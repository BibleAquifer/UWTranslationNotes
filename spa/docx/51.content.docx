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COL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Colosenses 1:1 (#2)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Información General:Las palabras "tú", "tu" y "tus" se refieren a los creyentes de Colosas, por lo que son plurales a menos que se indique lo contrario.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Formas de “Tú” - Dual/Plural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