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EXO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الخروج - المقدمة</w:t>
      </w:r>
      <w:r>
        <w:rPr>
          <w:rtl/>
          <w:cs/>
          <w:lang w:val="ar_AE" w:bidi="ar_AE"/>
        </w:rPr>
      </w:r>
    </w:p>
    <w:p>
      <w:pPr>
        <w:pStyle w:val="Heading3"/>
        <w:bidi/>
      </w:pPr>
      <w:r>
        <w:rPr>
          <w:rtl/>
          <w:cs/>
          <w:lang w:val="ar_AE" w:bidi="ar_AE"/>
        </w:rPr>
        <w:t>الجزء الأول: مقدمة عامة</w:t>
      </w:r>
    </w:p>
    <w:p>
      <w:pPr>
        <w:pStyle w:val="Heading4"/>
        <w:bidi/>
      </w:pPr>
      <w:r>
        <w:rPr>
          <w:rtl/>
          <w:cs/>
          <w:lang w:val="ar_AE" w:bidi="ar_AE"/>
        </w:rPr>
        <w:t>مخطط سفر الخروج</w:t>
      </w:r>
    </w:p>
    <w:p>
      <w:pPr>
        <w:pStyle w:val="ListNumber"/>
        <w:numPr>
          <w:ilvl w:val="0"/>
          <w:numId w:val="14"/>
        </w:numPr>
        <w:bidi/>
        <w:spacing w:line="240" w:lineRule="auto"/>
        <w:ind w:left="720"/>
      </w:pPr>
      <w:r>
        <w:rPr>
          <w:rtl/>
          <w:cs/>
          <w:lang w:val="ar_AE" w:bidi="ar_AE"/>
        </w:rPr>
      </w:r>
      <w:r>
        <w:rPr>
          <w:rtl/>
          <w:cs/>
          <w:lang w:val="ar_AE" w:bidi="ar_AE"/>
        </w:rPr>
        <w:t>إسرائيل في مصر؛ الاستعداد للانطلاق من العبودية (1–11)</w:t>
      </w:r>
    </w:p>
    <w:p>
      <w:pPr>
        <w:pStyle w:val="ListBullet"/>
        <w:bidi/>
        <w:spacing w:line="240" w:lineRule="auto"/>
        <w:ind w:left="1440"/>
      </w:pPr>
      <w:r>
        <w:rPr>
          <w:rtl/>
          <w:cs/>
          <w:lang w:val="ar_AE" w:bidi="ar_AE"/>
        </w:rPr>
      </w:r>
      <w:r>
        <w:rPr>
          <w:rtl/>
          <w:cs/>
          <w:lang w:val="ar_AE" w:bidi="ar_AE"/>
        </w:rPr>
        <w:t>سلسلة النسب الأولى (1:1–6)</w:t>
      </w:r>
    </w:p>
    <w:p>
      <w:pPr>
        <w:pStyle w:val="ListBullet"/>
        <w:bidi/>
        <w:spacing w:line="240" w:lineRule="auto"/>
        <w:ind w:left="1440"/>
      </w:pPr>
      <w:r>
        <w:rPr>
          <w:rtl/>
          <w:cs/>
          <w:lang w:val="ar_AE" w:bidi="ar_AE"/>
        </w:rPr>
      </w:r>
      <w:r>
        <w:rPr>
          <w:rtl/>
          <w:cs/>
          <w:lang w:val="ar_AE" w:bidi="ar_AE"/>
        </w:rPr>
        <w:t>عبودية إسرائيل في مصر (1:7–22)</w:t>
      </w:r>
    </w:p>
    <w:p>
      <w:pPr>
        <w:pStyle w:val="ListBullet"/>
        <w:bidi/>
        <w:spacing w:line="240" w:lineRule="auto"/>
        <w:ind w:left="1440"/>
      </w:pPr>
      <w:r>
        <w:rPr>
          <w:rtl/>
          <w:cs/>
          <w:lang w:val="ar_AE" w:bidi="ar_AE"/>
        </w:rPr>
      </w:r>
      <w:r>
        <w:rPr>
          <w:rtl/>
          <w:cs/>
          <w:lang w:val="ar_AE" w:bidi="ar_AE"/>
        </w:rPr>
        <w:t>حياة موسى حتى وقت الخروج (2:1–4:26)</w:t>
      </w:r>
    </w:p>
    <w:p>
      <w:pPr>
        <w:pStyle w:val="ListBullet"/>
        <w:bidi/>
        <w:spacing w:line="240" w:lineRule="auto"/>
        <w:ind w:left="1440"/>
      </w:pPr>
      <w:r>
        <w:rPr>
          <w:rtl/>
          <w:cs/>
          <w:lang w:val="ar_AE" w:bidi="ar_AE"/>
        </w:rPr>
      </w:r>
      <w:r>
        <w:rPr>
          <w:rtl/>
          <w:cs/>
          <w:lang w:val="ar_AE" w:bidi="ar_AE"/>
        </w:rPr>
        <w:t>معاناة إسرائيل في مصر (4:27–6:13)</w:t>
      </w:r>
    </w:p>
    <w:p>
      <w:pPr>
        <w:pStyle w:val="ListBullet"/>
        <w:bidi/>
        <w:spacing w:line="240" w:lineRule="auto"/>
        <w:ind w:left="1440"/>
      </w:pPr>
      <w:r>
        <w:rPr>
          <w:rtl/>
          <w:cs/>
          <w:lang w:val="ar_AE" w:bidi="ar_AE"/>
        </w:rPr>
      </w:r>
      <w:r>
        <w:rPr>
          <w:rtl/>
          <w:cs/>
          <w:lang w:val="ar_AE" w:bidi="ar_AE"/>
        </w:rPr>
        <w:t>سلسلة النسب الثانية (6:14–27)</w:t>
      </w:r>
    </w:p>
    <w:p>
      <w:pPr>
        <w:pStyle w:val="ListBullet"/>
        <w:bidi/>
        <w:spacing w:line="240" w:lineRule="auto"/>
        <w:ind w:left="1440"/>
      </w:pPr>
      <w:r>
        <w:rPr>
          <w:rtl/>
          <w:cs/>
          <w:lang w:val="ar_AE" w:bidi="ar_AE"/>
        </w:rPr>
      </w:r>
      <w:r>
        <w:rPr>
          <w:rtl/>
          <w:cs/>
          <w:lang w:val="ar_AE" w:bidi="ar_AE"/>
        </w:rPr>
        <w:t>ذهاب موسى وهارون إلى فرعون (6:28–7:25)</w:t>
      </w:r>
    </w:p>
    <w:p>
      <w:pPr>
        <w:pStyle w:val="ListBullet"/>
        <w:bidi/>
        <w:spacing w:line="240" w:lineRule="auto"/>
        <w:ind w:left="1440"/>
      </w:pPr>
      <w:r>
        <w:rPr>
          <w:rtl/>
          <w:cs/>
          <w:lang w:val="ar_AE" w:bidi="ar_AE"/>
        </w:rPr>
      </w:r>
      <w:r>
        <w:rPr>
          <w:rtl/>
          <w:cs/>
          <w:lang w:val="ar_AE" w:bidi="ar_AE"/>
        </w:rPr>
        <w:t>الضربات (8:1–11:10)</w:t>
      </w:r>
    </w:p>
    <w:p>
      <w:pPr>
        <w:pStyle w:val="ListNumber"/>
        <w:numPr>
          <w:ilvl w:val="0"/>
          <w:numId w:val="15"/>
        </w:numPr>
        <w:bidi/>
        <w:spacing w:line="240" w:lineRule="auto"/>
        <w:ind w:left="720"/>
      </w:pPr>
      <w:r>
        <w:rPr>
          <w:rtl/>
          <w:cs/>
          <w:lang w:val="ar_AE" w:bidi="ar_AE"/>
        </w:rPr>
      </w:r>
      <w:r>
        <w:rPr>
          <w:rtl/>
          <w:cs/>
          <w:lang w:val="ar_AE" w:bidi="ar_AE"/>
        </w:rPr>
        <w:t>إرشادات للاحتفال بعيد الفصح (12:1–30)</w:t>
      </w:r>
    </w:p>
    <w:p>
      <w:pPr>
        <w:pStyle w:val="ListNumber"/>
        <w:bidi/>
        <w:spacing w:line="240" w:lineRule="auto"/>
        <w:ind w:left="720"/>
      </w:pPr>
      <w:r>
        <w:rPr>
          <w:rtl/>
          <w:cs/>
          <w:lang w:val="ar_AE" w:bidi="ar_AE"/>
        </w:rPr>
      </w:r>
      <w:r>
        <w:rPr>
          <w:rtl/>
          <w:cs/>
          <w:lang w:val="ar_AE" w:bidi="ar_AE"/>
        </w:rPr>
        <w:t>من مصر إلى سيناء (12:31–18:27)</w:t>
      </w:r>
    </w:p>
    <w:p>
      <w:pPr>
        <w:pStyle w:val="ListBullet"/>
        <w:bidi/>
        <w:spacing w:line="240" w:lineRule="auto"/>
        <w:ind w:left="1440"/>
      </w:pPr>
      <w:r>
        <w:rPr>
          <w:rtl/>
          <w:cs/>
          <w:lang w:val="ar_AE" w:bidi="ar_AE"/>
        </w:rPr>
      </w:r>
      <w:r>
        <w:rPr>
          <w:rtl/>
          <w:cs/>
          <w:lang w:val="ar_AE" w:bidi="ar_AE"/>
        </w:rPr>
        <w:t>عيد الفصح؛ الاستعداد للخروج من مصر؛ الخروج من مصر (12:31–50، 13:1–22)</w:t>
      </w:r>
    </w:p>
    <w:p>
      <w:pPr>
        <w:pStyle w:val="ListBullet"/>
        <w:bidi/>
        <w:spacing w:line="240" w:lineRule="auto"/>
        <w:ind w:left="1440"/>
      </w:pPr>
      <w:r>
        <w:rPr>
          <w:rtl/>
          <w:cs/>
          <w:lang w:val="ar_AE" w:bidi="ar_AE"/>
        </w:rPr>
      </w:r>
      <w:r>
        <w:rPr>
          <w:rtl/>
          <w:cs/>
          <w:lang w:val="ar_AE" w:bidi="ar_AE"/>
        </w:rPr>
        <w:t>الرحلة من مصر إلى سيناء (١٤: ١–١٨: ٢٧)</w:t>
      </w:r>
    </w:p>
    <w:p>
      <w:pPr>
        <w:pStyle w:val="ListNumber"/>
        <w:numPr>
          <w:ilvl w:val="0"/>
          <w:numId w:val="16"/>
        </w:numPr>
        <w:bidi/>
        <w:spacing w:line="240" w:lineRule="auto"/>
        <w:ind w:left="720"/>
      </w:pPr>
      <w:r>
        <w:rPr>
          <w:rtl/>
          <w:cs/>
          <w:lang w:val="ar_AE" w:bidi="ar_AE"/>
        </w:rPr>
      </w:r>
      <w:r>
        <w:rPr>
          <w:rtl/>
          <w:cs/>
          <w:lang w:val="ar_AE" w:bidi="ar_AE"/>
        </w:rPr>
        <w:t>سيناء والناموس (19–40)</w:t>
      </w:r>
    </w:p>
    <w:p>
      <w:pPr>
        <w:pStyle w:val="ListBullet"/>
        <w:bidi/>
        <w:spacing w:line="240" w:lineRule="auto"/>
        <w:ind w:left="1440"/>
      </w:pPr>
      <w:r>
        <w:rPr>
          <w:rtl/>
          <w:cs/>
          <w:lang w:val="ar_AE" w:bidi="ar_AE"/>
        </w:rPr>
      </w:r>
      <w:r>
        <w:rPr>
          <w:rtl/>
          <w:cs/>
          <w:lang w:val="ar_AE" w:bidi="ar_AE"/>
        </w:rPr>
        <w:t>الاستعداد لقطع العهد (19:1–25)</w:t>
      </w:r>
    </w:p>
    <w:p>
      <w:pPr>
        <w:pStyle w:val="ListBullet"/>
        <w:bidi/>
        <w:spacing w:line="240" w:lineRule="auto"/>
        <w:ind w:left="1440"/>
      </w:pPr>
      <w:r>
        <w:rPr>
          <w:rtl/>
          <w:cs/>
          <w:lang w:val="ar_AE" w:bidi="ar_AE"/>
        </w:rPr>
      </w:r>
      <w:r>
        <w:rPr>
          <w:rtl/>
          <w:cs/>
          <w:lang w:val="ar_AE" w:bidi="ar_AE"/>
        </w:rPr>
        <w:t>الوصايا العشر (20:1–17)</w:t>
      </w:r>
    </w:p>
    <w:p>
      <w:pPr>
        <w:pStyle w:val="ListBullet"/>
        <w:bidi/>
        <w:spacing w:line="240" w:lineRule="auto"/>
        <w:ind w:left="1440"/>
      </w:pPr>
      <w:r>
        <w:rPr>
          <w:rtl/>
          <w:cs/>
          <w:lang w:val="ar_AE" w:bidi="ar_AE"/>
        </w:rPr>
      </w:r>
      <w:r>
        <w:rPr>
          <w:rtl/>
          <w:cs/>
          <w:lang w:val="ar_AE" w:bidi="ar_AE"/>
        </w:rPr>
        <w:t>شرح بنود العهد (20:18–23:33)</w:t>
      </w:r>
    </w:p>
    <w:p>
      <w:pPr>
        <w:pStyle w:val="ListBullet"/>
        <w:bidi/>
        <w:spacing w:line="240" w:lineRule="auto"/>
        <w:ind w:left="1440"/>
      </w:pPr>
      <w:r>
        <w:rPr>
          <w:rtl/>
          <w:cs/>
          <w:lang w:val="ar_AE" w:bidi="ar_AE"/>
        </w:rPr>
      </w:r>
      <w:r>
        <w:rPr>
          <w:rtl/>
          <w:cs/>
          <w:lang w:val="ar_AE" w:bidi="ar_AE"/>
        </w:rPr>
        <w:t>الشعب يوافق على العهد؛ وموسى يعود إلى جبل سيناء (24:1–18)</w:t>
      </w:r>
    </w:p>
    <w:p>
      <w:pPr>
        <w:pStyle w:val="ListBullet"/>
        <w:bidi/>
        <w:spacing w:line="240" w:lineRule="auto"/>
        <w:ind w:left="1440"/>
      </w:pPr>
      <w:r>
        <w:rPr>
          <w:rtl/>
          <w:cs/>
          <w:lang w:val="ar_AE" w:bidi="ar_AE"/>
        </w:rPr>
      </w:r>
      <w:r>
        <w:rPr>
          <w:rtl/>
          <w:cs/>
          <w:lang w:val="ar_AE" w:bidi="ar_AE"/>
        </w:rPr>
        <w:t>تصميم المسكن وأثاثه؛ وما هو مطلوب من الخادمين فيه؛ ووظائف المسكن (25:1–31:18)</w:t>
      </w:r>
    </w:p>
    <w:p>
      <w:pPr>
        <w:pStyle w:val="ListBullet"/>
        <w:bidi/>
        <w:spacing w:line="240" w:lineRule="auto"/>
        <w:ind w:left="1440"/>
      </w:pPr>
      <w:r>
        <w:rPr>
          <w:rtl/>
          <w:cs/>
          <w:lang w:val="ar_AE" w:bidi="ar_AE"/>
        </w:rPr>
      </w:r>
      <w:r>
        <w:rPr>
          <w:rtl/>
          <w:cs/>
          <w:lang w:val="ar_AE" w:bidi="ar_AE"/>
        </w:rPr>
        <w:t>العجل الذهبي؛ موسى يتشفع للشعب (32:1–33:22)</w:t>
      </w:r>
    </w:p>
    <w:p>
      <w:pPr>
        <w:pStyle w:val="ListBullet"/>
        <w:bidi/>
        <w:spacing w:line="240" w:lineRule="auto"/>
        <w:ind w:left="1440"/>
      </w:pPr>
      <w:r>
        <w:rPr>
          <w:rtl/>
          <w:cs/>
          <w:lang w:val="ar_AE" w:bidi="ar_AE"/>
        </w:rPr>
      </w:r>
      <w:r>
        <w:rPr>
          <w:rtl/>
          <w:cs/>
          <w:lang w:val="ar_AE" w:bidi="ar_AE"/>
        </w:rPr>
        <w:t>وصف العهد مرة أخرى (34:1–35)</w:t>
      </w:r>
    </w:p>
    <w:p>
      <w:pPr>
        <w:pStyle w:val="ListBullet"/>
        <w:bidi/>
        <w:spacing w:line="240" w:lineRule="auto"/>
        <w:ind w:left="1440"/>
      </w:pPr>
      <w:r>
        <w:rPr>
          <w:rtl/>
          <w:cs/>
          <w:lang w:val="ar_AE" w:bidi="ar_AE"/>
        </w:rPr>
      </w:r>
      <w:r>
        <w:rPr>
          <w:rtl/>
          <w:cs/>
          <w:lang w:val="ar_AE" w:bidi="ar_AE"/>
        </w:rPr>
        <w:t>صنع التابوت وأثاثه (35:1–38:31) وثياب الكهنة (39:1–43، 40:1–33)</w:t>
      </w:r>
    </w:p>
    <w:p>
      <w:pPr>
        <w:pStyle w:val="ListBullet"/>
        <w:bidi/>
        <w:spacing w:line="240" w:lineRule="auto"/>
        <w:ind w:left="1440"/>
      </w:pPr>
      <w:r>
        <w:rPr>
          <w:rtl/>
          <w:cs/>
          <w:lang w:val="ar_AE" w:bidi="ar_AE"/>
        </w:rPr>
      </w:r>
      <w:r>
        <w:rPr>
          <w:rtl/>
          <w:cs/>
          <w:lang w:val="ar_AE" w:bidi="ar_AE"/>
        </w:rPr>
        <w:t>السحابة (40:34–38)</w:t>
      </w:r>
    </w:p>
    <w:p>
      <w:pPr>
        <w:pStyle w:val="Heading4"/>
        <w:bidi/>
      </w:pPr>
      <w:r>
        <w:rPr>
          <w:rtl/>
          <w:cs/>
          <w:lang w:val="ar_AE" w:bidi="ar_AE"/>
        </w:rPr>
        <w:t>ما هو موضوع سفر الخروج؟</w:t>
      </w:r>
    </w:p>
    <w:p>
      <w:pPr>
        <w:bidi/>
      </w:pPr>
      <w:r>
        <w:rPr>
          <w:rtl/>
          <w:cs/>
          <w:lang w:val="ar_AE" w:bidi="ar_AE"/>
        </w:rPr>
      </w:r>
      <w:r>
        <w:rPr>
          <w:rtl/>
          <w:cs/>
          <w:lang w:val="ar_AE" w:bidi="ar_AE"/>
        </w:rPr>
        <w:t>يواصل سفر الخروج سرد أحداث سفر التكوين. ويتناول النصف الأول من سفر الخروج كيف جعل الرب نسل إبراهيم أمةً. وكانت هذه الأمة مكرَّسة للرب لتعبده. أمّا النصف الثاني من الخروج فيصف كيف أعطى الله بني إسرائيل شريعته على يد موسى. وقد بيّنت شريعة موسى لبني إسرائيل كيف يطيعون الرب ويعبدونه على نحو صحيح.</w:t>
      </w:r>
    </w:p>
    <w:p>
      <w:pPr>
        <w:bidi/>
      </w:pPr>
      <w:r>
        <w:rPr>
          <w:rtl/>
          <w:cs/>
          <w:lang w:val="ar_AE" w:bidi="ar_AE"/>
        </w:rPr>
      </w:r>
      <w:r>
        <w:rPr>
          <w:rtl/>
          <w:cs/>
          <w:lang w:val="ar_AE" w:bidi="ar_AE"/>
        </w:rPr>
        <w:t xml:space="preserve">يروي سفر الخروج كيف كان على بني إسرائيل أن يبنوا خيمة الاجتماع حيث كان يحلّ الرب وسط شعبه. وكان بنو إسرائيل يعبدون الرب ويقدّمون له الذبائح الحيوانية في هذه الخيمة. (انظر: </w:t>
      </w:r>
      <w:r>
        <w:rPr>
          <w:rtl/>
          <w:cs/>
          <w:lang w:val="ar_AE" w:bidi="ar_AE"/>
        </w:rPr>
        <w:t>ناموس موسى</w:t>
      </w:r>
      <w:r>
        <w:rPr>
          <w:rtl/>
          <w:cs/>
          <w:lang w:val="ar_AE" w:bidi="ar_AE"/>
        </w:rPr>
        <w:t xml:space="preserve"> و</w:t>
      </w:r>
      <w:r>
        <w:rPr>
          <w:rtl/>
          <w:cs/>
          <w:lang w:val="ar_AE" w:bidi="ar_AE"/>
        </w:rPr>
        <w:t>خيمة الاجتماع</w:t>
      </w:r>
      <w:r>
        <w:rPr>
          <w:rtl/>
          <w:cs/>
          <w:lang w:val="ar_AE" w:bidi="ar_AE"/>
        </w:rPr>
        <w:t>)</w:t>
      </w:r>
    </w:p>
    <w:p>
      <w:pPr>
        <w:pStyle w:val="Heading4"/>
        <w:bidi/>
      </w:pPr>
      <w:r>
        <w:rPr>
          <w:rtl/>
          <w:cs/>
          <w:lang w:val="ar_AE" w:bidi="ar_AE"/>
        </w:rPr>
        <w:t>كيف ينبغي ترجمة عنوان هذا السفر؟</w:t>
      </w:r>
    </w:p>
    <w:p>
      <w:pPr>
        <w:bidi/>
      </w:pPr>
      <w:r>
        <w:rPr>
          <w:rtl/>
          <w:cs/>
          <w:lang w:val="ar_AE" w:bidi="ar_AE"/>
        </w:rPr>
      </w:r>
      <w:r>
        <w:rPr>
          <w:rtl/>
          <w:cs/>
          <w:lang w:val="ar_AE" w:bidi="ar_AE"/>
        </w:rPr>
        <w:t xml:space="preserve">تعني كلمة «الخروج» “المغادرة” أو “الرحيل”. ويمكن للمترجمين أن يختاروا صيغةً للعنوان تُعبّر بوضوح عن موضوع السفر، مثل: «عن خروج بني إسرائيل من مصر» أو «كيف خرج بنو إسرائيل من أرض مصر». (انظر: </w:t>
      </w:r>
      <w:r>
        <w:rPr>
          <w:rtl/>
          <w:cs/>
          <w:lang w:val="ar_AE" w:bidi="ar_AE"/>
        </w:rPr>
        <w:t>كيفية ترجمة الأسماء</w:t>
      </w:r>
      <w:r>
        <w:rPr>
          <w:rtl/>
          <w:cs/>
          <w:lang w:val="ar_AE" w:bidi="ar_AE"/>
        </w:rPr>
        <w:t>)</w:t>
      </w:r>
    </w:p>
    <w:p>
      <w:pPr>
        <w:pStyle w:val="Heading4"/>
        <w:bidi/>
      </w:pPr>
      <w:r>
        <w:rPr>
          <w:rtl/>
          <w:cs/>
          <w:lang w:val="ar_AE" w:bidi="ar_AE"/>
        </w:rPr>
        <w:t>من هو كاتب سفر الخروج؟</w:t>
      </w:r>
    </w:p>
    <w:p>
      <w:pPr>
        <w:bidi/>
      </w:pPr>
      <w:r>
        <w:rPr>
          <w:rtl/>
          <w:cs/>
          <w:lang w:val="ar_AE" w:bidi="ar_AE"/>
        </w:rPr>
      </w:r>
      <w:r>
        <w:rPr>
          <w:rtl/>
          <w:cs/>
          <w:lang w:val="ar_AE" w:bidi="ar_AE"/>
        </w:rPr>
        <w:t>يقدم كُتّاب كل من العهد القديم والجديد موسى على أنه كان مشاركًا بشكل كبير في كتابة سفر الخروج. وقد اعتقد كل من اليهود والمسيحيين منذ العصور القديمة، أن موسى هو الذي كتب أسفار التكوين، والخروج، واللاويين، والعدد، والتثنية.</w:t>
      </w:r>
    </w:p>
    <w:p>
      <w:pPr>
        <w:pStyle w:val="Heading4"/>
        <w:bidi/>
      </w:pPr>
      <w:r>
        <w:rPr>
          <w:rtl/>
          <w:cs/>
          <w:lang w:val="ar_AE" w:bidi="ar_AE"/>
        </w:rPr>
        <w:t>لماذا كتب موسى كثيرًا عن إنقاذ الله لشعب إسرائيل؟</w:t>
      </w:r>
    </w:p>
    <w:p>
      <w:pPr>
        <w:bidi/>
      </w:pPr>
      <w:r>
        <w:rPr>
          <w:rtl/>
          <w:cs/>
          <w:lang w:val="ar_AE" w:bidi="ar_AE"/>
        </w:rPr>
      </w:r>
      <w:r>
        <w:rPr>
          <w:rtl/>
          <w:cs/>
          <w:lang w:val="ar_AE" w:bidi="ar_AE"/>
        </w:rPr>
        <w:t>كتب موسى كثيرًا عن إنقاذ الله لشعبه من المصريين ليُظهر أنّ الرب عظيم القدرة. فقد كانت مصر في ذلك الوقت أمة قوية جدًا في المنطقة، ومع ذلك استطاع الرب أن يحرر بني إسرائيل من يد المصريين. كما أن إنقاذ الرب لبني إسرائيل أظهر أنه قد اختارهم شعبًا له، وأنه ينبغي لهم أن يعبدوه.</w:t>
      </w:r>
    </w:p>
    <w:p>
      <w:pPr>
        <w:pStyle w:val="Heading4"/>
        <w:bidi/>
      </w:pPr>
      <w:r>
        <w:rPr>
          <w:rtl/>
          <w:cs/>
          <w:lang w:val="ar_AE" w:bidi="ar_AE"/>
        </w:rPr>
        <w:t>كيف يُظهر سفر الخروج تحقيق الوعود التي أُعطيت لإبراهيم؟</w:t>
      </w:r>
    </w:p>
    <w:p>
      <w:pPr>
        <w:bidi/>
      </w:pPr>
      <w:r>
        <w:rPr>
          <w:rtl/>
          <w:cs/>
          <w:lang w:val="ar_AE" w:bidi="ar_AE"/>
        </w:rPr>
      </w:r>
      <w:r>
        <w:rPr>
          <w:rtl/>
          <w:cs/>
          <w:lang w:val="ar_AE" w:bidi="ar_AE"/>
        </w:rPr>
        <w:t>يُظهر سفر الخروج كيف بدأ الله في تحقيق وعده لإبراهيم. ففي سفر التكوين، وعد الله إبراهيم بأن يكون له نسل كثير وأن يصيروا أمة عظيمة. وعندما أنقذ الله بني إسرائيل من المصريين، اقتادهم إلى جبل سيناء، وهناك قطع معهم عهدًا، فأصبحوا أُمته.</w:t>
      </w:r>
    </w:p>
    <w:p>
      <w:pPr>
        <w:pStyle w:val="Heading3"/>
        <w:bidi/>
      </w:pPr>
      <w:r>
        <w:rPr>
          <w:rtl/>
          <w:cs/>
          <w:lang w:val="ar_AE" w:bidi="ar_AE"/>
        </w:rPr>
        <w:t>الجزء الثاني: مفاهيم دينية وثقافية هامة</w:t>
      </w:r>
    </w:p>
    <w:p>
      <w:pPr>
        <w:pStyle w:val="Heading4"/>
        <w:bidi/>
      </w:pPr>
      <w:r>
        <w:rPr>
          <w:rtl/>
          <w:cs/>
          <w:lang w:val="ar_AE" w:bidi="ar_AE"/>
        </w:rPr>
        <w:t>ما هو عيد الفصح اليهوديّ؟</w:t>
      </w:r>
    </w:p>
    <w:p>
      <w:pPr>
        <w:bidi/>
      </w:pPr>
      <w:r>
        <w:rPr>
          <w:rtl/>
          <w:cs/>
          <w:lang w:val="ar_AE" w:bidi="ar_AE"/>
        </w:rPr>
      </w:r>
      <w:r>
        <w:rPr>
          <w:rtl/>
          <w:cs/>
          <w:lang w:val="ar_AE" w:bidi="ar_AE"/>
        </w:rPr>
        <w:t xml:space="preserve">كان عيد الفصح اليهودي عيدًا دينيًّا أمر الرب بني إسرائيل أن يحتفلوا به كل عام. وكان الفصح وقتًا لتذكّر كيف أنقذ الله إسرائيل من المصريين. وقد أُكلت أول وجبة فصح في المساء الذي سبق خروجهم من مصر مباشرة. (انظر: الفصح). (انظر: </w:t>
      </w:r>
      <w:r>
        <w:rPr>
          <w:rtl/>
          <w:cs/>
          <w:lang w:val="ar_AE" w:bidi="ar_AE"/>
        </w:rPr>
        <w:t>عيد الفصح</w:t>
      </w:r>
      <w:r>
        <w:rPr>
          <w:rtl/>
          <w:cs/>
          <w:lang w:val="ar_AE" w:bidi="ar_AE"/>
        </w:rPr>
        <w:t>)</w:t>
      </w:r>
    </w:p>
    <w:p>
      <w:pPr>
        <w:pStyle w:val="Heading4"/>
        <w:bidi/>
      </w:pPr>
      <w:r>
        <w:rPr>
          <w:rtl/>
          <w:cs/>
          <w:lang w:val="ar_AE" w:bidi="ar_AE"/>
        </w:rPr>
        <w:t>ما هي أهمية شريعة موسى بالنسبة لشعب إسرائيل؟</w:t>
      </w:r>
    </w:p>
    <w:p>
      <w:pPr>
        <w:bidi/>
      </w:pPr>
      <w:r>
        <w:rPr>
          <w:rtl/>
          <w:cs/>
          <w:lang w:val="ar_AE" w:bidi="ar_AE"/>
        </w:rPr>
      </w:r>
      <w:r>
        <w:rPr>
          <w:rtl/>
          <w:cs/>
          <w:lang w:val="ar_AE" w:bidi="ar_AE"/>
        </w:rPr>
        <w:t>كانت شريعة موسى تُعلّم شعب إسرائيل بما يطلبه الرب منهم باعتبارهم شعبه. وفي هذه الشريعة، أخبرهم الله كيف ينبغي أن يحيوا لكي يمجّدوه. كما علّمهم حاجتهم إلى تقديم الذبائح الحيوانية، إذ اشترط الله هذه الذبائح لكي يغفر خطاياهم ويستمر في السكن في وسطهم. واشتملت الشريعة أيضًا على تحديد واجبات الكهنة، وبيان كيفية بناء المسكن.</w:t>
      </w:r>
    </w:p>
    <w:p>
      <w:pPr>
        <w:pStyle w:val="Heading4"/>
        <w:bidi/>
      </w:pPr>
      <w:r>
        <w:rPr>
          <w:rtl/>
          <w:cs/>
          <w:lang w:val="ar_AE" w:bidi="ar_AE"/>
        </w:rPr>
        <w:t>ما المقصود بكون إسرائيل "مملكة كهنة وأمة مقدسة" (</w:t>
      </w:r>
      <w:r>
        <w:rPr>
          <w:rtl/>
          <w:cs/>
          <w:lang w:val="ar_AE" w:bidi="ar_AE"/>
        </w:rPr>
        <w:t>19:6</w:t>
      </w:r>
      <w:r>
        <w:rPr>
          <w:rtl/>
          <w:cs/>
          <w:lang w:val="ar_AE" w:bidi="ar_AE"/>
        </w:rPr>
        <w:t>)؟</w:t>
      </w:r>
    </w:p>
    <w:p>
      <w:pPr>
        <w:bidi/>
      </w:pPr>
      <w:r>
        <w:rPr>
          <w:rtl/>
          <w:cs/>
          <w:lang w:val="ar_AE" w:bidi="ar_AE"/>
        </w:rPr>
      </w:r>
      <w:r>
        <w:rPr>
          <w:rtl/>
          <w:cs/>
          <w:lang w:val="ar_AE" w:bidi="ar_AE"/>
        </w:rPr>
        <w:t>كانت إسرائيل أمة مقدسة لأن الرب اختارهم من بين جميع الأمم الأخرى ليكونوا له. وكان عليهم أن يكرموه ويعبدوه وحده. هذا ما جعلهم متميزين عن جميع الأمم الأخرى في العالم، حيث كانت تلك الأمم تعبد العديد من الآلهة الباطلة.</w:t>
      </w:r>
    </w:p>
    <w:p>
      <w:pPr>
        <w:pStyle w:val="Heading3"/>
        <w:bidi/>
      </w:pPr>
      <w:r>
        <w:rPr>
          <w:rtl/>
          <w:cs/>
          <w:lang w:val="ar_AE" w:bidi="ar_AE"/>
        </w:rPr>
        <w:t>الجزء الثالث: قضايا الترجمة الرئيسية</w:t>
      </w:r>
    </w:p>
    <w:p>
      <w:pPr>
        <w:pStyle w:val="Heading4"/>
        <w:bidi/>
      </w:pPr>
      <w:r>
        <w:rPr>
          <w:rtl/>
          <w:cs/>
          <w:lang w:val="ar_AE" w:bidi="ar_AE"/>
        </w:rPr>
        <w:t>هكذا قال الرب</w:t>
      </w:r>
    </w:p>
    <w:p>
      <w:pPr>
        <w:bidi/>
      </w:pPr>
      <w:r>
        <w:rPr>
          <w:rtl/>
          <w:cs/>
          <w:lang w:val="ar_AE" w:bidi="ar_AE"/>
        </w:rPr>
      </w:r>
      <w:r>
        <w:rPr>
          <w:rtl/>
          <w:cs/>
          <w:lang w:val="ar_AE" w:bidi="ar_AE"/>
        </w:rPr>
        <w:t>تُستخدم هذه العبارة مرات عديدة في العهد القديم لتقديم كلام الرب. لذا، ينبغي على فريقك اختيار ترجمة موحدة. راجع مقدمة الأصحاح الرابع للمزيد من التفاصيل.</w:t>
      </w:r>
    </w:p>
    <w:p>
      <w:pPr>
        <w:pStyle w:val="Heading4"/>
        <w:bidi/>
      </w:pPr>
      <w:r>
        <w:rPr>
          <w:rtl/>
          <w:cs/>
          <w:lang w:val="ar_AE" w:bidi="ar_AE"/>
        </w:rPr>
        <w:t>اشْتَدَّ قَلْبُ فِرْعَوْنَ</w:t>
      </w:r>
    </w:p>
    <w:p>
      <w:pPr>
        <w:bidi/>
      </w:pPr>
      <w:r>
        <w:rPr>
          <w:rtl/>
          <w:cs/>
          <w:lang w:val="ar_AE" w:bidi="ar_AE"/>
        </w:rPr>
      </w:r>
      <w:r>
        <w:rPr>
          <w:rtl/>
          <w:cs/>
          <w:lang w:val="ar_AE" w:bidi="ar_AE"/>
        </w:rPr>
        <w:t>بين الإصحاحين الرابع والرابع عشر، هناك ثماني عشرة حالة وُصف فيها قلب فرعون بأنّه قوي (11 مرة)، ثقيل (6 مرات)، أو قاسي (مرة واحدة)، وحالة واحدة تُوصَف فيها قلوب المصريين بأنها قوية. وهذه أوصاف مجازية تعني العناد، أي عدم الاستعداد لطاعة يهوه أو حتى القيام بما هو واضح أنّه في مصلحته الشخصية ومصلحة مصر. وكثير من الثقافات تستخدم مجازات مماثلة، لكن لا تستعمل جميعها العضو الجسدي نفسه في التعبير. ومن بين هذه الحالات: ستّ مرات جاء الوصف محايدًا، أي أنّ فرعون كان عنيدًا من غير أن يُذكر أنّ أحدًا جعله كذلك (</w:t>
      </w:r>
      <w:r>
        <w:rPr>
          <w:rtl/>
          <w:cs/>
          <w:lang w:val="ar_AE" w:bidi="ar_AE"/>
        </w:rPr>
        <w:t>7:13</w:t>
      </w:r>
      <w:r>
        <w:rPr>
          <w:rtl/>
          <w:cs/>
          <w:lang w:val="ar_AE" w:bidi="ar_AE"/>
        </w:rPr>
        <w:t xml:space="preserve">، </w:t>
      </w:r>
      <w:r>
        <w:rPr>
          <w:rtl/>
          <w:cs/>
          <w:lang w:val="ar_AE" w:bidi="ar_AE"/>
        </w:rPr>
        <w:t>7:14</w:t>
      </w:r>
      <w:r>
        <w:rPr>
          <w:rtl/>
          <w:cs/>
          <w:lang w:val="ar_AE" w:bidi="ar_AE"/>
        </w:rPr>
        <w:t xml:space="preserve">، </w:t>
      </w:r>
      <w:r>
        <w:rPr>
          <w:rtl/>
          <w:cs/>
          <w:lang w:val="ar_AE" w:bidi="ar_AE"/>
        </w:rPr>
        <w:t>7:22</w:t>
      </w:r>
      <w:r>
        <w:rPr>
          <w:rtl/>
          <w:cs/>
          <w:lang w:val="ar_AE" w:bidi="ar_AE"/>
        </w:rPr>
        <w:t xml:space="preserve">، </w:t>
      </w:r>
      <w:r>
        <w:rPr>
          <w:rtl/>
          <w:cs/>
          <w:lang w:val="ar_AE" w:bidi="ar_AE"/>
        </w:rPr>
        <w:t>8:19</w:t>
      </w:r>
      <w:r>
        <w:rPr>
          <w:rtl/>
          <w:cs/>
          <w:lang w:val="ar_AE" w:bidi="ar_AE"/>
        </w:rPr>
        <w:t xml:space="preserve">، </w:t>
      </w:r>
      <w:r>
        <w:rPr>
          <w:rtl/>
          <w:cs/>
          <w:lang w:val="ar_AE" w:bidi="ar_AE"/>
        </w:rPr>
        <w:t>9:7</w:t>
      </w:r>
      <w:r>
        <w:rPr>
          <w:rtl/>
          <w:cs/>
          <w:lang w:val="ar_AE" w:bidi="ar_AE"/>
        </w:rPr>
        <w:t xml:space="preserve">، </w:t>
      </w:r>
      <w:r>
        <w:rPr>
          <w:rtl/>
          <w:cs/>
          <w:lang w:val="ar_AE" w:bidi="ar_AE"/>
        </w:rPr>
        <w:t>9:35</w:t>
      </w:r>
      <w:r>
        <w:rPr>
          <w:rtl/>
          <w:cs/>
          <w:lang w:val="ar_AE" w:bidi="ar_AE"/>
        </w:rPr>
        <w:t>)، وثلاث مرات أغلظ فرعون قلبه (</w:t>
      </w:r>
      <w:r>
        <w:rPr>
          <w:rtl/>
          <w:cs/>
          <w:lang w:val="ar_AE" w:bidi="ar_AE"/>
        </w:rPr>
        <w:t>8:15</w:t>
      </w:r>
      <w:r>
        <w:rPr>
          <w:rtl/>
          <w:cs/>
          <w:lang w:val="ar_AE" w:bidi="ar_AE"/>
        </w:rPr>
        <w:t xml:space="preserve">، </w:t>
      </w:r>
      <w:r>
        <w:rPr>
          <w:rtl/>
          <w:cs/>
          <w:lang w:val="ar_AE" w:bidi="ar_AE"/>
        </w:rPr>
        <w:t>8:32</w:t>
      </w:r>
      <w:r>
        <w:rPr>
          <w:rtl/>
          <w:cs/>
          <w:lang w:val="ar_AE" w:bidi="ar_AE"/>
        </w:rPr>
        <w:t xml:space="preserve">، </w:t>
      </w:r>
      <w:r>
        <w:rPr>
          <w:rtl/>
          <w:cs/>
          <w:lang w:val="ar_AE" w:bidi="ar_AE"/>
        </w:rPr>
        <w:t>9:34</w:t>
      </w:r>
      <w:r>
        <w:rPr>
          <w:rtl/>
          <w:cs/>
          <w:lang w:val="ar_AE" w:bidi="ar_AE"/>
        </w:rPr>
        <w:t>); وعشر مرات يُقسي الرب قلب فرعون والمصريين (</w:t>
      </w:r>
      <w:r>
        <w:rPr>
          <w:rtl/>
          <w:cs/>
          <w:lang w:val="ar_AE" w:bidi="ar_AE"/>
        </w:rPr>
        <w:t>4:21</w:t>
      </w:r>
      <w:r>
        <w:rPr>
          <w:rtl/>
          <w:cs/>
          <w:lang w:val="ar_AE" w:bidi="ar_AE"/>
        </w:rPr>
        <w:t xml:space="preserve">، </w:t>
      </w:r>
      <w:r>
        <w:rPr>
          <w:rtl/>
          <w:cs/>
          <w:lang w:val="ar_AE" w:bidi="ar_AE"/>
        </w:rPr>
        <w:t>7:3</w:t>
      </w:r>
      <w:r>
        <w:rPr>
          <w:rtl/>
          <w:cs/>
          <w:lang w:val="ar_AE" w:bidi="ar_AE"/>
        </w:rPr>
        <w:t xml:space="preserve">، </w:t>
      </w:r>
      <w:r>
        <w:rPr>
          <w:rtl/>
          <w:cs/>
          <w:lang w:val="ar_AE" w:bidi="ar_AE"/>
        </w:rPr>
        <w:t>9:12</w:t>
      </w:r>
      <w:r>
        <w:rPr>
          <w:rtl/>
          <w:cs/>
          <w:lang w:val="ar_AE" w:bidi="ar_AE"/>
        </w:rPr>
        <w:t xml:space="preserve">، </w:t>
      </w:r>
      <w:r>
        <w:rPr>
          <w:rtl/>
          <w:cs/>
          <w:lang w:val="ar_AE" w:bidi="ar_AE"/>
        </w:rPr>
        <w:t>10:1</w:t>
      </w:r>
      <w:r>
        <w:rPr>
          <w:rtl/>
          <w:cs/>
          <w:lang w:val="ar_AE" w:bidi="ar_AE"/>
        </w:rPr>
        <w:t xml:space="preserve">، </w:t>
      </w:r>
      <w:r>
        <w:rPr>
          <w:rtl/>
          <w:cs/>
          <w:lang w:val="ar_AE" w:bidi="ar_AE"/>
        </w:rPr>
        <w:t>10:20</w:t>
      </w:r>
      <w:r>
        <w:rPr>
          <w:rtl/>
          <w:cs/>
          <w:lang w:val="ar_AE" w:bidi="ar_AE"/>
        </w:rPr>
        <w:t xml:space="preserve">، </w:t>
      </w:r>
      <w:r>
        <w:rPr>
          <w:rtl/>
          <w:cs/>
          <w:lang w:val="ar_AE" w:bidi="ar_AE"/>
        </w:rPr>
        <w:t>10:27</w:t>
      </w:r>
      <w:r>
        <w:rPr>
          <w:rtl/>
          <w:cs/>
          <w:lang w:val="ar_AE" w:bidi="ar_AE"/>
        </w:rPr>
        <w:t xml:space="preserve">، </w:t>
      </w:r>
      <w:r>
        <w:rPr>
          <w:rtl/>
          <w:cs/>
          <w:lang w:val="ar_AE" w:bidi="ar_AE"/>
        </w:rPr>
        <w:t>11:10</w:t>
      </w:r>
      <w:r>
        <w:rPr>
          <w:rtl/>
          <w:cs/>
          <w:lang w:val="ar_AE" w:bidi="ar_AE"/>
        </w:rPr>
        <w:t xml:space="preserve">، </w:t>
      </w:r>
      <w:r>
        <w:rPr>
          <w:rtl/>
          <w:cs/>
          <w:lang w:val="ar_AE" w:bidi="ar_AE"/>
        </w:rPr>
        <w:t>14:4</w:t>
      </w:r>
      <w:r>
        <w:rPr>
          <w:rtl/>
          <w:cs/>
          <w:lang w:val="ar_AE" w:bidi="ar_AE"/>
        </w:rPr>
        <w:t xml:space="preserve">، </w:t>
      </w:r>
      <w:r>
        <w:rPr>
          <w:rtl/>
          <w:cs/>
          <w:lang w:val="ar_AE" w:bidi="ar_AE"/>
        </w:rPr>
        <w:t>14:8</w:t>
      </w:r>
      <w:r>
        <w:rPr>
          <w:rtl/>
          <w:cs/>
          <w:lang w:val="ar_AE" w:bidi="ar_AE"/>
        </w:rPr>
        <w:t xml:space="preserve">، </w:t>
      </w:r>
      <w:r>
        <w:rPr>
          <w:rtl/>
          <w:cs/>
          <w:lang w:val="ar_AE" w:bidi="ar_AE"/>
        </w:rPr>
        <w:t>14:17</w:t>
      </w:r>
      <w:r>
        <w:rPr>
          <w:rtl/>
          <w:cs/>
          <w:lang w:val="ar_AE" w:bidi="ar_AE"/>
        </w:rPr>
        <w:t>).</w:t>
      </w:r>
    </w:p>
    <w:p>
      <w:pPr>
        <w:pStyle w:val="Heading4"/>
        <w:bidi/>
      </w:pPr>
      <w:r>
        <w:rPr>
          <w:rtl/>
          <w:cs/>
          <w:lang w:val="ar_AE" w:bidi="ar_AE"/>
        </w:rPr>
        <w:t>لماذا تكررت تفاصيل بناء المسكن في خروج 25–32 مرة أخرى في خروج 35–40؟</w:t>
      </w:r>
    </w:p>
    <w:p>
      <w:pPr>
        <w:bidi/>
      </w:pPr>
      <w:r>
        <w:rPr>
          <w:rtl/>
          <w:cs/>
          <w:lang w:val="ar_AE" w:bidi="ar_AE"/>
        </w:rPr>
      </w:r>
      <w:r>
        <w:rPr>
          <w:rtl/>
          <w:cs/>
          <w:lang w:val="ar_AE" w:bidi="ar_AE"/>
        </w:rPr>
        <w:t>في الإصحاحات 25–32 من سفر الخروج، يصف الله بدقة كيفية بناء المسكن. ثم تكررت هذه التفاصيل في الإصحاحات 35–40 عند وصف عملية البناء الفعلية. وكان ذلك لإظهار أنّ الشعب حرص على تنفيذ ما أمر به الله بدقة تامة.</w:t>
      </w:r>
    </w:p>
    <w:p>
      <w:pPr>
        <w:pStyle w:val="Heading4"/>
        <w:bidi/>
      </w:pPr>
      <w:r>
        <w:rPr>
          <w:rtl/>
          <w:cs/>
          <w:lang w:val="ar_AE" w:bidi="ar_AE"/>
        </w:rPr>
        <w:t>هل الأحداث مرتبة وفقًا لتسلسل حدوثها الفعلي؟</w:t>
      </w:r>
    </w:p>
    <w:p>
      <w:pPr>
        <w:bidi/>
      </w:pPr>
      <w:r>
        <w:rPr>
          <w:rtl/>
          <w:cs/>
          <w:lang w:val="ar_AE" w:bidi="ar_AE"/>
        </w:rPr>
      </w:r>
      <w:r>
        <w:rPr>
          <w:rtl/>
          <w:cs/>
          <w:lang w:val="ar_AE" w:bidi="ar_AE"/>
        </w:rPr>
        <w:t>معظم أحداث سفر الخروج، لكن ليس كلها، تُروى بحسب ترتيب وقوعها الفعلي. وقد يحتاج المترجمون إلى توضيح الأمر حينما تُسرد الأحداث بترتيب غير معتاد.</w:t>
      </w:r>
    </w:p>
    <w:p>
      <w:pPr>
        <w:pStyle w:val="Heading4"/>
        <w:bidi/>
      </w:pPr>
      <w:r>
        <w:rPr>
          <w:rtl/>
          <w:cs/>
          <w:lang w:val="ar_AE" w:bidi="ar_AE"/>
        </w:rPr>
        <w:t>ما معنى "سُكنى" الله بين شعبه؟</w:t>
      </w:r>
    </w:p>
    <w:p>
      <w:pPr>
        <w:bidi/>
      </w:pPr>
      <w:r>
        <w:rPr>
          <w:rtl/>
          <w:cs/>
          <w:lang w:val="ar_AE" w:bidi="ar_AE"/>
        </w:rPr>
      </w:r>
      <w:r>
        <w:rPr>
          <w:rtl/>
          <w:cs/>
          <w:lang w:val="ar_AE" w:bidi="ar_AE"/>
        </w:rPr>
        <w:t>يقدّم سفر الخروج الله ساكنًا في خيمة الاجتماع في وسط شعب إسرائيل. فالله حاضر في كل مكان، لكنه سكن بين بني إسرائيل بطريقة خاصة. وقد أقام الله وسطهم لأنهم شعبه الخاص، ووعد أن يقودهم ويباركهم. وفي المقابل، كان على الشعب أن يعبدوه ويكرموه.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1</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غرض هذا الأصحاح هو أن يُشكِّل انتقالًا سلسًا من آخر أصحاح في سفر التكوين.</w:t>
      </w:r>
    </w:p>
    <w:p>
      <w:pPr>
        <w:pStyle w:val="ListBullet"/>
        <w:bidi/>
        <w:spacing w:line="240" w:lineRule="auto"/>
        <w:ind w:left="720"/>
      </w:pPr>
      <w:r>
        <w:rPr>
          <w:rtl/>
          <w:cs/>
          <w:lang w:val="ar_AE" w:bidi="ar_AE"/>
        </w:rPr>
      </w:r>
      <w:r>
        <w:rPr>
          <w:rtl/>
          <w:cs/>
          <w:lang w:val="ar_AE" w:bidi="ar_AE"/>
        </w:rPr>
        <w:t>الآيات 1–7: عائلة يعقوب تنمو وتثمر</w:t>
      </w:r>
    </w:p>
    <w:p>
      <w:pPr>
        <w:pStyle w:val="ListBullet"/>
        <w:bidi/>
        <w:spacing w:line="240" w:lineRule="auto"/>
        <w:ind w:left="720"/>
      </w:pPr>
      <w:r>
        <w:rPr>
          <w:rtl/>
          <w:cs/>
          <w:lang w:val="ar_AE" w:bidi="ar_AE"/>
        </w:rPr>
      </w:r>
      <w:r>
        <w:rPr>
          <w:rtl/>
          <w:cs/>
          <w:lang w:val="ar_AE" w:bidi="ar_AE"/>
        </w:rPr>
        <w:t>الآيات 8–22: فرعون يضطهد بني إسرائيل ويسعى للحد من نموهم</w:t>
      </w:r>
    </w:p>
    <w:p>
      <w:pPr>
        <w:pStyle w:val="Heading3"/>
        <w:bidi/>
      </w:pPr>
      <w:r>
        <w:rPr>
          <w:rtl/>
          <w:cs/>
          <w:lang w:val="ar_AE" w:bidi="ar_AE"/>
        </w:rPr>
        <w:t>مفاهيم خاصة في هذا الأصحاح</w:t>
      </w:r>
    </w:p>
    <w:p>
      <w:pPr>
        <w:pStyle w:val="Heading4"/>
        <w:bidi/>
      </w:pPr>
      <w:r>
        <w:rPr>
          <w:rtl/>
          <w:cs/>
          <w:lang w:val="ar_AE" w:bidi="ar_AE"/>
        </w:rPr>
        <w:t>نمو إسرائيل</w:t>
      </w:r>
    </w:p>
    <w:p>
      <w:pPr>
        <w:bidi/>
      </w:pPr>
      <w:r>
        <w:rPr>
          <w:rtl/>
          <w:cs/>
          <w:lang w:val="ar_AE" w:bidi="ar_AE"/>
        </w:rPr>
      </w:r>
      <w:r>
        <w:rPr>
          <w:rtl/>
          <w:cs/>
          <w:lang w:val="ar_AE" w:bidi="ar_AE"/>
        </w:rPr>
        <w:t xml:space="preserve">ازداد بنو إسرائيل في العدد. وكانت هذه بداية تحقيق الله لوعوده لإبراهيم. كما تسبب ذلك في قلق فرعون من احتمال أن يصبح عدد بني إسرائيل أكبر من عدد المصريين، مما قد يؤدي إلى عدم قدرة المصريين على الدفاع عن أنفسهم ضد هذا العدد الكبير من الناس. حاول فرعون قتل جميع الأطفال الذكور حتى لا يصبحون جنودًا يقاتلون ضده. (انظر: </w:t>
      </w:r>
      <w:r>
        <w:rPr>
          <w:rtl/>
          <w:cs/>
          <w:lang w:val="ar_AE" w:bidi="ar_AE"/>
        </w:rPr>
        <w:t>تحقيق</w:t>
      </w:r>
      <w:r>
        <w:rPr>
          <w:rtl/>
          <w:cs/>
          <w:lang w:val="ar_AE" w:bidi="ar_AE"/>
        </w:rPr>
        <w:t xml:space="preserve"> و</w:t>
      </w:r>
      <w:r>
        <w:rPr>
          <w:rtl/>
          <w:cs/>
          <w:lang w:val="ar_AE" w:bidi="ar_AE"/>
        </w:rPr>
        <w:t>عهد</w:t>
      </w:r>
      <w:r>
        <w:rPr>
          <w:rtl/>
          <w:cs/>
          <w:lang w:val="ar_AE" w:bidi="ar_AE"/>
        </w:rPr>
        <w:t>)</w:t>
      </w:r>
    </w:p>
    <w:p>
      <w:pPr>
        <w:pStyle w:val="Heading3"/>
        <w:bidi/>
      </w:pPr>
      <w:r>
        <w:rPr>
          <w:rtl/>
          <w:cs/>
          <w:lang w:val="ar_AE" w:bidi="ar_AE"/>
        </w:rPr>
        <w:t>صعوبات الترجمة المحتملة في هذا الأصحاح</w:t>
      </w:r>
    </w:p>
    <w:p>
      <w:pPr>
        <w:pStyle w:val="ListBullet"/>
        <w:bidi/>
        <w:spacing w:line="240" w:lineRule="auto"/>
        <w:ind w:left="720"/>
      </w:pPr>
      <w:r>
        <w:rPr>
          <w:rtl/>
          <w:cs/>
          <w:lang w:val="ar_AE" w:bidi="ar_AE"/>
        </w:rPr>
      </w:r>
      <w:r>
        <w:rPr>
          <w:rtl/>
          <w:cs/>
          <w:lang w:val="ar_AE" w:bidi="ar_AE"/>
        </w:rPr>
        <w:t>“وَكَانَتْ جَمِيعُ نُفُوسِ الْخَارِجِينَ مِنْ صُلْبِ يَعْقُوبَ سَبْعِينَ نَفْسًا” هذا العدد يشمل جميع أبناء يعقوب وأحفاده. قد يسبب ذلك بعض الارتباك، ولكن من المهم أن نتذكر أن يعقوب كان لديه 12 ابنًا فقط.</w:t>
      </w:r>
    </w:p>
    <w:p>
      <w:pPr>
        <w:pStyle w:val="ListBullet"/>
        <w:bidi/>
        <w:spacing w:line="240" w:lineRule="auto"/>
        <w:ind w:left="720"/>
      </w:pPr>
      <w:r>
        <w:rPr>
          <w:rtl/>
          <w:cs/>
          <w:lang w:val="ar_AE" w:bidi="ar_AE"/>
        </w:rPr>
      </w:r>
      <w:r>
        <w:rPr>
          <w:rtl/>
          <w:cs/>
          <w:lang w:val="ar_AE" w:bidi="ar_AE"/>
        </w:rPr>
        <w:t xml:space="preserve">بدءًا من الآية 7، تشير المصطلحات </w:t>
      </w:r>
      <w:r>
        <w:rPr>
          <w:b/>
          <w:rtl/>
          <w:cs/>
          <w:lang w:val="ar_AE" w:bidi="ar_AE"/>
        </w:rPr>
        <w:t>العبرانيين</w:t>
      </w:r>
      <w:r>
        <w:rPr>
          <w:rtl/>
          <w:cs/>
          <w:lang w:val="ar_AE" w:bidi="ar_AE"/>
        </w:rPr>
        <w:t xml:space="preserve"> و</w:t>
      </w:r>
      <w:r>
        <w:rPr>
          <w:b/>
          <w:rtl/>
          <w:cs/>
          <w:lang w:val="ar_AE" w:bidi="ar_AE"/>
        </w:rPr>
        <w:t>بني إسرائيل</w:t>
      </w:r>
      <w:r>
        <w:rPr>
          <w:rtl/>
          <w:cs/>
          <w:lang w:val="ar_AE" w:bidi="ar_AE"/>
        </w:rPr>
        <w:t xml:space="preserve"> إلى الأمة أو المجموعة البشرية الإسرائيلية.</w:t>
      </w:r>
    </w:p>
    <w:p>
      <w:pPr>
        <w:pStyle w:val="ListBullet"/>
        <w:bidi/>
        <w:spacing w:line="240" w:lineRule="auto"/>
        <w:ind w:left="720"/>
      </w:pPr>
      <w:r>
        <w:rPr>
          <w:rtl/>
          <w:cs/>
          <w:lang w:val="ar_AE" w:bidi="ar_AE"/>
        </w:rPr>
      </w:r>
      <w:r>
        <w:rPr>
          <w:rtl/>
          <w:cs/>
          <w:lang w:val="ar_AE" w:bidi="ar_AE"/>
        </w:rPr>
        <w:t>بارك الله القابلات العبرانيات لقيامهن بالكذب على فرعون الشرير. لا ينبغي للمترجمين محاولة إخفاء هذه الحقيقة. لقد أظهرن مخافتهن لله من خلال عصيان أمر ظالم للحفاظ على حياة شعب الله.</w:t>
      </w:r>
    </w:p>
    <w:p>
      <w:pPr>
        <w:pStyle w:val="ListBullet"/>
        <w:bidi/>
        <w:spacing w:line="240" w:lineRule="auto"/>
        <w:ind w:left="720"/>
      </w:pPr>
      <w:r>
        <w:rPr>
          <w:rtl/>
          <w:cs/>
          <w:lang w:val="ar_AE" w:bidi="ar_AE"/>
        </w:rPr>
      </w:r>
      <w:r>
        <w:rPr>
          <w:rtl/>
          <w:cs/>
          <w:lang w:val="ar_AE" w:bidi="ar_AE"/>
        </w:rPr>
        <w:t>فرعون هي كلمة مصرية خاصة تشير إلى ملوكهم (وملكاتهم).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الآيات 1–7 هي معلومات أساسية توضح الخلفية للقصة. استخدم الشكل المناسب في لغتك للتعبير عن المعلومات الأساسية (الخلفية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 (#2)</w:t>
      </w:r>
      <w:r>
        <w:rPr>
          <w:rtl/>
          <w:cs/>
          <w:lang w:val="ar_AE" w:bidi="ar_AE"/>
        </w:rPr>
      </w:r>
    </w:p>
    <w:p>
      <w:pPr>
        <w:bidi/>
      </w:pPr>
      <w:r>
        <w:rPr>
          <w:rtl/>
          <w:cs/>
          <w:lang w:val="ar_AE" w:bidi="ar_AE"/>
        </w:rPr>
      </w:r>
      <w:r>
        <w:rPr>
          <w:rtl/>
          <w:cs/>
          <w:lang w:val="ar_AE" w:bidi="ar_AE"/>
        </w:rPr>
        <w:t>הַ⁠בָּאִ֖ים &amp; בָּֽאוּ</w:t>
      </w:r>
    </w:p>
    <w:p>
      <w:pPr>
        <w:bidi/>
      </w:pPr>
      <w:r>
        <w:rPr>
          <w:rtl/>
          <w:cs/>
          <w:lang w:val="ar_AE" w:bidi="ar_AE"/>
        </w:rPr>
      </w:r>
      <w:r>
        <w:rPr>
          <w:b/>
          <w:rtl/>
          <w:cs/>
          <w:lang w:val="ar_AE" w:bidi="ar_AE"/>
        </w:rPr>
        <w:t>"الَّذِينَ جَاءُوا"</w:t>
      </w:r>
      <w:r>
        <w:rPr>
          <w:rtl/>
          <w:cs/>
          <w:lang w:val="ar_AE" w:bidi="ar_AE"/>
        </w:rPr>
        <w:t xml:space="preserve"> - </w:t>
      </w:r>
      <w:r>
        <w:rPr>
          <w:b/>
          <w:rtl/>
          <w:cs/>
          <w:lang w:val="ar_AE" w:bidi="ar_AE"/>
        </w:rPr>
        <w:t>"جَاءَ"</w:t>
      </w:r>
    </w:p>
    <w:p>
      <w:pPr>
        <w:bidi/>
      </w:pPr>
      <w:r>
        <w:rPr>
          <w:rtl/>
          <w:cs/>
          <w:lang w:val="ar_AE" w:bidi="ar_AE"/>
        </w:rPr>
      </w:r>
      <w:r>
        <w:rPr>
          <w:rtl/>
          <w:cs/>
          <w:lang w:val="ar_AE" w:bidi="ar_AE"/>
        </w:rPr>
        <w:t xml:space="preserve">يمكن ترجمة الأفعال </w:t>
      </w:r>
      <w:r>
        <w:rPr>
          <w:b/>
          <w:rtl/>
          <w:cs/>
          <w:lang w:val="ar_AE" w:bidi="ar_AE"/>
        </w:rPr>
        <w:t xml:space="preserve">جَاءُوا </w:t>
      </w:r>
      <w:r>
        <w:rPr>
          <w:rtl/>
          <w:cs/>
          <w:lang w:val="ar_AE" w:bidi="ar_AE"/>
        </w:rPr>
        <w:t xml:space="preserve">و </w:t>
      </w:r>
      <w:r>
        <w:rPr>
          <w:b/>
          <w:rtl/>
          <w:cs/>
          <w:lang w:val="ar_AE" w:bidi="ar_AE"/>
        </w:rPr>
        <w:t xml:space="preserve">جاء </w:t>
      </w:r>
      <w:r>
        <w:rPr>
          <w:rtl/>
          <w:cs/>
          <w:lang w:val="ar_AE" w:bidi="ar_AE"/>
        </w:rPr>
        <w:t>أيضًا إلى "ذهبوا". استخدم الشكل الأنسب والأكثر طبيعية في لغتك.</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 (#3)</w:t>
      </w:r>
      <w:r>
        <w:rPr>
          <w:rtl/>
          <w:cs/>
          <w:lang w:val="ar_AE" w:bidi="ar_AE"/>
        </w:rPr>
      </w:r>
    </w:p>
    <w:p>
      <w:pPr>
        <w:bidi/>
      </w:pPr>
      <w:r>
        <w:rPr>
          <w:rtl/>
          <w:cs/>
          <w:lang w:val="ar_AE" w:bidi="ar_AE"/>
        </w:rPr>
      </w:r>
      <w:r>
        <w:rPr>
          <w:rtl/>
          <w:cs/>
          <w:lang w:val="ar_AE" w:bidi="ar_AE"/>
        </w:rPr>
        <w:t>יִשְׂרָאֵ֔ל &amp; יַעֲקֹ֔ב</w:t>
      </w:r>
    </w:p>
    <w:p>
      <w:pPr>
        <w:bidi/>
      </w:pPr>
      <w:r>
        <w:rPr>
          <w:rtl/>
          <w:cs/>
          <w:lang w:val="ar_AE" w:bidi="ar_AE"/>
        </w:rPr>
      </w:r>
      <w:r>
        <w:rPr>
          <w:b/>
          <w:rtl/>
          <w:cs/>
          <w:lang w:val="ar_AE" w:bidi="ar_AE"/>
        </w:rPr>
        <w:t>"إسرائيل"</w:t>
      </w:r>
      <w:r>
        <w:rPr>
          <w:rtl/>
          <w:cs/>
          <w:lang w:val="ar_AE" w:bidi="ar_AE"/>
        </w:rPr>
        <w:t xml:space="preserve"> - </w:t>
      </w:r>
      <w:r>
        <w:rPr>
          <w:b/>
          <w:rtl/>
          <w:cs/>
          <w:lang w:val="ar_AE" w:bidi="ar_AE"/>
        </w:rPr>
        <w:t>"يعقوب"</w:t>
      </w:r>
    </w:p>
    <w:p>
      <w:pPr>
        <w:bidi/>
      </w:pPr>
      <w:r>
        <w:rPr>
          <w:rtl/>
          <w:cs/>
          <w:lang w:val="ar_AE" w:bidi="ar_AE"/>
        </w:rPr>
      </w:r>
      <w:r>
        <w:rPr>
          <w:b/>
          <w:rtl/>
          <w:cs/>
          <w:lang w:val="ar_AE" w:bidi="ar_AE"/>
        </w:rPr>
        <w:t>يعقوب</w:t>
      </w:r>
      <w:r>
        <w:rPr>
          <w:rtl/>
          <w:cs/>
          <w:lang w:val="ar_AE" w:bidi="ar_AE"/>
        </w:rPr>
        <w:t xml:space="preserve"> و</w:t>
      </w:r>
      <w:r>
        <w:rPr>
          <w:b/>
          <w:rtl/>
          <w:cs/>
          <w:lang w:val="ar_AE" w:bidi="ar_AE"/>
        </w:rPr>
        <w:t>إسرائيل</w:t>
      </w:r>
      <w:r>
        <w:rPr>
          <w:rtl/>
          <w:cs/>
          <w:lang w:val="ar_AE" w:bidi="ar_AE"/>
        </w:rPr>
        <w:t xml:space="preserve"> هما اسمان لنفس الرجل.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 (#4)</w:t>
      </w:r>
      <w:r>
        <w:rPr>
          <w:rtl/>
          <w:cs/>
          <w:lang w:val="ar_AE" w:bidi="ar_AE"/>
        </w:rPr>
      </w:r>
    </w:p>
    <w:p>
      <w:pPr>
        <w:bidi/>
      </w:pPr>
      <w:r>
        <w:rPr>
          <w:rtl/>
          <w:cs/>
          <w:lang w:val="ar_AE" w:bidi="ar_AE"/>
        </w:rPr>
      </w:r>
      <w:r>
        <w:rPr>
          <w:rtl/>
          <w:cs/>
          <w:lang w:val="ar_AE" w:bidi="ar_AE"/>
        </w:rPr>
        <w:t>וּ⁠בֵית֖⁠וֹ</w:t>
      </w:r>
    </w:p>
    <w:p>
      <w:pPr>
        <w:bidi/>
      </w:pPr>
      <w:r>
        <w:rPr>
          <w:rtl/>
          <w:cs/>
          <w:lang w:val="ar_AE" w:bidi="ar_AE"/>
        </w:rPr>
      </w:r>
      <w:r>
        <w:rPr>
          <w:b/>
          <w:rtl/>
          <w:cs/>
          <w:lang w:val="ar_AE" w:bidi="ar_AE"/>
        </w:rPr>
        <w:t>"وَبيته"</w:t>
      </w:r>
    </w:p>
    <w:p>
      <w:pPr>
        <w:bidi/>
      </w:pPr>
      <w:r>
        <w:rPr>
          <w:rtl/>
          <w:cs/>
          <w:lang w:val="ar_AE" w:bidi="ar_AE"/>
        </w:rPr>
      </w:r>
      <w:r>
        <w:rPr>
          <w:rtl/>
          <w:cs/>
          <w:lang w:val="ar_AE" w:bidi="ar_AE"/>
        </w:rPr>
        <w:t xml:space="preserve">هنا، تشير كلمة </w:t>
      </w:r>
      <w:r>
        <w:rPr>
          <w:b/>
          <w:rtl/>
          <w:cs/>
          <w:lang w:val="ar_AE" w:bidi="ar_AE"/>
        </w:rPr>
        <w:t>بيته</w:t>
      </w:r>
      <w:r>
        <w:rPr>
          <w:rtl/>
          <w:cs/>
          <w:lang w:val="ar_AE" w:bidi="ar_AE"/>
        </w:rPr>
        <w:t xml:space="preserve"> إلى جميع الأشخاص الذين يعيشون معًا، عادةً عائلة كبيرة مع الخدم. إذا كان من المفيد في لغتك، فيمكنك استخدام تعبير مماثل أو لغة واضحة. ترجمة بديلة: "وأهل بيته"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5 (#1)</w:t>
      </w:r>
      <w:r>
        <w:rPr>
          <w:rtl/>
          <w:cs/>
          <w:lang w:val="ar_AE" w:bidi="ar_AE"/>
        </w:rPr>
      </w:r>
    </w:p>
    <w:p>
      <w:pPr>
        <w:bidi/>
      </w:pPr>
      <w:r>
        <w:rPr>
          <w:rtl/>
          <w:cs/>
          <w:lang w:val="ar_AE" w:bidi="ar_AE"/>
        </w:rPr>
      </w:r>
      <w:r>
        <w:rPr>
          <w:rtl/>
          <w:cs/>
          <w:lang w:val="ar_AE" w:bidi="ar_AE"/>
        </w:rPr>
        <w:t>וַֽ⁠יְהִ֗י כָּל־נֶ֛פֶשׁ יֹצְאֵ֥י יֶֽרֶךְ־יַעֲקֹ֖ב שִׁבְעִ֣ים נָ֑פֶשׁ</w:t>
      </w:r>
    </w:p>
    <w:p>
      <w:pPr>
        <w:bidi/>
      </w:pPr>
      <w:r>
        <w:rPr>
          <w:rtl/>
          <w:cs/>
          <w:lang w:val="ar_AE" w:bidi="ar_AE"/>
        </w:rPr>
      </w:r>
      <w:r>
        <w:rPr>
          <w:b/>
          <w:rtl/>
          <w:cs/>
          <w:lang w:val="ar_AE" w:bidi="ar_AE"/>
        </w:rPr>
        <w:t>"وَكَانَتْ جَمِيعُ نُفُوسِ الْخَارِجِينَ مِنْ صُلْبِ يَعْقُوبَ سَبْعِينَ نَفْسًا."</w:t>
      </w:r>
    </w:p>
    <w:p>
      <w:pPr>
        <w:bidi/>
      </w:pPr>
      <w:r>
        <w:rPr>
          <w:rtl/>
          <w:cs/>
          <w:lang w:val="ar_AE" w:bidi="ar_AE"/>
        </w:rPr>
      </w:r>
      <w:r>
        <w:rPr>
          <w:rtl/>
          <w:cs/>
          <w:lang w:val="ar_AE" w:bidi="ar_AE"/>
        </w:rPr>
        <w:t xml:space="preserve">هنا، تشير كلمة </w:t>
      </w:r>
      <w:r>
        <w:rPr>
          <w:b/>
          <w:rtl/>
          <w:cs/>
          <w:lang w:val="ar_AE" w:bidi="ar_AE"/>
        </w:rPr>
        <w:t>نُفُوسِ</w:t>
      </w:r>
      <w:r>
        <w:rPr>
          <w:rtl/>
          <w:cs/>
          <w:lang w:val="ar_AE" w:bidi="ar_AE"/>
        </w:rPr>
        <w:t xml:space="preserve"> إلى الناس (تحديدًا الرجال)؛ </w:t>
      </w:r>
      <w:r>
        <w:rPr>
          <w:b/>
          <w:rtl/>
          <w:cs/>
          <w:lang w:val="ar_AE" w:bidi="ar_AE"/>
        </w:rPr>
        <w:t>الخارجين من صلب يعقوب</w:t>
      </w:r>
      <w:r>
        <w:rPr>
          <w:rtl/>
          <w:cs/>
          <w:lang w:val="ar_AE" w:bidi="ar_AE"/>
        </w:rPr>
        <w:t xml:space="preserve"> هو إشارة إلى هؤلاء الناس باعتبارهم في نسله أو منيه وانه قد أنجبهم من خلال أفعاله الجنسية - بالتالي تعني أنهم أحفاده. انظر أيضًا عبرانيين 7:9–10. ترجمة بديلة: "وكان عدد جميع الذكور من نسل يعقوب 70."</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6 (#1)</w:t>
      </w:r>
      <w:r>
        <w:rPr>
          <w:rtl/>
          <w:cs/>
          <w:lang w:val="ar_AE" w:bidi="ar_AE"/>
        </w:rPr>
      </w:r>
    </w:p>
    <w:p>
      <w:pPr>
        <w:bidi/>
      </w:pPr>
      <w:r>
        <w:rPr>
          <w:rtl/>
          <w:cs/>
          <w:lang w:val="ar_AE" w:bidi="ar_AE"/>
        </w:rPr>
      </w:r>
      <w:r>
        <w:rPr>
          <w:rtl/>
          <w:cs/>
          <w:lang w:val="ar_AE" w:bidi="ar_AE"/>
        </w:rPr>
        <w:t>וַ⁠יָּ֤מָת</w:t>
      </w:r>
    </w:p>
    <w:p>
      <w:pPr>
        <w:bidi/>
      </w:pPr>
      <w:r>
        <w:rPr>
          <w:rtl/>
          <w:cs/>
          <w:lang w:val="ar_AE" w:bidi="ar_AE"/>
        </w:rPr>
      </w:r>
      <w:r>
        <w:rPr>
          <w:b/>
          <w:rtl/>
          <w:cs/>
          <w:lang w:val="ar_AE" w:bidi="ar_AE"/>
        </w:rPr>
        <w:t>"و"</w:t>
      </w:r>
      <w:r>
        <w:rPr>
          <w:rtl/>
          <w:cs/>
          <w:lang w:val="ar_AE" w:bidi="ar_AE"/>
        </w:rPr>
        <w:t xml:space="preserve"> - </w:t>
      </w:r>
      <w:r>
        <w:rPr>
          <w:b/>
          <w:rtl/>
          <w:cs/>
          <w:lang w:val="ar_AE" w:bidi="ar_AE"/>
        </w:rPr>
        <w:t>"مات"</w:t>
      </w:r>
    </w:p>
    <w:p>
      <w:pPr>
        <w:bidi/>
      </w:pPr>
      <w:r>
        <w:rPr>
          <w:rtl/>
          <w:cs/>
          <w:lang w:val="ar_AE" w:bidi="ar_AE"/>
        </w:rPr>
      </w:r>
      <w:r>
        <w:rPr>
          <w:rtl/>
          <w:cs/>
          <w:lang w:val="ar_AE" w:bidi="ar_AE"/>
        </w:rPr>
        <w:t>لم يموتوا على الفور. قضى يعقوب وأبناؤه بقية حياتهم في مصر ثم ماتوا هناك. إذا لزم الأمر، استخدم كلمة انتقالية تشير إلى مرور بعض الوقت.</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6 (#2)</w:t>
      </w:r>
      <w:r>
        <w:rPr>
          <w:rtl/>
          <w:cs/>
          <w:lang w:val="ar_AE" w:bidi="ar_AE"/>
        </w:rPr>
      </w:r>
    </w:p>
    <w:p>
      <w:pPr>
        <w:bidi/>
      </w:pPr>
      <w:r>
        <w:rPr>
          <w:rtl/>
          <w:cs/>
          <w:lang w:val="ar_AE" w:bidi="ar_AE"/>
        </w:rPr>
      </w:r>
      <w:r>
        <w:rPr>
          <w:rtl/>
          <w:cs/>
          <w:lang w:val="ar_AE" w:bidi="ar_AE"/>
        </w:rPr>
        <w:t>וְ⁠כָל־אֶחָ֔י⁠ו</w:t>
      </w:r>
    </w:p>
    <w:p>
      <w:pPr>
        <w:bidi/>
      </w:pPr>
      <w:r>
        <w:rPr>
          <w:rtl/>
          <w:cs/>
          <w:lang w:val="ar_AE" w:bidi="ar_AE"/>
        </w:rPr>
      </w:r>
      <w:r>
        <w:rPr>
          <w:b/>
          <w:rtl/>
          <w:cs/>
          <w:lang w:val="ar_AE" w:bidi="ar_AE"/>
        </w:rPr>
        <w:t>"وَكُلُّ إِخْوَتِهِ"</w:t>
      </w:r>
    </w:p>
    <w:p>
      <w:pPr>
        <w:bidi/>
      </w:pPr>
      <w:r>
        <w:rPr>
          <w:rtl/>
          <w:cs/>
          <w:lang w:val="ar_AE" w:bidi="ar_AE"/>
        </w:rPr>
      </w:r>
      <w:r>
        <w:rPr>
          <w:rtl/>
          <w:cs/>
          <w:lang w:val="ar_AE" w:bidi="ar_AE"/>
        </w:rPr>
        <w:t xml:space="preserve">التعبير </w:t>
      </w:r>
      <w:r>
        <w:rPr>
          <w:b/>
          <w:rtl/>
          <w:cs/>
          <w:lang w:val="ar_AE" w:bidi="ar_AE"/>
        </w:rPr>
        <w:t xml:space="preserve">وَكُلُّ إِخْوَتِهِ </w:t>
      </w:r>
      <w:r>
        <w:rPr>
          <w:rtl/>
          <w:cs/>
          <w:lang w:val="ar_AE" w:bidi="ar_AE"/>
        </w:rPr>
        <w:t>يشمل عشرة إخوة أكبر منه وأخ أصغر منه. إذا كانت لغتك تحتوي على كلمات مختلفة لذلك، يمكنك القول، "عشرة من إخوته الأكبر منه وأخوه الأصغر".</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7 (#1)</w:t>
      </w:r>
      <w:r>
        <w:rPr>
          <w:rtl/>
          <w:cs/>
          <w:lang w:val="ar_AE" w:bidi="ar_AE"/>
        </w:rPr>
      </w:r>
    </w:p>
    <w:p>
      <w:pPr>
        <w:bidi/>
      </w:pPr>
      <w:r>
        <w:rPr>
          <w:rtl/>
          <w:cs/>
          <w:lang w:val="ar_AE" w:bidi="ar_AE"/>
        </w:rPr>
      </w:r>
      <w:r>
        <w:rPr>
          <w:rtl/>
          <w:cs/>
          <w:lang w:val="ar_AE" w:bidi="ar_AE"/>
        </w:rPr>
        <w:t>וּ⁠בְנֵ֣י יִשְׂרָאֵ֗ל</w:t>
      </w:r>
    </w:p>
    <w:p>
      <w:pPr>
        <w:bidi/>
      </w:pPr>
      <w:r>
        <w:rPr>
          <w:rtl/>
          <w:cs/>
          <w:lang w:val="ar_AE" w:bidi="ar_AE"/>
        </w:rPr>
      </w:r>
      <w:r>
        <w:rPr>
          <w:b/>
          <w:rtl/>
          <w:cs/>
          <w:lang w:val="ar_AE" w:bidi="ar_AE"/>
        </w:rPr>
        <w:t>"وَأَمَّا بَنُو إِسْرَائِيلَ"</w:t>
      </w:r>
    </w:p>
    <w:p>
      <w:pPr>
        <w:bidi/>
      </w:pPr>
      <w:r>
        <w:rPr>
          <w:rtl/>
          <w:cs/>
          <w:lang w:val="ar_AE" w:bidi="ar_AE"/>
        </w:rPr>
      </w:r>
      <w:r>
        <w:rPr>
          <w:rtl/>
          <w:cs/>
          <w:lang w:val="ar_AE" w:bidi="ar_AE"/>
        </w:rPr>
        <w:t xml:space="preserve">هذه هي المرة الأولى من بين العديد من المرات في هذا السفر التي يشير فيها تعبير </w:t>
      </w:r>
      <w:r>
        <w:rPr>
          <w:b/>
          <w:rtl/>
          <w:cs/>
          <w:lang w:val="ar_AE" w:bidi="ar_AE"/>
        </w:rPr>
        <w:t>بنو إسرائيل</w:t>
      </w:r>
      <w:r>
        <w:rPr>
          <w:rtl/>
          <w:cs/>
          <w:lang w:val="ar_AE" w:bidi="ar_AE"/>
        </w:rPr>
        <w:t xml:space="preserve"> إلى أمة أو شعب إسرائيل. إذا كان ذلك مفيدًا في لغتك، فيمكنك استخدام تعبير مماثل أو لغة واضحة. ترجمة بديلة: "وأما شعب إسرائيل" أو "وأما الإسرائيليون"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7 (#2)</w:t>
      </w:r>
      <w:r>
        <w:rPr>
          <w:rtl/>
          <w:cs/>
          <w:lang w:val="ar_AE" w:bidi="ar_AE"/>
        </w:rPr>
      </w:r>
    </w:p>
    <w:p>
      <w:pPr>
        <w:bidi/>
      </w:pPr>
      <w:r>
        <w:rPr>
          <w:rtl/>
          <w:cs/>
          <w:lang w:val="ar_AE" w:bidi="ar_AE"/>
        </w:rPr>
      </w:r>
      <w:r>
        <w:rPr>
          <w:rtl/>
          <w:cs/>
          <w:lang w:val="ar_AE" w:bidi="ar_AE"/>
        </w:rPr>
        <w:t>פָּר֧וּ וַֽ⁠יִּשְׁרְצ֛וּ וַ⁠יִּרְבּ֥וּ וַ⁠יַּֽעַצְמ֖וּ</w:t>
      </w:r>
    </w:p>
    <w:p>
      <w:pPr>
        <w:bidi/>
      </w:pPr>
      <w:r>
        <w:rPr>
          <w:rtl/>
          <w:cs/>
          <w:lang w:val="ar_AE" w:bidi="ar_AE"/>
        </w:rPr>
      </w:r>
      <w:r>
        <w:rPr>
          <w:b/>
          <w:rtl/>
          <w:cs/>
          <w:lang w:val="ar_AE" w:bidi="ar_AE"/>
        </w:rPr>
        <w:t>"فَأَثْمَرُوا وَتَوَالَدُوا وَنَمَوْا وَكَثُرُوا كَثِيرًا جِدًّا"</w:t>
      </w:r>
    </w:p>
    <w:p>
      <w:pPr>
        <w:bidi/>
      </w:pPr>
      <w:r>
        <w:rPr>
          <w:rtl/>
          <w:cs/>
          <w:lang w:val="ar_AE" w:bidi="ar_AE"/>
        </w:rPr>
      </w:r>
      <w:r>
        <w:rPr>
          <w:rtl/>
          <w:cs/>
          <w:lang w:val="ar_AE" w:bidi="ar_AE"/>
        </w:rPr>
        <w:t>كل هذه الأفعال تعني أشياء متشابهة؛ يتم استخدامها معًا للتأكيد على أن بني إسرائيل أصبحوا كثيرين جدًا. إذا لم تكن لغتك تحتوي على العديد من الكلمات التي تعني الشيء نفسه، فيمكنك استخدام كلمات أقل والتعبير عن التوكيد بطريقة أخرى. ترجمة بديلة: "أنجبوا العديد من الأطفال وأصبحوا أقوياء"</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7 (#3)</w:t>
      </w:r>
      <w:r>
        <w:rPr>
          <w:rtl/>
          <w:cs/>
          <w:lang w:val="ar_AE" w:bidi="ar_AE"/>
        </w:rPr>
      </w:r>
    </w:p>
    <w:p>
      <w:pPr>
        <w:bidi/>
      </w:pPr>
      <w:r>
        <w:rPr>
          <w:rtl/>
          <w:cs/>
          <w:lang w:val="ar_AE" w:bidi="ar_AE"/>
        </w:rPr>
      </w:r>
      <w:r>
        <w:rPr>
          <w:rtl/>
          <w:cs/>
          <w:lang w:val="ar_AE" w:bidi="ar_AE"/>
        </w:rPr>
        <w:t>פָּר֧וּ &amp; וַ⁠יִּרְבּ֥וּ &amp; וַ⁠תִּמָּלֵ֥א הָ⁠אָ֖רֶץ</w:t>
      </w:r>
    </w:p>
    <w:p>
      <w:pPr>
        <w:bidi/>
      </w:pPr>
      <w:r>
        <w:rPr>
          <w:rtl/>
          <w:cs/>
          <w:lang w:val="ar_AE" w:bidi="ar_AE"/>
        </w:rPr>
      </w:r>
      <w:r>
        <w:rPr>
          <w:b/>
          <w:rtl/>
          <w:cs/>
          <w:lang w:val="ar_AE" w:bidi="ar_AE"/>
        </w:rPr>
        <w:t>"فَأَثْمَرُوا"</w:t>
      </w:r>
      <w:r>
        <w:rPr>
          <w:rtl/>
          <w:cs/>
          <w:lang w:val="ar_AE" w:bidi="ar_AE"/>
        </w:rPr>
        <w:t xml:space="preserve"> - </w:t>
      </w:r>
      <w:r>
        <w:rPr>
          <w:b/>
          <w:rtl/>
          <w:cs/>
          <w:lang w:val="ar_AE" w:bidi="ar_AE"/>
        </w:rPr>
        <w:t>"وَتَوَالَدُوا"</w:t>
      </w:r>
      <w:r>
        <w:rPr>
          <w:rtl/>
          <w:cs/>
          <w:lang w:val="ar_AE" w:bidi="ar_AE"/>
        </w:rPr>
        <w:t xml:space="preserve"> - </w:t>
      </w:r>
      <w:r>
        <w:rPr>
          <w:b/>
          <w:rtl/>
          <w:cs/>
          <w:lang w:val="ar_AE" w:bidi="ar_AE"/>
        </w:rPr>
        <w:t>"وَامْتَلأَتِ الأَرْضُ مِنْهُمْ"</w:t>
      </w:r>
    </w:p>
    <w:p>
      <w:pPr>
        <w:bidi/>
      </w:pPr>
      <w:r>
        <w:rPr>
          <w:rtl/>
          <w:cs/>
          <w:lang w:val="ar_AE" w:bidi="ar_AE"/>
        </w:rPr>
      </w:r>
      <w:r>
        <w:rPr>
          <w:rtl/>
          <w:cs/>
          <w:lang w:val="ar_AE" w:bidi="ar_AE"/>
        </w:rPr>
        <w:t xml:space="preserve">قارن ترجمتك لكلمات </w:t>
      </w:r>
      <w:r>
        <w:rPr>
          <w:b/>
          <w:rtl/>
          <w:cs/>
          <w:lang w:val="ar_AE" w:bidi="ar_AE"/>
        </w:rPr>
        <w:t xml:space="preserve">فَأَثْمَرُوا... وَتَوَالَدُوا... وَامْتَلأَتِ الأَرْضُ مِنْهُمْ </w:t>
      </w:r>
      <w:r>
        <w:rPr>
          <w:rtl/>
          <w:cs/>
          <w:lang w:val="ar_AE" w:bidi="ar_AE"/>
        </w:rPr>
        <w:t>هنا مع تكوين 1:28، 9:1، 9:7، ولا سيما تكوين 35:11 حيث أعاد الله تسمية يعقوب لكي يُدعى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7 (#4)</w:t>
      </w:r>
      <w:r>
        <w:rPr>
          <w:rtl/>
          <w:cs/>
          <w:lang w:val="ar_AE" w:bidi="ar_AE"/>
        </w:rPr>
      </w:r>
    </w:p>
    <w:p>
      <w:pPr>
        <w:bidi/>
      </w:pPr>
      <w:r>
        <w:rPr>
          <w:rtl/>
          <w:cs/>
          <w:lang w:val="ar_AE" w:bidi="ar_AE"/>
        </w:rPr>
      </w:r>
      <w:r>
        <w:rPr>
          <w:rtl/>
          <w:cs/>
          <w:lang w:val="ar_AE" w:bidi="ar_AE"/>
        </w:rPr>
        <w:t>פָּר֧וּ וַֽ⁠יִּשְׁרְצ֛וּ</w:t>
      </w:r>
    </w:p>
    <w:p>
      <w:pPr>
        <w:bidi/>
      </w:pPr>
      <w:r>
        <w:rPr>
          <w:rtl/>
          <w:cs/>
          <w:lang w:val="ar_AE" w:bidi="ar_AE"/>
        </w:rPr>
      </w:r>
      <w:r>
        <w:rPr>
          <w:b/>
          <w:rtl/>
          <w:cs/>
          <w:lang w:val="ar_AE" w:bidi="ar_AE"/>
        </w:rPr>
        <w:t>"فَأَثْمَرُوا وَتَوَالَدُوا"</w:t>
      </w:r>
    </w:p>
    <w:p>
      <w:pPr>
        <w:bidi/>
      </w:pPr>
      <w:r>
        <w:rPr>
          <w:rtl/>
          <w:cs/>
          <w:lang w:val="ar_AE" w:bidi="ar_AE"/>
        </w:rPr>
      </w:r>
      <w:r>
        <w:rPr>
          <w:rtl/>
          <w:cs/>
          <w:lang w:val="ar_AE" w:bidi="ar_AE"/>
        </w:rPr>
        <w:t>هنا ولادة الأطفال لشعب إسرائيل تُوصف كما لو كانوا نباتات تُنتج الثمار وتسبب نمو نباتات جديدة حولها. إذا لم يفهم قراؤك ما تعنيه هذه الصورة في هذا السياق، فيمكنك استخدام استعارة مماثلة من ثقافتك. أو بدلًا من ذلك، يمكنك التعبير عن المعنى بشكل واضح. ترجمة بديلة: "أنجبوا العديد من الأطفال" أو "رزقوا بالعديد من الأطفال"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7 (#5)</w:t>
      </w:r>
      <w:r>
        <w:rPr>
          <w:rtl/>
          <w:cs/>
          <w:lang w:val="ar_AE" w:bidi="ar_AE"/>
        </w:rPr>
      </w:r>
    </w:p>
    <w:p>
      <w:pPr>
        <w:bidi/>
      </w:pPr>
      <w:r>
        <w:rPr>
          <w:rtl/>
          <w:cs/>
          <w:lang w:val="ar_AE" w:bidi="ar_AE"/>
        </w:rPr>
      </w:r>
      <w:r>
        <w:rPr>
          <w:rtl/>
          <w:cs/>
          <w:lang w:val="ar_AE" w:bidi="ar_AE"/>
        </w:rPr>
        <w:t>בִּ⁠מְאֹ֣ד מְאֹ֑ד</w:t>
      </w:r>
    </w:p>
    <w:p>
      <w:pPr>
        <w:bidi/>
      </w:pPr>
      <w:r>
        <w:rPr>
          <w:rtl/>
          <w:cs/>
          <w:lang w:val="ar_AE" w:bidi="ar_AE"/>
        </w:rPr>
      </w:r>
      <w:r>
        <w:rPr>
          <w:b/>
          <w:rtl/>
          <w:cs/>
          <w:lang w:val="ar_AE" w:bidi="ar_AE"/>
        </w:rPr>
        <w:t>"وَكَثُرُوا كَثِيرًا جِدًّا"</w:t>
      </w:r>
    </w:p>
    <w:p>
      <w:pPr>
        <w:bidi/>
      </w:pPr>
      <w:r>
        <w:rPr>
          <w:rtl/>
          <w:cs/>
          <w:lang w:val="ar_AE" w:bidi="ar_AE"/>
        </w:rPr>
      </w:r>
      <w:r>
        <w:rPr>
          <w:rtl/>
          <w:cs/>
          <w:lang w:val="ar_AE" w:bidi="ar_AE"/>
        </w:rPr>
        <w:t xml:space="preserve">إذا كانت لغتك لا تستخدم اسمًا مجردًا لهذه الفكرة، فيمكنك التعبير عن الفكرة وراء الاسم المجرد </w:t>
      </w:r>
      <w:r>
        <w:rPr>
          <w:b/>
          <w:rtl/>
          <w:cs/>
          <w:lang w:val="ar_AE" w:bidi="ar_AE"/>
        </w:rPr>
        <w:t xml:space="preserve">كثير </w:t>
      </w:r>
      <w:r>
        <w:rPr>
          <w:rtl/>
          <w:cs/>
          <w:lang w:val="ar_AE" w:bidi="ar_AE"/>
        </w:rPr>
        <w:t>بطريقة أخرى. ترجمة بديلة: "وكانوا عظماء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7 (#6)</w:t>
      </w:r>
      <w:r>
        <w:rPr>
          <w:rtl/>
          <w:cs/>
          <w:lang w:val="ar_AE" w:bidi="ar_AE"/>
        </w:rPr>
      </w:r>
    </w:p>
    <w:p>
      <w:pPr>
        <w:bidi/>
      </w:pPr>
      <w:r>
        <w:rPr>
          <w:rtl/>
          <w:cs/>
          <w:lang w:val="ar_AE" w:bidi="ar_AE"/>
        </w:rPr>
      </w:r>
      <w:r>
        <w:rPr>
          <w:rtl/>
          <w:cs/>
          <w:lang w:val="ar_AE" w:bidi="ar_AE"/>
        </w:rPr>
        <w:t>וַ⁠תִּמָּלֵ֥א הָ⁠אָ֖רֶץ אֹתָֽ⁠ם</w:t>
      </w:r>
    </w:p>
    <w:p>
      <w:pPr>
        <w:bidi/>
      </w:pPr>
      <w:r>
        <w:rPr>
          <w:rtl/>
          <w:cs/>
          <w:lang w:val="ar_AE" w:bidi="ar_AE"/>
        </w:rPr>
      </w:r>
      <w:r>
        <w:rPr>
          <w:b/>
          <w:rtl/>
          <w:cs/>
          <w:lang w:val="ar_AE" w:bidi="ar_AE"/>
        </w:rPr>
        <w:t>"وامتلأت الأرض بهم"</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"وملأوا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7 (#7)</w:t>
      </w:r>
      <w:r>
        <w:rPr>
          <w:rtl/>
          <w:cs/>
          <w:lang w:val="ar_AE" w:bidi="ar_AE"/>
        </w:rPr>
      </w:r>
    </w:p>
    <w:p>
      <w:pPr>
        <w:bidi/>
      </w:pPr>
      <w:r>
        <w:rPr>
          <w:rtl/>
          <w:cs/>
          <w:lang w:val="ar_AE" w:bidi="ar_AE"/>
        </w:rPr>
      </w:r>
      <w:r>
        <w:rPr>
          <w:rtl/>
          <w:cs/>
          <w:lang w:val="ar_AE" w:bidi="ar_AE"/>
        </w:rPr>
        <w:t>בִּ⁠מְאֹ֣ד מְאֹ֑ד</w:t>
      </w:r>
    </w:p>
    <w:p>
      <w:pPr>
        <w:bidi/>
      </w:pPr>
      <w:r>
        <w:rPr>
          <w:rtl/>
          <w:cs/>
          <w:lang w:val="ar_AE" w:bidi="ar_AE"/>
        </w:rPr>
      </w:r>
      <w:r>
        <w:rPr>
          <w:b/>
          <w:rtl/>
          <w:cs/>
          <w:lang w:val="ar_AE" w:bidi="ar_AE"/>
        </w:rPr>
        <w:t>"وَكَثُرُوا كَثِيرًا جِدًّا"</w:t>
      </w:r>
    </w:p>
    <w:p>
      <w:pPr>
        <w:bidi/>
      </w:pPr>
      <w:r>
        <w:rPr>
          <w:rtl/>
          <w:cs/>
          <w:lang w:val="ar_AE" w:bidi="ar_AE"/>
        </w:rPr>
      </w:r>
      <w:r>
        <w:rPr>
          <w:rtl/>
          <w:cs/>
          <w:lang w:val="ar_AE" w:bidi="ar_AE"/>
        </w:rPr>
        <w:t>هنا تُستخدم الكلمة نفسها مرتين للتأكيد على عدد شعب إسرائيل الذي أصبح كبيرًا. إذا كانت لغتك لا تكرر الكلمات بهذه الطريقة، عبّر عن التوكيد بطريقة أخرى. ترجمة بديلة: "وكثروا بشكل عظيم"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7 (#8)</w:t>
      </w:r>
      <w:r>
        <w:rPr>
          <w:rtl/>
          <w:cs/>
          <w:lang w:val="ar_AE" w:bidi="ar_AE"/>
        </w:rPr>
      </w:r>
    </w:p>
    <w:p>
      <w:pPr>
        <w:bidi/>
      </w:pPr>
      <w:r>
        <w:rPr>
          <w:rtl/>
          <w:cs/>
          <w:lang w:val="ar_AE" w:bidi="ar_AE"/>
        </w:rPr>
      </w:r>
      <w:r>
        <w:rPr>
          <w:rtl/>
          <w:cs/>
          <w:lang w:val="ar_AE" w:bidi="ar_AE"/>
        </w:rPr>
        <w:t>אֹתָֽ⁠ם</w:t>
      </w:r>
    </w:p>
    <w:p>
      <w:pPr>
        <w:bidi/>
      </w:pPr>
      <w:r>
        <w:rPr>
          <w:rtl/>
          <w:cs/>
          <w:lang w:val="ar_AE" w:bidi="ar_AE"/>
        </w:rPr>
      </w:r>
      <w:r>
        <w:rPr>
          <w:b/>
          <w:rtl/>
          <w:cs/>
          <w:lang w:val="ar_AE" w:bidi="ar_AE"/>
        </w:rPr>
        <w:t>"مِنْهُمْ"</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بني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8 (#1)</w:t>
      </w:r>
      <w:r>
        <w:rPr>
          <w:rtl/>
          <w:cs/>
          <w:lang w:val="ar_AE" w:bidi="ar_AE"/>
        </w:rPr>
      </w:r>
    </w:p>
    <w:p>
      <w:pPr>
        <w:bidi/>
      </w:pPr>
      <w:r>
        <w:rPr>
          <w:rtl/>
          <w:cs/>
          <w:lang w:val="ar_AE" w:bidi="ar_AE"/>
        </w:rPr>
      </w:r>
      <w:r>
        <w:rPr>
          <w:rtl/>
          <w:cs/>
          <w:lang w:val="ar_AE" w:bidi="ar_AE"/>
        </w:rPr>
        <w:t>וַ⁠יָּ֥קָם</w:t>
      </w:r>
    </w:p>
    <w:p>
      <w:pPr>
        <w:bidi/>
      </w:pPr>
      <w:r>
        <w:rPr>
          <w:rtl/>
          <w:cs/>
          <w:lang w:val="ar_AE" w:bidi="ar_AE"/>
        </w:rPr>
      </w:r>
      <w:r>
        <w:rPr>
          <w:b/>
          <w:rtl/>
          <w:cs/>
          <w:lang w:val="ar_AE" w:bidi="ar_AE"/>
        </w:rPr>
        <w:t>"ثُمَّ"</w:t>
      </w:r>
      <w:r>
        <w:rPr>
          <w:rtl/>
          <w:cs/>
          <w:lang w:val="ar_AE" w:bidi="ar_AE"/>
        </w:rPr>
        <w:t xml:space="preserve"> - </w:t>
      </w:r>
      <w:r>
        <w:rPr>
          <w:b/>
          <w:rtl/>
          <w:cs/>
          <w:lang w:val="ar_AE" w:bidi="ar_AE"/>
        </w:rPr>
        <w:t>"قَامَ"</w:t>
      </w:r>
    </w:p>
    <w:p>
      <w:pPr>
        <w:bidi/>
      </w:pPr>
      <w:r>
        <w:rPr>
          <w:rtl/>
          <w:cs/>
          <w:lang w:val="ar_AE" w:bidi="ar_AE"/>
        </w:rPr>
      </w:r>
      <w:r>
        <w:rPr>
          <w:rtl/>
          <w:cs/>
          <w:lang w:val="ar_AE" w:bidi="ar_AE"/>
        </w:rPr>
        <w:t>هنا يقدم حدثًا جديدًا وقع بعد مُدَّة من الأحداث التي قد روتها القصة للتو. ولا تذكر القصة كم من الوقت قد مضى بعد تلك الأحداث وقبل هذا الحدث الجديد. استخدم الشكل المناسب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8 (#2)</w:t>
      </w:r>
      <w:r>
        <w:rPr>
          <w:rtl/>
          <w:cs/>
          <w:lang w:val="ar_AE" w:bidi="ar_AE"/>
        </w:rPr>
      </w:r>
    </w:p>
    <w:p>
      <w:pPr>
        <w:bidi/>
      </w:pPr>
      <w:r>
        <w:rPr>
          <w:rtl/>
          <w:cs/>
          <w:lang w:val="ar_AE" w:bidi="ar_AE"/>
        </w:rPr>
      </w:r>
      <w:r>
        <w:rPr>
          <w:rtl/>
          <w:cs/>
          <w:lang w:val="ar_AE" w:bidi="ar_AE"/>
        </w:rPr>
        <w:t>מֶֽלֶךְ־חָדָ֖שׁ</w:t>
      </w:r>
    </w:p>
    <w:p>
      <w:pPr>
        <w:bidi/>
      </w:pPr>
      <w:r>
        <w:rPr>
          <w:rtl/>
          <w:cs/>
          <w:lang w:val="ar_AE" w:bidi="ar_AE"/>
        </w:rPr>
      </w:r>
      <w:r>
        <w:rPr>
          <w:b/>
          <w:rtl/>
          <w:cs/>
          <w:lang w:val="ar_AE" w:bidi="ar_AE"/>
        </w:rPr>
        <w:t>"ملك جديد"</w:t>
      </w:r>
    </w:p>
    <w:p>
      <w:pPr>
        <w:bidi/>
      </w:pPr>
      <w:r>
        <w:rPr>
          <w:rtl/>
          <w:cs/>
          <w:lang w:val="ar_AE" w:bidi="ar_AE"/>
        </w:rPr>
      </w:r>
      <w:r>
        <w:rPr>
          <w:rtl/>
          <w:cs/>
          <w:lang w:val="ar_AE" w:bidi="ar_AE"/>
        </w:rPr>
        <w:t>تبدأ القصة مع الملك الجديد. استخدم الشكل المناسب في لغتك لتقديم شخصية جديدة.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8 (#3)</w:t>
      </w:r>
      <w:r>
        <w:rPr>
          <w:rtl/>
          <w:cs/>
          <w:lang w:val="ar_AE" w:bidi="ar_AE"/>
        </w:rPr>
      </w:r>
    </w:p>
    <w:p>
      <w:pPr>
        <w:bidi/>
      </w:pPr>
      <w:r>
        <w:rPr>
          <w:rtl/>
          <w:cs/>
          <w:lang w:val="ar_AE" w:bidi="ar_AE"/>
        </w:rPr>
      </w:r>
      <w:r>
        <w:rPr>
          <w:rtl/>
          <w:cs/>
          <w:lang w:val="ar_AE" w:bidi="ar_AE"/>
        </w:rPr>
        <w:t>וַ⁠יָּ֥קָם מֶֽלֶךְ־חָדָ֖שׁ עַל־מִצְרָ֑יִם</w:t>
      </w:r>
    </w:p>
    <w:p>
      <w:pPr>
        <w:bidi/>
      </w:pPr>
      <w:r>
        <w:rPr>
          <w:rtl/>
          <w:cs/>
          <w:lang w:val="ar_AE" w:bidi="ar_AE"/>
        </w:rPr>
      </w:r>
      <w:r>
        <w:rPr>
          <w:b/>
          <w:rtl/>
          <w:cs/>
          <w:lang w:val="ar_AE" w:bidi="ar_AE"/>
        </w:rPr>
        <w:t>"ثُمَّ قَامَ مَلِكٌ جَدِيدٌ عَلَى مِصْرَ"</w:t>
      </w:r>
    </w:p>
    <w:p>
      <w:pPr>
        <w:bidi/>
      </w:pPr>
      <w:r>
        <w:rPr>
          <w:rtl/>
          <w:cs/>
          <w:lang w:val="ar_AE" w:bidi="ar_AE"/>
        </w:rPr>
      </w:r>
      <w:r>
        <w:rPr>
          <w:rtl/>
          <w:cs/>
          <w:lang w:val="ar_AE" w:bidi="ar_AE"/>
        </w:rPr>
        <w:t xml:space="preserve">هنا، تشير كلمة </w:t>
      </w:r>
      <w:r>
        <w:rPr>
          <w:b/>
          <w:rtl/>
          <w:cs/>
          <w:lang w:val="ar_AE" w:bidi="ar_AE"/>
        </w:rPr>
        <w:t>مصر</w:t>
      </w:r>
      <w:r>
        <w:rPr>
          <w:rtl/>
          <w:cs/>
          <w:lang w:val="ar_AE" w:bidi="ar_AE"/>
        </w:rPr>
        <w:t xml:space="preserve"> إلى مكان وشعب مصر. إذا كان ذلك مفيدًا في لغتك، فيمكنك استخدام تعبير مماثل أو لغة واضحة. ترجمة بديلة: "وبدأ ملك جديد يحكم على المصريين وعلى بلاد مصر"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8 (#4)</w:t>
      </w:r>
      <w:r>
        <w:rPr>
          <w:rtl/>
          <w:cs/>
          <w:lang w:val="ar_AE" w:bidi="ar_AE"/>
        </w:rPr>
      </w:r>
    </w:p>
    <w:p>
      <w:pPr>
        <w:bidi/>
      </w:pPr>
      <w:r>
        <w:rPr>
          <w:rtl/>
          <w:cs/>
          <w:lang w:val="ar_AE" w:bidi="ar_AE"/>
        </w:rPr>
      </w:r>
      <w:r>
        <w:rPr>
          <w:rtl/>
          <w:cs/>
          <w:lang w:val="ar_AE" w:bidi="ar_AE"/>
        </w:rPr>
        <w:t>לֹֽא־יָדַ֖ע אֶת־יוֹסֵֽף</w:t>
      </w:r>
    </w:p>
    <w:p>
      <w:pPr>
        <w:bidi/>
      </w:pPr>
      <w:r>
        <w:rPr>
          <w:rtl/>
          <w:cs/>
          <w:lang w:val="ar_AE" w:bidi="ar_AE"/>
        </w:rPr>
      </w:r>
      <w:r>
        <w:rPr>
          <w:b/>
          <w:rtl/>
          <w:cs/>
          <w:lang w:val="ar_AE" w:bidi="ar_AE"/>
        </w:rPr>
        <w:t>"لَمْ يَكُنْ يَعْرِفُ يُوسُفَ"</w:t>
      </w:r>
    </w:p>
    <w:p>
      <w:pPr>
        <w:bidi/>
      </w:pPr>
      <w:r>
        <w:rPr>
          <w:rtl/>
          <w:cs/>
          <w:lang w:val="ar_AE" w:bidi="ar_AE"/>
        </w:rPr>
      </w:r>
      <w:r>
        <w:rPr>
          <w:rtl/>
          <w:cs/>
          <w:lang w:val="ar_AE" w:bidi="ar_AE"/>
        </w:rPr>
        <w:t xml:space="preserve">هنا، الاسم </w:t>
      </w:r>
      <w:r>
        <w:rPr>
          <w:b/>
          <w:rtl/>
          <w:cs/>
          <w:lang w:val="ar_AE" w:bidi="ar_AE"/>
        </w:rPr>
        <w:t>يوسف</w:t>
      </w:r>
      <w:r>
        <w:rPr>
          <w:rtl/>
          <w:cs/>
          <w:lang w:val="ar_AE" w:bidi="ar_AE"/>
        </w:rPr>
        <w:t xml:space="preserve"> يشير إلى كل من شخص يوسف وأيضًا إلى كل الأشياء الجيدة التي فعلها لمصر. إذا كان ذلك مفيدًا في لغتك، فيمكنك استخدام تعبير مماثل أو لغة أوضح. انظر إلى الترجمة الإنجليزية UST.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9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كلمة </w:t>
      </w:r>
      <w:r>
        <w:rPr>
          <w:b/>
          <w:rtl/>
          <w:cs/>
          <w:lang w:val="ar_AE" w:bidi="ar_AE"/>
        </w:rPr>
        <w:t xml:space="preserve">هُوَذَا </w:t>
      </w:r>
      <w:r>
        <w:rPr>
          <w:rtl/>
          <w:cs/>
          <w:lang w:val="ar_AE" w:bidi="ar_AE"/>
        </w:rPr>
        <w:t>تجذب الانتباه بشكل خاص إلى ما سيقال. استخدم طريقة لجذب انتباه الناس تكون مناسبة في لغتك. ترجمة بديلة: "استمعوا"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9 (#2)</w:t>
      </w:r>
      <w:r>
        <w:rPr>
          <w:rtl/>
          <w:cs/>
          <w:lang w:val="ar_AE" w:bidi="ar_AE"/>
        </w:rPr>
      </w:r>
    </w:p>
    <w:p>
      <w:pPr>
        <w:bidi/>
      </w:pPr>
      <w:r>
        <w:rPr>
          <w:rtl/>
          <w:cs/>
          <w:lang w:val="ar_AE" w:bidi="ar_AE"/>
        </w:rPr>
      </w:r>
      <w:r>
        <w:rPr>
          <w:rtl/>
          <w:cs/>
          <w:lang w:val="ar_AE" w:bidi="ar_AE"/>
        </w:rPr>
        <w:t>עַמּ֑⁠וֹ</w:t>
      </w:r>
    </w:p>
    <w:p>
      <w:pPr>
        <w:bidi/>
      </w:pPr>
      <w:r>
        <w:rPr>
          <w:rtl/>
          <w:cs/>
          <w:lang w:val="ar_AE" w:bidi="ar_AE"/>
        </w:rPr>
      </w:r>
      <w:r>
        <w:rPr>
          <w:b/>
          <w:rtl/>
          <w:cs/>
          <w:lang w:val="ar_AE" w:bidi="ar_AE"/>
        </w:rPr>
        <w:t>"لِشَعْبِهِ"</w:t>
      </w:r>
    </w:p>
    <w:p>
      <w:pPr>
        <w:bidi/>
      </w:pPr>
      <w:r>
        <w:rPr>
          <w:rtl/>
          <w:cs/>
          <w:lang w:val="ar_AE" w:bidi="ar_AE"/>
        </w:rPr>
      </w:r>
      <w:r>
        <w:rPr>
          <w:rtl/>
          <w:cs/>
          <w:lang w:val="ar_AE" w:bidi="ar_AE"/>
        </w:rPr>
        <w:t>يتم الإشارة إلى الشعب الذي كان يحكمه الملك الذي هو أيضًا جزء من جماعته (ربما يشتركون في نفس العرق أو القبيلة أو العشيرة) بدلًا من جماعة بني إسرائيل كما لو كانوا ينتمون إلى الملك. وهذه حالة من حالات الملكية في العلاقة الاجتماعية.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9 (#3)</w:t>
      </w:r>
      <w:r>
        <w:rPr>
          <w:rtl/>
          <w:cs/>
          <w:lang w:val="ar_AE" w:bidi="ar_AE"/>
        </w:rPr>
      </w:r>
    </w:p>
    <w:p>
      <w:pPr>
        <w:bidi/>
      </w:pPr>
      <w:r>
        <w:rPr>
          <w:rtl/>
          <w:cs/>
          <w:lang w:val="ar_AE" w:bidi="ar_AE"/>
        </w:rPr>
      </w:r>
      <w:r>
        <w:rPr>
          <w:rtl/>
          <w:cs/>
          <w:lang w:val="ar_AE" w:bidi="ar_AE"/>
        </w:rPr>
        <w:t>עַמּ֑⁠וֹ</w:t>
      </w:r>
    </w:p>
    <w:p>
      <w:pPr>
        <w:bidi/>
      </w:pPr>
      <w:r>
        <w:rPr>
          <w:rtl/>
          <w:cs/>
          <w:lang w:val="ar_AE" w:bidi="ar_AE"/>
        </w:rPr>
      </w:r>
      <w:r>
        <w:rPr>
          <w:b/>
          <w:rtl/>
          <w:cs/>
          <w:lang w:val="ar_AE" w:bidi="ar_AE"/>
        </w:rPr>
        <w:t>"شعبه"</w:t>
      </w:r>
    </w:p>
    <w:p>
      <w:pPr>
        <w:bidi/>
      </w:pPr>
      <w:r>
        <w:rPr>
          <w:rtl/>
          <w:cs/>
          <w:lang w:val="ar_AE" w:bidi="ar_AE"/>
        </w:rPr>
      </w:r>
      <w:r>
        <w:rPr>
          <w:rtl/>
          <w:cs/>
          <w:lang w:val="ar_AE" w:bidi="ar_AE"/>
        </w:rPr>
        <w:t>هناك بعض الغموض حول من كان الفرعون يخاطب بالضبط. قد يكون: (1) الأشخاص الذين عاشوا في مصر، المصريين أو (2) مجموعة خاصة من "شعبه" مثل مستشاريه، قادة الجيش، شيوخ الشعب، أو أصدقائه وعائلته. حتى إذا كان المقصود هو الخيار 1، فمن الممكن جدًا أنه تحدث فعلًا إلى مجموعة أصغر من ممثلي الشعب، كما في الاحتمال 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9 (#4)</w:t>
      </w:r>
      <w:r>
        <w:rPr>
          <w:rtl/>
          <w:cs/>
          <w:lang w:val="ar_AE" w:bidi="ar_AE"/>
        </w:rPr>
      </w:r>
    </w:p>
    <w:p>
      <w:pPr>
        <w:bidi/>
      </w:pPr>
      <w:r>
        <w:rPr>
          <w:rtl/>
          <w:cs/>
          <w:lang w:val="ar_AE" w:bidi="ar_AE"/>
        </w:rPr>
      </w:r>
      <w:r>
        <w:rPr>
          <w:rtl/>
          <w:cs/>
          <w:lang w:val="ar_AE" w:bidi="ar_AE"/>
        </w:rPr>
        <w:t>מִמֶּֽ⁠נּוּ</w:t>
      </w:r>
    </w:p>
    <w:p>
      <w:pPr>
        <w:bidi/>
      </w:pPr>
      <w:r>
        <w:rPr>
          <w:rtl/>
          <w:cs/>
          <w:lang w:val="ar_AE" w:bidi="ar_AE"/>
        </w:rPr>
      </w:r>
      <w:r>
        <w:rPr>
          <w:b/>
          <w:rtl/>
          <w:cs/>
          <w:lang w:val="ar_AE" w:bidi="ar_AE"/>
        </w:rPr>
        <w:t>"شَعْبٌ أَكْثَرُ وَأَعْظَمُ مِنَّا"</w:t>
      </w:r>
    </w:p>
    <w:p>
      <w:pPr>
        <w:bidi/>
      </w:pPr>
      <w:r>
        <w:rPr>
          <w:rtl/>
          <w:cs/>
          <w:lang w:val="ar_AE" w:bidi="ar_AE"/>
        </w:rPr>
      </w:r>
      <w:r>
        <w:rPr>
          <w:rtl/>
          <w:cs/>
          <w:lang w:val="ar_AE" w:bidi="ar_AE"/>
        </w:rPr>
        <w:t>استخدم طريقة مناسبة في لغتك لمقارنة مجموعات من الناس غير محددة العدد. ترجمة بديلة: "وأكثر منا بكثير"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9 (#5)</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بدءًا من كلمة </w:t>
      </w:r>
      <w:r>
        <w:rPr>
          <w:b/>
          <w:rtl/>
          <w:cs/>
          <w:lang w:val="ar_AE" w:bidi="ar_AE"/>
        </w:rPr>
        <w:t xml:space="preserve">هُوَذَا </w:t>
      </w:r>
      <w:r>
        <w:rPr>
          <w:rtl/>
          <w:cs/>
          <w:lang w:val="ar_AE" w:bidi="ar_AE"/>
        </w:rPr>
        <w:t xml:space="preserve">وامتدادًا إلى نهاية </w:t>
      </w:r>
      <w:r>
        <w:rPr>
          <w:rtl/>
          <w:cs/>
          <w:lang w:val="ar_AE" w:bidi="ar_AE"/>
        </w:rPr>
        <w:t>1:10</w:t>
      </w:r>
      <w:r>
        <w:rPr>
          <w:rtl/>
          <w:cs/>
          <w:lang w:val="ar_AE" w:bidi="ar_AE"/>
        </w:rPr>
        <w:t xml:space="preserve"> هو اقتباس مباشر لما قاله الملك. قد يكون من المفيد لقرائك الإشارة إلى ذلك بعلامة اقتباس افتتاحية من المستوى الأول أو بأي علامات ترقيم أو اصطلاح أخرى تستخدمها لغتك للإشارة إلى بداية الاقتباس. وقد تكون هناك اقتباسات أخرى في هذا الإصحاح؛ سيتم تمييزها بنفس علامات الترقيم، لكنها لن تحتوي على ملاحظاتها الخاصة.</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10 (#1)</w:t>
      </w:r>
      <w:r>
        <w:rPr>
          <w:rtl/>
          <w:cs/>
          <w:lang w:val="ar_AE" w:bidi="ar_AE"/>
        </w:rPr>
      </w:r>
    </w:p>
    <w:p>
      <w:pPr>
        <w:bidi/>
      </w:pPr>
      <w:r>
        <w:rPr>
          <w:rtl/>
          <w:cs/>
          <w:lang w:val="ar_AE" w:bidi="ar_AE"/>
        </w:rPr>
      </w:r>
      <w:r>
        <w:rPr>
          <w:rtl/>
          <w:cs/>
          <w:lang w:val="ar_AE" w:bidi="ar_AE"/>
        </w:rPr>
        <w:t>נִֽתְחַכְּמָ֖ה &amp; שֹׂ֣נְאֵ֔י⁠נוּ &amp; בָּ֖⁠נוּ</w:t>
      </w:r>
    </w:p>
    <w:p>
      <w:pPr>
        <w:bidi/>
      </w:pPr>
      <w:r>
        <w:rPr>
          <w:rtl/>
          <w:cs/>
          <w:lang w:val="ar_AE" w:bidi="ar_AE"/>
        </w:rPr>
      </w:r>
      <w:r>
        <w:rPr>
          <w:b/>
          <w:rtl/>
          <w:cs/>
          <w:lang w:val="ar_AE" w:bidi="ar_AE"/>
        </w:rPr>
        <w:t>"هَلُمَّ نَحْتَالُ لَهُمْ"</w:t>
      </w:r>
      <w:r>
        <w:rPr>
          <w:rtl/>
          <w:cs/>
          <w:lang w:val="ar_AE" w:bidi="ar_AE"/>
        </w:rPr>
        <w:t xml:space="preserve"> - </w:t>
      </w:r>
      <w:r>
        <w:rPr>
          <w:b/>
          <w:rtl/>
          <w:cs/>
          <w:lang w:val="ar_AE" w:bidi="ar_AE"/>
        </w:rPr>
        <w:t>"أَنَّهُمْ يَنْضَمُّونَ إِلَى أَعْدَائِنَا"</w:t>
      </w:r>
      <w:r>
        <w:rPr>
          <w:rtl/>
          <w:cs/>
          <w:lang w:val="ar_AE" w:bidi="ar_AE"/>
        </w:rPr>
        <w:t xml:space="preserve"> - </w:t>
      </w:r>
      <w:r>
        <w:rPr>
          <w:b/>
          <w:rtl/>
          <w:cs/>
          <w:lang w:val="ar_AE" w:bidi="ar_AE"/>
        </w:rPr>
        <w:t>"وَيُحَارِبُونَنَا"</w:t>
      </w:r>
    </w:p>
    <w:p>
      <w:pPr>
        <w:bidi/>
      </w:pPr>
      <w:r>
        <w:rPr>
          <w:rtl/>
          <w:cs/>
          <w:lang w:val="ar_AE" w:bidi="ar_AE"/>
        </w:rPr>
      </w:r>
      <w:r>
        <w:rPr>
          <w:rtl/>
          <w:cs/>
          <w:lang w:val="ar_AE" w:bidi="ar_AE"/>
        </w:rPr>
        <w:t xml:space="preserve">كلمة </w:t>
      </w:r>
      <w:r>
        <w:rPr>
          <w:b/>
          <w:rtl/>
          <w:cs/>
          <w:lang w:val="ar_AE" w:bidi="ar_AE"/>
        </w:rPr>
        <w:t>نحن</w:t>
      </w:r>
      <w:r>
        <w:rPr>
          <w:rtl/>
          <w:cs/>
          <w:lang w:val="ar_AE" w:bidi="ar_AE"/>
        </w:rPr>
        <w:t xml:space="preserve"> هنا شاملة وتشير إلى الملك وشعبه، المصريين. قد تتطلب لغتك منك تحديد هذه الصيغ.</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10 (#2)</w:t>
      </w:r>
      <w:r>
        <w:rPr>
          <w:rtl/>
          <w:cs/>
          <w:lang w:val="ar_AE" w:bidi="ar_AE"/>
        </w:rPr>
      </w:r>
    </w:p>
    <w:p>
      <w:pPr>
        <w:bidi/>
      </w:pPr>
      <w:r>
        <w:rPr>
          <w:rtl/>
          <w:cs/>
          <w:lang w:val="ar_AE" w:bidi="ar_AE"/>
        </w:rPr>
      </w:r>
      <w:r>
        <w:rPr>
          <w:rtl/>
          <w:cs/>
          <w:lang w:val="ar_AE" w:bidi="ar_AE"/>
        </w:rPr>
        <w:t>ל֑⁠וֹ &amp; יִרְבֶּ֗ה &amp; וְ⁠נוֹסַ֤ף &amp; הוּא֙ &amp; וְ⁠נִלְחַם &amp; וְ⁠עָלָ֥ה</w:t>
      </w:r>
    </w:p>
    <w:p>
      <w:pPr>
        <w:bidi/>
      </w:pPr>
      <w:r>
        <w:rPr>
          <w:rtl/>
          <w:cs/>
          <w:lang w:val="ar_AE" w:bidi="ar_AE"/>
        </w:rPr>
      </w:r>
      <w:r>
        <w:rPr>
          <w:b/>
          <w:rtl/>
          <w:cs/>
          <w:lang w:val="ar_AE" w:bidi="ar_AE"/>
        </w:rPr>
        <w:t>"لَهُمْ،"</w:t>
      </w:r>
      <w:r>
        <w:rPr>
          <w:rtl/>
          <w:cs/>
          <w:lang w:val="ar_AE" w:bidi="ar_AE"/>
        </w:rPr>
        <w:t xml:space="preserve"> - </w:t>
      </w:r>
      <w:r>
        <w:rPr>
          <w:b/>
          <w:rtl/>
          <w:cs/>
          <w:lang w:val="ar_AE" w:bidi="ar_AE"/>
        </w:rPr>
        <w:t>"يَنْمُوا،"</w:t>
      </w:r>
      <w:r>
        <w:rPr>
          <w:rtl/>
          <w:cs/>
          <w:lang w:val="ar_AE" w:bidi="ar_AE"/>
        </w:rPr>
        <w:t xml:space="preserve"> - </w:t>
      </w:r>
      <w:r>
        <w:rPr>
          <w:b/>
          <w:rtl/>
          <w:cs/>
          <w:lang w:val="ar_AE" w:bidi="ar_AE"/>
        </w:rPr>
        <w:t>"أَنَّهُمْ يَنْضَمُّونَ"</w:t>
      </w:r>
      <w:r>
        <w:rPr>
          <w:rtl/>
          <w:cs/>
          <w:lang w:val="ar_AE" w:bidi="ar_AE"/>
        </w:rPr>
        <w:t xml:space="preserve"> - </w:t>
      </w:r>
      <w:r>
        <w:rPr>
          <w:b/>
          <w:rtl/>
          <w:cs/>
          <w:lang w:val="ar_AE" w:bidi="ar_AE"/>
        </w:rPr>
        <w:t>"وَيُحَارِبُونَنَا"</w:t>
      </w:r>
      <w:r>
        <w:rPr>
          <w:rtl/>
          <w:cs/>
          <w:lang w:val="ar_AE" w:bidi="ar_AE"/>
        </w:rPr>
        <w:t xml:space="preserve"> - </w:t>
      </w:r>
      <w:r>
        <w:rPr>
          <w:b/>
          <w:rtl/>
          <w:cs/>
          <w:lang w:val="ar_AE" w:bidi="ar_AE"/>
        </w:rPr>
        <w:t>"وَيَصْعَدُونَ"</w:t>
      </w:r>
    </w:p>
    <w:p>
      <w:pPr>
        <w:bidi/>
      </w:pPr>
      <w:r>
        <w:rPr>
          <w:rtl/>
          <w:cs/>
          <w:lang w:val="ar_AE" w:bidi="ar_AE"/>
        </w:rPr>
      </w:r>
      <w:r>
        <w:rPr>
          <w:rtl/>
          <w:cs/>
          <w:lang w:val="ar_AE" w:bidi="ar_AE"/>
        </w:rPr>
        <w:t xml:space="preserve">هنا، الضمائر </w:t>
      </w:r>
      <w:r>
        <w:rPr>
          <w:b/>
          <w:rtl/>
          <w:cs/>
          <w:lang w:val="ar_AE" w:bidi="ar_AE"/>
        </w:rPr>
        <w:t>هم</w:t>
      </w:r>
      <w:r>
        <w:rPr>
          <w:rtl/>
          <w:cs/>
          <w:lang w:val="ar_AE" w:bidi="ar_AE"/>
        </w:rPr>
        <w:t>، تشير إلى الشعب الإسرائيلي. وتتفق الضمائر نحويًا مع "الشعب" المفرد في الأصل. يحدث هذا في العديد من الأماكن في سفر الخروج. إذا كان هذا مربكًا في لغتك، فيمكنك استخدام الجمع، كما في ترجمة UST الإنجليزية.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10 (#3)</w:t>
      </w:r>
      <w:r>
        <w:rPr>
          <w:rtl/>
          <w:cs/>
          <w:lang w:val="ar_AE" w:bidi="ar_AE"/>
        </w:rPr>
      </w:r>
    </w:p>
    <w:p>
      <w:pPr>
        <w:bidi/>
      </w:pPr>
      <w:r>
        <w:rPr>
          <w:rtl/>
          <w:cs/>
          <w:lang w:val="ar_AE" w:bidi="ar_AE"/>
        </w:rPr>
      </w:r>
      <w:r>
        <w:rPr>
          <w:rtl/>
          <w:cs/>
          <w:lang w:val="ar_AE" w:bidi="ar_AE"/>
        </w:rPr>
        <w:t>פֶּן־יִרְבֶּ֗ה וְ⁠הָיָ֞ה כִּֽי־תִקְרֶ֤אנָה מִלְחָמָה֙</w:t>
      </w:r>
    </w:p>
    <w:p>
      <w:pPr>
        <w:bidi/>
      </w:pPr>
      <w:r>
        <w:rPr>
          <w:rtl/>
          <w:cs/>
          <w:lang w:val="ar_AE" w:bidi="ar_AE"/>
        </w:rPr>
      </w:r>
      <w:r>
        <w:rPr>
          <w:b/>
          <w:rtl/>
          <w:cs/>
          <w:lang w:val="ar_AE" w:bidi="ar_AE"/>
        </w:rPr>
        <w:t>"لِئَلاَّ يَنْمُوا، فَيَكُونَ إِذَا حَدَثَتْ حَرْبٌ"</w:t>
      </w:r>
    </w:p>
    <w:p>
      <w:pPr>
        <w:bidi/>
      </w:pPr>
      <w:r>
        <w:rPr>
          <w:rtl/>
          <w:cs/>
          <w:lang w:val="ar_AE" w:bidi="ar_AE"/>
        </w:rPr>
      </w:r>
      <w:r>
        <w:rPr>
          <w:rtl/>
          <w:cs/>
          <w:lang w:val="ar_AE" w:bidi="ar_AE"/>
        </w:rPr>
        <w:t>يقترح الملك مزيجًا من حدثين افتراضيين: 1. هناك المزيد من الإسرائيليين، 2. هناك معركة. ويتبع ذلك سلسلة من العواقب غير المرغوب فيها: 3. ينضم الإسرائيليون إلى العدو، 4. يهاجم الإسرائيليون المصريين، 5. يغادر الإسرائيليون مصر. بينما نجد أن سلسلة العواقب افتراضية تقنيًا، لكن لغة الملك تشير إلى أنه إذا حدث 1–2، فإن الأحداث 3–5 تكون مؤكدة. استخدم لغة توضح أن الحدثين الأولين افتراضيان وأن الثلاثة التالية هي عواقب يمكن توقعها إذا حدث الحدثان الأولان.</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10 (#4)</w:t>
      </w:r>
      <w:r>
        <w:rPr>
          <w:rtl/>
          <w:cs/>
          <w:lang w:val="ar_AE" w:bidi="ar_AE"/>
        </w:rPr>
      </w:r>
    </w:p>
    <w:p>
      <w:pPr>
        <w:bidi/>
      </w:pPr>
      <w:r>
        <w:rPr>
          <w:rtl/>
          <w:cs/>
          <w:lang w:val="ar_AE" w:bidi="ar_AE"/>
        </w:rPr>
      </w:r>
      <w:r>
        <w:rPr>
          <w:rtl/>
          <w:cs/>
          <w:lang w:val="ar_AE" w:bidi="ar_AE"/>
        </w:rPr>
        <w:t>וְ⁠עָלָ֥ה מִן־הָ⁠אָֽרֶץ</w:t>
      </w:r>
    </w:p>
    <w:p>
      <w:pPr>
        <w:bidi/>
      </w:pPr>
      <w:r>
        <w:rPr>
          <w:rtl/>
          <w:cs/>
          <w:lang w:val="ar_AE" w:bidi="ar_AE"/>
        </w:rPr>
      </w:r>
      <w:r>
        <w:rPr>
          <w:b/>
          <w:rtl/>
          <w:cs/>
          <w:lang w:val="ar_AE" w:bidi="ar_AE"/>
        </w:rPr>
        <w:t>"وَيَصْعَدُونَ مِنَ الأَرْضِ"</w:t>
      </w:r>
    </w:p>
    <w:p>
      <w:pPr>
        <w:bidi/>
      </w:pPr>
      <w:r>
        <w:rPr>
          <w:rtl/>
          <w:cs/>
          <w:lang w:val="ar_AE" w:bidi="ar_AE"/>
        </w:rPr>
      </w:r>
      <w:r>
        <w:rPr>
          <w:rtl/>
          <w:cs/>
          <w:lang w:val="ar_AE" w:bidi="ar_AE"/>
        </w:rPr>
        <w:t>ترجمة بديلة: "ويغادروا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11 (#1)</w:t>
      </w:r>
      <w:r>
        <w:rPr>
          <w:rtl/>
          <w:cs/>
          <w:lang w:val="ar_AE" w:bidi="ar_AE"/>
        </w:rPr>
      </w:r>
    </w:p>
    <w:p>
      <w:pPr>
        <w:bidi/>
      </w:pPr>
      <w:r>
        <w:rPr>
          <w:rtl/>
          <w:cs/>
          <w:lang w:val="ar_AE" w:bidi="ar_AE"/>
        </w:rPr>
      </w:r>
      <w:r>
        <w:rPr>
          <w:rtl/>
          <w:cs/>
          <w:lang w:val="ar_AE" w:bidi="ar_AE"/>
        </w:rPr>
        <w:t>שָׂרֵ֣י</w:t>
      </w:r>
    </w:p>
    <w:p>
      <w:pPr>
        <w:bidi/>
      </w:pPr>
      <w:r>
        <w:rPr>
          <w:rtl/>
          <w:cs/>
          <w:lang w:val="ar_AE" w:bidi="ar_AE"/>
        </w:rPr>
      </w:r>
      <w:r>
        <w:rPr>
          <w:b/>
          <w:rtl/>
          <w:cs/>
          <w:lang w:val="ar_AE" w:bidi="ar_AE"/>
        </w:rPr>
        <w:t>"رُؤَسَاءَ تَسْخِيرٍ"</w:t>
      </w:r>
    </w:p>
    <w:p>
      <w:pPr>
        <w:bidi/>
      </w:pPr>
      <w:r>
        <w:rPr>
          <w:rtl/>
          <w:cs/>
          <w:lang w:val="ar_AE" w:bidi="ar_AE"/>
        </w:rPr>
      </w:r>
      <w:r>
        <w:rPr>
          <w:b/>
          <w:rtl/>
          <w:cs/>
          <w:lang w:val="ar_AE" w:bidi="ar_AE"/>
        </w:rPr>
        <w:t xml:space="preserve">"رُؤَسَاءَ تَسْخِيرٍ" </w:t>
      </w:r>
      <w:r>
        <w:rPr>
          <w:rtl/>
          <w:cs/>
          <w:lang w:val="ar_AE" w:bidi="ar_AE"/>
        </w:rPr>
        <w:t>هؤلاء كانوا مصريين وكانت وظيفتهم هي تسخير الإسرائيليين للقيام بأعمال شاقة.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11 (#2)</w:t>
      </w:r>
      <w:r>
        <w:rPr>
          <w:rtl/>
          <w:cs/>
          <w:lang w:val="ar_AE" w:bidi="ar_AE"/>
        </w:rPr>
      </w:r>
    </w:p>
    <w:p>
      <w:pPr>
        <w:bidi/>
      </w:pPr>
      <w:r>
        <w:rPr>
          <w:rtl/>
          <w:cs/>
          <w:lang w:val="ar_AE" w:bidi="ar_AE"/>
        </w:rPr>
      </w:r>
      <w:r>
        <w:rPr>
          <w:rtl/>
          <w:cs/>
          <w:lang w:val="ar_AE" w:bidi="ar_AE"/>
        </w:rPr>
        <w:t>מִסִּ֔ים</w:t>
      </w:r>
    </w:p>
    <w:p>
      <w:pPr>
        <w:bidi/>
      </w:pPr>
      <w:r>
        <w:rPr>
          <w:rtl/>
          <w:cs/>
          <w:lang w:val="ar_AE" w:bidi="ar_AE"/>
        </w:rPr>
      </w:r>
      <w:r>
        <w:rPr>
          <w:b/>
          <w:rtl/>
          <w:cs/>
          <w:lang w:val="ar_AE" w:bidi="ar_AE"/>
        </w:rPr>
        <w:t>"رُؤَسَاءَ تَسْخِيرٍ"</w:t>
      </w:r>
    </w:p>
    <w:p>
      <w:pPr>
        <w:bidi/>
      </w:pPr>
      <w:r>
        <w:rPr>
          <w:rtl/>
          <w:cs/>
          <w:lang w:val="ar_AE" w:bidi="ar_AE"/>
        </w:rPr>
      </w:r>
      <w:r>
        <w:rPr>
          <w:rtl/>
          <w:cs/>
          <w:lang w:val="ar_AE" w:bidi="ar_AE"/>
        </w:rPr>
        <w:t>هنا يشير الجمع إلى مجموعات. ترجمة بديلة: "فرق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11 (#3)</w:t>
      </w:r>
      <w:r>
        <w:rPr>
          <w:rtl/>
          <w:cs/>
          <w:lang w:val="ar_AE" w:bidi="ar_AE"/>
        </w:rPr>
      </w:r>
    </w:p>
    <w:p>
      <w:pPr>
        <w:bidi/>
      </w:pPr>
      <w:r>
        <w:rPr>
          <w:rtl/>
          <w:cs/>
          <w:lang w:val="ar_AE" w:bidi="ar_AE"/>
        </w:rPr>
      </w:r>
      <w:r>
        <w:rPr>
          <w:rtl/>
          <w:cs/>
          <w:lang w:val="ar_AE" w:bidi="ar_AE"/>
        </w:rPr>
        <w:t>לְמַ֥עַן עַנֹּת֖⁠וֹ בְּ⁠סִבְלֹתָ֑⁠ם</w:t>
      </w:r>
    </w:p>
    <w:p>
      <w:pPr>
        <w:bidi/>
      </w:pPr>
      <w:r>
        <w:rPr>
          <w:rtl/>
          <w:cs/>
          <w:lang w:val="ar_AE" w:bidi="ar_AE"/>
        </w:rPr>
      </w:r>
      <w:r>
        <w:rPr>
          <w:b/>
          <w:rtl/>
          <w:cs/>
          <w:lang w:val="ar_AE" w:bidi="ar_AE"/>
        </w:rPr>
        <w:t>"لِكَيْ يُذِلُّوهُمْ بِأَثْقَالِهِمْ"</w:t>
      </w:r>
    </w:p>
    <w:p>
      <w:pPr>
        <w:bidi/>
      </w:pPr>
      <w:r>
        <w:rPr>
          <w:rtl/>
          <w:cs/>
          <w:lang w:val="ar_AE" w:bidi="ar_AE"/>
        </w:rPr>
      </w:r>
      <w:r>
        <w:rPr>
          <w:rtl/>
          <w:cs/>
          <w:lang w:val="ar_AE" w:bidi="ar_AE"/>
        </w:rPr>
        <w:t>ترجمة بديلة: "لإجبار بني إسرائيل على القيام بأعمال شاقة للمصريين"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11 (#4)</w:t>
      </w:r>
      <w:r>
        <w:rPr>
          <w:rtl/>
          <w:cs/>
          <w:lang w:val="ar_AE" w:bidi="ar_AE"/>
        </w:rPr>
      </w:r>
    </w:p>
    <w:p>
      <w:pPr>
        <w:bidi/>
      </w:pPr>
      <w:r>
        <w:rPr>
          <w:rtl/>
          <w:cs/>
          <w:lang w:val="ar_AE" w:bidi="ar_AE"/>
        </w:rPr>
      </w:r>
      <w:r>
        <w:rPr>
          <w:rtl/>
          <w:cs/>
          <w:lang w:val="ar_AE" w:bidi="ar_AE"/>
        </w:rPr>
        <w:t>עָרֵ֤י מִסְכְּנוֹת֙</w:t>
      </w:r>
    </w:p>
    <w:p>
      <w:pPr>
        <w:bidi/>
      </w:pPr>
      <w:r>
        <w:rPr>
          <w:rtl/>
          <w:cs/>
          <w:lang w:val="ar_AE" w:bidi="ar_AE"/>
        </w:rPr>
      </w:r>
      <w:r>
        <w:rPr>
          <w:b/>
          <w:rtl/>
          <w:cs/>
          <w:lang w:val="ar_AE" w:bidi="ar_AE"/>
        </w:rPr>
        <w:t>"مَدِينَتَيْ مَخَازِنَ"</w:t>
      </w:r>
    </w:p>
    <w:p>
      <w:pPr>
        <w:bidi/>
      </w:pPr>
      <w:r>
        <w:rPr>
          <w:rtl/>
          <w:cs/>
          <w:lang w:val="ar_AE" w:bidi="ar_AE"/>
        </w:rPr>
      </w:r>
      <w:r>
        <w:rPr>
          <w:rtl/>
          <w:cs/>
          <w:lang w:val="ar_AE" w:bidi="ar_AE"/>
        </w:rPr>
        <w:t>كانت هذه أماكن حيث وضع القادة الطعام وأشياء مهمة أخرى للحفاظ عليها بأمان. ترجمة بديلة: "مدن لتخزين الأشياء للحفاظ عليها بأمان"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11 (#5)</w:t>
      </w:r>
      <w:r>
        <w:rPr>
          <w:rtl/>
          <w:cs/>
          <w:lang w:val="ar_AE" w:bidi="ar_AE"/>
        </w:rPr>
      </w:r>
    </w:p>
    <w:p>
      <w:pPr>
        <w:bidi/>
      </w:pPr>
      <w:r>
        <w:rPr>
          <w:rtl/>
          <w:cs/>
          <w:lang w:val="ar_AE" w:bidi="ar_AE"/>
        </w:rPr>
      </w:r>
      <w:r>
        <w:rPr>
          <w:rtl/>
          <w:cs/>
          <w:lang w:val="ar_AE" w:bidi="ar_AE"/>
        </w:rPr>
        <w:t>עָרֵ֤י מִסְכְּנוֹת֙</w:t>
      </w:r>
    </w:p>
    <w:p>
      <w:pPr>
        <w:bidi/>
      </w:pPr>
      <w:r>
        <w:rPr>
          <w:rtl/>
          <w:cs/>
          <w:lang w:val="ar_AE" w:bidi="ar_AE"/>
        </w:rPr>
      </w:r>
      <w:r>
        <w:rPr>
          <w:b/>
          <w:rtl/>
          <w:cs/>
          <w:lang w:val="ar_AE" w:bidi="ar_AE"/>
        </w:rPr>
        <w:t>"مَدِينَتَيْ مَخَازِنَ"</w:t>
      </w:r>
    </w:p>
    <w:p>
      <w:pPr>
        <w:bidi/>
      </w:pPr>
      <w:r>
        <w:rPr>
          <w:rtl/>
          <w:cs/>
          <w:lang w:val="ar_AE" w:bidi="ar_AE"/>
        </w:rPr>
      </w:r>
      <w:r>
        <w:rPr>
          <w:rtl/>
          <w:cs/>
          <w:lang w:val="ar_AE" w:bidi="ar_AE"/>
        </w:rPr>
        <w:t>الملكية هنا موضوعية؛ فإن تخزين البضائع هو ما يحدث في المدن. ترجمة بديلة: "مدن لتخزين الأشياء"</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12 (#1)</w:t>
      </w:r>
      <w:r>
        <w:rPr>
          <w:rtl/>
          <w:cs/>
          <w:lang w:val="ar_AE" w:bidi="ar_AE"/>
        </w:rPr>
      </w:r>
    </w:p>
    <w:p>
      <w:pPr>
        <w:bidi/>
      </w:pPr>
      <w:r>
        <w:rPr>
          <w:rtl/>
          <w:cs/>
          <w:lang w:val="ar_AE" w:bidi="ar_AE"/>
        </w:rPr>
      </w:r>
      <w:r>
        <w:rPr>
          <w:rtl/>
          <w:cs/>
          <w:lang w:val="ar_AE" w:bidi="ar_AE"/>
        </w:rPr>
        <w:t>וְ⁠כַ⁠אֲשֶׁר֙ יְעַנּ֣וּ אֹת֔⁠וֹ כֵּ֥ן יִרְבֶּ֖ה וְ⁠כֵ֣ן יִפְרֹ֑ץ</w:t>
      </w:r>
    </w:p>
    <w:p>
      <w:pPr>
        <w:bidi/>
      </w:pPr>
      <w:r>
        <w:rPr>
          <w:rtl/>
          <w:cs/>
          <w:lang w:val="ar_AE" w:bidi="ar_AE"/>
        </w:rPr>
      </w:r>
      <w:r>
        <w:rPr>
          <w:b/>
          <w:rtl/>
          <w:cs/>
          <w:lang w:val="ar_AE" w:bidi="ar_AE"/>
        </w:rPr>
        <w:t>"وَلكِنْ بِحَسْبِمَا أَذَلُّوهُمْ هكَذَا نَمَوْا وَامْتَدُّوا"</w:t>
      </w:r>
    </w:p>
    <w:p>
      <w:pPr>
        <w:bidi/>
      </w:pPr>
      <w:r>
        <w:rPr>
          <w:rtl/>
          <w:cs/>
          <w:lang w:val="ar_AE" w:bidi="ar_AE"/>
        </w:rPr>
      </w:r>
      <w:r>
        <w:rPr>
          <w:rtl/>
          <w:cs/>
          <w:lang w:val="ar_AE" w:bidi="ar_AE"/>
        </w:rPr>
        <w:t>هذه الجملة تعبر عن نتيجة كانت عكس ما توقعه الملك. استخدم طريقة مناسبة في لغتك لتقديم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12 (#2)</w:t>
      </w:r>
      <w:r>
        <w:rPr>
          <w:rtl/>
          <w:cs/>
          <w:lang w:val="ar_AE" w:bidi="ar_AE"/>
        </w:rPr>
      </w:r>
    </w:p>
    <w:p>
      <w:pPr>
        <w:bidi/>
      </w:pPr>
      <w:r>
        <w:rPr>
          <w:rtl/>
          <w:cs/>
          <w:lang w:val="ar_AE" w:bidi="ar_AE"/>
        </w:rPr>
      </w:r>
      <w:r>
        <w:rPr>
          <w:rtl/>
          <w:cs/>
          <w:lang w:val="ar_AE" w:bidi="ar_AE"/>
        </w:rPr>
        <w:t>וַ⁠יָּקֻ֕צוּ מִ⁠פְּנֵ֖י</w:t>
      </w:r>
    </w:p>
    <w:p>
      <w:pPr>
        <w:bidi/>
      </w:pPr>
      <w:r>
        <w:rPr>
          <w:rtl/>
          <w:cs/>
          <w:lang w:val="ar_AE" w:bidi="ar_AE"/>
        </w:rPr>
      </w:r>
      <w:r>
        <w:rPr>
          <w:b/>
          <w:rtl/>
          <w:cs/>
          <w:lang w:val="ar_AE" w:bidi="ar_AE"/>
        </w:rPr>
        <w:t>"فَاخْتَشَوْا مِنْ بَنِي إِسْرَائِيلَ"</w:t>
      </w:r>
    </w:p>
    <w:p>
      <w:pPr>
        <w:bidi/>
      </w:pPr>
      <w:r>
        <w:rPr>
          <w:rtl/>
          <w:cs/>
          <w:lang w:val="ar_AE" w:bidi="ar_AE"/>
        </w:rPr>
      </w:r>
      <w:r>
        <w:rPr>
          <w:rtl/>
          <w:cs/>
          <w:lang w:val="ar_AE" w:bidi="ar_AE"/>
        </w:rPr>
        <w:t xml:space="preserve">إذا كانت لغتك لا تستخدم اسمًا مجردًا لهذه الفكرة، فيمكنك التعبير عن الفكرة وراء الاسم المجرد </w:t>
      </w:r>
      <w:r>
        <w:rPr>
          <w:b/>
          <w:rtl/>
          <w:cs/>
          <w:lang w:val="ar_AE" w:bidi="ar_AE"/>
        </w:rPr>
        <w:t>الخشية</w:t>
      </w:r>
      <w:r>
        <w:rPr>
          <w:rtl/>
          <w:cs/>
          <w:lang w:val="ar_AE" w:bidi="ar_AE"/>
        </w:rPr>
        <w:t xml:space="preserve"> بطريقة أخرى (كما في الترجمة العربية). ترجمة بديلة: "وكانوا خائفين جدًا من وجه"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12 (#3)</w:t>
      </w:r>
      <w:r>
        <w:rPr>
          <w:rtl/>
          <w:cs/>
          <w:lang w:val="ar_AE" w:bidi="ar_AE"/>
        </w:rPr>
      </w:r>
    </w:p>
    <w:p>
      <w:pPr>
        <w:bidi/>
      </w:pPr>
      <w:r>
        <w:rPr>
          <w:rtl/>
          <w:cs/>
          <w:lang w:val="ar_AE" w:bidi="ar_AE"/>
        </w:rPr>
      </w:r>
      <w:r>
        <w:rPr>
          <w:rtl/>
          <w:cs/>
          <w:lang w:val="ar_AE" w:bidi="ar_AE"/>
        </w:rPr>
        <w:t>מִ⁠פְּנֵ֖י בְּנֵ֥י יִשְׂרָאֵֽל</w:t>
      </w:r>
    </w:p>
    <w:p>
      <w:pPr>
        <w:bidi/>
      </w:pPr>
      <w:r>
        <w:rPr>
          <w:rtl/>
          <w:cs/>
          <w:lang w:val="ar_AE" w:bidi="ar_AE"/>
        </w:rPr>
      </w:r>
      <w:r>
        <w:rPr>
          <w:b/>
          <w:rtl/>
          <w:cs/>
          <w:lang w:val="ar_AE" w:bidi="ar_AE"/>
        </w:rPr>
        <w:t>"مِنْ بَنِي إِسْرَائِيلَ"</w:t>
      </w:r>
    </w:p>
    <w:p>
      <w:pPr>
        <w:bidi/>
      </w:pPr>
      <w:r>
        <w:rPr>
          <w:rtl/>
          <w:cs/>
          <w:lang w:val="ar_AE" w:bidi="ar_AE"/>
        </w:rPr>
      </w:r>
      <w:r>
        <w:rPr>
          <w:rtl/>
          <w:cs/>
          <w:lang w:val="ar_AE" w:bidi="ar_AE"/>
        </w:rPr>
        <w:t xml:space="preserve">هنا، كلمة </w:t>
      </w:r>
      <w:r>
        <w:rPr>
          <w:b/>
          <w:rtl/>
          <w:cs/>
          <w:lang w:val="ar_AE" w:bidi="ar_AE"/>
        </w:rPr>
        <w:t>وجه</w:t>
      </w:r>
      <w:r>
        <w:rPr>
          <w:rtl/>
          <w:cs/>
          <w:lang w:val="ar_AE" w:bidi="ar_AE"/>
        </w:rPr>
        <w:t xml:space="preserve"> (كما في بعض الترجمات الإنجليزية) تعني وجود الشخص. فالعبارة تعني أن المصريين كانوا خائفين من وجود بني إسرائيل في بلدهم. إذا كان ذلك مفيدًا في لغتك، فيمكنك استخدام تعبير مماثل أو لغة أوضح. ترجمة بديلة: "من تزايد عدد شعب إسرائيل"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13 (#1)</w:t>
      </w:r>
      <w:r>
        <w:rPr>
          <w:rtl/>
          <w:cs/>
          <w:lang w:val="ar_AE" w:bidi="ar_AE"/>
        </w:rPr>
      </w:r>
    </w:p>
    <w:p>
      <w:pPr>
        <w:bidi/>
      </w:pPr>
      <w:r>
        <w:rPr>
          <w:rtl/>
          <w:cs/>
          <w:lang w:val="ar_AE" w:bidi="ar_AE"/>
        </w:rPr>
      </w:r>
      <w:r>
        <w:rPr>
          <w:rtl/>
          <w:cs/>
          <w:lang w:val="ar_AE" w:bidi="ar_AE"/>
        </w:rPr>
        <w:t>וַ⁠יַּעֲבִ֧דוּ מִצְרַ֛יִם אֶת־בְּנֵ֥י יִשְׂרָאֵ֖ל בְּ⁠פָֽרֶךְ</w:t>
      </w:r>
    </w:p>
    <w:p>
      <w:pPr>
        <w:bidi/>
      </w:pPr>
      <w:r>
        <w:rPr>
          <w:rtl/>
          <w:cs/>
          <w:lang w:val="ar_AE" w:bidi="ar_AE"/>
        </w:rPr>
      </w:r>
      <w:r>
        <w:rPr>
          <w:b/>
          <w:rtl/>
          <w:cs/>
          <w:lang w:val="ar_AE" w:bidi="ar_AE"/>
        </w:rPr>
        <w:t>"فَاسْتَعْبَدَ الْمِصْرِيُّونَ بَنِي إِسْرَائِيلَ بِعُنْفٍ"</w:t>
      </w:r>
    </w:p>
    <w:p>
      <w:pPr>
        <w:bidi/>
      </w:pPr>
      <w:r>
        <w:rPr>
          <w:rtl/>
          <w:cs/>
          <w:lang w:val="ar_AE" w:bidi="ar_AE"/>
        </w:rPr>
      </w:r>
      <w:r>
        <w:rPr>
          <w:rtl/>
          <w:cs/>
          <w:lang w:val="ar_AE" w:bidi="ar_AE"/>
        </w:rPr>
        <w:t xml:space="preserve">هنا، كلمة </w:t>
      </w:r>
      <w:r>
        <w:rPr>
          <w:b/>
          <w:rtl/>
          <w:cs/>
          <w:lang w:val="ar_AE" w:bidi="ar_AE"/>
        </w:rPr>
        <w:t xml:space="preserve">عُنْف </w:t>
      </w:r>
      <w:r>
        <w:rPr>
          <w:rtl/>
          <w:cs/>
          <w:lang w:val="ar_AE" w:bidi="ar_AE"/>
        </w:rPr>
        <w:t xml:space="preserve">هي اسم يُستخدم لتوضيح ووصف الفعل </w:t>
      </w:r>
      <w:r>
        <w:rPr>
          <w:b/>
          <w:rtl/>
          <w:cs/>
          <w:lang w:val="ar_AE" w:bidi="ar_AE"/>
        </w:rPr>
        <w:t>استعبد</w:t>
      </w:r>
      <w:r>
        <w:rPr>
          <w:rtl/>
          <w:cs/>
          <w:lang w:val="ar_AE" w:bidi="ar_AE"/>
        </w:rPr>
        <w:t xml:space="preserve">. ويمكن أن تشير كلمة </w:t>
      </w:r>
      <w:r>
        <w:rPr>
          <w:b/>
          <w:rtl/>
          <w:cs/>
          <w:lang w:val="ar_AE" w:bidi="ar_AE"/>
        </w:rPr>
        <w:t xml:space="preserve">عُنْف </w:t>
      </w:r>
      <w:r>
        <w:rPr>
          <w:rtl/>
          <w:cs/>
          <w:lang w:val="ar_AE" w:bidi="ar_AE"/>
        </w:rPr>
        <w:t>إما إلى مدى صعوبة العمل أو مدى قسوة معاملة المصريين للإسرائيليين. إذا كانت لغتك لا تستخدم اسمًا مجردًا لهذه الفكرة، فيمكنك التعبير عن الفكرة بطريقة أخرى. ترجمة بديلة: "وجعل المصريون بني إسرائيل يعملون بجد شديد" أو "جعل المصريون بني إسرائيل يعملون بقسوة"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14 (#1)</w:t>
      </w:r>
      <w:r>
        <w:rPr>
          <w:rtl/>
          <w:cs/>
          <w:lang w:val="ar_AE" w:bidi="ar_AE"/>
        </w:rPr>
      </w:r>
    </w:p>
    <w:p>
      <w:pPr>
        <w:bidi/>
      </w:pPr>
      <w:r>
        <w:rPr>
          <w:rtl/>
          <w:cs/>
          <w:lang w:val="ar_AE" w:bidi="ar_AE"/>
        </w:rPr>
      </w:r>
      <w:r>
        <w:rPr>
          <w:rtl/>
          <w:cs/>
          <w:lang w:val="ar_AE" w:bidi="ar_AE"/>
        </w:rPr>
        <w:t>וַ⁠יְמָרְר֨וּ אֶת־חַיֵּי⁠הֶ֜ם</w:t>
      </w:r>
    </w:p>
    <w:p>
      <w:pPr>
        <w:bidi/>
      </w:pPr>
      <w:r>
        <w:rPr>
          <w:rtl/>
          <w:cs/>
          <w:lang w:val="ar_AE" w:bidi="ar_AE"/>
        </w:rPr>
      </w:r>
      <w:r>
        <w:rPr>
          <w:b/>
          <w:rtl/>
          <w:cs/>
          <w:lang w:val="ar_AE" w:bidi="ar_AE"/>
        </w:rPr>
        <w:t>"وَمَرَّرُوا حَيَاتَهُمْ"</w:t>
      </w:r>
    </w:p>
    <w:p>
      <w:pPr>
        <w:bidi/>
      </w:pPr>
      <w:r>
        <w:rPr>
          <w:rtl/>
          <w:cs/>
          <w:lang w:val="ar_AE" w:bidi="ar_AE"/>
        </w:rPr>
      </w:r>
      <w:r>
        <w:rPr>
          <w:rtl/>
          <w:cs/>
          <w:lang w:val="ar_AE" w:bidi="ar_AE"/>
        </w:rPr>
        <w:t>تُوصف حياة بني إسرائيل الصعبة وكأنها طعام مُرّ يصعب تناوله. إذا لم يفهم قراؤك ما تعنيه هذه الصورة في هذا السياق، فيمكنك استخدام استعارة مماثلة من ثقافتك. أو يمكنك التعبير عن المعنى بشكل واضح. ترجمة بديلة: "وجعلوا حياتهم صعبة للغاية"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14 (#2)</w:t>
      </w:r>
      <w:r>
        <w:rPr>
          <w:rtl/>
          <w:cs/>
          <w:lang w:val="ar_AE" w:bidi="ar_AE"/>
        </w:rPr>
      </w:r>
    </w:p>
    <w:p>
      <w:pPr>
        <w:bidi/>
      </w:pPr>
      <w:r>
        <w:rPr>
          <w:rtl/>
          <w:cs/>
          <w:lang w:val="ar_AE" w:bidi="ar_AE"/>
        </w:rPr>
      </w:r>
      <w:r>
        <w:rPr>
          <w:rtl/>
          <w:cs/>
          <w:lang w:val="ar_AE" w:bidi="ar_AE"/>
        </w:rPr>
        <w:t>בַּ⁠עֲבֹדָ֣ה קָשָׁ֗ה</w:t>
      </w:r>
    </w:p>
    <w:p>
      <w:pPr>
        <w:bidi/>
      </w:pPr>
      <w:r>
        <w:rPr>
          <w:rtl/>
          <w:cs/>
          <w:lang w:val="ar_AE" w:bidi="ar_AE"/>
        </w:rPr>
      </w:r>
      <w:r>
        <w:rPr>
          <w:b/>
          <w:rtl/>
          <w:cs/>
          <w:lang w:val="ar_AE" w:bidi="ar_AE"/>
        </w:rPr>
        <w:t>"بِعُبُودِيَّةٍ قَاسِيَةٍ"</w:t>
      </w:r>
    </w:p>
    <w:p>
      <w:pPr>
        <w:bidi/>
      </w:pPr>
      <w:r>
        <w:rPr>
          <w:rtl/>
          <w:cs/>
          <w:lang w:val="ar_AE" w:bidi="ar_AE"/>
        </w:rPr>
      </w:r>
      <w:r>
        <w:rPr>
          <w:rtl/>
          <w:cs/>
          <w:lang w:val="ar_AE" w:bidi="ar_AE"/>
        </w:rPr>
        <w:t xml:space="preserve">إذا كانت لغتك لا تستخدم اسمًا مجردًا لهذه الفكرة، فيمكنك التعبير عن الفكرة وراء </w:t>
      </w:r>
      <w:r>
        <w:rPr>
          <w:b/>
          <w:rtl/>
          <w:cs/>
          <w:lang w:val="ar_AE" w:bidi="ar_AE"/>
        </w:rPr>
        <w:t>العبودية</w:t>
      </w:r>
      <w:r>
        <w:rPr>
          <w:rtl/>
          <w:cs/>
          <w:lang w:val="ar_AE" w:bidi="ar_AE"/>
        </w:rPr>
        <w:t xml:space="preserve"> بطريقة أخرى. ترجمة بديلة: "بجعلهم يعملون بجدٍ كالعبيد"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14 (#3)</w:t>
      </w:r>
      <w:r>
        <w:rPr>
          <w:rtl/>
          <w:cs/>
          <w:lang w:val="ar_AE" w:bidi="ar_AE"/>
        </w:rPr>
      </w:r>
    </w:p>
    <w:p>
      <w:pPr>
        <w:bidi/>
      </w:pPr>
      <w:r>
        <w:rPr>
          <w:rtl/>
          <w:cs/>
          <w:lang w:val="ar_AE" w:bidi="ar_AE"/>
        </w:rPr>
      </w:r>
      <w:r>
        <w:rPr>
          <w:rtl/>
          <w:cs/>
          <w:lang w:val="ar_AE" w:bidi="ar_AE"/>
        </w:rPr>
        <w:t>בְּ⁠חֹ֨מֶר֙</w:t>
      </w:r>
    </w:p>
    <w:p>
      <w:pPr>
        <w:bidi/>
      </w:pPr>
      <w:r>
        <w:rPr>
          <w:rtl/>
          <w:cs/>
          <w:lang w:val="ar_AE" w:bidi="ar_AE"/>
        </w:rPr>
      </w:r>
      <w:r>
        <w:rPr>
          <w:b/>
          <w:rtl/>
          <w:cs/>
          <w:lang w:val="ar_AE" w:bidi="ar_AE"/>
        </w:rPr>
        <w:t>"فِي الطِّينِ وَاللِّبْنِ"</w:t>
      </w:r>
    </w:p>
    <w:p>
      <w:pPr>
        <w:bidi/>
      </w:pPr>
      <w:r>
        <w:rPr>
          <w:rtl/>
          <w:cs/>
          <w:lang w:val="ar_AE" w:bidi="ar_AE"/>
        </w:rPr>
      </w:r>
      <w:r>
        <w:rPr>
          <w:rtl/>
          <w:cs/>
          <w:lang w:val="ar_AE" w:bidi="ar_AE"/>
        </w:rPr>
        <w:t>الطين هو خليط من الجير مع الأسمنت والرمل والماء، ويُستخدم في البناء لربط (لصق) الطوب أو الحجارة.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14 (#4)</w:t>
      </w:r>
      <w:r>
        <w:rPr>
          <w:rtl/>
          <w:cs/>
          <w:lang w:val="ar_AE" w:bidi="ar_AE"/>
        </w:rPr>
      </w:r>
    </w:p>
    <w:p>
      <w:pPr>
        <w:bidi/>
      </w:pPr>
      <w:r>
        <w:rPr>
          <w:rtl/>
          <w:cs/>
          <w:lang w:val="ar_AE" w:bidi="ar_AE"/>
        </w:rPr>
      </w:r>
      <w:r>
        <w:rPr>
          <w:rtl/>
          <w:cs/>
          <w:lang w:val="ar_AE" w:bidi="ar_AE"/>
        </w:rPr>
        <w:t>וּ⁠בִ⁠לְבֵנִ֔ים</w:t>
      </w:r>
    </w:p>
    <w:p>
      <w:pPr>
        <w:bidi/>
      </w:pPr>
      <w:r>
        <w:rPr>
          <w:rtl/>
          <w:cs/>
          <w:lang w:val="ar_AE" w:bidi="ar_AE"/>
        </w:rPr>
      </w:r>
      <w:r>
        <w:rPr>
          <w:b/>
          <w:rtl/>
          <w:cs/>
          <w:lang w:val="ar_AE" w:bidi="ar_AE"/>
        </w:rPr>
        <w:t>"وَاللِّبْنِ"</w:t>
      </w:r>
    </w:p>
    <w:p>
      <w:pPr>
        <w:bidi/>
      </w:pPr>
      <w:r>
        <w:rPr>
          <w:rtl/>
          <w:cs/>
          <w:lang w:val="ar_AE" w:bidi="ar_AE"/>
        </w:rPr>
      </w:r>
      <w:r>
        <w:rPr>
          <w:b/>
          <w:rtl/>
          <w:cs/>
          <w:lang w:val="ar_AE" w:bidi="ar_AE"/>
        </w:rPr>
        <w:t xml:space="preserve">اللِّبْن </w:t>
      </w:r>
      <w:r>
        <w:rPr>
          <w:rtl/>
          <w:cs/>
          <w:lang w:val="ar_AE" w:bidi="ar_AE"/>
        </w:rPr>
        <w:t>هو كُتل مصنوعة من الطين أو الطمي مع قش بداخلها. ويتم تجفيفها في الشمس أو بطريقة أخرى قبل استخدامها في البناء.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14 (#5)</w:t>
      </w:r>
      <w:r>
        <w:rPr>
          <w:rtl/>
          <w:cs/>
          <w:lang w:val="ar_AE" w:bidi="ar_AE"/>
        </w:rPr>
      </w:r>
    </w:p>
    <w:p>
      <w:pPr>
        <w:bidi/>
      </w:pPr>
      <w:r>
        <w:rPr>
          <w:rtl/>
          <w:cs/>
          <w:lang w:val="ar_AE" w:bidi="ar_AE"/>
        </w:rPr>
      </w:r>
      <w:r>
        <w:rPr>
          <w:rtl/>
          <w:cs/>
          <w:lang w:val="ar_AE" w:bidi="ar_AE"/>
        </w:rPr>
        <w:t>אֵ֚ת כָּל־עֲבֹ֣דָתָ֔⁠ם אֲשֶׁר־עָבְד֥וּ בָ⁠הֶ֖ם בְּ⁠פָֽרֶךְ</w:t>
      </w:r>
    </w:p>
    <w:p>
      <w:pPr>
        <w:bidi/>
      </w:pPr>
      <w:r>
        <w:rPr>
          <w:rtl/>
          <w:cs/>
          <w:lang w:val="ar_AE" w:bidi="ar_AE"/>
        </w:rPr>
      </w:r>
      <w:r>
        <w:rPr>
          <w:b/>
          <w:rtl/>
          <w:cs/>
          <w:lang w:val="ar_AE" w:bidi="ar_AE"/>
        </w:rPr>
        <w:t>"كُلِّ عَمَلِهِمِ الَّذِي عَمِلُوهُ بِوَاسِطَتِهِمْ عُنْفًا"</w:t>
      </w:r>
    </w:p>
    <w:p>
      <w:pPr>
        <w:bidi/>
      </w:pPr>
      <w:r>
        <w:rPr>
          <w:rtl/>
          <w:cs/>
          <w:lang w:val="ar_AE" w:bidi="ar_AE"/>
        </w:rPr>
      </w:r>
      <w:r>
        <w:rPr>
          <w:rtl/>
          <w:cs/>
          <w:lang w:val="ar_AE" w:bidi="ar_AE"/>
        </w:rPr>
        <w:t xml:space="preserve">انظر كيف ترجمت هذا في </w:t>
      </w:r>
      <w:r>
        <w:rPr>
          <w:rtl/>
          <w:cs/>
          <w:lang w:val="ar_AE" w:bidi="ar_AE"/>
        </w:rPr>
        <w:t>1: 13</w:t>
      </w:r>
      <w:r>
        <w:rPr>
          <w:rtl/>
          <w:cs/>
          <w:lang w:val="ar_AE" w:bidi="ar_AE"/>
        </w:rPr>
        <w:t>. ترجمة بديلة: "جعلهم المصريون يعملون بجدٍ شديد" أو "أجبرهم المصريون على العمل بجدٍ شديد"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14 (#6)</w:t>
      </w:r>
      <w:r>
        <w:rPr>
          <w:rtl/>
          <w:cs/>
          <w:lang w:val="ar_AE" w:bidi="ar_AE"/>
        </w:rPr>
      </w:r>
    </w:p>
    <w:p>
      <w:pPr>
        <w:bidi/>
      </w:pPr>
      <w:r>
        <w:rPr>
          <w:rtl/>
          <w:cs/>
          <w:lang w:val="ar_AE" w:bidi="ar_AE"/>
        </w:rPr>
      </w:r>
      <w:r>
        <w:rPr>
          <w:rtl/>
          <w:cs/>
          <w:lang w:val="ar_AE" w:bidi="ar_AE"/>
        </w:rPr>
        <w:t>וַ⁠יְמָרְר֨וּ &amp; בָ⁠הֶ֖ם</w:t>
      </w:r>
    </w:p>
    <w:p>
      <w:pPr>
        <w:bidi/>
      </w:pPr>
      <w:r>
        <w:rPr>
          <w:rtl/>
          <w:cs/>
          <w:lang w:val="ar_AE" w:bidi="ar_AE"/>
        </w:rPr>
      </w:r>
      <w:r>
        <w:rPr>
          <w:b/>
          <w:rtl/>
          <w:cs/>
          <w:lang w:val="ar_AE" w:bidi="ar_AE"/>
        </w:rPr>
        <w:t>"وَمَرَّرُوا"</w:t>
      </w:r>
      <w:r>
        <w:rPr>
          <w:rtl/>
          <w:cs/>
          <w:lang w:val="ar_AE" w:bidi="ar_AE"/>
        </w:rPr>
        <w:t xml:space="preserve"> - </w:t>
      </w:r>
      <w:r>
        <w:rPr>
          <w:b/>
          <w:rtl/>
          <w:cs/>
          <w:lang w:val="ar_AE" w:bidi="ar_AE"/>
        </w:rPr>
        <w:t>"كُلِّ عَمَلِهِمِ"</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المصريين.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14 (#7)</w:t>
      </w:r>
      <w:r>
        <w:rPr>
          <w:rtl/>
          <w:cs/>
          <w:lang w:val="ar_AE" w:bidi="ar_AE"/>
        </w:rPr>
      </w:r>
    </w:p>
    <w:p>
      <w:pPr>
        <w:bidi/>
      </w:pPr>
      <w:r>
        <w:rPr>
          <w:rtl/>
          <w:cs/>
          <w:lang w:val="ar_AE" w:bidi="ar_AE"/>
        </w:rPr>
      </w:r>
      <w:r>
        <w:rPr>
          <w:rtl/>
          <w:cs/>
          <w:lang w:val="ar_AE" w:bidi="ar_AE"/>
        </w:rPr>
        <w:t>אֶת־חַיֵּי⁠הֶ֜ם &amp; עֲבֹ֣דָתָ֔⁠ם &amp; עָבְד֥וּ</w:t>
      </w:r>
    </w:p>
    <w:p>
      <w:pPr>
        <w:bidi/>
      </w:pPr>
      <w:r>
        <w:rPr>
          <w:rtl/>
          <w:cs/>
          <w:lang w:val="ar_AE" w:bidi="ar_AE"/>
        </w:rPr>
      </w:r>
      <w:r>
        <w:rPr>
          <w:b/>
          <w:rtl/>
          <w:cs/>
          <w:lang w:val="ar_AE" w:bidi="ar_AE"/>
        </w:rPr>
        <w:t>"حياتهم"</w:t>
      </w:r>
      <w:r>
        <w:rPr>
          <w:rtl/>
          <w:cs/>
          <w:lang w:val="ar_AE" w:bidi="ar_AE"/>
        </w:rPr>
        <w:t xml:space="preserve"> - </w:t>
      </w:r>
      <w:r>
        <w:rPr>
          <w:b/>
          <w:rtl/>
          <w:cs/>
          <w:lang w:val="ar_AE" w:bidi="ar_AE"/>
        </w:rPr>
        <w:t>"عملهم"</w:t>
      </w:r>
      <w:r>
        <w:rPr>
          <w:rtl/>
          <w:cs/>
          <w:lang w:val="ar_AE" w:bidi="ar_AE"/>
        </w:rPr>
        <w:t xml:space="preserve"> - </w:t>
      </w:r>
      <w:r>
        <w:rPr>
          <w:b/>
          <w:rtl/>
          <w:cs/>
          <w:lang w:val="ar_AE" w:bidi="ar_AE"/>
        </w:rPr>
        <w:t>"عملوه"</w:t>
      </w:r>
    </w:p>
    <w:p>
      <w:pPr>
        <w:bidi/>
      </w:pPr>
      <w:r>
        <w:rPr>
          <w:rtl/>
          <w:cs/>
          <w:lang w:val="ar_AE" w:bidi="ar_AE"/>
        </w:rPr>
      </w:r>
      <w:r>
        <w:rPr>
          <w:rtl/>
          <w:cs/>
          <w:lang w:val="ar_AE" w:bidi="ar_AE"/>
        </w:rPr>
        <w:t xml:space="preserve">هنا، تشير الضمائر </w:t>
      </w:r>
      <w:r>
        <w:rPr>
          <w:b/>
          <w:rtl/>
          <w:cs/>
          <w:lang w:val="ar_AE" w:bidi="ar_AE"/>
        </w:rPr>
        <w:t>هم</w:t>
      </w:r>
      <w:r>
        <w:rPr>
          <w:rtl/>
          <w:cs/>
          <w:lang w:val="ar_AE" w:bidi="ar_AE"/>
        </w:rPr>
        <w:t xml:space="preserve"> إلى بني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14 (#8)</w:t>
      </w:r>
      <w:r>
        <w:rPr>
          <w:rtl/>
          <w:cs/>
          <w:lang w:val="ar_AE" w:bidi="ar_AE"/>
        </w:rPr>
      </w:r>
    </w:p>
    <w:p>
      <w:pPr>
        <w:bidi/>
      </w:pPr>
      <w:r>
        <w:rPr>
          <w:rtl/>
          <w:cs/>
          <w:lang w:val="ar_AE" w:bidi="ar_AE"/>
        </w:rPr>
      </w:r>
      <w:r>
        <w:rPr>
          <w:rtl/>
          <w:cs/>
          <w:lang w:val="ar_AE" w:bidi="ar_AE"/>
        </w:rPr>
        <w:t>בְּ⁠פָֽרֶךְ</w:t>
      </w:r>
    </w:p>
    <w:p>
      <w:pPr>
        <w:bidi/>
      </w:pPr>
      <w:r>
        <w:rPr>
          <w:rtl/>
          <w:cs/>
          <w:lang w:val="ar_AE" w:bidi="ar_AE"/>
        </w:rPr>
      </w:r>
      <w:r>
        <w:rPr>
          <w:b/>
          <w:rtl/>
          <w:cs/>
          <w:lang w:val="ar_AE" w:bidi="ar_AE"/>
        </w:rPr>
        <w:t>"عُنْفًا"</w:t>
      </w:r>
    </w:p>
    <w:p>
      <w:pPr>
        <w:bidi/>
      </w:pPr>
      <w:r>
        <w:rPr>
          <w:rtl/>
          <w:cs/>
          <w:lang w:val="ar_AE" w:bidi="ar_AE"/>
        </w:rPr>
      </w:r>
      <w:r>
        <w:rPr>
          <w:rtl/>
          <w:cs/>
          <w:lang w:val="ar_AE" w:bidi="ar_AE"/>
        </w:rPr>
        <w:t xml:space="preserve">انظر كيف ترجمت كلمة </w:t>
      </w:r>
      <w:r>
        <w:rPr>
          <w:b/>
          <w:rtl/>
          <w:cs/>
          <w:lang w:val="ar_AE" w:bidi="ar_AE"/>
        </w:rPr>
        <w:t xml:space="preserve">عُنْف </w:t>
      </w:r>
      <w:r>
        <w:rPr>
          <w:rtl/>
          <w:cs/>
          <w:lang w:val="ar_AE" w:bidi="ar_AE"/>
        </w:rPr>
        <w:t>في الآية السابقة.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تقدم هذه الجملة حدثًا جديدًا في القصة. استخدم الشكل المناسب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15 (#2)</w:t>
      </w:r>
      <w:r>
        <w:rPr>
          <w:rtl/>
          <w:cs/>
          <w:lang w:val="ar_AE" w:bidi="ar_AE"/>
        </w:rPr>
      </w:r>
    </w:p>
    <w:p>
      <w:pPr>
        <w:bidi/>
      </w:pPr>
      <w:r>
        <w:rPr>
          <w:rtl/>
          <w:cs/>
          <w:lang w:val="ar_AE" w:bidi="ar_AE"/>
        </w:rPr>
      </w:r>
      <w:r>
        <w:rPr>
          <w:rtl/>
          <w:cs/>
          <w:lang w:val="ar_AE" w:bidi="ar_AE"/>
        </w:rPr>
        <w:t>לַֽ⁠מְיַלְּדֹ֖ת</w:t>
      </w:r>
    </w:p>
    <w:p>
      <w:pPr>
        <w:bidi/>
      </w:pPr>
      <w:r>
        <w:rPr>
          <w:rtl/>
          <w:cs/>
          <w:lang w:val="ar_AE" w:bidi="ar_AE"/>
        </w:rPr>
      </w:r>
      <w:r>
        <w:rPr>
          <w:b/>
          <w:rtl/>
          <w:cs/>
          <w:lang w:val="ar_AE" w:bidi="ar_AE"/>
        </w:rPr>
        <w:t>"إلى"</w:t>
      </w:r>
      <w:r>
        <w:rPr>
          <w:rtl/>
          <w:cs/>
          <w:lang w:val="ar_AE" w:bidi="ar_AE"/>
        </w:rPr>
        <w:t xml:space="preserve"> - </w:t>
      </w:r>
      <w:r>
        <w:rPr>
          <w:b/>
          <w:rtl/>
          <w:cs/>
          <w:lang w:val="ar_AE" w:bidi="ar_AE"/>
        </w:rPr>
        <w:t>"قَابِلَتَيِ الْعِبْرَانِيَّاتِ"</w:t>
      </w:r>
    </w:p>
    <w:p>
      <w:pPr>
        <w:bidi/>
      </w:pPr>
      <w:r>
        <w:rPr>
          <w:rtl/>
          <w:cs/>
          <w:lang w:val="ar_AE" w:bidi="ar_AE"/>
        </w:rPr>
      </w:r>
      <w:r>
        <w:rPr>
          <w:b/>
          <w:rtl/>
          <w:cs/>
          <w:lang w:val="ar_AE" w:bidi="ar_AE"/>
        </w:rPr>
        <w:t xml:space="preserve">قَابِلَتَيِ الْعِبْرَانِيَّاتِ </w:t>
      </w:r>
      <w:r>
        <w:rPr>
          <w:rtl/>
          <w:cs/>
          <w:lang w:val="ar_AE" w:bidi="ar_AE"/>
        </w:rPr>
        <w:t>كانتا امرأتان ساعدتا النساء الحوامل على ولادة الأطفال.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15 (#3)</w:t>
      </w:r>
      <w:r>
        <w:rPr>
          <w:rtl/>
          <w:cs/>
          <w:lang w:val="ar_AE" w:bidi="ar_AE"/>
        </w:rPr>
      </w:r>
    </w:p>
    <w:p>
      <w:pPr>
        <w:bidi/>
      </w:pPr>
      <w:r>
        <w:rPr>
          <w:rtl/>
          <w:cs/>
          <w:lang w:val="ar_AE" w:bidi="ar_AE"/>
        </w:rPr>
      </w:r>
      <w:r>
        <w:rPr>
          <w:rtl/>
          <w:cs/>
          <w:lang w:val="ar_AE" w:bidi="ar_AE"/>
        </w:rPr>
        <w:t>שִׁפְרָ֔ה &amp; פּוּעָֽה</w:t>
      </w:r>
    </w:p>
    <w:p>
      <w:pPr>
        <w:bidi/>
      </w:pPr>
      <w:r>
        <w:rPr>
          <w:rtl/>
          <w:cs/>
          <w:lang w:val="ar_AE" w:bidi="ar_AE"/>
        </w:rPr>
      </w:r>
      <w:r>
        <w:rPr>
          <w:b/>
          <w:rtl/>
          <w:cs/>
          <w:lang w:val="ar_AE" w:bidi="ar_AE"/>
        </w:rPr>
        <w:t>"إِحْدَاهُمَا شِفْرَةُ"</w:t>
      </w:r>
      <w:r>
        <w:rPr>
          <w:rtl/>
          <w:cs/>
          <w:lang w:val="ar_AE" w:bidi="ar_AE"/>
        </w:rPr>
        <w:t xml:space="preserve"> - </w:t>
      </w:r>
      <w:r>
        <w:rPr>
          <w:b/>
          <w:rtl/>
          <w:cs/>
          <w:lang w:val="ar_AE" w:bidi="ar_AE"/>
        </w:rPr>
        <w:t>"الأُخْرَى فُوعَةُ"</w:t>
      </w:r>
    </w:p>
    <w:p>
      <w:pPr>
        <w:bidi/>
      </w:pPr>
      <w:r>
        <w:rPr>
          <w:rtl/>
          <w:cs/>
          <w:lang w:val="ar_AE" w:bidi="ar_AE"/>
        </w:rPr>
      </w:r>
      <w:r>
        <w:rPr>
          <w:b/>
          <w:rtl/>
          <w:cs/>
          <w:lang w:val="ar_AE" w:bidi="ar_AE"/>
        </w:rPr>
        <w:t xml:space="preserve">شِفْرَةُ </w:t>
      </w:r>
      <w:r>
        <w:rPr>
          <w:rtl/>
          <w:cs/>
          <w:lang w:val="ar_AE" w:bidi="ar_AE"/>
        </w:rPr>
        <w:t>و</w:t>
      </w:r>
      <w:r>
        <w:rPr>
          <w:b/>
          <w:rtl/>
          <w:cs/>
          <w:lang w:val="ar_AE" w:bidi="ar_AE"/>
        </w:rPr>
        <w:t>فُوعَةُ</w:t>
      </w:r>
      <w:r>
        <w:rPr>
          <w:rtl/>
          <w:cs/>
          <w:lang w:val="ar_AE" w:bidi="ar_AE"/>
        </w:rPr>
        <w:t xml:space="preserve"> هما أسماء نسائية.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15 (#4)</w:t>
      </w:r>
      <w:r>
        <w:rPr>
          <w:rtl/>
          <w:cs/>
          <w:lang w:val="ar_AE" w:bidi="ar_AE"/>
        </w:rPr>
      </w:r>
    </w:p>
    <w:p>
      <w:pPr>
        <w:bidi/>
      </w:pPr>
      <w:r>
        <w:rPr>
          <w:rtl/>
          <w:cs/>
          <w:lang w:val="ar_AE" w:bidi="ar_AE"/>
        </w:rPr>
      </w:r>
      <w:r>
        <w:rPr>
          <w:rtl/>
          <w:cs/>
          <w:lang w:val="ar_AE" w:bidi="ar_AE"/>
        </w:rPr>
        <w:t>שִׁפְרָ֔ה &amp; פּוּעָֽה</w:t>
      </w:r>
    </w:p>
    <w:p>
      <w:pPr>
        <w:bidi/>
      </w:pPr>
      <w:r>
        <w:rPr>
          <w:rtl/>
          <w:cs/>
          <w:lang w:val="ar_AE" w:bidi="ar_AE"/>
        </w:rPr>
      </w:r>
      <w:r>
        <w:rPr>
          <w:b/>
          <w:rtl/>
          <w:cs/>
          <w:lang w:val="ar_AE" w:bidi="ar_AE"/>
        </w:rPr>
        <w:t>"إِحْدَاهُمَا شِفْرَةُ"</w:t>
      </w:r>
      <w:r>
        <w:rPr>
          <w:rtl/>
          <w:cs/>
          <w:lang w:val="ar_AE" w:bidi="ar_AE"/>
        </w:rPr>
        <w:t xml:space="preserve"> - </w:t>
      </w:r>
      <w:r>
        <w:rPr>
          <w:b/>
          <w:rtl/>
          <w:cs/>
          <w:lang w:val="ar_AE" w:bidi="ar_AE"/>
        </w:rPr>
        <w:t>"الأُخْرَى فُوعَةُ"</w:t>
      </w:r>
    </w:p>
    <w:p>
      <w:pPr>
        <w:bidi/>
      </w:pPr>
      <w:r>
        <w:rPr>
          <w:rtl/>
          <w:cs/>
          <w:lang w:val="ar_AE" w:bidi="ar_AE"/>
        </w:rPr>
      </w:r>
      <w:r>
        <w:rPr>
          <w:rtl/>
          <w:cs/>
          <w:lang w:val="ar_AE" w:bidi="ar_AE"/>
        </w:rPr>
        <w:t>يتم تقديم القابلتان هنا كمشاركات جديدات في القصة. استخدم الشكل المناسب في لغتك لتقديم شخصية جديدة.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 16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 xml:space="preserve">في ترجمة UST الإنجليزية، يتم دمج العبارة </w:t>
      </w:r>
      <w:r>
        <w:rPr>
          <w:b/>
          <w:rtl/>
          <w:cs/>
          <w:lang w:val="ar_AE" w:bidi="ar_AE"/>
        </w:rPr>
        <w:t>وكلم الملك</w:t>
      </w:r>
      <w:r>
        <w:rPr>
          <w:rtl/>
          <w:cs/>
          <w:lang w:val="ar_AE" w:bidi="ar_AE"/>
        </w:rPr>
        <w:t xml:space="preserve"> مع "وقال" من </w:t>
      </w:r>
      <w:r>
        <w:rPr>
          <w:rtl/>
          <w:cs/>
          <w:lang w:val="ar_AE" w:bidi="ar_AE"/>
        </w:rPr>
        <w:t>1:15</w:t>
      </w:r>
      <w:r>
        <w:rPr>
          <w:rtl/>
          <w:cs/>
          <w:lang w:val="ar_AE" w:bidi="ar_AE"/>
        </w:rPr>
        <w:t xml:space="preserve"> (ULT) لأن الفعل "قال" يُستخدم مرتين قبل أن يتحدث. قد يكون وجود فعلين للكلام غريبًا في بعض اللغات. إذا كان من غير المناسب أن نقول إن الملك تحدث أو قال كلمات مرتين، فيمكنك حذف واحد منهما.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16 (#2)</w:t>
      </w:r>
      <w:r>
        <w:rPr>
          <w:rtl/>
          <w:cs/>
          <w:lang w:val="ar_AE" w:bidi="ar_AE"/>
        </w:rPr>
      </w:r>
    </w:p>
    <w:p>
      <w:pPr>
        <w:bidi/>
      </w:pPr>
      <w:r>
        <w:rPr>
          <w:rtl/>
          <w:cs/>
          <w:lang w:val="ar_AE" w:bidi="ar_AE"/>
        </w:rPr>
      </w:r>
      <w:r>
        <w:rPr>
          <w:rtl/>
          <w:cs/>
          <w:lang w:val="ar_AE" w:bidi="ar_AE"/>
        </w:rPr>
        <w:t>בְּ⁠יַלֶּדְ⁠כֶן֙ &amp; וּ⁠רְאִיתֶ֖ן &amp; וַ⁠הֲמִתֶּ֣ן</w:t>
      </w:r>
    </w:p>
    <w:p>
      <w:pPr>
        <w:bidi/>
      </w:pPr>
      <w:r>
        <w:rPr>
          <w:rtl/>
          <w:cs/>
          <w:lang w:val="ar_AE" w:bidi="ar_AE"/>
        </w:rPr>
      </w:r>
      <w:r>
        <w:rPr>
          <w:b/>
          <w:rtl/>
          <w:cs/>
          <w:lang w:val="ar_AE" w:bidi="ar_AE"/>
        </w:rPr>
        <w:t>"حِينَمَا تُوَلِّدَانِ"</w:t>
      </w:r>
      <w:r>
        <w:rPr>
          <w:rtl/>
          <w:cs/>
          <w:lang w:val="ar_AE" w:bidi="ar_AE"/>
        </w:rPr>
        <w:t xml:space="preserve"> - </w:t>
      </w:r>
      <w:r>
        <w:rPr>
          <w:b/>
          <w:rtl/>
          <w:cs/>
          <w:lang w:val="ar_AE" w:bidi="ar_AE"/>
        </w:rPr>
        <w:t>"وَتَنْظُرَانِهِنَّ"</w:t>
      </w:r>
      <w:r>
        <w:rPr>
          <w:rtl/>
          <w:cs/>
          <w:lang w:val="ar_AE" w:bidi="ar_AE"/>
        </w:rPr>
        <w:t xml:space="preserve"> - </w:t>
      </w:r>
      <w:r>
        <w:rPr>
          <w:b/>
          <w:rtl/>
          <w:cs/>
          <w:lang w:val="ar_AE" w:bidi="ar_AE"/>
        </w:rPr>
        <w:t>"فَاقْتُلاَهُ"</w:t>
      </w:r>
    </w:p>
    <w:p>
      <w:pPr>
        <w:bidi/>
      </w:pPr>
      <w:r>
        <w:rPr>
          <w:rtl/>
          <w:cs/>
          <w:lang w:val="ar_AE" w:bidi="ar_AE"/>
        </w:rPr>
      </w:r>
      <w:r>
        <w:rPr>
          <w:rtl/>
          <w:cs/>
          <w:lang w:val="ar_AE" w:bidi="ar_AE"/>
        </w:rPr>
        <w:t xml:space="preserve">يتحدث الملك إلى القابلتين، لذلك فإن صيغة </w:t>
      </w:r>
      <w:r>
        <w:rPr>
          <w:b/>
          <w:rtl/>
          <w:cs/>
          <w:lang w:val="ar_AE" w:bidi="ar_AE"/>
        </w:rPr>
        <w:t>أنتم</w:t>
      </w:r>
      <w:r>
        <w:rPr>
          <w:rtl/>
          <w:cs/>
          <w:lang w:val="ar_AE" w:bidi="ar_AE"/>
        </w:rPr>
        <w:t xml:space="preserve"> هي صيغة الجمع. إذا كانت لغتك تستخدم صيغًا مختلفة للضمير"أنت" بناءً على عدد الأشخاص المخاطبين، فاستخدم صيغة المثنى أو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16 (#3)</w:t>
      </w:r>
      <w:r>
        <w:rPr>
          <w:rtl/>
          <w:cs/>
          <w:lang w:val="ar_AE" w:bidi="ar_AE"/>
        </w:rPr>
      </w:r>
    </w:p>
    <w:p>
      <w:pPr>
        <w:bidi/>
      </w:pPr>
      <w:r>
        <w:rPr>
          <w:rtl/>
          <w:cs/>
          <w:lang w:val="ar_AE" w:bidi="ar_AE"/>
        </w:rPr>
      </w:r>
      <w:r>
        <w:rPr>
          <w:rtl/>
          <w:cs/>
          <w:lang w:val="ar_AE" w:bidi="ar_AE"/>
        </w:rPr>
        <w:t>עַל־הָ⁠אָבְנָ֑יִם</w:t>
      </w:r>
    </w:p>
    <w:p>
      <w:pPr>
        <w:bidi/>
      </w:pPr>
      <w:r>
        <w:rPr>
          <w:rtl/>
          <w:cs/>
          <w:lang w:val="ar_AE" w:bidi="ar_AE"/>
        </w:rPr>
      </w:r>
      <w:r>
        <w:rPr>
          <w:b/>
          <w:rtl/>
          <w:cs/>
          <w:lang w:val="ar_AE" w:bidi="ar_AE"/>
        </w:rPr>
        <w:t>"وَتَنْظُرَانِهِنَّ عَلَى الْكَرَاسِيِّ"</w:t>
      </w:r>
    </w:p>
    <w:p>
      <w:pPr>
        <w:bidi/>
      </w:pPr>
      <w:r>
        <w:rPr>
          <w:rtl/>
          <w:cs/>
          <w:lang w:val="ar_AE" w:bidi="ar_AE"/>
        </w:rPr>
      </w:r>
      <w:r>
        <w:rPr>
          <w:rtl/>
          <w:cs/>
          <w:lang w:val="ar_AE" w:bidi="ar_AE"/>
        </w:rPr>
        <w:t>كانت النساء تجلسن على هذا المقعد القصير في أثناء الولادة. لذلك، فإنه كان مرتبطًا بالولادة. إذا كان ذلك مفيدًا في لغتك، فيمكنك استخدام تعبير مماثل أو لغة أوضح. ترجمة بديلة: "في عملية الولادة"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16 (#4)</w:t>
      </w:r>
      <w:r>
        <w:rPr>
          <w:rtl/>
          <w:cs/>
          <w:lang w:val="ar_AE" w:bidi="ar_AE"/>
        </w:rPr>
      </w:r>
    </w:p>
    <w:p>
      <w:pPr>
        <w:bidi/>
      </w:pPr>
      <w:r>
        <w:rPr>
          <w:rtl/>
          <w:cs/>
          <w:lang w:val="ar_AE" w:bidi="ar_AE"/>
        </w:rPr>
      </w:r>
      <w:r>
        <w:rPr>
          <w:rtl/>
          <w:cs/>
          <w:lang w:val="ar_AE" w:bidi="ar_AE"/>
        </w:rPr>
        <w:t>אִם־בֵּ֥ן הוּא֙ וַ⁠הֲמִתֶּ֣ן אֹת֔⁠וֹ וְ⁠אִם־בַּ֥ת הִ֖יא וָ⁠חָֽיָה</w:t>
      </w:r>
    </w:p>
    <w:p>
      <w:pPr>
        <w:bidi/>
      </w:pPr>
      <w:r>
        <w:rPr>
          <w:rtl/>
          <w:cs/>
          <w:lang w:val="ar_AE" w:bidi="ar_AE"/>
        </w:rPr>
      </w:r>
      <w:r>
        <w:rPr>
          <w:b/>
          <w:rtl/>
          <w:cs/>
          <w:lang w:val="ar_AE" w:bidi="ar_AE"/>
        </w:rPr>
        <w:t>"إِنْ كَانَ ابْنًا فَاقْتُلاَهُ، وَإِنْ كَانَ بِنْتًا فَتَحْيَا"</w:t>
      </w:r>
    </w:p>
    <w:p>
      <w:pPr>
        <w:bidi/>
      </w:pPr>
      <w:r>
        <w:rPr>
          <w:rtl/>
          <w:cs/>
          <w:lang w:val="ar_AE" w:bidi="ar_AE"/>
        </w:rPr>
      </w:r>
      <w:r>
        <w:rPr>
          <w:rtl/>
          <w:cs/>
          <w:lang w:val="ar_AE" w:bidi="ar_AE"/>
        </w:rPr>
        <w:t xml:space="preserve">هاتان الجملتان هما جملتان شرطيتان تقدمان فرضيتان (تبدآن بكلمة </w:t>
      </w:r>
      <w:r>
        <w:rPr>
          <w:b/>
          <w:rtl/>
          <w:cs/>
          <w:lang w:val="ar_AE" w:bidi="ar_AE"/>
        </w:rPr>
        <w:t>إِنْ</w:t>
      </w:r>
      <w:r>
        <w:rPr>
          <w:rtl/>
          <w:cs/>
          <w:lang w:val="ar_AE" w:bidi="ar_AE"/>
        </w:rPr>
        <w:t xml:space="preserve">) مع تعليمات لما يجب على القابلتين فعله في كل حالة (تبدآن بحرف </w:t>
      </w:r>
      <w:r>
        <w:rPr>
          <w:b/>
          <w:rtl/>
          <w:cs/>
          <w:lang w:val="ar_AE" w:bidi="ar_AE"/>
        </w:rPr>
        <w:t>ف</w:t>
      </w:r>
      <w:r>
        <w:rPr>
          <w:rtl/>
          <w:cs/>
          <w:lang w:val="ar_AE" w:bidi="ar_AE"/>
        </w:rPr>
        <w:t>). استخدم صيغة مناسبة في لغتك للمواقف الافتراضية المرتبطة بالتعليمات.</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17 (#1)</w:t>
      </w:r>
      <w:r>
        <w:rPr>
          <w:rtl/>
          <w:cs/>
          <w:lang w:val="ar_AE" w:bidi="ar_AE"/>
        </w:rPr>
      </w:r>
    </w:p>
    <w:p>
      <w:pPr>
        <w:bidi/>
      </w:pPr>
      <w:r>
        <w:rPr>
          <w:rtl/>
          <w:cs/>
          <w:lang w:val="ar_AE" w:bidi="ar_AE"/>
        </w:rPr>
      </w:r>
      <w:r>
        <w:rPr>
          <w:rtl/>
          <w:cs/>
          <w:lang w:val="ar_AE" w:bidi="ar_AE"/>
        </w:rPr>
        <w:t>וַ⁠תִּירֶ֤אןָ</w:t>
      </w:r>
    </w:p>
    <w:p>
      <w:pPr>
        <w:bidi/>
      </w:pPr>
      <w:r>
        <w:rPr>
          <w:rtl/>
          <w:cs/>
          <w:lang w:val="ar_AE" w:bidi="ar_AE"/>
        </w:rPr>
      </w:r>
      <w:r>
        <w:rPr>
          <w:b/>
          <w:rtl/>
          <w:cs/>
          <w:lang w:val="ar_AE" w:bidi="ar_AE"/>
        </w:rPr>
        <w:t>"لكن"</w:t>
      </w:r>
      <w:r>
        <w:rPr>
          <w:rtl/>
          <w:cs/>
          <w:lang w:val="ar_AE" w:bidi="ar_AE"/>
        </w:rPr>
        <w:t xml:space="preserve"> - </w:t>
      </w:r>
      <w:r>
        <w:rPr>
          <w:b/>
          <w:rtl/>
          <w:cs/>
          <w:lang w:val="ar_AE" w:bidi="ar_AE"/>
        </w:rPr>
        <w:t>"خَافَتَا"</w:t>
      </w:r>
    </w:p>
    <w:p>
      <w:pPr>
        <w:bidi/>
      </w:pPr>
      <w:r>
        <w:rPr>
          <w:rtl/>
          <w:cs/>
          <w:lang w:val="ar_AE" w:bidi="ar_AE"/>
        </w:rPr>
      </w:r>
      <w:r>
        <w:rPr>
          <w:rtl/>
          <w:cs/>
          <w:lang w:val="ar_AE" w:bidi="ar_AE"/>
        </w:rPr>
        <w:t xml:space="preserve">كلمة </w:t>
      </w:r>
      <w:r>
        <w:rPr>
          <w:b/>
          <w:rtl/>
          <w:cs/>
          <w:lang w:val="ar_AE" w:bidi="ar_AE"/>
        </w:rPr>
        <w:t>لكن</w:t>
      </w:r>
      <w:r>
        <w:rPr>
          <w:rtl/>
          <w:cs/>
          <w:lang w:val="ar_AE" w:bidi="ar_AE"/>
        </w:rPr>
        <w:t xml:space="preserve"> تقدم تناقضًا مع ما كان متوقعًا. استخدم طريقة مناسبة في لغتك لتقديم التناقض.</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18 (#1)</w:t>
      </w:r>
      <w:r>
        <w:rPr>
          <w:rtl/>
          <w:cs/>
          <w:lang w:val="ar_AE" w:bidi="ar_AE"/>
        </w:rPr>
      </w:r>
    </w:p>
    <w:p>
      <w:pPr>
        <w:bidi/>
      </w:pPr>
      <w:r>
        <w:rPr>
          <w:rtl/>
          <w:cs/>
          <w:lang w:val="ar_AE" w:bidi="ar_AE"/>
        </w:rPr>
      </w:r>
      <w:r>
        <w:rPr>
          <w:rtl/>
          <w:cs/>
          <w:lang w:val="ar_AE" w:bidi="ar_AE"/>
        </w:rPr>
        <w:t>לַֽ⁠מְיַלְּדֹ֔ת</w:t>
      </w:r>
    </w:p>
    <w:p>
      <w:pPr>
        <w:bidi/>
      </w:pPr>
      <w:r>
        <w:rPr>
          <w:rtl/>
          <w:cs/>
          <w:lang w:val="ar_AE" w:bidi="ar_AE"/>
        </w:rPr>
      </w:r>
      <w:r>
        <w:rPr>
          <w:b/>
          <w:rtl/>
          <w:cs/>
          <w:lang w:val="ar_AE" w:bidi="ar_AE"/>
        </w:rPr>
        <w:t>"فَدَعَا مَلِكُ مِصْرَ الْقَابِلَتَيْنِ"</w:t>
      </w:r>
    </w:p>
    <w:p>
      <w:pPr>
        <w:bidi/>
      </w:pPr>
      <w:r>
        <w:rPr>
          <w:rtl/>
          <w:cs/>
          <w:lang w:val="ar_AE" w:bidi="ar_AE"/>
        </w:rPr>
      </w:r>
      <w:r>
        <w:rPr>
          <w:rtl/>
          <w:cs/>
          <w:lang w:val="ar_AE" w:bidi="ar_AE"/>
        </w:rPr>
        <w:t xml:space="preserve">النساء اللواتي يعملن على مساعدة النساء الأخريات في ولادة طفل يُطلق عليهن </w:t>
      </w:r>
      <w:r>
        <w:rPr>
          <w:b/>
          <w:rtl/>
          <w:cs/>
          <w:lang w:val="ar_AE" w:bidi="ar_AE"/>
        </w:rPr>
        <w:t>القابلات</w:t>
      </w:r>
      <w:r>
        <w:rPr>
          <w:rtl/>
          <w:cs/>
          <w:lang w:val="ar_AE" w:bidi="ar_AE"/>
        </w:rPr>
        <w:t xml:space="preserve">. انظر كيف ترجمت هذا في </w:t>
      </w:r>
      <w:r>
        <w:rPr>
          <w:rtl/>
          <w:cs/>
          <w:lang w:val="ar_AE" w:bidi="ar_AE"/>
        </w:rPr>
        <w:t>الخروج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18 (#2)</w:t>
      </w:r>
      <w:r>
        <w:rPr>
          <w:rtl/>
          <w:cs/>
          <w:lang w:val="ar_AE" w:bidi="ar_AE"/>
        </w:rPr>
      </w:r>
    </w:p>
    <w:p>
      <w:pPr>
        <w:bidi/>
      </w:pPr>
      <w:r>
        <w:rPr>
          <w:rtl/>
          <w:cs/>
          <w:lang w:val="ar_AE" w:bidi="ar_AE"/>
        </w:rPr>
      </w:r>
      <w:r>
        <w:rPr>
          <w:rtl/>
          <w:cs/>
          <w:lang w:val="ar_AE" w:bidi="ar_AE"/>
        </w:rPr>
        <w:t>וַ⁠יֹּ֣אמֶר לָ⁠הֶ֔ן מַדּ֥וּעַ עֲשִׂיתֶ֖ן הַ⁠דָּבָ֣ר הַ⁠זֶּ֑ה וַ⁠תְּחַיֶּ֖יןָ אֶת־הַ⁠יְלָדִֽים</w:t>
      </w:r>
    </w:p>
    <w:p>
      <w:pPr>
        <w:bidi/>
      </w:pPr>
      <w:r>
        <w:rPr>
          <w:rtl/>
          <w:cs/>
          <w:lang w:val="ar_AE" w:bidi="ar_AE"/>
        </w:rPr>
      </w:r>
      <w:r>
        <w:rPr>
          <w:b/>
          <w:rtl/>
          <w:cs/>
          <w:lang w:val="ar_AE" w:bidi="ar_AE"/>
        </w:rPr>
        <w:t>"لِمَاذَا فَعَلْتُمَا هذَا الأَمْرَ وَاسْتَحْيَيْتُمَا الأَوْلاَدَ؟"</w:t>
      </w:r>
    </w:p>
    <w:p>
      <w:pPr>
        <w:bidi/>
      </w:pPr>
      <w:r>
        <w:rPr>
          <w:rtl/>
          <w:cs/>
          <w:lang w:val="ar_AE" w:bidi="ar_AE"/>
        </w:rPr>
      </w:r>
      <w:r>
        <w:rPr>
          <w:rtl/>
          <w:cs/>
          <w:lang w:val="ar_AE" w:bidi="ar_AE"/>
        </w:rPr>
        <w:t>إذا كان أنسب وأكثر طبيعية في لغتك، فيمكنك ترجمة هذا الاقتباس كاقتباس غير مباشر. ترجمة بديلة: "وسألهم لماذا كانوا يتركون الأولاد يعيشون."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18 (#3)</w:t>
      </w:r>
      <w:r>
        <w:rPr>
          <w:rtl/>
          <w:cs/>
          <w:lang w:val="ar_AE" w:bidi="ar_AE"/>
        </w:rPr>
      </w:r>
    </w:p>
    <w:p>
      <w:pPr>
        <w:bidi/>
      </w:pPr>
      <w:r>
        <w:rPr>
          <w:rtl/>
          <w:cs/>
          <w:lang w:val="ar_AE" w:bidi="ar_AE"/>
        </w:rPr>
      </w:r>
      <w:r>
        <w:rPr>
          <w:rtl/>
          <w:cs/>
          <w:lang w:val="ar_AE" w:bidi="ar_AE"/>
        </w:rPr>
        <w:t>מַדּ֥וּעַ עֲשִׂיתֶ֖ן הַ⁠דָּבָ֣ר הַ⁠זֶּ֑ה וַ⁠תְּחַיֶּ֖יןָ אֶת־הַ⁠יְלָדִֽים</w:t>
      </w:r>
    </w:p>
    <w:p>
      <w:pPr>
        <w:bidi/>
      </w:pPr>
      <w:r>
        <w:rPr>
          <w:rtl/>
          <w:cs/>
          <w:lang w:val="ar_AE" w:bidi="ar_AE"/>
        </w:rPr>
      </w:r>
      <w:r>
        <w:rPr>
          <w:b/>
          <w:rtl/>
          <w:cs/>
          <w:lang w:val="ar_AE" w:bidi="ar_AE"/>
        </w:rPr>
        <w:t>"لِمَاذَا فَعَلْتُمَا هذَا الأَمْرَ وَاسْتَحْيَيْتُمَا الأَوْلاَدَ؟"</w:t>
      </w:r>
    </w:p>
    <w:p>
      <w:pPr>
        <w:bidi/>
      </w:pPr>
      <w:r>
        <w:rPr>
          <w:rtl/>
          <w:cs/>
          <w:lang w:val="ar_AE" w:bidi="ar_AE"/>
        </w:rPr>
      </w:r>
      <w:r>
        <w:rPr>
          <w:rtl/>
          <w:cs/>
          <w:lang w:val="ar_AE" w:bidi="ar_AE"/>
        </w:rPr>
        <w:t>ترجمة بديلة: "لماذا لم تقتلا الأطفال الذكور؟"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18 (#4)</w:t>
      </w:r>
      <w:r>
        <w:rPr>
          <w:rtl/>
          <w:cs/>
          <w:lang w:val="ar_AE" w:bidi="ar_AE"/>
        </w:rPr>
      </w:r>
    </w:p>
    <w:p>
      <w:pPr>
        <w:bidi/>
      </w:pPr>
      <w:r>
        <w:rPr>
          <w:rtl/>
          <w:cs/>
          <w:lang w:val="ar_AE" w:bidi="ar_AE"/>
        </w:rPr>
      </w:r>
      <w:r>
        <w:rPr>
          <w:rtl/>
          <w:cs/>
          <w:lang w:val="ar_AE" w:bidi="ar_AE"/>
        </w:rPr>
        <w:t>עֲשִׂיתֶ֖ן</w:t>
      </w:r>
    </w:p>
    <w:p>
      <w:pPr>
        <w:bidi/>
      </w:pPr>
      <w:r>
        <w:rPr>
          <w:rtl/>
          <w:cs/>
          <w:lang w:val="ar_AE" w:bidi="ar_AE"/>
        </w:rPr>
      </w:r>
      <w:r>
        <w:rPr>
          <w:b/>
          <w:rtl/>
          <w:cs/>
          <w:lang w:val="ar_AE" w:bidi="ar_AE"/>
        </w:rPr>
        <w:t>"فعلتما"</w:t>
      </w:r>
    </w:p>
    <w:p>
      <w:pPr>
        <w:bidi/>
      </w:pPr>
      <w:r>
        <w:rPr>
          <w:rtl/>
          <w:cs/>
          <w:lang w:val="ar_AE" w:bidi="ar_AE"/>
        </w:rPr>
      </w:r>
      <w:r>
        <w:rPr>
          <w:rtl/>
          <w:cs/>
          <w:lang w:val="ar_AE" w:bidi="ar_AE"/>
        </w:rPr>
        <w:t xml:space="preserve">الضمير </w:t>
      </w:r>
      <w:r>
        <w:rPr>
          <w:b/>
          <w:rtl/>
          <w:cs/>
          <w:lang w:val="ar_AE" w:bidi="ar_AE"/>
        </w:rPr>
        <w:t>أنت</w:t>
      </w:r>
      <w:r>
        <w:rPr>
          <w:rtl/>
          <w:cs/>
          <w:lang w:val="ar_AE" w:bidi="ar_AE"/>
        </w:rPr>
        <w:t xml:space="preserve"> هنا بصيغة الجمع. حيث يتحدث الملك إلى القابلتين. إذا كانت لغتك تستخدم أشكالًا مختلفة من الضمير "أنت" اعتمادًا على عدد الأشخاص المخاطبين، فاستخدم صيغة المثنى أو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19 (#1)</w:t>
      </w:r>
      <w:r>
        <w:rPr>
          <w:rtl/>
          <w:cs/>
          <w:lang w:val="ar_AE" w:bidi="ar_AE"/>
        </w:rPr>
      </w:r>
    </w:p>
    <w:p>
      <w:pPr>
        <w:bidi/>
      </w:pPr>
      <w:r>
        <w:rPr>
          <w:rtl/>
          <w:cs/>
          <w:lang w:val="ar_AE" w:bidi="ar_AE"/>
        </w:rPr>
      </w:r>
      <w:r>
        <w:rPr>
          <w:rtl/>
          <w:cs/>
          <w:lang w:val="ar_AE" w:bidi="ar_AE"/>
        </w:rPr>
        <w:t>כִּ֣י לֹ֧א כַ⁠נָּשִׁ֛ים הַ⁠מִּצְרִיֹּ֖ת הָֽ⁠עִבְרִיֹּ֑ת כִּֽי־חָי֣וֹת הֵ֔נָּה בְּ⁠טֶ֨רֶם תָּב֧וֹא אֲלֵ⁠הֶ֛ן הַ⁠מְיַלֶּ֖דֶת וְ⁠יָלָֽדוּ</w:t>
      </w:r>
    </w:p>
    <w:p>
      <w:pPr>
        <w:bidi/>
      </w:pPr>
      <w:r>
        <w:rPr>
          <w:rtl/>
          <w:cs/>
          <w:lang w:val="ar_AE" w:bidi="ar_AE"/>
        </w:rPr>
      </w:r>
      <w:r>
        <w:rPr>
          <w:b/>
          <w:rtl/>
          <w:cs/>
          <w:lang w:val="ar_AE" w:bidi="ar_AE"/>
        </w:rPr>
        <w:t>"إِنَّ النِّسَاءَ الْعِبْرَانِيَّاتِ لَسْنَ كَالْمِصْرِيَّاتِ، فَإِنَّهُنَّ قَوِيَّاتٌ يَلِدْنَ قَبْلَ أَنْ تَأْتِيَهُنَّ الْقَابِلَةُ"</w:t>
      </w:r>
    </w:p>
    <w:p>
      <w:pPr>
        <w:bidi/>
      </w:pPr>
      <w:r>
        <w:rPr>
          <w:rtl/>
          <w:cs/>
          <w:lang w:val="ar_AE" w:bidi="ar_AE"/>
        </w:rPr>
      </w:r>
      <w:r>
        <w:rPr>
          <w:rtl/>
          <w:cs/>
          <w:lang w:val="ar_AE" w:bidi="ar_AE"/>
        </w:rPr>
        <w:t xml:space="preserve">تقدم القابلتان سببًا، أن </w:t>
      </w:r>
      <w:r>
        <w:rPr>
          <w:b/>
          <w:rtl/>
          <w:cs/>
          <w:lang w:val="ar_AE" w:bidi="ar_AE"/>
        </w:rPr>
        <w:t>النساء العبرانيات لسن كالمصريات</w:t>
      </w:r>
      <w:r>
        <w:rPr>
          <w:rtl/>
          <w:cs/>
          <w:lang w:val="ar_AE" w:bidi="ar_AE"/>
        </w:rPr>
        <w:t xml:space="preserve">، ثم يوسعن في ذلك السبب، </w:t>
      </w:r>
      <w:r>
        <w:rPr>
          <w:b/>
          <w:rtl/>
          <w:cs/>
          <w:lang w:val="ar_AE" w:bidi="ar_AE"/>
        </w:rPr>
        <w:t xml:space="preserve">لأنهن قويات </w:t>
      </w:r>
      <w:r>
        <w:rPr>
          <w:rtl/>
          <w:cs/>
          <w:lang w:val="ar_AE" w:bidi="ar_AE"/>
        </w:rPr>
        <w:t xml:space="preserve">(أو نشيطات)، والنتيجة هي أنه </w:t>
      </w:r>
      <w:r>
        <w:rPr>
          <w:b/>
          <w:rtl/>
          <w:cs/>
          <w:lang w:val="ar_AE" w:bidi="ar_AE"/>
        </w:rPr>
        <w:t>قبل أن تصل القابلة إليهن، يكن قد ولدن.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19 (#2)</w:t>
      </w:r>
      <w:r>
        <w:rPr>
          <w:rtl/>
          <w:cs/>
          <w:lang w:val="ar_AE" w:bidi="ar_AE"/>
        </w:rPr>
      </w:r>
    </w:p>
    <w:p>
      <w:pPr>
        <w:bidi/>
      </w:pPr>
      <w:r>
        <w:rPr>
          <w:rtl/>
          <w:cs/>
          <w:lang w:val="ar_AE" w:bidi="ar_AE"/>
        </w:rPr>
      </w:r>
      <w:r>
        <w:rPr>
          <w:rtl/>
          <w:cs/>
          <w:lang w:val="ar_AE" w:bidi="ar_AE"/>
        </w:rPr>
        <w:t>וַ⁠תֹּאמַ֤רְןָ הַֽ⁠מְיַלְּדֹת֙</w:t>
      </w:r>
    </w:p>
    <w:p>
      <w:pPr>
        <w:bidi/>
      </w:pPr>
      <w:r>
        <w:rPr>
          <w:rtl/>
          <w:cs/>
          <w:lang w:val="ar_AE" w:bidi="ar_AE"/>
        </w:rPr>
      </w:r>
      <w:r>
        <w:rPr>
          <w:b/>
          <w:rtl/>
          <w:cs/>
          <w:lang w:val="ar_AE" w:bidi="ar_AE"/>
        </w:rPr>
        <w:t>"فَقَالَتِ الْقَابِلَتَانِ"</w:t>
      </w:r>
    </w:p>
    <w:p>
      <w:pPr>
        <w:bidi/>
      </w:pPr>
      <w:r>
        <w:rPr>
          <w:rtl/>
          <w:cs/>
          <w:lang w:val="ar_AE" w:bidi="ar_AE"/>
        </w:rPr>
      </w:r>
      <w:r>
        <w:rPr>
          <w:rtl/>
          <w:cs/>
          <w:lang w:val="ar_AE" w:bidi="ar_AE"/>
        </w:rPr>
        <w:t xml:space="preserve">هنا، عبارة </w:t>
      </w:r>
      <w:r>
        <w:rPr>
          <w:b/>
          <w:rtl/>
          <w:cs/>
          <w:lang w:val="ar_AE" w:bidi="ar_AE"/>
        </w:rPr>
        <w:t>فَقَالَتِ الْقَابِلَتَانِ</w:t>
      </w:r>
      <w:r>
        <w:rPr>
          <w:rtl/>
          <w:cs/>
          <w:lang w:val="ar_AE" w:bidi="ar_AE"/>
        </w:rPr>
        <w:t xml:space="preserve"> تعني أن قابلة تحدثت ممثلة أفكار المجموعة. قد لا يكون من المنطقي في لغتك أن تقول إن عدة أشخاص قالوا شيئًا، لذا قد تحتاج إلى ترجمة الجملة بصيغة المفرد (انظر الترجمة الإنجليزية: UST).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19 (#3)</w:t>
      </w:r>
      <w:r>
        <w:rPr>
          <w:rtl/>
          <w:cs/>
          <w:lang w:val="ar_AE" w:bidi="ar_AE"/>
        </w:rPr>
      </w:r>
    </w:p>
    <w:p>
      <w:pPr>
        <w:bidi/>
      </w:pPr>
      <w:r>
        <w:rPr>
          <w:rtl/>
          <w:cs/>
          <w:lang w:val="ar_AE" w:bidi="ar_AE"/>
        </w:rPr>
      </w:r>
      <w:r>
        <w:rPr>
          <w:rtl/>
          <w:cs/>
          <w:lang w:val="ar_AE" w:bidi="ar_AE"/>
        </w:rPr>
        <w:t>הַֽ⁠מְיַלְּדֹת֙</w:t>
      </w:r>
    </w:p>
    <w:p>
      <w:pPr>
        <w:bidi/>
      </w:pPr>
      <w:r>
        <w:rPr>
          <w:rtl/>
          <w:cs/>
          <w:lang w:val="ar_AE" w:bidi="ar_AE"/>
        </w:rPr>
      </w:r>
      <w:r>
        <w:rPr>
          <w:b/>
          <w:rtl/>
          <w:cs/>
          <w:lang w:val="ar_AE" w:bidi="ar_AE"/>
        </w:rPr>
        <w:t>"الْقَابِلَتَانِ"</w:t>
      </w:r>
    </w:p>
    <w:p>
      <w:pPr>
        <w:bidi/>
      </w:pPr>
      <w:r>
        <w:rPr>
          <w:rtl/>
          <w:cs/>
          <w:lang w:val="ar_AE" w:bidi="ar_AE"/>
        </w:rPr>
      </w:r>
      <w:r>
        <w:rPr>
          <w:rtl/>
          <w:cs/>
          <w:lang w:val="ar_AE" w:bidi="ar_AE"/>
        </w:rPr>
        <w:t xml:space="preserve">هؤلاء كُنّ النساء اللواتي يساعدن النساء في ولادة الأطفال. انظر كيف ترجمت هذا في </w:t>
      </w:r>
      <w:r>
        <w:rPr>
          <w:rtl/>
          <w:cs/>
          <w:lang w:val="ar_AE" w:bidi="ar_AE"/>
        </w:rPr>
        <w:t>خروج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20 (#1)</w:t>
      </w:r>
      <w:r>
        <w:rPr>
          <w:rtl/>
          <w:cs/>
          <w:lang w:val="ar_AE" w:bidi="ar_AE"/>
        </w:rPr>
      </w:r>
    </w:p>
    <w:p>
      <w:pPr>
        <w:bidi/>
      </w:pPr>
      <w:r>
        <w:rPr>
          <w:rtl/>
          <w:cs/>
          <w:lang w:val="ar_AE" w:bidi="ar_AE"/>
        </w:rPr>
      </w:r>
      <w:r>
        <w:rPr>
          <w:rtl/>
          <w:cs/>
          <w:lang w:val="ar_AE" w:bidi="ar_AE"/>
        </w:rPr>
        <w:t>לַֽ⁠מְיַלְּדֹ֑ת</w:t>
      </w:r>
    </w:p>
    <w:p>
      <w:pPr>
        <w:bidi/>
      </w:pPr>
      <w:r>
        <w:rPr>
          <w:rtl/>
          <w:cs/>
          <w:lang w:val="ar_AE" w:bidi="ar_AE"/>
        </w:rPr>
      </w:r>
      <w:r>
        <w:rPr>
          <w:b/>
          <w:rtl/>
          <w:cs/>
          <w:lang w:val="ar_AE" w:bidi="ar_AE"/>
        </w:rPr>
        <w:t>"إِلَى الْقَابِلَتَيْنِ"</w:t>
      </w:r>
    </w:p>
    <w:p>
      <w:pPr>
        <w:bidi/>
      </w:pPr>
      <w:r>
        <w:rPr>
          <w:rtl/>
          <w:cs/>
          <w:lang w:val="ar_AE" w:bidi="ar_AE"/>
        </w:rPr>
      </w:r>
      <w:r>
        <w:rPr>
          <w:rtl/>
          <w:cs/>
          <w:lang w:val="ar_AE" w:bidi="ar_AE"/>
        </w:rPr>
        <w:t xml:space="preserve">هؤلاء كُنّ النساء اللواتي يساعدن النساء على ولادة الأطفال. انظر كيف ترجمت هذا في </w:t>
      </w:r>
      <w:r>
        <w:rPr>
          <w:rtl/>
          <w:cs/>
          <w:lang w:val="ar_AE" w:bidi="ar_AE"/>
        </w:rPr>
        <w:t>خروج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20 (#2)</w:t>
      </w:r>
      <w:r>
        <w:rPr>
          <w:rtl/>
          <w:cs/>
          <w:lang w:val="ar_AE" w:bidi="ar_AE"/>
        </w:rPr>
      </w:r>
    </w:p>
    <w:p>
      <w:pPr>
        <w:bidi/>
      </w:pPr>
      <w:r>
        <w:rPr>
          <w:rtl/>
          <w:cs/>
          <w:lang w:val="ar_AE" w:bidi="ar_AE"/>
        </w:rPr>
      </w:r>
      <w:r>
        <w:rPr>
          <w:rtl/>
          <w:cs/>
          <w:lang w:val="ar_AE" w:bidi="ar_AE"/>
        </w:rPr>
        <w:t>וַ⁠יִּ֧רֶב הָ⁠עָ֛ם וַ⁠יַּֽעַצְמ֖וּ מְאֹֽד</w:t>
      </w:r>
    </w:p>
    <w:p>
      <w:pPr>
        <w:bidi/>
      </w:pPr>
      <w:r>
        <w:rPr>
          <w:rtl/>
          <w:cs/>
          <w:lang w:val="ar_AE" w:bidi="ar_AE"/>
        </w:rPr>
      </w:r>
      <w:r>
        <w:rPr>
          <w:b/>
          <w:rtl/>
          <w:cs/>
          <w:lang w:val="ar_AE" w:bidi="ar_AE"/>
        </w:rPr>
        <w:t>"وَنَمَا الشَّعْبُ وَكَثُرَ جِدًّا"</w:t>
      </w:r>
    </w:p>
    <w:p>
      <w:pPr>
        <w:bidi/>
      </w:pPr>
      <w:r>
        <w:rPr>
          <w:rtl/>
          <w:cs/>
          <w:lang w:val="ar_AE" w:bidi="ar_AE"/>
        </w:rPr>
      </w:r>
      <w:r>
        <w:rPr>
          <w:rtl/>
          <w:cs/>
          <w:lang w:val="ar_AE" w:bidi="ar_AE"/>
        </w:rPr>
        <w:t>تقدم هذه الجملة معلومات أساسية توضح خلفية عن الأحداث في ذلك الوقت.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20 (#3)</w:t>
      </w:r>
      <w:r>
        <w:rPr>
          <w:rtl/>
          <w:cs/>
          <w:lang w:val="ar_AE" w:bidi="ar_AE"/>
        </w:rPr>
      </w:r>
    </w:p>
    <w:p>
      <w:pPr>
        <w:bidi/>
      </w:pPr>
      <w:r>
        <w:rPr>
          <w:rtl/>
          <w:cs/>
          <w:lang w:val="ar_AE" w:bidi="ar_AE"/>
        </w:rPr>
      </w:r>
      <w:r>
        <w:rPr>
          <w:rtl/>
          <w:cs/>
          <w:lang w:val="ar_AE" w:bidi="ar_AE"/>
        </w:rPr>
        <w:t>וַ⁠יִּ֧רֶב &amp; וַ⁠יַּֽעַצְמ֖וּ מְאֹֽד</w:t>
      </w:r>
    </w:p>
    <w:p>
      <w:pPr>
        <w:bidi/>
      </w:pPr>
      <w:r>
        <w:rPr>
          <w:rtl/>
          <w:cs/>
          <w:lang w:val="ar_AE" w:bidi="ar_AE"/>
        </w:rPr>
      </w:r>
      <w:r>
        <w:rPr>
          <w:b/>
          <w:rtl/>
          <w:cs/>
          <w:lang w:val="ar_AE" w:bidi="ar_AE"/>
        </w:rPr>
        <w:t>"و"</w:t>
      </w:r>
      <w:r>
        <w:rPr>
          <w:rtl/>
          <w:cs/>
          <w:lang w:val="ar_AE" w:bidi="ar_AE"/>
        </w:rPr>
        <w:t xml:space="preserve"> - </w:t>
      </w:r>
      <w:r>
        <w:rPr>
          <w:b/>
          <w:rtl/>
          <w:cs/>
          <w:lang w:val="ar_AE" w:bidi="ar_AE"/>
        </w:rPr>
        <w:t>"نَمَا الشَّعْبُ وَكَثُرَ جِدًّا"</w:t>
      </w:r>
    </w:p>
    <w:p>
      <w:pPr>
        <w:bidi/>
      </w:pPr>
      <w:r>
        <w:rPr>
          <w:rtl/>
          <w:cs/>
          <w:lang w:val="ar_AE" w:bidi="ar_AE"/>
        </w:rPr>
      </w:r>
      <w:r>
        <w:rPr>
          <w:rtl/>
          <w:cs/>
          <w:lang w:val="ar_AE" w:bidi="ar_AE"/>
        </w:rPr>
        <w:t>هذه الكلمات تعني أشياء متشابهة وتستخدم معًا للتأكيد على نموهم العددي. إذا لم تكن لغتك تحتوي على العديد من الكلمات التي تعني الشيء نفسه، فيمكنك استخدام كلمات أقل والتعبير عن التوكيد بطريقة أخرى.</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20 (#4)</w:t>
      </w:r>
      <w:r>
        <w:rPr>
          <w:rtl/>
          <w:cs/>
          <w:lang w:val="ar_AE" w:bidi="ar_AE"/>
        </w:rPr>
      </w:r>
    </w:p>
    <w:p>
      <w:pPr>
        <w:bidi/>
      </w:pPr>
      <w:r>
        <w:rPr>
          <w:rtl/>
          <w:cs/>
          <w:lang w:val="ar_AE" w:bidi="ar_AE"/>
        </w:rPr>
      </w:r>
      <w:r>
        <w:rPr>
          <w:rtl/>
          <w:cs/>
          <w:lang w:val="ar_AE" w:bidi="ar_AE"/>
        </w:rPr>
        <w:t>וַ⁠יֵּ֥יטֶב אֱלֹהִ֖ים לַֽ⁠מְיַלְּדֹ֑ת</w:t>
      </w:r>
    </w:p>
    <w:p>
      <w:pPr>
        <w:bidi/>
      </w:pPr>
      <w:r>
        <w:rPr>
          <w:rtl/>
          <w:cs/>
          <w:lang w:val="ar_AE" w:bidi="ar_AE"/>
        </w:rPr>
      </w:r>
      <w:r>
        <w:rPr>
          <w:b/>
          <w:rtl/>
          <w:cs/>
          <w:lang w:val="ar_AE" w:bidi="ar_AE"/>
        </w:rPr>
        <w:t>"فَأَحْسَنَ اللهُ إِلَى الْقَابِلَتَيْنِ"</w:t>
      </w:r>
    </w:p>
    <w:p>
      <w:pPr>
        <w:bidi/>
      </w:pPr>
      <w:r>
        <w:rPr>
          <w:rtl/>
          <w:cs/>
          <w:lang w:val="ar_AE" w:bidi="ar_AE"/>
        </w:rPr>
      </w:r>
      <w:r>
        <w:rPr>
          <w:rtl/>
          <w:cs/>
          <w:lang w:val="ar_AE" w:bidi="ar_AE"/>
        </w:rPr>
        <w:t>هذه العبارة مرتبطة بشكل منطقي أكثر بالتصريحات في الآية 21. فهي تصف نتيجة خوف القابلات من الله بتصريح عام. إذا كان ذلك أنسب وأكثر طبيعية في لغتك، فيمكنك إعادة ترتيب الآيات 20–21 بحيث يأتي السبب (الآية 21) قبل كل من النتائج العامة والخاصة.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21 (#1)</w:t>
      </w:r>
      <w:r>
        <w:rPr>
          <w:rtl/>
          <w:cs/>
          <w:lang w:val="ar_AE" w:bidi="ar_AE"/>
        </w:rPr>
      </w:r>
    </w:p>
    <w:p>
      <w:pPr>
        <w:bidi/>
      </w:pPr>
      <w:r>
        <w:rPr>
          <w:rtl/>
          <w:cs/>
          <w:lang w:val="ar_AE" w:bidi="ar_AE"/>
        </w:rPr>
      </w:r>
      <w:r>
        <w:rPr>
          <w:rtl/>
          <w:cs/>
          <w:lang w:val="ar_AE" w:bidi="ar_AE"/>
        </w:rPr>
        <w:t>כִּֽי־יָֽרְא֥וּ הַֽ⁠מְיַלְּדֹ֖ת אֶת־הָ⁠אֱלֹהִ֑ים</w:t>
      </w:r>
    </w:p>
    <w:p>
      <w:pPr>
        <w:bidi/>
      </w:pPr>
      <w:r>
        <w:rPr>
          <w:rtl/>
          <w:cs/>
          <w:lang w:val="ar_AE" w:bidi="ar_AE"/>
        </w:rPr>
      </w:r>
      <w:r>
        <w:rPr>
          <w:b/>
          <w:rtl/>
          <w:cs/>
          <w:lang w:val="ar_AE" w:bidi="ar_AE"/>
        </w:rPr>
        <w:t>"وَكَانَ إِذْ خَافَتِ الْقَابِلَتَانِ اللهَ"</w:t>
      </w:r>
    </w:p>
    <w:p>
      <w:pPr>
        <w:bidi/>
      </w:pPr>
      <w:r>
        <w:rPr>
          <w:rtl/>
          <w:cs/>
          <w:lang w:val="ar_AE" w:bidi="ar_AE"/>
        </w:rPr>
      </w:r>
      <w:r>
        <w:rPr>
          <w:rtl/>
          <w:cs/>
          <w:lang w:val="ar_AE" w:bidi="ar_AE"/>
        </w:rPr>
        <w:t>هذا هو السبب فيمَا فعله الله. إذا كان ذلك أنسب وأكثر طبيعية في لغتك، فيمكنك إعادة ترتيب الآيات 20–21 بحيث يأتي السبب (الآية 21) قبل كل من النتائج العامة والخاصة.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21 (#2)</w:t>
      </w:r>
      <w:r>
        <w:rPr>
          <w:rtl/>
          <w:cs/>
          <w:lang w:val="ar_AE" w:bidi="ar_AE"/>
        </w:rPr>
      </w:r>
    </w:p>
    <w:p>
      <w:pPr>
        <w:bidi/>
      </w:pPr>
      <w:r>
        <w:rPr>
          <w:rtl/>
          <w:cs/>
          <w:lang w:val="ar_AE" w:bidi="ar_AE"/>
        </w:rPr>
      </w:r>
      <w:r>
        <w:rPr>
          <w:rtl/>
          <w:cs/>
          <w:lang w:val="ar_AE" w:bidi="ar_AE"/>
        </w:rPr>
        <w:t>וַ⁠יַּ֥עַשׂ לָ⁠הֶ֖ם בָּתִּֽים</w:t>
      </w:r>
    </w:p>
    <w:p>
      <w:pPr>
        <w:bidi/>
      </w:pPr>
      <w:r>
        <w:rPr>
          <w:rtl/>
          <w:cs/>
          <w:lang w:val="ar_AE" w:bidi="ar_AE"/>
        </w:rPr>
      </w:r>
      <w:r>
        <w:rPr>
          <w:b/>
          <w:rtl/>
          <w:cs/>
          <w:lang w:val="ar_AE" w:bidi="ar_AE"/>
        </w:rPr>
        <w:t>"أَنَّهُ صَنَعَ لَهُمَا بُيُوتًا"</w:t>
      </w:r>
    </w:p>
    <w:p>
      <w:pPr>
        <w:bidi/>
      </w:pPr>
      <w:r>
        <w:rPr>
          <w:rtl/>
          <w:cs/>
          <w:lang w:val="ar_AE" w:bidi="ar_AE"/>
        </w:rPr>
      </w:r>
      <w:r>
        <w:rPr>
          <w:rtl/>
          <w:cs/>
          <w:lang w:val="ar_AE" w:bidi="ar_AE"/>
        </w:rPr>
        <w:t>يصف هذا نتيجة خوف القابلتين من الله بتصريح محدد. إذا كان ذلك أنسب وأكثر طبيعية في لغتك، فيمكنك إعادة ترتيب الآيات 20–21 بحيث يأتي السبب (الآية 21) قبل كل من النتائج العامة والمحددة.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21 (#3)</w:t>
      </w:r>
      <w:r>
        <w:rPr>
          <w:rtl/>
          <w:cs/>
          <w:lang w:val="ar_AE" w:bidi="ar_AE"/>
        </w:rPr>
      </w:r>
    </w:p>
    <w:p>
      <w:pPr>
        <w:bidi/>
      </w:pPr>
      <w:r>
        <w:rPr>
          <w:rtl/>
          <w:cs/>
          <w:lang w:val="ar_AE" w:bidi="ar_AE"/>
        </w:rPr>
      </w:r>
      <w:r>
        <w:rPr>
          <w:rtl/>
          <w:cs/>
          <w:lang w:val="ar_AE" w:bidi="ar_AE"/>
        </w:rPr>
        <w:t>בָּתִּֽים</w:t>
      </w:r>
    </w:p>
    <w:p>
      <w:pPr>
        <w:bidi/>
      </w:pPr>
      <w:r>
        <w:rPr>
          <w:rtl/>
          <w:cs/>
          <w:lang w:val="ar_AE" w:bidi="ar_AE"/>
        </w:rPr>
      </w:r>
      <w:r>
        <w:rPr>
          <w:b/>
          <w:rtl/>
          <w:cs/>
          <w:lang w:val="ar_AE" w:bidi="ar_AE"/>
        </w:rPr>
        <w:t>"بُيُوتًا"</w:t>
      </w:r>
    </w:p>
    <w:p>
      <w:pPr>
        <w:bidi/>
      </w:pPr>
      <w:r>
        <w:rPr>
          <w:rtl/>
          <w:cs/>
          <w:lang w:val="ar_AE" w:bidi="ar_AE"/>
        </w:rPr>
      </w:r>
      <w:r>
        <w:rPr>
          <w:rtl/>
          <w:cs/>
          <w:lang w:val="ar_AE" w:bidi="ar_AE"/>
        </w:rPr>
        <w:t>ترجمة بديلة: "أُسَرًا"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22 (#1)</w:t>
      </w:r>
      <w:r>
        <w:rPr>
          <w:rtl/>
          <w:cs/>
          <w:lang w:val="ar_AE" w:bidi="ar_AE"/>
        </w:rPr>
      </w:r>
    </w:p>
    <w:p>
      <w:pPr>
        <w:bidi/>
      </w:pPr>
      <w:r>
        <w:rPr>
          <w:rtl/>
          <w:cs/>
          <w:lang w:val="ar_AE" w:bidi="ar_AE"/>
        </w:rPr>
      </w:r>
      <w:r>
        <w:rPr>
          <w:rtl/>
          <w:cs/>
          <w:lang w:val="ar_AE" w:bidi="ar_AE"/>
        </w:rPr>
        <w:t>כָּל־הַ⁠בֵּ֣ן הַ⁠יִּלּ֗וֹד הַ⁠יְאֹ֨רָ⁠ה֙ תַּשְׁלִיכֻ֔⁠הוּ</w:t>
      </w:r>
    </w:p>
    <w:p>
      <w:pPr>
        <w:bidi/>
      </w:pPr>
      <w:r>
        <w:rPr>
          <w:rtl/>
          <w:cs/>
          <w:lang w:val="ar_AE" w:bidi="ar_AE"/>
        </w:rPr>
      </w:r>
      <w:r>
        <w:rPr>
          <w:b/>
          <w:rtl/>
          <w:cs/>
          <w:lang w:val="ar_AE" w:bidi="ar_AE"/>
        </w:rPr>
        <w:t>"كُلُّ ابْنٍ يُولَدُ تَطْرَحُونَهُ فِي النَّهْرِ"</w:t>
      </w:r>
    </w:p>
    <w:p>
      <w:pPr>
        <w:bidi/>
      </w:pPr>
      <w:r>
        <w:rPr>
          <w:rtl/>
          <w:cs/>
          <w:lang w:val="ar_AE" w:bidi="ar_AE"/>
        </w:rPr>
      </w:r>
      <w:r>
        <w:rPr>
          <w:rtl/>
          <w:cs/>
          <w:lang w:val="ar_AE" w:bidi="ar_AE"/>
        </w:rPr>
        <w:t>تم إصدار هذا الأمر لإغراق الأطفال الذكور من العبرانيين. يمكن توضيح المعنى الكامل لهذا. ترجمة بديلة: "يجب عليكم التخلص من كل طفل ذكر جديد في النهر حتى يغرق" أو "أغرقوا كل طفل ذكر في النهر عند ولادته"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22 (#2)</w:t>
      </w:r>
      <w:r>
        <w:rPr>
          <w:rtl/>
          <w:cs/>
          <w:lang w:val="ar_AE" w:bidi="ar_AE"/>
        </w:rPr>
      </w:r>
    </w:p>
    <w:p>
      <w:pPr>
        <w:bidi/>
      </w:pPr>
      <w:r>
        <w:rPr>
          <w:rtl/>
          <w:cs/>
          <w:lang w:val="ar_AE" w:bidi="ar_AE"/>
        </w:rPr>
      </w:r>
      <w:r>
        <w:rPr>
          <w:rtl/>
          <w:cs/>
          <w:lang w:val="ar_AE" w:bidi="ar_AE"/>
        </w:rPr>
        <w:t>וַ⁠יְצַ֣ו פַּרְעֹ֔ה לְ⁠כָל־עַמּ֖⁠וֹ לֵ⁠אמֹ֑ר כָּל־הַ⁠בֵּ֣ן הַ⁠יִּלּ֗וֹד הַ⁠יְאֹ֨רָ⁠ה֙ תַּשְׁלִיכֻ֔⁠הוּ וְ⁠כָל־הַ⁠בַּ֖ת תְּחַיּֽוּ⁠ן</w:t>
      </w:r>
    </w:p>
    <w:p>
      <w:pPr>
        <w:bidi/>
      </w:pPr>
      <w:r>
        <w:rPr>
          <w:rtl/>
          <w:cs/>
          <w:lang w:val="ar_AE" w:bidi="ar_AE"/>
        </w:rPr>
      </w:r>
      <w:r>
        <w:rPr>
          <w:b/>
          <w:rtl/>
          <w:cs/>
          <w:lang w:val="ar_AE" w:bidi="ar_AE"/>
        </w:rPr>
        <w:t>"ثُمَّ أَمَرَ فِرْعَوْنُ جَمِيعَ شَعْبِهِ قَائِلًا: «كُلُّ ابْنٍ يُولَدُ تَطْرَحُونَهُ فِي النَّهْرِ، لكِنَّ كُلَّ بِنْتٍ تَسْتَحْيُونَهَا"</w:t>
      </w:r>
    </w:p>
    <w:p>
      <w:pPr>
        <w:bidi/>
      </w:pPr>
      <w:r>
        <w:rPr>
          <w:rtl/>
          <w:cs/>
          <w:lang w:val="ar_AE" w:bidi="ar_AE"/>
        </w:rPr>
      </w:r>
      <w:r>
        <w:rPr>
          <w:rtl/>
          <w:cs/>
          <w:lang w:val="ar_AE" w:bidi="ar_AE"/>
        </w:rPr>
        <w:t xml:space="preserve">من </w:t>
      </w:r>
      <w:r>
        <w:rPr>
          <w:b/>
          <w:rtl/>
          <w:cs/>
          <w:lang w:val="ar_AE" w:bidi="ar_AE"/>
        </w:rPr>
        <w:t>كل ابن</w:t>
      </w:r>
      <w:r>
        <w:rPr>
          <w:rtl/>
          <w:cs/>
          <w:lang w:val="ar_AE" w:bidi="ar_AE"/>
        </w:rPr>
        <w:t xml:space="preserve"> إلى نهاية الآية هو اقتباس مباشر من أمر فرعون. قد يكون من المفيد لقرائك الإشارة إلى ذلك بعلامات الاقتباس من المستوى الأول أو بأي علامات ترقيم أو شكل آخر تستخدمه لغتك للإشارة إلى الاقتباس. ومع ذلك، يمكن ترجمته كاقتباس غير مباشر. ترجمة بديلة: "وأمر فرعون جميع شعبه بإلقاء كل طفل ذكر في النهر، ولكن يتركوا كل بنت تعيش."</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22 (#3)</w:t>
      </w:r>
      <w:r>
        <w:rPr>
          <w:rtl/>
          <w:cs/>
          <w:lang w:val="ar_AE" w:bidi="ar_AE"/>
        </w:rPr>
      </w:r>
    </w:p>
    <w:p>
      <w:pPr>
        <w:bidi/>
      </w:pPr>
      <w:r>
        <w:rPr>
          <w:rtl/>
          <w:cs/>
          <w:lang w:val="ar_AE" w:bidi="ar_AE"/>
        </w:rPr>
      </w:r>
      <w:r>
        <w:rPr>
          <w:rtl/>
          <w:cs/>
          <w:lang w:val="ar_AE" w:bidi="ar_AE"/>
        </w:rPr>
        <w:t>תַּשְׁלִיכֻ֔⁠הוּ &amp; תְּחַיּֽוּ⁠ן</w:t>
      </w:r>
    </w:p>
    <w:p>
      <w:pPr>
        <w:bidi/>
      </w:pPr>
      <w:r>
        <w:rPr>
          <w:rtl/>
          <w:cs/>
          <w:lang w:val="ar_AE" w:bidi="ar_AE"/>
        </w:rPr>
      </w:r>
      <w:r>
        <w:rPr>
          <w:b/>
          <w:rtl/>
          <w:cs/>
          <w:lang w:val="ar_AE" w:bidi="ar_AE"/>
        </w:rPr>
        <w:t>"تَطْرَحُونَهُ"</w:t>
      </w:r>
      <w:r>
        <w:rPr>
          <w:rtl/>
          <w:cs/>
          <w:lang w:val="ar_AE" w:bidi="ar_AE"/>
        </w:rPr>
        <w:t xml:space="preserve"> - </w:t>
      </w:r>
      <w:r>
        <w:rPr>
          <w:b/>
          <w:rtl/>
          <w:cs/>
          <w:lang w:val="ar_AE" w:bidi="ar_AE"/>
        </w:rPr>
        <w:t>"تَسْتَحْيُونَهَا"</w:t>
      </w:r>
    </w:p>
    <w:p>
      <w:pPr>
        <w:bidi/>
      </w:pPr>
      <w:r>
        <w:rPr>
          <w:rtl/>
          <w:cs/>
          <w:lang w:val="ar_AE" w:bidi="ar_AE"/>
        </w:rPr>
      </w:r>
      <w:r>
        <w:rPr>
          <w:rtl/>
          <w:cs/>
          <w:lang w:val="ar_AE" w:bidi="ar_AE"/>
        </w:rPr>
        <w:t xml:space="preserve">تشير استخدامات الضمير </w:t>
      </w:r>
      <w:r>
        <w:rPr>
          <w:b/>
          <w:rtl/>
          <w:cs/>
          <w:lang w:val="ar_AE" w:bidi="ar_AE"/>
        </w:rPr>
        <w:t>أنتم</w:t>
      </w:r>
      <w:r>
        <w:rPr>
          <w:rtl/>
          <w:cs/>
          <w:lang w:val="ar_AE" w:bidi="ar_AE"/>
        </w:rPr>
        <w:t xml:space="preserve"> هنا إلى جميع المصريين. إذا كانت لغتك تستخدم أشكالًا مختلفة من "أنت" اعتمادًا على عدد الأشخاص المخاطبين، فاستخدم الشكل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2</w:t>
      </w:r>
      <w:r>
        <w:rPr>
          <w:rtl/>
          <w:cs/>
          <w:lang w:val="ar_AE" w:bidi="ar_AE"/>
        </w:rPr>
      </w:r>
    </w:p>
    <w:p>
      <w:pPr>
        <w:pStyle w:val="Heading3"/>
        <w:bidi/>
      </w:pPr>
      <w:r>
        <w:rPr>
          <w:rtl/>
          <w:cs/>
          <w:lang w:val="ar_AE" w:bidi="ar_AE"/>
        </w:rPr>
        <w:t>البنية (الهيكل) والتنسيق</w:t>
      </w:r>
    </w:p>
    <w:p>
      <w:pPr>
        <w:pStyle w:val="ListBullet"/>
        <w:bidi/>
        <w:spacing w:line="240" w:lineRule="auto"/>
        <w:ind w:left="720"/>
      </w:pPr>
      <w:r>
        <w:rPr>
          <w:rtl/>
          <w:cs/>
          <w:lang w:val="ar_AE" w:bidi="ar_AE"/>
        </w:rPr>
      </w:r>
      <w:r>
        <w:rPr>
          <w:rtl/>
          <w:cs/>
          <w:lang w:val="ar_AE" w:bidi="ar_AE"/>
        </w:rPr>
        <w:t>الآيات 1–10: ولادة موسى وحياته المُبكِّرة</w:t>
      </w:r>
    </w:p>
    <w:p>
      <w:pPr>
        <w:pStyle w:val="ListBullet"/>
        <w:bidi/>
        <w:spacing w:line="240" w:lineRule="auto"/>
        <w:ind w:left="720"/>
      </w:pPr>
      <w:r>
        <w:rPr>
          <w:rtl/>
          <w:cs/>
          <w:lang w:val="ar_AE" w:bidi="ar_AE"/>
        </w:rPr>
      </w:r>
      <w:r>
        <w:rPr>
          <w:rtl/>
          <w:cs/>
          <w:lang w:val="ar_AE" w:bidi="ar_AE"/>
        </w:rPr>
        <w:t>الآيات 11–15: محاولة موسى التدخل ثم هروبه</w:t>
      </w:r>
    </w:p>
    <w:p>
      <w:pPr>
        <w:pStyle w:val="ListBullet"/>
        <w:bidi/>
        <w:spacing w:line="240" w:lineRule="auto"/>
        <w:ind w:left="720"/>
      </w:pPr>
      <w:r>
        <w:rPr>
          <w:rtl/>
          <w:cs/>
          <w:lang w:val="ar_AE" w:bidi="ar_AE"/>
        </w:rPr>
      </w:r>
      <w:r>
        <w:rPr>
          <w:rtl/>
          <w:cs/>
          <w:lang w:val="ar_AE" w:bidi="ar_AE"/>
        </w:rPr>
        <w:t>الآيات 16–22: موسى يستقر في مديان</w:t>
      </w:r>
    </w:p>
    <w:p>
      <w:pPr>
        <w:pStyle w:val="ListBullet"/>
        <w:bidi/>
        <w:spacing w:line="240" w:lineRule="auto"/>
        <w:ind w:left="720"/>
      </w:pPr>
      <w:r>
        <w:rPr>
          <w:rtl/>
          <w:cs/>
          <w:lang w:val="ar_AE" w:bidi="ar_AE"/>
        </w:rPr>
      </w:r>
      <w:r>
        <w:rPr>
          <w:rtl/>
          <w:cs/>
          <w:lang w:val="ar_AE" w:bidi="ar_AE"/>
        </w:rPr>
        <w:t>الآيات 23–25: الله ينظر مذلة بني إسرائيل</w:t>
      </w:r>
    </w:p>
    <w:p>
      <w:pPr>
        <w:pStyle w:val="Heading3"/>
        <w:bidi/>
      </w:pPr>
      <w:r>
        <w:rPr>
          <w:rtl/>
          <w:cs/>
          <w:lang w:val="ar_AE" w:bidi="ar_AE"/>
        </w:rPr>
        <w:t>مفاهيم خاصة في هذا الأصحاح</w:t>
      </w:r>
    </w:p>
    <w:p>
      <w:pPr>
        <w:pStyle w:val="Heading4"/>
        <w:bidi/>
      </w:pPr>
      <w:r>
        <w:rPr>
          <w:rtl/>
          <w:cs/>
          <w:lang w:val="ar_AE" w:bidi="ar_AE"/>
        </w:rPr>
        <w:t>العهد</w:t>
      </w:r>
    </w:p>
    <w:p>
      <w:pPr>
        <w:bidi/>
      </w:pPr>
      <w:r>
        <w:rPr>
          <w:rtl/>
          <w:cs/>
          <w:lang w:val="ar_AE" w:bidi="ar_AE"/>
        </w:rPr>
      </w:r>
      <w:r>
        <w:rPr>
          <w:rtl/>
          <w:cs/>
          <w:lang w:val="ar_AE" w:bidi="ar_AE"/>
        </w:rPr>
        <w:t>في نهاية الإصحاح، يبدأ الله في التعامل مع بني إسرائيل بناءً على عهده مع إبراهيم وإسحاق ويعقوب.</w:t>
      </w:r>
    </w:p>
    <w:p>
      <w:pPr>
        <w:pStyle w:val="Heading3"/>
        <w:bidi/>
      </w:pPr>
      <w:r>
        <w:rPr>
          <w:rtl/>
          <w:cs/>
          <w:lang w:val="ar_AE" w:bidi="ar_AE"/>
        </w:rPr>
        <w:t>صعوبات الترجمة المحتملة في هذا الأصحاح</w:t>
      </w:r>
    </w:p>
    <w:p>
      <w:pPr>
        <w:pStyle w:val="Heading4"/>
        <w:bidi/>
      </w:pPr>
      <w:r>
        <w:rPr>
          <w:rtl/>
          <w:cs/>
          <w:lang w:val="ar_AE" w:bidi="ar_AE"/>
        </w:rPr>
        <w:t>تحديد المشاركين</w:t>
      </w:r>
    </w:p>
    <w:p>
      <w:pPr>
        <w:pStyle w:val="ListBullet"/>
        <w:bidi/>
        <w:spacing w:line="240" w:lineRule="auto"/>
        <w:ind w:left="720"/>
      </w:pPr>
      <w:r>
        <w:rPr>
          <w:rtl/>
          <w:cs/>
          <w:lang w:val="ar_AE" w:bidi="ar_AE"/>
        </w:rPr>
      </w:r>
      <w:r>
        <w:rPr>
          <w:rtl/>
          <w:cs/>
          <w:lang w:val="ar_AE" w:bidi="ar_AE"/>
        </w:rPr>
        <w:t>موسى هو المشارك الوحيد المذكور في معظم هذا الأصحاح، وذلك لأن العديد من المشاركين الآخرين يؤدّون أدوارًا ثانوية جدًا، ولأن هذا الجزء من القصة يركز على حياة موسى.</w:t>
      </w:r>
    </w:p>
    <w:p>
      <w:pPr>
        <w:pStyle w:val="Heading4"/>
        <w:bidi/>
      </w:pPr>
      <w:r>
        <w:rPr>
          <w:rtl/>
          <w:cs/>
          <w:lang w:val="ar_AE" w:bidi="ar_AE"/>
        </w:rPr>
        <w:t>تراث موسى</w:t>
      </w:r>
    </w:p>
    <w:p>
      <w:pPr>
        <w:bidi/>
      </w:pPr>
      <w:r>
        <w:rPr>
          <w:rtl/>
          <w:cs/>
          <w:lang w:val="ar_AE" w:bidi="ar_AE"/>
        </w:rPr>
      </w:r>
      <w:r>
        <w:rPr>
          <w:rtl/>
          <w:cs/>
          <w:lang w:val="ar_AE" w:bidi="ar_AE"/>
        </w:rPr>
        <w:t>في الجزء الأول من هذا الأصحاح، تتعرف ابنة فرعون على موسى وتُدرك أنه عبراني، بينما في الجزء الأخير من الأصحاح، يظن المديانيون أنه مصري.</w:t>
      </w:r>
    </w:p>
    <w:p>
      <w:pPr>
        <w:pStyle w:val="Heading4"/>
        <w:bidi/>
      </w:pPr>
      <w:r>
        <w:rPr>
          <w:rtl/>
          <w:cs/>
          <w:lang w:val="ar_AE" w:bidi="ar_AE"/>
        </w:rPr>
        <w:t>مواقف تدعو للسخرية</w:t>
      </w:r>
    </w:p>
    <w:p>
      <w:pPr>
        <w:pStyle w:val="ListBullet"/>
        <w:bidi/>
        <w:spacing w:line="240" w:lineRule="auto"/>
        <w:ind w:left="720"/>
      </w:pPr>
      <w:r>
        <w:rPr>
          <w:rtl/>
          <w:cs/>
          <w:lang w:val="ar_AE" w:bidi="ar_AE"/>
        </w:rPr>
      </w:r>
      <w:r>
        <w:rPr>
          <w:rtl/>
          <w:cs/>
          <w:lang w:val="ar_AE" w:bidi="ar_AE"/>
        </w:rPr>
        <w:t>بينما حاول فرعون تقليل قوة بني إسرائيل بقتل جميع أطفالهم الذكور، استخدم الله ابنة فرعون نفسها لإنقاذ موسى.</w:t>
      </w:r>
    </w:p>
    <w:p>
      <w:pPr>
        <w:pStyle w:val="ListBullet"/>
        <w:bidi/>
        <w:spacing w:line="240" w:lineRule="auto"/>
        <w:ind w:left="720"/>
      </w:pPr>
      <w:r>
        <w:rPr>
          <w:rtl/>
          <w:cs/>
          <w:lang w:val="ar_AE" w:bidi="ar_AE"/>
        </w:rPr>
      </w:r>
      <w:r>
        <w:rPr>
          <w:rtl/>
          <w:cs/>
          <w:lang w:val="ar_AE" w:bidi="ar_AE"/>
        </w:rPr>
        <w:t>يعتقد موسى أنه من المفترض أن يكون هو من يُخلص شعبه، لكنهم يرفضونه. في النهاية، كان موسى على حق، لكن الشعب رفضه في هذه المرحلة (انظر: أعمال 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 (#1)</w:t>
      </w:r>
      <w:r>
        <w:rPr>
          <w:rtl/>
          <w:cs/>
          <w:lang w:val="ar_AE" w:bidi="ar_AE"/>
        </w:rPr>
      </w:r>
    </w:p>
    <w:p>
      <w:pPr>
        <w:bidi/>
      </w:pPr>
      <w:r>
        <w:rPr>
          <w:rtl/>
          <w:cs/>
          <w:lang w:val="ar_AE" w:bidi="ar_AE"/>
        </w:rPr>
      </w:r>
      <w:r>
        <w:rPr>
          <w:rtl/>
          <w:cs/>
          <w:lang w:val="ar_AE" w:bidi="ar_AE"/>
        </w:rPr>
        <w:t>וַ⁠יֵּ֥לֶךְ</w:t>
      </w:r>
    </w:p>
    <w:p>
      <w:pPr>
        <w:bidi/>
      </w:pPr>
      <w:r>
        <w:rPr>
          <w:rtl/>
          <w:cs/>
          <w:lang w:val="ar_AE" w:bidi="ar_AE"/>
        </w:rPr>
      </w:r>
      <w:r>
        <w:rPr>
          <w:b/>
          <w:rtl/>
          <w:cs/>
          <w:lang w:val="ar_AE" w:bidi="ar_AE"/>
        </w:rPr>
        <w:t>"و"</w:t>
      </w:r>
      <w:r>
        <w:rPr>
          <w:rtl/>
          <w:cs/>
          <w:lang w:val="ar_AE" w:bidi="ar_AE"/>
        </w:rPr>
        <w:t xml:space="preserve"> - </w:t>
      </w:r>
      <w:r>
        <w:rPr>
          <w:b/>
          <w:rtl/>
          <w:cs/>
          <w:lang w:val="ar_AE" w:bidi="ar_AE"/>
        </w:rPr>
        <w:t>"ذهب"</w:t>
      </w:r>
    </w:p>
    <w:p>
      <w:pPr>
        <w:bidi/>
      </w:pPr>
      <w:r>
        <w:rPr>
          <w:rtl/>
          <w:cs/>
          <w:lang w:val="ar_AE" w:bidi="ar_AE"/>
        </w:rPr>
      </w:r>
      <w:r>
        <w:rPr>
          <w:rtl/>
          <w:cs/>
          <w:lang w:val="ar_AE" w:bidi="ar_AE"/>
        </w:rPr>
        <w:t>يبدأ هنا مشهد جديد. استخدم الشكل المناسب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 (#2)</w:t>
      </w:r>
      <w:r>
        <w:rPr>
          <w:rtl/>
          <w:cs/>
          <w:lang w:val="ar_AE" w:bidi="ar_AE"/>
        </w:rPr>
      </w:r>
    </w:p>
    <w:p>
      <w:pPr>
        <w:bidi/>
      </w:pPr>
      <w:r>
        <w:rPr>
          <w:rtl/>
          <w:cs/>
          <w:lang w:val="ar_AE" w:bidi="ar_AE"/>
        </w:rPr>
      </w:r>
      <w:r>
        <w:rPr>
          <w:rtl/>
          <w:cs/>
          <w:lang w:val="ar_AE" w:bidi="ar_AE"/>
        </w:rPr>
        <w:t>אִ֖ישׁ &amp; אֶת־בַּת</w:t>
      </w:r>
    </w:p>
    <w:p>
      <w:pPr>
        <w:bidi/>
      </w:pPr>
      <w:r>
        <w:rPr>
          <w:rtl/>
          <w:cs/>
          <w:lang w:val="ar_AE" w:bidi="ar_AE"/>
        </w:rPr>
      </w:r>
      <w:r>
        <w:rPr>
          <w:b/>
          <w:rtl/>
          <w:cs/>
          <w:lang w:val="ar_AE" w:bidi="ar_AE"/>
        </w:rPr>
        <w:t>"رجل"</w:t>
      </w:r>
      <w:r>
        <w:rPr>
          <w:rtl/>
          <w:cs/>
          <w:lang w:val="ar_AE" w:bidi="ar_AE"/>
        </w:rPr>
        <w:t xml:space="preserve"> - </w:t>
      </w:r>
      <w:r>
        <w:rPr>
          <w:b/>
          <w:rtl/>
          <w:cs/>
          <w:lang w:val="ar_AE" w:bidi="ar_AE"/>
        </w:rPr>
        <w:t>"بنت"</w:t>
      </w:r>
    </w:p>
    <w:p>
      <w:pPr>
        <w:bidi/>
      </w:pPr>
      <w:r>
        <w:rPr>
          <w:rtl/>
          <w:cs/>
          <w:lang w:val="ar_AE" w:bidi="ar_AE"/>
        </w:rPr>
      </w:r>
      <w:r>
        <w:rPr>
          <w:rtl/>
          <w:cs/>
          <w:lang w:val="ar_AE" w:bidi="ar_AE"/>
        </w:rPr>
        <w:t xml:space="preserve">هؤلاء هم مشاركون جدد. ويظلون دون أسماء حتى </w:t>
      </w:r>
      <w:r>
        <w:rPr>
          <w:rtl/>
          <w:cs/>
          <w:lang w:val="ar_AE" w:bidi="ar_AE"/>
        </w:rPr>
        <w:t>خروج 6:20</w:t>
      </w:r>
      <w:r>
        <w:rPr>
          <w:rtl/>
          <w:cs/>
          <w:lang w:val="ar_AE" w:bidi="ar_AE"/>
        </w:rPr>
        <w:t xml:space="preserve"> حيث يتم التعرف عليهم كعمرام ويوكابد. ومن الأفضل تركهم الآن دون أسماء في لغتك، إذا كان ذلك ممكنًا.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 (#3)</w:t>
      </w:r>
      <w:r>
        <w:rPr>
          <w:rtl/>
          <w:cs/>
          <w:lang w:val="ar_AE" w:bidi="ar_AE"/>
        </w:rPr>
      </w:r>
    </w:p>
    <w:p>
      <w:pPr>
        <w:bidi/>
      </w:pPr>
      <w:r>
        <w:rPr>
          <w:rtl/>
          <w:cs/>
          <w:lang w:val="ar_AE" w:bidi="ar_AE"/>
        </w:rPr>
      </w:r>
      <w:r>
        <w:rPr>
          <w:rtl/>
          <w:cs/>
          <w:lang w:val="ar_AE" w:bidi="ar_AE"/>
        </w:rPr>
        <w:t>וַ⁠יִּקַּ֖ח אֶת־בַּת־לֵוִֽי</w:t>
      </w:r>
    </w:p>
    <w:p>
      <w:pPr>
        <w:bidi/>
      </w:pPr>
      <w:r>
        <w:rPr>
          <w:rtl/>
          <w:cs/>
          <w:lang w:val="ar_AE" w:bidi="ar_AE"/>
        </w:rPr>
      </w:r>
      <w:r>
        <w:rPr>
          <w:b/>
          <w:rtl/>
          <w:cs/>
          <w:lang w:val="ar_AE" w:bidi="ar_AE"/>
        </w:rPr>
        <w:t>"وَأَخَذَ بِنْتَ لاَوِي"</w:t>
      </w:r>
    </w:p>
    <w:p>
      <w:pPr>
        <w:bidi/>
      </w:pPr>
      <w:r>
        <w:rPr>
          <w:rtl/>
          <w:cs/>
          <w:lang w:val="ar_AE" w:bidi="ar_AE"/>
        </w:rPr>
      </w:r>
      <w:r>
        <w:rPr>
          <w:rtl/>
          <w:cs/>
          <w:lang w:val="ar_AE" w:bidi="ar_AE"/>
        </w:rPr>
        <w:t xml:space="preserve">هنا، التعبير </w:t>
      </w:r>
      <w:r>
        <w:rPr>
          <w:b/>
          <w:rtl/>
          <w:cs/>
          <w:lang w:val="ar_AE" w:bidi="ar_AE"/>
        </w:rPr>
        <w:t xml:space="preserve">أخذ بنت </w:t>
      </w:r>
      <w:r>
        <w:rPr>
          <w:rtl/>
          <w:cs/>
          <w:lang w:val="ar_AE" w:bidi="ar_AE"/>
        </w:rPr>
        <w:t>هو تعبير مجازي (اصطلاحي) يشير للزواج. إذا كان ذلك مفيد في لغتك، فيمكنك استخدام تعبير مماثل من لغتك.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 (#1)</w:t>
      </w:r>
      <w:r>
        <w:rPr>
          <w:rtl/>
          <w:cs/>
          <w:lang w:val="ar_AE" w:bidi="ar_AE"/>
        </w:rPr>
      </w:r>
    </w:p>
    <w:p>
      <w:pPr>
        <w:bidi/>
      </w:pPr>
      <w:r>
        <w:rPr>
          <w:rtl/>
          <w:cs/>
          <w:lang w:val="ar_AE" w:bidi="ar_AE"/>
        </w:rPr>
      </w:r>
      <w:r>
        <w:rPr>
          <w:rtl/>
          <w:cs/>
          <w:lang w:val="ar_AE" w:bidi="ar_AE"/>
        </w:rPr>
        <w:t>ט֣וֹב</w:t>
      </w:r>
    </w:p>
    <w:p>
      <w:pPr>
        <w:bidi/>
      </w:pPr>
      <w:r>
        <w:rPr>
          <w:rtl/>
          <w:cs/>
          <w:lang w:val="ar_AE" w:bidi="ar_AE"/>
        </w:rPr>
      </w:r>
      <w:r>
        <w:rPr>
          <w:b/>
          <w:rtl/>
          <w:cs/>
          <w:lang w:val="ar_AE" w:bidi="ar_AE"/>
        </w:rPr>
        <w:t>"حَسَنٌ"</w:t>
      </w:r>
    </w:p>
    <w:p>
      <w:pPr>
        <w:bidi/>
      </w:pPr>
      <w:r>
        <w:rPr>
          <w:rtl/>
          <w:cs/>
          <w:lang w:val="ar_AE" w:bidi="ar_AE"/>
        </w:rPr>
      </w:r>
      <w:r>
        <w:rPr>
          <w:rtl/>
          <w:cs/>
          <w:lang w:val="ar_AE" w:bidi="ar_AE"/>
        </w:rPr>
        <w:t>ترجمات بديلة: "مُسِرٌّ" أو "جيد"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 (#2)</w:t>
      </w:r>
      <w:r>
        <w:rPr>
          <w:rtl/>
          <w:cs/>
          <w:lang w:val="ar_AE" w:bidi="ar_AE"/>
        </w:rPr>
      </w:r>
    </w:p>
    <w:p>
      <w:pPr>
        <w:bidi/>
      </w:pPr>
      <w:r>
        <w:rPr>
          <w:rtl/>
          <w:cs/>
          <w:lang w:val="ar_AE" w:bidi="ar_AE"/>
        </w:rPr>
      </w:r>
      <w:r>
        <w:rPr>
          <w:rtl/>
          <w:cs/>
          <w:lang w:val="ar_AE" w:bidi="ar_AE"/>
        </w:rPr>
        <w:t>וַ⁠תֵּ֤רֶא &amp; וַֽ⁠תִּצְפְּנֵ֖⁠הוּ</w:t>
      </w:r>
    </w:p>
    <w:p>
      <w:pPr>
        <w:bidi/>
      </w:pPr>
      <w:r>
        <w:rPr>
          <w:rtl/>
          <w:cs/>
          <w:lang w:val="ar_AE" w:bidi="ar_AE"/>
        </w:rPr>
      </w:r>
      <w:r>
        <w:rPr>
          <w:b/>
          <w:rtl/>
          <w:cs/>
          <w:lang w:val="ar_AE" w:bidi="ar_AE"/>
        </w:rPr>
        <w:t>"رَأَتْهُ"</w:t>
      </w:r>
      <w:r>
        <w:rPr>
          <w:rtl/>
          <w:cs/>
          <w:lang w:val="ar_AE" w:bidi="ar_AE"/>
        </w:rPr>
        <w:t xml:space="preserve"> - </w:t>
      </w:r>
      <w:r>
        <w:rPr>
          <w:b/>
          <w:rtl/>
          <w:cs/>
          <w:lang w:val="ar_AE" w:bidi="ar_AE"/>
        </w:rPr>
        <w:t>"خَبَّأَتْهُ"</w:t>
      </w:r>
    </w:p>
    <w:p>
      <w:pPr>
        <w:bidi/>
      </w:pPr>
      <w:r>
        <w:rPr>
          <w:rtl/>
          <w:cs/>
          <w:lang w:val="ar_AE" w:bidi="ar_AE"/>
        </w:rPr>
      </w:r>
      <w:r>
        <w:rPr>
          <w:rtl/>
          <w:cs/>
          <w:lang w:val="ar_AE" w:bidi="ar_AE"/>
        </w:rPr>
        <w:t>إخفاء الصبي كان نتيجة لرؤيتها أنه كان جيدًا. ترجمة بديلة: "حيث إنها رأت ... أخفته"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 (#3)</w:t>
      </w:r>
      <w:r>
        <w:rPr>
          <w:rtl/>
          <w:cs/>
          <w:lang w:val="ar_AE" w:bidi="ar_AE"/>
        </w:rPr>
      </w:r>
    </w:p>
    <w:p>
      <w:pPr>
        <w:bidi/>
      </w:pPr>
      <w:r>
        <w:rPr>
          <w:rtl/>
          <w:cs/>
          <w:lang w:val="ar_AE" w:bidi="ar_AE"/>
        </w:rPr>
      </w:r>
      <w:r>
        <w:rPr>
          <w:rtl/>
          <w:cs/>
          <w:lang w:val="ar_AE" w:bidi="ar_AE"/>
        </w:rPr>
        <w:t>שְׁלֹשָׁ֥ה</w:t>
      </w:r>
    </w:p>
    <w:p>
      <w:pPr>
        <w:bidi/>
      </w:pPr>
      <w:r>
        <w:rPr>
          <w:rtl/>
          <w:cs/>
          <w:lang w:val="ar_AE" w:bidi="ar_AE"/>
        </w:rPr>
      </w:r>
      <w:r>
        <w:rPr>
          <w:b/>
          <w:rtl/>
          <w:cs/>
          <w:lang w:val="ar_AE" w:bidi="ar_AE"/>
        </w:rPr>
        <w:t>"ثلاثة"</w:t>
      </w:r>
    </w:p>
    <w:p>
      <w:pPr>
        <w:bidi/>
      </w:pPr>
      <w:r>
        <w:rPr>
          <w:rtl/>
          <w:cs/>
          <w:lang w:val="ar_AE" w:bidi="ar_AE"/>
        </w:rPr>
      </w:r>
      <w:r>
        <w:rPr>
          <w:rtl/>
          <w:cs/>
          <w:lang w:val="ar_AE" w:bidi="ar_AE"/>
        </w:rPr>
        <w:t>٣</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3 (#1)</w:t>
      </w:r>
      <w:r>
        <w:rPr>
          <w:rtl/>
          <w:cs/>
          <w:lang w:val="ar_AE" w:bidi="ar_AE"/>
        </w:rPr>
      </w:r>
    </w:p>
    <w:p>
      <w:pPr>
        <w:bidi/>
      </w:pPr>
      <w:r>
        <w:rPr>
          <w:rtl/>
          <w:cs/>
          <w:lang w:val="ar_AE" w:bidi="ar_AE"/>
        </w:rPr>
      </w:r>
      <w:r>
        <w:rPr>
          <w:rtl/>
          <w:cs/>
          <w:lang w:val="ar_AE" w:bidi="ar_AE"/>
        </w:rPr>
        <w:t>תֵּ֣בַת גֹּ֔מֶא</w:t>
      </w:r>
    </w:p>
    <w:p>
      <w:pPr>
        <w:bidi/>
      </w:pPr>
      <w:r>
        <w:rPr>
          <w:rtl/>
          <w:cs/>
          <w:lang w:val="ar_AE" w:bidi="ar_AE"/>
        </w:rPr>
      </w:r>
      <w:r>
        <w:rPr>
          <w:b/>
          <w:rtl/>
          <w:cs/>
          <w:lang w:val="ar_AE" w:bidi="ar_AE"/>
        </w:rPr>
        <w:t>"سَفَطًا مِنَ الْبَرْدِيِّ"</w:t>
      </w:r>
    </w:p>
    <w:p>
      <w:pPr>
        <w:bidi/>
      </w:pPr>
      <w:r>
        <w:rPr>
          <w:rtl/>
          <w:cs/>
          <w:lang w:val="ar_AE" w:bidi="ar_AE"/>
        </w:rPr>
      </w:r>
      <w:r>
        <w:rPr>
          <w:b/>
          <w:rtl/>
          <w:cs/>
          <w:lang w:val="ar_AE" w:bidi="ar_AE"/>
        </w:rPr>
        <w:t xml:space="preserve">السَفَط </w:t>
      </w:r>
      <w:r>
        <w:rPr>
          <w:rtl/>
          <w:cs/>
          <w:lang w:val="ar_AE" w:bidi="ar_AE"/>
        </w:rPr>
        <w:t>هو سلة مصنوعة من عشب طويل (</w:t>
      </w:r>
      <w:r>
        <w:rPr>
          <w:b/>
          <w:rtl/>
          <w:cs/>
          <w:lang w:val="ar_AE" w:bidi="ar_AE"/>
        </w:rPr>
        <w:t>قصب البردي</w:t>
      </w:r>
      <w:r>
        <w:rPr>
          <w:rtl/>
          <w:cs/>
          <w:lang w:val="ar_AE" w:bidi="ar_AE"/>
        </w:rPr>
        <w:t>) كان ينمو بجانب نهر النيل في مصر.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3 (#2)</w:t>
      </w:r>
      <w:r>
        <w:rPr>
          <w:rtl/>
          <w:cs/>
          <w:lang w:val="ar_AE" w:bidi="ar_AE"/>
        </w:rPr>
      </w:r>
    </w:p>
    <w:p>
      <w:pPr>
        <w:bidi/>
      </w:pPr>
      <w:r>
        <w:rPr>
          <w:rtl/>
          <w:cs/>
          <w:lang w:val="ar_AE" w:bidi="ar_AE"/>
        </w:rPr>
      </w:r>
      <w:r>
        <w:rPr>
          <w:rtl/>
          <w:cs/>
          <w:lang w:val="ar_AE" w:bidi="ar_AE"/>
        </w:rPr>
        <w:t>וַ⁠תַּחְמְרָ֥⁠ה בַ⁠חֵמָ֖ר וּ⁠בַ⁠זָּ֑פֶת</w:t>
      </w:r>
    </w:p>
    <w:p>
      <w:pPr>
        <w:bidi/>
      </w:pPr>
      <w:r>
        <w:rPr>
          <w:rtl/>
          <w:cs/>
          <w:lang w:val="ar_AE" w:bidi="ar_AE"/>
        </w:rPr>
      </w:r>
      <w:r>
        <w:rPr>
          <w:b/>
          <w:rtl/>
          <w:cs/>
          <w:lang w:val="ar_AE" w:bidi="ar_AE"/>
        </w:rPr>
        <w:t>"وَطَلَتْهُ بِالْحُمَرِ وَالزِّفْتِ"</w:t>
      </w:r>
    </w:p>
    <w:p>
      <w:pPr>
        <w:bidi/>
      </w:pPr>
      <w:r>
        <w:rPr>
          <w:rtl/>
          <w:cs/>
          <w:lang w:val="ar_AE" w:bidi="ar_AE"/>
        </w:rPr>
      </w:r>
      <w:r>
        <w:rPr>
          <w:rtl/>
          <w:cs/>
          <w:lang w:val="ar_AE" w:bidi="ar_AE"/>
        </w:rPr>
        <w:t>يمكنك أن تذكر بوضوح أن هذا كان لمنع دخول الماء. ترجمة بديلة: "ودهنته بالحُمَر والزفت لمنع دخول الماء إليه"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3 (#3)</w:t>
      </w:r>
      <w:r>
        <w:rPr>
          <w:rtl/>
          <w:cs/>
          <w:lang w:val="ar_AE" w:bidi="ar_AE"/>
        </w:rPr>
      </w:r>
    </w:p>
    <w:p>
      <w:pPr>
        <w:bidi/>
      </w:pPr>
      <w:r>
        <w:rPr>
          <w:rtl/>
          <w:cs/>
          <w:lang w:val="ar_AE" w:bidi="ar_AE"/>
        </w:rPr>
      </w:r>
      <w:r>
        <w:rPr>
          <w:rtl/>
          <w:cs/>
          <w:lang w:val="ar_AE" w:bidi="ar_AE"/>
        </w:rPr>
        <w:t>וַ⁠תַּחְמְרָ֥⁠ה</w:t>
      </w:r>
    </w:p>
    <w:p>
      <w:pPr>
        <w:bidi/>
      </w:pPr>
      <w:r>
        <w:rPr>
          <w:rtl/>
          <w:cs/>
          <w:lang w:val="ar_AE" w:bidi="ar_AE"/>
        </w:rPr>
      </w:r>
      <w:r>
        <w:rPr>
          <w:b/>
          <w:rtl/>
          <w:cs/>
          <w:lang w:val="ar_AE" w:bidi="ar_AE"/>
        </w:rPr>
        <w:t>"وَطَلَتْهُ"</w:t>
      </w:r>
    </w:p>
    <w:p>
      <w:pPr>
        <w:bidi/>
      </w:pPr>
      <w:r>
        <w:rPr>
          <w:rtl/>
          <w:cs/>
          <w:lang w:val="ar_AE" w:bidi="ar_AE"/>
        </w:rPr>
      </w:r>
      <w:r>
        <w:rPr>
          <w:rtl/>
          <w:cs/>
          <w:lang w:val="ar_AE" w:bidi="ar_AE"/>
        </w:rPr>
        <w:t>هذا يعني أنها وضعت طبقة طلاء مقاوم للماء.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3 (#4)</w:t>
      </w:r>
      <w:r>
        <w:rPr>
          <w:rtl/>
          <w:cs/>
          <w:lang w:val="ar_AE" w:bidi="ar_AE"/>
        </w:rPr>
      </w:r>
    </w:p>
    <w:p>
      <w:pPr>
        <w:bidi/>
      </w:pPr>
      <w:r>
        <w:rPr>
          <w:rtl/>
          <w:cs/>
          <w:lang w:val="ar_AE" w:bidi="ar_AE"/>
        </w:rPr>
      </w:r>
      <w:r>
        <w:rPr>
          <w:rtl/>
          <w:cs/>
          <w:lang w:val="ar_AE" w:bidi="ar_AE"/>
        </w:rPr>
        <w:t>בַ⁠חֵמָ֖ר</w:t>
      </w:r>
    </w:p>
    <w:p>
      <w:pPr>
        <w:bidi/>
      </w:pPr>
      <w:r>
        <w:rPr>
          <w:rtl/>
          <w:cs/>
          <w:lang w:val="ar_AE" w:bidi="ar_AE"/>
        </w:rPr>
      </w:r>
      <w:r>
        <w:rPr>
          <w:b/>
          <w:rtl/>
          <w:cs/>
          <w:lang w:val="ar_AE" w:bidi="ar_AE"/>
        </w:rPr>
        <w:t>"بِالْحُمَرِ"</w:t>
      </w:r>
    </w:p>
    <w:p>
      <w:pPr>
        <w:bidi/>
      </w:pPr>
      <w:r>
        <w:rPr>
          <w:rtl/>
          <w:cs/>
          <w:lang w:val="ar_AE" w:bidi="ar_AE"/>
        </w:rPr>
      </w:r>
      <w:r>
        <w:rPr>
          <w:rtl/>
          <w:cs/>
          <w:lang w:val="ar_AE" w:bidi="ar_AE"/>
        </w:rPr>
        <w:t>هذه مادة سوداء لزجة مصنوعة من النفط. يمكن استخدامها لمنع دخول الماء. ترجمة بديلة: "بالقطران"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3 (#5)</w:t>
      </w:r>
      <w:r>
        <w:rPr>
          <w:rtl/>
          <w:cs/>
          <w:lang w:val="ar_AE" w:bidi="ar_AE"/>
        </w:rPr>
      </w:r>
    </w:p>
    <w:p>
      <w:pPr>
        <w:bidi/>
      </w:pPr>
      <w:r>
        <w:rPr>
          <w:rtl/>
          <w:cs/>
          <w:lang w:val="ar_AE" w:bidi="ar_AE"/>
        </w:rPr>
      </w:r>
      <w:r>
        <w:rPr>
          <w:rtl/>
          <w:cs/>
          <w:lang w:val="ar_AE" w:bidi="ar_AE"/>
        </w:rPr>
        <w:t>וּ⁠בַ⁠זָּ֑פֶת</w:t>
      </w:r>
    </w:p>
    <w:p>
      <w:pPr>
        <w:bidi/>
      </w:pPr>
      <w:r>
        <w:rPr>
          <w:rtl/>
          <w:cs/>
          <w:lang w:val="ar_AE" w:bidi="ar_AE"/>
        </w:rPr>
      </w:r>
      <w:r>
        <w:rPr>
          <w:b/>
          <w:rtl/>
          <w:cs/>
          <w:lang w:val="ar_AE" w:bidi="ar_AE"/>
        </w:rPr>
        <w:t>"وَالزِّفْتِ"</w:t>
      </w:r>
    </w:p>
    <w:p>
      <w:pPr>
        <w:bidi/>
      </w:pPr>
      <w:r>
        <w:rPr>
          <w:rtl/>
          <w:cs/>
          <w:lang w:val="ar_AE" w:bidi="ar_AE"/>
        </w:rPr>
      </w:r>
      <w:r>
        <w:rPr>
          <w:rtl/>
          <w:cs/>
          <w:lang w:val="ar_AE" w:bidi="ar_AE"/>
        </w:rPr>
        <w:t>هذه مادة لزجة بنية أو سوداء يمكن صنعها من عصارة أو إفراز بعض الأشجار. ويمكن استخدامها أيضًا لمنع دخول الماء. الترجمة البديلة: "وبالقار" أو "وبالراتنج"</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3 (#6)</w:t>
      </w:r>
      <w:r>
        <w:rPr>
          <w:rtl/>
          <w:cs/>
          <w:lang w:val="ar_AE" w:bidi="ar_AE"/>
        </w:rPr>
      </w:r>
    </w:p>
    <w:p>
      <w:pPr>
        <w:bidi/>
      </w:pPr>
      <w:r>
        <w:rPr>
          <w:rtl/>
          <w:cs/>
          <w:lang w:val="ar_AE" w:bidi="ar_AE"/>
        </w:rPr>
      </w:r>
      <w:r>
        <w:rPr>
          <w:rtl/>
          <w:cs/>
          <w:lang w:val="ar_AE" w:bidi="ar_AE"/>
        </w:rPr>
        <w:t>בַּ⁠סּ֖וּף</w:t>
      </w:r>
    </w:p>
    <w:p>
      <w:pPr>
        <w:bidi/>
      </w:pPr>
      <w:r>
        <w:rPr>
          <w:rtl/>
          <w:cs/>
          <w:lang w:val="ar_AE" w:bidi="ar_AE"/>
        </w:rPr>
      </w:r>
      <w:r>
        <w:rPr>
          <w:b/>
          <w:rtl/>
          <w:cs/>
          <w:lang w:val="ar_AE" w:bidi="ar_AE"/>
        </w:rPr>
        <w:t>"بَيْنَ الْحَلْفَاءِ"</w:t>
      </w:r>
    </w:p>
    <w:p>
      <w:pPr>
        <w:bidi/>
      </w:pPr>
      <w:r>
        <w:rPr>
          <w:rtl/>
          <w:cs/>
          <w:lang w:val="ar_AE" w:bidi="ar_AE"/>
        </w:rPr>
      </w:r>
      <w:r>
        <w:rPr>
          <w:rtl/>
          <w:cs/>
          <w:lang w:val="ar_AE" w:bidi="ar_AE"/>
        </w:rPr>
        <w:t xml:space="preserve">هذه </w:t>
      </w:r>
      <w:r>
        <w:rPr>
          <w:b/>
          <w:rtl/>
          <w:cs/>
          <w:lang w:val="ar_AE" w:bidi="ar_AE"/>
        </w:rPr>
        <w:t xml:space="preserve">الْحَلْفَاء </w:t>
      </w:r>
      <w:r>
        <w:rPr>
          <w:rtl/>
          <w:cs/>
          <w:lang w:val="ar_AE" w:bidi="ar_AE"/>
        </w:rPr>
        <w:t>كانت نوعًا من العشب الطويل الذي يمتاز بالشفرات العريضة التي تشكل سطحًا مسطحًا عند نسجها معًا. وكانت تنمو في مناطق مسطحة ورطبة.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4 (#1)</w:t>
      </w:r>
      <w:r>
        <w:rPr>
          <w:rtl/>
          <w:cs/>
          <w:lang w:val="ar_AE" w:bidi="ar_AE"/>
        </w:rPr>
      </w:r>
    </w:p>
    <w:p>
      <w:pPr>
        <w:bidi/>
      </w:pPr>
      <w:r>
        <w:rPr>
          <w:rtl/>
          <w:cs/>
          <w:lang w:val="ar_AE" w:bidi="ar_AE"/>
        </w:rPr>
      </w:r>
      <w:r>
        <w:rPr>
          <w:rtl/>
          <w:cs/>
          <w:lang w:val="ar_AE" w:bidi="ar_AE"/>
        </w:rPr>
        <w:t>וַ⁠תֵּתַצַּ֥ב אֲחֹת֖⁠וֹ מֵ⁠רָחֹ֑ק</w:t>
      </w:r>
    </w:p>
    <w:p>
      <w:pPr>
        <w:bidi/>
      </w:pPr>
      <w:r>
        <w:rPr>
          <w:rtl/>
          <w:cs/>
          <w:lang w:val="ar_AE" w:bidi="ar_AE"/>
        </w:rPr>
      </w:r>
      <w:r>
        <w:rPr>
          <w:b/>
          <w:rtl/>
          <w:cs/>
          <w:lang w:val="ar_AE" w:bidi="ar_AE"/>
        </w:rPr>
        <w:t>"وَوَقَفَتْ أُخْتُهُ مِنْ بَعِيدٍ"</w:t>
      </w:r>
    </w:p>
    <w:p>
      <w:pPr>
        <w:bidi/>
      </w:pPr>
      <w:r>
        <w:rPr>
          <w:rtl/>
          <w:cs/>
          <w:lang w:val="ar_AE" w:bidi="ar_AE"/>
        </w:rPr>
      </w:r>
      <w:r>
        <w:rPr>
          <w:rtl/>
          <w:cs/>
          <w:lang w:val="ar_AE" w:bidi="ar_AE"/>
        </w:rPr>
        <w:t>هذا يعني أنها وقفت بعيدًا بما يكفي حتى لا يتم ملاحظتها، ولكن قريبًا بما يكفي لرؤية السفط. استخدم كلمة تعبر عن هذا النوع من المسافة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4 (#2)</w:t>
      </w:r>
      <w:r>
        <w:rPr>
          <w:rtl/>
          <w:cs/>
          <w:lang w:val="ar_AE" w:bidi="ar_AE"/>
        </w:rPr>
      </w:r>
    </w:p>
    <w:p>
      <w:pPr>
        <w:bidi/>
      </w:pPr>
      <w:r>
        <w:rPr>
          <w:rtl/>
          <w:cs/>
          <w:lang w:val="ar_AE" w:bidi="ar_AE"/>
        </w:rPr>
      </w:r>
      <w:r>
        <w:rPr>
          <w:rtl/>
          <w:cs/>
          <w:lang w:val="ar_AE" w:bidi="ar_AE"/>
        </w:rPr>
        <w:t>מֵ⁠רָחֹ֑ק</w:t>
      </w:r>
    </w:p>
    <w:p>
      <w:pPr>
        <w:bidi/>
      </w:pPr>
      <w:r>
        <w:rPr>
          <w:rtl/>
          <w:cs/>
          <w:lang w:val="ar_AE" w:bidi="ar_AE"/>
        </w:rPr>
      </w:r>
      <w:r>
        <w:rPr>
          <w:b/>
          <w:rtl/>
          <w:cs/>
          <w:lang w:val="ar_AE" w:bidi="ar_AE"/>
        </w:rPr>
        <w:t>"مِنْ بَعِيدٍ"</w:t>
      </w:r>
    </w:p>
    <w:p>
      <w:pPr>
        <w:bidi/>
      </w:pPr>
      <w:r>
        <w:rPr>
          <w:rtl/>
          <w:cs/>
          <w:lang w:val="ar_AE" w:bidi="ar_AE"/>
        </w:rPr>
      </w:r>
      <w:r>
        <w:rPr>
          <w:rtl/>
          <w:cs/>
          <w:lang w:val="ar_AE" w:bidi="ar_AE"/>
        </w:rPr>
        <w:t>هذا يعني على الأرجح في مكان ما بين الحلفاء حيث يمكنها رؤية السفط، ولكن لا يمكن لأحد أن يراها. إذا كانت لغتك لا تستخدم اسمًا مجردًا لهذه الفكرة، فيمكنك التعبير عن الفكرة وراء الاسم المجرد ال</w:t>
      </w:r>
      <w:r>
        <w:rPr>
          <w:b/>
          <w:rtl/>
          <w:cs/>
          <w:lang w:val="ar_AE" w:bidi="ar_AE"/>
        </w:rPr>
        <w:t xml:space="preserve">بعد </w:t>
      </w:r>
      <w:r>
        <w:rPr>
          <w:rtl/>
          <w:cs/>
          <w:lang w:val="ar_AE" w:bidi="ar_AE"/>
        </w:rPr>
        <w:t>بطريقة أخرى. ترجمة بديلة: "لم تكن مُبتعدة عنه كثيرًا"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4 (#3)</w:t>
      </w:r>
      <w:r>
        <w:rPr>
          <w:rtl/>
          <w:cs/>
          <w:lang w:val="ar_AE" w:bidi="ar_AE"/>
        </w:rPr>
      </w:r>
    </w:p>
    <w:p>
      <w:pPr>
        <w:bidi/>
      </w:pPr>
      <w:r>
        <w:rPr>
          <w:rtl/>
          <w:cs/>
          <w:lang w:val="ar_AE" w:bidi="ar_AE"/>
        </w:rPr>
      </w:r>
      <w:r>
        <w:rPr>
          <w:rtl/>
          <w:cs/>
          <w:lang w:val="ar_AE" w:bidi="ar_AE"/>
        </w:rPr>
        <w:t>אֲחֹת֖⁠וֹ</w:t>
      </w:r>
    </w:p>
    <w:p>
      <w:pPr>
        <w:bidi/>
      </w:pPr>
      <w:r>
        <w:rPr>
          <w:rtl/>
          <w:cs/>
          <w:lang w:val="ar_AE" w:bidi="ar_AE"/>
        </w:rPr>
      </w:r>
      <w:r>
        <w:rPr>
          <w:b/>
          <w:rtl/>
          <w:cs/>
          <w:lang w:val="ar_AE" w:bidi="ar_AE"/>
        </w:rPr>
        <w:t>"أخته"</w:t>
      </w:r>
    </w:p>
    <w:p>
      <w:pPr>
        <w:bidi/>
      </w:pPr>
      <w:r>
        <w:rPr>
          <w:rtl/>
          <w:cs/>
          <w:lang w:val="ar_AE" w:bidi="ar_AE"/>
        </w:rPr>
      </w:r>
      <w:r>
        <w:rPr>
          <w:rtl/>
          <w:cs/>
          <w:lang w:val="ar_AE" w:bidi="ar_AE"/>
        </w:rPr>
        <w:t xml:space="preserve">هنا، تُظهر تصرفات </w:t>
      </w:r>
      <w:r>
        <w:rPr>
          <w:b/>
          <w:rtl/>
          <w:cs/>
          <w:lang w:val="ar_AE" w:bidi="ar_AE"/>
        </w:rPr>
        <w:t>أخته</w:t>
      </w:r>
      <w:r>
        <w:rPr>
          <w:rtl/>
          <w:cs/>
          <w:lang w:val="ar_AE" w:bidi="ar_AE"/>
        </w:rPr>
        <w:t xml:space="preserve"> أنها كانت أكبر سنًا. إذا كانت لغتك تستخدم مصطلحًا مختلفًا للأشقاء بناءً على أعمارهم النسبية أو جنس الأشقاء أو كليهما، فاستخدم مصطلحًا يعني "أخت أكبر لصبي".</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4 (#4)</w:t>
      </w:r>
      <w:r>
        <w:rPr>
          <w:rtl/>
          <w:cs/>
          <w:lang w:val="ar_AE" w:bidi="ar_AE"/>
        </w:rPr>
      </w:r>
    </w:p>
    <w:p>
      <w:pPr>
        <w:bidi/>
      </w:pPr>
      <w:r>
        <w:rPr>
          <w:rtl/>
          <w:cs/>
          <w:lang w:val="ar_AE" w:bidi="ar_AE"/>
        </w:rPr>
      </w:r>
      <w:r>
        <w:rPr>
          <w:rtl/>
          <w:cs/>
          <w:lang w:val="ar_AE" w:bidi="ar_AE"/>
        </w:rPr>
        <w:t>לְ⁠דֵעָ֕ה מַה־יֵּעָשֶׂ֖ה לֽ⁠וֹ</w:t>
      </w:r>
    </w:p>
    <w:p>
      <w:pPr>
        <w:bidi/>
      </w:pPr>
      <w:r>
        <w:rPr>
          <w:rtl/>
          <w:cs/>
          <w:lang w:val="ar_AE" w:bidi="ar_AE"/>
        </w:rPr>
      </w:r>
      <w:r>
        <w:rPr>
          <w:b/>
          <w:rtl/>
          <w:cs/>
          <w:lang w:val="ar_AE" w:bidi="ar_AE"/>
        </w:rPr>
        <w:t>"لِتَعْرِفَ مَاذَا يُفْعَلُ بِهِ"</w:t>
      </w:r>
    </w:p>
    <w:p>
      <w:pPr>
        <w:bidi/>
      </w:pPr>
      <w:r>
        <w:rPr>
          <w:rtl/>
          <w:cs/>
          <w:lang w:val="ar_AE" w:bidi="ar_AE"/>
        </w:rPr>
      </w:r>
      <w:r>
        <w:rPr>
          <w:rtl/>
          <w:cs/>
          <w:lang w:val="ar_AE" w:bidi="ar_AE"/>
        </w:rPr>
        <w:t>لقد كان هذا هو هدفها من البقاء بالقرب. استخدم طريقة مناسبة في لغتك للإشارة إلى الهدف. ترجمة بديلة: "لكي تعرف ما سيحدث له"</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5 (#1)</w:t>
      </w:r>
      <w:r>
        <w:rPr>
          <w:rtl/>
          <w:cs/>
          <w:lang w:val="ar_AE" w:bidi="ar_AE"/>
        </w:rPr>
      </w:r>
    </w:p>
    <w:p>
      <w:pPr>
        <w:bidi/>
      </w:pPr>
      <w:r>
        <w:rPr>
          <w:rtl/>
          <w:cs/>
          <w:lang w:val="ar_AE" w:bidi="ar_AE"/>
        </w:rPr>
      </w:r>
      <w:r>
        <w:rPr>
          <w:rtl/>
          <w:cs/>
          <w:lang w:val="ar_AE" w:bidi="ar_AE"/>
        </w:rPr>
        <w:t>וַ⁠תֵּ֤רֶד</w:t>
      </w:r>
    </w:p>
    <w:p>
      <w:pPr>
        <w:bidi/>
      </w:pPr>
      <w:r>
        <w:rPr>
          <w:rtl/>
          <w:cs/>
          <w:lang w:val="ar_AE" w:bidi="ar_AE"/>
        </w:rPr>
      </w:r>
      <w:r>
        <w:rPr>
          <w:b/>
          <w:rtl/>
          <w:cs/>
          <w:lang w:val="ar_AE" w:bidi="ar_AE"/>
        </w:rPr>
        <w:t>"ف"</w:t>
      </w:r>
      <w:r>
        <w:rPr>
          <w:rtl/>
          <w:cs/>
          <w:lang w:val="ar_AE" w:bidi="ar_AE"/>
        </w:rPr>
        <w:t xml:space="preserve"> - </w:t>
      </w:r>
      <w:r>
        <w:rPr>
          <w:b/>
          <w:rtl/>
          <w:cs/>
          <w:lang w:val="ar_AE" w:bidi="ar_AE"/>
        </w:rPr>
        <w:t>"نَزَلَتِ"</w:t>
      </w:r>
    </w:p>
    <w:p>
      <w:pPr>
        <w:bidi/>
      </w:pPr>
      <w:r>
        <w:rPr>
          <w:rtl/>
          <w:cs/>
          <w:lang w:val="ar_AE" w:bidi="ar_AE"/>
        </w:rPr>
      </w:r>
      <w:r>
        <w:rPr>
          <w:rtl/>
          <w:cs/>
          <w:lang w:val="ar_AE" w:bidi="ar_AE"/>
        </w:rPr>
        <w:t>الفعل</w:t>
      </w:r>
      <w:r>
        <w:rPr>
          <w:b/>
          <w:rtl/>
          <w:cs/>
          <w:lang w:val="ar_AE" w:bidi="ar_AE"/>
        </w:rPr>
        <w:t xml:space="preserve"> نزلت</w:t>
      </w:r>
      <w:r>
        <w:rPr>
          <w:rtl/>
          <w:cs/>
          <w:lang w:val="ar_AE" w:bidi="ar_AE"/>
        </w:rPr>
        <w:t xml:space="preserve"> قد يكون حرفيًا أو مجازيًا، حيث تُعدّ الأماكن المهمة غالبًا في مكان أعلى. هذا يعني أنها جاءت من بيتها، ربما قصر الفرعون. إذا كان هناك حاجة لإيضاح حركة ابنة الفرعون، فيمكنك اختيار الذهاب أو المجيء حسب ما يناسب لغتك. "المجيء" أفضل لأن المشهد عند النهر وهي تأتي إلى موقع المشهد. ومع ذلك، تحتاج أيضًا إلى مراعاة طريقة لغتك في تقديم المشاركين الجدد.</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5 (#2)</w:t>
      </w:r>
      <w:r>
        <w:rPr>
          <w:rtl/>
          <w:cs/>
          <w:lang w:val="ar_AE" w:bidi="ar_AE"/>
        </w:rPr>
      </w:r>
    </w:p>
    <w:p>
      <w:pPr>
        <w:bidi/>
      </w:pPr>
      <w:r>
        <w:rPr>
          <w:rtl/>
          <w:cs/>
          <w:lang w:val="ar_AE" w:bidi="ar_AE"/>
        </w:rPr>
      </w:r>
      <w:r>
        <w:rPr>
          <w:rtl/>
          <w:cs/>
          <w:lang w:val="ar_AE" w:bidi="ar_AE"/>
        </w:rPr>
        <w:t>וַ⁠תֵּ֤רֶד בַּת־פַּרְעֹה֙</w:t>
      </w:r>
    </w:p>
    <w:p>
      <w:pPr>
        <w:bidi/>
      </w:pPr>
      <w:r>
        <w:rPr>
          <w:rtl/>
          <w:cs/>
          <w:lang w:val="ar_AE" w:bidi="ar_AE"/>
        </w:rPr>
      </w:r>
      <w:r>
        <w:rPr>
          <w:b/>
          <w:rtl/>
          <w:cs/>
          <w:lang w:val="ar_AE" w:bidi="ar_AE"/>
        </w:rPr>
        <w:t>"فَنَزَلَتِ ابْنَةُ فِرْعَوْنَ"</w:t>
      </w:r>
    </w:p>
    <w:p>
      <w:pPr>
        <w:bidi/>
      </w:pPr>
      <w:r>
        <w:rPr>
          <w:rtl/>
          <w:cs/>
          <w:lang w:val="ar_AE" w:bidi="ar_AE"/>
        </w:rPr>
      </w:r>
      <w:r>
        <w:rPr>
          <w:rtl/>
          <w:cs/>
          <w:lang w:val="ar_AE" w:bidi="ar_AE"/>
        </w:rPr>
        <w:t xml:space="preserve">تُقدَّم </w:t>
      </w:r>
      <w:r>
        <w:rPr>
          <w:b/>
          <w:rtl/>
          <w:cs/>
          <w:lang w:val="ar_AE" w:bidi="ar_AE"/>
        </w:rPr>
        <w:t>ابنة فرعون</w:t>
      </w:r>
      <w:r>
        <w:rPr>
          <w:rtl/>
          <w:cs/>
          <w:lang w:val="ar_AE" w:bidi="ar_AE"/>
        </w:rPr>
        <w:t xml:space="preserve"> هنا كشخصية جديدة. استخدم الشكل المناسب في لغتك لتقديم شخصية جديدة.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5 (#3)</w:t>
      </w:r>
      <w:r>
        <w:rPr>
          <w:rtl/>
          <w:cs/>
          <w:lang w:val="ar_AE" w:bidi="ar_AE"/>
        </w:rPr>
      </w:r>
    </w:p>
    <w:p>
      <w:pPr>
        <w:bidi/>
      </w:pPr>
      <w:r>
        <w:rPr>
          <w:rtl/>
          <w:cs/>
          <w:lang w:val="ar_AE" w:bidi="ar_AE"/>
        </w:rPr>
      </w:r>
      <w:r>
        <w:rPr>
          <w:rtl/>
          <w:cs/>
          <w:lang w:val="ar_AE" w:bidi="ar_AE"/>
        </w:rPr>
        <w:t>וְ⁠נַעֲרֹתֶ֥י⁠הָ</w:t>
      </w:r>
    </w:p>
    <w:p>
      <w:pPr>
        <w:bidi/>
      </w:pPr>
      <w:r>
        <w:rPr>
          <w:rtl/>
          <w:cs/>
          <w:lang w:val="ar_AE" w:bidi="ar_AE"/>
        </w:rPr>
      </w:r>
      <w:r>
        <w:rPr>
          <w:b/>
          <w:rtl/>
          <w:cs/>
          <w:lang w:val="ar_AE" w:bidi="ar_AE"/>
        </w:rPr>
        <w:t>"وَكَانَتْ جَوَارِيهَا"</w:t>
      </w:r>
    </w:p>
    <w:p>
      <w:pPr>
        <w:bidi/>
      </w:pPr>
      <w:r>
        <w:rPr>
          <w:rtl/>
          <w:cs/>
          <w:lang w:val="ar_AE" w:bidi="ar_AE"/>
        </w:rPr>
      </w:r>
      <w:r>
        <w:rPr>
          <w:rtl/>
          <w:cs/>
          <w:lang w:val="ar_AE" w:bidi="ar_AE"/>
        </w:rPr>
        <w:t>تُقدَّم هؤلاء النساء هنا كمشاركات جديدات؛ ومع ذلك، لا يُذكرن مرة أخرى بعد هذه الآية.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5 (#4)</w:t>
      </w:r>
      <w:r>
        <w:rPr>
          <w:rtl/>
          <w:cs/>
          <w:lang w:val="ar_AE" w:bidi="ar_AE"/>
        </w:rPr>
      </w:r>
    </w:p>
    <w:p>
      <w:pPr>
        <w:bidi/>
      </w:pPr>
      <w:r>
        <w:rPr>
          <w:rtl/>
          <w:cs/>
          <w:lang w:val="ar_AE" w:bidi="ar_AE"/>
        </w:rPr>
      </w:r>
      <w:r>
        <w:rPr>
          <w:rtl/>
          <w:cs/>
          <w:lang w:val="ar_AE" w:bidi="ar_AE"/>
        </w:rPr>
        <w:t>עַל־יַ֣ד הַ⁠יְאֹ֑ר</w:t>
      </w:r>
    </w:p>
    <w:p>
      <w:pPr>
        <w:bidi/>
      </w:pPr>
      <w:r>
        <w:rPr>
          <w:rtl/>
          <w:cs/>
          <w:lang w:val="ar_AE" w:bidi="ar_AE"/>
        </w:rPr>
      </w:r>
      <w:r>
        <w:rPr>
          <w:b/>
          <w:rtl/>
          <w:cs/>
          <w:lang w:val="ar_AE" w:bidi="ar_AE"/>
        </w:rPr>
        <w:t>"عَلَى جَانِبِ النَّهْرِ"</w:t>
      </w:r>
    </w:p>
    <w:p>
      <w:pPr>
        <w:bidi/>
      </w:pPr>
      <w:r>
        <w:rPr>
          <w:rtl/>
          <w:cs/>
          <w:lang w:val="ar_AE" w:bidi="ar_AE"/>
        </w:rPr>
      </w:r>
      <w:r>
        <w:rPr>
          <w:rtl/>
          <w:cs/>
          <w:lang w:val="ar_AE" w:bidi="ar_AE"/>
        </w:rPr>
        <w:t xml:space="preserve">هنا، </w:t>
      </w:r>
      <w:r>
        <w:rPr>
          <w:b/>
          <w:rtl/>
          <w:cs/>
          <w:lang w:val="ar_AE" w:bidi="ar_AE"/>
        </w:rPr>
        <w:t>جانب النهر</w:t>
      </w:r>
      <w:r>
        <w:rPr>
          <w:rtl/>
          <w:cs/>
          <w:lang w:val="ar_AE" w:bidi="ar_AE"/>
        </w:rPr>
        <w:t xml:space="preserve"> أو </w:t>
      </w:r>
      <w:r>
        <w:rPr>
          <w:b/>
          <w:rtl/>
          <w:cs/>
          <w:lang w:val="ar_AE" w:bidi="ar_AE"/>
        </w:rPr>
        <w:t xml:space="preserve">يد النهر </w:t>
      </w:r>
      <w:r>
        <w:rPr>
          <w:rtl/>
          <w:cs/>
          <w:lang w:val="ar_AE" w:bidi="ar_AE"/>
        </w:rPr>
        <w:t>(كما في بعض الترجمات الإنجليزية)</w:t>
      </w:r>
      <w:r>
        <w:rPr>
          <w:b/>
          <w:rtl/>
          <w:cs/>
          <w:lang w:val="ar_AE" w:bidi="ar_AE"/>
        </w:rPr>
        <w:t xml:space="preserve"> </w:t>
      </w:r>
      <w:r>
        <w:rPr>
          <w:rtl/>
          <w:cs/>
          <w:lang w:val="ar_AE" w:bidi="ar_AE"/>
        </w:rPr>
        <w:t>هي استعارة للجانب أو، فيمَا يتعلق بالنهر، الشاطئ. إذا لم يفهم قراؤك ما تعنيه هذه الصورة في هذا السياق، فيمكنك ببساطة ترجمة المعنى.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5 (#5)</w:t>
      </w:r>
      <w:r>
        <w:rPr>
          <w:rtl/>
          <w:cs/>
          <w:lang w:val="ar_AE" w:bidi="ar_AE"/>
        </w:rPr>
      </w:r>
    </w:p>
    <w:p>
      <w:pPr>
        <w:bidi/>
      </w:pPr>
      <w:r>
        <w:rPr>
          <w:rtl/>
          <w:cs/>
          <w:lang w:val="ar_AE" w:bidi="ar_AE"/>
        </w:rPr>
      </w:r>
      <w:r>
        <w:rPr>
          <w:rtl/>
          <w:cs/>
          <w:lang w:val="ar_AE" w:bidi="ar_AE"/>
        </w:rPr>
        <w:t>וְ⁠נַעֲרֹתֶ֥י⁠הָ</w:t>
      </w:r>
    </w:p>
    <w:p>
      <w:pPr>
        <w:bidi/>
      </w:pPr>
      <w:r>
        <w:rPr>
          <w:rtl/>
          <w:cs/>
          <w:lang w:val="ar_AE" w:bidi="ar_AE"/>
        </w:rPr>
      </w:r>
      <w:r>
        <w:rPr>
          <w:b/>
          <w:rtl/>
          <w:cs/>
          <w:lang w:val="ar_AE" w:bidi="ar_AE"/>
        </w:rPr>
        <w:t>"وَكَانَتْ جَوَارِيهَا مَاشِيَاتٍ"</w:t>
      </w:r>
    </w:p>
    <w:p>
      <w:pPr>
        <w:bidi/>
      </w:pPr>
      <w:r>
        <w:rPr>
          <w:rtl/>
          <w:cs/>
          <w:lang w:val="ar_AE" w:bidi="ar_AE"/>
        </w:rPr>
      </w:r>
      <w:r>
        <w:rPr>
          <w:rtl/>
          <w:cs/>
          <w:lang w:val="ar_AE" w:bidi="ar_AE"/>
        </w:rPr>
        <w:t>إن وظيفة هؤلاء الجواري هي أن يكنّ معها ويتيقنّ من عدم حدوث أي شيء سيء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5 (#6)</w:t>
      </w:r>
      <w:r>
        <w:rPr>
          <w:rtl/>
          <w:cs/>
          <w:lang w:val="ar_AE" w:bidi="ar_AE"/>
        </w:rPr>
      </w:r>
    </w:p>
    <w:p>
      <w:pPr>
        <w:bidi/>
      </w:pPr>
      <w:r>
        <w:rPr>
          <w:rtl/>
          <w:cs/>
          <w:lang w:val="ar_AE" w:bidi="ar_AE"/>
        </w:rPr>
      </w:r>
      <w:r>
        <w:rPr>
          <w:rtl/>
          <w:cs/>
          <w:lang w:val="ar_AE" w:bidi="ar_AE"/>
        </w:rPr>
        <w:t>וַ⁠תִּקָּחֶֽ⁠הָ</w:t>
      </w:r>
    </w:p>
    <w:p>
      <w:pPr>
        <w:bidi/>
      </w:pPr>
      <w:r>
        <w:rPr>
          <w:rtl/>
          <w:cs/>
          <w:lang w:val="ar_AE" w:bidi="ar_AE"/>
        </w:rPr>
      </w:r>
      <w:r>
        <w:rPr>
          <w:b/>
          <w:rtl/>
          <w:cs/>
          <w:lang w:val="ar_AE" w:bidi="ar_AE"/>
        </w:rPr>
        <w:t>"وَأَخَذَتْهُ"</w:t>
      </w:r>
    </w:p>
    <w:p>
      <w:pPr>
        <w:bidi/>
      </w:pPr>
      <w:r>
        <w:rPr>
          <w:rtl/>
          <w:cs/>
          <w:lang w:val="ar_AE" w:bidi="ar_AE"/>
        </w:rPr>
      </w:r>
      <w:r>
        <w:rPr>
          <w:rtl/>
          <w:cs/>
          <w:lang w:val="ar_AE" w:bidi="ar_AE"/>
        </w:rPr>
        <w:t xml:space="preserve">مِنْ غير الواضح مَنْ المقصود بـالضمير </w:t>
      </w:r>
      <w:r>
        <w:rPr>
          <w:b/>
          <w:rtl/>
          <w:cs/>
          <w:lang w:val="ar_AE" w:bidi="ar_AE"/>
        </w:rPr>
        <w:t xml:space="preserve">هي </w:t>
      </w:r>
      <w:r>
        <w:rPr>
          <w:rtl/>
          <w:cs/>
          <w:lang w:val="ar_AE" w:bidi="ar_AE"/>
        </w:rPr>
        <w:t>هنا، سواء كانت ابنة فرعون أو الجارية. من المحتمل أن تكون ابنة فرعون هي المقصودة. ترجمة بديلة: "وأخذت السفط من جاريتها"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6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تشير كلمة </w:t>
      </w:r>
      <w:r>
        <w:rPr>
          <w:b/>
          <w:rtl/>
          <w:cs/>
          <w:lang w:val="ar_AE" w:bidi="ar_AE"/>
        </w:rPr>
        <w:t xml:space="preserve">وَإِذَا </w:t>
      </w:r>
      <w:r>
        <w:rPr>
          <w:rtl/>
          <w:cs/>
          <w:lang w:val="ar_AE" w:bidi="ar_AE"/>
        </w:rPr>
        <w:t>إلى المعلومات المفاجئة التي تليها.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6 (#2)</w:t>
      </w:r>
      <w:r>
        <w:rPr>
          <w:rtl/>
          <w:cs/>
          <w:lang w:val="ar_AE" w:bidi="ar_AE"/>
        </w:rPr>
      </w:r>
    </w:p>
    <w:p>
      <w:pPr>
        <w:bidi/>
      </w:pPr>
      <w:r>
        <w:rPr>
          <w:rtl/>
          <w:cs/>
          <w:lang w:val="ar_AE" w:bidi="ar_AE"/>
        </w:rPr>
      </w:r>
      <w:r>
        <w:rPr>
          <w:rtl/>
          <w:cs/>
          <w:lang w:val="ar_AE" w:bidi="ar_AE"/>
        </w:rPr>
        <w:t>וַ⁠תַּחְמֹ֣ל עָלָ֔י⁠ו</w:t>
      </w:r>
    </w:p>
    <w:p>
      <w:pPr>
        <w:bidi/>
      </w:pPr>
      <w:r>
        <w:rPr>
          <w:rtl/>
          <w:cs/>
          <w:lang w:val="ar_AE" w:bidi="ar_AE"/>
        </w:rPr>
      </w:r>
      <w:r>
        <w:rPr>
          <w:b/>
          <w:rtl/>
          <w:cs/>
          <w:lang w:val="ar_AE" w:bidi="ar_AE"/>
        </w:rPr>
        <w:t>"فَرَقَّتْ لَهُ"</w:t>
      </w:r>
    </w:p>
    <w:p>
      <w:pPr>
        <w:bidi/>
      </w:pPr>
      <w:r>
        <w:rPr>
          <w:rtl/>
          <w:cs/>
          <w:lang w:val="ar_AE" w:bidi="ar_AE"/>
        </w:rPr>
      </w:r>
      <w:r>
        <w:rPr>
          <w:rtl/>
          <w:cs/>
          <w:lang w:val="ar_AE" w:bidi="ar_AE"/>
        </w:rPr>
        <w:t>النص لا يوضح بالضبط ما الذي جعلها تشعر بالشفقة على الطفل. إذا كان يجب تقديم سبب في لغتك، فيجب أن يكون مرتبطًا إما ببكائه (هذا هو الخيار الأفضل) أو لأنه كان طفلاً "حسنًا"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6 (#3)</w:t>
      </w:r>
      <w:r>
        <w:rPr>
          <w:rtl/>
          <w:cs/>
          <w:lang w:val="ar_AE" w:bidi="ar_AE"/>
        </w:rPr>
      </w:r>
    </w:p>
    <w:p>
      <w:pPr>
        <w:bidi/>
      </w:pPr>
      <w:r>
        <w:rPr>
          <w:rtl/>
          <w:cs/>
          <w:lang w:val="ar_AE" w:bidi="ar_AE"/>
        </w:rPr>
      </w:r>
      <w:r>
        <w:rPr>
          <w:rtl/>
          <w:cs/>
          <w:lang w:val="ar_AE" w:bidi="ar_AE"/>
        </w:rPr>
        <w:t>מִ⁠יַּלְדֵ֥י הָֽ⁠עִבְרִ֖ים זֶֽה</w:t>
      </w:r>
    </w:p>
    <w:p>
      <w:pPr>
        <w:bidi/>
      </w:pPr>
      <w:r>
        <w:rPr>
          <w:rtl/>
          <w:cs/>
          <w:lang w:val="ar_AE" w:bidi="ar_AE"/>
        </w:rPr>
      </w:r>
      <w:r>
        <w:rPr>
          <w:b/>
          <w:rtl/>
          <w:cs/>
          <w:lang w:val="ar_AE" w:bidi="ar_AE"/>
        </w:rPr>
        <w:t>"هذَا مِنْ أَوْلاَدِ الْعِبْرَانِيِّينَ"</w:t>
      </w:r>
    </w:p>
    <w:p>
      <w:pPr>
        <w:bidi/>
      </w:pPr>
      <w:r>
        <w:rPr>
          <w:rtl/>
          <w:cs/>
          <w:lang w:val="ar_AE" w:bidi="ar_AE"/>
        </w:rPr>
      </w:r>
      <w:r>
        <w:rPr>
          <w:rtl/>
          <w:cs/>
          <w:lang w:val="ar_AE" w:bidi="ar_AE"/>
        </w:rPr>
        <w:t>هذا اقتباس مباشر. قد يكون من المفيد لقرائك الإشارة إلى ذلك بعلامات الاقتباس من المستوى الأول أو بأي علامات ترقيم أو أشكال أخرى تستخدمها لغتك للإشارة إلى الاقتباس. ويبدو أنه قد قيل بصوت عالٍ بما يكفي لتسمعه أخت الطفل. وقد تكون هناك اقتباسات أخرى في هذا الإصحاح؛ سيتم تمييزها بنفس علامات الترقيم، لكنها لن تحتوي على ملاحظاتها الخاصة.</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7 (#1)</w:t>
      </w:r>
      <w:r>
        <w:rPr>
          <w:rtl/>
          <w:cs/>
          <w:lang w:val="ar_AE" w:bidi="ar_AE"/>
        </w:rPr>
      </w:r>
    </w:p>
    <w:p>
      <w:pPr>
        <w:bidi/>
      </w:pPr>
      <w:r>
        <w:rPr>
          <w:rtl/>
          <w:cs/>
          <w:lang w:val="ar_AE" w:bidi="ar_AE"/>
        </w:rPr>
      </w:r>
      <w:r>
        <w:rPr>
          <w:rtl/>
          <w:cs/>
          <w:lang w:val="ar_AE" w:bidi="ar_AE"/>
        </w:rPr>
        <w:t>וְ⁠קָרָ֤אתִי לָ⁠ךְ֙ אִשָּׁ֣ה מֵינֶ֔קֶת מִ֖ן הָ⁠עִבְרִיֹּ֑ת</w:t>
      </w:r>
    </w:p>
    <w:p>
      <w:pPr>
        <w:bidi/>
      </w:pPr>
      <w:r>
        <w:rPr>
          <w:rtl/>
          <w:cs/>
          <w:lang w:val="ar_AE" w:bidi="ar_AE"/>
        </w:rPr>
      </w:r>
      <w:r>
        <w:rPr>
          <w:b/>
          <w:rtl/>
          <w:cs/>
          <w:lang w:val="ar_AE" w:bidi="ar_AE"/>
        </w:rPr>
        <w:t>"هَلْ أَذْهَبُ وَأَدْعُو لَكِ امْرَأَةً مُرْضِعَةً مِنَ الْعِبْرَانِيَّاتِ"</w:t>
      </w:r>
    </w:p>
    <w:p>
      <w:pPr>
        <w:bidi/>
      </w:pPr>
      <w:r>
        <w:rPr>
          <w:rtl/>
          <w:cs/>
          <w:lang w:val="ar_AE" w:bidi="ar_AE"/>
        </w:rPr>
      </w:r>
      <w:r>
        <w:rPr>
          <w:rtl/>
          <w:cs/>
          <w:lang w:val="ar_AE" w:bidi="ar_AE"/>
        </w:rPr>
        <w:t>هذا سؤال اقتراحي. حيث تَأمُل أخت الطفل أن ابنة فرعون ليس لديها خُطَّة للطفل بعد إنقاذ حياته. ومع ذلك، لا يزال هذا سؤالًا حقيقيًا، لأنه دون إذن ابنة فرعون، لن تتمكن أخت الطفل من إحضار المرأة. إذا كانت لغتك تحتوي على طريقة لتقديم أسئلة تكون أيضًا اقتراحات، فاستخدمها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7 (#2)</w:t>
      </w:r>
      <w:r>
        <w:rPr>
          <w:rtl/>
          <w:cs/>
          <w:lang w:val="ar_AE" w:bidi="ar_AE"/>
        </w:rPr>
      </w:r>
    </w:p>
    <w:p>
      <w:pPr>
        <w:bidi/>
      </w:pPr>
      <w:r>
        <w:rPr>
          <w:rtl/>
          <w:cs/>
          <w:lang w:val="ar_AE" w:bidi="ar_AE"/>
        </w:rPr>
      </w:r>
      <w:r>
        <w:rPr>
          <w:rtl/>
          <w:cs/>
          <w:lang w:val="ar_AE" w:bidi="ar_AE"/>
        </w:rPr>
        <w:t>מֵינֶ֔קֶת &amp; וְ⁠תֵינִ֥ק</w:t>
      </w:r>
    </w:p>
    <w:p>
      <w:pPr>
        <w:bidi/>
      </w:pPr>
      <w:r>
        <w:rPr>
          <w:rtl/>
          <w:cs/>
          <w:lang w:val="ar_AE" w:bidi="ar_AE"/>
        </w:rPr>
      </w:r>
      <w:r>
        <w:rPr>
          <w:b/>
          <w:rtl/>
          <w:cs/>
          <w:lang w:val="ar_AE" w:bidi="ar_AE"/>
        </w:rPr>
        <w:t>"مُرْضِعَةً"</w:t>
      </w:r>
      <w:r>
        <w:rPr>
          <w:rtl/>
          <w:cs/>
          <w:lang w:val="ar_AE" w:bidi="ar_AE"/>
        </w:rPr>
        <w:t xml:space="preserve"> - </w:t>
      </w:r>
      <w:r>
        <w:rPr>
          <w:b/>
          <w:rtl/>
          <w:cs/>
          <w:lang w:val="ar_AE" w:bidi="ar_AE"/>
        </w:rPr>
        <w:t>"لِتُرْضِعَ"</w:t>
      </w:r>
    </w:p>
    <w:p>
      <w:pPr>
        <w:bidi/>
      </w:pPr>
      <w:r>
        <w:rPr>
          <w:rtl/>
          <w:cs/>
          <w:lang w:val="ar_AE" w:bidi="ar_AE"/>
        </w:rPr>
      </w:r>
      <w:r>
        <w:rPr>
          <w:rtl/>
          <w:cs/>
          <w:lang w:val="ar_AE" w:bidi="ar_AE"/>
        </w:rPr>
        <w:t xml:space="preserve">هنا، </w:t>
      </w:r>
      <w:r>
        <w:rPr>
          <w:b/>
          <w:rtl/>
          <w:cs/>
          <w:lang w:val="ar_AE" w:bidi="ar_AE"/>
        </w:rPr>
        <w:t xml:space="preserve">ترضع </w:t>
      </w:r>
      <w:r>
        <w:rPr>
          <w:rtl/>
          <w:cs/>
          <w:lang w:val="ar_AE" w:bidi="ar_AE"/>
        </w:rPr>
        <w:t xml:space="preserve">أو </w:t>
      </w:r>
      <w:r>
        <w:rPr>
          <w:b/>
          <w:rtl/>
          <w:cs/>
          <w:lang w:val="ar_AE" w:bidi="ar_AE"/>
        </w:rPr>
        <w:t>رضاعة</w:t>
      </w:r>
      <w:r>
        <w:rPr>
          <w:rtl/>
          <w:cs/>
          <w:lang w:val="ar_AE" w:bidi="ar_AE"/>
        </w:rPr>
        <w:t xml:space="preserve"> يعني إطعام الحليب من الثدي.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7 (#3)</w:t>
      </w:r>
      <w:r>
        <w:rPr>
          <w:rtl/>
          <w:cs/>
          <w:lang w:val="ar_AE" w:bidi="ar_AE"/>
        </w:rPr>
      </w:r>
    </w:p>
    <w:p>
      <w:pPr>
        <w:bidi/>
      </w:pPr>
      <w:r>
        <w:rPr>
          <w:rtl/>
          <w:cs/>
          <w:lang w:val="ar_AE" w:bidi="ar_AE"/>
        </w:rPr>
      </w:r>
      <w:r>
        <w:rPr>
          <w:rtl/>
          <w:cs/>
          <w:lang w:val="ar_AE" w:bidi="ar_AE"/>
        </w:rPr>
        <w:t>וְ⁠תֵינִ֥ק לָ֖⁠ךְ אֶת־הַ⁠יָּֽלֶד</w:t>
      </w:r>
    </w:p>
    <w:p>
      <w:pPr>
        <w:bidi/>
      </w:pPr>
      <w:r>
        <w:rPr>
          <w:rtl/>
          <w:cs/>
          <w:lang w:val="ar_AE" w:bidi="ar_AE"/>
        </w:rPr>
      </w:r>
      <w:r>
        <w:rPr>
          <w:b/>
          <w:rtl/>
          <w:cs/>
          <w:lang w:val="ar_AE" w:bidi="ar_AE"/>
        </w:rPr>
        <w:t>"امْرَأَةً مُرْضِعَةً مِنَ الْعِبْرَانِيَّاتِ لِتُرْضِعَ لَكِ الْوَلَدَ؟"</w:t>
      </w:r>
    </w:p>
    <w:p>
      <w:pPr>
        <w:bidi/>
      </w:pPr>
      <w:r>
        <w:rPr>
          <w:rtl/>
          <w:cs/>
          <w:lang w:val="ar_AE" w:bidi="ar_AE"/>
        </w:rPr>
      </w:r>
      <w:r>
        <w:rPr>
          <w:rtl/>
          <w:cs/>
          <w:lang w:val="ar_AE" w:bidi="ar_AE"/>
        </w:rPr>
        <w:t>هذا هو الغرض من اقتراح الأخت. استخدم طريقة مناسبة في لغتك للإشارة إلى الغرض. ترجمة بديلة: "ويمكنها أن ترضع الطفل لك"</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8 (#1)</w:t>
      </w:r>
      <w:r>
        <w:rPr>
          <w:rtl/>
          <w:cs/>
          <w:lang w:val="ar_AE" w:bidi="ar_AE"/>
        </w:rPr>
      </w:r>
    </w:p>
    <w:p>
      <w:pPr>
        <w:bidi/>
      </w:pPr>
      <w:r>
        <w:rPr>
          <w:rtl/>
          <w:cs/>
          <w:lang w:val="ar_AE" w:bidi="ar_AE"/>
        </w:rPr>
      </w:r>
      <w:r>
        <w:rPr>
          <w:rtl/>
          <w:cs/>
          <w:lang w:val="ar_AE" w:bidi="ar_AE"/>
        </w:rPr>
        <w:t>לֵ֑כִי וַ⁠תֵּ֨לֶךְ֙</w:t>
      </w:r>
    </w:p>
    <w:p>
      <w:pPr>
        <w:bidi/>
      </w:pPr>
      <w:r>
        <w:rPr>
          <w:rtl/>
          <w:cs/>
          <w:lang w:val="ar_AE" w:bidi="ar_AE"/>
        </w:rPr>
      </w:r>
      <w:r>
        <w:rPr>
          <w:b/>
          <w:rtl/>
          <w:cs/>
          <w:lang w:val="ar_AE" w:bidi="ar_AE"/>
        </w:rPr>
        <w:t>"اذْهَبِي" ف"</w:t>
      </w:r>
      <w:r>
        <w:rPr>
          <w:rtl/>
          <w:cs/>
          <w:lang w:val="ar_AE" w:bidi="ar_AE"/>
        </w:rPr>
        <w:t xml:space="preserve"> - </w:t>
      </w:r>
      <w:r>
        <w:rPr>
          <w:b/>
          <w:rtl/>
          <w:cs/>
          <w:lang w:val="ar_AE" w:bidi="ar_AE"/>
        </w:rPr>
        <w:t>"ذَهَبَتِ"</w:t>
      </w:r>
    </w:p>
    <w:p>
      <w:pPr>
        <w:bidi/>
      </w:pPr>
      <w:r>
        <w:rPr>
          <w:rtl/>
          <w:cs/>
          <w:lang w:val="ar_AE" w:bidi="ar_AE"/>
        </w:rPr>
      </w:r>
      <w:r>
        <w:rPr>
          <w:rtl/>
          <w:cs/>
          <w:lang w:val="ar_AE" w:bidi="ar_AE"/>
        </w:rPr>
        <w:t>ذهبت الفتاة من أمام ابنة فرعون إلى والدة الطفل. وكانت الفتاة بالتأكيد تسير على الأقدام. استخدم أفعال الحركة التي تعبر عن ذلك.</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9 (#1)</w:t>
      </w:r>
      <w:r>
        <w:rPr>
          <w:rtl/>
          <w:cs/>
          <w:lang w:val="ar_AE" w:bidi="ar_AE"/>
        </w:rPr>
      </w:r>
    </w:p>
    <w:p>
      <w:pPr>
        <w:bidi/>
      </w:pPr>
      <w:r>
        <w:rPr>
          <w:rtl/>
          <w:cs/>
          <w:lang w:val="ar_AE" w:bidi="ar_AE"/>
        </w:rPr>
      </w:r>
      <w:r>
        <w:rPr>
          <w:rtl/>
          <w:cs/>
          <w:lang w:val="ar_AE" w:bidi="ar_AE"/>
        </w:rPr>
        <w:t>לָ֣⁠הּ</w:t>
      </w:r>
    </w:p>
    <w:p>
      <w:pPr>
        <w:bidi/>
      </w:pPr>
      <w:r>
        <w:rPr>
          <w:rtl/>
          <w:cs/>
          <w:lang w:val="ar_AE" w:bidi="ar_AE"/>
        </w:rPr>
      </w:r>
      <w:r>
        <w:rPr>
          <w:b/>
          <w:rtl/>
          <w:cs/>
          <w:lang w:val="ar_AE" w:bidi="ar_AE"/>
        </w:rPr>
        <w:t>"لها"</w:t>
      </w:r>
    </w:p>
    <w:p>
      <w:pPr>
        <w:bidi/>
      </w:pPr>
      <w:r>
        <w:rPr>
          <w:rtl/>
          <w:cs/>
          <w:lang w:val="ar_AE" w:bidi="ar_AE"/>
        </w:rPr>
      </w:r>
      <w:r>
        <w:rPr>
          <w:rtl/>
          <w:cs/>
          <w:lang w:val="ar_AE" w:bidi="ar_AE"/>
        </w:rPr>
        <w:t>يُعاد تقديم أم الطفل كأحد المشاركين. استخدم الشكل المناسب في لغتك لإعادة تقديم شخصية. ترجمة بديلة: "لأم الطفل"</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9 (#2)</w:t>
      </w:r>
      <w:r>
        <w:rPr>
          <w:rtl/>
          <w:cs/>
          <w:lang w:val="ar_AE" w:bidi="ar_AE"/>
        </w:rPr>
      </w:r>
    </w:p>
    <w:p>
      <w:pPr>
        <w:bidi/>
      </w:pPr>
      <w:r>
        <w:rPr>
          <w:rtl/>
          <w:cs/>
          <w:lang w:val="ar_AE" w:bidi="ar_AE"/>
        </w:rPr>
      </w:r>
      <w:r>
        <w:rPr>
          <w:rtl/>
          <w:cs/>
          <w:lang w:val="ar_AE" w:bidi="ar_AE"/>
        </w:rPr>
        <w:t>אֶת־שְׂכָרֵ֑⁠ךְ</w:t>
      </w:r>
    </w:p>
    <w:p>
      <w:pPr>
        <w:bidi/>
      </w:pPr>
      <w:r>
        <w:rPr>
          <w:rtl/>
          <w:cs/>
          <w:lang w:val="ar_AE" w:bidi="ar_AE"/>
        </w:rPr>
      </w:r>
      <w:r>
        <w:rPr>
          <w:b/>
          <w:rtl/>
          <w:cs/>
          <w:lang w:val="ar_AE" w:bidi="ar_AE"/>
        </w:rPr>
        <w:t>"أُجْرَتَكِ"</w:t>
      </w:r>
    </w:p>
    <w:p>
      <w:pPr>
        <w:bidi/>
      </w:pPr>
      <w:r>
        <w:rPr>
          <w:rtl/>
          <w:cs/>
          <w:lang w:val="ar_AE" w:bidi="ar_AE"/>
        </w:rPr>
      </w:r>
      <w:r>
        <w:rPr>
          <w:rtl/>
          <w:cs/>
          <w:lang w:val="ar_AE" w:bidi="ar_AE"/>
        </w:rPr>
        <w:t>هذا يشير إلى الدفع الذي ستقدمه ابنة فرعون للأم مقابل خدمتها في رعاية الطفل.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9 (#3)</w:t>
      </w:r>
      <w:r>
        <w:rPr>
          <w:rtl/>
          <w:cs/>
          <w:lang w:val="ar_AE" w:bidi="ar_AE"/>
        </w:rPr>
      </w:r>
    </w:p>
    <w:p>
      <w:pPr>
        <w:bidi/>
      </w:pPr>
      <w:r>
        <w:rPr>
          <w:rtl/>
          <w:cs/>
          <w:lang w:val="ar_AE" w:bidi="ar_AE"/>
        </w:rPr>
      </w:r>
      <w:r>
        <w:rPr>
          <w:rtl/>
          <w:cs/>
          <w:lang w:val="ar_AE" w:bidi="ar_AE"/>
        </w:rPr>
        <w:t>וַ⁠תִּקַּ֧ח &amp; וַ⁠תְּנִיקֵֽ⁠הוּ</w:t>
      </w:r>
    </w:p>
    <w:p>
      <w:pPr>
        <w:bidi/>
      </w:pPr>
      <w:r>
        <w:rPr>
          <w:rtl/>
          <w:cs/>
          <w:lang w:val="ar_AE" w:bidi="ar_AE"/>
        </w:rPr>
      </w:r>
      <w:r>
        <w:rPr>
          <w:b/>
          <w:rtl/>
          <w:cs/>
          <w:lang w:val="ar_AE" w:bidi="ar_AE"/>
        </w:rPr>
        <w:t>"ف"</w:t>
      </w:r>
      <w:r>
        <w:rPr>
          <w:rtl/>
          <w:cs/>
          <w:lang w:val="ar_AE" w:bidi="ar_AE"/>
        </w:rPr>
        <w:t xml:space="preserve"> - </w:t>
      </w:r>
      <w:r>
        <w:rPr>
          <w:b/>
          <w:rtl/>
          <w:cs/>
          <w:lang w:val="ar_AE" w:bidi="ar_AE"/>
        </w:rPr>
        <w:t>"أَخَذَتِ"</w:t>
      </w:r>
      <w:r>
        <w:rPr>
          <w:rtl/>
          <w:cs/>
          <w:lang w:val="ar_AE" w:bidi="ar_AE"/>
        </w:rPr>
        <w:t xml:space="preserve"> - </w:t>
      </w:r>
      <w:r>
        <w:rPr>
          <w:b/>
          <w:rtl/>
          <w:cs/>
          <w:lang w:val="ar_AE" w:bidi="ar_AE"/>
        </w:rPr>
        <w:t>"وَأَرْضَعَتْهُ"</w:t>
      </w:r>
    </w:p>
    <w:p>
      <w:pPr>
        <w:bidi/>
      </w:pPr>
      <w:r>
        <w:rPr>
          <w:rtl/>
          <w:cs/>
          <w:lang w:val="ar_AE" w:bidi="ar_AE"/>
        </w:rPr>
      </w:r>
      <w:r>
        <w:rPr>
          <w:rtl/>
          <w:cs/>
          <w:lang w:val="ar_AE" w:bidi="ar_AE"/>
        </w:rPr>
        <w:t>قبول الأم للصفقة مُشار إليه هنا. ويمكنك جعله واضحًا، كما في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10 (#1)</w:t>
      </w:r>
      <w:r>
        <w:rPr>
          <w:rtl/>
          <w:cs/>
          <w:lang w:val="ar_AE" w:bidi="ar_AE"/>
        </w:rPr>
      </w:r>
    </w:p>
    <w:p>
      <w:pPr>
        <w:bidi/>
      </w:pPr>
      <w:r>
        <w:rPr>
          <w:rtl/>
          <w:cs/>
          <w:lang w:val="ar_AE" w:bidi="ar_AE"/>
        </w:rPr>
      </w:r>
      <w:r>
        <w:rPr>
          <w:rtl/>
          <w:cs/>
          <w:lang w:val="ar_AE" w:bidi="ar_AE"/>
        </w:rPr>
        <w:t>וַ⁠יִגְדַּ֣ל הַ⁠יֶּ֗לֶד וַ⁠תְּבִאֵ֨⁠הוּ֙</w:t>
      </w:r>
    </w:p>
    <w:p>
      <w:pPr>
        <w:bidi/>
      </w:pPr>
      <w:r>
        <w:rPr>
          <w:rtl/>
          <w:cs/>
          <w:lang w:val="ar_AE" w:bidi="ar_AE"/>
        </w:rPr>
      </w:r>
      <w:r>
        <w:rPr>
          <w:b/>
          <w:rtl/>
          <w:cs/>
          <w:lang w:val="ar_AE" w:bidi="ar_AE"/>
        </w:rPr>
        <w:t>"وَلَمَّا كَبِرَ الْوَلَدُ جَاءَتْ بِهِ"</w:t>
      </w:r>
    </w:p>
    <w:p>
      <w:pPr>
        <w:bidi/>
      </w:pPr>
      <w:r>
        <w:rPr>
          <w:rtl/>
          <w:cs/>
          <w:lang w:val="ar_AE" w:bidi="ar_AE"/>
        </w:rPr>
      </w:r>
      <w:r>
        <w:rPr>
          <w:rtl/>
          <w:cs/>
          <w:lang w:val="ar_AE" w:bidi="ar_AE"/>
        </w:rPr>
        <w:t>التعبير</w:t>
      </w:r>
      <w:r>
        <w:rPr>
          <w:b/>
          <w:rtl/>
          <w:cs/>
          <w:lang w:val="ar_AE" w:bidi="ar_AE"/>
        </w:rPr>
        <w:t xml:space="preserve"> كبر الولد </w:t>
      </w:r>
      <w:r>
        <w:rPr>
          <w:rtl/>
          <w:cs/>
          <w:lang w:val="ar_AE" w:bidi="ar_AE"/>
        </w:rPr>
        <w:t>يشير إلى مُدَّة زمنية غير محددة. وفي الأغلب فقد بقى مع أمه على الأقل حتى تم فطامه (أي لم يعد يتغذى على حليب أمه).</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10 (#2)</w:t>
      </w:r>
      <w:r>
        <w:rPr>
          <w:rtl/>
          <w:cs/>
          <w:lang w:val="ar_AE" w:bidi="ar_AE"/>
        </w:rPr>
      </w:r>
    </w:p>
    <w:p>
      <w:pPr>
        <w:bidi/>
      </w:pPr>
      <w:r>
        <w:rPr>
          <w:rtl/>
          <w:cs/>
          <w:lang w:val="ar_AE" w:bidi="ar_AE"/>
        </w:rPr>
      </w:r>
      <w:r>
        <w:rPr>
          <w:rtl/>
          <w:cs/>
          <w:lang w:val="ar_AE" w:bidi="ar_AE"/>
        </w:rPr>
        <w:t>וַֽ⁠יְהִי־לָ֖⁠הּ לְ⁠בֵ֑ן</w:t>
      </w:r>
    </w:p>
    <w:p>
      <w:pPr>
        <w:bidi/>
      </w:pPr>
      <w:r>
        <w:rPr>
          <w:rtl/>
          <w:cs/>
          <w:lang w:val="ar_AE" w:bidi="ar_AE"/>
        </w:rPr>
      </w:r>
      <w:r>
        <w:rPr>
          <w:b/>
          <w:rtl/>
          <w:cs/>
          <w:lang w:val="ar_AE" w:bidi="ar_AE"/>
        </w:rPr>
        <w:t>"فَصَارَ لَهَا ابْنًا"</w:t>
      </w:r>
    </w:p>
    <w:p>
      <w:pPr>
        <w:bidi/>
      </w:pPr>
      <w:r>
        <w:rPr>
          <w:rtl/>
          <w:cs/>
          <w:lang w:val="ar_AE" w:bidi="ar_AE"/>
        </w:rPr>
      </w:r>
      <w:r>
        <w:rPr>
          <w:rtl/>
          <w:cs/>
          <w:lang w:val="ar_AE" w:bidi="ar_AE"/>
        </w:rPr>
        <w:t>ترجمة بديلة: "وأصبح الابن المُتَبَنَّى لابنة 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10 (#3)</w:t>
      </w:r>
      <w:r>
        <w:rPr>
          <w:rtl/>
          <w:cs/>
          <w:lang w:val="ar_AE" w:bidi="ar_AE"/>
        </w:rPr>
      </w:r>
    </w:p>
    <w:p>
      <w:pPr>
        <w:bidi/>
      </w:pPr>
      <w:r>
        <w:rPr>
          <w:rtl/>
          <w:cs/>
          <w:lang w:val="ar_AE" w:bidi="ar_AE"/>
        </w:rPr>
      </w:r>
      <w:r>
        <w:rPr>
          <w:rtl/>
          <w:cs/>
          <w:lang w:val="ar_AE" w:bidi="ar_AE"/>
        </w:rPr>
        <w:t>וַֽ⁠יְהִי־לָ֖⁠הּ לְ⁠בֵ֑ן וַ⁠תִּקְרָ֤א שְׁמ⁠וֹ֙ מֹשֶׁ֔ה</w:t>
      </w:r>
    </w:p>
    <w:p>
      <w:pPr>
        <w:bidi/>
      </w:pPr>
      <w:r>
        <w:rPr>
          <w:rtl/>
          <w:cs/>
          <w:lang w:val="ar_AE" w:bidi="ar_AE"/>
        </w:rPr>
      </w:r>
      <w:r>
        <w:rPr>
          <w:b/>
          <w:rtl/>
          <w:cs/>
          <w:lang w:val="ar_AE" w:bidi="ar_AE"/>
        </w:rPr>
        <w:t>"فَصَارَ لَهَا ابْنًا، وَدَعَتِ اسْمَهُ مُوسَى"</w:t>
      </w:r>
    </w:p>
    <w:p>
      <w:pPr>
        <w:bidi/>
      </w:pPr>
      <w:r>
        <w:rPr>
          <w:rtl/>
          <w:cs/>
          <w:lang w:val="ar_AE" w:bidi="ar_AE"/>
        </w:rPr>
      </w:r>
      <w:r>
        <w:rPr>
          <w:rtl/>
          <w:cs/>
          <w:lang w:val="ar_AE" w:bidi="ar_AE"/>
        </w:rPr>
        <w:t xml:space="preserve">ربما كانت هذه الأحداث متزامنة، لأن قيامها بتسميته قد يكون هو ما جعله يصبح </w:t>
      </w:r>
      <w:r>
        <w:rPr>
          <w:b/>
          <w:rtl/>
          <w:cs/>
          <w:lang w:val="ar_AE" w:bidi="ar_AE"/>
        </w:rPr>
        <w:t>كابن لها</w:t>
      </w:r>
      <w:r>
        <w:rPr>
          <w:rtl/>
          <w:cs/>
          <w:lang w:val="ar_AE" w:bidi="ar_AE"/>
        </w:rPr>
        <w:t>. فكر في استخدام أداة ربط لا تفصل بشكل كبير بين هذه الأحداث.</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10 (#4)</w:t>
      </w:r>
      <w:r>
        <w:rPr>
          <w:rtl/>
          <w:cs/>
          <w:lang w:val="ar_AE" w:bidi="ar_AE"/>
        </w:rPr>
      </w:r>
    </w:p>
    <w:p>
      <w:pPr>
        <w:bidi/>
      </w:pPr>
      <w:r>
        <w:rPr>
          <w:rtl/>
          <w:cs/>
          <w:lang w:val="ar_AE" w:bidi="ar_AE"/>
        </w:rPr>
      </w:r>
      <w:r>
        <w:rPr>
          <w:rtl/>
          <w:cs/>
          <w:lang w:val="ar_AE" w:bidi="ar_AE"/>
        </w:rPr>
        <w:t>מֹשֶׁ֔ה וַ⁠תֹּ֕אמֶר כִּ֥י מִן־הַ⁠מַּ֖יִם מְשִׁיתִֽ⁠הוּ</w:t>
      </w:r>
    </w:p>
    <w:p>
      <w:pPr>
        <w:bidi/>
      </w:pPr>
      <w:r>
        <w:rPr>
          <w:rtl/>
          <w:cs/>
          <w:lang w:val="ar_AE" w:bidi="ar_AE"/>
        </w:rPr>
      </w:r>
      <w:r>
        <w:rPr>
          <w:b/>
          <w:rtl/>
          <w:cs/>
          <w:lang w:val="ar_AE" w:bidi="ar_AE"/>
        </w:rPr>
        <w:t>"موسى، وَقَالَتْ، "إِنِّي انْتَشَلْتُهُ مِنَ الْمَاءِ"</w:t>
      </w:r>
    </w:p>
    <w:p>
      <w:pPr>
        <w:bidi/>
      </w:pPr>
      <w:r>
        <w:rPr>
          <w:rtl/>
          <w:cs/>
          <w:lang w:val="ar_AE" w:bidi="ar_AE"/>
        </w:rPr>
      </w:r>
      <w:r>
        <w:rPr>
          <w:rtl/>
          <w:cs/>
          <w:lang w:val="ar_AE" w:bidi="ar_AE"/>
        </w:rPr>
        <w:t>قد يضيف المترجمون حاشية تقول: "الاسم موسى يبدو مثل الكلمة العبرية التي تعني 'منتشل.'"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10 (#5)</w:t>
      </w:r>
      <w:r>
        <w:rPr>
          <w:rtl/>
          <w:cs/>
          <w:lang w:val="ar_AE" w:bidi="ar_AE"/>
        </w:rPr>
      </w:r>
    </w:p>
    <w:p>
      <w:pPr>
        <w:bidi/>
      </w:pPr>
      <w:r>
        <w:rPr>
          <w:rtl/>
          <w:cs/>
          <w:lang w:val="ar_AE" w:bidi="ar_AE"/>
        </w:rPr>
      </w:r>
      <w:r>
        <w:rPr>
          <w:rtl/>
          <w:cs/>
          <w:lang w:val="ar_AE" w:bidi="ar_AE"/>
        </w:rPr>
        <w:t>וַ⁠תֹּ֕אמֶר כִּ֥י מִן־הַ⁠מַּ֖יִם מְשִׁיתִֽ⁠הוּ</w:t>
      </w:r>
    </w:p>
    <w:p>
      <w:pPr>
        <w:bidi/>
      </w:pPr>
      <w:r>
        <w:rPr>
          <w:rtl/>
          <w:cs/>
          <w:lang w:val="ar_AE" w:bidi="ar_AE"/>
        </w:rPr>
      </w:r>
      <w:r>
        <w:rPr>
          <w:b/>
          <w:rtl/>
          <w:cs/>
          <w:lang w:val="ar_AE" w:bidi="ar_AE"/>
        </w:rPr>
        <w:t>"وقالت: "إِنِّي انْتَشَلْتُهُ مِنَ الْمَاءِ"</w:t>
      </w:r>
    </w:p>
    <w:p>
      <w:pPr>
        <w:bidi/>
      </w:pPr>
      <w:r>
        <w:rPr>
          <w:rtl/>
          <w:cs/>
          <w:lang w:val="ar_AE" w:bidi="ar_AE"/>
        </w:rPr>
      </w:r>
      <w:r>
        <w:rPr>
          <w:rtl/>
          <w:cs/>
          <w:lang w:val="ar_AE" w:bidi="ar_AE"/>
        </w:rPr>
        <w:t xml:space="preserve">كلمة </w:t>
      </w:r>
      <w:r>
        <w:rPr>
          <w:b/>
          <w:rtl/>
          <w:cs/>
          <w:lang w:val="ar_AE" w:bidi="ar_AE"/>
        </w:rPr>
        <w:t xml:space="preserve">إِنِّي </w:t>
      </w:r>
      <w:r>
        <w:rPr>
          <w:rtl/>
          <w:cs/>
          <w:lang w:val="ar_AE" w:bidi="ar_AE"/>
        </w:rPr>
        <w:t>تبدأ اقتباسًا مباشرًا. وقد يكون من المفيد لقرائك الإشارة إلى ذلك بعلامات الاقتباس من المستوى الأول أو بأي علامات ترقيم أو أشكال أخرى تستخدمها لغتك للإشارة إلى الاقتباس. وإذا كان ذلك أنسب وأكثر طبيعية في لغتك، فيمكنك التعبير عن ذلك كاقتباس غير مباشر. ترجمة بديلة: "لأنها قالت إنها أخرجته من الماء"</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11 (#1)</w:t>
      </w:r>
      <w:r>
        <w:rPr>
          <w:rtl/>
          <w:cs/>
          <w:lang w:val="ar_AE" w:bidi="ar_AE"/>
        </w:rPr>
      </w:r>
    </w:p>
    <w:p>
      <w:pPr>
        <w:bidi/>
      </w:pPr>
      <w:r>
        <w:rPr>
          <w:rtl/>
          <w:cs/>
          <w:lang w:val="ar_AE" w:bidi="ar_AE"/>
        </w:rPr>
      </w:r>
      <w:r>
        <w:rPr>
          <w:rtl/>
          <w:cs/>
          <w:lang w:val="ar_AE" w:bidi="ar_AE"/>
        </w:rPr>
        <w:t>וַ⁠יְהִ֣י ׀ בַּ⁠יָּמִ֣ים הָ⁠הֵ֗ם וַ⁠יִּגְדַּ֤ל מֹשֶׁה֙ וַ⁠יֵּצֵ֣א</w:t>
      </w:r>
    </w:p>
    <w:p>
      <w:pPr>
        <w:bidi/>
      </w:pPr>
      <w:r>
        <w:rPr>
          <w:rtl/>
          <w:cs/>
          <w:lang w:val="ar_AE" w:bidi="ar_AE"/>
        </w:rPr>
      </w:r>
      <w:r>
        <w:rPr>
          <w:b/>
          <w:rtl/>
          <w:cs/>
          <w:lang w:val="ar_AE" w:bidi="ar_AE"/>
        </w:rPr>
        <w:t>"وَحَدَثَ فِي تِلْكَ الأَيَّامِ لَمَّا كَبِرَ مُوسَى أَنَّهُ خَرَجَ"</w:t>
      </w:r>
    </w:p>
    <w:p>
      <w:pPr>
        <w:bidi/>
      </w:pPr>
      <w:r>
        <w:rPr>
          <w:rtl/>
          <w:cs/>
          <w:lang w:val="ar_AE" w:bidi="ar_AE"/>
        </w:rPr>
      </w:r>
      <w:r>
        <w:rPr>
          <w:rtl/>
          <w:cs/>
          <w:lang w:val="ar_AE" w:bidi="ar_AE"/>
        </w:rPr>
        <w:t>لقد مر وقت طويل؛ تذكر النصوص اللاحقة أن موسى كان يبلغ من العمر 40 عامًا في هذه المرحلة. ترجمة بديلة: "بعد سنوات عِدَّة، عندما كبر موسى، خرج"</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11 (#2)</w:t>
      </w:r>
      <w:r>
        <w:rPr>
          <w:rtl/>
          <w:cs/>
          <w:lang w:val="ar_AE" w:bidi="ar_AE"/>
        </w:rPr>
      </w:r>
    </w:p>
    <w:p>
      <w:pPr>
        <w:bidi/>
      </w:pPr>
      <w:r>
        <w:rPr>
          <w:rtl/>
          <w:cs/>
          <w:lang w:val="ar_AE" w:bidi="ar_AE"/>
        </w:rPr>
      </w:r>
      <w:r>
        <w:rPr>
          <w:rtl/>
          <w:cs/>
          <w:lang w:val="ar_AE" w:bidi="ar_AE"/>
        </w:rPr>
        <w:t>וַ⁠יְהִ֣י ׀ בַּ⁠יָּמִ֣ים הָ⁠הֵ֗ם</w:t>
      </w:r>
    </w:p>
    <w:p>
      <w:pPr>
        <w:bidi/>
      </w:pPr>
      <w:r>
        <w:rPr>
          <w:rtl/>
          <w:cs/>
          <w:lang w:val="ar_AE" w:bidi="ar_AE"/>
        </w:rPr>
      </w:r>
      <w:r>
        <w:rPr>
          <w:b/>
          <w:rtl/>
          <w:cs/>
          <w:lang w:val="ar_AE" w:bidi="ar_AE"/>
        </w:rPr>
        <w:t>""</w:t>
      </w:r>
    </w:p>
    <w:p>
      <w:pPr>
        <w:bidi/>
      </w:pPr>
      <w:r>
        <w:rPr>
          <w:rtl/>
          <w:cs/>
          <w:lang w:val="ar_AE" w:bidi="ar_AE"/>
        </w:rPr>
      </w:r>
      <w:r>
        <w:rPr>
          <w:rtl/>
          <w:cs/>
          <w:lang w:val="ar_AE" w:bidi="ar_AE"/>
        </w:rPr>
        <w:t>هذا يقدم حدثًا جديدًا في القصة. في لغتك، استخدم عبارة تشير إلى وقوع حدث جديد بعد مرور وقت طويل.</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11 (#3)</w:t>
      </w:r>
      <w:r>
        <w:rPr>
          <w:rtl/>
          <w:cs/>
          <w:lang w:val="ar_AE" w:bidi="ar_AE"/>
        </w:rPr>
      </w:r>
    </w:p>
    <w:p>
      <w:pPr>
        <w:bidi/>
      </w:pPr>
      <w:r>
        <w:rPr>
          <w:rtl/>
          <w:cs/>
          <w:lang w:val="ar_AE" w:bidi="ar_AE"/>
        </w:rPr>
      </w:r>
      <w:r>
        <w:rPr>
          <w:rtl/>
          <w:cs/>
          <w:lang w:val="ar_AE" w:bidi="ar_AE"/>
        </w:rPr>
        <w:t>וַ⁠יֵּצֵ֣א</w:t>
      </w:r>
    </w:p>
    <w:p>
      <w:pPr>
        <w:bidi/>
      </w:pPr>
      <w:r>
        <w:rPr>
          <w:rtl/>
          <w:cs/>
          <w:lang w:val="ar_AE" w:bidi="ar_AE"/>
        </w:rPr>
      </w:r>
      <w:r>
        <w:rPr>
          <w:b/>
          <w:rtl/>
          <w:cs/>
          <w:lang w:val="ar_AE" w:bidi="ar_AE"/>
        </w:rPr>
        <w:t>"أَنَّهُ خَرَجَ"</w:t>
      </w:r>
    </w:p>
    <w:p>
      <w:pPr>
        <w:bidi/>
      </w:pPr>
      <w:r>
        <w:rPr>
          <w:rtl/>
          <w:cs/>
          <w:lang w:val="ar_AE" w:bidi="ar_AE"/>
        </w:rPr>
      </w:r>
      <w:r>
        <w:rPr>
          <w:rtl/>
          <w:cs/>
          <w:lang w:val="ar_AE" w:bidi="ar_AE"/>
        </w:rPr>
        <w:t xml:space="preserve">تُقَدِم الترجمة الإنجليزية UST موقعًا محتملًا أن يكون </w:t>
      </w:r>
      <w:r>
        <w:rPr>
          <w:b/>
          <w:rtl/>
          <w:cs/>
          <w:lang w:val="ar_AE" w:bidi="ar_AE"/>
        </w:rPr>
        <w:t>خرج</w:t>
      </w:r>
      <w:r>
        <w:rPr>
          <w:rtl/>
          <w:cs/>
          <w:lang w:val="ar_AE" w:bidi="ar_AE"/>
        </w:rPr>
        <w:t xml:space="preserve"> منه؛ يمكن أن يكون أيضًا ببساطة خارج المنطقة المصرية أو إلى منطقة العمل أو المدن. استخدم "ذهب" أو "جاء" حسب ما يناسب لغتك.</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11 (#4)</w:t>
      </w:r>
      <w:r>
        <w:rPr>
          <w:rtl/>
          <w:cs/>
          <w:lang w:val="ar_AE" w:bidi="ar_AE"/>
        </w:rPr>
      </w:r>
    </w:p>
    <w:p>
      <w:pPr>
        <w:bidi/>
      </w:pPr>
      <w:r>
        <w:rPr>
          <w:rtl/>
          <w:cs/>
          <w:lang w:val="ar_AE" w:bidi="ar_AE"/>
        </w:rPr>
      </w:r>
      <w:r>
        <w:rPr>
          <w:rtl/>
          <w:cs/>
          <w:lang w:val="ar_AE" w:bidi="ar_AE"/>
        </w:rPr>
        <w:t>מַכֶּ֥ה אִישׁ־עִבְרִ֖י</w:t>
      </w:r>
    </w:p>
    <w:p>
      <w:pPr>
        <w:bidi/>
      </w:pPr>
      <w:r>
        <w:rPr>
          <w:rtl/>
          <w:cs/>
          <w:lang w:val="ar_AE" w:bidi="ar_AE"/>
        </w:rPr>
      </w:r>
      <w:r>
        <w:rPr>
          <w:b/>
          <w:rtl/>
          <w:cs/>
          <w:lang w:val="ar_AE" w:bidi="ar_AE"/>
        </w:rPr>
        <w:t>"يَضْرِبُ رَجُلًا عِبْرَانِيًّا"</w:t>
      </w:r>
    </w:p>
    <w:p>
      <w:pPr>
        <w:bidi/>
      </w:pPr>
      <w:r>
        <w:rPr>
          <w:rtl/>
          <w:cs/>
          <w:lang w:val="ar_AE" w:bidi="ar_AE"/>
        </w:rPr>
      </w:r>
      <w:r>
        <w:rPr>
          <w:rtl/>
          <w:cs/>
          <w:lang w:val="ar_AE" w:bidi="ar_AE"/>
        </w:rPr>
        <w:t>ترجمة بديلة: "يضرب عبرانيًا" أو "يؤذي عبرانيًا"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12 (#1)</w:t>
      </w:r>
      <w:r>
        <w:rPr>
          <w:rtl/>
          <w:cs/>
          <w:lang w:val="ar_AE" w:bidi="ar_AE"/>
        </w:rPr>
      </w:r>
    </w:p>
    <w:p>
      <w:pPr>
        <w:bidi/>
      </w:pPr>
      <w:r>
        <w:rPr>
          <w:rtl/>
          <w:cs/>
          <w:lang w:val="ar_AE" w:bidi="ar_AE"/>
        </w:rPr>
      </w:r>
      <w:r>
        <w:rPr>
          <w:rtl/>
          <w:cs/>
          <w:lang w:val="ar_AE" w:bidi="ar_AE"/>
        </w:rPr>
        <w:t>וַ⁠יִּ֤פֶן כֹּה֙ וָ⁠כֹ֔ה</w:t>
      </w:r>
    </w:p>
    <w:p>
      <w:pPr>
        <w:bidi/>
      </w:pPr>
      <w:r>
        <w:rPr>
          <w:rtl/>
          <w:cs/>
          <w:lang w:val="ar_AE" w:bidi="ar_AE"/>
        </w:rPr>
      </w:r>
      <w:r>
        <w:rPr>
          <w:b/>
          <w:rtl/>
          <w:cs/>
          <w:lang w:val="ar_AE" w:bidi="ar_AE"/>
        </w:rPr>
        <w:t>"فَالْتَفَتَ إِلَى هُنَا وَهُنَاكَ"</w:t>
      </w:r>
    </w:p>
    <w:p>
      <w:pPr>
        <w:bidi/>
      </w:pPr>
      <w:r>
        <w:rPr>
          <w:rtl/>
          <w:cs/>
          <w:lang w:val="ar_AE" w:bidi="ar_AE"/>
        </w:rPr>
      </w:r>
      <w:r>
        <w:rPr>
          <w:rtl/>
          <w:cs/>
          <w:lang w:val="ar_AE" w:bidi="ar_AE"/>
        </w:rPr>
        <w:t>هذان الاتجاهان المتعاكسان لهما معنى مشترك وهو "في كل مكان". إذا كان ذلك مفيدًا في لغتك، فيمكنك استخدام تعبير مماثل أو لغة أوضح. ترجمة بديلة: "نظر في كل مكان"</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12 (#2)</w:t>
      </w:r>
      <w:r>
        <w:rPr>
          <w:rtl/>
          <w:cs/>
          <w:lang w:val="ar_AE" w:bidi="ar_AE"/>
        </w:rPr>
      </w:r>
    </w:p>
    <w:p>
      <w:pPr>
        <w:bidi/>
      </w:pPr>
      <w:r>
        <w:rPr>
          <w:rtl/>
          <w:cs/>
          <w:lang w:val="ar_AE" w:bidi="ar_AE"/>
        </w:rPr>
      </w:r>
      <w:r>
        <w:rPr>
          <w:rtl/>
          <w:cs/>
          <w:lang w:val="ar_AE" w:bidi="ar_AE"/>
        </w:rPr>
        <w:t>וַ⁠יַּךְ֙</w:t>
      </w:r>
    </w:p>
    <w:p>
      <w:pPr>
        <w:bidi/>
      </w:pPr>
      <w:r>
        <w:rPr>
          <w:rtl/>
          <w:cs/>
          <w:lang w:val="ar_AE" w:bidi="ar_AE"/>
        </w:rPr>
      </w:r>
      <w:r>
        <w:rPr>
          <w:b/>
          <w:rtl/>
          <w:cs/>
          <w:lang w:val="ar_AE" w:bidi="ar_AE"/>
        </w:rPr>
        <w:t>"فَقَتَلَ"</w:t>
      </w:r>
    </w:p>
    <w:p>
      <w:pPr>
        <w:bidi/>
      </w:pPr>
      <w:r>
        <w:rPr>
          <w:rtl/>
          <w:cs/>
          <w:lang w:val="ar_AE" w:bidi="ar_AE"/>
        </w:rPr>
      </w:r>
      <w:r>
        <w:rPr>
          <w:rtl/>
          <w:cs/>
          <w:lang w:val="ar_AE" w:bidi="ar_AE"/>
        </w:rPr>
        <w:t>يوضح السياق أن موسى ضرب المصري بقوة كافية أو بشكل متكرر حتى قتله. فكر في استخدام كلمة تشير إلى ضربة قاتلة.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13 (#1)</w:t>
      </w:r>
      <w:r>
        <w:rPr>
          <w:rtl/>
          <w:cs/>
          <w:lang w:val="ar_AE" w:bidi="ar_AE"/>
        </w:rPr>
      </w:r>
    </w:p>
    <w:p>
      <w:pPr>
        <w:bidi/>
      </w:pPr>
      <w:r>
        <w:rPr>
          <w:rtl/>
          <w:cs/>
          <w:lang w:val="ar_AE" w:bidi="ar_AE"/>
        </w:rPr>
      </w:r>
      <w:r>
        <w:rPr>
          <w:rtl/>
          <w:cs/>
          <w:lang w:val="ar_AE" w:bidi="ar_AE"/>
        </w:rPr>
        <w:t>וַ⁠יֵּצֵא֙</w:t>
      </w:r>
    </w:p>
    <w:p>
      <w:pPr>
        <w:bidi/>
      </w:pPr>
      <w:r>
        <w:rPr>
          <w:rtl/>
          <w:cs/>
          <w:lang w:val="ar_AE" w:bidi="ar_AE"/>
        </w:rPr>
      </w:r>
      <w:r>
        <w:rPr>
          <w:b/>
          <w:rtl/>
          <w:cs/>
          <w:lang w:val="ar_AE" w:bidi="ar_AE"/>
        </w:rPr>
        <w:t>"ثُمَّ خَرَجَ"</w:t>
      </w:r>
    </w:p>
    <w:p>
      <w:pPr>
        <w:bidi/>
      </w:pPr>
      <w:r>
        <w:rPr>
          <w:rtl/>
          <w:cs/>
          <w:lang w:val="ar_AE" w:bidi="ar_AE"/>
        </w:rPr>
      </w:r>
      <w:r>
        <w:rPr>
          <w:rtl/>
          <w:cs/>
          <w:lang w:val="ar_AE" w:bidi="ar_AE"/>
        </w:rPr>
        <w:t xml:space="preserve">انظر كيف ترجمت هذا في </w:t>
      </w:r>
      <w:r>
        <w:rPr>
          <w:rtl/>
          <w:cs/>
          <w:lang w:val="ar_AE" w:bidi="ar_AE"/>
        </w:rPr>
        <w:t>خروج 2:11</w:t>
      </w:r>
      <w:r>
        <w:rPr>
          <w:rtl/>
          <w:cs/>
          <w:lang w:val="ar_AE" w:bidi="ar_AE"/>
        </w:rPr>
        <w:t>.</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13 (#2)</w:t>
      </w:r>
      <w:r>
        <w:rPr>
          <w:rtl/>
          <w:cs/>
          <w:lang w:val="ar_AE" w:bidi="ar_AE"/>
        </w:rPr>
      </w:r>
    </w:p>
    <w:p>
      <w:pPr>
        <w:bidi/>
      </w:pPr>
      <w:r>
        <w:rPr>
          <w:rtl/>
          <w:cs/>
          <w:lang w:val="ar_AE" w:bidi="ar_AE"/>
        </w:rPr>
      </w:r>
      <w:r>
        <w:rPr>
          <w:rtl/>
          <w:cs/>
          <w:lang w:val="ar_AE" w:bidi="ar_AE"/>
        </w:rPr>
        <w:t>הַ⁠שֵּׁנִ֔י</w:t>
      </w:r>
    </w:p>
    <w:p>
      <w:pPr>
        <w:bidi/>
      </w:pPr>
      <w:r>
        <w:rPr>
          <w:rtl/>
          <w:cs/>
          <w:lang w:val="ar_AE" w:bidi="ar_AE"/>
        </w:rPr>
      </w:r>
      <w:r>
        <w:rPr>
          <w:b/>
          <w:rtl/>
          <w:cs/>
          <w:lang w:val="ar_AE" w:bidi="ar_AE"/>
        </w:rPr>
        <w:t>"الثَّانِي"</w:t>
      </w:r>
    </w:p>
    <w:p>
      <w:pPr>
        <w:bidi/>
      </w:pPr>
      <w:r>
        <w:rPr>
          <w:rtl/>
          <w:cs/>
          <w:lang w:val="ar_AE" w:bidi="ar_AE"/>
        </w:rPr>
      </w:r>
      <w:r>
        <w:rPr>
          <w:rtl/>
          <w:cs/>
          <w:lang w:val="ar_AE" w:bidi="ar_AE"/>
        </w:rPr>
        <w:t>قد يعني الرقم الترتيبي هنا "اليوم التالي" (كما في الترجمة الإنجليزية UST) أو ببساطة في يوم ما بعد أحداث الآية السابقة.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13 (#3)</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هنا، التعبير </w:t>
      </w:r>
      <w:r>
        <w:rPr>
          <w:b/>
          <w:rtl/>
          <w:cs/>
          <w:lang w:val="ar_AE" w:bidi="ar_AE"/>
        </w:rPr>
        <w:t xml:space="preserve">وَإِذَا </w:t>
      </w:r>
      <w:r>
        <w:rPr>
          <w:rtl/>
          <w:cs/>
          <w:lang w:val="ar_AE" w:bidi="ar_AE"/>
        </w:rPr>
        <w:t>يظهر أن موسى تفاجئ مما رآه. يمكنك استخدام كلمة في لغتك تعطي هذا المعنى.</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13 (#4)</w:t>
      </w:r>
      <w:r>
        <w:rPr>
          <w:rtl/>
          <w:cs/>
          <w:lang w:val="ar_AE" w:bidi="ar_AE"/>
        </w:rPr>
      </w:r>
    </w:p>
    <w:p>
      <w:pPr>
        <w:bidi/>
      </w:pPr>
      <w:r>
        <w:rPr>
          <w:rtl/>
          <w:cs/>
          <w:lang w:val="ar_AE" w:bidi="ar_AE"/>
        </w:rPr>
      </w:r>
      <w:r>
        <w:rPr>
          <w:rtl/>
          <w:cs/>
          <w:lang w:val="ar_AE" w:bidi="ar_AE"/>
        </w:rPr>
        <w:t>לָֽ⁠רָשָׁ֔ע</w:t>
      </w:r>
    </w:p>
    <w:p>
      <w:pPr>
        <w:bidi/>
      </w:pPr>
      <w:r>
        <w:rPr>
          <w:rtl/>
          <w:cs/>
          <w:lang w:val="ar_AE" w:bidi="ar_AE"/>
        </w:rPr>
      </w:r>
      <w:r>
        <w:rPr>
          <w:b/>
          <w:rtl/>
          <w:cs/>
          <w:lang w:val="ar_AE" w:bidi="ar_AE"/>
        </w:rPr>
        <w:t>"لِلْمُذْنِبِ"</w:t>
      </w:r>
    </w:p>
    <w:p>
      <w:pPr>
        <w:bidi/>
      </w:pPr>
      <w:r>
        <w:rPr>
          <w:rtl/>
          <w:cs/>
          <w:lang w:val="ar_AE" w:bidi="ar_AE"/>
        </w:rPr>
      </w:r>
      <w:r>
        <w:rPr>
          <w:rtl/>
          <w:cs/>
          <w:lang w:val="ar_AE" w:bidi="ar_AE"/>
        </w:rPr>
        <w:t>بناءً على سؤال موسى، يشير هذا إلى المعتدي أو الرجل الذي يهاجم جاره بشكل خاطئ. ترجمة بديلة: "الرجل الذي كان مذنبًا ببدء الشجار"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14 (#1)</w:t>
      </w:r>
      <w:r>
        <w:rPr>
          <w:rtl/>
          <w:cs/>
          <w:lang w:val="ar_AE" w:bidi="ar_AE"/>
        </w:rPr>
      </w:r>
    </w:p>
    <w:p>
      <w:pPr>
        <w:bidi/>
      </w:pPr>
      <w:r>
        <w:rPr>
          <w:rtl/>
          <w:cs/>
          <w:lang w:val="ar_AE" w:bidi="ar_AE"/>
        </w:rPr>
      </w:r>
      <w:r>
        <w:rPr>
          <w:rtl/>
          <w:cs/>
          <w:lang w:val="ar_AE" w:bidi="ar_AE"/>
        </w:rPr>
        <w:t>מִ֣י שָֽׂמְ⁠ךָ֞ לְ⁠אִ֨ישׁ שַׂ֤ר וְ⁠שֹׁפֵט֙ עָלֵ֔י⁠נוּ</w:t>
      </w:r>
    </w:p>
    <w:p>
      <w:pPr>
        <w:bidi/>
      </w:pPr>
      <w:r>
        <w:rPr>
          <w:rtl/>
          <w:cs/>
          <w:lang w:val="ar_AE" w:bidi="ar_AE"/>
        </w:rPr>
      </w:r>
      <w:r>
        <w:rPr>
          <w:b/>
          <w:rtl/>
          <w:cs/>
          <w:lang w:val="ar_AE" w:bidi="ar_AE"/>
        </w:rPr>
        <w:t>"مَنْ جَعَلَكَ رَئِيسًا وَقَاضِيًا عَلَيْنَا؟"</w:t>
      </w:r>
    </w:p>
    <w:p>
      <w:pPr>
        <w:bidi/>
      </w:pPr>
      <w:r>
        <w:rPr>
          <w:rtl/>
          <w:cs/>
          <w:lang w:val="ar_AE" w:bidi="ar_AE"/>
        </w:rPr>
      </w:r>
      <w:r>
        <w:rPr>
          <w:rtl/>
          <w:cs/>
          <w:lang w:val="ar_AE" w:bidi="ar_AE"/>
        </w:rPr>
        <w:t xml:space="preserve">لا يطرح الرجل هنا سؤالًا، بل يستخدم هذا السؤال لتوبيخ موسى على تدخله في الشجار.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"أنت لست قائدنا وليس لديك الحق في الحكم علينا!"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14 (#2)</w:t>
      </w:r>
      <w:r>
        <w:rPr>
          <w:rtl/>
          <w:cs/>
          <w:lang w:val="ar_AE" w:bidi="ar_AE"/>
        </w:rPr>
      </w:r>
    </w:p>
    <w:p>
      <w:pPr>
        <w:bidi/>
      </w:pPr>
      <w:r>
        <w:rPr>
          <w:rtl/>
          <w:cs/>
          <w:lang w:val="ar_AE" w:bidi="ar_AE"/>
        </w:rPr>
      </w:r>
      <w:r>
        <w:rPr>
          <w:rtl/>
          <w:cs/>
          <w:lang w:val="ar_AE" w:bidi="ar_AE"/>
        </w:rPr>
        <w:t>הַ⁠לְ⁠הָרְגֵ֨⁠נִי֙ אַתָּ֣ה אֹמֵ֔ר כַּ⁠אֲשֶׁ֥ר הָרַ֖גְתָּ אֶת־הַ⁠מִּצְרִ֑י</w:t>
      </w:r>
    </w:p>
    <w:p>
      <w:pPr>
        <w:bidi/>
      </w:pPr>
      <w:r>
        <w:rPr>
          <w:rtl/>
          <w:cs/>
          <w:lang w:val="ar_AE" w:bidi="ar_AE"/>
        </w:rPr>
      </w:r>
      <w:r>
        <w:rPr>
          <w:b/>
          <w:rtl/>
          <w:cs/>
          <w:lang w:val="ar_AE" w:bidi="ar_AE"/>
        </w:rPr>
        <w:t>"أَمُفْتَكِرٌ أَنْتَ بِقَتْلِي كَمَا قَتَلْتَ الْمِصْرِيَّ؟"</w:t>
      </w:r>
    </w:p>
    <w:p>
      <w:pPr>
        <w:bidi/>
      </w:pPr>
      <w:r>
        <w:rPr>
          <w:rtl/>
          <w:cs/>
          <w:lang w:val="ar_AE" w:bidi="ar_AE"/>
        </w:rPr>
      </w:r>
      <w:r>
        <w:rPr>
          <w:rtl/>
          <w:cs/>
          <w:lang w:val="ar_AE" w:bidi="ar_AE"/>
        </w:rPr>
        <w:t>استخدم الرجل سؤالًا هنا من أجل السخرية. ترجمة بديلة: "نحن نعلم أنك قتلت مصريًا بالأمس. من الأفضل ألا تقتلني!"</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14 (#3)</w:t>
      </w:r>
      <w:r>
        <w:rPr>
          <w:rtl/>
          <w:cs/>
          <w:lang w:val="ar_AE" w:bidi="ar_AE"/>
        </w:rPr>
      </w:r>
    </w:p>
    <w:p>
      <w:pPr>
        <w:bidi/>
      </w:pPr>
      <w:r>
        <w:rPr>
          <w:rtl/>
          <w:cs/>
          <w:lang w:val="ar_AE" w:bidi="ar_AE"/>
        </w:rPr>
      </w:r>
      <w:r>
        <w:rPr>
          <w:rtl/>
          <w:cs/>
          <w:lang w:val="ar_AE" w:bidi="ar_AE"/>
        </w:rPr>
        <w:t>הַ⁠לְ⁠הָרְגֵ֨⁠נִי֙ אַתָּ֣ה אֹמֵ֔ר כַּ⁠אֲשֶׁ֥ר הָרַ֖גְתָּ אֶת־הַ⁠מִּצְרִ֑י</w:t>
      </w:r>
    </w:p>
    <w:p>
      <w:pPr>
        <w:bidi/>
      </w:pPr>
      <w:r>
        <w:rPr>
          <w:rtl/>
          <w:cs/>
          <w:lang w:val="ar_AE" w:bidi="ar_AE"/>
        </w:rPr>
      </w:r>
      <w:r>
        <w:rPr>
          <w:b/>
          <w:rtl/>
          <w:cs/>
          <w:lang w:val="ar_AE" w:bidi="ar_AE"/>
        </w:rPr>
        <w:t>"أَمُفْتَكِرٌ أَنْتَ بِقَتْلِي كَمَا قَتَلْتَ الْمِصْرِيَّ؟"</w:t>
      </w:r>
    </w:p>
    <w:p>
      <w:pPr>
        <w:bidi/>
      </w:pPr>
      <w:r>
        <w:rPr>
          <w:rtl/>
          <w:cs/>
          <w:lang w:val="ar_AE" w:bidi="ar_AE"/>
        </w:rPr>
      </w:r>
      <w:r>
        <w:rPr>
          <w:rtl/>
          <w:cs/>
          <w:lang w:val="ar_AE" w:bidi="ar_AE"/>
        </w:rPr>
        <w:t xml:space="preserve">مرة أخرى، يطرح الرجل سؤالًا يقصد به الإدلاء بتصريح.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"هل تعتقد أنك تستطيع قتلي دون أن يكتشف أحد؟ نحن نعرف ما فعلته بالمصري"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14 (#4)</w:t>
      </w:r>
      <w:r>
        <w:rPr>
          <w:rtl/>
          <w:cs/>
          <w:lang w:val="ar_AE" w:bidi="ar_AE"/>
        </w:rPr>
      </w:r>
    </w:p>
    <w:p>
      <w:pPr>
        <w:bidi/>
      </w:pPr>
      <w:r>
        <w:rPr>
          <w:rtl/>
          <w:cs/>
          <w:lang w:val="ar_AE" w:bidi="ar_AE"/>
        </w:rPr>
      </w:r>
      <w:r>
        <w:rPr>
          <w:rtl/>
          <w:cs/>
          <w:lang w:val="ar_AE" w:bidi="ar_AE"/>
        </w:rPr>
        <w:t>הַ⁠לְ⁠הָרְגֵ֨⁠נִי֙ אַתָּ֣ה אֹמֵ֔ר</w:t>
      </w:r>
    </w:p>
    <w:p>
      <w:pPr>
        <w:bidi/>
      </w:pPr>
      <w:r>
        <w:rPr>
          <w:rtl/>
          <w:cs/>
          <w:lang w:val="ar_AE" w:bidi="ar_AE"/>
        </w:rPr>
      </w:r>
      <w:r>
        <w:rPr>
          <w:b/>
          <w:rtl/>
          <w:cs/>
          <w:lang w:val="ar_AE" w:bidi="ar_AE"/>
        </w:rPr>
        <w:t>"أَمُفْتَكِرٌ أَنْتَ بِقَتْلِي"</w:t>
      </w:r>
    </w:p>
    <w:p>
      <w:pPr>
        <w:bidi/>
      </w:pPr>
      <w:r>
        <w:rPr>
          <w:rtl/>
          <w:cs/>
          <w:lang w:val="ar_AE" w:bidi="ar_AE"/>
        </w:rPr>
      </w:r>
      <w:r>
        <w:rPr>
          <w:rtl/>
          <w:cs/>
          <w:lang w:val="ar_AE" w:bidi="ar_AE"/>
        </w:rPr>
        <w:t>ترجمة بديلة: "هل تخطط لقتلي" أو "هل تهدد بقتلي"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14 (#5)</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 xml:space="preserve"> من المحتمل أن عبارة "</w:t>
      </w:r>
      <w:r>
        <w:rPr>
          <w:b/>
          <w:rtl/>
          <w:cs/>
          <w:lang w:val="ar_AE" w:bidi="ar_AE"/>
        </w:rPr>
        <w:t>حَقًّا قَدْ عُرِفَ الأَمْرُ"</w:t>
      </w:r>
      <w:r>
        <w:rPr>
          <w:rtl/>
          <w:cs/>
          <w:lang w:val="ar_AE" w:bidi="ar_AE"/>
        </w:rPr>
        <w:t xml:space="preserve"> كانت شيئًا قاله موسى لنفسه، أي أنه فكر فيه لنفسه بدلًا من التحدث إلى الرجال أمامه. إذا كان هذا سيكون مربكًا في لغتك، فيمكنك تقديمه علي أنه خاطر أو فكرة راودته. ترجمة بديلة: "وفكر"</w:t>
      </w:r>
    </w:p>
    <w:p>
      <w:pPr>
        <w:bidi/>
      </w:pPr>
      <w:r>
        <w:rPr>
          <w:rtl/>
          <w:cs/>
          <w:lang w:val="ar_AE" w:bidi="ar_AE"/>
        </w:rPr>
      </w:r>
      <w:r>
        <w:rPr>
          <w:rtl/>
          <w:cs/>
          <w:lang w:val="ar_AE" w:bidi="ar_AE"/>
        </w:rPr>
        <w:t xml:space="preserve">انظر: </w:t>
      </w:r>
      <w:r>
        <w:rPr>
          <w:rtl/>
          <w:cs/>
          <w:lang w:val="ar_AE" w:bidi="ar_AE"/>
        </w:rPr>
        <w:t>حديث جانبي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14 (#6)</w:t>
      </w:r>
      <w:r>
        <w:rPr>
          <w:rtl/>
          <w:cs/>
          <w:lang w:val="ar_AE" w:bidi="ar_AE"/>
        </w:rPr>
      </w:r>
    </w:p>
    <w:p>
      <w:pPr>
        <w:bidi/>
      </w:pPr>
      <w:r>
        <w:rPr>
          <w:rtl/>
          <w:cs/>
          <w:lang w:val="ar_AE" w:bidi="ar_AE"/>
        </w:rPr>
      </w:r>
      <w:r>
        <w:rPr>
          <w:rtl/>
          <w:cs/>
          <w:lang w:val="ar_AE" w:bidi="ar_AE"/>
        </w:rPr>
        <w:t>וַ⁠יֹּאמַ֔ר אָכֵ֖ן נוֹדַ֥ע הַ⁠דָּבָֽר</w:t>
      </w:r>
    </w:p>
    <w:p>
      <w:pPr>
        <w:bidi/>
      </w:pPr>
      <w:r>
        <w:rPr>
          <w:rtl/>
          <w:cs/>
          <w:lang w:val="ar_AE" w:bidi="ar_AE"/>
        </w:rPr>
      </w:r>
      <w:r>
        <w:rPr>
          <w:b/>
          <w:rtl/>
          <w:cs/>
          <w:lang w:val="ar_AE" w:bidi="ar_AE"/>
        </w:rPr>
        <w:t>وقال: "حَقًّا قَدْ عُرِفَ الأَمْرُ"</w:t>
      </w:r>
    </w:p>
    <w:p>
      <w:pPr>
        <w:bidi/>
      </w:pPr>
      <w:r>
        <w:rPr>
          <w:rtl/>
          <w:cs/>
          <w:lang w:val="ar_AE" w:bidi="ar_AE"/>
        </w:rPr>
      </w:r>
      <w:r>
        <w:rPr>
          <w:rtl/>
          <w:cs/>
          <w:lang w:val="ar_AE" w:bidi="ar_AE"/>
        </w:rPr>
        <w:t>قد يكون من الأوضح تقديم ما كان على الأرجح فكرة لدى موسى كاقتباس غير مباشر. ترجمة بديلة (كاقتباس غير مباشر): "لأنه كان يعتقد أن الجميع يعرفون ما فعله"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15 (#1)</w:t>
      </w:r>
      <w:r>
        <w:rPr>
          <w:rtl/>
          <w:cs/>
          <w:lang w:val="ar_AE" w:bidi="ar_AE"/>
        </w:rPr>
      </w:r>
    </w:p>
    <w:p>
      <w:pPr>
        <w:bidi/>
      </w:pPr>
      <w:r>
        <w:rPr>
          <w:rtl/>
          <w:cs/>
          <w:lang w:val="ar_AE" w:bidi="ar_AE"/>
        </w:rPr>
      </w:r>
      <w:r>
        <w:rPr>
          <w:rtl/>
          <w:cs/>
          <w:lang w:val="ar_AE" w:bidi="ar_AE"/>
        </w:rPr>
        <w:t>וַ⁠יְבַקֵּ֖שׁ לַ⁠הֲרֹ֣ג אֶת־מֹשֶׁ֑ה</w:t>
      </w:r>
    </w:p>
    <w:p>
      <w:pPr>
        <w:bidi/>
      </w:pPr>
      <w:r>
        <w:rPr>
          <w:rtl/>
          <w:cs/>
          <w:lang w:val="ar_AE" w:bidi="ar_AE"/>
        </w:rPr>
      </w:r>
      <w:r>
        <w:rPr>
          <w:b/>
          <w:rtl/>
          <w:cs/>
          <w:lang w:val="ar_AE" w:bidi="ar_AE"/>
        </w:rPr>
        <w:t>"فَطَلَبَ أَنْ يَقْتُلَ مُوسَى"</w:t>
      </w:r>
    </w:p>
    <w:p>
      <w:pPr>
        <w:bidi/>
      </w:pPr>
      <w:r>
        <w:rPr>
          <w:rtl/>
          <w:cs/>
          <w:lang w:val="ar_AE" w:bidi="ar_AE"/>
        </w:rPr>
      </w:r>
      <w:r>
        <w:rPr>
          <w:rtl/>
          <w:cs/>
          <w:lang w:val="ar_AE" w:bidi="ar_AE"/>
        </w:rPr>
        <w:t>من المحتمل أن فرعون فوّض هذه المهمة. ترجمة بديلة: "وسعى لقتل موسى" (لاحظ أن صيغة المبني للمجهول لن تصلح في كل 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15 (#2)</w:t>
      </w:r>
      <w:r>
        <w:rPr>
          <w:rtl/>
          <w:cs/>
          <w:lang w:val="ar_AE" w:bidi="ar_AE"/>
        </w:rPr>
      </w:r>
    </w:p>
    <w:p>
      <w:pPr>
        <w:bidi/>
      </w:pPr>
      <w:r>
        <w:rPr>
          <w:rtl/>
          <w:cs/>
          <w:lang w:val="ar_AE" w:bidi="ar_AE"/>
        </w:rPr>
      </w:r>
      <w:r>
        <w:rPr>
          <w:rtl/>
          <w:cs/>
          <w:lang w:val="ar_AE" w:bidi="ar_AE"/>
        </w:rPr>
        <w:t>מִ⁠פְּנֵ֣י</w:t>
      </w:r>
    </w:p>
    <w:p>
      <w:pPr>
        <w:bidi/>
      </w:pPr>
      <w:r>
        <w:rPr>
          <w:rtl/>
          <w:cs/>
          <w:lang w:val="ar_AE" w:bidi="ar_AE"/>
        </w:rPr>
      </w:r>
      <w:r>
        <w:rPr>
          <w:b/>
          <w:rtl/>
          <w:cs/>
          <w:lang w:val="ar_AE" w:bidi="ar_AE"/>
        </w:rPr>
        <w:t>"من وجه"</w:t>
      </w:r>
    </w:p>
    <w:p>
      <w:pPr>
        <w:bidi/>
      </w:pPr>
      <w:r>
        <w:rPr>
          <w:rtl/>
          <w:cs/>
          <w:lang w:val="ar_AE" w:bidi="ar_AE"/>
        </w:rPr>
      </w:r>
      <w:r>
        <w:rPr>
          <w:b/>
          <w:rtl/>
          <w:cs/>
          <w:lang w:val="ar_AE" w:bidi="ar_AE"/>
        </w:rPr>
        <w:t>وجهه</w:t>
      </w:r>
      <w:r>
        <w:rPr>
          <w:rtl/>
          <w:cs/>
          <w:lang w:val="ar_AE" w:bidi="ar_AE"/>
        </w:rPr>
        <w:t xml:space="preserve"> تعني حضوره. ترجمة بديلة: "من"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15 (#3)</w:t>
      </w:r>
      <w:r>
        <w:rPr>
          <w:rtl/>
          <w:cs/>
          <w:lang w:val="ar_AE" w:bidi="ar_AE"/>
        </w:rPr>
      </w:r>
    </w:p>
    <w:p>
      <w:pPr>
        <w:bidi/>
      </w:pPr>
      <w:r>
        <w:rPr>
          <w:rtl/>
          <w:cs/>
          <w:lang w:val="ar_AE" w:bidi="ar_AE"/>
        </w:rPr>
      </w:r>
      <w:r>
        <w:rPr>
          <w:rtl/>
          <w:cs/>
          <w:lang w:val="ar_AE" w:bidi="ar_AE"/>
        </w:rPr>
        <w:t>וַ⁠יֵּ֥שֶׁב &amp; וַ⁠יֵּ֥שֶׁב</w:t>
      </w:r>
    </w:p>
    <w:p>
      <w:pPr>
        <w:bidi/>
      </w:pPr>
      <w:r>
        <w:rPr>
          <w:rtl/>
          <w:cs/>
          <w:lang w:val="ar_AE" w:bidi="ar_AE"/>
        </w:rPr>
      </w:r>
      <w:r>
        <w:rPr>
          <w:b/>
          <w:rtl/>
          <w:cs/>
          <w:lang w:val="ar_AE" w:bidi="ar_AE"/>
        </w:rPr>
        <w:t>"وسكن"</w:t>
      </w:r>
      <w:r>
        <w:rPr>
          <w:rtl/>
          <w:cs/>
          <w:lang w:val="ar_AE" w:bidi="ar_AE"/>
        </w:rPr>
        <w:t xml:space="preserve"> - </w:t>
      </w:r>
      <w:r>
        <w:rPr>
          <w:b/>
          <w:rtl/>
          <w:cs/>
          <w:lang w:val="ar_AE" w:bidi="ar_AE"/>
        </w:rPr>
        <w:t>"وجلس"</w:t>
      </w:r>
    </w:p>
    <w:p>
      <w:pPr>
        <w:bidi/>
      </w:pPr>
      <w:r>
        <w:rPr>
          <w:rtl/>
          <w:cs/>
          <w:lang w:val="ar_AE" w:bidi="ar_AE"/>
        </w:rPr>
      </w:r>
      <w:r>
        <w:rPr>
          <w:rtl/>
          <w:cs/>
          <w:lang w:val="ar_AE" w:bidi="ar_AE"/>
        </w:rPr>
        <w:t>في العبرية، هذه الكلمات هي نفس الفعل. وفي الإنجليزية، يمكن ترجمتها إلى "استقر"، التي يمكن أن تعني السكن في مكان معين، ولكن يمكن أن تعني أيضًا خفض الجسم إلى وضع الجلوس. وقد يعني هذا أن : (1) موسى عاش في مديان. وجلس بجانب هذه البئر يومًا ما. وقد تكون هذه البئر هي بئر البلدة التي عاش فيها. (2) موسى عاش في مديان. وكان بيته بجانب هذه البئر. (3) كان موسى متجولًا. وقد كان في مديان وجلس بجانب هذه البئر عندما حدث الحدث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16 (#1)</w:t>
      </w:r>
      <w:r>
        <w:rPr>
          <w:rtl/>
          <w:cs/>
          <w:lang w:val="ar_AE" w:bidi="ar_AE"/>
        </w:rPr>
      </w:r>
    </w:p>
    <w:p>
      <w:pPr>
        <w:bidi/>
      </w:pPr>
      <w:r>
        <w:rPr>
          <w:rtl/>
          <w:cs/>
          <w:lang w:val="ar_AE" w:bidi="ar_AE"/>
        </w:rPr>
      </w:r>
      <w:r>
        <w:rPr>
          <w:rtl/>
          <w:cs/>
          <w:lang w:val="ar_AE" w:bidi="ar_AE"/>
        </w:rPr>
        <w:t>וּ⁠לְ⁠כֹהֵ֥ן מִדְיָ֖ן שֶׁ֣בַע בָּנ֑וֹת</w:t>
      </w:r>
    </w:p>
    <w:p>
      <w:pPr>
        <w:bidi/>
      </w:pPr>
      <w:r>
        <w:rPr>
          <w:rtl/>
          <w:cs/>
          <w:lang w:val="ar_AE" w:bidi="ar_AE"/>
        </w:rPr>
      </w:r>
      <w:r>
        <w:rPr>
          <w:b/>
          <w:rtl/>
          <w:cs/>
          <w:lang w:val="ar_AE" w:bidi="ar_AE"/>
        </w:rPr>
        <w:t>"وَكَانَ لِكَاهِنِ مِدْيَانَ سَبْعُ بَنَاتٍ"</w:t>
      </w:r>
    </w:p>
    <w:p>
      <w:pPr>
        <w:bidi/>
      </w:pPr>
      <w:r>
        <w:rPr>
          <w:rtl/>
          <w:cs/>
          <w:lang w:val="ar_AE" w:bidi="ar_AE"/>
        </w:rPr>
      </w:r>
      <w:r>
        <w:rPr>
          <w:rtl/>
          <w:cs/>
          <w:lang w:val="ar_AE" w:bidi="ar_AE"/>
        </w:rPr>
        <w:t>هذه الجملة تُقدم معلومات أساسية توضح الخلفية.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16 (#2)</w:t>
      </w:r>
      <w:r>
        <w:rPr>
          <w:rtl/>
          <w:cs/>
          <w:lang w:val="ar_AE" w:bidi="ar_AE"/>
        </w:rPr>
      </w:r>
    </w:p>
    <w:p>
      <w:pPr>
        <w:bidi/>
      </w:pPr>
      <w:r>
        <w:rPr>
          <w:rtl/>
          <w:cs/>
          <w:lang w:val="ar_AE" w:bidi="ar_AE"/>
        </w:rPr>
      </w:r>
      <w:r>
        <w:rPr>
          <w:rtl/>
          <w:cs/>
          <w:lang w:val="ar_AE" w:bidi="ar_AE"/>
        </w:rPr>
        <w:t>וּ⁠לְ⁠כֹהֵ֥ן מִדְיָ֖ן שֶׁ֣בַע בָּנ֑וֹת</w:t>
      </w:r>
    </w:p>
    <w:p>
      <w:pPr>
        <w:bidi/>
      </w:pPr>
      <w:r>
        <w:rPr>
          <w:rtl/>
          <w:cs/>
          <w:lang w:val="ar_AE" w:bidi="ar_AE"/>
        </w:rPr>
      </w:r>
      <w:r>
        <w:rPr>
          <w:b/>
          <w:rtl/>
          <w:cs/>
          <w:lang w:val="ar_AE" w:bidi="ar_AE"/>
        </w:rPr>
        <w:t>"وَكَانَ لِكَاهِنِ مِدْيَانَ سَبْعُ بَنَاتٍ"</w:t>
      </w:r>
    </w:p>
    <w:p>
      <w:pPr>
        <w:bidi/>
      </w:pPr>
      <w:r>
        <w:rPr>
          <w:rtl/>
          <w:cs/>
          <w:lang w:val="ar_AE" w:bidi="ar_AE"/>
        </w:rPr>
      </w:r>
      <w:r>
        <w:rPr>
          <w:rtl/>
          <w:cs/>
          <w:lang w:val="ar_AE" w:bidi="ar_AE"/>
        </w:rPr>
        <w:t>تشير هذه الجملة إلى انتقال في المشهد. ومع ذلك، يبدو أن العبارة الأخيرة من الآية السابقة ("وجلس عند البئر") مرتبطة بهذا المشهد الجديد، لذا قد ترغب في إجراء الانتقال قبل ذلك،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16 (#3)</w:t>
      </w:r>
      <w:r>
        <w:rPr>
          <w:rtl/>
          <w:cs/>
          <w:lang w:val="ar_AE" w:bidi="ar_AE"/>
        </w:rPr>
      </w:r>
    </w:p>
    <w:p>
      <w:pPr>
        <w:bidi/>
      </w:pPr>
      <w:r>
        <w:rPr>
          <w:rtl/>
          <w:cs/>
          <w:lang w:val="ar_AE" w:bidi="ar_AE"/>
        </w:rPr>
      </w:r>
      <w:r>
        <w:rPr>
          <w:rtl/>
          <w:cs/>
          <w:lang w:val="ar_AE" w:bidi="ar_AE"/>
        </w:rPr>
        <w:t>בָּנ֑וֹת</w:t>
      </w:r>
    </w:p>
    <w:p>
      <w:pPr>
        <w:bidi/>
      </w:pPr>
      <w:r>
        <w:rPr>
          <w:rtl/>
          <w:cs/>
          <w:lang w:val="ar_AE" w:bidi="ar_AE"/>
        </w:rPr>
      </w:r>
      <w:r>
        <w:rPr>
          <w:b/>
          <w:rtl/>
          <w:cs/>
          <w:lang w:val="ar_AE" w:bidi="ar_AE"/>
        </w:rPr>
        <w:t>"بنات"</w:t>
      </w:r>
    </w:p>
    <w:p>
      <w:pPr>
        <w:bidi/>
      </w:pPr>
      <w:r>
        <w:rPr>
          <w:rtl/>
          <w:cs/>
          <w:lang w:val="ar_AE" w:bidi="ar_AE"/>
        </w:rPr>
      </w:r>
      <w:r>
        <w:rPr>
          <w:b/>
          <w:rtl/>
          <w:cs/>
          <w:lang w:val="ar_AE" w:bidi="ar_AE"/>
        </w:rPr>
        <w:t>البنات</w:t>
      </w:r>
      <w:r>
        <w:rPr>
          <w:rtl/>
          <w:cs/>
          <w:lang w:val="ar_AE" w:bidi="ar_AE"/>
        </w:rPr>
        <w:t xml:space="preserve"> هنا مشاركات جديدات. استخدم الصيغة المناسبة في لغتك لتقديم الشخصيات الجديدة.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16 (#4)</w:t>
      </w:r>
      <w:r>
        <w:rPr>
          <w:rtl/>
          <w:cs/>
          <w:lang w:val="ar_AE" w:bidi="ar_AE"/>
        </w:rPr>
      </w:r>
    </w:p>
    <w:p>
      <w:pPr>
        <w:bidi/>
      </w:pPr>
      <w:r>
        <w:rPr>
          <w:rtl/>
          <w:cs/>
          <w:lang w:val="ar_AE" w:bidi="ar_AE"/>
        </w:rPr>
      </w:r>
      <w:r>
        <w:rPr>
          <w:rtl/>
          <w:cs/>
          <w:lang w:val="ar_AE" w:bidi="ar_AE"/>
        </w:rPr>
        <w:t>וַ⁠תָּבֹ֣אנָה</w:t>
      </w:r>
    </w:p>
    <w:p>
      <w:pPr>
        <w:bidi/>
      </w:pPr>
      <w:r>
        <w:rPr>
          <w:rtl/>
          <w:cs/>
          <w:lang w:val="ar_AE" w:bidi="ar_AE"/>
        </w:rPr>
      </w:r>
      <w:r>
        <w:rPr>
          <w:b/>
          <w:rtl/>
          <w:cs/>
          <w:lang w:val="ar_AE" w:bidi="ar_AE"/>
        </w:rPr>
        <w:t>"فَأَتَيْنَ"</w:t>
      </w:r>
    </w:p>
    <w:p>
      <w:pPr>
        <w:bidi/>
      </w:pPr>
      <w:r>
        <w:rPr>
          <w:rtl/>
          <w:cs/>
          <w:lang w:val="ar_AE" w:bidi="ar_AE"/>
        </w:rPr>
      </w:r>
      <w:r>
        <w:rPr>
          <w:rtl/>
          <w:cs/>
          <w:lang w:val="ar_AE" w:bidi="ar_AE"/>
        </w:rPr>
        <w:t>يتم سرد القصة لتسجيل الأحداث عند البئر. فقد جاءت البنات من مكان آخر إلى البئر. وربما كنّ سائرات على الأقدام. هنا، ستحتاج كل لغة إلى اختيار الكلمة المناسبة للإشارة إلى الحركة.</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16 (#5)</w:t>
      </w:r>
      <w:r>
        <w:rPr>
          <w:rtl/>
          <w:cs/>
          <w:lang w:val="ar_AE" w:bidi="ar_AE"/>
        </w:rPr>
      </w:r>
    </w:p>
    <w:p>
      <w:pPr>
        <w:bidi/>
      </w:pPr>
      <w:r>
        <w:rPr>
          <w:rtl/>
          <w:cs/>
          <w:lang w:val="ar_AE" w:bidi="ar_AE"/>
        </w:rPr>
      </w:r>
      <w:r>
        <w:rPr>
          <w:rtl/>
          <w:cs/>
          <w:lang w:val="ar_AE" w:bidi="ar_AE"/>
        </w:rPr>
        <w:t>שֶׁ֣בַע</w:t>
      </w:r>
    </w:p>
    <w:p>
      <w:pPr>
        <w:bidi/>
      </w:pPr>
      <w:r>
        <w:rPr>
          <w:rtl/>
          <w:cs/>
          <w:lang w:val="ar_AE" w:bidi="ar_AE"/>
        </w:rPr>
      </w:r>
      <w:r>
        <w:rPr>
          <w:b/>
          <w:rtl/>
          <w:cs/>
          <w:lang w:val="ar_AE" w:bidi="ar_AE"/>
        </w:rPr>
        <w:t>"سبعة"</w:t>
      </w:r>
    </w:p>
    <w:p>
      <w:pPr>
        <w:bidi/>
      </w:pPr>
      <w:r>
        <w:rPr>
          <w:rtl/>
          <w:cs/>
          <w:lang w:val="ar_AE" w:bidi="ar_AE"/>
        </w:rPr>
      </w:r>
      <w:r>
        <w:rPr>
          <w:rtl/>
          <w:cs/>
          <w:lang w:val="ar_AE" w:bidi="ar_AE"/>
        </w:rPr>
        <w:t>٧</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16 (#6)</w:t>
      </w:r>
      <w:r>
        <w:rPr>
          <w:rtl/>
          <w:cs/>
          <w:lang w:val="ar_AE" w:bidi="ar_AE"/>
        </w:rPr>
      </w:r>
    </w:p>
    <w:p>
      <w:pPr>
        <w:bidi/>
      </w:pPr>
      <w:r>
        <w:rPr>
          <w:rtl/>
          <w:cs/>
          <w:lang w:val="ar_AE" w:bidi="ar_AE"/>
        </w:rPr>
      </w:r>
      <w:r>
        <w:rPr>
          <w:rtl/>
          <w:cs/>
          <w:lang w:val="ar_AE" w:bidi="ar_AE"/>
        </w:rPr>
        <w:t>וַ⁠תִּדְלֶ֗נָה</w:t>
      </w:r>
    </w:p>
    <w:p>
      <w:pPr>
        <w:bidi/>
      </w:pPr>
      <w:r>
        <w:rPr>
          <w:rtl/>
          <w:cs/>
          <w:lang w:val="ar_AE" w:bidi="ar_AE"/>
        </w:rPr>
      </w:r>
      <w:r>
        <w:rPr>
          <w:b/>
          <w:rtl/>
          <w:cs/>
          <w:lang w:val="ar_AE" w:bidi="ar_AE"/>
        </w:rPr>
        <w:t>"وَاسْتَقَيْنَ"</w:t>
      </w:r>
    </w:p>
    <w:p>
      <w:pPr>
        <w:bidi/>
      </w:pPr>
      <w:r>
        <w:rPr>
          <w:rtl/>
          <w:cs/>
          <w:lang w:val="ar_AE" w:bidi="ar_AE"/>
        </w:rPr>
      </w:r>
      <w:r>
        <w:rPr>
          <w:rtl/>
          <w:cs/>
          <w:lang w:val="ar_AE" w:bidi="ar_AE"/>
        </w:rPr>
        <w:t>هذا يعني أنهم جلبوا الماء من بئر.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16 (#7)</w:t>
      </w:r>
      <w:r>
        <w:rPr>
          <w:rtl/>
          <w:cs/>
          <w:lang w:val="ar_AE" w:bidi="ar_AE"/>
        </w:rPr>
      </w:r>
    </w:p>
    <w:p>
      <w:pPr>
        <w:bidi/>
      </w:pPr>
      <w:r>
        <w:rPr>
          <w:rtl/>
          <w:cs/>
          <w:lang w:val="ar_AE" w:bidi="ar_AE"/>
        </w:rPr>
      </w:r>
      <w:r>
        <w:rPr>
          <w:rtl/>
          <w:cs/>
          <w:lang w:val="ar_AE" w:bidi="ar_AE"/>
        </w:rPr>
        <w:t>אֶת־הָ֣⁠רְהָטִ֔ים</w:t>
      </w:r>
    </w:p>
    <w:p>
      <w:pPr>
        <w:bidi/>
      </w:pPr>
      <w:r>
        <w:rPr>
          <w:rtl/>
          <w:cs/>
          <w:lang w:val="ar_AE" w:bidi="ar_AE"/>
        </w:rPr>
      </w:r>
      <w:r>
        <w:rPr>
          <w:b/>
          <w:rtl/>
          <w:cs/>
          <w:lang w:val="ar_AE" w:bidi="ar_AE"/>
        </w:rPr>
        <w:t>"الأَجْرَانَ"</w:t>
      </w:r>
    </w:p>
    <w:p>
      <w:pPr>
        <w:bidi/>
      </w:pPr>
      <w:r>
        <w:rPr>
          <w:rtl/>
          <w:cs/>
          <w:lang w:val="ar_AE" w:bidi="ar_AE"/>
        </w:rPr>
      </w:r>
      <w:r>
        <w:rPr>
          <w:rtl/>
          <w:cs/>
          <w:lang w:val="ar_AE" w:bidi="ar_AE"/>
        </w:rPr>
        <w:t xml:space="preserve">كانت </w:t>
      </w:r>
      <w:r>
        <w:rPr>
          <w:b/>
          <w:rtl/>
          <w:cs/>
          <w:lang w:val="ar_AE" w:bidi="ar_AE"/>
        </w:rPr>
        <w:t>الأجران</w:t>
      </w:r>
      <w:r>
        <w:rPr>
          <w:rtl/>
          <w:cs/>
          <w:lang w:val="ar_AE" w:bidi="ar_AE"/>
        </w:rPr>
        <w:t xml:space="preserve"> (</w:t>
      </w:r>
      <w:r>
        <w:rPr>
          <w:b/>
          <w:rtl/>
          <w:cs/>
          <w:lang w:val="ar_AE" w:bidi="ar_AE"/>
        </w:rPr>
        <w:t>المعالف)</w:t>
      </w:r>
      <w:r>
        <w:rPr>
          <w:rtl/>
          <w:cs/>
          <w:lang w:val="ar_AE" w:bidi="ar_AE"/>
        </w:rPr>
        <w:t xml:space="preserve"> عبارة عن أوعية طويلة وضيقة ومفتوحة لتأكل أو تشرب منها الحيوانات.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17 (#1)</w:t>
      </w:r>
      <w:r>
        <w:rPr>
          <w:rtl/>
          <w:cs/>
          <w:lang w:val="ar_AE" w:bidi="ar_AE"/>
        </w:rPr>
      </w:r>
    </w:p>
    <w:p>
      <w:pPr>
        <w:bidi/>
      </w:pPr>
      <w:r>
        <w:rPr>
          <w:rtl/>
          <w:cs/>
          <w:lang w:val="ar_AE" w:bidi="ar_AE"/>
        </w:rPr>
      </w:r>
      <w:r>
        <w:rPr>
          <w:rtl/>
          <w:cs/>
          <w:lang w:val="ar_AE" w:bidi="ar_AE"/>
        </w:rPr>
        <w:t>וַ⁠יָּבֹ֥אוּ</w:t>
      </w:r>
    </w:p>
    <w:p>
      <w:pPr>
        <w:bidi/>
      </w:pPr>
      <w:r>
        <w:rPr>
          <w:rtl/>
          <w:cs/>
          <w:lang w:val="ar_AE" w:bidi="ar_AE"/>
        </w:rPr>
      </w:r>
      <w:r>
        <w:rPr>
          <w:b/>
          <w:rtl/>
          <w:cs/>
          <w:lang w:val="ar_AE" w:bidi="ar_AE"/>
        </w:rPr>
        <w:t>"ف"</w:t>
      </w:r>
      <w:r>
        <w:rPr>
          <w:rtl/>
          <w:cs/>
          <w:lang w:val="ar_AE" w:bidi="ar_AE"/>
        </w:rPr>
        <w:t xml:space="preserve"> - </w:t>
      </w:r>
      <w:r>
        <w:rPr>
          <w:b/>
          <w:rtl/>
          <w:cs/>
          <w:lang w:val="ar_AE" w:bidi="ar_AE"/>
        </w:rPr>
        <w:t>"أَتَى"</w:t>
      </w:r>
    </w:p>
    <w:p>
      <w:pPr>
        <w:bidi/>
      </w:pPr>
      <w:r>
        <w:rPr>
          <w:rtl/>
          <w:cs/>
          <w:lang w:val="ar_AE" w:bidi="ar_AE"/>
        </w:rPr>
      </w:r>
      <w:r>
        <w:rPr>
          <w:rtl/>
          <w:cs/>
          <w:lang w:val="ar_AE" w:bidi="ar_AE"/>
        </w:rPr>
        <w:t xml:space="preserve">لقد </w:t>
      </w:r>
      <w:r>
        <w:rPr>
          <w:b/>
          <w:rtl/>
          <w:cs/>
          <w:lang w:val="ar_AE" w:bidi="ar_AE"/>
        </w:rPr>
        <w:t xml:space="preserve">أَتَت </w:t>
      </w:r>
      <w:r>
        <w:rPr>
          <w:rtl/>
          <w:cs/>
          <w:lang w:val="ar_AE" w:bidi="ar_AE"/>
        </w:rPr>
        <w:t xml:space="preserve">مجموعة من </w:t>
      </w:r>
      <w:r>
        <w:rPr>
          <w:b/>
          <w:rtl/>
          <w:cs/>
          <w:lang w:val="ar_AE" w:bidi="ar_AE"/>
        </w:rPr>
        <w:t>الرجال</w:t>
      </w:r>
      <w:r>
        <w:rPr>
          <w:rtl/>
          <w:cs/>
          <w:lang w:val="ar_AE" w:bidi="ar_AE"/>
        </w:rPr>
        <w:t>. وعلى الأغلب إنهم لم يكونوا بعيدين قبل المجيء وطرد النساء. استخدم صيغة مناسبة لإظهار فعل الحركة.</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17 (#2)</w:t>
      </w:r>
      <w:r>
        <w:rPr>
          <w:rtl/>
          <w:cs/>
          <w:lang w:val="ar_AE" w:bidi="ar_AE"/>
        </w:rPr>
      </w:r>
    </w:p>
    <w:p>
      <w:pPr>
        <w:bidi/>
      </w:pPr>
      <w:r>
        <w:rPr>
          <w:rtl/>
          <w:cs/>
          <w:lang w:val="ar_AE" w:bidi="ar_AE"/>
        </w:rPr>
      </w:r>
      <w:r>
        <w:rPr>
          <w:rtl/>
          <w:cs/>
          <w:lang w:val="ar_AE" w:bidi="ar_AE"/>
        </w:rPr>
        <w:t>הָ⁠רֹעִ֖ים</w:t>
      </w:r>
    </w:p>
    <w:p>
      <w:pPr>
        <w:bidi/>
      </w:pPr>
      <w:r>
        <w:rPr>
          <w:rtl/>
          <w:cs/>
          <w:lang w:val="ar_AE" w:bidi="ar_AE"/>
        </w:rPr>
      </w:r>
      <w:r>
        <w:rPr>
          <w:b/>
          <w:rtl/>
          <w:cs/>
          <w:lang w:val="ar_AE" w:bidi="ar_AE"/>
        </w:rPr>
        <w:t>"فَأَتَى الرُّعَاةُ"</w:t>
      </w:r>
    </w:p>
    <w:p>
      <w:pPr>
        <w:bidi/>
      </w:pPr>
      <w:r>
        <w:rPr>
          <w:rtl/>
          <w:cs/>
          <w:lang w:val="ar_AE" w:bidi="ar_AE"/>
        </w:rPr>
      </w:r>
      <w:r>
        <w:rPr>
          <w:rtl/>
          <w:cs/>
          <w:lang w:val="ar_AE" w:bidi="ar_AE"/>
        </w:rPr>
        <w:t>هذه شخصيات جديدة لم تُرَ إلا لفترة وجيزة.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17 (#3)</w:t>
      </w:r>
      <w:r>
        <w:rPr>
          <w:rtl/>
          <w:cs/>
          <w:lang w:val="ar_AE" w:bidi="ar_AE"/>
        </w:rPr>
      </w:r>
    </w:p>
    <w:p>
      <w:pPr>
        <w:bidi/>
      </w:pPr>
      <w:r>
        <w:rPr>
          <w:rtl/>
          <w:cs/>
          <w:lang w:val="ar_AE" w:bidi="ar_AE"/>
        </w:rPr>
      </w:r>
      <w:r>
        <w:rPr>
          <w:rtl/>
          <w:cs/>
          <w:lang w:val="ar_AE" w:bidi="ar_AE"/>
        </w:rPr>
        <w:t>וַ⁠יָּ֤קָם</w:t>
      </w:r>
    </w:p>
    <w:p>
      <w:pPr>
        <w:bidi/>
      </w:pPr>
      <w:r>
        <w:rPr>
          <w:rtl/>
          <w:cs/>
          <w:lang w:val="ar_AE" w:bidi="ar_AE"/>
        </w:rPr>
      </w:r>
      <w:r>
        <w:rPr>
          <w:b/>
          <w:rtl/>
          <w:cs/>
          <w:lang w:val="ar_AE" w:bidi="ar_AE"/>
        </w:rPr>
        <w:t>"ف"</w:t>
      </w:r>
      <w:r>
        <w:rPr>
          <w:rtl/>
          <w:cs/>
          <w:lang w:val="ar_AE" w:bidi="ar_AE"/>
        </w:rPr>
        <w:t xml:space="preserve"> - </w:t>
      </w:r>
      <w:r>
        <w:rPr>
          <w:b/>
          <w:rtl/>
          <w:cs/>
          <w:lang w:val="ar_AE" w:bidi="ar_AE"/>
        </w:rPr>
        <w:t>"نَهَضَ"</w:t>
      </w:r>
    </w:p>
    <w:p>
      <w:pPr>
        <w:bidi/>
      </w:pPr>
      <w:r>
        <w:rPr>
          <w:rtl/>
          <w:cs/>
          <w:lang w:val="ar_AE" w:bidi="ar_AE"/>
        </w:rPr>
      </w:r>
      <w:r>
        <w:rPr>
          <w:rtl/>
          <w:cs/>
          <w:lang w:val="ar_AE" w:bidi="ar_AE"/>
        </w:rPr>
        <w:t>استخدم تعبيرًا يشير إلى أن ما فعله موسى كان غير متوقع.</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18 (#1)</w:t>
      </w:r>
      <w:r>
        <w:rPr>
          <w:rtl/>
          <w:cs/>
          <w:lang w:val="ar_AE" w:bidi="ar_AE"/>
        </w:rPr>
      </w:r>
    </w:p>
    <w:p>
      <w:pPr>
        <w:bidi/>
      </w:pPr>
      <w:r>
        <w:rPr>
          <w:rtl/>
          <w:cs/>
          <w:lang w:val="ar_AE" w:bidi="ar_AE"/>
        </w:rPr>
      </w:r>
      <w:r>
        <w:rPr>
          <w:rtl/>
          <w:cs/>
          <w:lang w:val="ar_AE" w:bidi="ar_AE"/>
        </w:rPr>
        <w:t>וַ⁠תָּבֹ֕אנָה</w:t>
      </w:r>
    </w:p>
    <w:p>
      <w:pPr>
        <w:bidi/>
      </w:pPr>
      <w:r>
        <w:rPr>
          <w:rtl/>
          <w:cs/>
          <w:lang w:val="ar_AE" w:bidi="ar_AE"/>
        </w:rPr>
      </w:r>
      <w:r>
        <w:rPr>
          <w:b/>
          <w:rtl/>
          <w:cs/>
          <w:lang w:val="ar_AE" w:bidi="ar_AE"/>
        </w:rPr>
        <w:t>"فَلَمَّا أَتَيْنَ"</w:t>
      </w:r>
    </w:p>
    <w:p>
      <w:pPr>
        <w:bidi/>
      </w:pPr>
      <w:r>
        <w:rPr>
          <w:rtl/>
          <w:cs/>
          <w:lang w:val="ar_AE" w:bidi="ar_AE"/>
        </w:rPr>
      </w:r>
      <w:r>
        <w:rPr>
          <w:rtl/>
          <w:cs/>
          <w:lang w:val="ar_AE" w:bidi="ar_AE"/>
        </w:rPr>
        <w:t>جاءت البنات من البئر إلى أبيهن، ربما سيرًا على الأقدام. يمكنك استخدام إما "جاء" أو "ذهب"، أيهمَا مناسب أكثر.</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18 (#2)</w:t>
      </w:r>
      <w:r>
        <w:rPr>
          <w:rtl/>
          <w:cs/>
          <w:lang w:val="ar_AE" w:bidi="ar_AE"/>
        </w:rPr>
      </w:r>
    </w:p>
    <w:p>
      <w:pPr>
        <w:bidi/>
      </w:pPr>
      <w:r>
        <w:rPr>
          <w:rtl/>
          <w:cs/>
          <w:lang w:val="ar_AE" w:bidi="ar_AE"/>
        </w:rPr>
      </w:r>
      <w:r>
        <w:rPr>
          <w:rtl/>
          <w:cs/>
          <w:lang w:val="ar_AE" w:bidi="ar_AE"/>
        </w:rPr>
        <w:t>רְעוּאֵ֖ל</w:t>
      </w:r>
    </w:p>
    <w:p>
      <w:pPr>
        <w:bidi/>
      </w:pPr>
      <w:r>
        <w:rPr>
          <w:rtl/>
          <w:cs/>
          <w:lang w:val="ar_AE" w:bidi="ar_AE"/>
        </w:rPr>
      </w:r>
      <w:r>
        <w:rPr>
          <w:b/>
          <w:rtl/>
          <w:cs/>
          <w:lang w:val="ar_AE" w:bidi="ar_AE"/>
        </w:rPr>
        <w:t>"رعوئيل"</w:t>
      </w:r>
    </w:p>
    <w:p>
      <w:pPr>
        <w:bidi/>
      </w:pPr>
      <w:r>
        <w:rPr>
          <w:rtl/>
          <w:cs/>
          <w:lang w:val="ar_AE" w:bidi="ar_AE"/>
        </w:rPr>
      </w:r>
      <w:r>
        <w:rPr>
          <w:b/>
          <w:rtl/>
          <w:cs/>
          <w:lang w:val="ar_AE" w:bidi="ar_AE"/>
        </w:rPr>
        <w:t>رعوئيل</w:t>
      </w:r>
      <w:r>
        <w:rPr>
          <w:rtl/>
          <w:cs/>
          <w:lang w:val="ar_AE" w:bidi="ar_AE"/>
        </w:rPr>
        <w:t>، اسم أو ربما لقب، يُستخدم للرجل فقط هنا وفي سفر العدد 10:29. كما يُعرف أيضًا باسم "يثرون".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18 (#3)</w:t>
      </w:r>
      <w:r>
        <w:rPr>
          <w:rtl/>
          <w:cs/>
          <w:lang w:val="ar_AE" w:bidi="ar_AE"/>
        </w:rPr>
      </w:r>
    </w:p>
    <w:p>
      <w:pPr>
        <w:bidi/>
      </w:pPr>
      <w:r>
        <w:rPr>
          <w:rtl/>
          <w:cs/>
          <w:lang w:val="ar_AE" w:bidi="ar_AE"/>
        </w:rPr>
      </w:r>
      <w:r>
        <w:rPr>
          <w:rtl/>
          <w:cs/>
          <w:lang w:val="ar_AE" w:bidi="ar_AE"/>
        </w:rPr>
        <w:t>רְעוּאֵ֖ל</w:t>
      </w:r>
    </w:p>
    <w:p>
      <w:pPr>
        <w:bidi/>
      </w:pPr>
      <w:r>
        <w:rPr>
          <w:rtl/>
          <w:cs/>
          <w:lang w:val="ar_AE" w:bidi="ar_AE"/>
        </w:rPr>
      </w:r>
      <w:r>
        <w:rPr>
          <w:b/>
          <w:rtl/>
          <w:cs/>
          <w:lang w:val="ar_AE" w:bidi="ar_AE"/>
        </w:rPr>
        <w:t>"رعوئيل"</w:t>
      </w:r>
    </w:p>
    <w:p>
      <w:pPr>
        <w:bidi/>
      </w:pPr>
      <w:r>
        <w:rPr>
          <w:rtl/>
          <w:cs/>
          <w:lang w:val="ar_AE" w:bidi="ar_AE"/>
        </w:rPr>
      </w:r>
      <w:r>
        <w:rPr>
          <w:rtl/>
          <w:cs/>
          <w:lang w:val="ar_AE" w:bidi="ar_AE"/>
        </w:rPr>
        <w:t xml:space="preserve">تم ذِكْر كاهن مديان في آية </w:t>
      </w:r>
      <w:r>
        <w:rPr>
          <w:rtl/>
          <w:cs/>
          <w:lang w:val="ar_AE" w:bidi="ar_AE"/>
        </w:rPr>
        <w:t>16</w:t>
      </w:r>
      <w:r>
        <w:rPr>
          <w:rtl/>
          <w:cs/>
          <w:lang w:val="ar_AE" w:bidi="ar_AE"/>
        </w:rPr>
        <w:t xml:space="preserve"> في تقديم معلومات أساسية ولكنه شخصية جديدة تبدأ من هنا. استخدم الشكل المناسب في لغتك لتقديم شخصية جديدة.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18 (#4)</w:t>
      </w:r>
      <w:r>
        <w:rPr>
          <w:rtl/>
          <w:cs/>
          <w:lang w:val="ar_AE" w:bidi="ar_AE"/>
        </w:rPr>
      </w:r>
    </w:p>
    <w:p>
      <w:pPr>
        <w:bidi/>
      </w:pPr>
      <w:r>
        <w:rPr>
          <w:rtl/>
          <w:cs/>
          <w:lang w:val="ar_AE" w:bidi="ar_AE"/>
        </w:rPr>
      </w:r>
      <w:r>
        <w:rPr>
          <w:rtl/>
          <w:cs/>
          <w:lang w:val="ar_AE" w:bidi="ar_AE"/>
        </w:rPr>
        <w:t>וַ⁠יֹּ֕אמֶר מַדּ֛וּעַ מִהַרְתֶּ֥ן בֹּ֖א הַ⁠יּֽוֹם</w:t>
      </w:r>
    </w:p>
    <w:p>
      <w:pPr>
        <w:bidi/>
      </w:pPr>
      <w:r>
        <w:rPr>
          <w:rtl/>
          <w:cs/>
          <w:lang w:val="ar_AE" w:bidi="ar_AE"/>
        </w:rPr>
      </w:r>
      <w:r>
        <w:rPr>
          <w:b/>
          <w:rtl/>
          <w:cs/>
          <w:lang w:val="ar_AE" w:bidi="ar_AE"/>
        </w:rPr>
        <w:t>"وقال: "مَا بَالُكُنَّ أَسْرَعْتُنَّ فِي الْمَجِيءِ الْيَوْمَ؟"</w:t>
      </w:r>
    </w:p>
    <w:p>
      <w:pPr>
        <w:bidi/>
      </w:pPr>
      <w:r>
        <w:rPr>
          <w:rtl/>
          <w:cs/>
          <w:lang w:val="ar_AE" w:bidi="ar_AE"/>
        </w:rPr>
      </w:r>
      <w:r>
        <w:rPr>
          <w:rtl/>
          <w:cs/>
          <w:lang w:val="ar_AE" w:bidi="ar_AE"/>
        </w:rPr>
        <w:t>إذا كان من المناسب أكثر في لغتك، فيمكنك التعبير عن ذلك كاقتباس غير مباشر. ترجمة بديلة: "وسأل كيف تمكنن من العودة بسرعة في ذلك اليوم"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18 (#5)</w:t>
      </w:r>
      <w:r>
        <w:rPr>
          <w:rtl/>
          <w:cs/>
          <w:lang w:val="ar_AE" w:bidi="ar_AE"/>
        </w:rPr>
      </w:r>
    </w:p>
    <w:p>
      <w:pPr>
        <w:bidi/>
      </w:pPr>
      <w:r>
        <w:rPr>
          <w:rtl/>
          <w:cs/>
          <w:lang w:val="ar_AE" w:bidi="ar_AE"/>
        </w:rPr>
      </w:r>
      <w:r>
        <w:rPr>
          <w:rtl/>
          <w:cs/>
          <w:lang w:val="ar_AE" w:bidi="ar_AE"/>
        </w:rPr>
        <w:t>בֹּ֖א</w:t>
      </w:r>
    </w:p>
    <w:p>
      <w:pPr>
        <w:bidi/>
      </w:pPr>
      <w:r>
        <w:rPr>
          <w:rtl/>
          <w:cs/>
          <w:lang w:val="ar_AE" w:bidi="ar_AE"/>
        </w:rPr>
      </w:r>
      <w:r>
        <w:rPr>
          <w:b/>
          <w:rtl/>
          <w:cs/>
          <w:lang w:val="ar_AE" w:bidi="ar_AE"/>
        </w:rPr>
        <w:t>"في الْمَجِيءِ"</w:t>
      </w:r>
    </w:p>
    <w:p>
      <w:pPr>
        <w:bidi/>
      </w:pPr>
      <w:r>
        <w:rPr>
          <w:rtl/>
          <w:cs/>
          <w:lang w:val="ar_AE" w:bidi="ar_AE"/>
        </w:rPr>
      </w:r>
      <w:r>
        <w:rPr>
          <w:rtl/>
          <w:cs/>
          <w:lang w:val="ar_AE" w:bidi="ar_AE"/>
        </w:rPr>
        <w:t>ترجمة بديلة: "في العودة"</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19 (#1)</w:t>
      </w:r>
      <w:r>
        <w:rPr>
          <w:rtl/>
          <w:cs/>
          <w:lang w:val="ar_AE" w:bidi="ar_AE"/>
        </w:rPr>
      </w:r>
    </w:p>
    <w:p>
      <w:pPr>
        <w:bidi/>
      </w:pPr>
      <w:r>
        <w:rPr>
          <w:rtl/>
          <w:cs/>
          <w:lang w:val="ar_AE" w:bidi="ar_AE"/>
        </w:rPr>
      </w:r>
      <w:r>
        <w:rPr>
          <w:rtl/>
          <w:cs/>
          <w:lang w:val="ar_AE" w:bidi="ar_AE"/>
        </w:rPr>
        <w:t>אִ֣ישׁ מִצְרִ֔י</w:t>
      </w:r>
    </w:p>
    <w:p>
      <w:pPr>
        <w:bidi/>
      </w:pPr>
      <w:r>
        <w:rPr>
          <w:rtl/>
          <w:cs/>
          <w:lang w:val="ar_AE" w:bidi="ar_AE"/>
        </w:rPr>
      </w:r>
      <w:r>
        <w:rPr>
          <w:b/>
          <w:rtl/>
          <w:cs/>
          <w:lang w:val="ar_AE" w:bidi="ar_AE"/>
        </w:rPr>
        <w:t>"رجل مصري"</w:t>
      </w:r>
    </w:p>
    <w:p>
      <w:pPr>
        <w:bidi/>
      </w:pPr>
      <w:r>
        <w:rPr>
          <w:rtl/>
          <w:cs/>
          <w:lang w:val="ar_AE" w:bidi="ar_AE"/>
        </w:rPr>
      </w:r>
      <w:r>
        <w:rPr>
          <w:rtl/>
          <w:cs/>
          <w:lang w:val="ar_AE" w:bidi="ar_AE"/>
        </w:rPr>
        <w:t>تفترض بنات يثرون أن موسى كان مصريًا. عند الترجمة، يجب أن يكون واضحًا أن هذا يشير إلى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19 (#2)</w:t>
      </w:r>
      <w:r>
        <w:rPr>
          <w:rtl/>
          <w:cs/>
          <w:lang w:val="ar_AE" w:bidi="ar_AE"/>
        </w:rPr>
      </w:r>
    </w:p>
    <w:p>
      <w:pPr>
        <w:bidi/>
      </w:pPr>
      <w:r>
        <w:rPr>
          <w:rtl/>
          <w:cs/>
          <w:lang w:val="ar_AE" w:bidi="ar_AE"/>
        </w:rPr>
      </w:r>
      <w:r>
        <w:rPr>
          <w:rtl/>
          <w:cs/>
          <w:lang w:val="ar_AE" w:bidi="ar_AE"/>
        </w:rPr>
        <w:t>מִ⁠יַּ֣ד</w:t>
      </w:r>
    </w:p>
    <w:p>
      <w:pPr>
        <w:bidi/>
      </w:pPr>
      <w:r>
        <w:rPr>
          <w:rtl/>
          <w:cs/>
          <w:lang w:val="ar_AE" w:bidi="ar_AE"/>
        </w:rPr>
      </w:r>
      <w:r>
        <w:rPr>
          <w:b/>
          <w:rtl/>
          <w:cs/>
          <w:lang w:val="ar_AE" w:bidi="ar_AE"/>
        </w:rPr>
        <w:t>"مِنْ أَيْدِي الرُّعَاةِ"</w:t>
      </w:r>
    </w:p>
    <w:p>
      <w:pPr>
        <w:bidi/>
      </w:pPr>
      <w:r>
        <w:rPr>
          <w:rtl/>
          <w:cs/>
          <w:lang w:val="ar_AE" w:bidi="ar_AE"/>
        </w:rPr>
      </w:r>
      <w:r>
        <w:rPr>
          <w:rtl/>
          <w:cs/>
          <w:lang w:val="ar_AE" w:bidi="ar_AE"/>
        </w:rPr>
        <w:t xml:space="preserve">هنا، تشير كلمة </w:t>
      </w:r>
      <w:r>
        <w:rPr>
          <w:b/>
          <w:rtl/>
          <w:cs/>
          <w:lang w:val="ar_AE" w:bidi="ar_AE"/>
        </w:rPr>
        <w:t>أيدي</w:t>
      </w:r>
      <w:r>
        <w:rPr>
          <w:rtl/>
          <w:cs/>
          <w:lang w:val="ar_AE" w:bidi="ar_AE"/>
        </w:rPr>
        <w:t xml:space="preserve"> إلى القوة أو السيطرة أو أفعال الرعاة. إذا كان ذلك مفيدًا في لغتك، فيمكنك استخدام تعبير مماثل أو لغة أوضح. ترجمة بديلة: "من بطش" أو "من ضرر"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19 (#3)</w:t>
      </w:r>
      <w:r>
        <w:rPr>
          <w:rtl/>
          <w:cs/>
          <w:lang w:val="ar_AE" w:bidi="ar_AE"/>
        </w:rPr>
      </w:r>
    </w:p>
    <w:p>
      <w:pPr>
        <w:bidi/>
      </w:pPr>
      <w:r>
        <w:rPr>
          <w:rtl/>
          <w:cs/>
          <w:lang w:val="ar_AE" w:bidi="ar_AE"/>
        </w:rPr>
      </w:r>
      <w:r>
        <w:rPr>
          <w:rtl/>
          <w:cs/>
          <w:lang w:val="ar_AE" w:bidi="ar_AE"/>
        </w:rPr>
        <w:t>דָּלֹ֤ה דָלָה֙</w:t>
      </w:r>
    </w:p>
    <w:p>
      <w:pPr>
        <w:bidi/>
      </w:pPr>
      <w:r>
        <w:rPr>
          <w:rtl/>
          <w:cs/>
          <w:lang w:val="ar_AE" w:bidi="ar_AE"/>
        </w:rPr>
      </w:r>
      <w:r>
        <w:rPr>
          <w:b/>
          <w:rtl/>
          <w:cs/>
          <w:lang w:val="ar_AE" w:bidi="ar_AE"/>
        </w:rPr>
        <w:t>"وَإِنَّهُ"</w:t>
      </w:r>
      <w:r>
        <w:rPr>
          <w:rtl/>
          <w:cs/>
          <w:lang w:val="ar_AE" w:bidi="ar_AE"/>
        </w:rPr>
        <w:t xml:space="preserve"> - </w:t>
      </w:r>
      <w:r>
        <w:rPr>
          <w:b/>
          <w:rtl/>
          <w:cs/>
          <w:lang w:val="ar_AE" w:bidi="ar_AE"/>
        </w:rPr>
        <w:t>"اسْتَقَى لَنَا"</w:t>
      </w:r>
    </w:p>
    <w:p>
      <w:pPr>
        <w:bidi/>
      </w:pPr>
      <w:r>
        <w:rPr>
          <w:rtl/>
          <w:cs/>
          <w:lang w:val="ar_AE" w:bidi="ar_AE"/>
        </w:rPr>
      </w:r>
      <w:r>
        <w:rPr>
          <w:rtl/>
          <w:cs/>
          <w:lang w:val="ar_AE" w:bidi="ar_AE"/>
        </w:rPr>
        <w:t>هذا يعبر عن الدهشة أو يؤكد على عظمة عمل موسى في اللطف تجاه النساء. إذا كان من المفيد في لغتك، فيمكنك استخدام تعبير مماثل من لغتك.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20 (#1)</w:t>
      </w:r>
      <w:r>
        <w:rPr>
          <w:rtl/>
          <w:cs/>
          <w:lang w:val="ar_AE" w:bidi="ar_AE"/>
        </w:rPr>
      </w:r>
    </w:p>
    <w:p>
      <w:pPr>
        <w:bidi/>
      </w:pPr>
      <w:r>
        <w:rPr>
          <w:rtl/>
          <w:cs/>
          <w:lang w:val="ar_AE" w:bidi="ar_AE"/>
        </w:rPr>
      </w:r>
      <w:r>
        <w:rPr>
          <w:rtl/>
          <w:cs/>
          <w:lang w:val="ar_AE" w:bidi="ar_AE"/>
        </w:rPr>
        <w:t>וְ⁠אַיּ֑⁠וֹ לָ֤⁠מָּה זֶּה֙ עֲזַבְתֶּ֣ן אֶת־הָ⁠אִ֔ישׁ</w:t>
      </w:r>
    </w:p>
    <w:p>
      <w:pPr>
        <w:bidi/>
      </w:pPr>
      <w:r>
        <w:rPr>
          <w:rtl/>
          <w:cs/>
          <w:lang w:val="ar_AE" w:bidi="ar_AE"/>
        </w:rPr>
      </w:r>
      <w:r>
        <w:rPr>
          <w:b/>
          <w:rtl/>
          <w:cs/>
          <w:lang w:val="ar_AE" w:bidi="ar_AE"/>
        </w:rPr>
        <w:t>"وَأَيْنَ هُوَ؟ لِمَاذَا تَرَكْتُنَّ الرَّجُلَ؟"</w:t>
      </w:r>
    </w:p>
    <w:p>
      <w:pPr>
        <w:bidi/>
      </w:pPr>
      <w:r>
        <w:rPr>
          <w:rtl/>
          <w:cs/>
          <w:lang w:val="ar_AE" w:bidi="ar_AE"/>
        </w:rPr>
      </w:r>
      <w:r>
        <w:rPr>
          <w:rtl/>
          <w:cs/>
          <w:lang w:val="ar_AE" w:bidi="ar_AE"/>
        </w:rPr>
        <w:t xml:space="preserve">هذه الأسئلة هي توبيخ بسيط للبنات لعدم دعوة موسى إلى بيتهن وفقًا لعادة الضيافة في تلك الثقافة.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"لم يكن ينبغي أن تتركوا هذا الرجل عند البئر!"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20 (#2)</w:t>
      </w:r>
      <w:r>
        <w:rPr>
          <w:rtl/>
          <w:cs/>
          <w:lang w:val="ar_AE" w:bidi="ar_AE"/>
        </w:rPr>
      </w:r>
    </w:p>
    <w:p>
      <w:pPr>
        <w:bidi/>
      </w:pPr>
      <w:r>
        <w:rPr>
          <w:rtl/>
          <w:cs/>
          <w:lang w:val="ar_AE" w:bidi="ar_AE"/>
        </w:rPr>
      </w:r>
      <w:r>
        <w:rPr>
          <w:rtl/>
          <w:cs/>
          <w:lang w:val="ar_AE" w:bidi="ar_AE"/>
        </w:rPr>
        <w:t>ל֖⁠וֹ</w:t>
      </w:r>
    </w:p>
    <w:p>
      <w:pPr>
        <w:bidi/>
      </w:pPr>
      <w:r>
        <w:rPr>
          <w:rtl/>
          <w:cs/>
          <w:lang w:val="ar_AE" w:bidi="ar_AE"/>
        </w:rPr>
      </w:r>
      <w:r>
        <w:rPr>
          <w:b/>
          <w:rtl/>
          <w:cs/>
          <w:lang w:val="ar_AE" w:bidi="ar_AE"/>
        </w:rPr>
        <w:t>"هو"</w:t>
      </w:r>
    </w:p>
    <w:p>
      <w:pPr>
        <w:bidi/>
      </w:pPr>
      <w:r>
        <w:rPr>
          <w:rtl/>
          <w:cs/>
          <w:lang w:val="ar_AE" w:bidi="ar_AE"/>
        </w:rPr>
      </w:r>
      <w:r>
        <w:rPr>
          <w:rtl/>
          <w:cs/>
          <w:lang w:val="ar_AE" w:bidi="ar_AE"/>
        </w:rPr>
        <w:t xml:space="preserve">هنا، الضمير </w:t>
      </w:r>
      <w:r>
        <w:rPr>
          <w:b/>
          <w:rtl/>
          <w:cs/>
          <w:lang w:val="ar_AE" w:bidi="ar_AE"/>
        </w:rPr>
        <w:t>هو</w:t>
      </w:r>
      <w:r>
        <w:rPr>
          <w:rtl/>
          <w:cs/>
          <w:lang w:val="ar_AE" w:bidi="ar_AE"/>
        </w:rPr>
        <w:t xml:space="preserve"> يشير إلى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20 (#3)</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"طَعَامًا" أو "خبزًا"</w:t>
      </w:r>
    </w:p>
    <w:p>
      <w:pPr>
        <w:bidi/>
      </w:pPr>
      <w:r>
        <w:rPr>
          <w:rtl/>
          <w:cs/>
          <w:lang w:val="ar_AE" w:bidi="ar_AE"/>
        </w:rPr>
      </w:r>
      <w:r>
        <w:rPr>
          <w:rtl/>
          <w:cs/>
          <w:lang w:val="ar_AE" w:bidi="ar_AE"/>
        </w:rPr>
        <w:t xml:space="preserve">هنا، يُستخدم </w:t>
      </w:r>
      <w:r>
        <w:rPr>
          <w:b/>
          <w:rtl/>
          <w:cs/>
          <w:lang w:val="ar_AE" w:bidi="ar_AE"/>
        </w:rPr>
        <w:t>الخبز</w:t>
      </w:r>
      <w:r>
        <w:rPr>
          <w:rtl/>
          <w:cs/>
          <w:lang w:val="ar_AE" w:bidi="ar_AE"/>
        </w:rPr>
        <w:t xml:space="preserve"> (حسب بعض الترجمات الإنجليزية) للإشارة إلى الطعام عمومًا. إذا كان هذا سيساء فهمه في لغتك، فيمكنك استخدام تعبير مشابه من ثقافتك أو لغة أوضح. ترجمة بديلة: "طعام" </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21 (#1)</w:t>
      </w:r>
      <w:r>
        <w:rPr>
          <w:rtl/>
          <w:cs/>
          <w:lang w:val="ar_AE" w:bidi="ar_AE"/>
        </w:rPr>
      </w:r>
    </w:p>
    <w:p>
      <w:pPr>
        <w:bidi/>
      </w:pPr>
      <w:r>
        <w:rPr>
          <w:rtl/>
          <w:cs/>
          <w:lang w:val="ar_AE" w:bidi="ar_AE"/>
        </w:rPr>
      </w:r>
      <w:r>
        <w:rPr>
          <w:rtl/>
          <w:cs/>
          <w:lang w:val="ar_AE" w:bidi="ar_AE"/>
        </w:rPr>
        <w:t>וַ⁠יּ֥וֹאֶל מֹשֶׁ֖ה לָ⁠שֶׁ֣בֶת אֶת־הָ⁠אִ֑ישׁ</w:t>
      </w:r>
    </w:p>
    <w:p>
      <w:pPr>
        <w:bidi/>
      </w:pPr>
      <w:r>
        <w:rPr>
          <w:rtl/>
          <w:cs/>
          <w:lang w:val="ar_AE" w:bidi="ar_AE"/>
        </w:rPr>
      </w:r>
      <w:r>
        <w:rPr>
          <w:b/>
          <w:rtl/>
          <w:cs/>
          <w:lang w:val="ar_AE" w:bidi="ar_AE"/>
        </w:rPr>
        <w:t>"فَارْتَضَى مُوسَى أَنْ يَسْكُنَ مَعَ الرَّجُلِ"</w:t>
      </w:r>
    </w:p>
    <w:p>
      <w:pPr>
        <w:bidi/>
      </w:pPr>
      <w:r>
        <w:rPr>
          <w:rtl/>
          <w:cs/>
          <w:lang w:val="ar_AE" w:bidi="ar_AE"/>
        </w:rPr>
      </w:r>
      <w:r>
        <w:rPr>
          <w:rtl/>
          <w:cs/>
          <w:lang w:val="ar_AE" w:bidi="ar_AE"/>
        </w:rPr>
        <w:t>ترجمة بديلة: "وافق موسى على العيش مع رعوئيل"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21 (#2)</w:t>
      </w:r>
      <w:r>
        <w:rPr>
          <w:rtl/>
          <w:cs/>
          <w:lang w:val="ar_AE" w:bidi="ar_AE"/>
        </w:rPr>
      </w:r>
    </w:p>
    <w:p>
      <w:pPr>
        <w:bidi/>
      </w:pPr>
      <w:r>
        <w:rPr>
          <w:rtl/>
          <w:cs/>
          <w:lang w:val="ar_AE" w:bidi="ar_AE"/>
        </w:rPr>
      </w:r>
      <w:r>
        <w:rPr>
          <w:rtl/>
          <w:cs/>
          <w:lang w:val="ar_AE" w:bidi="ar_AE"/>
        </w:rPr>
        <w:t>אֶת־צִפֹּרָ֥ה</w:t>
      </w:r>
    </w:p>
    <w:p>
      <w:pPr>
        <w:bidi/>
      </w:pPr>
      <w:r>
        <w:rPr>
          <w:rtl/>
          <w:cs/>
          <w:lang w:val="ar_AE" w:bidi="ar_AE"/>
        </w:rPr>
      </w:r>
      <w:r>
        <w:rPr>
          <w:b/>
          <w:rtl/>
          <w:cs/>
          <w:lang w:val="ar_AE" w:bidi="ar_AE"/>
        </w:rPr>
        <w:t>"صفورة"</w:t>
      </w:r>
    </w:p>
    <w:p>
      <w:pPr>
        <w:bidi/>
      </w:pPr>
      <w:r>
        <w:rPr>
          <w:rtl/>
          <w:cs/>
          <w:lang w:val="ar_AE" w:bidi="ar_AE"/>
        </w:rPr>
      </w:r>
      <w:r>
        <w:rPr>
          <w:b/>
          <w:rtl/>
          <w:cs/>
          <w:lang w:val="ar_AE" w:bidi="ar_AE"/>
        </w:rPr>
        <w:t>صفورة</w:t>
      </w:r>
      <w:r>
        <w:rPr>
          <w:rtl/>
          <w:cs/>
          <w:lang w:val="ar_AE" w:bidi="ar_AE"/>
        </w:rPr>
        <w:t xml:space="preserve"> هي ابنة رعوئيل (يثرون).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22 (#1)</w:t>
      </w:r>
      <w:r>
        <w:rPr>
          <w:rtl/>
          <w:cs/>
          <w:lang w:val="ar_AE" w:bidi="ar_AE"/>
        </w:rPr>
      </w:r>
    </w:p>
    <w:p>
      <w:pPr>
        <w:bidi/>
      </w:pPr>
      <w:r>
        <w:rPr>
          <w:rtl/>
          <w:cs/>
          <w:lang w:val="ar_AE" w:bidi="ar_AE"/>
        </w:rPr>
      </w:r>
      <w:r>
        <w:rPr>
          <w:rtl/>
          <w:cs/>
          <w:lang w:val="ar_AE" w:bidi="ar_AE"/>
        </w:rPr>
        <w:t>גֵּ֣ר הָיִ֔יתִי בְּ⁠אֶ֖רֶץ נָכְרִיָּֽה</w:t>
      </w:r>
    </w:p>
    <w:p>
      <w:pPr>
        <w:bidi/>
      </w:pPr>
      <w:r>
        <w:rPr>
          <w:rtl/>
          <w:cs/>
          <w:lang w:val="ar_AE" w:bidi="ar_AE"/>
        </w:rPr>
      </w:r>
      <w:r>
        <w:rPr>
          <w:b/>
          <w:rtl/>
          <w:cs/>
          <w:lang w:val="ar_AE" w:bidi="ar_AE"/>
        </w:rPr>
        <w:t>"كُنْتُ نَزِيلًا فِي أَرْضٍ غَرِيبَةٍ"</w:t>
      </w:r>
    </w:p>
    <w:p>
      <w:pPr>
        <w:bidi/>
      </w:pPr>
      <w:r>
        <w:rPr>
          <w:rtl/>
          <w:cs/>
          <w:lang w:val="ar_AE" w:bidi="ar_AE"/>
        </w:rPr>
      </w:r>
      <w:r>
        <w:rPr>
          <w:rtl/>
          <w:cs/>
          <w:lang w:val="ar_AE" w:bidi="ar_AE"/>
        </w:rPr>
        <w:t>هذا الجزء فقط هو اقتباس. كاحتمال للتوضيح، تتضمن الترجمة الإنجليزية UST كلا الحدثين الكلاميين كاقتباس واحد. قد يكون من المفيد لقرائك الإشارة إلى ذلك بعلامات الاقتباس من المستوى الأول أو بأي علامات ترقيم أو شكل آخر تستخدمه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22 (#2)</w:t>
      </w:r>
      <w:r>
        <w:rPr>
          <w:rtl/>
          <w:cs/>
          <w:lang w:val="ar_AE" w:bidi="ar_AE"/>
        </w:rPr>
      </w:r>
    </w:p>
    <w:p>
      <w:pPr>
        <w:bidi/>
      </w:pPr>
      <w:r>
        <w:rPr>
          <w:rtl/>
          <w:cs/>
          <w:lang w:val="ar_AE" w:bidi="ar_AE"/>
        </w:rPr>
      </w:r>
      <w:r>
        <w:rPr>
          <w:rtl/>
          <w:cs/>
          <w:lang w:val="ar_AE" w:bidi="ar_AE"/>
        </w:rPr>
        <w:t>גֵּרְשֹׁ֑ם</w:t>
      </w:r>
    </w:p>
    <w:p>
      <w:pPr>
        <w:bidi/>
      </w:pPr>
      <w:r>
        <w:rPr>
          <w:rtl/>
          <w:cs/>
          <w:lang w:val="ar_AE" w:bidi="ar_AE"/>
        </w:rPr>
      </w:r>
      <w:r>
        <w:rPr>
          <w:b/>
          <w:rtl/>
          <w:cs/>
          <w:lang w:val="ar_AE" w:bidi="ar_AE"/>
        </w:rPr>
        <w:t>"جرشوم"</w:t>
      </w:r>
    </w:p>
    <w:p>
      <w:pPr>
        <w:bidi/>
      </w:pPr>
      <w:r>
        <w:rPr>
          <w:rtl/>
          <w:cs/>
          <w:lang w:val="ar_AE" w:bidi="ar_AE"/>
        </w:rPr>
      </w:r>
      <w:r>
        <w:rPr>
          <w:rtl/>
          <w:cs/>
          <w:lang w:val="ar_AE" w:bidi="ar_AE"/>
        </w:rPr>
        <w:t xml:space="preserve">اسمه، </w:t>
      </w:r>
      <w:r>
        <w:rPr>
          <w:b/>
          <w:rtl/>
          <w:cs/>
          <w:lang w:val="ar_AE" w:bidi="ar_AE"/>
        </w:rPr>
        <w:t>جرشوم</w:t>
      </w:r>
      <w:r>
        <w:rPr>
          <w:rtl/>
          <w:cs/>
          <w:lang w:val="ar_AE" w:bidi="ar_AE"/>
        </w:rPr>
        <w:t>، يبدو إلى حد ما مثل الكلمة العبرية لكلمة "غريب هنا". قد تفكر في استخدام حاشية لشرح ذلك.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22 (#3)</w:t>
      </w:r>
      <w:r>
        <w:rPr>
          <w:rtl/>
          <w:cs/>
          <w:lang w:val="ar_AE" w:bidi="ar_AE"/>
        </w:rPr>
      </w:r>
    </w:p>
    <w:p>
      <w:pPr>
        <w:bidi/>
      </w:pPr>
      <w:r>
        <w:rPr>
          <w:rtl/>
          <w:cs/>
          <w:lang w:val="ar_AE" w:bidi="ar_AE"/>
        </w:rPr>
      </w:r>
      <w:r>
        <w:rPr>
          <w:rtl/>
          <w:cs/>
          <w:lang w:val="ar_AE" w:bidi="ar_AE"/>
        </w:rPr>
        <w:t>גֵּ֣ר הָיִ֔יתִי בְּ⁠אֶ֖רֶץ נָכְרִיָּֽה</w:t>
      </w:r>
    </w:p>
    <w:p>
      <w:pPr>
        <w:bidi/>
      </w:pPr>
      <w:r>
        <w:rPr>
          <w:rtl/>
          <w:cs/>
          <w:lang w:val="ar_AE" w:bidi="ar_AE"/>
        </w:rPr>
      </w:r>
      <w:r>
        <w:rPr>
          <w:b/>
          <w:rtl/>
          <w:cs/>
          <w:lang w:val="ar_AE" w:bidi="ar_AE"/>
        </w:rPr>
        <w:t>"كُنْتُ نَزِيلًا فِي أَرْضٍ غَرِيبَةٍ"</w:t>
      </w:r>
    </w:p>
    <w:p>
      <w:pPr>
        <w:bidi/>
      </w:pPr>
      <w:r>
        <w:rPr>
          <w:rtl/>
          <w:cs/>
          <w:lang w:val="ar_AE" w:bidi="ar_AE"/>
        </w:rPr>
      </w:r>
      <w:r>
        <w:rPr>
          <w:rtl/>
          <w:cs/>
          <w:lang w:val="ar_AE" w:bidi="ar_AE"/>
        </w:rPr>
        <w:t>ترجمة بديلة: "غريب في أرض غريبة"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23 (#1)</w:t>
      </w:r>
      <w:r>
        <w:rPr>
          <w:rtl/>
          <w:cs/>
          <w:lang w:val="ar_AE" w:bidi="ar_AE"/>
        </w:rPr>
      </w:r>
    </w:p>
    <w:p>
      <w:pPr>
        <w:bidi/>
      </w:pPr>
      <w:r>
        <w:rPr>
          <w:rtl/>
          <w:cs/>
          <w:lang w:val="ar_AE" w:bidi="ar_AE"/>
        </w:rPr>
      </w:r>
      <w:r>
        <w:rPr>
          <w:rtl/>
          <w:cs/>
          <w:lang w:val="ar_AE" w:bidi="ar_AE"/>
        </w:rPr>
        <w:t>וַ⁠יְהִי֩ בַ⁠יָּמִ֨ים הָֽ⁠רַבִּ֜ים הָ⁠הֵ֗ם וַ⁠יָּ֨מָת֙ מֶ֣לֶךְ מִצְרַ֔יִם</w:t>
      </w:r>
    </w:p>
    <w:p>
      <w:pPr>
        <w:bidi/>
      </w:pPr>
      <w:r>
        <w:rPr>
          <w:rtl/>
          <w:cs/>
          <w:lang w:val="ar_AE" w:bidi="ar_AE"/>
        </w:rPr>
      </w:r>
      <w:r>
        <w:rPr>
          <w:b/>
          <w:rtl/>
          <w:cs/>
          <w:lang w:val="ar_AE" w:bidi="ar_AE"/>
        </w:rPr>
        <w:t>"وَحَدَثَ فِي تِلْكَ الأَيَّامِ الْكَثِيرَةِ أَنَّ مَلِكَ مِصْرَ مَاتَ"</w:t>
      </w:r>
    </w:p>
    <w:p>
      <w:pPr>
        <w:bidi/>
      </w:pPr>
      <w:r>
        <w:rPr>
          <w:rtl/>
          <w:cs/>
          <w:lang w:val="ar_AE" w:bidi="ar_AE"/>
        </w:rPr>
      </w:r>
      <w:r>
        <w:rPr>
          <w:rtl/>
          <w:cs/>
          <w:lang w:val="ar_AE" w:bidi="ar_AE"/>
        </w:rPr>
        <w:t>هذه العبارة تقدم قسمًا جديدًا وسلسلة جديدة من الأحداث. وقد مَرَّ وقت طويل. وفقًا لعظة استفانوس في أعمال الرسل 7:30، كان موسى في مديان لمدة 40 عامًا. ترجمة بديلة: "هذا ما حدث خلال الأيام العديدة التي كان فيها موسى في مديان. مات ملك مصر."</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23 (#2)</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الآيات 23–25 تقدم ملخصًا لما حدث في مصر وما حدث مع بني إسرائيل ومع الله حين كان موسى في المنفى. وهذه الآيات تقدم معلومات أساسية توضح الخلفية لتهيئة المشهد.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23 (#3)</w:t>
      </w:r>
      <w:r>
        <w:rPr>
          <w:rtl/>
          <w:cs/>
          <w:lang w:val="ar_AE" w:bidi="ar_AE"/>
        </w:rPr>
      </w:r>
    </w:p>
    <w:p>
      <w:pPr>
        <w:bidi/>
      </w:pPr>
      <w:r>
        <w:rPr>
          <w:rtl/>
          <w:cs/>
          <w:lang w:val="ar_AE" w:bidi="ar_AE"/>
        </w:rPr>
      </w:r>
      <w:r>
        <w:rPr>
          <w:rtl/>
          <w:cs/>
          <w:lang w:val="ar_AE" w:bidi="ar_AE"/>
        </w:rPr>
        <w:t>וַ⁠יֵּאָנְח֧וּ</w:t>
      </w:r>
    </w:p>
    <w:p>
      <w:pPr>
        <w:bidi/>
      </w:pPr>
      <w:r>
        <w:rPr>
          <w:rtl/>
          <w:cs/>
          <w:lang w:val="ar_AE" w:bidi="ar_AE"/>
        </w:rPr>
      </w:r>
      <w:r>
        <w:rPr>
          <w:b/>
          <w:rtl/>
          <w:cs/>
          <w:lang w:val="ar_AE" w:bidi="ar_AE"/>
        </w:rPr>
        <w:t>"و"</w:t>
      </w:r>
      <w:r>
        <w:rPr>
          <w:rtl/>
          <w:cs/>
          <w:lang w:val="ar_AE" w:bidi="ar_AE"/>
        </w:rPr>
        <w:t xml:space="preserve"> - </w:t>
      </w:r>
      <w:r>
        <w:rPr>
          <w:b/>
          <w:rtl/>
          <w:cs/>
          <w:lang w:val="ar_AE" w:bidi="ar_AE"/>
        </w:rPr>
        <w:t>"تَنَهَّدَ"</w:t>
      </w:r>
    </w:p>
    <w:p>
      <w:pPr>
        <w:bidi/>
      </w:pPr>
      <w:r>
        <w:rPr>
          <w:rtl/>
          <w:cs/>
          <w:lang w:val="ar_AE" w:bidi="ar_AE"/>
        </w:rPr>
      </w:r>
      <w:r>
        <w:rPr>
          <w:rtl/>
          <w:cs/>
          <w:lang w:val="ar_AE" w:bidi="ar_AE"/>
        </w:rPr>
        <w:t xml:space="preserve">لقد </w:t>
      </w:r>
      <w:r>
        <w:rPr>
          <w:b/>
          <w:rtl/>
          <w:cs/>
          <w:lang w:val="ar_AE" w:bidi="ar_AE"/>
        </w:rPr>
        <w:t xml:space="preserve">تَنَهَّدَ </w:t>
      </w:r>
      <w:r>
        <w:rPr>
          <w:rtl/>
          <w:cs/>
          <w:lang w:val="ar_AE" w:bidi="ar_AE"/>
        </w:rPr>
        <w:t>الشعب بسبب حزنهم وبؤسهم. ترجمة بديلة: "كانوا يئنون بعمق"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23 (#4)</w:t>
      </w:r>
      <w:r>
        <w:rPr>
          <w:rtl/>
          <w:cs/>
          <w:lang w:val="ar_AE" w:bidi="ar_AE"/>
        </w:rPr>
      </w:r>
    </w:p>
    <w:p>
      <w:pPr>
        <w:bidi/>
      </w:pPr>
      <w:r>
        <w:rPr>
          <w:rtl/>
          <w:cs/>
          <w:lang w:val="ar_AE" w:bidi="ar_AE"/>
        </w:rPr>
      </w:r>
      <w:r>
        <w:rPr>
          <w:rtl/>
          <w:cs/>
          <w:lang w:val="ar_AE" w:bidi="ar_AE"/>
        </w:rPr>
        <w:t>וַ⁠תַּ֧עַל שַׁוְעָתָ֛⁠ם אֶל־הָ⁠אֱלֹהִ֖ים</w:t>
      </w:r>
    </w:p>
    <w:p>
      <w:pPr>
        <w:bidi/>
      </w:pPr>
      <w:r>
        <w:rPr>
          <w:rtl/>
          <w:cs/>
          <w:lang w:val="ar_AE" w:bidi="ar_AE"/>
        </w:rPr>
      </w:r>
      <w:r>
        <w:rPr>
          <w:b/>
          <w:rtl/>
          <w:cs/>
          <w:lang w:val="ar_AE" w:bidi="ar_AE"/>
        </w:rPr>
        <w:t>"فَصَعِدَ صُرَاخُهُمْ إِلَى اللهِ"</w:t>
      </w:r>
    </w:p>
    <w:p>
      <w:pPr>
        <w:bidi/>
      </w:pPr>
      <w:r>
        <w:rPr>
          <w:rtl/>
          <w:cs/>
          <w:lang w:val="ar_AE" w:bidi="ar_AE"/>
        </w:rPr>
      </w:r>
      <w:r>
        <w:rPr>
          <w:rtl/>
          <w:cs/>
          <w:lang w:val="ar_AE" w:bidi="ar_AE"/>
        </w:rPr>
        <w:t xml:space="preserve">يُذكر </w:t>
      </w:r>
      <w:r>
        <w:rPr>
          <w:b/>
          <w:rtl/>
          <w:cs/>
          <w:lang w:val="ar_AE" w:bidi="ar_AE"/>
        </w:rPr>
        <w:t xml:space="preserve">صراخ </w:t>
      </w:r>
      <w:r>
        <w:rPr>
          <w:rtl/>
          <w:cs/>
          <w:lang w:val="ar_AE" w:bidi="ar_AE"/>
        </w:rPr>
        <w:t>بني إسرائيل كما لو كان شخصًا قادرًا على الصعود إلى حيث يكون الله. إذا كان هذا قد يربك قراءك، فيمكنك التعبير عن هذا المعنى بوضوح. ترجمة بديلة: "وسمع الله توسلاتهم"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24 (#1)</w:t>
      </w:r>
      <w:r>
        <w:rPr>
          <w:rtl/>
          <w:cs/>
          <w:lang w:val="ar_AE" w:bidi="ar_AE"/>
        </w:rPr>
      </w:r>
    </w:p>
    <w:p>
      <w:pPr>
        <w:bidi/>
      </w:pPr>
      <w:r>
        <w:rPr>
          <w:rtl/>
          <w:cs/>
          <w:lang w:val="ar_AE" w:bidi="ar_AE"/>
        </w:rPr>
      </w:r>
      <w:r>
        <w:rPr>
          <w:rtl/>
          <w:cs/>
          <w:lang w:val="ar_AE" w:bidi="ar_AE"/>
        </w:rPr>
        <w:t>וַ⁠יִּזְכֹּ֤ר אֱלֹהִים֙</w:t>
      </w:r>
    </w:p>
    <w:p>
      <w:pPr>
        <w:bidi/>
      </w:pPr>
      <w:r>
        <w:rPr>
          <w:rtl/>
          <w:cs/>
          <w:lang w:val="ar_AE" w:bidi="ar_AE"/>
        </w:rPr>
      </w:r>
      <w:r>
        <w:rPr>
          <w:b/>
          <w:rtl/>
          <w:cs/>
          <w:lang w:val="ar_AE" w:bidi="ar_AE"/>
        </w:rPr>
        <w:t>"فَتَذَكَّرَ اللهُ مِيثَاقَهُ"</w:t>
      </w:r>
    </w:p>
    <w:p>
      <w:pPr>
        <w:bidi/>
      </w:pPr>
      <w:r>
        <w:rPr>
          <w:rtl/>
          <w:cs/>
          <w:lang w:val="ar_AE" w:bidi="ar_AE"/>
        </w:rPr>
      </w:r>
      <w:r>
        <w:rPr>
          <w:rtl/>
          <w:cs/>
          <w:lang w:val="ar_AE" w:bidi="ar_AE"/>
        </w:rPr>
        <w:t>هذه طريقة شائعة في الكتاب المقدس للتعبير عن أن الله فكر فيمَا وعد به. إذا كان من المفيد في لغتك، فيمكنك استخدام تعبير مشابه من لغتك. ترجمة بديلة: "وافتكر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3</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هذا الأصحاح يتضمن حوارًا يبدأ من خلاله الرب بتكليف موسى وإرساله ليُخَلِّص بني إسرائيل.</w:t>
      </w:r>
    </w:p>
    <w:p>
      <w:pPr>
        <w:bidi/>
      </w:pPr>
      <w:r>
        <w:rPr>
          <w:rtl/>
          <w:cs/>
          <w:lang w:val="ar_AE" w:bidi="ar_AE"/>
        </w:rPr>
      </w:r>
      <w:r>
        <w:rPr>
          <w:rtl/>
          <w:cs/>
          <w:lang w:val="ar_AE" w:bidi="ar_AE"/>
        </w:rPr>
        <w:t>يوثق هذا الأصحاح أحد أهم الأحداث في تاريخ الشعب الإسرائيلي: إعلان اسم الرب "يهوه" عند العليقة المشتعلة. (انظر: الإعلان)</w:t>
      </w:r>
    </w:p>
    <w:p>
      <w:pPr>
        <w:pStyle w:val="Heading3"/>
        <w:bidi/>
      </w:pPr>
      <w:r>
        <w:rPr>
          <w:rtl/>
          <w:cs/>
          <w:lang w:val="ar_AE" w:bidi="ar_AE"/>
        </w:rPr>
        <w:t>مفاهيم خاصة في هذا الأصحاح</w:t>
      </w:r>
    </w:p>
    <w:p>
      <w:pPr>
        <w:pStyle w:val="Heading4"/>
        <w:bidi/>
      </w:pPr>
      <w:r>
        <w:rPr>
          <w:rtl/>
          <w:cs/>
          <w:lang w:val="ar_AE" w:bidi="ar_AE"/>
        </w:rPr>
        <w:t>قداسة الله</w:t>
      </w:r>
    </w:p>
    <w:p>
      <w:pPr>
        <w:bidi/>
      </w:pPr>
      <w:r>
        <w:rPr>
          <w:rtl/>
          <w:cs/>
          <w:lang w:val="ar_AE" w:bidi="ar_AE"/>
        </w:rPr>
      </w:r>
      <w:r>
        <w:rPr>
          <w:rtl/>
          <w:cs/>
          <w:lang w:val="ar_AE" w:bidi="ar_AE"/>
        </w:rPr>
        <w:t xml:space="preserve">الله قدوس إلى درجة أن الناس لا يستطيعون النظر إليه دون أن يموتوا. لهذا السبب غطى موسى عينيه. وهذا أيضًا هو السبب في أنه خلع حذاءه (نعليه). (انظر: </w:t>
      </w:r>
      <w:r>
        <w:rPr>
          <w:rtl/>
          <w:cs/>
          <w:lang w:val="ar_AE" w:bidi="ar_AE"/>
        </w:rPr>
        <w:t>قدوس</w:t>
      </w:r>
      <w:r>
        <w:rPr>
          <w:rtl/>
          <w:cs/>
          <w:lang w:val="ar_AE" w:bidi="ar_AE"/>
        </w:rPr>
        <w:t xml:space="preserve"> و </w:t>
      </w:r>
      <w:r>
        <w:rPr>
          <w:rtl/>
          <w:cs/>
          <w:lang w:val="ar_AE" w:bidi="ar_AE"/>
        </w:rPr>
        <w:t>المعرفة المفترضة والمعلومات الضمنية</w:t>
      </w:r>
      <w:r>
        <w:rPr>
          <w:rtl/>
          <w:cs/>
          <w:lang w:val="ar_AE" w:bidi="ar_AE"/>
        </w:rPr>
        <w:t>)</w:t>
      </w:r>
    </w:p>
    <w:p>
      <w:pPr>
        <w:pStyle w:val="Heading4"/>
        <w:bidi/>
      </w:pPr>
      <w:r>
        <w:rPr>
          <w:rtl/>
          <w:cs/>
          <w:lang w:val="ar_AE" w:bidi="ar_AE"/>
        </w:rPr>
        <w:t>الرب "يهوه"</w:t>
      </w:r>
    </w:p>
    <w:p>
      <w:pPr>
        <w:bidi/>
      </w:pPr>
      <w:r>
        <w:rPr>
          <w:rtl/>
          <w:cs/>
          <w:lang w:val="ar_AE" w:bidi="ar_AE"/>
        </w:rPr>
      </w:r>
      <w:r>
        <w:rPr>
          <w:rtl/>
          <w:cs/>
          <w:lang w:val="ar_AE" w:bidi="ar_AE"/>
        </w:rPr>
        <w:t xml:space="preserve">اسم الرب "يهوه" هو الاسم الشخصي لله الذي كشفه لموسى. وقد يكون الاسم "يهوه" مرتبطًا بعبارة "أنا هو" التي قالها لموسى في الآية 14. وتستخدم بعض الترجمات الأحرف الكبيرة لتمييز هذه العبارة: "أنا هو - I AM". يجب توخي الحذر الشديد عند ترجمة العبارة "أنا هو الذي أنا هو". (انظر: </w:t>
      </w:r>
      <w:r>
        <w:rPr>
          <w:rtl/>
          <w:cs/>
          <w:lang w:val="ar_AE" w:bidi="ar_AE"/>
        </w:rPr>
        <w:t>الرب "يهوه"</w:t>
      </w:r>
      <w:r>
        <w:rPr>
          <w:rtl/>
          <w:cs/>
          <w:lang w:val="ar_AE" w:bidi="ar_AE"/>
        </w:rPr>
        <w:t>)</w:t>
      </w:r>
    </w:p>
    <w:p>
      <w:pPr>
        <w:pStyle w:val="Heading3"/>
        <w:bidi/>
      </w:pPr>
      <w:r>
        <w:rPr>
          <w:rtl/>
          <w:cs/>
          <w:lang w:val="ar_AE" w:bidi="ar_AE"/>
        </w:rPr>
        <w:t>صعوبات الترجمة المحتملة في هذا الأصحاح</w:t>
      </w:r>
    </w:p>
    <w:p>
      <w:pPr>
        <w:pStyle w:val="Heading4"/>
        <w:bidi/>
      </w:pPr>
      <w:r>
        <w:rPr>
          <w:rtl/>
          <w:cs/>
          <w:lang w:val="ar_AE" w:bidi="ar_AE"/>
        </w:rPr>
        <w:t>المشاركون</w:t>
      </w:r>
    </w:p>
    <w:p>
      <w:pPr>
        <w:bidi/>
      </w:pPr>
      <w:r>
        <w:rPr>
          <w:rtl/>
          <w:cs/>
          <w:lang w:val="ar_AE" w:bidi="ar_AE"/>
        </w:rPr>
      </w:r>
      <w:r>
        <w:rPr>
          <w:rtl/>
          <w:cs/>
          <w:lang w:val="ar_AE" w:bidi="ar_AE"/>
        </w:rPr>
        <w:t>يظهر كل من "ملاك الرب"، و"الرب"، و"الله" وهم يتحدثون إلى موسى ويتفاعلون معه من العليقة المشتعلة. بالإضافة إلى ذلك، يعلن الله أن اسمه هو "أنا هو". (انظر الملاحظة أعلاه حول الرب "يهوه" و"أنا هو"). الرب "يهوه" والله هما نفس الشخص، في حين توجد تكهنات حول هوية ملاك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 (#1)</w:t>
      </w:r>
      <w:r>
        <w:rPr>
          <w:rtl/>
          <w:cs/>
          <w:lang w:val="ar_AE" w:bidi="ar_AE"/>
        </w:rPr>
      </w:r>
    </w:p>
    <w:p>
      <w:pPr>
        <w:bidi/>
      </w:pPr>
      <w:r>
        <w:rPr>
          <w:rtl/>
          <w:cs/>
          <w:lang w:val="ar_AE" w:bidi="ar_AE"/>
        </w:rPr>
      </w:r>
      <w:r>
        <w:rPr>
          <w:rtl/>
          <w:cs/>
          <w:lang w:val="ar_AE" w:bidi="ar_AE"/>
        </w:rPr>
        <w:t>וּ⁠מֹשֶׁ֗ה הָיָ֥ה רֹעֶ֛ה</w:t>
      </w:r>
    </w:p>
    <w:p>
      <w:pPr>
        <w:bidi/>
      </w:pPr>
      <w:r>
        <w:rPr>
          <w:rtl/>
          <w:cs/>
          <w:lang w:val="ar_AE" w:bidi="ar_AE"/>
        </w:rPr>
      </w:r>
      <w:r>
        <w:rPr>
          <w:b/>
          <w:rtl/>
          <w:cs/>
          <w:lang w:val="ar_AE" w:bidi="ar_AE"/>
        </w:rPr>
        <w:t>"وَأَمَّا مُوسَى فَكَانَ يَرْعَى"</w:t>
      </w:r>
    </w:p>
    <w:p>
      <w:pPr>
        <w:bidi/>
      </w:pPr>
      <w:r>
        <w:rPr>
          <w:rtl/>
          <w:cs/>
          <w:lang w:val="ar_AE" w:bidi="ar_AE"/>
        </w:rPr>
      </w:r>
      <w:r>
        <w:rPr>
          <w:rtl/>
          <w:cs/>
          <w:lang w:val="ar_AE" w:bidi="ar_AE"/>
        </w:rPr>
        <w:t>تعيد هذه العبارة تركيز القصة إلى مديان وموسى. استخدم الشكل المناسب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 (#2)</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الآية 1 تقدم سياقًا يوضح الخلفية في تلك اللحظة، وتُحضِّر المشهد لتفاعل موسى مع يهوه.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 (#3)</w:t>
      </w:r>
      <w:r>
        <w:rPr>
          <w:rtl/>
          <w:cs/>
          <w:lang w:val="ar_AE" w:bidi="ar_AE"/>
        </w:rPr>
      </w:r>
    </w:p>
    <w:p>
      <w:pPr>
        <w:bidi/>
      </w:pPr>
      <w:r>
        <w:rPr>
          <w:rtl/>
          <w:cs/>
          <w:lang w:val="ar_AE" w:bidi="ar_AE"/>
        </w:rPr>
      </w:r>
      <w:r>
        <w:rPr>
          <w:rtl/>
          <w:cs/>
          <w:lang w:val="ar_AE" w:bidi="ar_AE"/>
        </w:rPr>
        <w:t>כֹּהֵ֣ן מִדְיָ֑ן</w:t>
      </w:r>
    </w:p>
    <w:p>
      <w:pPr>
        <w:bidi/>
      </w:pPr>
      <w:r>
        <w:rPr>
          <w:rtl/>
          <w:cs/>
          <w:lang w:val="ar_AE" w:bidi="ar_AE"/>
        </w:rPr>
      </w:r>
      <w:r>
        <w:rPr>
          <w:b/>
          <w:rtl/>
          <w:cs/>
          <w:lang w:val="ar_AE" w:bidi="ar_AE"/>
        </w:rPr>
        <w:t>"كاهن مديان"</w:t>
      </w:r>
    </w:p>
    <w:p>
      <w:pPr>
        <w:bidi/>
      </w:pPr>
      <w:r>
        <w:rPr>
          <w:rtl/>
          <w:cs/>
          <w:lang w:val="ar_AE" w:bidi="ar_AE"/>
        </w:rPr>
      </w:r>
      <w:r>
        <w:rPr>
          <w:rtl/>
          <w:cs/>
          <w:lang w:val="ar_AE" w:bidi="ar_AE"/>
        </w:rPr>
        <w:t xml:space="preserve">هذه علاقة اجتماعية مِلْكِيَّة. </w:t>
      </w:r>
      <w:r>
        <w:rPr>
          <w:b/>
          <w:rtl/>
          <w:cs/>
          <w:lang w:val="ar_AE" w:bidi="ar_AE"/>
        </w:rPr>
        <w:t>يثرون</w:t>
      </w:r>
      <w:r>
        <w:rPr>
          <w:rtl/>
          <w:cs/>
          <w:lang w:val="ar_AE" w:bidi="ar_AE"/>
        </w:rPr>
        <w:t xml:space="preserve"> هو </w:t>
      </w:r>
      <w:r>
        <w:rPr>
          <w:b/>
          <w:rtl/>
          <w:cs/>
          <w:lang w:val="ar_AE" w:bidi="ar_AE"/>
        </w:rPr>
        <w:t>كاهن</w:t>
      </w:r>
      <w:r>
        <w:rPr>
          <w:rtl/>
          <w:cs/>
          <w:lang w:val="ar_AE" w:bidi="ar_AE"/>
        </w:rPr>
        <w:t xml:space="preserve"> كان يخدم المديانيين.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 (#4)</w:t>
      </w:r>
      <w:r>
        <w:rPr>
          <w:rtl/>
          <w:cs/>
          <w:lang w:val="ar_AE" w:bidi="ar_AE"/>
        </w:rPr>
      </w:r>
    </w:p>
    <w:p>
      <w:pPr>
        <w:bidi/>
      </w:pPr>
      <w:r>
        <w:rPr>
          <w:rtl/>
          <w:cs/>
          <w:lang w:val="ar_AE" w:bidi="ar_AE"/>
        </w:rPr>
      </w:r>
      <w:r>
        <w:rPr>
          <w:rtl/>
          <w:cs/>
          <w:lang w:val="ar_AE" w:bidi="ar_AE"/>
        </w:rPr>
        <w:t>וַ⁠יָּבֹ֛א אֶל</w:t>
      </w:r>
    </w:p>
    <w:p>
      <w:pPr>
        <w:bidi/>
      </w:pPr>
      <w:r>
        <w:rPr>
          <w:rtl/>
          <w:cs/>
          <w:lang w:val="ar_AE" w:bidi="ar_AE"/>
        </w:rPr>
      </w:r>
      <w:r>
        <w:rPr>
          <w:b/>
          <w:rtl/>
          <w:cs/>
          <w:lang w:val="ar_AE" w:bidi="ar_AE"/>
        </w:rPr>
        <w:t>"وجاء إلى"</w:t>
      </w:r>
    </w:p>
    <w:p>
      <w:pPr>
        <w:bidi/>
      </w:pPr>
      <w:r>
        <w:rPr>
          <w:rtl/>
          <w:cs/>
          <w:lang w:val="ar_AE" w:bidi="ar_AE"/>
        </w:rPr>
      </w:r>
      <w:r>
        <w:rPr>
          <w:rtl/>
          <w:cs/>
          <w:lang w:val="ar_AE" w:bidi="ar_AE"/>
        </w:rPr>
        <w:t>ترجمة بديلة: "ووصل إلى"</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 (#5)</w:t>
      </w:r>
      <w:r>
        <w:rPr>
          <w:rtl/>
          <w:cs/>
          <w:lang w:val="ar_AE" w:bidi="ar_AE"/>
        </w:rPr>
      </w:r>
    </w:p>
    <w:p>
      <w:pPr>
        <w:bidi/>
      </w:pPr>
      <w:r>
        <w:rPr>
          <w:rtl/>
          <w:cs/>
          <w:lang w:val="ar_AE" w:bidi="ar_AE"/>
        </w:rPr>
      </w:r>
      <w:r>
        <w:rPr>
          <w:rtl/>
          <w:cs/>
          <w:lang w:val="ar_AE" w:bidi="ar_AE"/>
        </w:rPr>
        <w:t>הַ֥ר הָ⁠אֱלֹהִ֖ים</w:t>
      </w:r>
    </w:p>
    <w:p>
      <w:pPr>
        <w:bidi/>
      </w:pPr>
      <w:r>
        <w:rPr>
          <w:rtl/>
          <w:cs/>
          <w:lang w:val="ar_AE" w:bidi="ar_AE"/>
        </w:rPr>
      </w:r>
      <w:r>
        <w:rPr>
          <w:b/>
          <w:rtl/>
          <w:cs/>
          <w:lang w:val="ar_AE" w:bidi="ar_AE"/>
        </w:rPr>
        <w:t>"جبل الله"</w:t>
      </w:r>
    </w:p>
    <w:p>
      <w:pPr>
        <w:bidi/>
      </w:pPr>
      <w:r>
        <w:rPr>
          <w:rtl/>
          <w:cs/>
          <w:lang w:val="ar_AE" w:bidi="ar_AE"/>
        </w:rPr>
      </w:r>
      <w:r>
        <w:rPr>
          <w:rtl/>
          <w:cs/>
          <w:lang w:val="ar_AE" w:bidi="ar_AE"/>
        </w:rPr>
        <w:t xml:space="preserve">هذه العبارة هي صيغة ملكية توضح العلاقة و الارتباط. فقد كان هذا الجبل مرتبطًا بالله بطريقة ما. وفي </w:t>
      </w:r>
      <w:r>
        <w:rPr>
          <w:rtl/>
          <w:cs/>
          <w:lang w:val="ar_AE" w:bidi="ar_AE"/>
        </w:rPr>
        <w:t>خروج 3:12</w:t>
      </w:r>
      <w:r>
        <w:rPr>
          <w:rtl/>
          <w:cs/>
          <w:lang w:val="ar_AE" w:bidi="ar_AE"/>
        </w:rPr>
        <w:t xml:space="preserve"> يخبر الله موسى أنه هو وشعب إسرائيل سيعبدونه على هذا الجبل. وفي وقت لاحق من القصة، يتم الوفاء بهذا الوعد، فهو المكان الذي يصنع فيه الله عهده مع إسرائيل ويمنحهم الوصايا العشر. لذا قد يكون قد أُطلِقَ عليه </w:t>
      </w:r>
      <w:r>
        <w:rPr>
          <w:b/>
          <w:rtl/>
          <w:cs/>
          <w:lang w:val="ar_AE" w:bidi="ar_AE"/>
        </w:rPr>
        <w:t>جبل الله</w:t>
      </w:r>
      <w:r>
        <w:rPr>
          <w:rtl/>
          <w:cs/>
          <w:lang w:val="ar_AE" w:bidi="ar_AE"/>
        </w:rPr>
        <w:t xml:space="preserve"> بأثر رجعي (حيث أن موسى ربما كتب هذا السفر بعد أن كان الإسرائيليون يتجولون في البرية). ومع ذلك، من الممكن أن الجبل كان مرتبطًا بالفعل بحضور الله أو عبادته قبل أن يذهب موسى هناك مع القطيع.</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 (#1)</w:t>
      </w:r>
      <w:r>
        <w:rPr>
          <w:rtl/>
          <w:cs/>
          <w:lang w:val="ar_AE" w:bidi="ar_AE"/>
        </w:rPr>
      </w:r>
    </w:p>
    <w:p>
      <w:pPr>
        <w:bidi/>
      </w:pPr>
      <w:r>
        <w:rPr>
          <w:rtl/>
          <w:cs/>
          <w:lang w:val="ar_AE" w:bidi="ar_AE"/>
        </w:rPr>
      </w:r>
      <w:r>
        <w:rPr>
          <w:rtl/>
          <w:cs/>
          <w:lang w:val="ar_AE" w:bidi="ar_AE"/>
        </w:rPr>
        <w:t>וַ֠⁠יֵּרָא מַלְאַ֨ךְ יְהֹוָ֥ה אֵלָ֛י⁠ו בְּ⁠לַבַּת־אֵ֖שׁ מִ⁠תּ֣וֹךְ הַ⁠סְּנֶ֑ה</w:t>
      </w:r>
    </w:p>
    <w:p>
      <w:pPr>
        <w:bidi/>
      </w:pPr>
      <w:r>
        <w:rPr>
          <w:rtl/>
          <w:cs/>
          <w:lang w:val="ar_AE" w:bidi="ar_AE"/>
        </w:rPr>
      </w:r>
      <w:r>
        <w:rPr>
          <w:b/>
          <w:rtl/>
          <w:cs/>
          <w:lang w:val="ar_AE" w:bidi="ar_AE"/>
        </w:rPr>
        <w:t>"وَظَهَرَ لَهُ مَلاَكُ الرَّبِّ بِلَهِيبِ نَارٍ مِنْ وَسَطِ عُلَّيْقَةٍ"</w:t>
      </w:r>
    </w:p>
    <w:p>
      <w:pPr>
        <w:bidi/>
      </w:pPr>
      <w:r>
        <w:rPr>
          <w:rtl/>
          <w:cs/>
          <w:lang w:val="ar_AE" w:bidi="ar_AE"/>
        </w:rPr>
      </w:r>
      <w:r>
        <w:rPr>
          <w:rtl/>
          <w:cs/>
          <w:lang w:val="ar_AE" w:bidi="ar_AE"/>
        </w:rPr>
        <w:t>هذا ملخص لما حدث. حيث تروي الآيات القليلة التالية قصة كيف حدث ذلك وكيف اكتشف موسى ما كان يحدث.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 (#2)</w:t>
      </w:r>
      <w:r>
        <w:rPr>
          <w:rtl/>
          <w:cs/>
          <w:lang w:val="ar_AE" w:bidi="ar_AE"/>
        </w:rPr>
      </w:r>
    </w:p>
    <w:p>
      <w:pPr>
        <w:bidi/>
      </w:pPr>
      <w:r>
        <w:rPr>
          <w:rtl/>
          <w:cs/>
          <w:lang w:val="ar_AE" w:bidi="ar_AE"/>
        </w:rPr>
      </w:r>
      <w:r>
        <w:rPr>
          <w:b/>
          <w:rtl/>
          <w:cs/>
          <w:lang w:val="ar_AE" w:bidi="ar_AE"/>
        </w:rPr>
        <w:t>"يهوه"</w:t>
      </w:r>
    </w:p>
    <w:p>
      <w:pPr>
        <w:bidi/>
      </w:pPr>
      <w:r>
        <w:rPr>
          <w:rtl/>
          <w:cs/>
          <w:lang w:val="ar_AE" w:bidi="ar_AE"/>
        </w:rPr>
      </w:r>
      <w:r>
        <w:rPr>
          <w:rtl/>
          <w:cs/>
          <w:lang w:val="ar_AE" w:bidi="ar_AE"/>
        </w:rPr>
        <w:t>هذا هو اسم الله الذي كشفه لشعبه في العهد القديم. انظر صفحة translationWord حول الاسم يهوه لمعرفة كيفية ترجمته.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 (#3)</w:t>
      </w:r>
      <w:r>
        <w:rPr>
          <w:rtl/>
          <w:cs/>
          <w:lang w:val="ar_AE" w:bidi="ar_AE"/>
        </w:rPr>
      </w:r>
    </w:p>
    <w:p>
      <w:pPr>
        <w:bidi/>
      </w:pPr>
      <w:r>
        <w:rPr>
          <w:rtl/>
          <w:cs/>
          <w:lang w:val="ar_AE" w:bidi="ar_AE"/>
        </w:rPr>
      </w:r>
      <w:r>
        <w:rPr>
          <w:rtl/>
          <w:cs/>
          <w:lang w:val="ar_AE" w:bidi="ar_AE"/>
        </w:rPr>
        <w:t>וְ⁠הִנֵּ֤ה הַ⁠סְּנֶה֙ בֹּעֵ֣ר בָּ⁠אֵ֔שׁ וְ⁠הַ⁠סְּנֶ֖ה אֵינֶ֥⁠נּוּ אֻכָּֽל</w:t>
      </w:r>
    </w:p>
    <w:p>
      <w:pPr>
        <w:bidi/>
      </w:pPr>
      <w:r>
        <w:rPr>
          <w:rtl/>
          <w:cs/>
          <w:lang w:val="ar_AE" w:bidi="ar_AE"/>
        </w:rPr>
      </w:r>
      <w:r>
        <w:rPr>
          <w:b/>
          <w:rtl/>
          <w:cs/>
          <w:lang w:val="ar_AE" w:bidi="ar_AE"/>
        </w:rPr>
        <w:t>"وَإِذَا الْعُلَّيْقَةُ تَتَوَقَّدُ بِالنَّارِ، وَالْعُلَّيْقَةُ لَمْ تَكُنْ تَحْتَرِقُ"</w:t>
      </w:r>
    </w:p>
    <w:p>
      <w:pPr>
        <w:bidi/>
      </w:pPr>
      <w:r>
        <w:rPr>
          <w:rtl/>
          <w:cs/>
          <w:lang w:val="ar_AE" w:bidi="ar_AE"/>
        </w:rPr>
      </w:r>
      <w:r>
        <w:rPr>
          <w:rtl/>
          <w:cs/>
          <w:lang w:val="ar_AE" w:bidi="ar_AE"/>
        </w:rPr>
        <w:t xml:space="preserve">الكلمة </w:t>
      </w:r>
      <w:r>
        <w:rPr>
          <w:b/>
          <w:rtl/>
          <w:cs/>
          <w:lang w:val="ar_AE" w:bidi="ar_AE"/>
        </w:rPr>
        <w:t xml:space="preserve">وَإِذَا </w:t>
      </w:r>
      <w:r>
        <w:rPr>
          <w:rtl/>
          <w:cs/>
          <w:lang w:val="ar_AE" w:bidi="ar_AE"/>
        </w:rPr>
        <w:t>هنا تُظهر أن موسى رأى شيئًا كان مختلفًا تمامًا عما توقعه. فقد كان يتوقع أن تُحرق العليقة بالكامل بالنار. فكر في استخدام تعبير في لغتك يعبر عن أن ما يلي هو مفاجأة.</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 (#4)</w:t>
      </w:r>
      <w:r>
        <w:rPr>
          <w:rtl/>
          <w:cs/>
          <w:lang w:val="ar_AE" w:bidi="ar_AE"/>
        </w:rPr>
      </w:r>
    </w:p>
    <w:p>
      <w:pPr>
        <w:bidi/>
      </w:pPr>
      <w:r>
        <w:rPr>
          <w:rtl/>
          <w:cs/>
          <w:lang w:val="ar_AE" w:bidi="ar_AE"/>
        </w:rPr>
      </w:r>
      <w:r>
        <w:rPr>
          <w:rtl/>
          <w:cs/>
          <w:lang w:val="ar_AE" w:bidi="ar_AE"/>
        </w:rPr>
        <w:t>אֻכָּֽל</w:t>
      </w:r>
    </w:p>
    <w:p>
      <w:pPr>
        <w:bidi/>
      </w:pPr>
      <w:r>
        <w:rPr>
          <w:rtl/>
          <w:cs/>
          <w:lang w:val="ar_AE" w:bidi="ar_AE"/>
        </w:rPr>
      </w:r>
      <w:r>
        <w:rPr>
          <w:b/>
          <w:rtl/>
          <w:cs/>
          <w:lang w:val="ar_AE" w:bidi="ar_AE"/>
        </w:rPr>
        <w:t>"لَمْ تَكُنْ تَحْتَرِقُ"</w:t>
      </w:r>
    </w:p>
    <w:p>
      <w:pPr>
        <w:bidi/>
      </w:pPr>
      <w:r>
        <w:rPr>
          <w:rtl/>
          <w:cs/>
          <w:lang w:val="ar_AE" w:bidi="ar_AE"/>
        </w:rPr>
      </w:r>
      <w:r>
        <w:rPr>
          <w:rtl/>
          <w:cs/>
          <w:lang w:val="ar_AE" w:bidi="ar_AE"/>
        </w:rPr>
        <w:t xml:space="preserve">هنا، كلمة </w:t>
      </w:r>
      <w:r>
        <w:rPr>
          <w:b/>
          <w:rtl/>
          <w:cs/>
          <w:lang w:val="ar_AE" w:bidi="ar_AE"/>
        </w:rPr>
        <w:t xml:space="preserve">تَحْتَرِقُ </w:t>
      </w:r>
      <w:r>
        <w:rPr>
          <w:rtl/>
          <w:cs/>
          <w:lang w:val="ar_AE" w:bidi="ar_AE"/>
        </w:rPr>
        <w:t>تعني التآكل بالكامل (كما في بعض الترجمات) حتى تختفي. وفي حالة النار، هذا تعبير مجازي يعني الاحتراق بالكامل حتى النفاد. إذا كان ذلك مفيدًا في لغتك، فيمكنك استخدام تعبير مشابه أو لغة أوضح. ترجمة بديلة: "تهلك بالنار"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3 (#1)</w:t>
      </w:r>
      <w:r>
        <w:rPr>
          <w:rtl/>
          <w:cs/>
          <w:lang w:val="ar_AE" w:bidi="ar_AE"/>
        </w:rPr>
      </w:r>
    </w:p>
    <w:p>
      <w:pPr>
        <w:bidi/>
      </w:pPr>
      <w:r>
        <w:rPr>
          <w:rtl/>
          <w:cs/>
          <w:lang w:val="ar_AE" w:bidi="ar_AE"/>
        </w:rPr>
      </w:r>
      <w:r>
        <w:rPr>
          <w:rtl/>
          <w:cs/>
          <w:lang w:val="ar_AE" w:bidi="ar_AE"/>
        </w:rPr>
        <w:t>אָסֻֽרָה־נָּ֣א וְ⁠אֶרְאֶ֔ה אֶת־הַ⁠מַּרְאֶ֥ה הַ⁠גָּדֹ֖ל הַ⁠זֶּ֑ה מַדּ֖וּעַ לֹא־יִבְעַ֥ר הַ⁠סְּנֶֽה</w:t>
      </w:r>
    </w:p>
    <w:p>
      <w:pPr>
        <w:bidi/>
      </w:pPr>
      <w:r>
        <w:rPr>
          <w:rtl/>
          <w:cs/>
          <w:lang w:val="ar_AE" w:bidi="ar_AE"/>
        </w:rPr>
      </w:r>
      <w:r>
        <w:rPr>
          <w:b/>
          <w:rtl/>
          <w:cs/>
          <w:lang w:val="ar_AE" w:bidi="ar_AE"/>
        </w:rPr>
        <w:t>"أَمِيلُ الآنَ لأَنْظُرَ هذَا الْمَنْظَرَ الْعَظِيمَ. لِمَاذَا لاَ تَحْتَرِقُ الْعُلَّيْقَةُ؟"</w:t>
      </w:r>
    </w:p>
    <w:p>
      <w:pPr>
        <w:bidi/>
      </w:pPr>
      <w:r>
        <w:rPr>
          <w:rtl/>
          <w:cs/>
          <w:lang w:val="ar_AE" w:bidi="ar_AE"/>
        </w:rPr>
      </w:r>
      <w:r>
        <w:rPr>
          <w:rtl/>
          <w:cs/>
          <w:lang w:val="ar_AE" w:bidi="ar_AE"/>
        </w:rPr>
        <w:t>هذا اقتباس مباشر. ولم يُحدد هنا لِمَنْ تحدث موسى؛ ربما كان وحده أو مع مجموعة من الرعاة أو مع عائلته. قد يكون من المفيد لقرائك الإشارة إلى ذلك باستخدام علامات الاقتباس من المستوى الأول أو بأي علامات ترقيم أو أشكال أخرى تستخدمها لغتك للإشارة إلى الاقتباس. وقد تكون هناك اقتباسات أخرى في هذا الإصحاح؛ سيتم تمييزها بنفس علامات الترقيم، لكنها لن تحتوي على ملاحظات خاصة بها إلا إذا كان هناك شيء فريد بشأنها.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3 (#2)</w:t>
      </w:r>
      <w:r>
        <w:rPr>
          <w:rtl/>
          <w:cs/>
          <w:lang w:val="ar_AE" w:bidi="ar_AE"/>
        </w:rPr>
      </w:r>
    </w:p>
    <w:p>
      <w:pPr>
        <w:bidi/>
      </w:pPr>
      <w:r>
        <w:rPr>
          <w:rtl/>
          <w:cs/>
          <w:lang w:val="ar_AE" w:bidi="ar_AE"/>
        </w:rPr>
      </w:r>
      <w:r>
        <w:rPr>
          <w:rtl/>
          <w:cs/>
          <w:lang w:val="ar_AE" w:bidi="ar_AE"/>
        </w:rPr>
        <w:t>אֶת־הַ⁠מַּרְאֶ֥ה הַ⁠גָּדֹ֖ל</w:t>
      </w:r>
    </w:p>
    <w:p>
      <w:pPr>
        <w:bidi/>
      </w:pPr>
      <w:r>
        <w:rPr>
          <w:rtl/>
          <w:cs/>
          <w:lang w:val="ar_AE" w:bidi="ar_AE"/>
        </w:rPr>
      </w:r>
      <w:r>
        <w:rPr>
          <w:b/>
          <w:rtl/>
          <w:cs/>
          <w:lang w:val="ar_AE" w:bidi="ar_AE"/>
        </w:rPr>
        <w:t>"هذَا الْمَنْظَرَ الْعَظِيمَ"</w:t>
      </w:r>
    </w:p>
    <w:p>
      <w:pPr>
        <w:bidi/>
      </w:pPr>
      <w:r>
        <w:rPr>
          <w:rtl/>
          <w:cs/>
          <w:lang w:val="ar_AE" w:bidi="ar_AE"/>
        </w:rPr>
      </w:r>
      <w:r>
        <w:rPr>
          <w:rtl/>
          <w:cs/>
          <w:lang w:val="ar_AE" w:bidi="ar_AE"/>
        </w:rPr>
        <w:t xml:space="preserve">إذا كانت لغتك لا تستخدم اسمًا مجردًا للإشارة إلى شيء غريب يراه شخص ما، فيمكنك التعبير عن الفكرة وراء الاسم المجرد </w:t>
      </w:r>
      <w:r>
        <w:rPr>
          <w:b/>
          <w:rtl/>
          <w:cs/>
          <w:lang w:val="ar_AE" w:bidi="ar_AE"/>
        </w:rPr>
        <w:t xml:space="preserve">المنظر </w:t>
      </w:r>
      <w:r>
        <w:rPr>
          <w:rtl/>
          <w:cs/>
          <w:lang w:val="ar_AE" w:bidi="ar_AE"/>
        </w:rPr>
        <w:t>بطريقة أخرى. ترجمة بديلة: "أرى شيء غير عادي"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4 (#1)</w:t>
      </w:r>
      <w:r>
        <w:rPr>
          <w:rtl/>
          <w:cs/>
          <w:lang w:val="ar_AE" w:bidi="ar_AE"/>
        </w:rPr>
      </w:r>
    </w:p>
    <w:p>
      <w:pPr>
        <w:bidi/>
      </w:pPr>
      <w:r>
        <w:rPr>
          <w:rtl/>
          <w:cs/>
          <w:lang w:val="ar_AE" w:bidi="ar_AE"/>
        </w:rPr>
      </w:r>
      <w:r>
        <w:rPr>
          <w:rtl/>
          <w:cs/>
          <w:lang w:val="ar_AE" w:bidi="ar_AE"/>
        </w:rPr>
        <w:t>יְהוָ֖ה &amp; אֱלֹהִ֜ים</w:t>
      </w:r>
    </w:p>
    <w:p>
      <w:pPr>
        <w:bidi/>
      </w:pPr>
      <w:r>
        <w:rPr>
          <w:rtl/>
          <w:cs/>
          <w:lang w:val="ar_AE" w:bidi="ar_AE"/>
        </w:rPr>
      </w:r>
      <w:r>
        <w:rPr>
          <w:b/>
          <w:rtl/>
          <w:cs/>
          <w:lang w:val="ar_AE" w:bidi="ar_AE"/>
        </w:rPr>
        <w:t>"يهوه"</w:t>
      </w:r>
      <w:r>
        <w:rPr>
          <w:rtl/>
          <w:cs/>
          <w:lang w:val="ar_AE" w:bidi="ar_AE"/>
        </w:rPr>
        <w:t xml:space="preserve"> - </w:t>
      </w:r>
      <w:r>
        <w:rPr>
          <w:b/>
          <w:rtl/>
          <w:cs/>
          <w:lang w:val="ar_AE" w:bidi="ar_AE"/>
        </w:rPr>
        <w:t>"الله"</w:t>
      </w:r>
    </w:p>
    <w:p>
      <w:pPr>
        <w:bidi/>
      </w:pPr>
      <w:r>
        <w:rPr>
          <w:rtl/>
          <w:cs/>
          <w:lang w:val="ar_AE" w:bidi="ar_AE"/>
        </w:rPr>
      </w:r>
      <w:r>
        <w:rPr>
          <w:rtl/>
          <w:cs/>
          <w:lang w:val="ar_AE" w:bidi="ar_AE"/>
        </w:rPr>
        <w:t>تشير هذه المصطلحات إلى نفس الشخص، حيث إن اسم الله هو 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5 (#1)</w:t>
      </w:r>
      <w:r>
        <w:rPr>
          <w:rtl/>
          <w:cs/>
          <w:lang w:val="ar_AE" w:bidi="ar_AE"/>
        </w:rPr>
      </w:r>
    </w:p>
    <w:p>
      <w:pPr>
        <w:bidi/>
      </w:pPr>
      <w:r>
        <w:rPr>
          <w:rtl/>
          <w:cs/>
          <w:lang w:val="ar_AE" w:bidi="ar_AE"/>
        </w:rPr>
      </w:r>
      <w:r>
        <w:rPr>
          <w:rtl/>
          <w:cs/>
          <w:lang w:val="ar_AE" w:bidi="ar_AE"/>
        </w:rPr>
        <w:t>כִּ֣י הַ⁠מָּק֗וֹם אֲשֶׁ֤ר אַתָּה֙ עוֹמֵ֣ד עָלָ֔י⁠ו אַדְמַת־קֹ֖דֶשׁ הֽוּא</w:t>
      </w:r>
    </w:p>
    <w:p>
      <w:pPr>
        <w:bidi/>
      </w:pPr>
      <w:r>
        <w:rPr>
          <w:rtl/>
          <w:cs/>
          <w:lang w:val="ar_AE" w:bidi="ar_AE"/>
        </w:rPr>
      </w:r>
      <w:r>
        <w:rPr>
          <w:b/>
          <w:rtl/>
          <w:cs/>
          <w:lang w:val="ar_AE" w:bidi="ar_AE"/>
        </w:rPr>
        <w:t>"لأَنَّ الْمَوْضِعَ الَّذِي أَنْتَ وَاقِفٌ عَلَيْهِ أَرْضٌ مُقَدَّسَةٌ"</w:t>
      </w:r>
    </w:p>
    <w:p>
      <w:pPr>
        <w:bidi/>
      </w:pPr>
      <w:r>
        <w:rPr>
          <w:rtl/>
          <w:cs/>
          <w:lang w:val="ar_AE" w:bidi="ar_AE"/>
        </w:rPr>
      </w:r>
      <w:r>
        <w:rPr>
          <w:rtl/>
          <w:cs/>
          <w:lang w:val="ar_AE" w:bidi="ar_AE"/>
        </w:rPr>
        <w:t>هذا هو السبب أن موسى يجب أن يتوقف عن الاقتراب من العليقة المشتعلة ويخلع نعليه. إذا كان من الأنسب في لغتك، فيمكنك وضع السبب قبل الأوامر، كما في، "المكان الذي تقف عليه هو أرض مقدسة، لذا يجب ألا تقترب من هنا. اخلع نعليك من على قدميك."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6 (#1)</w:t>
      </w:r>
      <w:r>
        <w:rPr>
          <w:rtl/>
          <w:cs/>
          <w:lang w:val="ar_AE" w:bidi="ar_AE"/>
        </w:rPr>
      </w:r>
    </w:p>
    <w:p>
      <w:pPr>
        <w:bidi/>
      </w:pPr>
      <w:r>
        <w:rPr>
          <w:rtl/>
          <w:cs/>
          <w:lang w:val="ar_AE" w:bidi="ar_AE"/>
        </w:rPr>
      </w:r>
      <w:r>
        <w:rPr>
          <w:rtl/>
          <w:cs/>
          <w:lang w:val="ar_AE" w:bidi="ar_AE"/>
        </w:rPr>
        <w:t>אָנֹכִי֙ אֱלֹהֵ֣י אָבִ֔י⁠ךָ אֱלֹהֵ֧י אַבְרָהָ֛ם אֱלֹהֵ֥י יִצְחָ֖ק וֵ⁠אלֹהֵ֣י יַעֲקֹ֑ב</w:t>
      </w:r>
    </w:p>
    <w:p>
      <w:pPr>
        <w:bidi/>
      </w:pPr>
      <w:r>
        <w:rPr>
          <w:rtl/>
          <w:cs/>
          <w:lang w:val="ar_AE" w:bidi="ar_AE"/>
        </w:rPr>
      </w:r>
      <w:r>
        <w:rPr>
          <w:b/>
          <w:rtl/>
          <w:cs/>
          <w:lang w:val="ar_AE" w:bidi="ar_AE"/>
        </w:rPr>
        <w:t>"أَنَا إِلهُ أَبِيكَ، إِلهُ إِبْرَاهِيمَ وَإِلهُ إِسْحَاقَ وَإِلهُ يَعْقُوبَ"</w:t>
      </w:r>
    </w:p>
    <w:p>
      <w:pPr>
        <w:bidi/>
      </w:pPr>
      <w:r>
        <w:rPr>
          <w:rtl/>
          <w:cs/>
          <w:lang w:val="ar_AE" w:bidi="ar_AE"/>
        </w:rPr>
      </w:r>
      <w:r>
        <w:rPr>
          <w:rtl/>
          <w:cs/>
          <w:lang w:val="ar_AE" w:bidi="ar_AE"/>
        </w:rPr>
        <w:t>كل هؤلاء الرجال قد عبدوا نفس الإله. ترجمة بديلة: "إله آبائك، إبراهيم وإسحاق ويعقوب"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6 (#2)</w:t>
      </w:r>
      <w:r>
        <w:rPr>
          <w:rtl/>
          <w:cs/>
          <w:lang w:val="ar_AE" w:bidi="ar_AE"/>
        </w:rPr>
      </w:r>
    </w:p>
    <w:p>
      <w:pPr>
        <w:bidi/>
      </w:pPr>
      <w:r>
        <w:rPr>
          <w:rtl/>
          <w:cs/>
          <w:lang w:val="ar_AE" w:bidi="ar_AE"/>
        </w:rPr>
      </w:r>
      <w:r>
        <w:rPr>
          <w:rtl/>
          <w:cs/>
          <w:lang w:val="ar_AE" w:bidi="ar_AE"/>
        </w:rPr>
        <w:t>אָנֹכִי֙ אֱלֹהֵ֣י אָבִ֔י⁠ךָ אֱלֹהֵ֧י אַבְרָהָ֛ם אֱלֹהֵ֥י יִצְחָ֖ק וֵ⁠אלֹהֵ֣י יַעֲקֹ֑ב</w:t>
      </w:r>
    </w:p>
    <w:p>
      <w:pPr>
        <w:bidi/>
      </w:pPr>
      <w:r>
        <w:rPr>
          <w:rtl/>
          <w:cs/>
          <w:lang w:val="ar_AE" w:bidi="ar_AE"/>
        </w:rPr>
      </w:r>
      <w:r>
        <w:rPr>
          <w:b/>
          <w:rtl/>
          <w:cs/>
          <w:lang w:val="ar_AE" w:bidi="ar_AE"/>
        </w:rPr>
        <w:t>"أَنَا إِلهُ أَبِيكَ، إِلهُ إِبْرَاهِيمَ وَإِلهُ إِسْحَاقَ وَإِلهُ يَعْقُوبَ"</w:t>
      </w:r>
    </w:p>
    <w:p>
      <w:pPr>
        <w:bidi/>
      </w:pPr>
      <w:r>
        <w:rPr>
          <w:rtl/>
          <w:cs/>
          <w:lang w:val="ar_AE" w:bidi="ar_AE"/>
        </w:rPr>
      </w:r>
      <w:r>
        <w:rPr>
          <w:rtl/>
          <w:cs/>
          <w:lang w:val="ar_AE" w:bidi="ar_AE"/>
        </w:rPr>
        <w:t>هذا اقتباس مباشر. تستمر الترجمة الإنجليزية UST في الاقتباس من الآية 5 بدلاً من تضمين كلمة "قال" إضافية. قد يكون هذا مناسب أكثر في بعض اللغات. كما قد يكون من المفيد لقرائك الإشارة إلى الاقتباس المباشر بعلامات الاقتباس من المستوى الأول أو بأي علامات ترقيم أو أشكال أخرى تستخدمها لغتك للإشارة إلى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 6 (#3)</w:t>
      </w:r>
      <w:r>
        <w:rPr>
          <w:rtl/>
          <w:cs/>
          <w:lang w:val="ar_AE" w:bidi="ar_AE"/>
        </w:rPr>
      </w:r>
    </w:p>
    <w:p>
      <w:pPr>
        <w:bidi/>
      </w:pPr>
      <w:r>
        <w:rPr>
          <w:rtl/>
          <w:cs/>
          <w:lang w:val="ar_AE" w:bidi="ar_AE"/>
        </w:rPr>
      </w:r>
      <w:r>
        <w:rPr>
          <w:rtl/>
          <w:cs/>
          <w:lang w:val="ar_AE" w:bidi="ar_AE"/>
        </w:rPr>
        <w:t>אָבִ֔י⁠ךָ</w:t>
      </w:r>
    </w:p>
    <w:p>
      <w:pPr>
        <w:bidi/>
      </w:pPr>
      <w:r>
        <w:rPr>
          <w:rtl/>
          <w:cs/>
          <w:lang w:val="ar_AE" w:bidi="ar_AE"/>
        </w:rPr>
      </w:r>
      <w:r>
        <w:rPr>
          <w:b/>
          <w:rtl/>
          <w:cs/>
          <w:lang w:val="ar_AE" w:bidi="ar_AE"/>
        </w:rPr>
        <w:t>"أَبِيك"</w:t>
      </w:r>
    </w:p>
    <w:p>
      <w:pPr>
        <w:bidi/>
      </w:pPr>
      <w:r>
        <w:rPr>
          <w:rtl/>
          <w:cs/>
          <w:lang w:val="ar_AE" w:bidi="ar_AE"/>
        </w:rPr>
      </w:r>
      <w:r>
        <w:rPr>
          <w:rtl/>
          <w:cs/>
          <w:lang w:val="ar_AE" w:bidi="ar_AE"/>
        </w:rPr>
        <w:t>قد يعني هذا (1) "</w:t>
      </w:r>
      <w:r>
        <w:rPr>
          <w:b/>
          <w:rtl/>
          <w:cs/>
          <w:lang w:val="ar_AE" w:bidi="ar_AE"/>
        </w:rPr>
        <w:t>أَبِيك</w:t>
      </w:r>
      <w:r>
        <w:rPr>
          <w:rtl/>
          <w:cs/>
          <w:lang w:val="ar_AE" w:bidi="ar_AE"/>
        </w:rPr>
        <w:t>"، إذا كان يعني "</w:t>
      </w:r>
      <w:r>
        <w:rPr>
          <w:b/>
          <w:rtl/>
          <w:cs/>
          <w:lang w:val="ar_AE" w:bidi="ar_AE"/>
        </w:rPr>
        <w:t>أَبِيك</w:t>
      </w:r>
      <w:r>
        <w:rPr>
          <w:rtl/>
          <w:cs/>
          <w:lang w:val="ar_AE" w:bidi="ar_AE"/>
        </w:rPr>
        <w:t>"، فإنه يشير إلى أبي موسى نفسه (2) "أجدادك"، إذا كان يعني "أجدادك"، فإن العبارات التي تليه توضح من هو "أبيك": فيشير إلى إبراهيم وإسحاق ويعقوب. في معظم الحالات، سيكون من الأفضل ترجمته إلى "أبيك"، أي عمرام، أبو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6 (#4)</w:t>
      </w:r>
      <w:r>
        <w:rPr>
          <w:rtl/>
          <w:cs/>
          <w:lang w:val="ar_AE" w:bidi="ar_AE"/>
        </w:rPr>
      </w:r>
    </w:p>
    <w:p>
      <w:pPr>
        <w:bidi/>
      </w:pPr>
      <w:r>
        <w:rPr>
          <w:rtl/>
          <w:cs/>
          <w:lang w:val="ar_AE" w:bidi="ar_AE"/>
        </w:rPr>
      </w:r>
      <w:r>
        <w:rPr>
          <w:rtl/>
          <w:cs/>
          <w:lang w:val="ar_AE" w:bidi="ar_AE"/>
        </w:rPr>
        <w:t>וַ⁠יַּסְתֵּ֤ר מֹשֶׁה֙ פָּנָ֔י⁠ו כִּ֣י יָרֵ֔א מֵ⁠הַבִּ֖יט אֶל־הָ⁠אֱלֹהִֽים</w:t>
      </w:r>
    </w:p>
    <w:p>
      <w:pPr>
        <w:bidi/>
      </w:pPr>
      <w:r>
        <w:rPr>
          <w:rtl/>
          <w:cs/>
          <w:lang w:val="ar_AE" w:bidi="ar_AE"/>
        </w:rPr>
      </w:r>
      <w:r>
        <w:rPr>
          <w:b/>
          <w:rtl/>
          <w:cs/>
          <w:lang w:val="ar_AE" w:bidi="ar_AE"/>
        </w:rPr>
        <w:t>"فَغَطَّى مُوسَى وَجْهَهُ لأَنَّهُ خَافَ أَنْ يَنْظُرَ إِلَى اللهِ"</w:t>
      </w:r>
    </w:p>
    <w:p>
      <w:pPr>
        <w:bidi/>
      </w:pPr>
      <w:r>
        <w:rPr>
          <w:rtl/>
          <w:cs/>
          <w:lang w:val="ar_AE" w:bidi="ar_AE"/>
        </w:rPr>
      </w:r>
      <w:r>
        <w:rPr>
          <w:rtl/>
          <w:cs/>
          <w:lang w:val="ar_AE" w:bidi="ar_AE"/>
        </w:rPr>
        <w:t xml:space="preserve">النتيجة: </w:t>
      </w:r>
      <w:r>
        <w:rPr>
          <w:b/>
          <w:rtl/>
          <w:cs/>
          <w:lang w:val="ar_AE" w:bidi="ar_AE"/>
        </w:rPr>
        <w:t>فَغَطَّى موسى وجهه</w:t>
      </w:r>
      <w:r>
        <w:rPr>
          <w:rtl/>
          <w:cs/>
          <w:lang w:val="ar_AE" w:bidi="ar_AE"/>
        </w:rPr>
        <w:t xml:space="preserve"> السبب: </w:t>
      </w:r>
      <w:r>
        <w:rPr>
          <w:b/>
          <w:rtl/>
          <w:cs/>
          <w:lang w:val="ar_AE" w:bidi="ar_AE"/>
        </w:rPr>
        <w:t>لأنه خَافَ أَنْ يَنْظُرَ إِلَى اللهِ</w:t>
      </w:r>
      <w:r>
        <w:rPr>
          <w:rtl/>
          <w:cs/>
          <w:lang w:val="ar_AE" w:bidi="ar_AE"/>
        </w:rPr>
        <w:t xml:space="preserve"> إذا كان ذلك أنسب وأكثر طبيعية في لغتك، فيمكنك عكس ترتيب هذه العبارات، حيث إن العبارة الثانية تعطي السبب للنتيجة التي تصفها العبارة الأولى. (انظر أيضًا: </w:t>
      </w:r>
      <w:r>
        <w:rPr>
          <w:rtl/>
          <w:cs/>
          <w:lang w:val="ar_AE" w:bidi="ar_AE"/>
        </w:rPr>
        <w:t>خروج 33:20</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7 (#1)</w:t>
      </w:r>
      <w:r>
        <w:rPr>
          <w:rtl/>
          <w:cs/>
          <w:lang w:val="ar_AE" w:bidi="ar_AE"/>
        </w:rPr>
      </w:r>
    </w:p>
    <w:p>
      <w:pPr>
        <w:bidi/>
      </w:pPr>
      <w:r>
        <w:rPr>
          <w:rtl/>
          <w:cs/>
          <w:lang w:val="ar_AE" w:bidi="ar_AE"/>
        </w:rPr>
      </w:r>
      <w:r>
        <w:rPr>
          <w:rtl/>
          <w:cs/>
          <w:lang w:val="ar_AE" w:bidi="ar_AE"/>
        </w:rPr>
        <w:t>וַ⁠יֹּ֣אמֶר יְהוָ֔ה</w:t>
      </w:r>
    </w:p>
    <w:p>
      <w:pPr>
        <w:bidi/>
      </w:pPr>
      <w:r>
        <w:rPr>
          <w:rtl/>
          <w:cs/>
          <w:lang w:val="ar_AE" w:bidi="ar_AE"/>
        </w:rPr>
      </w:r>
      <w:r>
        <w:rPr>
          <w:b/>
          <w:rtl/>
          <w:cs/>
          <w:lang w:val="ar_AE" w:bidi="ar_AE"/>
        </w:rPr>
        <w:t>"فَقَالَ الرَّبُّ (يهوه)"</w:t>
      </w:r>
    </w:p>
    <w:p>
      <w:pPr>
        <w:bidi/>
      </w:pPr>
      <w:r>
        <w:rPr>
          <w:rtl/>
          <w:cs/>
          <w:lang w:val="ar_AE" w:bidi="ar_AE"/>
        </w:rPr>
      </w:r>
      <w:r>
        <w:rPr>
          <w:rtl/>
          <w:cs/>
          <w:lang w:val="ar_AE" w:bidi="ar_AE"/>
        </w:rPr>
        <w:t xml:space="preserve">بعد هذه العبارة، يبدأ اقتباس مباشر يستمر حتى نهاية </w:t>
      </w:r>
      <w:r>
        <w:rPr>
          <w:rtl/>
          <w:cs/>
          <w:lang w:val="ar_AE" w:bidi="ar_AE"/>
        </w:rPr>
        <w:t>3:10</w:t>
      </w:r>
      <w:r>
        <w:rPr>
          <w:rtl/>
          <w:cs/>
          <w:lang w:val="ar_AE" w:bidi="ar_AE"/>
        </w:rPr>
        <w:t>. قد يكون من المفيد لقرائك الإشارة إلى ذلك بعلامة اقتباس من المستوى الأول أو بأي علامات ترقيم أو أشكال أخرى تستخدمها لغتك للإشارة إلى بداية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7 (#2)</w:t>
      </w:r>
      <w:r>
        <w:rPr>
          <w:rtl/>
          <w:cs/>
          <w:lang w:val="ar_AE" w:bidi="ar_AE"/>
        </w:rPr>
      </w:r>
    </w:p>
    <w:p>
      <w:pPr>
        <w:bidi/>
      </w:pPr>
      <w:r>
        <w:rPr>
          <w:rtl/>
          <w:cs/>
          <w:lang w:val="ar_AE" w:bidi="ar_AE"/>
        </w:rPr>
      </w:r>
      <w:r>
        <w:rPr>
          <w:rtl/>
          <w:cs/>
          <w:lang w:val="ar_AE" w:bidi="ar_AE"/>
        </w:rPr>
        <w:t>רָאֹ֥ה רָאִ֛יתִי</w:t>
      </w:r>
    </w:p>
    <w:p>
      <w:pPr>
        <w:bidi/>
      </w:pPr>
      <w:r>
        <w:rPr>
          <w:rtl/>
          <w:cs/>
          <w:lang w:val="ar_AE" w:bidi="ar_AE"/>
        </w:rPr>
      </w:r>
      <w:r>
        <w:rPr>
          <w:b/>
          <w:rtl/>
          <w:cs/>
          <w:lang w:val="ar_AE" w:bidi="ar_AE"/>
        </w:rPr>
        <w:t>"إِنِّي قَدْ رَأَيْتُ"</w:t>
      </w:r>
    </w:p>
    <w:p>
      <w:pPr>
        <w:bidi/>
      </w:pPr>
      <w:r>
        <w:rPr>
          <w:rtl/>
          <w:cs/>
          <w:lang w:val="ar_AE" w:bidi="ar_AE"/>
        </w:rPr>
      </w:r>
      <w:r>
        <w:rPr>
          <w:rtl/>
          <w:cs/>
          <w:lang w:val="ar_AE" w:bidi="ar_AE"/>
        </w:rPr>
        <w:t>لا يمكن دائمًا ترجمة تكرارية الأفعال بشكل مباشر إلى الإنجليزية للتوكيد بنفس الطريقة التي جاءت بها في اللغة العبرية. هنا، يتم تكرار فعل "رأيت" في العبرية. وهذا يعبر عن توكيد أو يقين أو وضوح رؤية الرب (يهوه) لكيفية معاناة شعبه. استخدم شكلاً مناسبًا لتقوية الفعل من لغتك.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7 (#3)</w:t>
      </w:r>
      <w:r>
        <w:rPr>
          <w:rtl/>
          <w:cs/>
          <w:lang w:val="ar_AE" w:bidi="ar_AE"/>
        </w:rPr>
      </w:r>
    </w:p>
    <w:p>
      <w:pPr>
        <w:bidi/>
      </w:pPr>
      <w:r>
        <w:rPr>
          <w:rtl/>
          <w:cs/>
          <w:lang w:val="ar_AE" w:bidi="ar_AE"/>
        </w:rPr>
      </w:r>
      <w:r>
        <w:rPr>
          <w:rtl/>
          <w:cs/>
          <w:lang w:val="ar_AE" w:bidi="ar_AE"/>
        </w:rPr>
        <w:t>אֶת־עֳנִ֥י עַמִּ֖⁠י</w:t>
      </w:r>
    </w:p>
    <w:p>
      <w:pPr>
        <w:bidi/>
      </w:pPr>
      <w:r>
        <w:rPr>
          <w:rtl/>
          <w:cs/>
          <w:lang w:val="ar_AE" w:bidi="ar_AE"/>
        </w:rPr>
      </w:r>
      <w:r>
        <w:rPr>
          <w:b/>
          <w:rtl/>
          <w:cs/>
          <w:lang w:val="ar_AE" w:bidi="ar_AE"/>
        </w:rPr>
        <w:t>"مَذَلَّةَ شَعْبِي"</w:t>
      </w:r>
    </w:p>
    <w:p>
      <w:pPr>
        <w:bidi/>
      </w:pPr>
      <w:r>
        <w:rPr>
          <w:rtl/>
          <w:cs/>
          <w:lang w:val="ar_AE" w:bidi="ar_AE"/>
        </w:rPr>
      </w:r>
      <w:r>
        <w:rPr>
          <w:rtl/>
          <w:cs/>
          <w:lang w:val="ar_AE" w:bidi="ar_AE"/>
        </w:rPr>
        <w:t>هناك حالتان للملكية هنا: (1) "مذلة... شعبي": وهذه ملكية مرتبطة بالحدث حيث يكون الشعب هم موضوع المذلة. حيث تتم معاملتهم بشكل سيء كعبيد. (2) "شعبي": هذه الحالة أكثر تعقيدًا لأنها تتضمن كلًا من الملكية والنسب للعلاقة الاجتماعية. حيث يرى الله شعبه باعتبارهم ملكًا له، وهو أيضًا في علاقة معهم كإلههم لأنهم ينحدرون من إبراهيم، مع أنَّهم في هذا الوقت من المحتمل أنهم لم يكونوا يعرفون الله كإله لهم.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7 (#4)</w:t>
      </w:r>
      <w:r>
        <w:rPr>
          <w:rtl/>
          <w:cs/>
          <w:lang w:val="ar_AE" w:bidi="ar_AE"/>
        </w:rPr>
      </w:r>
    </w:p>
    <w:p>
      <w:pPr>
        <w:bidi/>
      </w:pPr>
      <w:r>
        <w:rPr>
          <w:rtl/>
          <w:cs/>
          <w:lang w:val="ar_AE" w:bidi="ar_AE"/>
        </w:rPr>
      </w:r>
      <w:r>
        <w:rPr>
          <w:rtl/>
          <w:cs/>
          <w:lang w:val="ar_AE" w:bidi="ar_AE"/>
        </w:rPr>
        <w:t>אֶת־עֳנִ֥י עַמִּ֖⁠י אֲשֶׁ֣ר בְּ⁠מִצְרָ֑יִם</w:t>
      </w:r>
    </w:p>
    <w:p>
      <w:pPr>
        <w:bidi/>
      </w:pPr>
      <w:r>
        <w:rPr>
          <w:rtl/>
          <w:cs/>
          <w:lang w:val="ar_AE" w:bidi="ar_AE"/>
        </w:rPr>
      </w:r>
      <w:r>
        <w:rPr>
          <w:b/>
          <w:rtl/>
          <w:cs/>
          <w:lang w:val="ar_AE" w:bidi="ar_AE"/>
        </w:rPr>
        <w:t>"مَذَلَّةَ شَعْبِي الَّذِي فِي مِصْرَ"</w:t>
      </w:r>
    </w:p>
    <w:p>
      <w:pPr>
        <w:bidi/>
      </w:pPr>
      <w:r>
        <w:rPr>
          <w:rtl/>
          <w:cs/>
          <w:lang w:val="ar_AE" w:bidi="ar_AE"/>
        </w:rPr>
      </w:r>
      <w:r>
        <w:rPr>
          <w:rtl/>
          <w:cs/>
          <w:lang w:val="ar_AE" w:bidi="ar_AE"/>
        </w:rPr>
        <w:t xml:space="preserve">إذا كانت لغتك لا تستخدم اسمًا مجردًا لهذه الفكرة، فيمكنك التعبير عن الفكرة وراء الاسم المجرد </w:t>
      </w:r>
      <w:r>
        <w:rPr>
          <w:b/>
          <w:rtl/>
          <w:cs/>
          <w:lang w:val="ar_AE" w:bidi="ar_AE"/>
        </w:rPr>
        <w:t xml:space="preserve">المذلة </w:t>
      </w:r>
      <w:r>
        <w:rPr>
          <w:rtl/>
          <w:cs/>
          <w:lang w:val="ar_AE" w:bidi="ar_AE"/>
        </w:rPr>
        <w:t>بطريقة أخرى. ترجمة بديلة: "كيف يعاني شعبي الذين في مصر" أو "كيف يعذب المصريون شعبي"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7 (#5)</w:t>
      </w:r>
      <w:r>
        <w:rPr>
          <w:rtl/>
          <w:cs/>
          <w:lang w:val="ar_AE" w:bidi="ar_AE"/>
        </w:rPr>
      </w:r>
    </w:p>
    <w:p>
      <w:pPr>
        <w:bidi/>
      </w:pPr>
      <w:r>
        <w:rPr>
          <w:rtl/>
          <w:cs/>
          <w:lang w:val="ar_AE" w:bidi="ar_AE"/>
        </w:rPr>
      </w:r>
      <w:r>
        <w:rPr>
          <w:rtl/>
          <w:cs/>
          <w:lang w:val="ar_AE" w:bidi="ar_AE"/>
        </w:rPr>
        <w:t>מִ⁠פְּנֵ֣י נֹֽגְשָׂ֔י⁠ו</w:t>
      </w:r>
    </w:p>
    <w:p>
      <w:pPr>
        <w:bidi/>
      </w:pPr>
      <w:r>
        <w:rPr>
          <w:rtl/>
          <w:cs/>
          <w:lang w:val="ar_AE" w:bidi="ar_AE"/>
        </w:rPr>
      </w:r>
      <w:r>
        <w:rPr>
          <w:b/>
          <w:rtl/>
          <w:cs/>
          <w:lang w:val="ar_AE" w:bidi="ar_AE"/>
        </w:rPr>
        <w:t>"مِنْ أَجْلِ (وجه) مُسَخِّرِيهِمْ"</w:t>
      </w:r>
    </w:p>
    <w:p>
      <w:pPr>
        <w:bidi/>
      </w:pPr>
      <w:r>
        <w:rPr>
          <w:rtl/>
          <w:cs/>
          <w:lang w:val="ar_AE" w:bidi="ar_AE"/>
        </w:rPr>
      </w:r>
      <w:r>
        <w:rPr>
          <w:rtl/>
          <w:cs/>
          <w:lang w:val="ar_AE" w:bidi="ar_AE"/>
        </w:rPr>
        <w:t xml:space="preserve">هنا، كلمة </w:t>
      </w:r>
      <w:r>
        <w:rPr>
          <w:b/>
          <w:rtl/>
          <w:cs/>
          <w:lang w:val="ar_AE" w:bidi="ar_AE"/>
        </w:rPr>
        <w:t xml:space="preserve">وجه (المذكورة في بعض الترجمات الإنجليزية) </w:t>
      </w:r>
      <w:r>
        <w:rPr>
          <w:rtl/>
          <w:cs/>
          <w:lang w:val="ar_AE" w:bidi="ar_AE"/>
        </w:rPr>
        <w:t>تشير إلى الشخص كُلََّه أو وجود الأشخاص (الشخص) الذين كانوا يضطهدون شعب إسرائيل. إذا كانت هذه الصورة مستخدمة في لغتك، فيمكنك ترجمتها. أما إذا كانت هناك صورة مشابهة مستخدمة، فيمكنك التفكير في استخدامها. وإذا لم يكن أي من الحالتين، فيمكنك حذف كلمة "وجه" وترجمة المعنى.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7 (#6)</w:t>
      </w:r>
      <w:r>
        <w:rPr>
          <w:rtl/>
          <w:cs/>
          <w:lang w:val="ar_AE" w:bidi="ar_AE"/>
        </w:rPr>
      </w:r>
    </w:p>
    <w:p>
      <w:pPr>
        <w:bidi/>
      </w:pPr>
      <w:r>
        <w:rPr>
          <w:rtl/>
          <w:cs/>
          <w:lang w:val="ar_AE" w:bidi="ar_AE"/>
        </w:rPr>
      </w:r>
      <w:r>
        <w:rPr>
          <w:rtl/>
          <w:cs/>
          <w:lang w:val="ar_AE" w:bidi="ar_AE"/>
        </w:rPr>
        <w:t>נֹֽגְשָׂ֔י⁠ו</w:t>
      </w:r>
    </w:p>
    <w:p>
      <w:pPr>
        <w:bidi/>
      </w:pPr>
      <w:r>
        <w:rPr>
          <w:rtl/>
          <w:cs/>
          <w:lang w:val="ar_AE" w:bidi="ar_AE"/>
        </w:rPr>
      </w:r>
      <w:r>
        <w:rPr>
          <w:b/>
          <w:rtl/>
          <w:cs/>
          <w:lang w:val="ar_AE" w:bidi="ar_AE"/>
        </w:rPr>
        <w:t>"مِنْ أَجْلِ مُسَخِّرِيهِمْ"</w:t>
      </w:r>
    </w:p>
    <w:p>
      <w:pPr>
        <w:bidi/>
      </w:pPr>
      <w:r>
        <w:rPr>
          <w:rtl/>
          <w:cs/>
          <w:lang w:val="ar_AE" w:bidi="ar_AE"/>
        </w:rPr>
      </w:r>
      <w:r>
        <w:rPr>
          <w:rtl/>
          <w:cs/>
          <w:lang w:val="ar_AE" w:bidi="ar_AE"/>
        </w:rPr>
        <w:t>الترجمة البديلة: "مضطهدوهم"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7 (#7)</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"قَدْ"</w:t>
      </w:r>
    </w:p>
    <w:p>
      <w:pPr>
        <w:bidi/>
      </w:pPr>
      <w:r>
        <w:rPr>
          <w:rtl/>
          <w:cs/>
          <w:lang w:val="ar_AE" w:bidi="ar_AE"/>
        </w:rPr>
      </w:r>
      <w:r>
        <w:rPr>
          <w:rtl/>
          <w:cs/>
          <w:lang w:val="ar_AE" w:bidi="ar_AE"/>
        </w:rPr>
        <w:t xml:space="preserve">هنا، كلمة </w:t>
      </w:r>
      <w:r>
        <w:rPr>
          <w:b/>
          <w:rtl/>
          <w:cs/>
          <w:lang w:val="ar_AE" w:bidi="ar_AE"/>
        </w:rPr>
        <w:t xml:space="preserve">قَدْ </w:t>
      </w:r>
      <w:r>
        <w:rPr>
          <w:rtl/>
          <w:cs/>
          <w:lang w:val="ar_AE" w:bidi="ar_AE"/>
        </w:rPr>
        <w:t>لتأكيد الإشارة عن معرفة الرب (يهوه). يجب أن تُعَبِّر ترجمتك عن معرفة يهوه بيقين أو 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7 (#8)</w:t>
      </w:r>
      <w:r>
        <w:rPr>
          <w:rtl/>
          <w:cs/>
          <w:lang w:val="ar_AE" w:bidi="ar_AE"/>
        </w:rPr>
      </w:r>
    </w:p>
    <w:p>
      <w:pPr>
        <w:bidi/>
      </w:pPr>
      <w:r>
        <w:rPr>
          <w:rtl/>
          <w:cs/>
          <w:lang w:val="ar_AE" w:bidi="ar_AE"/>
        </w:rPr>
      </w:r>
      <w:r>
        <w:rPr>
          <w:rtl/>
          <w:cs/>
          <w:lang w:val="ar_AE" w:bidi="ar_AE"/>
        </w:rPr>
        <w:t>נֹֽגְשָׂ֔י⁠ו &amp; אֶת־מַכְאֹבָֽי⁠ו</w:t>
      </w:r>
    </w:p>
    <w:p>
      <w:pPr>
        <w:bidi/>
      </w:pPr>
      <w:r>
        <w:rPr>
          <w:rtl/>
          <w:cs/>
          <w:lang w:val="ar_AE" w:bidi="ar_AE"/>
        </w:rPr>
      </w:r>
      <w:r>
        <w:rPr>
          <w:b/>
          <w:rtl/>
          <w:cs/>
          <w:lang w:val="ar_AE" w:bidi="ar_AE"/>
        </w:rPr>
        <w:t>"أَجْلِ مُسَخِّرِيهِمْ."</w:t>
      </w:r>
      <w:r>
        <w:rPr>
          <w:rtl/>
          <w:cs/>
          <w:lang w:val="ar_AE" w:bidi="ar_AE"/>
        </w:rPr>
        <w:t xml:space="preserve"> - </w:t>
      </w:r>
      <w:r>
        <w:rPr>
          <w:b/>
          <w:rtl/>
          <w:cs/>
          <w:lang w:val="ar_AE" w:bidi="ar_AE"/>
        </w:rPr>
        <w:t>"أَوْجَاعَهُمْ"</w:t>
      </w:r>
    </w:p>
    <w:p>
      <w:pPr>
        <w:bidi/>
      </w:pPr>
      <w:r>
        <w:rPr>
          <w:rtl/>
          <w:cs/>
          <w:lang w:val="ar_AE" w:bidi="ar_AE"/>
        </w:rPr>
      </w:r>
      <w:r>
        <w:rPr>
          <w:rtl/>
          <w:cs/>
          <w:lang w:val="ar_AE" w:bidi="ar_AE"/>
        </w:rPr>
        <w:t xml:space="preserve">هذه الضمائر، </w:t>
      </w:r>
      <w:r>
        <w:rPr>
          <w:b/>
          <w:rtl/>
          <w:cs/>
          <w:lang w:val="ar_AE" w:bidi="ar_AE"/>
        </w:rPr>
        <w:t>هم</w:t>
      </w:r>
      <w:r>
        <w:rPr>
          <w:rtl/>
          <w:cs/>
          <w:lang w:val="ar_AE" w:bidi="ar_AE"/>
        </w:rPr>
        <w:t>، تشير إلى بني إسرائيل كمجموعة بصيغة المفرد (في الأصل). وهي تتفق مع كلمة "الشعب" كاسم جمع في الآية السابقة. قد تضطر بعض اللغات إلى استخدام ضمائر الجمع. وقد تضطر أخرى إلى مطابقة جنس الضمير مع الجنس النحوي لكلمة "الشعب" في لغتهم. إذا لزم الأمر، قم بتغيير "هو" إلى "هم" أو قم بتغيير "له" إلى "لها" أو "لهم" (اعتمادًا على الجنس النحوي لكلمة "الشعب"). ترجمة بديلة: "الذين يضطهدونهم ... معاناتهم"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7 (#9)</w:t>
      </w:r>
      <w:r>
        <w:rPr>
          <w:rtl/>
          <w:cs/>
          <w:lang w:val="ar_AE" w:bidi="ar_AE"/>
        </w:rPr>
      </w:r>
    </w:p>
    <w:p>
      <w:pPr>
        <w:bidi/>
      </w:pPr>
      <w:r>
        <w:rPr>
          <w:rtl/>
          <w:cs/>
          <w:lang w:val="ar_AE" w:bidi="ar_AE"/>
        </w:rPr>
      </w:r>
      <w:r>
        <w:rPr>
          <w:rtl/>
          <w:cs/>
          <w:lang w:val="ar_AE" w:bidi="ar_AE"/>
        </w:rPr>
        <w:t>אֶת־מַכְאֹבָֽי⁠ו</w:t>
      </w:r>
    </w:p>
    <w:p>
      <w:pPr>
        <w:bidi/>
      </w:pPr>
      <w:r>
        <w:rPr>
          <w:rtl/>
          <w:cs/>
          <w:lang w:val="ar_AE" w:bidi="ar_AE"/>
        </w:rPr>
      </w:r>
      <w:r>
        <w:rPr>
          <w:b/>
          <w:rtl/>
          <w:cs/>
          <w:lang w:val="ar_AE" w:bidi="ar_AE"/>
        </w:rPr>
        <w:t>"أَوْجَاعَهُمْ"</w:t>
      </w:r>
    </w:p>
    <w:p>
      <w:pPr>
        <w:bidi/>
      </w:pPr>
      <w:r>
        <w:rPr>
          <w:rtl/>
          <w:cs/>
          <w:lang w:val="ar_AE" w:bidi="ar_AE"/>
        </w:rPr>
      </w:r>
      <w:r>
        <w:rPr>
          <w:rtl/>
          <w:cs/>
          <w:lang w:val="ar_AE" w:bidi="ar_AE"/>
        </w:rPr>
        <w:t xml:space="preserve">هذا يتعلق بحالة ملكية مرتبطة بالحدث حيث يكون الشعب موضوع </w:t>
      </w:r>
      <w:r>
        <w:rPr>
          <w:b/>
          <w:rtl/>
          <w:cs/>
          <w:lang w:val="ar_AE" w:bidi="ar_AE"/>
        </w:rPr>
        <w:t>الوجع.</w:t>
      </w:r>
      <w:r>
        <w:rPr>
          <w:rtl/>
          <w:cs/>
          <w:lang w:val="ar_AE" w:bidi="ar_AE"/>
        </w:rPr>
        <w:t xml:space="preserve"> يجب أن تعبر ترجمتك عن أنهم كانوا في حالة ضيق شديد.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7 (#10)</w:t>
      </w:r>
      <w:r>
        <w:rPr>
          <w:rtl/>
          <w:cs/>
          <w:lang w:val="ar_AE" w:bidi="ar_AE"/>
        </w:rPr>
      </w:r>
    </w:p>
    <w:p>
      <w:pPr>
        <w:bidi/>
      </w:pPr>
      <w:r>
        <w:rPr>
          <w:rtl/>
          <w:cs/>
          <w:lang w:val="ar_AE" w:bidi="ar_AE"/>
        </w:rPr>
      </w:r>
      <w:r>
        <w:rPr>
          <w:rtl/>
          <w:cs/>
          <w:lang w:val="ar_AE" w:bidi="ar_AE"/>
        </w:rPr>
        <w:t>אֶת־מַכְאֹבָֽי⁠ו</w:t>
      </w:r>
    </w:p>
    <w:p>
      <w:pPr>
        <w:bidi/>
      </w:pPr>
      <w:r>
        <w:rPr>
          <w:rtl/>
          <w:cs/>
          <w:lang w:val="ar_AE" w:bidi="ar_AE"/>
        </w:rPr>
      </w:r>
      <w:r>
        <w:rPr>
          <w:b/>
          <w:rtl/>
          <w:cs/>
          <w:lang w:val="ar_AE" w:bidi="ar_AE"/>
        </w:rPr>
        <w:t>"أَوْجَاعَهُمْ"</w:t>
      </w:r>
    </w:p>
    <w:p>
      <w:pPr>
        <w:bidi/>
      </w:pPr>
      <w:r>
        <w:rPr>
          <w:rtl/>
          <w:cs/>
          <w:lang w:val="ar_AE" w:bidi="ar_AE"/>
        </w:rPr>
      </w:r>
      <w:r>
        <w:rPr>
          <w:rtl/>
          <w:cs/>
          <w:lang w:val="ar_AE" w:bidi="ar_AE"/>
        </w:rPr>
        <w:t>يُفهم هنا أنهم في غاية الضيق بسبب معاملتهم السيئة كعبيد. إذا كان ذلك سيساعد قراءك، فيمكنك التعبير عن ذلك بشكل صريح. ترجمة بديلة: "معاناتهم من عبوديتهم"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7 (#11)</w:t>
      </w:r>
      <w:r>
        <w:rPr>
          <w:rtl/>
          <w:cs/>
          <w:lang w:val="ar_AE" w:bidi="ar_AE"/>
        </w:rPr>
      </w:r>
    </w:p>
    <w:p>
      <w:pPr>
        <w:bidi/>
      </w:pPr>
      <w:r>
        <w:rPr>
          <w:rtl/>
          <w:cs/>
          <w:lang w:val="ar_AE" w:bidi="ar_AE"/>
        </w:rPr>
      </w:r>
      <w:r>
        <w:rPr>
          <w:rtl/>
          <w:cs/>
          <w:lang w:val="ar_AE" w:bidi="ar_AE"/>
        </w:rPr>
        <w:t>אֶת־מַכְאֹבָֽי⁠ו</w:t>
      </w:r>
    </w:p>
    <w:p>
      <w:pPr>
        <w:bidi/>
      </w:pPr>
      <w:r>
        <w:rPr>
          <w:rtl/>
          <w:cs/>
          <w:lang w:val="ar_AE" w:bidi="ar_AE"/>
        </w:rPr>
      </w:r>
      <w:r>
        <w:rPr>
          <w:b/>
          <w:rtl/>
          <w:cs/>
          <w:lang w:val="ar_AE" w:bidi="ar_AE"/>
        </w:rPr>
        <w:t>"أَوْجَاعَهُمْ"</w:t>
      </w:r>
    </w:p>
    <w:p>
      <w:pPr>
        <w:bidi/>
      </w:pPr>
      <w:r>
        <w:rPr>
          <w:rtl/>
          <w:cs/>
          <w:lang w:val="ar_AE" w:bidi="ar_AE"/>
        </w:rPr>
      </w:r>
      <w:r>
        <w:rPr>
          <w:rtl/>
          <w:cs/>
          <w:lang w:val="ar_AE" w:bidi="ar_AE"/>
        </w:rPr>
        <w:t xml:space="preserve">إذا كانت لغتك لا تستخدم اسمًا مجردًا لهذه الفكرة، فيمكنك التعبير عن الفكرة وراء الاسم المجرد </w:t>
      </w:r>
      <w:r>
        <w:rPr>
          <w:b/>
          <w:rtl/>
          <w:cs/>
          <w:lang w:val="ar_AE" w:bidi="ar_AE"/>
        </w:rPr>
        <w:t xml:space="preserve">الأوجاع </w:t>
      </w:r>
      <w:r>
        <w:rPr>
          <w:rtl/>
          <w:cs/>
          <w:lang w:val="ar_AE" w:bidi="ar_AE"/>
        </w:rPr>
        <w:t>بطريقة أخرى. ترجمة بديلة: "مدى توجُّعهم"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الآية 8 تحتوي على النتيجة التي أرادها الله من أفعاله في الرؤية والسمع، التي تم التعبير عنها في الآيتين 7 و9. قد تحتاج إلى توضيح ذلك بشكل صريح، على سبيل المثال عن طريق تقديم الآية 8 بشيء مثل "لذلك"، والآية 9 بشيء مثل "مرة أخرى،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8 (#2)</w:t>
      </w:r>
      <w:r>
        <w:rPr>
          <w:rtl/>
          <w:cs/>
          <w:lang w:val="ar_AE" w:bidi="ar_AE"/>
        </w:rPr>
      </w:r>
    </w:p>
    <w:p>
      <w:pPr>
        <w:bidi/>
      </w:pPr>
      <w:r>
        <w:rPr>
          <w:rtl/>
          <w:cs/>
          <w:lang w:val="ar_AE" w:bidi="ar_AE"/>
        </w:rPr>
      </w:r>
      <w:r>
        <w:rPr>
          <w:rtl/>
          <w:cs/>
          <w:lang w:val="ar_AE" w:bidi="ar_AE"/>
        </w:rPr>
        <w:t>וָ⁠אֵרֵ֞ד</w:t>
      </w:r>
    </w:p>
    <w:p>
      <w:pPr>
        <w:bidi/>
      </w:pPr>
      <w:r>
        <w:rPr>
          <w:rtl/>
          <w:cs/>
          <w:lang w:val="ar_AE" w:bidi="ar_AE"/>
        </w:rPr>
      </w:r>
      <w:r>
        <w:rPr>
          <w:b/>
          <w:rtl/>
          <w:cs/>
          <w:lang w:val="ar_AE" w:bidi="ar_AE"/>
        </w:rPr>
        <w:t>"فَنَزَلْتُ"</w:t>
      </w:r>
    </w:p>
    <w:p>
      <w:pPr>
        <w:bidi/>
      </w:pPr>
      <w:r>
        <w:rPr>
          <w:rtl/>
          <w:cs/>
          <w:lang w:val="ar_AE" w:bidi="ar_AE"/>
        </w:rPr>
      </w:r>
      <w:r>
        <w:rPr>
          <w:rtl/>
          <w:cs/>
          <w:lang w:val="ar_AE" w:bidi="ar_AE"/>
        </w:rPr>
        <w:t>يعبر الله عن نزوله من السماء إلى الأرض للتدخل. والله موجود دائمًا في كل مكان، ولكن هذه العبارة تشير إلى أنه سيوجه تركيزًا خاصًا إلى هذا الوضع. استخدم أي شكل من أشكال "يأتي" أو "يذهب" المناسب في لغتك لهذا.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8 (#3)</w:t>
      </w:r>
      <w:r>
        <w:rPr>
          <w:rtl/>
          <w:cs/>
          <w:lang w:val="ar_AE" w:bidi="ar_AE"/>
        </w:rPr>
      </w:r>
    </w:p>
    <w:p>
      <w:pPr>
        <w:bidi/>
      </w:pPr>
      <w:r>
        <w:rPr>
          <w:rtl/>
          <w:cs/>
          <w:lang w:val="ar_AE" w:bidi="ar_AE"/>
        </w:rPr>
      </w:r>
      <w:r>
        <w:rPr>
          <w:rtl/>
          <w:cs/>
          <w:lang w:val="ar_AE" w:bidi="ar_AE"/>
        </w:rPr>
        <w:t>לְ⁠הַצִּיל֣⁠וֹ &amp; וּֽ⁠לְ⁠הַעֲלֹת⁠וֹ֮</w:t>
      </w:r>
    </w:p>
    <w:p>
      <w:pPr>
        <w:bidi/>
      </w:pPr>
      <w:r>
        <w:rPr>
          <w:rtl/>
          <w:cs/>
          <w:lang w:val="ar_AE" w:bidi="ar_AE"/>
        </w:rPr>
      </w:r>
      <w:r>
        <w:rPr>
          <w:b/>
          <w:rtl/>
          <w:cs/>
          <w:lang w:val="ar_AE" w:bidi="ar_AE"/>
        </w:rPr>
        <w:t>"لأُنْقِذَهُمْ"</w:t>
      </w:r>
      <w:r>
        <w:rPr>
          <w:rtl/>
          <w:cs/>
          <w:lang w:val="ar_AE" w:bidi="ar_AE"/>
        </w:rPr>
        <w:t xml:space="preserve"> - </w:t>
      </w:r>
      <w:r>
        <w:rPr>
          <w:b/>
          <w:rtl/>
          <w:cs/>
          <w:lang w:val="ar_AE" w:bidi="ar_AE"/>
        </w:rPr>
        <w:t>"وَأُصْعِدَهُمْ"</w:t>
      </w:r>
    </w:p>
    <w:p>
      <w:pPr>
        <w:bidi/>
      </w:pPr>
      <w:r>
        <w:rPr>
          <w:rtl/>
          <w:cs/>
          <w:lang w:val="ar_AE" w:bidi="ar_AE"/>
        </w:rPr>
      </w:r>
      <w:r>
        <w:rPr>
          <w:rtl/>
          <w:cs/>
          <w:lang w:val="ar_AE" w:bidi="ar_AE"/>
        </w:rPr>
        <w:t xml:space="preserve">هنا، الضمير </w:t>
      </w:r>
      <w:r>
        <w:rPr>
          <w:b/>
          <w:rtl/>
          <w:cs/>
          <w:lang w:val="ar_AE" w:bidi="ar_AE"/>
        </w:rPr>
        <w:t>هو</w:t>
      </w:r>
      <w:r>
        <w:rPr>
          <w:rtl/>
          <w:cs/>
          <w:lang w:val="ar_AE" w:bidi="ar_AE"/>
        </w:rPr>
        <w:t xml:space="preserve"> (حَسَبَ بعض الترجمات الإنجليزية، لكن في الترجمة العربية تأتي بصيغة الجمع) يشير بصيغة المفرد إلى بني إسرائيل كجماعة. وهو يتفق مع كلمة "الشعب" كاسم جمع في </w:t>
      </w:r>
      <w:r>
        <w:rPr>
          <w:rtl/>
          <w:cs/>
          <w:lang w:val="ar_AE" w:bidi="ar_AE"/>
        </w:rPr>
        <w:t>3:6</w:t>
      </w:r>
      <w:r>
        <w:rPr>
          <w:rtl/>
          <w:cs/>
          <w:lang w:val="ar_AE" w:bidi="ar_AE"/>
        </w:rPr>
        <w:t xml:space="preserve">. قد تضطر بعض اللغات إلى استخدام ضمائر الجمع. كما قد تضطر لغات أخرى إلى مطابقة جنس الضمير مع الجنس النحوي لكلمة "الشعب" في لغتهم. انظر ما فعلته في </w:t>
      </w:r>
      <w:r>
        <w:rPr>
          <w:rtl/>
          <w:cs/>
          <w:lang w:val="ar_AE" w:bidi="ar_AE"/>
        </w:rPr>
        <w:t>3:7</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8 (#4)</w:t>
      </w:r>
      <w:r>
        <w:rPr>
          <w:rtl/>
          <w:cs/>
          <w:lang w:val="ar_AE" w:bidi="ar_AE"/>
        </w:rPr>
      </w:r>
    </w:p>
    <w:p>
      <w:pPr>
        <w:bidi/>
      </w:pPr>
      <w:r>
        <w:rPr>
          <w:rtl/>
          <w:cs/>
          <w:lang w:val="ar_AE" w:bidi="ar_AE"/>
        </w:rPr>
      </w:r>
      <w:r>
        <w:rPr>
          <w:rtl/>
          <w:cs/>
          <w:lang w:val="ar_AE" w:bidi="ar_AE"/>
        </w:rPr>
        <w:t>מִ⁠יַּ֣ד</w:t>
      </w:r>
    </w:p>
    <w:p>
      <w:pPr>
        <w:bidi/>
      </w:pPr>
      <w:r>
        <w:rPr>
          <w:rtl/>
          <w:cs/>
          <w:lang w:val="ar_AE" w:bidi="ar_AE"/>
        </w:rPr>
      </w:r>
      <w:r>
        <w:rPr>
          <w:b/>
          <w:rtl/>
          <w:cs/>
          <w:lang w:val="ar_AE" w:bidi="ar_AE"/>
        </w:rPr>
        <w:t>"مِنْ أَيْدِي"</w:t>
      </w:r>
    </w:p>
    <w:p>
      <w:pPr>
        <w:bidi/>
      </w:pPr>
      <w:r>
        <w:rPr>
          <w:rtl/>
          <w:cs/>
          <w:lang w:val="ar_AE" w:bidi="ar_AE"/>
        </w:rPr>
      </w:r>
      <w:r>
        <w:rPr>
          <w:b/>
          <w:rtl/>
          <w:cs/>
          <w:lang w:val="ar_AE" w:bidi="ar_AE"/>
        </w:rPr>
        <w:t>أيدي</w:t>
      </w:r>
      <w:r>
        <w:rPr>
          <w:rtl/>
          <w:cs/>
          <w:lang w:val="ar_AE" w:bidi="ar_AE"/>
        </w:rPr>
        <w:t xml:space="preserve"> شخص ما هي استعارة شائعة في الكتاب المقدس تشير إلى القوة والسيطرة. إذا لم يفهم قراؤك ما تعنيه هذه الصورة في هذا السياق، فيمكنك استخدام استعارة مشابهة من ثقافتك. بدلًا من ذلك، يمكنك التعبير عن المعنى بوضوح.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8 (#5)</w:t>
      </w:r>
      <w:r>
        <w:rPr>
          <w:rtl/>
          <w:cs/>
          <w:lang w:val="ar_AE" w:bidi="ar_AE"/>
        </w:rPr>
      </w:r>
    </w:p>
    <w:p>
      <w:pPr>
        <w:bidi/>
      </w:pPr>
      <w:r>
        <w:rPr>
          <w:rtl/>
          <w:cs/>
          <w:lang w:val="ar_AE" w:bidi="ar_AE"/>
        </w:rPr>
      </w:r>
      <w:r>
        <w:rPr>
          <w:rtl/>
          <w:cs/>
          <w:lang w:val="ar_AE" w:bidi="ar_AE"/>
        </w:rPr>
        <w:t>מִ⁠יַּ֣ד מִצְרַ֗יִם</w:t>
      </w:r>
    </w:p>
    <w:p>
      <w:pPr>
        <w:bidi/>
      </w:pPr>
      <w:r>
        <w:rPr>
          <w:rtl/>
          <w:cs/>
          <w:lang w:val="ar_AE" w:bidi="ar_AE"/>
        </w:rPr>
      </w:r>
      <w:r>
        <w:rPr>
          <w:b/>
          <w:rtl/>
          <w:cs/>
          <w:lang w:val="ar_AE" w:bidi="ar_AE"/>
        </w:rPr>
        <w:t>"مِنْ أَيْدِي الْمِصْرِيِّينَ"</w:t>
      </w:r>
    </w:p>
    <w:p>
      <w:pPr>
        <w:bidi/>
      </w:pPr>
      <w:r>
        <w:rPr>
          <w:rtl/>
          <w:cs/>
          <w:lang w:val="ar_AE" w:bidi="ar_AE"/>
        </w:rPr>
      </w:r>
      <w:r>
        <w:rPr>
          <w:rtl/>
          <w:cs/>
          <w:lang w:val="ar_AE" w:bidi="ar_AE"/>
        </w:rPr>
        <w:t xml:space="preserve">هذه صيغة ملكية حيث يكون المصريون هم محل الإشارة من كلمة </w:t>
      </w:r>
      <w:r>
        <w:rPr>
          <w:b/>
          <w:rtl/>
          <w:cs/>
          <w:lang w:val="ar_AE" w:bidi="ar_AE"/>
        </w:rPr>
        <w:t>أيدي</w:t>
      </w:r>
      <w:r>
        <w:rPr>
          <w:rtl/>
          <w:cs/>
          <w:lang w:val="ar_AE" w:bidi="ar_AE"/>
        </w:rPr>
        <w:t>، التي تشير إلى القوة. فقد استخدم المصريون قوتهم وسيطرتهم لإذلال بني إسرائيل. استخدم عبارة في لغتك تعبر عن فكرة امتلاك مجموعة من الناس للسلطة.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8 (#6)</w:t>
      </w:r>
      <w:r>
        <w:rPr>
          <w:rtl/>
          <w:cs/>
          <w:lang w:val="ar_AE" w:bidi="ar_AE"/>
        </w:rPr>
      </w:r>
    </w:p>
    <w:p>
      <w:pPr>
        <w:bidi/>
      </w:pPr>
      <w:r>
        <w:rPr>
          <w:rtl/>
          <w:cs/>
          <w:lang w:val="ar_AE" w:bidi="ar_AE"/>
        </w:rPr>
      </w:r>
      <w:r>
        <w:rPr>
          <w:rtl/>
          <w:cs/>
          <w:lang w:val="ar_AE" w:bidi="ar_AE"/>
        </w:rPr>
        <w:t>אֶל־אֶ֤רֶץ טוֹבָה֙ וּ⁠רְחָבָ֔ה אֶל־אֶ֛רֶץ זָבַ֥ת חָלָ֖ב וּ⁠דְבָ֑שׁ</w:t>
      </w:r>
    </w:p>
    <w:p>
      <w:pPr>
        <w:bidi/>
      </w:pPr>
      <w:r>
        <w:rPr>
          <w:rtl/>
          <w:cs/>
          <w:lang w:val="ar_AE" w:bidi="ar_AE"/>
        </w:rPr>
      </w:r>
      <w:r>
        <w:rPr>
          <w:b/>
          <w:rtl/>
          <w:cs/>
          <w:lang w:val="ar_AE" w:bidi="ar_AE"/>
        </w:rPr>
        <w:t>"إِلَى أَرْضٍ جَيِّدَةٍ وَوَاسِعَةٍ، إِلَى أَرْضٍ تَفِيضُ لَبَنًا وَعَسَلًا"</w:t>
      </w:r>
    </w:p>
    <w:p>
      <w:pPr>
        <w:bidi/>
      </w:pPr>
      <w:r>
        <w:rPr>
          <w:rtl/>
          <w:cs/>
          <w:lang w:val="ar_AE" w:bidi="ar_AE"/>
        </w:rPr>
      </w:r>
      <w:r>
        <w:rPr>
          <w:rtl/>
          <w:cs/>
          <w:lang w:val="ar_AE" w:bidi="ar_AE"/>
        </w:rPr>
        <w:t xml:space="preserve">هناك مستويات متعددة من التوازي هنا. أولًا، العبارات، </w:t>
      </w:r>
      <w:r>
        <w:rPr>
          <w:b/>
          <w:rtl/>
          <w:cs/>
          <w:lang w:val="ar_AE" w:bidi="ar_AE"/>
        </w:rPr>
        <w:t>إلى أرض جيدة وواسعة</w:t>
      </w:r>
      <w:r>
        <w:rPr>
          <w:rtl/>
          <w:cs/>
          <w:lang w:val="ar_AE" w:bidi="ar_AE"/>
        </w:rPr>
        <w:t xml:space="preserve"> و</w:t>
      </w:r>
      <w:r>
        <w:rPr>
          <w:b/>
          <w:rtl/>
          <w:cs/>
          <w:lang w:val="ar_AE" w:bidi="ar_AE"/>
        </w:rPr>
        <w:t>إلى أرض تفيض لبنًا وعسلًا</w:t>
      </w:r>
      <w:r>
        <w:rPr>
          <w:rtl/>
          <w:cs/>
          <w:lang w:val="ar_AE" w:bidi="ar_AE"/>
        </w:rPr>
        <w:t xml:space="preserve"> تتوازى مع بعضها البعض. أيضًا داخل كل منها، كلمات </w:t>
      </w:r>
      <w:r>
        <w:rPr>
          <w:b/>
          <w:rtl/>
          <w:cs/>
          <w:lang w:val="ar_AE" w:bidi="ar_AE"/>
        </w:rPr>
        <w:t>جيدة</w:t>
      </w:r>
      <w:r>
        <w:rPr>
          <w:rtl/>
          <w:cs/>
          <w:lang w:val="ar_AE" w:bidi="ar_AE"/>
        </w:rPr>
        <w:t xml:space="preserve"> و</w:t>
      </w:r>
      <w:r>
        <w:rPr>
          <w:b/>
          <w:rtl/>
          <w:cs/>
          <w:lang w:val="ar_AE" w:bidi="ar_AE"/>
        </w:rPr>
        <w:t>واسعة</w:t>
      </w:r>
      <w:r>
        <w:rPr>
          <w:rtl/>
          <w:cs/>
          <w:lang w:val="ar_AE" w:bidi="ar_AE"/>
        </w:rPr>
        <w:t xml:space="preserve"> تتوازى مع بعضها البعض، وكلمات </w:t>
      </w:r>
      <w:r>
        <w:rPr>
          <w:b/>
          <w:rtl/>
          <w:cs/>
          <w:lang w:val="ar_AE" w:bidi="ar_AE"/>
        </w:rPr>
        <w:t>لبن</w:t>
      </w:r>
      <w:r>
        <w:rPr>
          <w:rtl/>
          <w:cs/>
          <w:lang w:val="ar_AE" w:bidi="ar_AE"/>
        </w:rPr>
        <w:t xml:space="preserve"> و</w:t>
      </w:r>
      <w:r>
        <w:rPr>
          <w:b/>
          <w:rtl/>
          <w:cs/>
          <w:lang w:val="ar_AE" w:bidi="ar_AE"/>
        </w:rPr>
        <w:t>عسل</w:t>
      </w:r>
      <w:r>
        <w:rPr>
          <w:rtl/>
          <w:cs/>
          <w:lang w:val="ar_AE" w:bidi="ar_AE"/>
        </w:rPr>
        <w:t xml:space="preserve"> تتوازى مع بعضها البعض. كل من هذه المستويات تهدف إلى تأكيد وتوسيع بعضها البعض. هذه ليست أمثلة على التوازي المترادف، ويجب ترجمة كل جزء من العبارة.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8 (#7)</w:t>
      </w:r>
      <w:r>
        <w:rPr>
          <w:rtl/>
          <w:cs/>
          <w:lang w:val="ar_AE" w:bidi="ar_AE"/>
        </w:rPr>
      </w:r>
    </w:p>
    <w:p>
      <w:pPr>
        <w:bidi/>
      </w:pPr>
      <w:r>
        <w:rPr>
          <w:rtl/>
          <w:cs/>
          <w:lang w:val="ar_AE" w:bidi="ar_AE"/>
        </w:rPr>
      </w:r>
      <w:r>
        <w:rPr>
          <w:rtl/>
          <w:cs/>
          <w:lang w:val="ar_AE" w:bidi="ar_AE"/>
        </w:rPr>
        <w:t>חָלָ֖ב וּ⁠דְבָ֑שׁ</w:t>
      </w:r>
    </w:p>
    <w:p>
      <w:pPr>
        <w:bidi/>
      </w:pPr>
      <w:r>
        <w:rPr>
          <w:rtl/>
          <w:cs/>
          <w:lang w:val="ar_AE" w:bidi="ar_AE"/>
        </w:rPr>
      </w:r>
      <w:r>
        <w:rPr>
          <w:b/>
          <w:rtl/>
          <w:cs/>
          <w:lang w:val="ar_AE" w:bidi="ar_AE"/>
        </w:rPr>
        <w:t>"لَبَنًا وَعَسَلًا"</w:t>
      </w:r>
    </w:p>
    <w:p>
      <w:pPr>
        <w:bidi/>
      </w:pPr>
      <w:r>
        <w:rPr>
          <w:rtl/>
          <w:cs/>
          <w:lang w:val="ar_AE" w:bidi="ar_AE"/>
        </w:rPr>
      </w:r>
      <w:r>
        <w:rPr>
          <w:rtl/>
          <w:cs/>
          <w:lang w:val="ar_AE" w:bidi="ar_AE"/>
        </w:rPr>
        <w:t xml:space="preserve">هنا، كلمة </w:t>
      </w:r>
      <w:r>
        <w:rPr>
          <w:b/>
          <w:rtl/>
          <w:cs/>
          <w:lang w:val="ar_AE" w:bidi="ar_AE"/>
        </w:rPr>
        <w:t xml:space="preserve">اللبن </w:t>
      </w:r>
      <w:r>
        <w:rPr>
          <w:rtl/>
          <w:cs/>
          <w:lang w:val="ar_AE" w:bidi="ar_AE"/>
        </w:rPr>
        <w:t xml:space="preserve">هى مجاز للماشية والمنتجات الغذائية التي نحصل عليها منها؛ وكلمة </w:t>
      </w:r>
      <w:r>
        <w:rPr>
          <w:b/>
          <w:rtl/>
          <w:cs/>
          <w:lang w:val="ar_AE" w:bidi="ar_AE"/>
        </w:rPr>
        <w:t>العسل</w:t>
      </w:r>
      <w:r>
        <w:rPr>
          <w:rtl/>
          <w:cs/>
          <w:lang w:val="ar_AE" w:bidi="ar_AE"/>
        </w:rPr>
        <w:t xml:space="preserve"> هو مجاز للطعام الذي نحصل عليه من المحاصيل المزروعة. إذا كان من المفيد في لغتك، فيمكنك استخدام تعبير مشابه أو لغة واضحة. الملاحظة التالية تشرح أكثر.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8 (#8)</w:t>
      </w:r>
      <w:r>
        <w:rPr>
          <w:rtl/>
          <w:cs/>
          <w:lang w:val="ar_AE" w:bidi="ar_AE"/>
        </w:rPr>
      </w:r>
    </w:p>
    <w:p>
      <w:pPr>
        <w:bidi/>
      </w:pPr>
      <w:r>
        <w:rPr>
          <w:rtl/>
          <w:cs/>
          <w:lang w:val="ar_AE" w:bidi="ar_AE"/>
        </w:rPr>
      </w:r>
      <w:r>
        <w:rPr>
          <w:rtl/>
          <w:cs/>
          <w:lang w:val="ar_AE" w:bidi="ar_AE"/>
        </w:rPr>
        <w:t>אֶ֛רֶץ זָבַ֥ת חָלָ֖ב וּ⁠דְבָ֑שׁ</w:t>
      </w:r>
    </w:p>
    <w:p>
      <w:pPr>
        <w:bidi/>
      </w:pPr>
      <w:r>
        <w:rPr>
          <w:rtl/>
          <w:cs/>
          <w:lang w:val="ar_AE" w:bidi="ar_AE"/>
        </w:rPr>
      </w:r>
      <w:r>
        <w:rPr>
          <w:b/>
          <w:rtl/>
          <w:cs/>
          <w:lang w:val="ar_AE" w:bidi="ar_AE"/>
        </w:rPr>
        <w:t>"إِلَى أَرْضٍ تَفِيضُ لَبَنًا وَعَسَلًا"</w:t>
      </w:r>
    </w:p>
    <w:p>
      <w:pPr>
        <w:bidi/>
      </w:pPr>
      <w:r>
        <w:rPr>
          <w:rtl/>
          <w:cs/>
          <w:lang w:val="ar_AE" w:bidi="ar_AE"/>
        </w:rPr>
      </w:r>
      <w:r>
        <w:rPr>
          <w:rtl/>
          <w:cs/>
          <w:lang w:val="ar_AE" w:bidi="ar_AE"/>
        </w:rPr>
        <w:t>تحدث الله عن الأرض وأشار إلى أنها جيدة للحيوانات والنباتات كما لو أن اللبن والعسل من تلك الحيوانات والنباتات يتدفق عبر الأرض. إذا كانت هذه الاستعارة منطقية في لغتك، فيمكنك ترجمتها. إذا كانت لغتك تحتوي على استعارات تعني أن الأرض جيدة لإنتاج الماشية الصحيحة والمحاصيل الجيدة، فيمكنك التفكير في استخدامها. إذا لم يكن أي من هذه الحالات، فيمكنك ترجمة المعنى. انظر الترجمة الإنجليزية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8 (#9)</w:t>
      </w:r>
      <w:r>
        <w:rPr>
          <w:rtl/>
          <w:cs/>
          <w:lang w:val="ar_AE" w:bidi="ar_AE"/>
        </w:rPr>
      </w:r>
    </w:p>
    <w:p>
      <w:pPr>
        <w:bidi/>
      </w:pPr>
      <w:r>
        <w:rPr>
          <w:rtl/>
          <w:cs/>
          <w:lang w:val="ar_AE" w:bidi="ar_AE"/>
        </w:rPr>
      </w:r>
      <w:r>
        <w:rPr>
          <w:rtl/>
          <w:cs/>
          <w:lang w:val="ar_AE" w:bidi="ar_AE"/>
        </w:rPr>
        <w:t>זָבַ֥ת</w:t>
      </w:r>
    </w:p>
    <w:p>
      <w:pPr>
        <w:bidi/>
      </w:pPr>
      <w:r>
        <w:rPr>
          <w:rtl/>
          <w:cs/>
          <w:lang w:val="ar_AE" w:bidi="ar_AE"/>
        </w:rPr>
      </w:r>
      <w:r>
        <w:rPr>
          <w:b/>
          <w:rtl/>
          <w:cs/>
          <w:lang w:val="ar_AE" w:bidi="ar_AE"/>
        </w:rPr>
        <w:t>"تَفِيضُ"</w:t>
      </w:r>
    </w:p>
    <w:p>
      <w:pPr>
        <w:bidi/>
      </w:pPr>
      <w:r>
        <w:rPr>
          <w:rtl/>
          <w:cs/>
          <w:lang w:val="ar_AE" w:bidi="ar_AE"/>
        </w:rPr>
      </w:r>
      <w:r>
        <w:rPr>
          <w:rtl/>
          <w:cs/>
          <w:lang w:val="ar_AE" w:bidi="ar_AE"/>
        </w:rPr>
        <w:t>ترجمة بديلة: "ممتلئة بـ" أو "بوفرة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8 (#10)</w:t>
      </w:r>
      <w:r>
        <w:rPr>
          <w:rtl/>
          <w:cs/>
          <w:lang w:val="ar_AE" w:bidi="ar_AE"/>
        </w:rPr>
      </w:r>
    </w:p>
    <w:p>
      <w:pPr>
        <w:bidi/>
      </w:pPr>
      <w:r>
        <w:rPr>
          <w:rtl/>
          <w:cs/>
          <w:lang w:val="ar_AE" w:bidi="ar_AE"/>
        </w:rPr>
      </w:r>
      <w:r>
        <w:rPr>
          <w:rtl/>
          <w:cs/>
          <w:lang w:val="ar_AE" w:bidi="ar_AE"/>
        </w:rPr>
        <w:t>חָלָ֖ב</w:t>
      </w:r>
    </w:p>
    <w:p>
      <w:pPr>
        <w:bidi/>
      </w:pPr>
      <w:r>
        <w:rPr>
          <w:rtl/>
          <w:cs/>
          <w:lang w:val="ar_AE" w:bidi="ar_AE"/>
        </w:rPr>
      </w:r>
      <w:r>
        <w:rPr>
          <w:b/>
          <w:rtl/>
          <w:cs/>
          <w:lang w:val="ar_AE" w:bidi="ar_AE"/>
        </w:rPr>
        <w:t>"لَبَنًا"</w:t>
      </w:r>
    </w:p>
    <w:p>
      <w:pPr>
        <w:bidi/>
      </w:pPr>
      <w:r>
        <w:rPr>
          <w:rtl/>
          <w:cs/>
          <w:lang w:val="ar_AE" w:bidi="ar_AE"/>
        </w:rPr>
      </w:r>
      <w:r>
        <w:rPr>
          <w:rtl/>
          <w:cs/>
          <w:lang w:val="ar_AE" w:bidi="ar_AE"/>
        </w:rPr>
        <w:t>نظرًا لأن اللبن يأتي من الأبقار والماعز، فهذا يمثل الطعام المنتج من الماشية. إذا كان ذلك مفيدًا في لغتك، فيمكنك استخدام تعبير مماثل أو لغة واضحة. ترجمة بديلة: "طعام من الماشية"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8 (#11)</w:t>
      </w:r>
      <w:r>
        <w:rPr>
          <w:rtl/>
          <w:cs/>
          <w:lang w:val="ar_AE" w:bidi="ar_AE"/>
        </w:rPr>
      </w:r>
    </w:p>
    <w:p>
      <w:pPr>
        <w:bidi/>
      </w:pPr>
      <w:r>
        <w:rPr>
          <w:rtl/>
          <w:cs/>
          <w:lang w:val="ar_AE" w:bidi="ar_AE"/>
        </w:rPr>
      </w:r>
      <w:r>
        <w:rPr>
          <w:rtl/>
          <w:cs/>
          <w:lang w:val="ar_AE" w:bidi="ar_AE"/>
        </w:rPr>
        <w:t>וּ⁠דְבָ֑שׁ</w:t>
      </w:r>
    </w:p>
    <w:p>
      <w:pPr>
        <w:bidi/>
      </w:pPr>
      <w:r>
        <w:rPr>
          <w:rtl/>
          <w:cs/>
          <w:lang w:val="ar_AE" w:bidi="ar_AE"/>
        </w:rPr>
      </w:r>
      <w:r>
        <w:rPr>
          <w:b/>
          <w:rtl/>
          <w:cs/>
          <w:lang w:val="ar_AE" w:bidi="ar_AE"/>
        </w:rPr>
        <w:t>"وَعَسَلًا"</w:t>
      </w:r>
    </w:p>
    <w:p>
      <w:pPr>
        <w:bidi/>
      </w:pPr>
      <w:r>
        <w:rPr>
          <w:rtl/>
          <w:cs/>
          <w:lang w:val="ar_AE" w:bidi="ar_AE"/>
        </w:rPr>
      </w:r>
      <w:r>
        <w:rPr>
          <w:rtl/>
          <w:cs/>
          <w:lang w:val="ar_AE" w:bidi="ar_AE"/>
        </w:rPr>
        <w:t>حيث إن العسل يُنتج من الزهور، فهذا يمثل غذاء من المحاصيل. إذا كان ذلك مفيدًا في لغتك، فيمكنك استخدام تعبير مماثل أو لغة واضحة. ترجمة بديلة: "غذاء من المحاصيل"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تتوازى مع </w:t>
      </w:r>
      <w:r>
        <w:rPr>
          <w:rtl/>
          <w:cs/>
          <w:lang w:val="ar_AE" w:bidi="ar_AE"/>
        </w:rPr>
        <w:t>3:7</w:t>
      </w:r>
      <w:r>
        <w:rPr>
          <w:rtl/>
          <w:cs/>
          <w:lang w:val="ar_AE" w:bidi="ar_AE"/>
        </w:rPr>
        <w:t>. حيث يعيد الرب التأكيد على أن محنة الإسرائيليين قد لفتت انتباهه. وهذا يخلق توكيدًا وارتباطًا بما سيفعله الرب (يهوه) مع ما سيفعله موسى كقائد مُعَيَّن من يهوه. إذا كان هذا التكرار قد يربك قراءك، ففكر في فصل الفِقْرة في بداية هذه الآية لفصل الجملتين المتوازيتين أو استخدم طريقة أخرى للتوكيد والارتباط تكون مناسبة في لغتك.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9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هذا مصطلح يهدف إلى تركيز انتباه المستمع على ما سيقوله المتحدث. إذا لم يكن هناك طريقة جيدة لترجمة هذا المصطلح في لغتك، فيمكن حذف هذا المصطلح من الترجمة، أو يمكنك استخدام ترجمة بديلة مثل "بالتأكيد".</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9 (#3)</w:t>
      </w:r>
      <w:r>
        <w:rPr>
          <w:rtl/>
          <w:cs/>
          <w:lang w:val="ar_AE" w:bidi="ar_AE"/>
        </w:rPr>
      </w:r>
    </w:p>
    <w:p>
      <w:pPr>
        <w:bidi/>
      </w:pPr>
      <w:r>
        <w:rPr>
          <w:rtl/>
          <w:cs/>
          <w:lang w:val="ar_AE" w:bidi="ar_AE"/>
        </w:rPr>
      </w:r>
      <w:r>
        <w:rPr>
          <w:rtl/>
          <w:cs/>
          <w:lang w:val="ar_AE" w:bidi="ar_AE"/>
        </w:rPr>
        <w:t>צַעֲקַ֥ת בְּנֵי־יִשְׂרָאֵ֖ל בָּ֣אָה אֵלָ֑⁠י</w:t>
      </w:r>
    </w:p>
    <w:p>
      <w:pPr>
        <w:bidi/>
      </w:pPr>
      <w:r>
        <w:rPr>
          <w:rtl/>
          <w:cs/>
          <w:lang w:val="ar_AE" w:bidi="ar_AE"/>
        </w:rPr>
      </w:r>
      <w:r>
        <w:rPr>
          <w:b/>
          <w:rtl/>
          <w:cs/>
          <w:lang w:val="ar_AE" w:bidi="ar_AE"/>
        </w:rPr>
        <w:t>"صُرَاخُ بَنِي إِسْرَائِيلَ قَدْ أَتَى إِلَيَّ"</w:t>
      </w:r>
    </w:p>
    <w:p>
      <w:pPr>
        <w:bidi/>
      </w:pPr>
      <w:r>
        <w:rPr>
          <w:rtl/>
          <w:cs/>
          <w:lang w:val="ar_AE" w:bidi="ar_AE"/>
        </w:rPr>
      </w:r>
      <w:r>
        <w:rPr>
          <w:rtl/>
          <w:cs/>
          <w:lang w:val="ar_AE" w:bidi="ar_AE"/>
        </w:rPr>
        <w:t xml:space="preserve">هنا، يتم التحدث عن </w:t>
      </w:r>
      <w:r>
        <w:rPr>
          <w:b/>
          <w:rtl/>
          <w:cs/>
          <w:lang w:val="ar_AE" w:bidi="ar_AE"/>
        </w:rPr>
        <w:t>الصراخ</w:t>
      </w:r>
      <w:r>
        <w:rPr>
          <w:rtl/>
          <w:cs/>
          <w:lang w:val="ar_AE" w:bidi="ar_AE"/>
        </w:rPr>
        <w:t xml:space="preserve"> كما لو كان شخصًا قادرًا على التحرك بمفرده. إذا كان هذا قد يكون مربكًا لقرائك، فيمكنك التعبير عن هذا المعنى بوضوح. ترجمة بديلة: "لقد سمعت صرخات شعب إسرائيل"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9 (#4)</w:t>
      </w:r>
      <w:r>
        <w:rPr>
          <w:rtl/>
          <w:cs/>
          <w:lang w:val="ar_AE" w:bidi="ar_AE"/>
        </w:rPr>
      </w:r>
    </w:p>
    <w:p>
      <w:pPr>
        <w:bidi/>
      </w:pPr>
      <w:r>
        <w:rPr>
          <w:rtl/>
          <w:cs/>
          <w:lang w:val="ar_AE" w:bidi="ar_AE"/>
        </w:rPr>
      </w:r>
      <w:r>
        <w:rPr>
          <w:rtl/>
          <w:cs/>
          <w:lang w:val="ar_AE" w:bidi="ar_AE"/>
        </w:rPr>
        <w:t>רָאִ֨יתִי֙ אֶת־הַ⁠לַּ֔חַץ אֲשֶׁ֥ר מִצְרַ֖יִם לֹחֲצִ֥ים אֹתָֽ⁠ם</w:t>
      </w:r>
    </w:p>
    <w:p>
      <w:pPr>
        <w:bidi/>
      </w:pPr>
      <w:r>
        <w:rPr>
          <w:rtl/>
          <w:cs/>
          <w:lang w:val="ar_AE" w:bidi="ar_AE"/>
        </w:rPr>
      </w:r>
      <w:r>
        <w:rPr>
          <w:b/>
          <w:rtl/>
          <w:cs/>
          <w:lang w:val="ar_AE" w:bidi="ar_AE"/>
        </w:rPr>
        <w:t>"وَرَأَيْتُ أَيْضًا الضِّيقَةَ الَّتِي يُضَايِقُهُمْ بِهَا الْمِصْرِيُّونَ"</w:t>
      </w:r>
    </w:p>
    <w:p>
      <w:pPr>
        <w:bidi/>
      </w:pPr>
      <w:r>
        <w:rPr>
          <w:rtl/>
          <w:cs/>
          <w:lang w:val="ar_AE" w:bidi="ar_AE"/>
        </w:rPr>
      </w:r>
      <w:r>
        <w:rPr>
          <w:rtl/>
          <w:cs/>
          <w:lang w:val="ar_AE" w:bidi="ar_AE"/>
        </w:rPr>
        <w:t xml:space="preserve">إذا كانت لغتك لا تستخدم اسمًا مجردًا لهذه الفكرة، فيمكنك التعبير عن الفكرة وراء الاسم المجرد </w:t>
      </w:r>
      <w:r>
        <w:rPr>
          <w:b/>
          <w:rtl/>
          <w:cs/>
          <w:lang w:val="ar_AE" w:bidi="ar_AE"/>
        </w:rPr>
        <w:t xml:space="preserve">الضيقة </w:t>
      </w:r>
      <w:r>
        <w:rPr>
          <w:rtl/>
          <w:cs/>
          <w:lang w:val="ar_AE" w:bidi="ar_AE"/>
        </w:rPr>
        <w:t>بطريقة أخرى. ترجمة بديلة: "لقد رأيت كيف يضطهدهم المصريون"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10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"فَالآنَ"</w:t>
      </w:r>
    </w:p>
    <w:p>
      <w:pPr>
        <w:bidi/>
      </w:pPr>
      <w:r>
        <w:rPr>
          <w:rtl/>
          <w:cs/>
          <w:lang w:val="ar_AE" w:bidi="ar_AE"/>
        </w:rPr>
      </w:r>
      <w:r>
        <w:rPr>
          <w:rtl/>
          <w:cs/>
          <w:lang w:val="ar_AE" w:bidi="ar_AE"/>
        </w:rPr>
        <w:t>كلمة</w:t>
      </w:r>
      <w:r>
        <w:rPr>
          <w:b/>
          <w:rtl/>
          <w:cs/>
          <w:lang w:val="ar_AE" w:bidi="ar_AE"/>
        </w:rPr>
        <w:t xml:space="preserve"> فَالآنَ </w:t>
      </w:r>
      <w:r>
        <w:rPr>
          <w:rtl/>
          <w:cs/>
          <w:lang w:val="ar_AE" w:bidi="ar_AE"/>
        </w:rPr>
        <w:t>تعمل كعلامة تفصل الحوار وتعبر عن استنتاج منطقي. "إذًا،"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11 (#1)</w:t>
      </w:r>
      <w:r>
        <w:rPr>
          <w:rtl/>
          <w:cs/>
          <w:lang w:val="ar_AE" w:bidi="ar_AE"/>
        </w:rPr>
      </w:r>
    </w:p>
    <w:p>
      <w:pPr>
        <w:bidi/>
      </w:pPr>
      <w:r>
        <w:rPr>
          <w:rtl/>
          <w:cs/>
          <w:lang w:val="ar_AE" w:bidi="ar_AE"/>
        </w:rPr>
      </w:r>
      <w:r>
        <w:rPr>
          <w:rtl/>
          <w:cs/>
          <w:lang w:val="ar_AE" w:bidi="ar_AE"/>
        </w:rPr>
        <w:t>מִ֣י אָנֹ֔כִי כִּ֥י אֵלֵ֖ךְ אֶל־פַּרְעֹ֑ה וְ⁠כִ֥י אוֹצִ֛יא אֶת־בְּנֵ֥י יִשְׂרָאֵ֖ל מִ⁠מִּצְרָֽיִם</w:t>
      </w:r>
    </w:p>
    <w:p>
      <w:pPr>
        <w:bidi/>
      </w:pPr>
      <w:r>
        <w:rPr>
          <w:rtl/>
          <w:cs/>
          <w:lang w:val="ar_AE" w:bidi="ar_AE"/>
        </w:rPr>
      </w:r>
      <w:r>
        <w:rPr>
          <w:b/>
          <w:rtl/>
          <w:cs/>
          <w:lang w:val="ar_AE" w:bidi="ar_AE"/>
        </w:rPr>
        <w:t>"مَنْ أَنَا حَتَّى أَذْهَبَ إِلَى فِرْعَوْنَ، وَحَتَّى أُخْرِجَ بَنِي إِسْرَائِيلَ مِنْ مِصْرَ؟"</w:t>
      </w:r>
    </w:p>
    <w:p>
      <w:pPr>
        <w:bidi/>
      </w:pPr>
      <w:r>
        <w:rPr>
          <w:rtl/>
          <w:cs/>
          <w:lang w:val="ar_AE" w:bidi="ar_AE"/>
        </w:rPr>
      </w:r>
      <w:r>
        <w:rPr>
          <w:rtl/>
          <w:cs/>
          <w:lang w:val="ar_AE" w:bidi="ar_AE"/>
        </w:rPr>
        <w:t xml:space="preserve">يستخدم موسى هذا السؤال ليخبر الله أنه، موسى، ليس الشخص المناسب لهذه المهمة.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12 (#1)</w:t>
      </w:r>
      <w:r>
        <w:rPr>
          <w:rtl/>
          <w:cs/>
          <w:lang w:val="ar_AE" w:bidi="ar_AE"/>
        </w:rPr>
      </w:r>
    </w:p>
    <w:p>
      <w:pPr>
        <w:bidi/>
      </w:pPr>
      <w:r>
        <w:rPr>
          <w:rtl/>
          <w:cs/>
          <w:lang w:val="ar_AE" w:bidi="ar_AE"/>
        </w:rPr>
      </w:r>
      <w:r>
        <w:rPr>
          <w:rtl/>
          <w:cs/>
          <w:lang w:val="ar_AE" w:bidi="ar_AE"/>
        </w:rPr>
        <w:t>תַּֽעַבְדוּ⁠ן֙</w:t>
      </w:r>
    </w:p>
    <w:p>
      <w:pPr>
        <w:bidi/>
      </w:pPr>
      <w:r>
        <w:rPr>
          <w:rtl/>
          <w:cs/>
          <w:lang w:val="ar_AE" w:bidi="ar_AE"/>
        </w:rPr>
      </w:r>
      <w:r>
        <w:rPr>
          <w:b/>
          <w:rtl/>
          <w:cs/>
          <w:lang w:val="ar_AE" w:bidi="ar_AE"/>
        </w:rPr>
        <w:t>"تَعْبُدُونَ اللهَ عَلَى هذَا الْجَبَلِ"</w:t>
      </w:r>
    </w:p>
    <w:p>
      <w:pPr>
        <w:bidi/>
      </w:pPr>
      <w:r>
        <w:rPr>
          <w:rtl/>
          <w:cs/>
          <w:lang w:val="ar_AE" w:bidi="ar_AE"/>
        </w:rPr>
      </w:r>
      <w:r>
        <w:rPr>
          <w:rtl/>
          <w:cs/>
          <w:lang w:val="ar_AE" w:bidi="ar_AE"/>
        </w:rPr>
        <w:t>إذا كانت لغتك تستخدم أشكالًا مختلفة من "أنت" بناءً على عدد الأشخاص المخاطبين، فاستخدم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13 (#1)</w:t>
      </w:r>
      <w:r>
        <w:rPr>
          <w:rtl/>
          <w:cs/>
          <w:lang w:val="ar_AE" w:bidi="ar_AE"/>
        </w:rPr>
      </w:r>
    </w:p>
    <w:p>
      <w:pPr>
        <w:bidi/>
      </w:pPr>
      <w:r>
        <w:rPr>
          <w:rtl/>
          <w:cs/>
          <w:lang w:val="ar_AE" w:bidi="ar_AE"/>
        </w:rPr>
      </w:r>
      <w:r>
        <w:rPr>
          <w:rtl/>
          <w:cs/>
          <w:lang w:val="ar_AE" w:bidi="ar_AE"/>
        </w:rPr>
        <w:t>הִנֵּ֨ה אָנֹכִ֣י בָא֮ אֶל־בְּנֵ֣י יִשְׂרָאֵל֒ וְ⁠אָמַרְתִּ֣י לָ⁠הֶ֔ם אֱלֹהֵ֥י אֲבוֹתֵי⁠כֶ֖ם שְׁלָחַ֣⁠נִי אֲלֵי⁠כֶ֑ם וְ⁠אָֽמְרוּ־לִ֣⁠י מַה־שְּׁמ֔⁠וֹ</w:t>
      </w:r>
    </w:p>
    <w:p>
      <w:pPr>
        <w:bidi/>
      </w:pPr>
      <w:r>
        <w:rPr>
          <w:rtl/>
          <w:cs/>
          <w:lang w:val="ar_AE" w:bidi="ar_AE"/>
        </w:rPr>
      </w:r>
      <w:r>
        <w:rPr>
          <w:b/>
          <w:rtl/>
          <w:cs/>
          <w:lang w:val="ar_AE" w:bidi="ar_AE"/>
        </w:rPr>
        <w:t>"هَا أَنَا آتِي إِلَى بَنِي إِسْرَائِيلَ وَأَقُولُ لَهُمْ، 'إِلهُ آبَائِكُمْ أَرْسَلَنِي إِلَيْكُمْ.' فَإِذَا قَالُوا لِي، 'مَا اسْمُهُ؟'"</w:t>
      </w:r>
    </w:p>
    <w:p>
      <w:pPr>
        <w:bidi/>
      </w:pPr>
      <w:r>
        <w:rPr>
          <w:rtl/>
          <w:cs/>
          <w:lang w:val="ar_AE" w:bidi="ar_AE"/>
        </w:rPr>
      </w:r>
      <w:r>
        <w:rPr>
          <w:rtl/>
          <w:cs/>
          <w:lang w:val="ar_AE" w:bidi="ar_AE"/>
        </w:rPr>
        <w:t>يقدم موسى لله موقفًا افتراضيًا هنا. والأحداث الثلاثة (</w:t>
      </w:r>
      <w:r>
        <w:rPr>
          <w:b/>
          <w:rtl/>
          <w:cs/>
          <w:lang w:val="ar_AE" w:bidi="ar_AE"/>
        </w:rPr>
        <w:t>آتي... أقول لهم ... قالوا لي</w:t>
      </w:r>
      <w:r>
        <w:rPr>
          <w:rtl/>
          <w:cs/>
          <w:lang w:val="ar_AE" w:bidi="ar_AE"/>
        </w:rPr>
        <w:t>) هي جزء من حدث افتراضي واحد. يجب أن تترجم هذا بطريقة توضح أن هذا حدث مستقبلي لم يحدث بعد.</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13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"هَا"</w:t>
      </w:r>
    </w:p>
    <w:p>
      <w:pPr>
        <w:bidi/>
      </w:pPr>
      <w:r>
        <w:rPr>
          <w:rtl/>
          <w:cs/>
          <w:lang w:val="ar_AE" w:bidi="ar_AE"/>
        </w:rPr>
      </w:r>
      <w:r>
        <w:rPr>
          <w:rtl/>
          <w:cs/>
          <w:lang w:val="ar_AE" w:bidi="ar_AE"/>
        </w:rPr>
        <w:t xml:space="preserve">التعبير </w:t>
      </w:r>
      <w:r>
        <w:rPr>
          <w:b/>
          <w:rtl/>
          <w:cs/>
          <w:lang w:val="ar_AE" w:bidi="ar_AE"/>
        </w:rPr>
        <w:t xml:space="preserve">ها </w:t>
      </w:r>
      <w:r>
        <w:rPr>
          <w:rtl/>
          <w:cs/>
          <w:lang w:val="ar_AE" w:bidi="ar_AE"/>
        </w:rPr>
        <w:t>هو مصطلح يُستخدم لجذب انتباه المستمع إلى ما سيقوله المتحدث. وفي هذه الحالة، يستخدمه موسى لتقديم ما يراه كحدث مستقبلي محتمل. ترجمة بديلة: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13 (#3)</w:t>
      </w:r>
      <w:r>
        <w:rPr>
          <w:rtl/>
          <w:cs/>
          <w:lang w:val="ar_AE" w:bidi="ar_AE"/>
        </w:rPr>
      </w:r>
    </w:p>
    <w:p>
      <w:pPr>
        <w:bidi/>
      </w:pPr>
      <w:r>
        <w:rPr>
          <w:rtl/>
          <w:cs/>
          <w:lang w:val="ar_AE" w:bidi="ar_AE"/>
        </w:rPr>
      </w:r>
      <w:r>
        <w:rPr>
          <w:rtl/>
          <w:cs/>
          <w:lang w:val="ar_AE" w:bidi="ar_AE"/>
        </w:rPr>
        <w:t>בָא֮</w:t>
      </w:r>
    </w:p>
    <w:p>
      <w:pPr>
        <w:bidi/>
      </w:pPr>
      <w:r>
        <w:rPr>
          <w:rtl/>
          <w:cs/>
          <w:lang w:val="ar_AE" w:bidi="ar_AE"/>
        </w:rPr>
      </w:r>
      <w:r>
        <w:rPr>
          <w:b/>
          <w:rtl/>
          <w:cs/>
          <w:lang w:val="ar_AE" w:bidi="ar_AE"/>
        </w:rPr>
        <w:t>"أَنَا آتِي إِلَى بَنِي إِسْرَائِيلَ"</w:t>
      </w:r>
    </w:p>
    <w:p>
      <w:pPr>
        <w:bidi/>
      </w:pPr>
      <w:r>
        <w:rPr>
          <w:rtl/>
          <w:cs/>
          <w:lang w:val="ar_AE" w:bidi="ar_AE"/>
        </w:rPr>
      </w:r>
      <w:r>
        <w:rPr>
          <w:rtl/>
          <w:cs/>
          <w:lang w:val="ar_AE" w:bidi="ar_AE"/>
        </w:rPr>
        <w:t xml:space="preserve">في لغتك، استخدم الطريقة الأكثر منطقية </w:t>
      </w:r>
      <w:r>
        <w:rPr>
          <w:b/>
          <w:rtl/>
          <w:cs/>
          <w:lang w:val="ar_AE" w:bidi="ar_AE"/>
        </w:rPr>
        <w:t>اذهب</w:t>
      </w:r>
      <w:r>
        <w:rPr>
          <w:rtl/>
          <w:cs/>
          <w:lang w:val="ar_AE" w:bidi="ar_AE"/>
        </w:rPr>
        <w:t xml:space="preserve"> أو "آتي" لوصف الفعل الافتراضي لموسى بالذهاب من الجبل إلى حيث يوجد بني إسرائيل.</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13 (#4)</w:t>
      </w:r>
      <w:r>
        <w:rPr>
          <w:rtl/>
          <w:cs/>
          <w:lang w:val="ar_AE" w:bidi="ar_AE"/>
        </w:rPr>
      </w:r>
    </w:p>
    <w:p>
      <w:pPr>
        <w:bidi/>
      </w:pPr>
      <w:r>
        <w:rPr>
          <w:rtl/>
          <w:cs/>
          <w:lang w:val="ar_AE" w:bidi="ar_AE"/>
        </w:rPr>
      </w:r>
      <w:r>
        <w:rPr>
          <w:rtl/>
          <w:cs/>
          <w:lang w:val="ar_AE" w:bidi="ar_AE"/>
        </w:rPr>
        <w:t>אֱלֹהֵ֥י אֲבוֹתֵי⁠כֶ֖ם שְׁלָחַ֣⁠נִי אֲלֵי⁠כֶ֑ם</w:t>
      </w:r>
    </w:p>
    <w:p>
      <w:pPr>
        <w:bidi/>
      </w:pPr>
      <w:r>
        <w:rPr>
          <w:rtl/>
          <w:cs/>
          <w:lang w:val="ar_AE" w:bidi="ar_AE"/>
        </w:rPr>
      </w:r>
      <w:r>
        <w:rPr>
          <w:b/>
          <w:rtl/>
          <w:cs/>
          <w:lang w:val="ar_AE" w:bidi="ar_AE"/>
        </w:rPr>
        <w:t>"إِلهُ آبَائِكُمْ أَرْسَلَنِي إِلَيْكُمْ"</w:t>
      </w:r>
    </w:p>
    <w:p>
      <w:pPr>
        <w:bidi/>
      </w:pPr>
      <w:r>
        <w:rPr>
          <w:rtl/>
          <w:cs/>
          <w:lang w:val="ar_AE" w:bidi="ar_AE"/>
        </w:rPr>
      </w:r>
      <w:r>
        <w:rPr>
          <w:rtl/>
          <w:cs/>
          <w:lang w:val="ar_AE" w:bidi="ar_AE"/>
        </w:rPr>
        <w:t>هذا اقتباس من المستوى الثاني. قد يكون من المفيد لقرائك الإشارة إلى ذلك بوضع علامات اقتباس من المستوى الثاني أو بأي علامات ترقيم أو أشكال أخرى تستخدمها لغتك للإشارة إلى اقتباس داخل اقتباس. ومع ذلك، يمكنك أيضًا اختيار ترجمته كاقتباس غير مباشر. ترجمة بديلة: "أن إله آبائهم قد أرسلني إليهم"</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13 (#5)</w:t>
      </w:r>
      <w:r>
        <w:rPr>
          <w:rtl/>
          <w:cs/>
          <w:lang w:val="ar_AE" w:bidi="ar_AE"/>
        </w:rPr>
      </w:r>
    </w:p>
    <w:p>
      <w:pPr>
        <w:bidi/>
      </w:pPr>
      <w:r>
        <w:rPr>
          <w:rtl/>
          <w:cs/>
          <w:lang w:val="ar_AE" w:bidi="ar_AE"/>
        </w:rPr>
      </w:r>
      <w:r>
        <w:rPr>
          <w:rtl/>
          <w:cs/>
          <w:lang w:val="ar_AE" w:bidi="ar_AE"/>
        </w:rPr>
        <w:t>אֱלֹהֵ֥י אֲבוֹתֵי⁠כֶ֖ם</w:t>
      </w:r>
    </w:p>
    <w:p>
      <w:pPr>
        <w:bidi/>
      </w:pPr>
      <w:r>
        <w:rPr>
          <w:rtl/>
          <w:cs/>
          <w:lang w:val="ar_AE" w:bidi="ar_AE"/>
        </w:rPr>
      </w:r>
      <w:r>
        <w:rPr>
          <w:b/>
          <w:rtl/>
          <w:cs/>
          <w:lang w:val="ar_AE" w:bidi="ar_AE"/>
        </w:rPr>
        <w:t>"إِلهُ آبَائِكُمْ"</w:t>
      </w:r>
    </w:p>
    <w:p>
      <w:pPr>
        <w:bidi/>
      </w:pPr>
      <w:r>
        <w:rPr>
          <w:rtl/>
          <w:cs/>
          <w:lang w:val="ar_AE" w:bidi="ar_AE"/>
        </w:rPr>
      </w:r>
      <w:r>
        <w:rPr>
          <w:rtl/>
          <w:cs/>
          <w:lang w:val="ar_AE" w:bidi="ar_AE"/>
        </w:rPr>
        <w:t xml:space="preserve">هنا، كلمة </w:t>
      </w:r>
      <w:r>
        <w:rPr>
          <w:b/>
          <w:rtl/>
          <w:cs/>
          <w:lang w:val="ar_AE" w:bidi="ar_AE"/>
        </w:rPr>
        <w:t>الآباء</w:t>
      </w:r>
      <w:r>
        <w:rPr>
          <w:rtl/>
          <w:cs/>
          <w:lang w:val="ar_AE" w:bidi="ar_AE"/>
        </w:rPr>
        <w:t xml:space="preserve"> تعني "الأجداد". إذا كان ذلك مفيدًا في لغتك، فيمكنك استخدام تعبير مشابه من لغتك أو توضيح المعنى بشكل صريح. ترجمة بديلة: "إله أجدادكم" أو "الإله الذي عبده أجدادكم"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13 (#6)</w:t>
      </w:r>
      <w:r>
        <w:rPr>
          <w:rtl/>
          <w:cs/>
          <w:lang w:val="ar_AE" w:bidi="ar_AE"/>
        </w:rPr>
      </w:r>
    </w:p>
    <w:p>
      <w:pPr>
        <w:bidi/>
      </w:pPr>
      <w:r>
        <w:rPr>
          <w:rtl/>
          <w:cs/>
          <w:lang w:val="ar_AE" w:bidi="ar_AE"/>
        </w:rPr>
      </w:r>
      <w:r>
        <w:rPr>
          <w:rtl/>
          <w:cs/>
          <w:lang w:val="ar_AE" w:bidi="ar_AE"/>
        </w:rPr>
        <w:t>מָ֥ה אֹמַ֖ר אֲלֵ⁠הֶֽם</w:t>
      </w:r>
    </w:p>
    <w:p>
      <w:pPr>
        <w:bidi/>
      </w:pPr>
      <w:r>
        <w:rPr>
          <w:rtl/>
          <w:cs/>
          <w:lang w:val="ar_AE" w:bidi="ar_AE"/>
        </w:rPr>
      </w:r>
      <w:r>
        <w:rPr>
          <w:b/>
          <w:rtl/>
          <w:cs/>
          <w:lang w:val="ar_AE" w:bidi="ar_AE"/>
        </w:rPr>
        <w:t>"فَمَاذَا أَقُولُ لَهُمْ؟"</w:t>
      </w:r>
    </w:p>
    <w:p>
      <w:pPr>
        <w:bidi/>
      </w:pPr>
      <w:r>
        <w:rPr>
          <w:rtl/>
          <w:cs/>
          <w:lang w:val="ar_AE" w:bidi="ar_AE"/>
        </w:rPr>
      </w:r>
      <w:r>
        <w:rPr>
          <w:rtl/>
          <w:cs/>
          <w:lang w:val="ar_AE" w:bidi="ar_AE"/>
        </w:rPr>
        <w:t>يسأل موسى الله ماذا يجب أن يفعل نتيجة للوضع الافتراضي الذي كان قد قدمه (انظر الملاحظة السابقة). استخدم صيغة مناسبة في لغتك لتقديم موقف يمكن أن يحدث. ترجمة بديلة: "إذا حدث ذلك، فماذا يجب أن أقول لهم؟"</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14 (#1)</w:t>
      </w:r>
      <w:r>
        <w:rPr>
          <w:rtl/>
          <w:cs/>
          <w:lang w:val="ar_AE" w:bidi="ar_AE"/>
        </w:rPr>
      </w:r>
    </w:p>
    <w:p>
      <w:pPr>
        <w:bidi/>
      </w:pPr>
      <w:r>
        <w:rPr>
          <w:rtl/>
          <w:cs/>
          <w:lang w:val="ar_AE" w:bidi="ar_AE"/>
        </w:rPr>
      </w:r>
      <w:r>
        <w:rPr>
          <w:rtl/>
          <w:cs/>
          <w:lang w:val="ar_AE" w:bidi="ar_AE"/>
        </w:rPr>
        <w:t>אֶֽהְיֶ֖ה אֲשֶׁ֣ר אֶֽהְיֶ֑ה</w:t>
      </w:r>
    </w:p>
    <w:p>
      <w:pPr>
        <w:bidi/>
      </w:pPr>
      <w:r>
        <w:rPr>
          <w:rtl/>
          <w:cs/>
          <w:lang w:val="ar_AE" w:bidi="ar_AE"/>
        </w:rPr>
      </w:r>
      <w:r>
        <w:rPr>
          <w:b/>
          <w:rtl/>
          <w:cs/>
          <w:lang w:val="ar_AE" w:bidi="ar_AE"/>
        </w:rPr>
        <w:t>"أَهْيَهِ الَّذِي أَهْيَهْ"</w:t>
      </w:r>
    </w:p>
    <w:p>
      <w:pPr>
        <w:bidi/>
      </w:pPr>
      <w:r>
        <w:rPr>
          <w:rtl/>
          <w:cs/>
          <w:lang w:val="ar_AE" w:bidi="ar_AE"/>
        </w:rPr>
      </w:r>
      <w:r>
        <w:rPr>
          <w:rtl/>
          <w:cs/>
          <w:lang w:val="ar_AE" w:bidi="ar_AE"/>
        </w:rPr>
        <w:t>هذا هو رد الله على سؤال موسى عن اسم الله. يمكن توضيح ذلك. ترجمة بديلة: "قال الله لموسى، 'قل لهم إن الله يقول إن اسمه هو "أَنَا أكون الَّذِي أَنَا أكون."'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14 (#2)</w:t>
      </w:r>
      <w:r>
        <w:rPr>
          <w:rtl/>
          <w:cs/>
          <w:lang w:val="ar_AE" w:bidi="ar_AE"/>
        </w:rPr>
      </w:r>
    </w:p>
    <w:p>
      <w:pPr>
        <w:bidi/>
      </w:pPr>
      <w:r>
        <w:rPr>
          <w:rtl/>
          <w:cs/>
          <w:lang w:val="ar_AE" w:bidi="ar_AE"/>
        </w:rPr>
      </w:r>
      <w:r>
        <w:rPr>
          <w:rtl/>
          <w:cs/>
          <w:lang w:val="ar_AE" w:bidi="ar_AE"/>
        </w:rPr>
        <w:t>אֶֽהְיֶ֖ה אֲשֶׁ֣ר אֶֽהְיֶ֑ה</w:t>
      </w:r>
    </w:p>
    <w:p>
      <w:pPr>
        <w:bidi/>
      </w:pPr>
      <w:r>
        <w:rPr>
          <w:rtl/>
          <w:cs/>
          <w:lang w:val="ar_AE" w:bidi="ar_AE"/>
        </w:rPr>
      </w:r>
      <w:r>
        <w:rPr>
          <w:b/>
          <w:rtl/>
          <w:cs/>
          <w:lang w:val="ar_AE" w:bidi="ar_AE"/>
        </w:rPr>
        <w:t>"أَهْيَهِ الَّذِي أَهْيَهْ"</w:t>
      </w:r>
    </w:p>
    <w:p>
      <w:pPr>
        <w:bidi/>
      </w:pPr>
      <w:r>
        <w:rPr>
          <w:rtl/>
          <w:cs/>
          <w:lang w:val="ar_AE" w:bidi="ar_AE"/>
        </w:rPr>
      </w:r>
      <w:r>
        <w:rPr>
          <w:rtl/>
          <w:cs/>
          <w:lang w:val="ar_AE" w:bidi="ar_AE"/>
        </w:rPr>
        <w:t>قد يعني هذا: (1) أن هذه الجملة كُلََّها هي اسم الله أو (2) أن الله لا يقول اسمه بل يقول شيئًا عن نفسه. بقول هذا، يُعَلِّم الله أنه أبدي؛ لقد عاش دائمًا وسيظل دائمًا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14 (#3)</w:t>
      </w:r>
      <w:r>
        <w:rPr>
          <w:rtl/>
          <w:cs/>
          <w:lang w:val="ar_AE" w:bidi="ar_AE"/>
        </w:rPr>
      </w:r>
    </w:p>
    <w:p>
      <w:pPr>
        <w:bidi/>
      </w:pPr>
      <w:r>
        <w:rPr>
          <w:rtl/>
          <w:cs/>
          <w:lang w:val="ar_AE" w:bidi="ar_AE"/>
        </w:rPr>
      </w:r>
      <w:r>
        <w:rPr>
          <w:rtl/>
          <w:cs/>
          <w:lang w:val="ar_AE" w:bidi="ar_AE"/>
        </w:rPr>
        <w:t>אֶֽהְיֶ֖ה &amp; אֶֽהְיֶ֑ה &amp; אֶֽהְיֶ֖ה</w:t>
      </w:r>
    </w:p>
    <w:p>
      <w:pPr>
        <w:bidi/>
      </w:pPr>
      <w:r>
        <w:rPr>
          <w:rtl/>
          <w:cs/>
          <w:lang w:val="ar_AE" w:bidi="ar_AE"/>
        </w:rPr>
      </w:r>
      <w:r>
        <w:rPr>
          <w:b/>
          <w:rtl/>
          <w:cs/>
          <w:lang w:val="ar_AE" w:bidi="ar_AE"/>
        </w:rPr>
        <w:t>"أنا أكون (أَهْيَهِ)"</w:t>
      </w:r>
      <w:r>
        <w:rPr>
          <w:rtl/>
          <w:cs/>
          <w:lang w:val="ar_AE" w:bidi="ar_AE"/>
        </w:rPr>
        <w:t xml:space="preserve"> - </w:t>
      </w:r>
      <w:r>
        <w:rPr>
          <w:b/>
          <w:rtl/>
          <w:cs/>
          <w:lang w:val="ar_AE" w:bidi="ar_AE"/>
        </w:rPr>
        <w:t>"أنا أكون."</w:t>
      </w:r>
      <w:r>
        <w:rPr>
          <w:rtl/>
          <w:cs/>
          <w:lang w:val="ar_AE" w:bidi="ar_AE"/>
        </w:rPr>
        <w:t xml:space="preserve"> - </w:t>
      </w:r>
      <w:r>
        <w:rPr>
          <w:b/>
          <w:rtl/>
          <w:cs/>
          <w:lang w:val="ar_AE" w:bidi="ar_AE"/>
        </w:rPr>
        <w:t>"أنا أكون"</w:t>
      </w:r>
    </w:p>
    <w:p>
      <w:pPr>
        <w:bidi/>
      </w:pPr>
      <w:r>
        <w:rPr>
          <w:rtl/>
          <w:cs/>
          <w:lang w:val="ar_AE" w:bidi="ar_AE"/>
        </w:rPr>
      </w:r>
      <w:r>
        <w:rPr>
          <w:rtl/>
          <w:cs/>
          <w:lang w:val="ar_AE" w:bidi="ar_AE"/>
        </w:rPr>
        <w:t>اللغات التي لا تحتوي على فعل مماثل للفعل "أكون" قد تحتاج إلى ترجمته إلى "أعيش" أو "أوجد".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14 (#4)</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هذا يشير إلى أن الله كان لا يزال يتحدث. قد يكون من المنطقي حذف هذا في بعض اللغات.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14 (#5)</w:t>
      </w:r>
      <w:r>
        <w:rPr>
          <w:rtl/>
          <w:cs/>
          <w:lang w:val="ar_AE" w:bidi="ar_AE"/>
        </w:rPr>
      </w:r>
    </w:p>
    <w:p>
      <w:pPr>
        <w:bidi/>
      </w:pPr>
      <w:r>
        <w:rPr>
          <w:rtl/>
          <w:cs/>
          <w:lang w:val="ar_AE" w:bidi="ar_AE"/>
        </w:rPr>
      </w:r>
      <w:r>
        <w:rPr>
          <w:rtl/>
          <w:cs/>
          <w:lang w:val="ar_AE" w:bidi="ar_AE"/>
        </w:rPr>
        <w:t>אֶֽהְיֶ֖ה שְׁלָחַ֥⁠נִי אֲלֵי⁠כֶֽם</w:t>
      </w:r>
    </w:p>
    <w:p>
      <w:pPr>
        <w:bidi/>
      </w:pPr>
      <w:r>
        <w:rPr>
          <w:rtl/>
          <w:cs/>
          <w:lang w:val="ar_AE" w:bidi="ar_AE"/>
        </w:rPr>
      </w:r>
      <w:r>
        <w:rPr>
          <w:b/>
          <w:rtl/>
          <w:cs/>
          <w:lang w:val="ar_AE" w:bidi="ar_AE"/>
        </w:rPr>
        <w:t>"أَهْيَهْ أَرْسَلَنِي إِلَيْكُمْ"</w:t>
      </w:r>
    </w:p>
    <w:p>
      <w:pPr>
        <w:bidi/>
      </w:pPr>
      <w:r>
        <w:rPr>
          <w:rtl/>
          <w:cs/>
          <w:lang w:val="ar_AE" w:bidi="ar_AE"/>
        </w:rPr>
      </w:r>
      <w:r>
        <w:rPr>
          <w:rtl/>
          <w:cs/>
          <w:lang w:val="ar_AE" w:bidi="ar_AE"/>
        </w:rPr>
        <w:t>هذا اقتباس من المستوى الثاني. قد يكون من المفيد لقرائك الإشارة إلى ذلك بوضع علامات اقتباس من المستوى الثاني أو بأي علامات ترقيم أو أشكال أخرى تستخدمها لغتك للإشارة إلى اقتباس داخل اقتباس. ومع ذلك، يمكنك أيضًا اختيار ترجمته كاقتباس غير مباشر،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15 (#1)</w:t>
      </w:r>
      <w:r>
        <w:rPr>
          <w:rtl/>
          <w:cs/>
          <w:lang w:val="ar_AE" w:bidi="ar_AE"/>
        </w:rPr>
      </w:r>
    </w:p>
    <w:p>
      <w:pPr>
        <w:bidi/>
      </w:pPr>
      <w:r>
        <w:rPr>
          <w:rtl/>
          <w:cs/>
          <w:lang w:val="ar_AE" w:bidi="ar_AE"/>
        </w:rPr>
      </w:r>
      <w:r>
        <w:rPr>
          <w:rtl/>
          <w:cs/>
          <w:lang w:val="ar_AE" w:bidi="ar_AE"/>
        </w:rPr>
        <w:t>וַ⁠יֹּאמֶר֩ ע֨וֹד אֱלֹהִ֜ים אֶל־מֹשֶׁ֗ה</w:t>
      </w:r>
    </w:p>
    <w:p>
      <w:pPr>
        <w:bidi/>
      </w:pPr>
      <w:r>
        <w:rPr>
          <w:rtl/>
          <w:cs/>
          <w:lang w:val="ar_AE" w:bidi="ar_AE"/>
        </w:rPr>
      </w:r>
      <w:r>
        <w:rPr>
          <w:b/>
          <w:rtl/>
          <w:cs/>
          <w:lang w:val="ar_AE" w:bidi="ar_AE"/>
        </w:rPr>
        <w:t>"وَقَالَ اللهُ أَيْضًا لِمُوسَى"</w:t>
      </w:r>
    </w:p>
    <w:p>
      <w:pPr>
        <w:bidi/>
      </w:pPr>
      <w:r>
        <w:rPr>
          <w:rtl/>
          <w:cs/>
          <w:lang w:val="ar_AE" w:bidi="ar_AE"/>
        </w:rPr>
      </w:r>
      <w:r>
        <w:rPr>
          <w:rtl/>
          <w:cs/>
          <w:lang w:val="ar_AE" w:bidi="ar_AE"/>
        </w:rPr>
        <w:t>حيث إن الله كان لا يزال يتحدث، فقد يكون من المنطقي أكثر حذف هذا في بعض اللغات.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15 (#2)</w:t>
      </w:r>
      <w:r>
        <w:rPr>
          <w:rtl/>
          <w:cs/>
          <w:lang w:val="ar_AE" w:bidi="ar_AE"/>
        </w:rPr>
      </w:r>
    </w:p>
    <w:p>
      <w:pPr>
        <w:bidi/>
      </w:pPr>
      <w:r>
        <w:rPr>
          <w:rtl/>
          <w:cs/>
          <w:lang w:val="ar_AE" w:bidi="ar_AE"/>
        </w:rPr>
      </w:r>
      <w:r>
        <w:rPr>
          <w:rtl/>
          <w:cs/>
          <w:lang w:val="ar_AE" w:bidi="ar_AE"/>
        </w:rPr>
        <w:t>אֶל־מֹשֶׁ֗ה</w:t>
      </w:r>
    </w:p>
    <w:p>
      <w:pPr>
        <w:bidi/>
      </w:pPr>
      <w:r>
        <w:rPr>
          <w:rtl/>
          <w:cs/>
          <w:lang w:val="ar_AE" w:bidi="ar_AE"/>
        </w:rPr>
      </w:r>
      <w:r>
        <w:rPr>
          <w:b/>
          <w:rtl/>
          <w:cs/>
          <w:lang w:val="ar_AE" w:bidi="ar_AE"/>
        </w:rPr>
        <w:t>"لِمُوسَى"</w:t>
      </w:r>
    </w:p>
    <w:p>
      <w:pPr>
        <w:bidi/>
      </w:pPr>
      <w:r>
        <w:rPr>
          <w:rtl/>
          <w:cs/>
          <w:lang w:val="ar_AE" w:bidi="ar_AE"/>
        </w:rPr>
      </w:r>
      <w:r>
        <w:rPr>
          <w:rtl/>
          <w:cs/>
          <w:lang w:val="ar_AE" w:bidi="ar_AE"/>
        </w:rPr>
        <w:t xml:space="preserve">بعد هذه العبارة، يبدأ اقتباس مباشر يستمر حتى نهاية الإصحاح 3 عند الآية 22 </w:t>
      </w:r>
      <w:r>
        <w:rPr>
          <w:rtl/>
          <w:cs/>
          <w:lang w:val="ar_AE" w:bidi="ar_AE"/>
        </w:rPr>
        <w:t>3:22</w:t>
      </w:r>
      <w:r>
        <w:rPr>
          <w:rtl/>
          <w:cs/>
          <w:lang w:val="ar_AE" w:bidi="ar_AE"/>
        </w:rPr>
        <w:t>. يحتوي هذا القسم على أربعة مستويات من الاقتباسات حيث يخبر الله موسى أن يخبر شيوخ بني إسرائيل برسالة محددة من الله. قد يكون من المفيد لقرائك الإشارة إلى ذلك بعلامة اقتباس من المستوى الأول أو بأي علامات ترقيم أو أشكال أخرى تستخدمها لغتك للإشارة إلى بداية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15 (#3)</w:t>
      </w:r>
      <w:r>
        <w:rPr>
          <w:rtl/>
          <w:cs/>
          <w:lang w:val="ar_AE" w:bidi="ar_AE"/>
        </w:rPr>
      </w:r>
    </w:p>
    <w:p>
      <w:pPr>
        <w:bidi/>
      </w:pPr>
      <w:r>
        <w:rPr>
          <w:rtl/>
          <w:cs/>
          <w:lang w:val="ar_AE" w:bidi="ar_AE"/>
        </w:rPr>
      </w:r>
      <w:r>
        <w:rPr>
          <w:rtl/>
          <w:cs/>
          <w:lang w:val="ar_AE" w:bidi="ar_AE"/>
        </w:rPr>
        <w:t>יְהוָ֞ה אֱלֹהֵ֣י אֲבֹתֵי⁠כֶ֗ם אֱלֹהֵ֨י אַבְרָהָ֜ם אֱלֹהֵ֥י יִצְחָ֛ק וֵ⁠אלֹהֵ֥י יַעֲקֹ֖ב שְׁלָחַ֣⁠נִי אֲלֵי⁠כֶ֑ם זֶה־שְּׁמִ֣⁠י לְ⁠עֹלָ֔ם וְ⁠זֶ֥ה זִכְרִ֖⁠י לְ⁠דֹ֥ר דֹּֽר</w:t>
      </w:r>
    </w:p>
    <w:p>
      <w:pPr>
        <w:bidi/>
      </w:pPr>
      <w:r>
        <w:rPr>
          <w:rtl/>
          <w:cs/>
          <w:lang w:val="ar_AE" w:bidi="ar_AE"/>
        </w:rPr>
      </w:r>
      <w:r>
        <w:rPr>
          <w:b/>
          <w:rtl/>
          <w:cs/>
          <w:lang w:val="ar_AE" w:bidi="ar_AE"/>
        </w:rPr>
        <w:t>"يَهْوَهْ إِلهُ آبَائِكُمْ، إِلهُ إِبْرَاهِيمَ وَإِلهُ إِسْحَاقَ وَإِلهُ يَعْقُوبَ أَرْسَلَنِي إِلَيْكُمْ. هذَا اسْمِي إِلَى الأَبَدِ وَهذَا ذِكْرِي إِلَى دَوْرٍ فَدَوْرٍ"</w:t>
      </w:r>
    </w:p>
    <w:p>
      <w:pPr>
        <w:bidi/>
      </w:pPr>
      <w:r>
        <w:rPr>
          <w:rtl/>
          <w:cs/>
          <w:lang w:val="ar_AE" w:bidi="ar_AE"/>
        </w:rPr>
      </w:r>
      <w:r>
        <w:rPr>
          <w:rtl/>
          <w:cs/>
          <w:lang w:val="ar_AE" w:bidi="ar_AE"/>
        </w:rPr>
        <w:t>هذا اقتباس من المستوى الثاني. قد يكون من المفيد لقرائك الإشارة إلى ذلك بعلامة اقتباس افتتاحية من المستوى الثاني أو بأي علامات ترقيم أو أشكال أخرى تستخدمها لغتك للإشارة إلى بداية اقتباس داخل اقتباس. وقد يكون من الممكن ترجمته كاقتباس غير مباشر، ولكن ستحتاج إلى توخي الحذر لتغيير ضمائر الأشخاص بشكل صحيح. الترجمة البديلة: "يجب أن تخبر بني إسرائيل أن يهوه، إله آبائهم، إله إبراهيم، إله إسحاق، وإله يعقوب، أرسلك إليهم. هذا هو اسمه إلى الأبد، وهذا هو ذِكْره من جيل إلى جيل."</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15 (#4)</w:t>
      </w:r>
      <w:r>
        <w:rPr>
          <w:rtl/>
          <w:cs/>
          <w:lang w:val="ar_AE" w:bidi="ar_AE"/>
        </w:rPr>
      </w:r>
    </w:p>
    <w:p>
      <w:pPr>
        <w:bidi/>
      </w:pPr>
      <w:r>
        <w:rPr>
          <w:rtl/>
          <w:cs/>
          <w:lang w:val="ar_AE" w:bidi="ar_AE"/>
        </w:rPr>
      </w:r>
      <w:r>
        <w:rPr>
          <w:rtl/>
          <w:cs/>
          <w:lang w:val="ar_AE" w:bidi="ar_AE"/>
        </w:rPr>
        <w:t>אֱלֹהֵ֣י אֲבֹתֵי⁠כֶ֗ם</w:t>
      </w:r>
    </w:p>
    <w:p>
      <w:pPr>
        <w:bidi/>
      </w:pPr>
      <w:r>
        <w:rPr>
          <w:rtl/>
          <w:cs/>
          <w:lang w:val="ar_AE" w:bidi="ar_AE"/>
        </w:rPr>
      </w:r>
      <w:r>
        <w:rPr>
          <w:b/>
          <w:rtl/>
          <w:cs/>
          <w:lang w:val="ar_AE" w:bidi="ar_AE"/>
        </w:rPr>
        <w:t>"إله آبائكم"</w:t>
      </w:r>
    </w:p>
    <w:p>
      <w:pPr>
        <w:bidi/>
      </w:pPr>
      <w:r>
        <w:rPr>
          <w:rtl/>
          <w:cs/>
          <w:lang w:val="ar_AE" w:bidi="ar_AE"/>
        </w:rPr>
      </w:r>
      <w:r>
        <w:rPr>
          <w:rtl/>
          <w:cs/>
          <w:lang w:val="ar_AE" w:bidi="ar_AE"/>
        </w:rPr>
        <w:t xml:space="preserve">هنا، </w:t>
      </w:r>
      <w:r>
        <w:rPr>
          <w:b/>
          <w:rtl/>
          <w:cs/>
          <w:lang w:val="ar_AE" w:bidi="ar_AE"/>
        </w:rPr>
        <w:t>الآباء</w:t>
      </w:r>
      <w:r>
        <w:rPr>
          <w:rtl/>
          <w:cs/>
          <w:lang w:val="ar_AE" w:bidi="ar_AE"/>
        </w:rPr>
        <w:t xml:space="preserve"> تعني "الأجداد". ترجمة بديلة: "إله أجدادكم" أو "الإله الذي عبده أجدادكم"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15 (#5)</w:t>
      </w:r>
      <w:r>
        <w:rPr>
          <w:rtl/>
          <w:cs/>
          <w:lang w:val="ar_AE" w:bidi="ar_AE"/>
        </w:rPr>
      </w:r>
    </w:p>
    <w:p>
      <w:pPr>
        <w:bidi/>
      </w:pPr>
      <w:r>
        <w:rPr>
          <w:rtl/>
          <w:cs/>
          <w:lang w:val="ar_AE" w:bidi="ar_AE"/>
        </w:rPr>
      </w:r>
      <w:r>
        <w:rPr>
          <w:rtl/>
          <w:cs/>
          <w:lang w:val="ar_AE" w:bidi="ar_AE"/>
        </w:rPr>
        <w:t>לְ⁠דֹ֥ר דֹּֽר</w:t>
      </w:r>
    </w:p>
    <w:p>
      <w:pPr>
        <w:bidi/>
      </w:pPr>
      <w:r>
        <w:rPr>
          <w:rtl/>
          <w:cs/>
          <w:lang w:val="ar_AE" w:bidi="ar_AE"/>
        </w:rPr>
      </w:r>
      <w:r>
        <w:rPr>
          <w:b/>
          <w:rtl/>
          <w:cs/>
          <w:lang w:val="ar_AE" w:bidi="ar_AE"/>
        </w:rPr>
        <w:t>"إِلَى دَوْرٍ فَدَوْرٍ"</w:t>
      </w:r>
    </w:p>
    <w:p>
      <w:pPr>
        <w:bidi/>
      </w:pPr>
      <w:r>
        <w:rPr>
          <w:rtl/>
          <w:cs/>
          <w:lang w:val="ar_AE" w:bidi="ar_AE"/>
        </w:rPr>
      </w:r>
      <w:r>
        <w:rPr>
          <w:rtl/>
          <w:cs/>
          <w:lang w:val="ar_AE" w:bidi="ar_AE"/>
        </w:rPr>
        <w:t xml:space="preserve">تكرار كلمة </w:t>
      </w:r>
      <w:r>
        <w:rPr>
          <w:b/>
          <w:rtl/>
          <w:cs/>
          <w:lang w:val="ar_AE" w:bidi="ar_AE"/>
        </w:rPr>
        <w:t xml:space="preserve">دور </w:t>
      </w:r>
      <w:r>
        <w:rPr>
          <w:rtl/>
          <w:cs/>
          <w:lang w:val="ar_AE" w:bidi="ar_AE"/>
        </w:rPr>
        <w:t>يشير إلى "لكل دور ودور" مما يعني "لكل الناس في كل الأوقات". إذا كان ذلك مفيد في لغتك، فيمكنك استخدام تعبير مشابه أو لغة أوضح.</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16 (#1)</w:t>
      </w:r>
      <w:r>
        <w:rPr>
          <w:rtl/>
          <w:cs/>
          <w:lang w:val="ar_AE" w:bidi="ar_AE"/>
        </w:rPr>
      </w:r>
    </w:p>
    <w:p>
      <w:pPr>
        <w:bidi/>
      </w:pPr>
      <w:r>
        <w:rPr>
          <w:rtl/>
          <w:cs/>
          <w:lang w:val="ar_AE" w:bidi="ar_AE"/>
        </w:rPr>
      </w:r>
      <w:r>
        <w:rPr>
          <w:rtl/>
          <w:cs/>
          <w:lang w:val="ar_AE" w:bidi="ar_AE"/>
        </w:rPr>
        <w:t>אֱלֹהֵ֤י אֲבֹֽתֵי⁠כֶם֙</w:t>
      </w:r>
    </w:p>
    <w:p>
      <w:pPr>
        <w:bidi/>
      </w:pPr>
      <w:r>
        <w:rPr>
          <w:rtl/>
          <w:cs/>
          <w:lang w:val="ar_AE" w:bidi="ar_AE"/>
        </w:rPr>
      </w:r>
      <w:r>
        <w:rPr>
          <w:b/>
          <w:rtl/>
          <w:cs/>
          <w:lang w:val="ar_AE" w:bidi="ar_AE"/>
        </w:rPr>
        <w:t>"إله آبائكم"</w:t>
      </w:r>
    </w:p>
    <w:p>
      <w:pPr>
        <w:bidi/>
      </w:pPr>
      <w:r>
        <w:rPr>
          <w:rtl/>
          <w:cs/>
          <w:lang w:val="ar_AE" w:bidi="ar_AE"/>
        </w:rPr>
      </w:r>
      <w:r>
        <w:rPr>
          <w:rtl/>
          <w:cs/>
          <w:lang w:val="ar_AE" w:bidi="ar_AE"/>
        </w:rPr>
        <w:t xml:space="preserve">هنا، كلمة </w:t>
      </w:r>
      <w:r>
        <w:rPr>
          <w:b/>
          <w:rtl/>
          <w:cs/>
          <w:lang w:val="ar_AE" w:bidi="ar_AE"/>
        </w:rPr>
        <w:t>الآباء</w:t>
      </w:r>
      <w:r>
        <w:rPr>
          <w:rtl/>
          <w:cs/>
          <w:lang w:val="ar_AE" w:bidi="ar_AE"/>
        </w:rPr>
        <w:t xml:space="preserve"> تعني "الأجداد". ترجمة بديلة: "إله أجدادكم" أو "الإله الذي عبده أجدادكم"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16 (#2)</w:t>
      </w:r>
      <w:r>
        <w:rPr>
          <w:rtl/>
          <w:cs/>
          <w:lang w:val="ar_AE" w:bidi="ar_AE"/>
        </w:rPr>
      </w:r>
    </w:p>
    <w:p>
      <w:pPr>
        <w:bidi/>
      </w:pPr>
      <w:r>
        <w:rPr>
          <w:rtl/>
          <w:cs/>
          <w:lang w:val="ar_AE" w:bidi="ar_AE"/>
        </w:rPr>
      </w:r>
      <w:r>
        <w:rPr>
          <w:rtl/>
          <w:cs/>
          <w:lang w:val="ar_AE" w:bidi="ar_AE"/>
        </w:rPr>
        <w:t>אַבְרָהָ֛ם יִצְחָ֥ק וְ⁠יַעֲקֹ֖ב</w:t>
      </w:r>
    </w:p>
    <w:p>
      <w:pPr>
        <w:bidi/>
      </w:pPr>
      <w:r>
        <w:rPr>
          <w:rtl/>
          <w:cs/>
          <w:lang w:val="ar_AE" w:bidi="ar_AE"/>
        </w:rPr>
      </w:r>
      <w:r>
        <w:rPr>
          <w:b/>
          <w:rtl/>
          <w:cs/>
          <w:lang w:val="ar_AE" w:bidi="ar_AE"/>
        </w:rPr>
        <w:t>"إِلهُ إِبْرَاهِيمَ وَإِسْحَاقَ وَيَعْقُوبَ"</w:t>
      </w:r>
    </w:p>
    <w:p>
      <w:pPr>
        <w:bidi/>
      </w:pPr>
      <w:r>
        <w:rPr>
          <w:rtl/>
          <w:cs/>
          <w:lang w:val="ar_AE" w:bidi="ar_AE"/>
        </w:rPr>
      </w:r>
      <w:r>
        <w:rPr>
          <w:rtl/>
          <w:cs/>
          <w:lang w:val="ar_AE" w:bidi="ar_AE"/>
        </w:rPr>
        <w:t>كان إبراهيم وإسحاق ويعقوب ثلاثة من آباء شعب بني إسرائيل. وكانوا جميعًا يعبدون نفس الإله.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16 (#3)</w:t>
      </w:r>
      <w:r>
        <w:rPr>
          <w:rtl/>
          <w:cs/>
          <w:lang w:val="ar_AE" w:bidi="ar_AE"/>
        </w:rPr>
      </w:r>
    </w:p>
    <w:p>
      <w:pPr>
        <w:bidi/>
      </w:pPr>
      <w:r>
        <w:rPr>
          <w:rtl/>
          <w:cs/>
          <w:lang w:val="ar_AE" w:bidi="ar_AE"/>
        </w:rPr>
      </w:r>
      <w:r>
        <w:rPr>
          <w:rtl/>
          <w:cs/>
          <w:lang w:val="ar_AE" w:bidi="ar_AE"/>
        </w:rPr>
        <w:t>פָּקֹ֤ד פָּקַ֨דְתִּי֙</w:t>
      </w:r>
    </w:p>
    <w:p>
      <w:pPr>
        <w:bidi/>
      </w:pPr>
      <w:r>
        <w:rPr>
          <w:rtl/>
          <w:cs/>
          <w:lang w:val="ar_AE" w:bidi="ar_AE"/>
        </w:rPr>
      </w:r>
      <w:r>
        <w:rPr>
          <w:b/>
          <w:rtl/>
          <w:cs/>
          <w:lang w:val="ar_AE" w:bidi="ar_AE"/>
        </w:rPr>
        <w:t>"إِنِّي قَدِ افْتَقَدْتُكُمْ"</w:t>
      </w:r>
    </w:p>
    <w:p>
      <w:pPr>
        <w:bidi/>
      </w:pPr>
      <w:r>
        <w:rPr>
          <w:rtl/>
          <w:cs/>
          <w:lang w:val="ar_AE" w:bidi="ar_AE"/>
        </w:rPr>
      </w:r>
      <w:r>
        <w:rPr>
          <w:rtl/>
          <w:cs/>
          <w:lang w:val="ar_AE" w:bidi="ar_AE"/>
        </w:rPr>
        <w:t xml:space="preserve">يبدأ هذا اقتباسًا من المستوى الثالث ويستمر حتى نهاية </w:t>
      </w:r>
      <w:r>
        <w:rPr>
          <w:rtl/>
          <w:cs/>
          <w:lang w:val="ar_AE" w:bidi="ar_AE"/>
        </w:rPr>
        <w:t>3:17</w:t>
      </w:r>
      <w:r>
        <w:rPr>
          <w:rtl/>
          <w:cs/>
          <w:lang w:val="ar_AE" w:bidi="ar_AE"/>
        </w:rPr>
        <w:t>. قد يكون من المفيد لقرائك الإشارة إلى ذلك بعلامة اقتباس افتتاحية من المستوى الثالث أو بأي علامات ترقيم أو أشكال أخرى تستخدمها لغتك للإشارة إلى بداية اقتباس داخل اقتباس داخل اقتباس. يجب ألا تظهر علامات الإغلاق لكل من الاقتباسات من المستوى الثاني والثالث حتى نهاية الآية 17.</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16 (#4)</w:t>
      </w:r>
      <w:r>
        <w:rPr>
          <w:rtl/>
          <w:cs/>
          <w:lang w:val="ar_AE" w:bidi="ar_AE"/>
        </w:rPr>
      </w:r>
    </w:p>
    <w:p>
      <w:pPr>
        <w:bidi/>
      </w:pPr>
      <w:r>
        <w:rPr>
          <w:rtl/>
          <w:cs/>
          <w:lang w:val="ar_AE" w:bidi="ar_AE"/>
        </w:rPr>
      </w:r>
      <w:r>
        <w:rPr>
          <w:rtl/>
          <w:cs/>
          <w:lang w:val="ar_AE" w:bidi="ar_AE"/>
        </w:rPr>
        <w:t>פָּקֹ֤ד פָּקַ֨דְתִּי֙</w:t>
      </w:r>
    </w:p>
    <w:p>
      <w:pPr>
        <w:bidi/>
      </w:pPr>
      <w:r>
        <w:rPr>
          <w:rtl/>
          <w:cs/>
          <w:lang w:val="ar_AE" w:bidi="ar_AE"/>
        </w:rPr>
      </w:r>
      <w:r>
        <w:rPr>
          <w:b/>
          <w:rtl/>
          <w:cs/>
          <w:lang w:val="ar_AE" w:bidi="ar_AE"/>
        </w:rPr>
        <w:t>"إِنِّي قَدِ افْتَقَدْتُكُمْ"</w:t>
      </w:r>
    </w:p>
    <w:p>
      <w:pPr>
        <w:bidi/>
      </w:pPr>
      <w:r>
        <w:rPr>
          <w:rtl/>
          <w:cs/>
          <w:lang w:val="ar_AE" w:bidi="ar_AE"/>
        </w:rPr>
      </w:r>
      <w:r>
        <w:rPr>
          <w:rtl/>
          <w:cs/>
          <w:lang w:val="ar_AE" w:bidi="ar_AE"/>
        </w:rPr>
        <w:t xml:space="preserve">الكلمة المترجمة </w:t>
      </w:r>
      <w:r>
        <w:rPr>
          <w:b/>
          <w:rtl/>
          <w:cs/>
          <w:lang w:val="ar_AE" w:bidi="ar_AE"/>
        </w:rPr>
        <w:t xml:space="preserve">افتقد </w:t>
      </w:r>
      <w:r>
        <w:rPr>
          <w:rtl/>
          <w:cs/>
          <w:lang w:val="ar_AE" w:bidi="ar_AE"/>
        </w:rPr>
        <w:t>تعني غالبًا أن الله قادم ليصنع أمرًا. ترجم هذه العبارة بطريقة توصِّل اهتمام الله الدقيق وعنايته.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16 (#5)</w:t>
      </w:r>
      <w:r>
        <w:rPr>
          <w:rtl/>
          <w:cs/>
          <w:lang w:val="ar_AE" w:bidi="ar_AE"/>
        </w:rPr>
      </w:r>
    </w:p>
    <w:p>
      <w:pPr>
        <w:bidi/>
      </w:pPr>
      <w:r>
        <w:rPr>
          <w:rtl/>
          <w:cs/>
          <w:lang w:val="ar_AE" w:bidi="ar_AE"/>
        </w:rPr>
      </w:r>
      <w:r>
        <w:rPr>
          <w:rtl/>
          <w:cs/>
          <w:lang w:val="ar_AE" w:bidi="ar_AE"/>
        </w:rPr>
        <w:t>פָּקֹ֤ד פָּקַ֨דְתִּי֙</w:t>
      </w:r>
    </w:p>
    <w:p>
      <w:pPr>
        <w:bidi/>
      </w:pPr>
      <w:r>
        <w:rPr>
          <w:rtl/>
          <w:cs/>
          <w:lang w:val="ar_AE" w:bidi="ar_AE"/>
        </w:rPr>
      </w:r>
      <w:r>
        <w:rPr>
          <w:b/>
          <w:rtl/>
          <w:cs/>
          <w:lang w:val="ar_AE" w:bidi="ar_AE"/>
        </w:rPr>
        <w:t>"إِنِّي قَدِ افْتَقَدْتُكُمْ"</w:t>
      </w:r>
    </w:p>
    <w:p>
      <w:pPr>
        <w:bidi/>
      </w:pPr>
      <w:r>
        <w:rPr>
          <w:rtl/>
          <w:cs/>
          <w:lang w:val="ar_AE" w:bidi="ar_AE"/>
        </w:rPr>
      </w:r>
      <w:r>
        <w:rPr>
          <w:rtl/>
          <w:cs/>
          <w:lang w:val="ar_AE" w:bidi="ar_AE"/>
        </w:rPr>
        <w:t xml:space="preserve">هنا، الفعل </w:t>
      </w:r>
      <w:r>
        <w:rPr>
          <w:b/>
          <w:rtl/>
          <w:cs/>
          <w:lang w:val="ar_AE" w:bidi="ar_AE"/>
        </w:rPr>
        <w:t xml:space="preserve">افتقدتكم </w:t>
      </w:r>
      <w:r>
        <w:rPr>
          <w:rtl/>
          <w:cs/>
          <w:lang w:val="ar_AE" w:bidi="ar_AE"/>
        </w:rPr>
        <w:t>يتكرر في العبرية. لكن لا يمكن تكرار الفعل كما في العبرية للتوكيد وترجمته مباشرة إلى الإنجليزية. هذا التكرار في العبرية يعكس التوكيد أو يقين أو وضوح حضور يهوه لمعاناة شعبه. استخدم شكلًا مناسبًا لتقوية الفعل في لغتك.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16 (#6)</w:t>
      </w:r>
      <w:r>
        <w:rPr>
          <w:rtl/>
          <w:cs/>
          <w:lang w:val="ar_AE" w:bidi="ar_AE"/>
        </w:rPr>
      </w:r>
    </w:p>
    <w:p>
      <w:pPr>
        <w:bidi/>
      </w:pPr>
      <w:r>
        <w:rPr>
          <w:rtl/>
          <w:cs/>
          <w:lang w:val="ar_AE" w:bidi="ar_AE"/>
        </w:rPr>
      </w:r>
      <w:r>
        <w:rPr>
          <w:rtl/>
          <w:cs/>
          <w:lang w:val="ar_AE" w:bidi="ar_AE"/>
        </w:rPr>
        <w:t>אֶתְ⁠כֶ֔ם</w:t>
      </w:r>
    </w:p>
    <w:p>
      <w:pPr>
        <w:bidi/>
      </w:pPr>
      <w:r>
        <w:rPr>
          <w:rtl/>
          <w:cs/>
          <w:lang w:val="ar_AE" w:bidi="ar_AE"/>
        </w:rPr>
      </w:r>
      <w:r>
        <w:rPr>
          <w:b/>
          <w:rtl/>
          <w:cs/>
          <w:lang w:val="ar_AE" w:bidi="ar_AE"/>
        </w:rPr>
        <w:t>"إِنِّي قَدِ افْتَقَدْتُكُمْ"</w:t>
      </w:r>
    </w:p>
    <w:p>
      <w:pPr>
        <w:bidi/>
      </w:pPr>
      <w:r>
        <w:rPr>
          <w:rtl/>
          <w:cs/>
          <w:lang w:val="ar_AE" w:bidi="ar_AE"/>
        </w:rPr>
      </w:r>
      <w:r>
        <w:rPr>
          <w:rtl/>
          <w:cs/>
          <w:lang w:val="ar_AE" w:bidi="ar_AE"/>
        </w:rPr>
        <w:t xml:space="preserve">يشير الضمير </w:t>
      </w:r>
      <w:r>
        <w:rPr>
          <w:b/>
          <w:rtl/>
          <w:cs/>
          <w:lang w:val="ar_AE" w:bidi="ar_AE"/>
        </w:rPr>
        <w:t>أنتم</w:t>
      </w:r>
      <w:r>
        <w:rPr>
          <w:rtl/>
          <w:cs/>
          <w:lang w:val="ar_AE" w:bidi="ar_AE"/>
        </w:rPr>
        <w:t xml:space="preserve"> إلى شعب إسرائيل. إذا كانت لغتك تستخدم أشكالًا مختلفة من الضمير "أنت" بناءً على عدد الأشخاص المخاطبين، فاستخدم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16 (#7)</w:t>
      </w:r>
      <w:r>
        <w:rPr>
          <w:rtl/>
          <w:cs/>
          <w:lang w:val="ar_AE" w:bidi="ar_AE"/>
        </w:rPr>
      </w:r>
    </w:p>
    <w:p>
      <w:pPr>
        <w:bidi/>
      </w:pPr>
      <w:r>
        <w:rPr>
          <w:rtl/>
          <w:cs/>
          <w:lang w:val="ar_AE" w:bidi="ar_AE"/>
        </w:rPr>
      </w:r>
      <w:r>
        <w:rPr>
          <w:rtl/>
          <w:cs/>
          <w:lang w:val="ar_AE" w:bidi="ar_AE"/>
        </w:rPr>
        <w:t>הֶ⁠עָשׂ֥וּי</w:t>
      </w:r>
    </w:p>
    <w:p>
      <w:pPr>
        <w:bidi/>
      </w:pPr>
      <w:r>
        <w:rPr>
          <w:rtl/>
          <w:cs/>
          <w:lang w:val="ar_AE" w:bidi="ar_AE"/>
        </w:rPr>
      </w:r>
      <w:r>
        <w:rPr>
          <w:b/>
          <w:rtl/>
          <w:cs/>
          <w:lang w:val="ar_AE" w:bidi="ar_AE"/>
        </w:rPr>
        <w:t>"وَمَا صُنِعَ بِكُمْ فِي مِصْرَ"</w:t>
      </w:r>
    </w:p>
    <w:p>
      <w:pPr>
        <w:bidi/>
      </w:pPr>
      <w:r>
        <w:rPr>
          <w:rtl/>
          <w:cs/>
          <w:lang w:val="ar_AE" w:bidi="ar_AE"/>
        </w:rPr>
      </w:r>
      <w:r>
        <w:rPr>
          <w:rtl/>
          <w:cs/>
          <w:lang w:val="ar_AE" w:bidi="ar_AE"/>
        </w:rPr>
        <w:t xml:space="preserve">التركيز في صيغة المبني للمجهول هذه هو على سوء المعاملة التي </w:t>
      </w:r>
      <w:r>
        <w:rPr>
          <w:b/>
          <w:rtl/>
          <w:cs/>
          <w:lang w:val="ar_AE" w:bidi="ar_AE"/>
        </w:rPr>
        <w:t xml:space="preserve">صُنِعَت </w:t>
      </w:r>
      <w:r>
        <w:rPr>
          <w:rtl/>
          <w:cs/>
          <w:lang w:val="ar_AE" w:bidi="ar_AE"/>
        </w:rPr>
        <w:t xml:space="preserve">ببني إسرائيل، وليس على من يقوم بها. في الواقع، عبارة </w:t>
      </w:r>
      <w:r>
        <w:rPr>
          <w:b/>
          <w:rtl/>
          <w:cs/>
          <w:lang w:val="ar_AE" w:bidi="ar_AE"/>
        </w:rPr>
        <w:t>في مصر</w:t>
      </w:r>
      <w:r>
        <w:rPr>
          <w:rtl/>
          <w:cs/>
          <w:lang w:val="ar_AE" w:bidi="ar_AE"/>
        </w:rPr>
        <w:t xml:space="preserve"> تفصل الفاعل عن هذه الجملة. إذا كانت لغتك لا تستخدم صيغة المبني للمجهول بهذه الطريقة، فيمكنك التعبير عن الفكرة بصيغة المبني للمعلوم أو بطريقة أخرى تكون مناسبة في لغتك،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16 (#8)</w:t>
      </w:r>
      <w:r>
        <w:rPr>
          <w:rtl/>
          <w:cs/>
          <w:lang w:val="ar_AE" w:bidi="ar_AE"/>
        </w:rPr>
      </w:r>
    </w:p>
    <w:p>
      <w:pPr>
        <w:bidi/>
      </w:pPr>
      <w:r>
        <w:rPr>
          <w:rtl/>
          <w:cs/>
          <w:lang w:val="ar_AE" w:bidi="ar_AE"/>
        </w:rPr>
      </w:r>
      <w:r>
        <w:rPr>
          <w:rtl/>
          <w:cs/>
          <w:lang w:val="ar_AE" w:bidi="ar_AE"/>
        </w:rPr>
        <w:t>בְּ⁠מִצְרָֽיִם</w:t>
      </w:r>
    </w:p>
    <w:p>
      <w:pPr>
        <w:bidi/>
      </w:pPr>
      <w:r>
        <w:rPr>
          <w:rtl/>
          <w:cs/>
          <w:lang w:val="ar_AE" w:bidi="ar_AE"/>
        </w:rPr>
      </w:r>
      <w:r>
        <w:rPr>
          <w:b/>
          <w:rtl/>
          <w:cs/>
          <w:lang w:val="ar_AE" w:bidi="ar_AE"/>
        </w:rPr>
        <w:t>"في مصر"</w:t>
      </w:r>
    </w:p>
    <w:p>
      <w:pPr>
        <w:bidi/>
      </w:pPr>
      <w:r>
        <w:rPr>
          <w:rtl/>
          <w:cs/>
          <w:lang w:val="ar_AE" w:bidi="ar_AE"/>
        </w:rPr>
      </w:r>
      <w:r>
        <w:rPr>
          <w:rtl/>
          <w:cs/>
          <w:lang w:val="ar_AE" w:bidi="ar_AE"/>
        </w:rPr>
        <w:t xml:space="preserve">العبارة </w:t>
      </w:r>
      <w:r>
        <w:rPr>
          <w:b/>
          <w:rtl/>
          <w:cs/>
          <w:lang w:val="ar_AE" w:bidi="ar_AE"/>
        </w:rPr>
        <w:t>في مصر</w:t>
      </w:r>
      <w:r>
        <w:rPr>
          <w:rtl/>
          <w:cs/>
          <w:lang w:val="ar_AE" w:bidi="ar_AE"/>
        </w:rPr>
        <w:t xml:space="preserve"> هي مجاز مُرسل عن المضطهدين المصريين. إذا كان من المفيد في لغتك، فيمكنك استخدام تعبير مشابه أو لغة أوضح. ترجمة بديلة: "بواسطة المصريين"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16–17 (#1)</w:t>
      </w:r>
      <w:r>
        <w:rPr>
          <w:rtl/>
          <w:cs/>
          <w:lang w:val="ar_AE" w:bidi="ar_AE"/>
        </w:rPr>
      </w:r>
    </w:p>
    <w:p>
      <w:pPr>
        <w:bidi/>
      </w:pPr>
      <w:r>
        <w:rPr>
          <w:rtl/>
          <w:cs/>
          <w:lang w:val="ar_AE" w:bidi="ar_AE"/>
        </w:rPr>
      </w:r>
      <w:r>
        <w:rPr>
          <w:rtl/>
          <w:cs/>
          <w:lang w:val="ar_AE" w:bidi="ar_AE"/>
        </w:rPr>
        <w:t>יְהוָ֞ה</w:t>
      </w:r>
    </w:p>
    <w:p>
      <w:pPr>
        <w:bidi/>
      </w:pPr>
      <w:r>
        <w:rPr>
          <w:rtl/>
          <w:cs/>
          <w:lang w:val="ar_AE" w:bidi="ar_AE"/>
        </w:rPr>
      </w:r>
      <w:r>
        <w:rPr>
          <w:b/>
          <w:rtl/>
          <w:cs/>
          <w:lang w:val="ar_AE" w:bidi="ar_AE"/>
        </w:rPr>
        <w:t>"يهوه"</w:t>
      </w:r>
    </w:p>
    <w:p>
      <w:pPr>
        <w:bidi/>
      </w:pPr>
      <w:r>
        <w:rPr>
          <w:rtl/>
          <w:cs/>
          <w:lang w:val="ar_AE" w:bidi="ar_AE"/>
        </w:rPr>
      </w:r>
      <w:r>
        <w:rPr>
          <w:rtl/>
          <w:cs/>
          <w:lang w:val="ar_AE" w:bidi="ar_AE"/>
        </w:rPr>
        <w:t xml:space="preserve">يبدأ هذا اقتباسًا من المستوى الثاني الذي يستمر حتى نهاية </w:t>
      </w:r>
      <w:r>
        <w:rPr>
          <w:rtl/>
          <w:cs/>
          <w:lang w:val="ar_AE" w:bidi="ar_AE"/>
        </w:rPr>
        <w:t>3:17</w:t>
      </w:r>
      <w:r>
        <w:rPr>
          <w:rtl/>
          <w:cs/>
          <w:lang w:val="ar_AE" w:bidi="ar_AE"/>
        </w:rPr>
        <w:t>. ويحتوي على اقتباس من المستوى الثالث يبدأ عند "</w:t>
      </w:r>
      <w:r>
        <w:rPr>
          <w:b/>
          <w:rtl/>
          <w:cs/>
          <w:lang w:val="ar_AE" w:bidi="ar_AE"/>
        </w:rPr>
        <w:t>إِنِّي قَدِ افْتَقَدْتُكُمْ</w:t>
      </w:r>
      <w:r>
        <w:rPr>
          <w:rtl/>
          <w:cs/>
          <w:lang w:val="ar_AE" w:bidi="ar_AE"/>
        </w:rPr>
        <w:t>" ويستمر أيضًا حتى نهاية الآية 17. قد يكون من المفيد لقرائك الإشارة إلى ذلك بعلامة اقتباس افتتاحية من المستوى الثاني أو بأي علامات ترقيم أو شكل آخر تستخدمه لغتك للإشارة إلى بداية اقتباس داخل اقتباس. ولا ينبغي أن تضع علامات الإغلاق لكل من الاقتباسات من المستوى الثاني والثالث حتى نهاية الآية 17.</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إذا كنت تستخدم الاقتباسات المباشرة، في نهاية هذه الآية يجب أن يكون لديك ثلاث علامات إغلاق. في اللغة الإنجليزية، تبدو مثل ’ ” ’ (دون مسافات).</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17 (#2)</w:t>
      </w:r>
      <w:r>
        <w:rPr>
          <w:rtl/>
          <w:cs/>
          <w:lang w:val="ar_AE" w:bidi="ar_AE"/>
        </w:rPr>
      </w:r>
    </w:p>
    <w:p>
      <w:pPr>
        <w:bidi/>
      </w:pPr>
      <w:r>
        <w:rPr>
          <w:rtl/>
          <w:cs/>
          <w:lang w:val="ar_AE" w:bidi="ar_AE"/>
        </w:rPr>
      </w:r>
      <w:r>
        <w:rPr>
          <w:rtl/>
          <w:cs/>
          <w:lang w:val="ar_AE" w:bidi="ar_AE"/>
        </w:rPr>
        <w:t>אַעֲלֶ֣ה אֶתְ⁠כֶם֮ מֵ⁠עֳנִ֣י מִצְרַיִם֒ אֶל־אֶ֤רֶץ הַֽ⁠כְּנַעֲנִי֙ וְ⁠הַ֣⁠חִתִּ֔י וְ⁠הָֽ⁠אֱמֹרִי֙ וְ⁠הַ⁠פְּרִזִּ֔י וְ⁠הַ⁠חִוִּ֖י וְ⁠הַ⁠יְבוּסִ֑י אֶל־אֶ֛רֶץ זָבַ֥ת חָלָ֖ב וּ⁠דְבָֽשׁ</w:t>
      </w:r>
    </w:p>
    <w:p>
      <w:pPr>
        <w:bidi/>
      </w:pPr>
      <w:r>
        <w:rPr>
          <w:rtl/>
          <w:cs/>
          <w:lang w:val="ar_AE" w:bidi="ar_AE"/>
        </w:rPr>
      </w:r>
      <w:r>
        <w:rPr>
          <w:b/>
          <w:rtl/>
          <w:cs/>
          <w:lang w:val="ar_AE" w:bidi="ar_AE"/>
        </w:rPr>
        <w:t>"أُصْعِدُكُمْ مِنْ مَذَلَّةِ مِصْرَ إِلَى أَرْضِ الْكَنْعَانِيِّينَ وَالْحِثِّيِّينَ وَالأَمُورِيِّينَ وَالْفِرِزِّيِّينَ وَالْحِوِّيِّينَ وَالْيَبُوسِيِّينَ، إِلَى أَرْضٍ تَفِيضُ لَبَنًا وَعَسَلًا"</w:t>
      </w:r>
    </w:p>
    <w:p>
      <w:pPr>
        <w:bidi/>
      </w:pPr>
      <w:r>
        <w:rPr>
          <w:rtl/>
          <w:cs/>
          <w:lang w:val="ar_AE" w:bidi="ar_AE"/>
        </w:rPr>
      </w:r>
      <w:r>
        <w:rPr>
          <w:rtl/>
          <w:cs/>
          <w:lang w:val="ar_AE" w:bidi="ar_AE"/>
        </w:rPr>
        <w:t>هذا اقتباس من المستوى الرابع. يجب تمييزه بطريقة ما تميزه عن المستويات الثلاثة الخارجية. بدلًا من ذلك، يمكن ترجمته كاقتباس غير مباشر،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17 (#3)</w:t>
      </w:r>
      <w:r>
        <w:rPr>
          <w:rtl/>
          <w:cs/>
          <w:lang w:val="ar_AE" w:bidi="ar_AE"/>
        </w:rPr>
      </w:r>
    </w:p>
    <w:p>
      <w:pPr>
        <w:bidi/>
      </w:pPr>
      <w:r>
        <w:rPr>
          <w:rtl/>
          <w:cs/>
          <w:lang w:val="ar_AE" w:bidi="ar_AE"/>
        </w:rPr>
      </w:r>
      <w:r>
        <w:rPr>
          <w:rtl/>
          <w:cs/>
          <w:lang w:val="ar_AE" w:bidi="ar_AE"/>
        </w:rPr>
        <w:t>אַעֲלֶ֣ה</w:t>
      </w:r>
    </w:p>
    <w:p>
      <w:pPr>
        <w:bidi/>
      </w:pPr>
      <w:r>
        <w:rPr>
          <w:rtl/>
          <w:cs/>
          <w:lang w:val="ar_AE" w:bidi="ar_AE"/>
        </w:rPr>
      </w:r>
      <w:r>
        <w:rPr>
          <w:b/>
          <w:rtl/>
          <w:cs/>
          <w:lang w:val="ar_AE" w:bidi="ar_AE"/>
        </w:rPr>
        <w:t>"أُصْعِدُكُمْ"</w:t>
      </w:r>
    </w:p>
    <w:p>
      <w:pPr>
        <w:bidi/>
      </w:pPr>
      <w:r>
        <w:rPr>
          <w:rtl/>
          <w:cs/>
          <w:lang w:val="ar_AE" w:bidi="ar_AE"/>
        </w:rPr>
      </w:r>
      <w:r>
        <w:rPr>
          <w:rtl/>
          <w:cs/>
          <w:lang w:val="ar_AE" w:bidi="ar_AE"/>
        </w:rPr>
        <w:t xml:space="preserve">بغض النظر عن الحقائق الجغرافية، فإن الفعل </w:t>
      </w:r>
      <w:r>
        <w:rPr>
          <w:b/>
          <w:rtl/>
          <w:cs/>
          <w:lang w:val="ar_AE" w:bidi="ar_AE"/>
        </w:rPr>
        <w:t xml:space="preserve">أُصعد </w:t>
      </w:r>
      <w:r>
        <w:rPr>
          <w:rtl/>
          <w:cs/>
          <w:lang w:val="ar_AE" w:bidi="ar_AE"/>
        </w:rPr>
        <w:t>لا يعني في المقام الأول معنى حرفيًا. بل يعني نقل بني إسرائيل إلى وضع أفضل. فقد وعد الله بأن يرفعهم من وضعهم المتدني كعبيد إلى مكان يكونون فيه سادة في أرض جيدة. إذا كان من المفيد في لغتك، فيمكنك استخدام تعبير مشابه من لغتك.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17 (#4)</w:t>
      </w:r>
      <w:r>
        <w:rPr>
          <w:rtl/>
          <w:cs/>
          <w:lang w:val="ar_AE" w:bidi="ar_AE"/>
        </w:rPr>
      </w:r>
    </w:p>
    <w:p>
      <w:pPr>
        <w:bidi/>
      </w:pPr>
      <w:r>
        <w:rPr>
          <w:rtl/>
          <w:cs/>
          <w:lang w:val="ar_AE" w:bidi="ar_AE"/>
        </w:rPr>
      </w:r>
      <w:r>
        <w:rPr>
          <w:rtl/>
          <w:cs/>
          <w:lang w:val="ar_AE" w:bidi="ar_AE"/>
        </w:rPr>
        <w:t>מֵ⁠עֳנִ֣י</w:t>
      </w:r>
    </w:p>
    <w:p>
      <w:pPr>
        <w:bidi/>
      </w:pPr>
      <w:r>
        <w:rPr>
          <w:rtl/>
          <w:cs/>
          <w:lang w:val="ar_AE" w:bidi="ar_AE"/>
        </w:rPr>
      </w:r>
      <w:r>
        <w:rPr>
          <w:b/>
          <w:rtl/>
          <w:cs/>
          <w:lang w:val="ar_AE" w:bidi="ar_AE"/>
        </w:rPr>
        <w:t>"مِنْ مَذَلَّةِ"</w:t>
      </w:r>
    </w:p>
    <w:p>
      <w:pPr>
        <w:bidi/>
      </w:pPr>
      <w:r>
        <w:rPr>
          <w:rtl/>
          <w:cs/>
          <w:lang w:val="ar_AE" w:bidi="ar_AE"/>
        </w:rPr>
      </w:r>
      <w:r>
        <w:rPr>
          <w:rtl/>
          <w:cs/>
          <w:lang w:val="ar_AE" w:bidi="ar_AE"/>
        </w:rPr>
        <w:t xml:space="preserve">انظر كيف ترجمت كلمة </w:t>
      </w:r>
      <w:r>
        <w:rPr>
          <w:b/>
          <w:rtl/>
          <w:cs/>
          <w:lang w:val="ar_AE" w:bidi="ar_AE"/>
        </w:rPr>
        <w:t>المذلة</w:t>
      </w:r>
      <w:r>
        <w:rPr>
          <w:rtl/>
          <w:cs/>
          <w:lang w:val="ar_AE" w:bidi="ar_AE"/>
        </w:rPr>
        <w:t xml:space="preserve"> في </w:t>
      </w:r>
      <w:r>
        <w:rPr>
          <w:rtl/>
          <w:cs/>
          <w:lang w:val="ar_AE" w:bidi="ar_AE"/>
        </w:rPr>
        <w:t>3:7</w:t>
      </w:r>
      <w:r>
        <w:rPr>
          <w:rtl/>
          <w:cs/>
          <w:lang w:val="ar_AE" w:bidi="ar_AE"/>
        </w:rPr>
        <w:t>. ترجمة بديلة: "من التعرض للضيق"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17 (#5)</w:t>
      </w:r>
      <w:r>
        <w:rPr>
          <w:rtl/>
          <w:cs/>
          <w:lang w:val="ar_AE" w:bidi="ar_AE"/>
        </w:rPr>
      </w:r>
    </w:p>
    <w:p>
      <w:pPr>
        <w:bidi/>
      </w:pPr>
      <w:r>
        <w:rPr>
          <w:rtl/>
          <w:cs/>
          <w:lang w:val="ar_AE" w:bidi="ar_AE"/>
        </w:rPr>
      </w:r>
      <w:r>
        <w:rPr>
          <w:rtl/>
          <w:cs/>
          <w:lang w:val="ar_AE" w:bidi="ar_AE"/>
        </w:rPr>
        <w:t>חָלָ֖ב וּ⁠דְבָֽשׁ</w:t>
      </w:r>
    </w:p>
    <w:p>
      <w:pPr>
        <w:bidi/>
      </w:pPr>
      <w:r>
        <w:rPr>
          <w:rtl/>
          <w:cs/>
          <w:lang w:val="ar_AE" w:bidi="ar_AE"/>
        </w:rPr>
      </w:r>
      <w:r>
        <w:rPr>
          <w:b/>
          <w:rtl/>
          <w:cs/>
          <w:lang w:val="ar_AE" w:bidi="ar_AE"/>
        </w:rPr>
        <w:t>"تَفِيضُ لَبَنًا وَعَسَلًا"</w:t>
      </w:r>
    </w:p>
    <w:p>
      <w:pPr>
        <w:bidi/>
      </w:pPr>
      <w:r>
        <w:rPr>
          <w:rtl/>
          <w:cs/>
          <w:lang w:val="ar_AE" w:bidi="ar_AE"/>
        </w:rPr>
      </w:r>
      <w:r>
        <w:rPr>
          <w:rtl/>
          <w:cs/>
          <w:lang w:val="ar_AE" w:bidi="ar_AE"/>
        </w:rPr>
        <w:t xml:space="preserve">هنا، </w:t>
      </w:r>
      <w:r>
        <w:rPr>
          <w:b/>
          <w:rtl/>
          <w:cs/>
          <w:lang w:val="ar_AE" w:bidi="ar_AE"/>
        </w:rPr>
        <w:t xml:space="preserve">اللبن </w:t>
      </w:r>
      <w:r>
        <w:rPr>
          <w:rtl/>
          <w:cs/>
          <w:lang w:val="ar_AE" w:bidi="ar_AE"/>
        </w:rPr>
        <w:t xml:space="preserve">هو مجاز للحيوانات الأليفة والمنتجات الغذائية التي نحصل عليها منها؛ </w:t>
      </w:r>
      <w:r>
        <w:rPr>
          <w:b/>
          <w:rtl/>
          <w:cs/>
          <w:lang w:val="ar_AE" w:bidi="ar_AE"/>
        </w:rPr>
        <w:t>العسل</w:t>
      </w:r>
      <w:r>
        <w:rPr>
          <w:rtl/>
          <w:cs/>
          <w:lang w:val="ar_AE" w:bidi="ar_AE"/>
        </w:rPr>
        <w:t xml:space="preserve"> هو مجاز للطعام الذي نحصل عليه من المحاصيل المزروعة. إذا كان ذلك مفيدًا في لغتك، فيمكنك استخدام تعبير مشابه أو لغة أوضح. الملاحظة التالية تشرح أكثر.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17 (#6)</w:t>
      </w:r>
      <w:r>
        <w:rPr>
          <w:rtl/>
          <w:cs/>
          <w:lang w:val="ar_AE" w:bidi="ar_AE"/>
        </w:rPr>
      </w:r>
    </w:p>
    <w:p>
      <w:pPr>
        <w:bidi/>
      </w:pPr>
      <w:r>
        <w:rPr>
          <w:rtl/>
          <w:cs/>
          <w:lang w:val="ar_AE" w:bidi="ar_AE"/>
        </w:rPr>
      </w:r>
      <w:r>
        <w:rPr>
          <w:rtl/>
          <w:cs/>
          <w:lang w:val="ar_AE" w:bidi="ar_AE"/>
        </w:rPr>
        <w:t>אֶ֛רֶץ זָבַ֥ת חָלָ֖ב וּ⁠דְבָֽשׁ</w:t>
      </w:r>
    </w:p>
    <w:p>
      <w:pPr>
        <w:bidi/>
      </w:pPr>
      <w:r>
        <w:rPr>
          <w:rtl/>
          <w:cs/>
          <w:lang w:val="ar_AE" w:bidi="ar_AE"/>
        </w:rPr>
      </w:r>
      <w:r>
        <w:rPr>
          <w:b/>
          <w:rtl/>
          <w:cs/>
          <w:lang w:val="ar_AE" w:bidi="ar_AE"/>
        </w:rPr>
        <w:t>"أرض تفيض لبنًا وعسلًا"</w:t>
      </w:r>
    </w:p>
    <w:p>
      <w:pPr>
        <w:bidi/>
      </w:pPr>
      <w:r>
        <w:rPr>
          <w:rtl/>
          <w:cs/>
          <w:lang w:val="ar_AE" w:bidi="ar_AE"/>
        </w:rPr>
      </w:r>
      <w:r>
        <w:rPr>
          <w:rtl/>
          <w:cs/>
          <w:lang w:val="ar_AE" w:bidi="ar_AE"/>
        </w:rPr>
        <w:t xml:space="preserve">تحدث الله عن الأرض بأنها جيدة للحيوانات والنباتات كما لو أن اللبن والعسل من تلك الحيوانات والنباتات يتدفق عبر الأرض. انظر كيف ترجمت هذا في </w:t>
      </w:r>
      <w:r>
        <w:rPr>
          <w:rtl/>
          <w:cs/>
          <w:lang w:val="ar_AE" w:bidi="ar_AE"/>
        </w:rPr>
        <w:t>خروج 3:8</w:t>
      </w:r>
      <w:r>
        <w:rPr>
          <w:rtl/>
          <w:cs/>
          <w:lang w:val="ar_AE" w:bidi="ar_AE"/>
        </w:rPr>
        <w:t>. ترجمة بديلة: "أرض جيدة لتربية الماشية وزراعة المحاصيل" أو "أرض يتدفق فيها اللبن والعسل"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17 (#7)</w:t>
      </w:r>
      <w:r>
        <w:rPr>
          <w:rtl/>
          <w:cs/>
          <w:lang w:val="ar_AE" w:bidi="ar_AE"/>
        </w:rPr>
      </w:r>
    </w:p>
    <w:p>
      <w:pPr>
        <w:bidi/>
      </w:pPr>
      <w:r>
        <w:rPr>
          <w:rtl/>
          <w:cs/>
          <w:lang w:val="ar_AE" w:bidi="ar_AE"/>
        </w:rPr>
      </w:r>
      <w:r>
        <w:rPr>
          <w:rtl/>
          <w:cs/>
          <w:lang w:val="ar_AE" w:bidi="ar_AE"/>
        </w:rPr>
        <w:t>זָבַ֥ת</w:t>
      </w:r>
    </w:p>
    <w:p>
      <w:pPr>
        <w:bidi/>
      </w:pPr>
      <w:r>
        <w:rPr>
          <w:rtl/>
          <w:cs/>
          <w:lang w:val="ar_AE" w:bidi="ar_AE"/>
        </w:rPr>
      </w:r>
      <w:r>
        <w:rPr>
          <w:b/>
          <w:rtl/>
          <w:cs/>
          <w:lang w:val="ar_AE" w:bidi="ar_AE"/>
        </w:rPr>
        <w:t>"تَفِيضُ"</w:t>
      </w:r>
    </w:p>
    <w:p>
      <w:pPr>
        <w:bidi/>
      </w:pPr>
      <w:r>
        <w:rPr>
          <w:rtl/>
          <w:cs/>
          <w:lang w:val="ar_AE" w:bidi="ar_AE"/>
        </w:rPr>
      </w:r>
      <w:r>
        <w:rPr>
          <w:rtl/>
          <w:cs/>
          <w:lang w:val="ar_AE" w:bidi="ar_AE"/>
        </w:rPr>
        <w:t>ترجمة بديلة: "ممتلئة بـ" أو "فيها وفرة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17 (#8)</w:t>
      </w:r>
      <w:r>
        <w:rPr>
          <w:rtl/>
          <w:cs/>
          <w:lang w:val="ar_AE" w:bidi="ar_AE"/>
        </w:rPr>
      </w:r>
    </w:p>
    <w:p>
      <w:pPr>
        <w:bidi/>
      </w:pPr>
      <w:r>
        <w:rPr>
          <w:rtl/>
          <w:cs/>
          <w:lang w:val="ar_AE" w:bidi="ar_AE"/>
        </w:rPr>
      </w:r>
      <w:r>
        <w:rPr>
          <w:rtl/>
          <w:cs/>
          <w:lang w:val="ar_AE" w:bidi="ar_AE"/>
        </w:rPr>
        <w:t>חָלָ֖ב</w:t>
      </w:r>
    </w:p>
    <w:p>
      <w:pPr>
        <w:bidi/>
      </w:pPr>
      <w:r>
        <w:rPr>
          <w:rtl/>
          <w:cs/>
          <w:lang w:val="ar_AE" w:bidi="ar_AE"/>
        </w:rPr>
      </w:r>
      <w:r>
        <w:rPr>
          <w:b/>
          <w:rtl/>
          <w:cs/>
          <w:lang w:val="ar_AE" w:bidi="ar_AE"/>
        </w:rPr>
        <w:t>"لبن"</w:t>
      </w:r>
    </w:p>
    <w:p>
      <w:pPr>
        <w:bidi/>
      </w:pPr>
      <w:r>
        <w:rPr>
          <w:rtl/>
          <w:cs/>
          <w:lang w:val="ar_AE" w:bidi="ar_AE"/>
        </w:rPr>
      </w:r>
      <w:r>
        <w:rPr>
          <w:rtl/>
          <w:cs/>
          <w:lang w:val="ar_AE" w:bidi="ar_AE"/>
        </w:rPr>
        <w:t>نظرًا لأن اللبن يأتي من الأبقار والماعز، فهذا يمثل الطعام المنتج من الماشية. إذا كان من المفيد في لغتك، فيمكنك استخدام تعبير مشابه أو لغة أوضح. ترجمة بديلة: "طعام من الماشية"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17 (#9)</w:t>
      </w:r>
      <w:r>
        <w:rPr>
          <w:rtl/>
          <w:cs/>
          <w:lang w:val="ar_AE" w:bidi="ar_AE"/>
        </w:rPr>
      </w:r>
    </w:p>
    <w:p>
      <w:pPr>
        <w:bidi/>
      </w:pPr>
      <w:r>
        <w:rPr>
          <w:rtl/>
          <w:cs/>
          <w:lang w:val="ar_AE" w:bidi="ar_AE"/>
        </w:rPr>
      </w:r>
      <w:r>
        <w:rPr>
          <w:rtl/>
          <w:cs/>
          <w:lang w:val="ar_AE" w:bidi="ar_AE"/>
        </w:rPr>
        <w:t>וּ⁠דְבָֽשׁ</w:t>
      </w:r>
    </w:p>
    <w:p>
      <w:pPr>
        <w:bidi/>
      </w:pPr>
      <w:r>
        <w:rPr>
          <w:rtl/>
          <w:cs/>
          <w:lang w:val="ar_AE" w:bidi="ar_AE"/>
        </w:rPr>
      </w:r>
      <w:r>
        <w:rPr>
          <w:b/>
          <w:rtl/>
          <w:cs/>
          <w:lang w:val="ar_AE" w:bidi="ar_AE"/>
        </w:rPr>
        <w:t>"والعسل"</w:t>
      </w:r>
    </w:p>
    <w:p>
      <w:pPr>
        <w:bidi/>
      </w:pPr>
      <w:r>
        <w:rPr>
          <w:rtl/>
          <w:cs/>
          <w:lang w:val="ar_AE" w:bidi="ar_AE"/>
        </w:rPr>
      </w:r>
      <w:r>
        <w:rPr>
          <w:rtl/>
          <w:cs/>
          <w:lang w:val="ar_AE" w:bidi="ar_AE"/>
        </w:rPr>
        <w:t>حيث إن العسل يُنتج من الزهور، فهذا يمثل غذاء من المحاصيل. إذا كان ذلك مفيدًا في لغتك، فيمكنك استخدام تعبير مماثل أو لغة واضحة. ترجمة بديلة: "غذاء من المحاصيل"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18 (#1)</w:t>
      </w:r>
      <w:r>
        <w:rPr>
          <w:rtl/>
          <w:cs/>
          <w:lang w:val="ar_AE" w:bidi="ar_AE"/>
        </w:rPr>
      </w:r>
    </w:p>
    <w:p>
      <w:pPr>
        <w:bidi/>
      </w:pPr>
      <w:r>
        <w:rPr>
          <w:rtl/>
          <w:cs/>
          <w:lang w:val="ar_AE" w:bidi="ar_AE"/>
        </w:rPr>
      </w:r>
      <w:r>
        <w:rPr>
          <w:rtl/>
          <w:cs/>
          <w:lang w:val="ar_AE" w:bidi="ar_AE"/>
        </w:rPr>
        <w:t>וְ⁠שָׁמְע֖וּ לְ⁠קֹלֶ֑⁠ךָ</w:t>
      </w:r>
    </w:p>
    <w:p>
      <w:pPr>
        <w:bidi/>
      </w:pPr>
      <w:r>
        <w:rPr>
          <w:rtl/>
          <w:cs/>
          <w:lang w:val="ar_AE" w:bidi="ar_AE"/>
        </w:rPr>
      </w:r>
      <w:r>
        <w:rPr>
          <w:b/>
          <w:rtl/>
          <w:cs/>
          <w:lang w:val="ar_AE" w:bidi="ar_AE"/>
        </w:rPr>
        <w:t>"فَإِذَا سَمِعُوا لِقَوْلِكَ"</w:t>
      </w:r>
    </w:p>
    <w:p>
      <w:pPr>
        <w:bidi/>
      </w:pPr>
      <w:r>
        <w:rPr>
          <w:rtl/>
          <w:cs/>
          <w:lang w:val="ar_AE" w:bidi="ar_AE"/>
        </w:rPr>
      </w:r>
      <w:r>
        <w:rPr>
          <w:rtl/>
          <w:cs/>
          <w:lang w:val="ar_AE" w:bidi="ar_AE"/>
        </w:rPr>
        <w:t xml:space="preserve">الفعل </w:t>
      </w:r>
      <w:r>
        <w:rPr>
          <w:b/>
          <w:rtl/>
          <w:cs/>
          <w:lang w:val="ar_AE" w:bidi="ar_AE"/>
        </w:rPr>
        <w:t>سمع</w:t>
      </w:r>
      <w:r>
        <w:rPr>
          <w:rtl/>
          <w:cs/>
          <w:lang w:val="ar_AE" w:bidi="ar_AE"/>
        </w:rPr>
        <w:t xml:space="preserve"> غالبًا ما يعني "يسمع ويفعَل/يطيع". إذا كان من المفيد في لغتك، فيمكنك استخدام تعبير مماثل من لغتك. ترجمة بديلة: "فإذا انتبهوا إلى كلامك"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18 (#2)</w:t>
      </w:r>
      <w:r>
        <w:rPr>
          <w:rtl/>
          <w:cs/>
          <w:lang w:val="ar_AE" w:bidi="ar_AE"/>
        </w:rPr>
      </w:r>
    </w:p>
    <w:p>
      <w:pPr>
        <w:bidi/>
      </w:pPr>
      <w:r>
        <w:rPr>
          <w:rtl/>
          <w:cs/>
          <w:lang w:val="ar_AE" w:bidi="ar_AE"/>
        </w:rPr>
      </w:r>
      <w:r>
        <w:rPr>
          <w:rtl/>
          <w:cs/>
          <w:lang w:val="ar_AE" w:bidi="ar_AE"/>
        </w:rPr>
        <w:t>לְ⁠קֹלֶ֑⁠ךָ &amp; אַתָּה֩</w:t>
      </w:r>
    </w:p>
    <w:p>
      <w:pPr>
        <w:bidi/>
      </w:pPr>
      <w:r>
        <w:rPr>
          <w:rtl/>
          <w:cs/>
          <w:lang w:val="ar_AE" w:bidi="ar_AE"/>
        </w:rPr>
      </w:r>
      <w:r>
        <w:rPr>
          <w:b/>
          <w:rtl/>
          <w:cs/>
          <w:lang w:val="ar_AE" w:bidi="ar_AE"/>
        </w:rPr>
        <w:t>""لِقَوْلِكَ."</w:t>
      </w:r>
    </w:p>
    <w:p>
      <w:pPr>
        <w:bidi/>
      </w:pPr>
      <w:r>
        <w:rPr>
          <w:rtl/>
          <w:cs/>
          <w:lang w:val="ar_AE" w:bidi="ar_AE"/>
        </w:rPr>
      </w:r>
      <w:r>
        <w:rPr>
          <w:rtl/>
          <w:cs/>
          <w:lang w:val="ar_AE" w:bidi="ar_AE"/>
        </w:rPr>
        <w:t>هنا، كلمة</w:t>
      </w:r>
      <w:r>
        <w:rPr>
          <w:b/>
          <w:rtl/>
          <w:cs/>
          <w:lang w:val="ar_AE" w:bidi="ar_AE"/>
        </w:rPr>
        <w:t xml:space="preserve"> "لك" </w:t>
      </w:r>
      <w:r>
        <w:rPr>
          <w:rtl/>
          <w:cs/>
          <w:lang w:val="ar_AE" w:bidi="ar_AE"/>
        </w:rPr>
        <w:t>و</w:t>
      </w:r>
      <w:r>
        <w:rPr>
          <w:b/>
          <w:rtl/>
          <w:cs/>
          <w:lang w:val="ar_AE" w:bidi="ar_AE"/>
        </w:rPr>
        <w:t>"أنت"</w:t>
      </w:r>
      <w:r>
        <w:rPr>
          <w:rtl/>
          <w:cs/>
          <w:lang w:val="ar_AE" w:bidi="ar_AE"/>
        </w:rPr>
        <w:t xml:space="preserve"> تشير إلى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18 (#3)</w:t>
      </w:r>
      <w:r>
        <w:rPr>
          <w:rtl/>
          <w:cs/>
          <w:lang w:val="ar_AE" w:bidi="ar_AE"/>
        </w:rPr>
      </w:r>
    </w:p>
    <w:p>
      <w:pPr>
        <w:bidi/>
      </w:pPr>
      <w:r>
        <w:rPr>
          <w:rtl/>
          <w:cs/>
          <w:lang w:val="ar_AE" w:bidi="ar_AE"/>
        </w:rPr>
      </w:r>
      <w:r>
        <w:rPr>
          <w:rtl/>
          <w:cs/>
          <w:lang w:val="ar_AE" w:bidi="ar_AE"/>
        </w:rPr>
        <w:t>לְ⁠קֹלֶ֑⁠ךָ</w:t>
      </w:r>
    </w:p>
    <w:p>
      <w:pPr>
        <w:bidi/>
      </w:pPr>
      <w:r>
        <w:rPr>
          <w:rtl/>
          <w:cs/>
          <w:lang w:val="ar_AE" w:bidi="ar_AE"/>
        </w:rPr>
      </w:r>
      <w:r>
        <w:rPr>
          <w:b/>
          <w:rtl/>
          <w:cs/>
          <w:lang w:val="ar_AE" w:bidi="ar_AE"/>
        </w:rPr>
        <w:t>"لِقَوْلِكَ"</w:t>
      </w:r>
    </w:p>
    <w:p>
      <w:pPr>
        <w:bidi/>
      </w:pPr>
      <w:r>
        <w:rPr>
          <w:rtl/>
          <w:cs/>
          <w:lang w:val="ar_AE" w:bidi="ar_AE"/>
        </w:rPr>
      </w:r>
      <w:r>
        <w:rPr>
          <w:rtl/>
          <w:cs/>
          <w:lang w:val="ar_AE" w:bidi="ar_AE"/>
        </w:rPr>
        <w:t>هذه العبارة تعني أن الشيوخ كانوا سيستمعون إلى الرسالة التي ينقلها موسى من الله. إذا كان من المفيد في لغتك، فيمكنك ترجمة المعنى بوضوح. ترجمة بديلة: "إلى رسالتك" أو "إلى رسالتي التي تخبرهم بها"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18 (#4)</w:t>
      </w:r>
      <w:r>
        <w:rPr>
          <w:rtl/>
          <w:cs/>
          <w:lang w:val="ar_AE" w:bidi="ar_AE"/>
        </w:rPr>
      </w:r>
    </w:p>
    <w:p>
      <w:pPr>
        <w:bidi/>
      </w:pPr>
      <w:r>
        <w:rPr>
          <w:rtl/>
          <w:cs/>
          <w:lang w:val="ar_AE" w:bidi="ar_AE"/>
        </w:rPr>
      </w:r>
      <w:r>
        <w:rPr>
          <w:rtl/>
          <w:cs/>
          <w:lang w:val="ar_AE" w:bidi="ar_AE"/>
        </w:rPr>
        <w:t>וְ⁠זִקְנֵ֨י יִשְׂרָאֵ֜ל</w:t>
      </w:r>
    </w:p>
    <w:p>
      <w:pPr>
        <w:bidi/>
      </w:pPr>
      <w:r>
        <w:rPr>
          <w:rtl/>
          <w:cs/>
          <w:lang w:val="ar_AE" w:bidi="ar_AE"/>
        </w:rPr>
      </w:r>
      <w:r>
        <w:rPr>
          <w:b/>
          <w:rtl/>
          <w:cs/>
          <w:lang w:val="ar_AE" w:bidi="ar_AE"/>
        </w:rPr>
        <w:t>"وَشُيُوخُ بَنِي إِسْرَائِيلَ"</w:t>
      </w:r>
    </w:p>
    <w:p>
      <w:pPr>
        <w:bidi/>
      </w:pPr>
      <w:r>
        <w:rPr>
          <w:rtl/>
          <w:cs/>
          <w:lang w:val="ar_AE" w:bidi="ar_AE"/>
        </w:rPr>
      </w:r>
      <w:r>
        <w:rPr>
          <w:rtl/>
          <w:cs/>
          <w:lang w:val="ar_AE" w:bidi="ar_AE"/>
        </w:rPr>
        <w:t>صيغة الملكية هنا هي تعبير عن علاقة اجتماعية. الترجمة البديلة: "الشيوخ المسؤولون عن بني إسرائيل"</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18 (#5)</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b/>
          <w:rtl/>
          <w:cs/>
          <w:lang w:val="ar_AE" w:bidi="ar_AE"/>
        </w:rPr>
        <w:t>إسرائيل</w:t>
      </w:r>
      <w:r>
        <w:rPr>
          <w:rtl/>
          <w:cs/>
          <w:lang w:val="ar_AE" w:bidi="ar_AE"/>
        </w:rPr>
        <w:t xml:space="preserve"> هو اسم جموع يشير إلى جميع بني إسرائيل. إذا كانت لغتك لا تستخدم الأسماء المفردة بهذه الطريقة، فيمكنك استخدام تعبير مختلف. ترجمة بديلة: "بنو إسرائيل" أو "الشعب الإسرائيلي"</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18 (#6)</w:t>
      </w:r>
      <w:r>
        <w:rPr>
          <w:rtl/>
          <w:cs/>
          <w:lang w:val="ar_AE" w:bidi="ar_AE"/>
        </w:rPr>
      </w:r>
    </w:p>
    <w:p>
      <w:pPr>
        <w:bidi/>
      </w:pPr>
      <w:r>
        <w:rPr>
          <w:rtl/>
          <w:cs/>
          <w:lang w:val="ar_AE" w:bidi="ar_AE"/>
        </w:rPr>
      </w:r>
      <w:r>
        <w:rPr>
          <w:rtl/>
          <w:cs/>
          <w:lang w:val="ar_AE" w:bidi="ar_AE"/>
        </w:rPr>
        <w:t>מִצְרַ֗יִם</w:t>
      </w:r>
    </w:p>
    <w:p>
      <w:pPr>
        <w:bidi/>
      </w:pPr>
      <w:r>
        <w:rPr>
          <w:rtl/>
          <w:cs/>
          <w:lang w:val="ar_AE" w:bidi="ar_AE"/>
        </w:rPr>
      </w:r>
      <w:r>
        <w:rPr>
          <w:b/>
          <w:rtl/>
          <w:cs/>
          <w:lang w:val="ar_AE" w:bidi="ar_AE"/>
        </w:rPr>
        <w:t>"مصر"</w:t>
      </w:r>
    </w:p>
    <w:p>
      <w:pPr>
        <w:bidi/>
      </w:pPr>
      <w:r>
        <w:rPr>
          <w:rtl/>
          <w:cs/>
          <w:lang w:val="ar_AE" w:bidi="ar_AE"/>
        </w:rPr>
      </w:r>
      <w:r>
        <w:rPr>
          <w:rtl/>
          <w:cs/>
          <w:lang w:val="ar_AE" w:bidi="ar_AE"/>
        </w:rPr>
        <w:t xml:space="preserve">هنا، تشير كلمة </w:t>
      </w:r>
      <w:r>
        <w:rPr>
          <w:b/>
          <w:rtl/>
          <w:cs/>
          <w:lang w:val="ar_AE" w:bidi="ar_AE"/>
        </w:rPr>
        <w:t>مصر</w:t>
      </w:r>
      <w:r>
        <w:rPr>
          <w:rtl/>
          <w:cs/>
          <w:lang w:val="ar_AE" w:bidi="ar_AE"/>
        </w:rPr>
        <w:t xml:space="preserve"> إلى الأمة المصرية. إذا كان ذلك مفيدًا في لغتك، فيمكنك استخدام تعبير مماثل أو لغة واضحة. ترجمة بديلة: "المصريون"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18 (#7)</w:t>
      </w:r>
      <w:r>
        <w:rPr>
          <w:rtl/>
          <w:cs/>
          <w:lang w:val="ar_AE" w:bidi="ar_AE"/>
        </w:rPr>
      </w:r>
    </w:p>
    <w:p>
      <w:pPr>
        <w:bidi/>
      </w:pPr>
      <w:r>
        <w:rPr>
          <w:rtl/>
          <w:cs/>
          <w:lang w:val="ar_AE" w:bidi="ar_AE"/>
        </w:rPr>
      </w:r>
      <w:r>
        <w:rPr>
          <w:rtl/>
          <w:cs/>
          <w:lang w:val="ar_AE" w:bidi="ar_AE"/>
        </w:rPr>
        <w:t>וַ⁠אֲמַרְתֶּ֤ם</w:t>
      </w:r>
    </w:p>
    <w:p>
      <w:pPr>
        <w:bidi/>
      </w:pPr>
      <w:r>
        <w:rPr>
          <w:rtl/>
          <w:cs/>
          <w:lang w:val="ar_AE" w:bidi="ar_AE"/>
        </w:rPr>
      </w:r>
      <w:r>
        <w:rPr>
          <w:b/>
          <w:rtl/>
          <w:cs/>
          <w:lang w:val="ar_AE" w:bidi="ar_AE"/>
        </w:rPr>
        <w:t>"وَتَقُولُونَ لَهُ"</w:t>
      </w:r>
    </w:p>
    <w:p>
      <w:pPr>
        <w:bidi/>
      </w:pPr>
      <w:r>
        <w:rPr>
          <w:rtl/>
          <w:cs/>
          <w:lang w:val="ar_AE" w:bidi="ar_AE"/>
        </w:rPr>
      </w:r>
      <w:r>
        <w:rPr>
          <w:rtl/>
          <w:cs/>
          <w:lang w:val="ar_AE" w:bidi="ar_AE"/>
        </w:rPr>
        <w:t>إذا كانت لغتك تستخدم أشكالًا مختلفة من الضمير "أنت" اعتمادًا على عدد الأشخاص المخاطبين، فاستخدم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18 (#8)</w:t>
      </w:r>
      <w:r>
        <w:rPr>
          <w:rtl/>
          <w:cs/>
          <w:lang w:val="ar_AE" w:bidi="ar_AE"/>
        </w:rPr>
      </w:r>
    </w:p>
    <w:p>
      <w:pPr>
        <w:bidi/>
      </w:pPr>
      <w:r>
        <w:rPr>
          <w:rtl/>
          <w:cs/>
          <w:lang w:val="ar_AE" w:bidi="ar_AE"/>
        </w:rPr>
      </w:r>
      <w:r>
        <w:rPr>
          <w:rtl/>
          <w:cs/>
          <w:lang w:val="ar_AE" w:bidi="ar_AE"/>
        </w:rPr>
        <w:t>עָלֵ֔י⁠נוּ &amp; נֵֽלֲכָה &amp; וְ⁠נִזְבְּחָ֖ה</w:t>
      </w:r>
    </w:p>
    <w:p>
      <w:pPr>
        <w:bidi/>
      </w:pPr>
      <w:r>
        <w:rPr>
          <w:rtl/>
          <w:cs/>
          <w:lang w:val="ar_AE" w:bidi="ar_AE"/>
        </w:rPr>
      </w:r>
      <w:r>
        <w:rPr>
          <w:b/>
          <w:rtl/>
          <w:cs/>
          <w:lang w:val="ar_AE" w:bidi="ar_AE"/>
        </w:rPr>
        <w:t>"الْتَقَانَا."</w:t>
      </w:r>
      <w:r>
        <w:rPr>
          <w:rtl/>
          <w:cs/>
          <w:lang w:val="ar_AE" w:bidi="ar_AE"/>
        </w:rPr>
        <w:t xml:space="preserve"> - </w:t>
      </w:r>
      <w:r>
        <w:rPr>
          <w:b/>
          <w:rtl/>
          <w:cs/>
          <w:lang w:val="ar_AE" w:bidi="ar_AE"/>
        </w:rPr>
        <w:t>"نَمْضِي"</w:t>
      </w:r>
      <w:r>
        <w:rPr>
          <w:rtl/>
          <w:cs/>
          <w:lang w:val="ar_AE" w:bidi="ar_AE"/>
        </w:rPr>
        <w:t xml:space="preserve"> - </w:t>
      </w:r>
      <w:r>
        <w:rPr>
          <w:b/>
          <w:rtl/>
          <w:cs/>
          <w:lang w:val="ar_AE" w:bidi="ar_AE"/>
        </w:rPr>
        <w:t>"وَنَذْبَحُ"</w:t>
      </w:r>
    </w:p>
    <w:p>
      <w:pPr>
        <w:bidi/>
      </w:pPr>
      <w:r>
        <w:rPr>
          <w:rtl/>
          <w:cs/>
          <w:lang w:val="ar_AE" w:bidi="ar_AE"/>
        </w:rPr>
      </w:r>
      <w:r>
        <w:rPr>
          <w:rtl/>
          <w:cs/>
          <w:lang w:val="ar_AE" w:bidi="ar_AE"/>
        </w:rPr>
        <w:t xml:space="preserve">هذه الحالات من الضمير </w:t>
      </w:r>
      <w:r>
        <w:rPr>
          <w:b/>
          <w:rtl/>
          <w:cs/>
          <w:lang w:val="ar_AE" w:bidi="ar_AE"/>
        </w:rPr>
        <w:t>نحن</w:t>
      </w:r>
      <w:r>
        <w:rPr>
          <w:rtl/>
          <w:cs/>
          <w:lang w:val="ar_AE" w:bidi="ar_AE"/>
        </w:rPr>
        <w:t xml:space="preserve"> حصرية؛ فهي تشمل موسى والشيوخ وجميع بني إسرائيل، لكنها تستثني ملك مصر. قد تتطلب لغتك وضع علامات على هذه الأشكال.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18 (#9)</w:t>
      </w:r>
      <w:r>
        <w:rPr>
          <w:rtl/>
          <w:cs/>
          <w:lang w:val="ar_AE" w:bidi="ar_AE"/>
        </w:rPr>
      </w:r>
    </w:p>
    <w:p>
      <w:pPr>
        <w:bidi/>
      </w:pPr>
      <w:r>
        <w:rPr>
          <w:rtl/>
          <w:cs/>
          <w:lang w:val="ar_AE" w:bidi="ar_AE"/>
        </w:rPr>
      </w:r>
      <w:r>
        <w:rPr>
          <w:rtl/>
          <w:cs/>
          <w:lang w:val="ar_AE" w:bidi="ar_AE"/>
        </w:rPr>
        <w:t>שְׁלֹ֤שֶׁת</w:t>
      </w:r>
    </w:p>
    <w:p>
      <w:pPr>
        <w:bidi/>
      </w:pPr>
      <w:r>
        <w:rPr>
          <w:rtl/>
          <w:cs/>
          <w:lang w:val="ar_AE" w:bidi="ar_AE"/>
        </w:rPr>
      </w:r>
      <w:r>
        <w:rPr>
          <w:b/>
          <w:rtl/>
          <w:cs/>
          <w:lang w:val="ar_AE" w:bidi="ar_AE"/>
        </w:rPr>
        <w:t>"ثلاثة"</w:t>
      </w:r>
    </w:p>
    <w:p>
      <w:pPr>
        <w:bidi/>
      </w:pPr>
      <w:r>
        <w:rPr>
          <w:rtl/>
          <w:cs/>
          <w:lang w:val="ar_AE" w:bidi="ar_AE"/>
        </w:rPr>
      </w:r>
      <w:r>
        <w:rPr>
          <w:rtl/>
          <w:cs/>
          <w:lang w:val="ar_AE" w:bidi="ar_AE"/>
        </w:rPr>
        <w:t>ترجمة بديلة: "3"</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19 (#1)</w:t>
      </w:r>
      <w:r>
        <w:rPr>
          <w:rtl/>
          <w:cs/>
          <w:lang w:val="ar_AE" w:bidi="ar_AE"/>
        </w:rPr>
      </w:r>
    </w:p>
    <w:p>
      <w:pPr>
        <w:bidi/>
      </w:pPr>
      <w:r>
        <w:rPr>
          <w:rtl/>
          <w:cs/>
          <w:lang w:val="ar_AE" w:bidi="ar_AE"/>
        </w:rPr>
      </w:r>
      <w:r>
        <w:rPr>
          <w:rtl/>
          <w:cs/>
          <w:lang w:val="ar_AE" w:bidi="ar_AE"/>
        </w:rPr>
        <w:t>וְ⁠לֹ֖א בְּ⁠יָ֥ד חֲזָקָֽה</w:t>
      </w:r>
    </w:p>
    <w:p>
      <w:pPr>
        <w:bidi/>
      </w:pPr>
      <w:r>
        <w:rPr>
          <w:rtl/>
          <w:cs/>
          <w:lang w:val="ar_AE" w:bidi="ar_AE"/>
        </w:rPr>
      </w:r>
      <w:r>
        <w:rPr>
          <w:b/>
          <w:rtl/>
          <w:cs/>
          <w:lang w:val="ar_AE" w:bidi="ar_AE"/>
        </w:rPr>
        <w:t>"وَلاَ بِيَدٍ قَوِيَّةٍ"</w:t>
      </w:r>
    </w:p>
    <w:p>
      <w:pPr>
        <w:bidi/>
      </w:pPr>
      <w:r>
        <w:rPr>
          <w:rtl/>
          <w:cs/>
          <w:lang w:val="ar_AE" w:bidi="ar_AE"/>
        </w:rPr>
      </w:r>
      <w:r>
        <w:rPr>
          <w:rtl/>
          <w:cs/>
          <w:lang w:val="ar_AE" w:bidi="ar_AE"/>
        </w:rPr>
        <w:t xml:space="preserve">كلمة </w:t>
      </w:r>
      <w:r>
        <w:rPr>
          <w:b/>
          <w:rtl/>
          <w:cs/>
          <w:lang w:val="ar_AE" w:bidi="ar_AE"/>
        </w:rPr>
        <w:t>يد</w:t>
      </w:r>
      <w:r>
        <w:rPr>
          <w:rtl/>
          <w:cs/>
          <w:lang w:val="ar_AE" w:bidi="ar_AE"/>
        </w:rPr>
        <w:t xml:space="preserve"> هي مجاز مرسل للقوة التي يمتلكها صاحب اليد. هناك صعوبتان إضافيتان: (1) يد من (قوة من) هي التي يتم الإشارة إليها، (2) هل تعني صيغة النفي "ليس إلا إذا" أو "ولا حتى؟" المعاني المحتملة تشمل: (1) "فقط إذا رأى أنه ليس لديه قوة لفعل أي شيء آخر"، حيث تنتمي </w:t>
      </w:r>
      <w:r>
        <w:rPr>
          <w:b/>
          <w:rtl/>
          <w:cs/>
          <w:lang w:val="ar_AE" w:bidi="ar_AE"/>
        </w:rPr>
        <w:t>اليد</w:t>
      </w:r>
      <w:r>
        <w:rPr>
          <w:rtl/>
          <w:cs/>
          <w:lang w:val="ar_AE" w:bidi="ar_AE"/>
        </w:rPr>
        <w:t xml:space="preserve"> إلى فرعون (2) "فقط إذا أجبرته على السماح لكم بالذهاب"، حيث تنتمي </w:t>
      </w:r>
      <w:r>
        <w:rPr>
          <w:b/>
          <w:rtl/>
          <w:cs/>
          <w:lang w:val="ar_AE" w:bidi="ar_AE"/>
        </w:rPr>
        <w:t>اليد</w:t>
      </w:r>
      <w:r>
        <w:rPr>
          <w:rtl/>
          <w:cs/>
          <w:lang w:val="ar_AE" w:bidi="ar_AE"/>
        </w:rPr>
        <w:t xml:space="preserve"> إلى يهوه، مع الأخذ بـ "ليس إلا إذا" لصيغة النفي (3) "ولا حتى إذا أجبرته على السماح لكم بالذهاب"، حيث تنتمي </w:t>
      </w:r>
      <w:r>
        <w:rPr>
          <w:b/>
          <w:rtl/>
          <w:cs/>
          <w:lang w:val="ar_AE" w:bidi="ar_AE"/>
        </w:rPr>
        <w:t>اليد</w:t>
      </w:r>
      <w:r>
        <w:rPr>
          <w:rtl/>
          <w:cs/>
          <w:lang w:val="ar_AE" w:bidi="ar_AE"/>
        </w:rPr>
        <w:t xml:space="preserve"> إلى يهوه، مع الأخذ بـ "ولا حتى" لصيغة النفي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20 (#1)</w:t>
      </w:r>
      <w:r>
        <w:rPr>
          <w:rtl/>
          <w:cs/>
          <w:lang w:val="ar_AE" w:bidi="ar_AE"/>
        </w:rPr>
      </w:r>
    </w:p>
    <w:p>
      <w:pPr>
        <w:bidi/>
      </w:pPr>
      <w:r>
        <w:rPr>
          <w:rtl/>
          <w:cs/>
          <w:lang w:val="ar_AE" w:bidi="ar_AE"/>
        </w:rPr>
      </w:r>
      <w:r>
        <w:rPr>
          <w:rtl/>
          <w:cs/>
          <w:lang w:val="ar_AE" w:bidi="ar_AE"/>
        </w:rPr>
        <w:t>וְ⁠שָׁלַחְתִּ֤י</w:t>
      </w:r>
    </w:p>
    <w:p>
      <w:pPr>
        <w:bidi/>
      </w:pPr>
      <w:r>
        <w:rPr>
          <w:rtl/>
          <w:cs/>
          <w:lang w:val="ar_AE" w:bidi="ar_AE"/>
        </w:rPr>
      </w:r>
      <w:r>
        <w:rPr>
          <w:b/>
          <w:rtl/>
          <w:cs/>
          <w:lang w:val="ar_AE" w:bidi="ar_AE"/>
        </w:rPr>
        <w:t>"فَأَمُدُّ يَدِي"</w:t>
      </w:r>
    </w:p>
    <w:p>
      <w:pPr>
        <w:bidi/>
      </w:pPr>
      <w:r>
        <w:rPr>
          <w:rtl/>
          <w:cs/>
          <w:lang w:val="ar_AE" w:bidi="ar_AE"/>
        </w:rPr>
      </w:r>
      <w:r>
        <w:rPr>
          <w:rtl/>
          <w:cs/>
          <w:lang w:val="ar_AE" w:bidi="ar_AE"/>
        </w:rPr>
        <w:t>يقول الله إن هذا سيكون نتيجة عناد ملك مصر. ترجمة بديلة: "لذلك، سأَمُد"</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20 (#2)</w:t>
      </w:r>
      <w:r>
        <w:rPr>
          <w:rtl/>
          <w:cs/>
          <w:lang w:val="ar_AE" w:bidi="ar_AE"/>
        </w:rPr>
      </w:r>
    </w:p>
    <w:p>
      <w:pPr>
        <w:bidi/>
      </w:pPr>
      <w:r>
        <w:rPr>
          <w:rtl/>
          <w:cs/>
          <w:lang w:val="ar_AE" w:bidi="ar_AE"/>
        </w:rPr>
      </w:r>
      <w:r>
        <w:rPr>
          <w:rtl/>
          <w:cs/>
          <w:lang w:val="ar_AE" w:bidi="ar_AE"/>
        </w:rPr>
        <w:t>וְ⁠שָׁלַחְתִּ֤י אֶת־יָדִ⁠י֙</w:t>
      </w:r>
    </w:p>
    <w:p>
      <w:pPr>
        <w:bidi/>
      </w:pPr>
      <w:r>
        <w:rPr>
          <w:rtl/>
          <w:cs/>
          <w:lang w:val="ar_AE" w:bidi="ar_AE"/>
        </w:rPr>
      </w:r>
      <w:r>
        <w:rPr>
          <w:b/>
          <w:rtl/>
          <w:cs/>
          <w:lang w:val="ar_AE" w:bidi="ar_AE"/>
        </w:rPr>
        <w:t>"فَأَمُدُّ يَدِي"</w:t>
      </w:r>
    </w:p>
    <w:p>
      <w:pPr>
        <w:bidi/>
      </w:pPr>
      <w:r>
        <w:rPr>
          <w:rtl/>
          <w:cs/>
          <w:lang w:val="ar_AE" w:bidi="ar_AE"/>
        </w:rPr>
      </w:r>
      <w:r>
        <w:rPr>
          <w:rtl/>
          <w:cs/>
          <w:lang w:val="ar_AE" w:bidi="ar_AE"/>
        </w:rPr>
        <w:t xml:space="preserve">هنا، كلمة </w:t>
      </w:r>
      <w:r>
        <w:rPr>
          <w:b/>
          <w:rtl/>
          <w:cs/>
          <w:lang w:val="ar_AE" w:bidi="ar_AE"/>
        </w:rPr>
        <w:t>اليد</w:t>
      </w:r>
      <w:r>
        <w:rPr>
          <w:rtl/>
          <w:cs/>
          <w:lang w:val="ar_AE" w:bidi="ar_AE"/>
        </w:rPr>
        <w:t xml:space="preserve"> تشير إلى قوة الله. الترجمة البديلة: "سأستخدم قوتي"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20 (#3)</w:t>
      </w:r>
      <w:r>
        <w:rPr>
          <w:rtl/>
          <w:cs/>
          <w:lang w:val="ar_AE" w:bidi="ar_AE"/>
        </w:rPr>
      </w:r>
    </w:p>
    <w:p>
      <w:pPr>
        <w:bidi/>
      </w:pPr>
      <w:r>
        <w:rPr>
          <w:rtl/>
          <w:cs/>
          <w:lang w:val="ar_AE" w:bidi="ar_AE"/>
        </w:rPr>
      </w:r>
      <w:r>
        <w:rPr>
          <w:rtl/>
          <w:cs/>
          <w:lang w:val="ar_AE" w:bidi="ar_AE"/>
        </w:rPr>
        <w:t>אֶת־מִצְרַ֔יִם</w:t>
      </w:r>
    </w:p>
    <w:p>
      <w:pPr>
        <w:bidi/>
      </w:pPr>
      <w:r>
        <w:rPr>
          <w:rtl/>
          <w:cs/>
          <w:lang w:val="ar_AE" w:bidi="ar_AE"/>
        </w:rPr>
      </w:r>
      <w:r>
        <w:rPr>
          <w:b/>
          <w:rtl/>
          <w:cs/>
          <w:lang w:val="ar_AE" w:bidi="ar_AE"/>
        </w:rPr>
        <w:t>"مصر"</w:t>
      </w:r>
    </w:p>
    <w:p>
      <w:pPr>
        <w:bidi/>
      </w:pPr>
      <w:r>
        <w:rPr>
          <w:rtl/>
          <w:cs/>
          <w:lang w:val="ar_AE" w:bidi="ar_AE"/>
        </w:rPr>
      </w:r>
      <w:r>
        <w:rPr>
          <w:b/>
          <w:rtl/>
          <w:cs/>
          <w:lang w:val="ar_AE" w:bidi="ar_AE"/>
        </w:rPr>
        <w:t>مصر</w:t>
      </w:r>
      <w:r>
        <w:rPr>
          <w:rtl/>
          <w:cs/>
          <w:lang w:val="ar_AE" w:bidi="ar_AE"/>
        </w:rPr>
        <w:t xml:space="preserve"> تشير إلى الأرض والشعب، ومن ثم، تمتد لتشمل فرعون أيضًا.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20 (#4)</w:t>
      </w:r>
      <w:r>
        <w:rPr>
          <w:rtl/>
          <w:cs/>
          <w:lang w:val="ar_AE" w:bidi="ar_AE"/>
        </w:rPr>
      </w:r>
    </w:p>
    <w:p>
      <w:pPr>
        <w:bidi/>
      </w:pPr>
      <w:r>
        <w:rPr>
          <w:rtl/>
          <w:cs/>
          <w:lang w:val="ar_AE" w:bidi="ar_AE"/>
        </w:rPr>
      </w:r>
      <w:r>
        <w:rPr>
          <w:rtl/>
          <w:cs/>
          <w:lang w:val="ar_AE" w:bidi="ar_AE"/>
        </w:rPr>
        <w:t>אֶת־מִצְרַ֔יִם &amp; בְּ⁠קִרְבּ֑⁠וֹ</w:t>
      </w:r>
    </w:p>
    <w:p>
      <w:pPr>
        <w:bidi/>
      </w:pPr>
      <w:r>
        <w:rPr>
          <w:rtl/>
          <w:cs/>
          <w:lang w:val="ar_AE" w:bidi="ar_AE"/>
        </w:rPr>
      </w:r>
      <w:r>
        <w:rPr>
          <w:b/>
          <w:rtl/>
          <w:cs/>
          <w:lang w:val="ar_AE" w:bidi="ar_AE"/>
        </w:rPr>
        <w:t>"مصر"</w:t>
      </w:r>
      <w:r>
        <w:rPr>
          <w:rtl/>
          <w:cs/>
          <w:lang w:val="ar_AE" w:bidi="ar_AE"/>
        </w:rPr>
        <w:t xml:space="preserve"> - </w:t>
      </w:r>
      <w:r>
        <w:rPr>
          <w:b/>
          <w:rtl/>
          <w:cs/>
          <w:lang w:val="ar_AE" w:bidi="ar_AE"/>
        </w:rPr>
        <w:t>"فِيهَا"</w:t>
      </w:r>
    </w:p>
    <w:p>
      <w:pPr>
        <w:bidi/>
      </w:pPr>
      <w:r>
        <w:rPr>
          <w:rtl/>
          <w:cs/>
          <w:lang w:val="ar_AE" w:bidi="ar_AE"/>
        </w:rPr>
      </w:r>
      <w:r>
        <w:rPr>
          <w:rtl/>
          <w:cs/>
          <w:lang w:val="ar_AE" w:bidi="ar_AE"/>
        </w:rPr>
        <w:t xml:space="preserve">هنا، الضمير </w:t>
      </w:r>
      <w:r>
        <w:rPr>
          <w:b/>
          <w:rtl/>
          <w:cs/>
          <w:lang w:val="ar_AE" w:bidi="ar_AE"/>
        </w:rPr>
        <w:t>هي</w:t>
      </w:r>
      <w:r>
        <w:rPr>
          <w:rtl/>
          <w:cs/>
          <w:lang w:val="ar_AE" w:bidi="ar_AE"/>
        </w:rPr>
        <w:t xml:space="preserve"> يشير إلى مصر كجماعة.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20 (#5)</w:t>
      </w:r>
      <w:r>
        <w:rPr>
          <w:rtl/>
          <w:cs/>
          <w:lang w:val="ar_AE" w:bidi="ar_AE"/>
        </w:rPr>
      </w:r>
    </w:p>
    <w:p>
      <w:pPr>
        <w:bidi/>
      </w:pPr>
      <w:r>
        <w:rPr>
          <w:rtl/>
          <w:cs/>
          <w:lang w:val="ar_AE" w:bidi="ar_AE"/>
        </w:rPr>
      </w:r>
      <w:r>
        <w:rPr>
          <w:rtl/>
          <w:cs/>
          <w:lang w:val="ar_AE" w:bidi="ar_AE"/>
        </w:rPr>
        <w:t>נִפְלְאֹתַ֔⁠י</w:t>
      </w:r>
    </w:p>
    <w:p>
      <w:pPr>
        <w:bidi/>
      </w:pPr>
      <w:r>
        <w:rPr>
          <w:rtl/>
          <w:cs/>
          <w:lang w:val="ar_AE" w:bidi="ar_AE"/>
        </w:rPr>
      </w:r>
      <w:r>
        <w:rPr>
          <w:b/>
          <w:rtl/>
          <w:cs/>
          <w:lang w:val="ar_AE" w:bidi="ar_AE"/>
        </w:rPr>
        <w:t>"عجائبي"</w:t>
      </w:r>
    </w:p>
    <w:p>
      <w:pPr>
        <w:bidi/>
      </w:pPr>
      <w:r>
        <w:rPr>
          <w:rtl/>
          <w:cs/>
          <w:lang w:val="ar_AE" w:bidi="ar_AE"/>
        </w:rPr>
      </w:r>
      <w:r>
        <w:rPr>
          <w:rtl/>
          <w:cs/>
          <w:lang w:val="ar_AE" w:bidi="ar_AE"/>
        </w:rPr>
        <w:t xml:space="preserve">إذا كانت لغتك لا تستخدم اسمًا مجردًا لهذه الفكرة، فيمكنك التعبير عن الفكرة وراء الاسم المجرد </w:t>
      </w:r>
      <w:r>
        <w:rPr>
          <w:b/>
          <w:rtl/>
          <w:cs/>
          <w:lang w:val="ar_AE" w:bidi="ar_AE"/>
        </w:rPr>
        <w:t>العجائب</w:t>
      </w:r>
      <w:r>
        <w:rPr>
          <w:rtl/>
          <w:cs/>
          <w:lang w:val="ar_AE" w:bidi="ar_AE"/>
        </w:rPr>
        <w:t xml:space="preserve"> بطريقة أخرى. ترجمة بديلة: "أفعالي المذهلة"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20 (#6)</w:t>
      </w:r>
      <w:r>
        <w:rPr>
          <w:rtl/>
          <w:cs/>
          <w:lang w:val="ar_AE" w:bidi="ar_AE"/>
        </w:rPr>
      </w:r>
    </w:p>
    <w:p>
      <w:pPr>
        <w:bidi/>
      </w:pPr>
      <w:r>
        <w:rPr>
          <w:rtl/>
          <w:cs/>
          <w:lang w:val="ar_AE" w:bidi="ar_AE"/>
        </w:rPr>
      </w:r>
      <w:r>
        <w:rPr>
          <w:rtl/>
          <w:cs/>
          <w:lang w:val="ar_AE" w:bidi="ar_AE"/>
        </w:rPr>
        <w:t>וְ⁠אַחֲרֵי־כֵ֖ן</w:t>
      </w:r>
    </w:p>
    <w:p>
      <w:pPr>
        <w:bidi/>
      </w:pPr>
      <w:r>
        <w:rPr>
          <w:rtl/>
          <w:cs/>
          <w:lang w:val="ar_AE" w:bidi="ar_AE"/>
        </w:rPr>
      </w:r>
      <w:r>
        <w:rPr>
          <w:b/>
          <w:rtl/>
          <w:cs/>
          <w:lang w:val="ar_AE" w:bidi="ar_AE"/>
        </w:rPr>
        <w:t>"وَبَعْدَ ذلِكَ"</w:t>
      </w:r>
    </w:p>
    <w:p>
      <w:pPr>
        <w:bidi/>
      </w:pPr>
      <w:r>
        <w:rPr>
          <w:rtl/>
          <w:cs/>
          <w:lang w:val="ar_AE" w:bidi="ar_AE"/>
        </w:rPr>
      </w:r>
      <w:r>
        <w:rPr>
          <w:rtl/>
          <w:cs/>
          <w:lang w:val="ar_AE" w:bidi="ar_AE"/>
        </w:rPr>
        <w:t>هنا يتم التأكيد على الطبيعة التسلسلية لهذه الأحداث. فكر في استخدام مصطلح يربط بشكل تسلسلي أقوى من المعتاد هنا.</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20 (#7)</w:t>
      </w:r>
      <w:r>
        <w:rPr>
          <w:rtl/>
          <w:cs/>
          <w:lang w:val="ar_AE" w:bidi="ar_AE"/>
        </w:rPr>
      </w:r>
    </w:p>
    <w:p>
      <w:pPr>
        <w:bidi/>
      </w:pPr>
      <w:r>
        <w:rPr>
          <w:rtl/>
          <w:cs/>
          <w:lang w:val="ar_AE" w:bidi="ar_AE"/>
        </w:rPr>
      </w:r>
      <w:r>
        <w:rPr>
          <w:rtl/>
          <w:cs/>
          <w:lang w:val="ar_AE" w:bidi="ar_AE"/>
        </w:rPr>
        <w:t>יְשַׁלַּ֥ח</w:t>
      </w:r>
    </w:p>
    <w:p>
      <w:pPr>
        <w:bidi/>
      </w:pPr>
      <w:r>
        <w:rPr>
          <w:rtl/>
          <w:cs/>
          <w:lang w:val="ar_AE" w:bidi="ar_AE"/>
        </w:rPr>
      </w:r>
      <w:r>
        <w:rPr>
          <w:b/>
          <w:rtl/>
          <w:cs/>
          <w:lang w:val="ar_AE" w:bidi="ar_AE"/>
        </w:rPr>
        <w:t>"يُطْلِقُكُمْ (هو)"</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الفرعون، ملك مصر.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20 (#8)</w:t>
      </w:r>
      <w:r>
        <w:rPr>
          <w:rtl/>
          <w:cs/>
          <w:lang w:val="ar_AE" w:bidi="ar_AE"/>
        </w:rPr>
      </w:r>
    </w:p>
    <w:p>
      <w:pPr>
        <w:bidi/>
      </w:pPr>
      <w:r>
        <w:rPr>
          <w:rtl/>
          <w:cs/>
          <w:lang w:val="ar_AE" w:bidi="ar_AE"/>
        </w:rPr>
      </w:r>
      <w:r>
        <w:rPr>
          <w:rtl/>
          <w:cs/>
          <w:lang w:val="ar_AE" w:bidi="ar_AE"/>
        </w:rPr>
        <w:t>אֶתְ⁠כֶֽם</w:t>
      </w:r>
    </w:p>
    <w:p>
      <w:pPr>
        <w:bidi/>
      </w:pPr>
      <w:r>
        <w:rPr>
          <w:rtl/>
          <w:cs/>
          <w:lang w:val="ar_AE" w:bidi="ar_AE"/>
        </w:rPr>
      </w:r>
      <w:r>
        <w:rPr>
          <w:b/>
          <w:rtl/>
          <w:cs/>
          <w:lang w:val="ar_AE" w:bidi="ar_AE"/>
        </w:rPr>
        <w:t>"يُطْلِقُكُمْ"</w:t>
      </w:r>
    </w:p>
    <w:p>
      <w:pPr>
        <w:bidi/>
      </w:pPr>
      <w:r>
        <w:rPr>
          <w:rtl/>
          <w:cs/>
          <w:lang w:val="ar_AE" w:bidi="ar_AE"/>
        </w:rPr>
      </w:r>
      <w:r>
        <w:rPr>
          <w:rtl/>
          <w:cs/>
          <w:lang w:val="ar_AE" w:bidi="ar_AE"/>
        </w:rPr>
        <w:t xml:space="preserve">هنا، الضمير </w:t>
      </w:r>
      <w:r>
        <w:rPr>
          <w:b/>
          <w:rtl/>
          <w:cs/>
          <w:lang w:val="ar_AE" w:bidi="ar_AE"/>
        </w:rPr>
        <w:t>أنتم</w:t>
      </w:r>
      <w:r>
        <w:rPr>
          <w:rtl/>
          <w:cs/>
          <w:lang w:val="ar_AE" w:bidi="ar_AE"/>
        </w:rPr>
        <w:t xml:space="preserve"> يشير إلى بني إسرائيل. إذا كانت لغتك تستخدم أشكالًا مختلفة من "أنت" اعتمادًا على عدد الأشخاص المخاطبين، فاستخدم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21 (#1)</w:t>
      </w:r>
      <w:r>
        <w:rPr>
          <w:rtl/>
          <w:cs/>
          <w:lang w:val="ar_AE" w:bidi="ar_AE"/>
        </w:rPr>
      </w:r>
    </w:p>
    <w:p>
      <w:pPr>
        <w:bidi/>
      </w:pPr>
      <w:r>
        <w:rPr>
          <w:rtl/>
          <w:cs/>
          <w:lang w:val="ar_AE" w:bidi="ar_AE"/>
        </w:rPr>
      </w:r>
      <w:r>
        <w:rPr>
          <w:rtl/>
          <w:cs/>
          <w:lang w:val="ar_AE" w:bidi="ar_AE"/>
        </w:rPr>
        <w:t>אֶת־חֵ֥ן &amp; בְּ⁠עֵינֵ֣י מִצְרָ֑יִם</w:t>
      </w:r>
    </w:p>
    <w:p>
      <w:pPr>
        <w:bidi/>
      </w:pPr>
      <w:r>
        <w:rPr>
          <w:rtl/>
          <w:cs/>
          <w:lang w:val="ar_AE" w:bidi="ar_AE"/>
        </w:rPr>
      </w:r>
      <w:r>
        <w:rPr>
          <w:b/>
          <w:rtl/>
          <w:cs/>
          <w:lang w:val="ar_AE" w:bidi="ar_AE"/>
        </w:rPr>
        <w:t>"وَأُعْطِي نِعْمَةً لِهذَا الشَّعْبِ فِي عِيُونِ الْمِصْرِيِّينَ"</w:t>
      </w:r>
    </w:p>
    <w:p>
      <w:pPr>
        <w:bidi/>
      </w:pPr>
      <w:r>
        <w:rPr>
          <w:rtl/>
          <w:cs/>
          <w:lang w:val="ar_AE" w:bidi="ar_AE"/>
        </w:rPr>
      </w:r>
      <w:r>
        <w:rPr>
          <w:b/>
          <w:rtl/>
          <w:cs/>
          <w:lang w:val="ar_AE" w:bidi="ar_AE"/>
        </w:rPr>
        <w:t>في عيون المصريين</w:t>
      </w:r>
      <w:r>
        <w:rPr>
          <w:rtl/>
          <w:cs/>
          <w:lang w:val="ar_AE" w:bidi="ar_AE"/>
        </w:rPr>
        <w:t xml:space="preserve"> هو تعبير اصطلاحي يدل على مشاعر المصريين. و</w:t>
      </w:r>
      <w:r>
        <w:rPr>
          <w:b/>
          <w:rtl/>
          <w:cs/>
          <w:lang w:val="ar_AE" w:bidi="ar_AE"/>
        </w:rPr>
        <w:t>النعمة ت</w:t>
      </w:r>
      <w:r>
        <w:rPr>
          <w:rtl/>
          <w:cs/>
          <w:lang w:val="ar_AE" w:bidi="ar_AE"/>
        </w:rPr>
        <w:t>عني أن تلك المشاعر إيجابية. وبوضعهم معًا، يعني أنه عندما يرى المصريون بني إسرائيل (العبرانيين) يغادرون مصر، سيساعدونهم بسرور (لأنهم يريدونهم أن يغادروا بشدة بسبب معاناة المصريين تحت قضاء الله). إذا كانت لغتك تحتوي على نفس التعبير أو تعبير مشابه، فيمكنك ترجمته أو استخدامه. وإلا، فيمكنك ترجمة المعنى.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21 (#2)</w:t>
      </w:r>
      <w:r>
        <w:rPr>
          <w:rtl/>
          <w:cs/>
          <w:lang w:val="ar_AE" w:bidi="ar_AE"/>
        </w:rPr>
      </w:r>
    </w:p>
    <w:p>
      <w:pPr>
        <w:bidi/>
      </w:pPr>
      <w:r>
        <w:rPr>
          <w:rtl/>
          <w:cs/>
          <w:lang w:val="ar_AE" w:bidi="ar_AE"/>
        </w:rPr>
      </w:r>
      <w:r>
        <w:rPr>
          <w:rtl/>
          <w:cs/>
          <w:lang w:val="ar_AE" w:bidi="ar_AE"/>
        </w:rPr>
        <w:t>בְּ⁠עֵינֵ֣י מִצְרָ֑יִם</w:t>
      </w:r>
    </w:p>
    <w:p>
      <w:pPr>
        <w:bidi/>
      </w:pPr>
      <w:r>
        <w:rPr>
          <w:rtl/>
          <w:cs/>
          <w:lang w:val="ar_AE" w:bidi="ar_AE"/>
        </w:rPr>
      </w:r>
      <w:r>
        <w:rPr>
          <w:b/>
          <w:rtl/>
          <w:cs/>
          <w:lang w:val="ar_AE" w:bidi="ar_AE"/>
        </w:rPr>
        <w:t>"فِي عِيُونِ الْمِصْرِيِّينَ"</w:t>
      </w:r>
    </w:p>
    <w:p>
      <w:pPr>
        <w:bidi/>
      </w:pPr>
      <w:r>
        <w:rPr>
          <w:rtl/>
          <w:cs/>
          <w:lang w:val="ar_AE" w:bidi="ar_AE"/>
        </w:rPr>
      </w:r>
      <w:r>
        <w:rPr>
          <w:rtl/>
          <w:cs/>
          <w:lang w:val="ar_AE" w:bidi="ar_AE"/>
        </w:rPr>
        <w:t>هذه هي صيغة ملكية جزء-كل. أيضًا، إذا كانت لغتك تستخدم صيغة محددة للملكية للأشياء التي لا يمكن فقدانها، فسيكون من المناسب استخدام تلك الصيغة هنا.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21 (#3)</w:t>
      </w:r>
      <w:r>
        <w:rPr>
          <w:rtl/>
          <w:cs/>
          <w:lang w:val="ar_AE" w:bidi="ar_AE"/>
        </w:rPr>
      </w:r>
    </w:p>
    <w:p>
      <w:pPr>
        <w:bidi/>
      </w:pPr>
      <w:r>
        <w:rPr>
          <w:rtl/>
          <w:cs/>
          <w:lang w:val="ar_AE" w:bidi="ar_AE"/>
        </w:rPr>
      </w:r>
      <w:r>
        <w:rPr>
          <w:rtl/>
          <w:cs/>
          <w:lang w:val="ar_AE" w:bidi="ar_AE"/>
        </w:rPr>
        <w:t>הָֽ⁠עָם־הַ⁠זֶּ֖ה</w:t>
      </w:r>
    </w:p>
    <w:p>
      <w:pPr>
        <w:bidi/>
      </w:pPr>
      <w:r>
        <w:rPr>
          <w:rtl/>
          <w:cs/>
          <w:lang w:val="ar_AE" w:bidi="ar_AE"/>
        </w:rPr>
      </w:r>
      <w:r>
        <w:rPr>
          <w:b/>
          <w:rtl/>
          <w:cs/>
          <w:lang w:val="ar_AE" w:bidi="ar_AE"/>
        </w:rPr>
        <w:t>"لِهذَا الشَّعْبِ"</w:t>
      </w:r>
    </w:p>
    <w:p>
      <w:pPr>
        <w:bidi/>
      </w:pPr>
      <w:r>
        <w:rPr>
          <w:rtl/>
          <w:cs/>
          <w:lang w:val="ar_AE" w:bidi="ar_AE"/>
        </w:rPr>
      </w:r>
      <w:r>
        <w:rPr>
          <w:rtl/>
          <w:cs/>
          <w:lang w:val="ar_AE" w:bidi="ar_AE"/>
        </w:rPr>
        <w:t>ترجمة بديلة: "أنتم"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21 (#4)</w:t>
      </w:r>
      <w:r>
        <w:rPr>
          <w:rtl/>
          <w:cs/>
          <w:lang w:val="ar_AE" w:bidi="ar_AE"/>
        </w:rPr>
      </w:r>
    </w:p>
    <w:p>
      <w:pPr>
        <w:bidi/>
      </w:pPr>
      <w:r>
        <w:rPr>
          <w:rtl/>
          <w:cs/>
          <w:lang w:val="ar_AE" w:bidi="ar_AE"/>
        </w:rPr>
      </w:r>
      <w:r>
        <w:rPr>
          <w:rtl/>
          <w:cs/>
          <w:lang w:val="ar_AE" w:bidi="ar_AE"/>
        </w:rPr>
        <w:t>תֵֽלֵכ֔וּ⁠ן &amp; תֵלְכ֖וּ</w:t>
      </w:r>
    </w:p>
    <w:p>
      <w:pPr>
        <w:bidi/>
      </w:pPr>
      <w:r>
        <w:rPr>
          <w:rtl/>
          <w:cs/>
          <w:lang w:val="ar_AE" w:bidi="ar_AE"/>
        </w:rPr>
      </w:r>
      <w:r>
        <w:rPr>
          <w:b/>
          <w:rtl/>
          <w:cs/>
          <w:lang w:val="ar_AE" w:bidi="ar_AE"/>
        </w:rPr>
        <w:t>"فَيَكُونُ حِينَمَا تَمْضُونَ"</w:t>
      </w:r>
      <w:r>
        <w:rPr>
          <w:rtl/>
          <w:cs/>
          <w:lang w:val="ar_AE" w:bidi="ar_AE"/>
        </w:rPr>
        <w:t xml:space="preserve"> - </w:t>
      </w:r>
      <w:r>
        <w:rPr>
          <w:b/>
          <w:rtl/>
          <w:cs/>
          <w:lang w:val="ar_AE" w:bidi="ar_AE"/>
        </w:rPr>
        <w:t>"أَنَّكُمْ لاَ تَمْضُونَ"</w:t>
      </w:r>
    </w:p>
    <w:p>
      <w:pPr>
        <w:bidi/>
      </w:pPr>
      <w:r>
        <w:rPr>
          <w:rtl/>
          <w:cs/>
          <w:lang w:val="ar_AE" w:bidi="ar_AE"/>
        </w:rPr>
      </w:r>
      <w:r>
        <w:rPr>
          <w:rtl/>
          <w:cs/>
          <w:lang w:val="ar_AE" w:bidi="ar_AE"/>
        </w:rPr>
        <w:t>إذا كانت لغتك تستخدم أشكالًا مختلفة من الضمير "أنت" اعتمادًا على عدد الأشخاص المخاطبين، فاستخدم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21 (#5)</w:t>
      </w:r>
      <w:r>
        <w:rPr>
          <w:rtl/>
          <w:cs/>
          <w:lang w:val="ar_AE" w:bidi="ar_AE"/>
        </w:rPr>
      </w:r>
    </w:p>
    <w:p>
      <w:pPr>
        <w:bidi/>
      </w:pPr>
      <w:r>
        <w:rPr>
          <w:rtl/>
          <w:cs/>
          <w:lang w:val="ar_AE" w:bidi="ar_AE"/>
        </w:rPr>
      </w:r>
      <w:r>
        <w:rPr>
          <w:rtl/>
          <w:cs/>
          <w:lang w:val="ar_AE" w:bidi="ar_AE"/>
        </w:rPr>
        <w:t>תֵֽלֵכ֔וּ⁠ן &amp; תֵלְכ֖וּ</w:t>
      </w:r>
    </w:p>
    <w:p>
      <w:pPr>
        <w:bidi/>
      </w:pPr>
      <w:r>
        <w:rPr>
          <w:rtl/>
          <w:cs/>
          <w:lang w:val="ar_AE" w:bidi="ar_AE"/>
        </w:rPr>
      </w:r>
      <w:r>
        <w:rPr>
          <w:b/>
          <w:rtl/>
          <w:cs/>
          <w:lang w:val="ar_AE" w:bidi="ar_AE"/>
        </w:rPr>
        <w:t>"حِينَمَا تَمْضُونَ"</w:t>
      </w:r>
      <w:r>
        <w:rPr>
          <w:rtl/>
          <w:cs/>
          <w:lang w:val="ar_AE" w:bidi="ar_AE"/>
        </w:rPr>
        <w:t xml:space="preserve"> - </w:t>
      </w:r>
      <w:r>
        <w:rPr>
          <w:b/>
          <w:rtl/>
          <w:cs/>
          <w:lang w:val="ar_AE" w:bidi="ar_AE"/>
        </w:rPr>
        <w:t>"أَنَّكُمْ لاَ تَمْضُونَ"</w:t>
      </w:r>
    </w:p>
    <w:p>
      <w:pPr>
        <w:bidi/>
      </w:pPr>
      <w:r>
        <w:rPr>
          <w:rtl/>
          <w:cs/>
          <w:lang w:val="ar_AE" w:bidi="ar_AE"/>
        </w:rPr>
      </w:r>
      <w:r>
        <w:rPr>
          <w:rtl/>
          <w:cs/>
          <w:lang w:val="ar_AE" w:bidi="ar_AE"/>
        </w:rPr>
        <w:t>ترجمة بديلة: "تتركون" أو "تخرجون" أو "تغادرون"</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21 (#6)</w:t>
      </w:r>
      <w:r>
        <w:rPr>
          <w:rtl/>
          <w:cs/>
          <w:lang w:val="ar_AE" w:bidi="ar_AE"/>
        </w:rPr>
      </w:r>
    </w:p>
    <w:p>
      <w:pPr>
        <w:bidi/>
      </w:pPr>
      <w:r>
        <w:rPr>
          <w:rtl/>
          <w:cs/>
          <w:lang w:val="ar_AE" w:bidi="ar_AE"/>
        </w:rPr>
      </w:r>
      <w:r>
        <w:rPr>
          <w:rtl/>
          <w:cs/>
          <w:lang w:val="ar_AE" w:bidi="ar_AE"/>
        </w:rPr>
        <w:t>לֹ֥א &amp; רֵיקָֽם</w:t>
      </w:r>
    </w:p>
    <w:p>
      <w:pPr>
        <w:bidi/>
      </w:pPr>
      <w:r>
        <w:rPr>
          <w:rtl/>
          <w:cs/>
          <w:lang w:val="ar_AE" w:bidi="ar_AE"/>
        </w:rPr>
      </w:r>
      <w:r>
        <w:rPr>
          <w:b/>
          <w:rtl/>
          <w:cs/>
          <w:lang w:val="ar_AE" w:bidi="ar_AE"/>
        </w:rPr>
        <w:t>"لاَ تَمْضُونَ"</w:t>
      </w:r>
      <w:r>
        <w:rPr>
          <w:rtl/>
          <w:cs/>
          <w:lang w:val="ar_AE" w:bidi="ar_AE"/>
        </w:rPr>
        <w:t xml:space="preserve"> - </w:t>
      </w:r>
      <w:r>
        <w:rPr>
          <w:b/>
          <w:rtl/>
          <w:cs/>
          <w:lang w:val="ar_AE" w:bidi="ar_AE"/>
        </w:rPr>
        <w:t>"فَارِغِينَ"</w:t>
      </w:r>
    </w:p>
    <w:p>
      <w:pPr>
        <w:bidi/>
      </w:pPr>
      <w:r>
        <w:rPr>
          <w:rtl/>
          <w:cs/>
          <w:lang w:val="ar_AE" w:bidi="ar_AE"/>
        </w:rPr>
      </w:r>
      <w:r>
        <w:rPr>
          <w:rtl/>
          <w:cs/>
          <w:lang w:val="ar_AE" w:bidi="ar_AE"/>
        </w:rPr>
        <w:t xml:space="preserve">يُستخدم النفي المزدوج، </w:t>
      </w:r>
      <w:r>
        <w:rPr>
          <w:b/>
          <w:rtl/>
          <w:cs/>
          <w:lang w:val="ar_AE" w:bidi="ar_AE"/>
        </w:rPr>
        <w:t>لا... فارغين</w:t>
      </w:r>
      <w:r>
        <w:rPr>
          <w:rtl/>
          <w:cs/>
          <w:lang w:val="ar_AE" w:bidi="ar_AE"/>
        </w:rPr>
        <w:t xml:space="preserve"> ليعني "ممتلئين". إذا كان هذا النفي المزدوج سيساء فهمه في لغتك، فيمكنك ترجمته في صيغة جملة خبرية مُثبتة. ترجمة بديلة: "[تذهبون] مع العديد من الأشياء"</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21 (#7)</w:t>
      </w:r>
      <w:r>
        <w:rPr>
          <w:rtl/>
          <w:cs/>
          <w:lang w:val="ar_AE" w:bidi="ar_AE"/>
        </w:rPr>
      </w:r>
    </w:p>
    <w:p>
      <w:pPr>
        <w:bidi/>
      </w:pPr>
      <w:r>
        <w:rPr>
          <w:rtl/>
          <w:cs/>
          <w:lang w:val="ar_AE" w:bidi="ar_AE"/>
        </w:rPr>
      </w:r>
      <w:r>
        <w:rPr>
          <w:rtl/>
          <w:cs/>
          <w:lang w:val="ar_AE" w:bidi="ar_AE"/>
        </w:rPr>
        <w:t>לֹ֥א תֵלְכ֖וּ רֵיקָֽם</w:t>
      </w:r>
    </w:p>
    <w:p>
      <w:pPr>
        <w:bidi/>
      </w:pPr>
      <w:r>
        <w:rPr>
          <w:rtl/>
          <w:cs/>
          <w:lang w:val="ar_AE" w:bidi="ar_AE"/>
        </w:rPr>
      </w:r>
      <w:r>
        <w:rPr>
          <w:b/>
          <w:rtl/>
          <w:cs/>
          <w:lang w:val="ar_AE" w:bidi="ar_AE"/>
        </w:rPr>
        <w:t>"لاَ تَمْضُونَ فَارِغِينَ"</w:t>
      </w:r>
    </w:p>
    <w:p>
      <w:pPr>
        <w:bidi/>
      </w:pPr>
      <w:r>
        <w:rPr>
          <w:rtl/>
          <w:cs/>
          <w:lang w:val="ar_AE" w:bidi="ar_AE"/>
        </w:rPr>
      </w:r>
      <w:r>
        <w:rPr>
          <w:rtl/>
          <w:cs/>
          <w:lang w:val="ar_AE" w:bidi="ar_AE"/>
        </w:rPr>
        <w:t>هنا يستخدم يهوه تعبيرًا مجازيًا يعبر عن معنى إيجابي قوي باستخدام كلمة نافية مع كلمة تعني عكس المعنى المقصود. إذا كان هذا مربكًا في لغتك، فيمكنك التعبير عن المعنى بشكل إيجابي. ترجمة بديلة: "ستذهبون وأيديكم مليئة بالأشياء الجيدة" أو "ستذهبون مع العديد من الأشياء القيمة"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22 (#1)</w:t>
      </w:r>
      <w:r>
        <w:rPr>
          <w:rtl/>
          <w:cs/>
          <w:lang w:val="ar_AE" w:bidi="ar_AE"/>
        </w:rPr>
      </w:r>
    </w:p>
    <w:p>
      <w:pPr>
        <w:bidi/>
      </w:pPr>
      <w:r>
        <w:rPr>
          <w:rtl/>
          <w:cs/>
          <w:lang w:val="ar_AE" w:bidi="ar_AE"/>
        </w:rPr>
      </w:r>
      <w:r>
        <w:rPr>
          <w:rtl/>
          <w:cs/>
          <w:lang w:val="ar_AE" w:bidi="ar_AE"/>
        </w:rPr>
        <w:t>וּ⁠מִ⁠גָּרַ֣ת בֵּיתָ֔⁠הּ</w:t>
      </w:r>
    </w:p>
    <w:p>
      <w:pPr>
        <w:bidi/>
      </w:pPr>
      <w:r>
        <w:rPr>
          <w:rtl/>
          <w:cs/>
          <w:lang w:val="ar_AE" w:bidi="ar_AE"/>
        </w:rPr>
      </w:r>
      <w:r>
        <w:rPr>
          <w:b/>
          <w:rtl/>
          <w:cs/>
          <w:lang w:val="ar_AE" w:bidi="ar_AE"/>
        </w:rPr>
        <w:t>"وَمِنْ نَزِيلَةِ بَيْتِهَا"</w:t>
      </w:r>
    </w:p>
    <w:p>
      <w:pPr>
        <w:bidi/>
      </w:pPr>
      <w:r>
        <w:rPr>
          <w:rtl/>
          <w:cs/>
          <w:lang w:val="ar_AE" w:bidi="ar_AE"/>
        </w:rPr>
      </w:r>
      <w:r>
        <w:rPr>
          <w:rtl/>
          <w:cs/>
          <w:lang w:val="ar_AE" w:bidi="ar_AE"/>
        </w:rPr>
        <w:t xml:space="preserve">الكلمة، </w:t>
      </w:r>
      <w:r>
        <w:rPr>
          <w:b/>
          <w:rtl/>
          <w:cs/>
          <w:lang w:val="ar_AE" w:bidi="ar_AE"/>
        </w:rPr>
        <w:t>نزيلة</w:t>
      </w:r>
      <w:r>
        <w:rPr>
          <w:rtl/>
          <w:cs/>
          <w:lang w:val="ar_AE" w:bidi="ar_AE"/>
        </w:rPr>
        <w:t xml:space="preserve"> تعني العيش في مكان غير الوطن الأصلي، عادةً بشكل مؤقت. ومن غير الواضح من هُنَّ النساء اللواتي يُقمنَّ إقامة مؤقتة وفي بيت مَنْ يُقمنَّ، مما يترك عدة احتمالات. معظم الترجمات التي تتخذ قرارًا بشأن من هُنَّ تحدد كل من المقيمة المؤقتة وبيت مضيفتها على أنهما مصريتان. وهذا منطقي لأن بني إسرائيل سينهبون المصريين. إذا كان من الممكن ترك هذا غامضًا في ترجمتك، فسيكون ذلك الأفضل.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22 (#2)</w:t>
      </w:r>
      <w:r>
        <w:rPr>
          <w:rtl/>
          <w:cs/>
          <w:lang w:val="ar_AE" w:bidi="ar_AE"/>
        </w:rPr>
      </w:r>
    </w:p>
    <w:p>
      <w:pPr>
        <w:bidi/>
      </w:pPr>
      <w:r>
        <w:rPr>
          <w:rtl/>
          <w:cs/>
          <w:lang w:val="ar_AE" w:bidi="ar_AE"/>
        </w:rPr>
      </w:r>
      <w:r>
        <w:rPr>
          <w:rtl/>
          <w:cs/>
          <w:lang w:val="ar_AE" w:bidi="ar_AE"/>
        </w:rPr>
        <w:t>וְ⁠שַׂמְתֶּ֗ם עַל־בְּנֵי⁠כֶם֙ וְ⁠עַל־בְּנֹ֣תֵי⁠כֶ֔ם וְ⁠נִצַּלְתֶּ֖ם</w:t>
      </w:r>
    </w:p>
    <w:p>
      <w:pPr>
        <w:bidi/>
      </w:pPr>
      <w:r>
        <w:rPr>
          <w:rtl/>
          <w:cs/>
          <w:lang w:val="ar_AE" w:bidi="ar_AE"/>
        </w:rPr>
      </w:r>
      <w:r>
        <w:rPr>
          <w:b/>
          <w:rtl/>
          <w:cs/>
          <w:lang w:val="ar_AE" w:bidi="ar_AE"/>
        </w:rPr>
        <w:t>"وَتَضَعُونَهَا عَلَى بَنِيكُمْ وَبَنَاتِكُمْ، فَتسْلِبُونَ"</w:t>
      </w:r>
    </w:p>
    <w:p>
      <w:pPr>
        <w:bidi/>
      </w:pPr>
      <w:r>
        <w:rPr>
          <w:rtl/>
          <w:cs/>
          <w:lang w:val="ar_AE" w:bidi="ar_AE"/>
        </w:rPr>
      </w:r>
      <w:r>
        <w:rPr>
          <w:rtl/>
          <w:cs/>
          <w:lang w:val="ar_AE" w:bidi="ar_AE"/>
        </w:rPr>
        <w:t xml:space="preserve">كل من هذه الضمائر هي في صيغة الجمع </w:t>
      </w:r>
      <w:r>
        <w:rPr>
          <w:b/>
          <w:rtl/>
          <w:cs/>
          <w:lang w:val="ar_AE" w:bidi="ar_AE"/>
        </w:rPr>
        <w:t>أنتم.</w:t>
      </w:r>
      <w:r>
        <w:rPr>
          <w:rtl/>
          <w:cs/>
          <w:lang w:val="ar_AE" w:bidi="ar_AE"/>
        </w:rPr>
        <w:t xml:space="preserve"> إذا كانت لغتك تستخدم أشكالًا مختلفة من الضمير "أنت" اعتمادًا على عدد الأشخاص المخاطبين، فاستخدم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22 (#3)</w:t>
      </w:r>
      <w:r>
        <w:rPr>
          <w:rtl/>
          <w:cs/>
          <w:lang w:val="ar_AE" w:bidi="ar_AE"/>
        </w:rPr>
      </w:r>
    </w:p>
    <w:p>
      <w:pPr>
        <w:bidi/>
      </w:pPr>
      <w:r>
        <w:rPr>
          <w:rtl/>
          <w:cs/>
          <w:lang w:val="ar_AE" w:bidi="ar_AE"/>
        </w:rPr>
      </w:r>
      <w:r>
        <w:rPr>
          <w:rtl/>
          <w:cs/>
          <w:lang w:val="ar_AE" w:bidi="ar_AE"/>
        </w:rPr>
        <w:t>אֶת־מִצְרָֽיִם</w:t>
      </w:r>
    </w:p>
    <w:p>
      <w:pPr>
        <w:bidi/>
      </w:pPr>
      <w:r>
        <w:rPr>
          <w:rtl/>
          <w:cs/>
          <w:lang w:val="ar_AE" w:bidi="ar_AE"/>
        </w:rPr>
      </w:r>
      <w:r>
        <w:rPr>
          <w:b/>
          <w:rtl/>
          <w:cs/>
          <w:lang w:val="ar_AE" w:bidi="ar_AE"/>
        </w:rPr>
        <w:t>"الْمِصْرِيِّينَ"</w:t>
      </w:r>
    </w:p>
    <w:p>
      <w:pPr>
        <w:bidi/>
      </w:pPr>
      <w:r>
        <w:rPr>
          <w:rtl/>
          <w:cs/>
          <w:lang w:val="ar_AE" w:bidi="ar_AE"/>
        </w:rPr>
      </w:r>
      <w:r>
        <w:rPr>
          <w:rtl/>
          <w:cs/>
          <w:lang w:val="ar_AE" w:bidi="ar_AE"/>
        </w:rPr>
        <w:t xml:space="preserve">بعد هذه العبارة، ينتهي الاقتباس المباشر لكلمة يهوه التي بدأت في </w:t>
      </w:r>
      <w:r>
        <w:rPr>
          <w:rtl/>
          <w:cs/>
          <w:lang w:val="ar_AE" w:bidi="ar_AE"/>
        </w:rPr>
        <w:t>3:15</w:t>
      </w:r>
      <w:r>
        <w:rPr>
          <w:rtl/>
          <w:cs/>
          <w:lang w:val="ar_AE" w:bidi="ar_AE"/>
        </w:rPr>
        <w:t>. وقد يكون من المفيد لقرائك الإشارة إلى ذلك بعلامة اقتباس من المستوى الأول أو بأي علامات ترقيم أو أشكال أخرى تستخدمها لغتك للإشارة إلى نهاية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 مقدمة إصحاح 4</w:t>
      </w:r>
      <w:r>
        <w:rPr>
          <w:rtl/>
          <w:cs/>
          <w:lang w:val="ar_AE" w:bidi="ar_AE"/>
        </w:rPr>
      </w:r>
    </w:p>
    <w:p>
      <w:pPr>
        <w:pStyle w:val="Heading3"/>
        <w:bidi/>
      </w:pPr>
      <w:r>
        <w:rPr>
          <w:rtl/>
          <w:cs/>
          <w:lang w:val="ar_AE" w:bidi="ar_AE"/>
        </w:rPr>
        <w:t>البنية والتنسيق</w:t>
      </w:r>
    </w:p>
    <w:p>
      <w:pPr>
        <w:pStyle w:val="ListBullet"/>
        <w:bidi/>
        <w:spacing w:line="240" w:lineRule="auto"/>
        <w:ind w:left="720"/>
      </w:pPr>
      <w:r>
        <w:rPr>
          <w:rtl/>
          <w:cs/>
          <w:lang w:val="ar_AE" w:bidi="ar_AE"/>
        </w:rPr>
      </w:r>
      <w:r>
        <w:rPr>
          <w:rtl/>
          <w:cs/>
          <w:lang w:val="ar_AE" w:bidi="ar_AE"/>
        </w:rPr>
        <w:t>الآيات 1–17: تردد موسى في الطاعة، ولذلك يعطيه الرب آيات لإثبات مهمته</w:t>
      </w:r>
    </w:p>
    <w:p>
      <w:pPr>
        <w:pStyle w:val="ListBullet"/>
        <w:bidi/>
        <w:spacing w:line="240" w:lineRule="auto"/>
        <w:ind w:left="720"/>
      </w:pPr>
      <w:r>
        <w:rPr>
          <w:rtl/>
          <w:cs/>
          <w:lang w:val="ar_AE" w:bidi="ar_AE"/>
        </w:rPr>
      </w:r>
      <w:r>
        <w:rPr>
          <w:rtl/>
          <w:cs/>
          <w:lang w:val="ar_AE" w:bidi="ar_AE"/>
        </w:rPr>
        <w:t>الآيات 18–28: عودة موسى إلى مصر</w:t>
      </w:r>
    </w:p>
    <w:p>
      <w:pPr>
        <w:pStyle w:val="ListBullet"/>
        <w:bidi/>
        <w:spacing w:line="240" w:lineRule="auto"/>
        <w:ind w:left="720"/>
      </w:pPr>
      <w:r>
        <w:rPr>
          <w:rtl/>
          <w:cs/>
          <w:lang w:val="ar_AE" w:bidi="ar_AE"/>
        </w:rPr>
      </w:r>
      <w:r>
        <w:rPr>
          <w:rtl/>
          <w:cs/>
          <w:lang w:val="ar_AE" w:bidi="ar_AE"/>
        </w:rPr>
        <w:t>الآيات 29–31: لقاء موسى وهارون مع شيوخ بني إسرائيل وإبلاغهم بكلام الرب</w:t>
      </w:r>
    </w:p>
    <w:p>
      <w:pPr>
        <w:pStyle w:val="Heading3"/>
        <w:bidi/>
      </w:pPr>
      <w:r>
        <w:rPr>
          <w:rtl/>
          <w:cs/>
          <w:lang w:val="ar_AE" w:bidi="ar_AE"/>
        </w:rPr>
        <w:t>المشكلات المُحتَمَلة في الترجمة</w:t>
      </w:r>
    </w:p>
    <w:p>
      <w:pPr>
        <w:pStyle w:val="Heading4"/>
        <w:bidi/>
      </w:pPr>
      <w:r>
        <w:rPr>
          <w:rtl/>
          <w:cs/>
          <w:lang w:val="ar_AE" w:bidi="ar_AE"/>
        </w:rPr>
        <w:t>الاقتباسات</w:t>
      </w:r>
    </w:p>
    <w:p>
      <w:pPr>
        <w:pStyle w:val="ListBullet"/>
        <w:bidi/>
        <w:spacing w:line="240" w:lineRule="auto"/>
        <w:ind w:left="720"/>
      </w:pPr>
      <w:r>
        <w:rPr>
          <w:rtl/>
          <w:cs/>
          <w:lang w:val="ar_AE" w:bidi="ar_AE"/>
        </w:rPr>
      </w:r>
      <w:r>
        <w:rPr>
          <w:rtl/>
          <w:cs/>
          <w:lang w:val="ar_AE" w:bidi="ar_AE"/>
        </w:rPr>
        <w:t xml:space="preserve">هُناكَ انتقالٌ صعبٌ بين </w:t>
      </w:r>
      <w:r>
        <w:rPr>
          <w:rtl/>
          <w:cs/>
          <w:lang w:val="ar_AE" w:bidi="ar_AE"/>
        </w:rPr>
        <w:t>4:4</w:t>
      </w:r>
      <w:r>
        <w:rPr>
          <w:rtl/>
          <w:cs/>
          <w:lang w:val="ar_AE" w:bidi="ar_AE"/>
        </w:rPr>
        <w:t xml:space="preserve"> و</w:t>
      </w:r>
      <w:r>
        <w:rPr>
          <w:rtl/>
          <w:cs/>
          <w:lang w:val="ar_AE" w:bidi="ar_AE"/>
        </w:rPr>
        <w:t>4:5</w:t>
      </w:r>
      <w:r>
        <w:rPr>
          <w:rtl/>
          <w:cs/>
          <w:lang w:val="ar_AE" w:bidi="ar_AE"/>
        </w:rPr>
        <w:t xml:space="preserve"> لأنَّ الاقتباسَ يتوقَّفُ في منتصفِه لإدخالِ جملةٍ سرديّة. وعندما يُستأنفُ في </w:t>
      </w:r>
      <w:r>
        <w:rPr>
          <w:rtl/>
          <w:cs/>
          <w:lang w:val="ar_AE" w:bidi="ar_AE"/>
        </w:rPr>
        <w:t>4:5</w:t>
      </w:r>
      <w:r>
        <w:rPr>
          <w:rtl/>
          <w:cs/>
          <w:lang w:val="ar_AE" w:bidi="ar_AE"/>
        </w:rPr>
        <w:t xml:space="preserve">، تبدو الجملةُ غير مكتملةٍ (حتى لو تمَّ دمجُها مباشرةً مع الجزء المُقتبس من </w:t>
      </w:r>
      <w:r>
        <w:rPr>
          <w:rtl/>
          <w:cs/>
          <w:lang w:val="ar_AE" w:bidi="ar_AE"/>
        </w:rPr>
        <w:t>4:4</w:t>
      </w:r>
      <w:r>
        <w:rPr>
          <w:rtl/>
          <w:cs/>
          <w:lang w:val="ar_AE" w:bidi="ar_AE"/>
        </w:rPr>
        <w:t xml:space="preserve">). (انظر: </w:t>
      </w:r>
      <w:r>
        <w:rPr>
          <w:rtl/>
          <w:cs/>
          <w:lang w:val="ar_AE" w:bidi="ar_AE"/>
        </w:rPr>
        <w:t>الحذف</w:t>
      </w:r>
      <w:r>
        <w:rPr>
          <w:rtl/>
          <w:cs/>
          <w:lang w:val="ar_AE" w:bidi="ar_AE"/>
        </w:rPr>
        <w:t>)* تعليماتُ الرب لموسى مُعقَّدة، وهناك ما يصل لأربعُ طبقاتٍ من الاقتباساتِ في هذا الإصحاح. يجب على المُترجمين أن يُقرّروا إن كان ينبغي تحويلُ بعضِ هذه الاقتباسات إلى صيغةٍ غير مباشرة (إن كان ذلك مُمكنًا في لغتِهم)، وأن يُولوا عنايةً فائقة لاستخدام علامات الاقتباسِ في المواضعِ المناسبة.</w:t>
      </w:r>
    </w:p>
    <w:p>
      <w:pPr>
        <w:pStyle w:val="Heading4"/>
        <w:bidi/>
      </w:pPr>
      <w:r>
        <w:rPr>
          <w:rtl/>
          <w:cs/>
          <w:lang w:val="ar_AE" w:bidi="ar_AE"/>
        </w:rPr>
        <w:t>ترتيب الأحداث</w:t>
      </w:r>
    </w:p>
    <w:p>
      <w:pPr>
        <w:pStyle w:val="ListBullet"/>
        <w:bidi/>
        <w:spacing w:line="240" w:lineRule="auto"/>
        <w:ind w:left="720"/>
      </w:pPr>
      <w:r>
        <w:rPr>
          <w:rtl/>
          <w:cs/>
          <w:lang w:val="ar_AE" w:bidi="ar_AE"/>
        </w:rPr>
      </w:r>
      <w:r>
        <w:rPr>
          <w:rtl/>
          <w:cs/>
          <w:lang w:val="ar_AE" w:bidi="ar_AE"/>
        </w:rPr>
        <w:t xml:space="preserve">تَرتيبُ الأحداثِ ليسَ واضحًا دائمًا. في خروج </w:t>
      </w:r>
      <w:r>
        <w:rPr>
          <w:rtl/>
          <w:cs/>
          <w:lang w:val="ar_AE" w:bidi="ar_AE"/>
        </w:rPr>
        <w:t>4:14</w:t>
      </w:r>
      <w:r>
        <w:rPr>
          <w:rtl/>
          <w:cs/>
          <w:lang w:val="ar_AE" w:bidi="ar_AE"/>
        </w:rPr>
        <w:t xml:space="preserve">، يُخبِرُ الرب موسى أنَّ هارون قادمٌ لِلِقائه، ولكنَّ إخبارَ يَهْوَه لهارون أن يذهبَ لِمُلاقاةِ موسى في البريّة لا يُذكَر إلا في </w:t>
      </w:r>
      <w:r>
        <w:rPr>
          <w:rtl/>
          <w:cs/>
          <w:lang w:val="ar_AE" w:bidi="ar_AE"/>
        </w:rPr>
        <w:t>4:27</w:t>
      </w:r>
      <w:r>
        <w:rPr>
          <w:rtl/>
          <w:cs/>
          <w:lang w:val="ar_AE" w:bidi="ar_AE"/>
        </w:rPr>
        <w:t>.</w:t>
      </w:r>
    </w:p>
    <w:p>
      <w:pPr>
        <w:pStyle w:val="ListBullet"/>
        <w:bidi/>
        <w:spacing w:line="240" w:lineRule="auto"/>
        <w:ind w:left="720"/>
      </w:pPr>
      <w:r>
        <w:rPr>
          <w:rtl/>
          <w:cs/>
          <w:lang w:val="ar_AE" w:bidi="ar_AE"/>
        </w:rPr>
      </w:r>
      <w:r>
        <w:rPr>
          <w:rtl/>
          <w:cs/>
          <w:lang w:val="ar_AE" w:bidi="ar_AE"/>
        </w:rPr>
        <w:t xml:space="preserve">تَوقيتُ الأحداثِ في </w:t>
      </w:r>
      <w:r>
        <w:rPr>
          <w:rtl/>
          <w:cs/>
          <w:lang w:val="ar_AE" w:bidi="ar_AE"/>
        </w:rPr>
        <w:t>4:18</w:t>
      </w:r>
      <w:r>
        <w:rPr>
          <w:rtl/>
          <w:cs/>
          <w:lang w:val="ar_AE" w:bidi="ar_AE"/>
        </w:rPr>
        <w:t xml:space="preserve">– </w:t>
      </w:r>
      <w:r>
        <w:rPr>
          <w:rtl/>
          <w:cs/>
          <w:lang w:val="ar_AE" w:bidi="ar_AE"/>
        </w:rPr>
        <w:t>4:27</w:t>
      </w:r>
      <w:r>
        <w:rPr>
          <w:rtl/>
          <w:cs/>
          <w:lang w:val="ar_AE" w:bidi="ar_AE"/>
        </w:rPr>
        <w:t>، خاصّةً في الآيات ١٨–١٩ و٢٧ بالمقارنةِ مع باقي أحداثِ الإصحاح، غامضٌ وغيرُ واضح.</w:t>
      </w:r>
    </w:p>
    <w:p>
      <w:pPr>
        <w:pStyle w:val="Heading4"/>
        <w:bidi/>
      </w:pPr>
      <w:r>
        <w:rPr>
          <w:rtl/>
          <w:cs/>
          <w:lang w:val="ar_AE" w:bidi="ar_AE"/>
        </w:rPr>
        <w:t>هكذا قال الرب</w:t>
      </w:r>
    </w:p>
    <w:p>
      <w:pPr>
        <w:bidi/>
      </w:pPr>
      <w:r>
        <w:rPr>
          <w:rtl/>
          <w:cs/>
          <w:lang w:val="ar_AE" w:bidi="ar_AE"/>
        </w:rPr>
      </w:r>
      <w:r>
        <w:rPr>
          <w:rtl/>
          <w:cs/>
          <w:lang w:val="ar_AE" w:bidi="ar_AE"/>
        </w:rPr>
        <w:t xml:space="preserve">أوَّلُ ظهورٍ من أكثر من ٤٠٠ مرة في العهد القديم لتعبير ثابت ومتكرّر يُستَخدمُ لتقديم تعليمٍ مباشرٍ وسلطوي من الرب يَرِدُ في </w:t>
      </w:r>
      <w:r>
        <w:rPr>
          <w:rtl/>
          <w:cs/>
          <w:lang w:val="ar_AE" w:bidi="ar_AE"/>
        </w:rPr>
        <w:t>4:22</w:t>
      </w:r>
      <w:r>
        <w:rPr>
          <w:rtl/>
          <w:cs/>
          <w:lang w:val="ar_AE" w:bidi="ar_AE"/>
        </w:rPr>
        <w:t>. ويظهرُ هذا التعبير عشرَ مرّاتٍ في سفر الخروج؛ تسعٌ منها بين الإصحاحين ٤ و١١. سيكون من الجيّد أن يكون لدى فريقِكم أسلوبٌ مُوحَّد لترجمة هذا التعبير بحيث يُظهِر بوضوح أنَّ الكلماتَ التالية صادرةٌ مباشرةً من الله. إذا كانت لغتُكم تتضمّنُ صيغةً معروفةً لتقديم رسالة جديدة من القائد تُنبّهُ السامعين إلى أن هذه هي كلماتُه، فسيكون من الجيد النظر في استخدام هذه العبارة.</w:t>
      </w:r>
    </w:p>
    <w:p>
      <w:pPr>
        <w:pStyle w:val="Heading4"/>
        <w:bidi/>
      </w:pPr>
      <w:r>
        <w:rPr>
          <w:rtl/>
          <w:cs/>
          <w:lang w:val="ar_AE" w:bidi="ar_AE"/>
        </w:rPr>
        <w:t>محاولة الرب لقتل شخص</w:t>
      </w:r>
    </w:p>
    <w:p>
      <w:pPr>
        <w:bidi/>
      </w:pPr>
      <w:r>
        <w:rPr>
          <w:rtl/>
          <w:cs/>
          <w:lang w:val="ar_AE" w:bidi="ar_AE"/>
        </w:rPr>
      </w:r>
      <w:r>
        <w:rPr>
          <w:rtl/>
          <w:cs/>
          <w:lang w:val="ar_AE" w:bidi="ar_AE"/>
        </w:rPr>
        <w:t xml:space="preserve">الحدثُ المسجَّل في </w:t>
      </w:r>
      <w:r>
        <w:rPr>
          <w:rtl/>
          <w:cs/>
          <w:lang w:val="ar_AE" w:bidi="ar_AE"/>
        </w:rPr>
        <w:t>4:24</w:t>
      </w:r>
      <w:r>
        <w:rPr>
          <w:rtl/>
          <w:cs/>
          <w:lang w:val="ar_AE" w:bidi="ar_AE"/>
        </w:rPr>
        <w:t xml:space="preserve"> إلى </w:t>
      </w:r>
      <w:r>
        <w:rPr>
          <w:rtl/>
          <w:cs/>
          <w:lang w:val="ar_AE" w:bidi="ar_AE"/>
        </w:rPr>
        <w:t>4:26</w:t>
      </w:r>
      <w:r>
        <w:rPr>
          <w:rtl/>
          <w:cs/>
          <w:lang w:val="ar_AE" w:bidi="ar_AE"/>
        </w:rPr>
        <w:t xml:space="preserve"> هو من أغربِ وأصعبِ المقاطعِ في هذا السفرِ بأكمله. وتشملُ الصعوباتِ ما يلي:</w:t>
      </w:r>
    </w:p>
    <w:p>
      <w:pPr>
        <w:pStyle w:val="ListBullet"/>
        <w:bidi/>
        <w:spacing w:line="240" w:lineRule="auto"/>
        <w:ind w:left="720"/>
      </w:pPr>
      <w:r>
        <w:rPr>
          <w:rtl/>
          <w:cs/>
          <w:lang w:val="ar_AE" w:bidi="ar_AE"/>
        </w:rPr>
      </w:r>
      <w:r>
        <w:rPr>
          <w:rtl/>
          <w:cs/>
          <w:lang w:val="ar_AE" w:bidi="ar_AE"/>
        </w:rPr>
        <w:t>إلى مَن تعودُ الضمائر؟ تُستَخدمُ الضمائرُ المُذكرةُ طوالَ هذا المقطع، لكن هناكَ مرجِعين مُحتملين: موسى (الذي لم يُذكَر بالاسم في السرد)، وٱبنُ صَفّورَة (الذي يُفترَض أنه ٱبنُ موسى أيضًا، لكن النص يُشير إليه بهذه الطريقة. لمعرفة السبب، انظر أدناه حول سبب قيام الرب بذلك). يعتقدُ معظمُ المفسرين أنَّ الضمائرَ تعودُ إلى موسى.</w:t>
      </w:r>
    </w:p>
    <w:p>
      <w:pPr>
        <w:pStyle w:val="ListBullet"/>
        <w:bidi/>
        <w:spacing w:line="240" w:lineRule="auto"/>
        <w:ind w:left="720"/>
      </w:pPr>
      <w:r>
        <w:rPr>
          <w:rtl/>
          <w:cs/>
          <w:lang w:val="ar_AE" w:bidi="ar_AE"/>
        </w:rPr>
      </w:r>
      <w:r>
        <w:rPr>
          <w:rtl/>
          <w:cs/>
          <w:lang w:val="ar_AE" w:bidi="ar_AE"/>
        </w:rPr>
        <w:t xml:space="preserve">يُوصَفُ الختانُ في هذا المقطعِ بتفصيلٍ واضحٍ نوعًا ما. وستختلفُ الثقافاتُ في طريقةِ التعاملِ مع هذا الأمر. فبعضُها قد يمتلكُ مصطلحًا مباشرًا للختان، بينما قد تكون ثقافاتٌ أخرى مرتاحةً للترجمة الحرفيّة إلى حدٍّ كبير، في حين قد تحتاجُ أخرى لاستخدامِ تعبيراتٍ مُلطَّفة أو استراتيجياتٍ بديلة للترجمة. (انظر: </w:t>
      </w:r>
      <w:r>
        <w:rPr>
          <w:rtl/>
          <w:cs/>
          <w:lang w:val="ar_AE" w:bidi="ar_AE"/>
        </w:rPr>
        <w:t>ختان</w:t>
      </w:r>
      <w:r>
        <w:rPr>
          <w:rtl/>
          <w:cs/>
          <w:lang w:val="ar_AE" w:bidi="ar_AE"/>
        </w:rPr>
        <w:t>)</w:t>
      </w:r>
    </w:p>
    <w:p>
      <w:pPr>
        <w:pStyle w:val="ListBullet"/>
        <w:bidi/>
        <w:spacing w:line="240" w:lineRule="auto"/>
        <w:ind w:left="720"/>
      </w:pPr>
      <w:r>
        <w:rPr>
          <w:rtl/>
          <w:cs/>
          <w:lang w:val="ar_AE" w:bidi="ar_AE"/>
        </w:rPr>
      </w:r>
      <w:r>
        <w:rPr>
          <w:rtl/>
          <w:cs/>
          <w:lang w:val="ar_AE" w:bidi="ar_AE"/>
        </w:rPr>
        <w:t xml:space="preserve">معنى عبارة </w:t>
      </w:r>
      <w:r>
        <w:rPr>
          <w:b/>
          <w:rtl/>
          <w:cs/>
          <w:lang w:val="ar_AE" w:bidi="ar_AE"/>
        </w:rPr>
        <w:t>عَرِيسُ دِمَ</w:t>
      </w:r>
      <w:r>
        <w:rPr>
          <w:rtl/>
          <w:cs/>
          <w:lang w:val="ar_AE" w:bidi="ar_AE"/>
        </w:rPr>
        <w:t xml:space="preserve"> (ULT) غيرُ معروف.</w:t>
      </w:r>
    </w:p>
    <w:p>
      <w:pPr>
        <w:pStyle w:val="ListBullet"/>
        <w:bidi/>
        <w:spacing w:line="240" w:lineRule="auto"/>
        <w:ind w:left="720"/>
      </w:pPr>
      <w:r>
        <w:rPr>
          <w:rtl/>
          <w:cs/>
          <w:lang w:val="ar_AE" w:bidi="ar_AE"/>
        </w:rPr>
      </w:r>
      <w:r>
        <w:rPr>
          <w:rtl/>
          <w:cs/>
          <w:lang w:val="ar_AE" w:bidi="ar_AE"/>
        </w:rPr>
        <w:t>لماذا هاجمَ الرب موسى ليقتله؟ يَستنتجُ كثيرٌ من المفسرين أنَّ موسى كان قد أَهملَ ختانَ أحدِ ٱبنيه لأنَّ ذلك لم يُرضِ صَفّورَة، وكان يَهْوَه يُحمِّلُ موسى المسؤولية قبل أن يعودَ لقيادة بني إسرائيل (الذين كان ينبغي أن يكونوا مختونين). وعندما تابت صَفّورَة بختانِ ٱبنِها بنفسها ولمسِ الغُرلة برِجلي موسى، تراجعَ الرب. يجب أن تُساعدَ هذه الاستنتاجات في توجيهِ الترجمة، ولكن لا ينبغي توضيحُها صراحةً في النص.</w:t>
      </w:r>
    </w:p>
    <w:p>
      <w:pPr>
        <w:pStyle w:val="Heading3"/>
        <w:bidi/>
      </w:pPr>
      <w:r>
        <w:rPr>
          <w:rtl/>
          <w:cs/>
          <w:lang w:val="ar_AE" w:bidi="ar_AE"/>
        </w:rPr>
        <w:t>مفاهيم للدراسة في هذا الإصحاح</w:t>
      </w:r>
    </w:p>
    <w:p>
      <w:pPr>
        <w:pStyle w:val="Heading4"/>
        <w:bidi/>
      </w:pPr>
      <w:r>
        <w:rPr>
          <w:rtl/>
          <w:cs/>
          <w:lang w:val="ar_AE" w:bidi="ar_AE"/>
        </w:rPr>
        <w:t>أبناء الله</w:t>
      </w:r>
    </w:p>
    <w:p>
      <w:pPr>
        <w:bidi/>
      </w:pPr>
      <w:r>
        <w:rPr>
          <w:rtl/>
          <w:cs/>
          <w:lang w:val="ar_AE" w:bidi="ar_AE"/>
        </w:rPr>
      </w:r>
      <w:r>
        <w:rPr>
          <w:rtl/>
          <w:cs/>
          <w:lang w:val="ar_AE" w:bidi="ar_AE"/>
        </w:rPr>
        <w:t xml:space="preserve">يُقدِّمُ هذا الإصحاح مفهوم أنَّ إسرائيل، كشعب، هو شعبُ الله المختار، وهو ٱبنه البكر. (انظر: </w:t>
      </w:r>
      <w:r>
        <w:rPr>
          <w:rtl/>
          <w:cs/>
          <w:lang w:val="ar_AE" w:bidi="ar_AE"/>
        </w:rPr>
        <w:t>المختار</w:t>
      </w:r>
      <w:r>
        <w:rPr>
          <w:rtl/>
          <w:cs/>
          <w:lang w:val="ar_AE" w:bidi="ar_AE"/>
        </w:rPr>
        <w:t xml:space="preserve"> و</w:t>
      </w:r>
      <w:r>
        <w:rPr>
          <w:rtl/>
          <w:cs/>
          <w:lang w:val="ar_AE" w:bidi="ar_AE"/>
        </w:rPr>
        <w:t>شعب الله</w:t>
      </w:r>
      <w:r>
        <w:rPr>
          <w:rtl/>
          <w:cs/>
          <w:lang w:val="ar_AE" w:bidi="ar_AE"/>
        </w:rPr>
        <w:t xml:space="preserve"> و</w:t>
      </w:r>
      <w:r>
        <w:rPr>
          <w:rtl/>
          <w:cs/>
          <w:lang w:val="ar_AE" w:bidi="ar_AE"/>
        </w:rPr>
        <w:t>البكر</w:t>
      </w:r>
      <w:r>
        <w:rPr>
          <w:rtl/>
          <w:cs/>
          <w:lang w:val="ar_AE" w:bidi="ar_AE"/>
        </w:rPr>
        <w:t>)</w:t>
      </w:r>
    </w:p>
    <w:p>
      <w:pPr>
        <w:pStyle w:val="Heading4"/>
        <w:bidi/>
      </w:pPr>
      <w:r>
        <w:rPr>
          <w:rtl/>
          <w:cs/>
          <w:lang w:val="ar_AE" w:bidi="ar_AE"/>
        </w:rPr>
        <w:t>قَسَّى الرب قلب فرعون</w:t>
      </w:r>
    </w:p>
    <w:p>
      <w:pPr>
        <w:bidi/>
      </w:pPr>
      <w:r>
        <w:rPr>
          <w:rtl/>
          <w:cs/>
          <w:lang w:val="ar_AE" w:bidi="ar_AE"/>
        </w:rPr>
      </w:r>
      <w:r>
        <w:rPr>
          <w:rtl/>
          <w:cs/>
          <w:lang w:val="ar_AE" w:bidi="ar_AE"/>
        </w:rPr>
        <w:t xml:space="preserve">ينقسمُ العلماءُ في فهمِ هذه العبارة، إذ يدورُ الجدلُ حول ما إذا كان لفرعون دورٌ الفاعلٌ أم المفعول به فيما يتعلق بقساوةِ قلبِه. وينبغي على المترجمين أن يتّبعوا النصَّ كما هو. توجد في خروج ٤–١٤، عشرُ عباراتٍ تُفيد أنَّ الرب قَسَّى قلبَ فرعون، وعشرُ عباراتٍ أخرى تُفيد أنَّ فرعون قَسَّى قلبَه بنفسِه. (انظر: </w:t>
      </w:r>
      <w:r>
        <w:rPr>
          <w:rtl/>
          <w:cs/>
          <w:lang w:val="ar_AE" w:bidi="ar_AE"/>
        </w:rPr>
        <w:t>المبني للمعلوم أو المبني للمجهول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 (#1)</w:t>
      </w:r>
      <w:r>
        <w:rPr>
          <w:rtl/>
          <w:cs/>
          <w:lang w:val="ar_AE" w:bidi="ar_AE"/>
        </w:rPr>
      </w:r>
    </w:p>
    <w:p>
      <w:pPr>
        <w:bidi/>
      </w:pPr>
      <w:r>
        <w:rPr>
          <w:rtl/>
          <w:cs/>
          <w:lang w:val="ar_AE" w:bidi="ar_AE"/>
        </w:rPr>
      </w:r>
      <w:r>
        <w:rPr>
          <w:rtl/>
          <w:cs/>
          <w:lang w:val="ar_AE" w:bidi="ar_AE"/>
        </w:rPr>
        <w:t>וַ⁠יַּ֤עַן מֹשֶׁה֙ וַ⁠יֹּ֔אמֶר</w:t>
      </w:r>
    </w:p>
    <w:p>
      <w:pPr>
        <w:bidi/>
      </w:pPr>
      <w:r>
        <w:rPr>
          <w:rtl/>
          <w:cs/>
          <w:lang w:val="ar_AE" w:bidi="ar_AE"/>
        </w:rPr>
      </w:r>
      <w:r>
        <w:rPr>
          <w:b/>
          <w:rtl/>
          <w:cs/>
          <w:lang w:val="ar_AE" w:bidi="ar_AE"/>
        </w:rPr>
        <w:t>"فَأَجَابَ مُوسَى وَقَالَ"</w:t>
      </w:r>
    </w:p>
    <w:p>
      <w:pPr>
        <w:bidi/>
      </w:pPr>
      <w:r>
        <w:rPr>
          <w:rtl/>
          <w:cs/>
          <w:lang w:val="ar_AE" w:bidi="ar_AE"/>
        </w:rPr>
      </w:r>
      <w:r>
        <w:rPr>
          <w:rtl/>
          <w:cs/>
          <w:lang w:val="ar_AE" w:bidi="ar_AE"/>
        </w:rPr>
        <w:t xml:space="preserve">هنا، </w:t>
      </w:r>
      <w:r>
        <w:rPr>
          <w:b/>
          <w:rtl/>
          <w:cs/>
          <w:lang w:val="ar_AE" w:bidi="ar_AE"/>
        </w:rPr>
        <w:t>أجاب وقال</w:t>
      </w:r>
      <w:r>
        <w:rPr>
          <w:rtl/>
          <w:cs/>
          <w:lang w:val="ar_AE" w:bidi="ar_AE"/>
        </w:rPr>
        <w:t xml:space="preserve"> هو تعبير عبري لا ينقل أي معلومات إضافية. ما لم تكن لغتك تستخدم تركيبًا مشابهًا بشكل طبيعي، فمن الأفضل ترجمة فعل واحد وإغفال الآخر. ترجمة بديلة: "أجاب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 (#2)</w:t>
      </w:r>
      <w:r>
        <w:rPr>
          <w:rtl/>
          <w:cs/>
          <w:lang w:val="ar_AE" w:bidi="ar_AE"/>
        </w:rPr>
      </w:r>
    </w:p>
    <w:p>
      <w:pPr>
        <w:bidi/>
      </w:pPr>
      <w:r>
        <w:rPr>
          <w:rtl/>
          <w:cs/>
          <w:lang w:val="ar_AE" w:bidi="ar_AE"/>
        </w:rPr>
      </w:r>
      <w:r>
        <w:rPr>
          <w:rtl/>
          <w:cs/>
          <w:lang w:val="ar_AE" w:bidi="ar_AE"/>
        </w:rPr>
        <w:t>וְ⁠הֵן֙ לֹֽא־יַאֲמִ֣ינוּ לִ֔⁠י וְ⁠לֹ֥א יִשְׁמְע֖וּ בְּ⁠קֹלִ֑⁠י כִּ֣י יֹֽאמְר֔וּ לֹֽא־נִרְאָ֥ה אֵלֶ֖י⁠ךָ יְהוָֽה</w:t>
      </w:r>
    </w:p>
    <w:p>
      <w:pPr>
        <w:bidi/>
      </w:pPr>
      <w:r>
        <w:rPr>
          <w:rtl/>
          <w:cs/>
          <w:lang w:val="ar_AE" w:bidi="ar_AE"/>
        </w:rPr>
      </w:r>
      <w:r>
        <w:rPr>
          <w:b/>
          <w:rtl/>
          <w:cs/>
          <w:lang w:val="ar_AE" w:bidi="ar_AE"/>
        </w:rPr>
        <w:t>"وَلكِنْ هَا هُمْ لاَ يُصَدِّقُونَنِي وَلاَ يَسْمَعُونَ لِقَوْلِي، بَلْ يَقُولُونَ، ‘لَمْ يَظْهَرْ لَكَ الرَّبُّ"</w:t>
      </w:r>
    </w:p>
    <w:p>
      <w:pPr>
        <w:bidi/>
      </w:pPr>
      <w:r>
        <w:rPr>
          <w:rtl/>
          <w:cs/>
          <w:lang w:val="ar_AE" w:bidi="ar_AE"/>
        </w:rPr>
      </w:r>
      <w:r>
        <w:rPr>
          <w:rtl/>
          <w:cs/>
          <w:lang w:val="ar_AE" w:bidi="ar_AE"/>
        </w:rPr>
        <w:t>هذا اقتباس مباشر. قد يكون من المفيد لقرائك الإشارة إلى ذلك بوضع علامات الاقتباس من المستوى الأول أو بأي علامات ترقيم أو أشكال أخرى تستخدمها لغتك للإشارة إلى الاقتباس. وقد تكون هناك اقتباسات أخرى في هذا الإصحاح؛ سيتم تمييزها بنفس علامات الترقيم، لكنها لن تحتوي على ملاحظاتها الخاصة إلا إذا كان هناك شيء فريد بشأنها.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 (#3)</w:t>
      </w:r>
      <w:r>
        <w:rPr>
          <w:rtl/>
          <w:cs/>
          <w:lang w:val="ar_AE" w:bidi="ar_AE"/>
        </w:rPr>
      </w:r>
    </w:p>
    <w:p>
      <w:pPr>
        <w:bidi/>
      </w:pPr>
      <w:r>
        <w:rPr>
          <w:rtl/>
          <w:cs/>
          <w:lang w:val="ar_AE" w:bidi="ar_AE"/>
        </w:rPr>
      </w:r>
      <w:r>
        <w:rPr>
          <w:rtl/>
          <w:cs/>
          <w:lang w:val="ar_AE" w:bidi="ar_AE"/>
        </w:rPr>
        <w:t>בְּ⁠קֹלִ֑⁠י</w:t>
      </w:r>
    </w:p>
    <w:p>
      <w:pPr>
        <w:bidi/>
      </w:pPr>
      <w:r>
        <w:rPr>
          <w:rtl/>
          <w:cs/>
          <w:lang w:val="ar_AE" w:bidi="ar_AE"/>
        </w:rPr>
      </w:r>
      <w:r>
        <w:rPr>
          <w:b/>
          <w:rtl/>
          <w:cs/>
          <w:lang w:val="ar_AE" w:bidi="ar_AE"/>
        </w:rPr>
        <w:t>"لِقَوْلِي"</w:t>
      </w:r>
    </w:p>
    <w:p>
      <w:pPr>
        <w:bidi/>
      </w:pPr>
      <w:r>
        <w:rPr>
          <w:rtl/>
          <w:cs/>
          <w:lang w:val="ar_AE" w:bidi="ar_AE"/>
        </w:rPr>
      </w:r>
      <w:r>
        <w:rPr>
          <w:rtl/>
          <w:cs/>
          <w:lang w:val="ar_AE" w:bidi="ar_AE"/>
        </w:rPr>
        <w:t xml:space="preserve">انظر </w:t>
      </w:r>
      <w:r>
        <w:rPr>
          <w:rtl/>
          <w:cs/>
          <w:lang w:val="ar_AE" w:bidi="ar_AE"/>
        </w:rPr>
        <w:t>3:18</w:t>
      </w:r>
      <w:r>
        <w:rPr>
          <w:rtl/>
          <w:cs/>
          <w:lang w:val="ar_AE" w:bidi="ar_AE"/>
        </w:rPr>
        <w:t>. ترجمة بديلة: "لما أقول"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 (#4)</w:t>
      </w:r>
      <w:r>
        <w:rPr>
          <w:rtl/>
          <w:cs/>
          <w:lang w:val="ar_AE" w:bidi="ar_AE"/>
        </w:rPr>
      </w:r>
    </w:p>
    <w:p>
      <w:pPr>
        <w:bidi/>
      </w:pPr>
      <w:r>
        <w:rPr>
          <w:rtl/>
          <w:cs/>
          <w:lang w:val="ar_AE" w:bidi="ar_AE"/>
        </w:rPr>
      </w:r>
      <w:r>
        <w:rPr>
          <w:rtl/>
          <w:cs/>
          <w:lang w:val="ar_AE" w:bidi="ar_AE"/>
        </w:rPr>
        <w:t>לֹֽא־נִרְאָ֥ה אֵלֶ֖י⁠ךָ יְהוָֽה</w:t>
      </w:r>
    </w:p>
    <w:p>
      <w:pPr>
        <w:bidi/>
      </w:pPr>
      <w:r>
        <w:rPr>
          <w:rtl/>
          <w:cs/>
          <w:lang w:val="ar_AE" w:bidi="ar_AE"/>
        </w:rPr>
      </w:r>
      <w:r>
        <w:rPr>
          <w:b/>
          <w:rtl/>
          <w:cs/>
          <w:lang w:val="ar_AE" w:bidi="ar_AE"/>
        </w:rPr>
        <w:t>"لَمْ يَظْهَرْ لَكَ الرَّبُّ"</w:t>
      </w:r>
    </w:p>
    <w:p>
      <w:pPr>
        <w:bidi/>
      </w:pPr>
      <w:r>
        <w:rPr>
          <w:rtl/>
          <w:cs/>
          <w:lang w:val="ar_AE" w:bidi="ar_AE"/>
        </w:rPr>
      </w:r>
      <w:r>
        <w:rPr>
          <w:rtl/>
          <w:cs/>
          <w:lang w:val="ar_AE" w:bidi="ar_AE"/>
        </w:rPr>
        <w:t>هذا اقتباس من المستوى الثاني. قد يكون من المفيد لقرائك الإشارة إلى ذلك بوضع علامات اقتباس من المستوى الثاني أو بأي علامات ترقيم أو أشكال أخرى تستخدمها لغتك للإشارة إلى اقتباس داخل اقتباس. ومع ذلك، يمكنك ترجمته كاقتباس غير مباشر. ترجمة بديلة: "أن الرب لم يظهر لي"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 (#5)</w:t>
      </w:r>
      <w:r>
        <w:rPr>
          <w:rtl/>
          <w:cs/>
          <w:lang w:val="ar_AE" w:bidi="ar_AE"/>
        </w:rPr>
      </w:r>
    </w:p>
    <w:p>
      <w:pPr>
        <w:bidi/>
      </w:pPr>
      <w:r>
        <w:rPr>
          <w:rtl/>
          <w:cs/>
          <w:lang w:val="ar_AE" w:bidi="ar_AE"/>
        </w:rPr>
      </w:r>
      <w:r>
        <w:rPr>
          <w:rtl/>
          <w:cs/>
          <w:lang w:val="ar_AE" w:bidi="ar_AE"/>
        </w:rPr>
        <w:t>וְ⁠הֵן֙</w:t>
      </w:r>
    </w:p>
    <w:p>
      <w:pPr>
        <w:bidi/>
      </w:pPr>
      <w:r>
        <w:rPr>
          <w:rtl/>
          <w:cs/>
          <w:lang w:val="ar_AE" w:bidi="ar_AE"/>
        </w:rPr>
      </w:r>
      <w:r>
        <w:rPr>
          <w:b/>
          <w:rtl/>
          <w:cs/>
          <w:lang w:val="ar_AE" w:bidi="ar_AE"/>
        </w:rPr>
        <w:t>"وَلكِنْ هَا هُمْ"</w:t>
      </w:r>
    </w:p>
    <w:p>
      <w:pPr>
        <w:bidi/>
      </w:pPr>
      <w:r>
        <w:rPr>
          <w:rtl/>
          <w:cs/>
          <w:lang w:val="ar_AE" w:bidi="ar_AE"/>
        </w:rPr>
      </w:r>
      <w:r>
        <w:rPr>
          <w:rtl/>
          <w:cs/>
          <w:lang w:val="ar_AE" w:bidi="ar_AE"/>
        </w:rPr>
        <w:t>هذا مصطلح يهدف إلى تركيز انتباه المستمع على ما سيقوله المتحدث. إذا لم يكن هناك طريقة جيدة لترجمة هذا المصطلح في لغتك، فيمكن حذفه من الترجمة، أو يمكنك استخدام ترجمة بديلة مثل "استمع إليّ".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 (#1)</w:t>
      </w:r>
      <w:r>
        <w:rPr>
          <w:rtl/>
          <w:cs/>
          <w:lang w:val="ar_AE" w:bidi="ar_AE"/>
        </w:rPr>
      </w:r>
    </w:p>
    <w:p>
      <w:pPr>
        <w:bidi/>
      </w:pPr>
      <w:r>
        <w:rPr>
          <w:rtl/>
          <w:cs/>
          <w:lang w:val="ar_AE" w:bidi="ar_AE"/>
        </w:rPr>
      </w:r>
      <w:r>
        <w:rPr>
          <w:rtl/>
          <w:cs/>
          <w:lang w:val="ar_AE" w:bidi="ar_AE"/>
        </w:rPr>
        <w:t>אֵלָ֛י⁠ו &amp; וַ⁠יֹּ֖אמֶר</w:t>
      </w:r>
    </w:p>
    <w:p>
      <w:pPr>
        <w:bidi/>
      </w:pPr>
      <w:r>
        <w:rPr>
          <w:rtl/>
          <w:cs/>
          <w:lang w:val="ar_AE" w:bidi="ar_AE"/>
        </w:rPr>
      </w:r>
      <w:r>
        <w:rPr>
          <w:b/>
          <w:rtl/>
          <w:cs/>
          <w:lang w:val="ar_AE" w:bidi="ar_AE"/>
        </w:rPr>
        <w:t>"له، ""</w:t>
      </w:r>
      <w:r>
        <w:rPr>
          <w:rtl/>
          <w:cs/>
          <w:lang w:val="ar_AE" w:bidi="ar_AE"/>
        </w:rPr>
        <w:t xml:space="preserve"> - </w:t>
      </w:r>
      <w:r>
        <w:rPr>
          <w:b/>
          <w:rtl/>
          <w:cs/>
          <w:lang w:val="ar_AE" w:bidi="ar_AE"/>
        </w:rPr>
        <w:t>"فَقَالَ (هو)"</w:t>
      </w:r>
    </w:p>
    <w:p>
      <w:pPr>
        <w:bidi/>
      </w:pPr>
      <w:r>
        <w:rPr>
          <w:rtl/>
          <w:cs/>
          <w:lang w:val="ar_AE" w:bidi="ar_AE"/>
        </w:rPr>
      </w:r>
      <w:r>
        <w:rPr>
          <w:rtl/>
          <w:cs/>
          <w:lang w:val="ar_AE" w:bidi="ar_AE"/>
        </w:rPr>
        <w:t xml:space="preserve">هنا، </w:t>
      </w:r>
      <w:r>
        <w:rPr>
          <w:b/>
          <w:rtl/>
          <w:cs/>
          <w:lang w:val="ar_AE" w:bidi="ar_AE"/>
        </w:rPr>
        <w:t xml:space="preserve">له </w:t>
      </w:r>
      <w:r>
        <w:rPr>
          <w:rtl/>
          <w:cs/>
          <w:lang w:val="ar_AE" w:bidi="ar_AE"/>
        </w:rPr>
        <w:t>و</w:t>
      </w:r>
      <w:r>
        <w:rPr>
          <w:b/>
          <w:rtl/>
          <w:cs/>
          <w:lang w:val="ar_AE" w:bidi="ar_AE"/>
        </w:rPr>
        <w:t>هو</w:t>
      </w:r>
      <w:r>
        <w:rPr>
          <w:rtl/>
          <w:cs/>
          <w:lang w:val="ar_AE" w:bidi="ar_AE"/>
        </w:rPr>
        <w:t xml:space="preserve"> يشيران إلى موسى. ترجمة بديلة: "إلى موسى ... وقال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3 (#1)</w:t>
      </w:r>
      <w:r>
        <w:rPr>
          <w:rtl/>
          <w:cs/>
          <w:lang w:val="ar_AE" w:bidi="ar_AE"/>
        </w:rPr>
      </w:r>
    </w:p>
    <w:p>
      <w:pPr>
        <w:bidi/>
      </w:pPr>
      <w:r>
        <w:rPr>
          <w:rtl/>
          <w:cs/>
          <w:lang w:val="ar_AE" w:bidi="ar_AE"/>
        </w:rPr>
      </w:r>
      <w:r>
        <w:rPr>
          <w:rtl/>
          <w:cs/>
          <w:lang w:val="ar_AE" w:bidi="ar_AE"/>
        </w:rPr>
        <w:t>מִ⁠פָּנָֽי⁠ו</w:t>
      </w:r>
    </w:p>
    <w:p>
      <w:pPr>
        <w:bidi/>
      </w:pPr>
      <w:r>
        <w:rPr>
          <w:rtl/>
          <w:cs/>
          <w:lang w:val="ar_AE" w:bidi="ar_AE"/>
        </w:rPr>
      </w:r>
      <w:r>
        <w:rPr>
          <w:b/>
          <w:rtl/>
          <w:cs/>
          <w:lang w:val="ar_AE" w:bidi="ar_AE"/>
        </w:rPr>
        <w:t>"فَهَرَبَ مُوسَى مِنْهَا (من وجهها)"</w:t>
      </w:r>
    </w:p>
    <w:p>
      <w:pPr>
        <w:bidi/>
      </w:pPr>
      <w:r>
        <w:rPr>
          <w:rtl/>
          <w:cs/>
          <w:lang w:val="ar_AE" w:bidi="ar_AE"/>
        </w:rPr>
      </w:r>
      <w:r>
        <w:rPr>
          <w:rtl/>
          <w:cs/>
          <w:lang w:val="ar_AE" w:bidi="ar_AE"/>
        </w:rPr>
        <w:t>هنا، تشير كلمة "الوجه" إلى الحية نفسها. الترجمة البديلة: "من الحية"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4 (#1)</w:t>
      </w:r>
      <w:r>
        <w:rPr>
          <w:rtl/>
          <w:cs/>
          <w:lang w:val="ar_AE" w:bidi="ar_AE"/>
        </w:rPr>
      </w:r>
    </w:p>
    <w:p>
      <w:pPr>
        <w:bidi/>
      </w:pPr>
      <w:r>
        <w:rPr>
          <w:rtl/>
          <w:cs/>
          <w:lang w:val="ar_AE" w:bidi="ar_AE"/>
        </w:rPr>
      </w:r>
      <w:r>
        <w:rPr>
          <w:rtl/>
          <w:cs/>
          <w:lang w:val="ar_AE" w:bidi="ar_AE"/>
        </w:rPr>
        <w:t>וֶ⁠אֱחֹ֖ז בִּ⁠זְנָב֑⁠וֹ</w:t>
      </w:r>
    </w:p>
    <w:p>
      <w:pPr>
        <w:bidi/>
      </w:pPr>
      <w:r>
        <w:rPr>
          <w:rtl/>
          <w:cs/>
          <w:lang w:val="ar_AE" w:bidi="ar_AE"/>
        </w:rPr>
      </w:r>
      <w:r>
        <w:rPr>
          <w:b/>
          <w:rtl/>
          <w:cs/>
          <w:lang w:val="ar_AE" w:bidi="ar_AE"/>
        </w:rPr>
        <w:t>"وَأَمْسِكْ بِذَنَبِهَا"</w:t>
      </w:r>
    </w:p>
    <w:p>
      <w:pPr>
        <w:bidi/>
      </w:pPr>
      <w:r>
        <w:rPr>
          <w:rtl/>
          <w:cs/>
          <w:lang w:val="ar_AE" w:bidi="ar_AE"/>
        </w:rPr>
      </w:r>
      <w:r>
        <w:rPr>
          <w:rtl/>
          <w:cs/>
          <w:lang w:val="ar_AE" w:bidi="ar_AE"/>
        </w:rPr>
        <w:t>ترجمة بديلة: "والتقطها من الذيل" أو "وأمسكها من الذيل"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4 (#2)</w:t>
      </w:r>
      <w:r>
        <w:rPr>
          <w:rtl/>
          <w:cs/>
          <w:lang w:val="ar_AE" w:bidi="ar_AE"/>
        </w:rPr>
      </w:r>
    </w:p>
    <w:p>
      <w:pPr>
        <w:bidi/>
      </w:pPr>
      <w:r>
        <w:rPr>
          <w:rtl/>
          <w:cs/>
          <w:lang w:val="ar_AE" w:bidi="ar_AE"/>
        </w:rPr>
      </w:r>
      <w:r>
        <w:rPr>
          <w:rtl/>
          <w:cs/>
          <w:lang w:val="ar_AE" w:bidi="ar_AE"/>
        </w:rPr>
        <w:t>שְׁלַח֙ יָֽדְ⁠ךָ֔ וֶ⁠אֱחֹ֖ז בִּ⁠זְנָב֑⁠וֹ</w:t>
      </w:r>
    </w:p>
    <w:p>
      <w:pPr>
        <w:bidi/>
      </w:pPr>
      <w:r>
        <w:rPr>
          <w:rtl/>
          <w:cs/>
          <w:lang w:val="ar_AE" w:bidi="ar_AE"/>
        </w:rPr>
      </w:r>
      <w:r>
        <w:rPr>
          <w:b/>
          <w:rtl/>
          <w:cs/>
          <w:lang w:val="ar_AE" w:bidi="ar_AE"/>
        </w:rPr>
        <w:t>"مُدَّ يَدَكَ وَأَمْسِكْ بِذَنَبِهَا"</w:t>
      </w:r>
    </w:p>
    <w:p>
      <w:pPr>
        <w:bidi/>
      </w:pPr>
      <w:r>
        <w:rPr>
          <w:rtl/>
          <w:cs/>
          <w:lang w:val="ar_AE" w:bidi="ar_AE"/>
        </w:rPr>
      </w:r>
      <w:r>
        <w:rPr>
          <w:rtl/>
          <w:cs/>
          <w:lang w:val="ar_AE" w:bidi="ar_AE"/>
        </w:rPr>
        <w:t xml:space="preserve">يتم قطع هذا الاقتباس المباشر من خلال فِعْل طاعة موسى للرب يهوه. ومن المحتمل أن يكون هذا تسلسلًا محكمًا من الأحداث حيث توقف يهوه ثم استأنف الكلام فور طاعة موسى. ويُستَأنف الاقتباس في </w:t>
      </w:r>
      <w:r>
        <w:rPr>
          <w:rtl/>
          <w:cs/>
          <w:lang w:val="ar_AE" w:bidi="ar_AE"/>
        </w:rPr>
        <w:t>4:5</w:t>
      </w:r>
      <w:r>
        <w:rPr>
          <w:rtl/>
          <w:cs/>
          <w:lang w:val="ar_AE" w:bidi="ar_AE"/>
        </w:rPr>
        <w:t>، وهناك مزيد من النقاش هناك حول كيفية ترجمة استئناف الاقتباس.</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4 (#3)</w:t>
      </w:r>
      <w:r>
        <w:rPr>
          <w:rtl/>
          <w:cs/>
          <w:lang w:val="ar_AE" w:bidi="ar_AE"/>
        </w:rPr>
      </w:r>
    </w:p>
    <w:p>
      <w:pPr>
        <w:bidi/>
      </w:pPr>
      <w:r>
        <w:rPr>
          <w:rtl/>
          <w:cs/>
          <w:lang w:val="ar_AE" w:bidi="ar_AE"/>
        </w:rPr>
      </w:r>
      <w:r>
        <w:rPr>
          <w:rtl/>
          <w:cs/>
          <w:lang w:val="ar_AE" w:bidi="ar_AE"/>
        </w:rPr>
        <w:t>וַ⁠יְהִ֥י לְ⁠מַטֶּ֖ה</w:t>
      </w:r>
    </w:p>
    <w:p>
      <w:pPr>
        <w:bidi/>
      </w:pPr>
      <w:r>
        <w:rPr>
          <w:rtl/>
          <w:cs/>
          <w:lang w:val="ar_AE" w:bidi="ar_AE"/>
        </w:rPr>
      </w:r>
      <w:r>
        <w:rPr>
          <w:b/>
          <w:rtl/>
          <w:cs/>
          <w:lang w:val="ar_AE" w:bidi="ar_AE"/>
        </w:rPr>
        <w:t>"فَصَارَتْ عَصًا فِي يَدِهِ"</w:t>
      </w:r>
    </w:p>
    <w:p>
      <w:pPr>
        <w:bidi/>
      </w:pPr>
      <w:r>
        <w:rPr>
          <w:rtl/>
          <w:cs/>
          <w:lang w:val="ar_AE" w:bidi="ar_AE"/>
        </w:rPr>
      </w:r>
      <w:r>
        <w:rPr>
          <w:rtl/>
          <w:cs/>
          <w:lang w:val="ar_AE" w:bidi="ar_AE"/>
        </w:rPr>
        <w:t>ترجمة بديلة: "وتحولت إلى عصا" أو "وتغيرت إلى قضيب خشب"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5 (#1)</w:t>
      </w:r>
      <w:r>
        <w:rPr>
          <w:rtl/>
          <w:cs/>
          <w:lang w:val="ar_AE" w:bidi="ar_AE"/>
        </w:rPr>
      </w:r>
    </w:p>
    <w:p>
      <w:pPr>
        <w:bidi/>
      </w:pPr>
      <w:r>
        <w:rPr>
          <w:rtl/>
          <w:cs/>
          <w:lang w:val="ar_AE" w:bidi="ar_AE"/>
        </w:rPr>
      </w:r>
      <w:r>
        <w:rPr>
          <w:rtl/>
          <w:cs/>
          <w:lang w:val="ar_AE" w:bidi="ar_AE"/>
        </w:rPr>
        <w:t>לְמַ֣עַן יַאֲמִ֔ינוּ כִּֽי־נִרְאָ֥ה אֵלֶ֛י⁠ךָ יְהוָ֖ה אֱלֹהֵ֣י אֲבֹתָ֑⁠ם אֱלֹהֵ֧י אַבְרָהָ֛ם אֱלֹהֵ֥י יִצְחָ֖ק וֵ⁠אלֹהֵ֥י יַעֲקֹֽב</w:t>
      </w:r>
    </w:p>
    <w:p>
      <w:pPr>
        <w:bidi/>
      </w:pPr>
      <w:r>
        <w:rPr>
          <w:rtl/>
          <w:cs/>
          <w:lang w:val="ar_AE" w:bidi="ar_AE"/>
        </w:rPr>
      </w:r>
      <w:r>
        <w:rPr>
          <w:b/>
          <w:rtl/>
          <w:cs/>
          <w:lang w:val="ar_AE" w:bidi="ar_AE"/>
        </w:rPr>
        <w:t>"لِكَيْ يُصَدِّقُوا أَنَّهُ قَدْ ظَهَرَ لَكَ الرَّبُّ إِلهُ آبَائِهِمْ، إِلهُ إِبْرَاهِيمَ وَإِلهُ إِسْحَاقَ وَإِلهُ يَعْقُوبَ"</w:t>
      </w:r>
    </w:p>
    <w:p>
      <w:pPr>
        <w:bidi/>
      </w:pPr>
      <w:r>
        <w:rPr>
          <w:rtl/>
          <w:cs/>
          <w:lang w:val="ar_AE" w:bidi="ar_AE"/>
        </w:rPr>
      </w:r>
      <w:r>
        <w:rPr>
          <w:rtl/>
          <w:cs/>
          <w:lang w:val="ar_AE" w:bidi="ar_AE"/>
        </w:rPr>
        <w:t xml:space="preserve">هذه الجملة هي استمرار للاقتباس المباشر من الجزء الأول من </w:t>
      </w:r>
      <w:r>
        <w:rPr>
          <w:rtl/>
          <w:cs/>
          <w:lang w:val="ar_AE" w:bidi="ar_AE"/>
        </w:rPr>
        <w:t>4:4</w:t>
      </w:r>
      <w:r>
        <w:rPr>
          <w:rtl/>
          <w:cs/>
          <w:lang w:val="ar_AE" w:bidi="ar_AE"/>
        </w:rPr>
        <w:t>. وقد يكون من الأنسب إعادة تنظيم الآيتين الرابعة والخامسة للحفاظ على الاقتباس معًا. إذا أعدت الترتيب بهذه الطريقة، فيجب أن يأتي موسى وهو يلتقط الحية/العصا بعد الاقتباس الكامل. ومع ذلك، من الأفضل القيام بشيء مشابه للترجمة الإنجليزية UST، الذي يعيد ذِكْر أن يهوه يتحدث ويقدم بعض التوجيهات الضمنية من يهوه لتكوين جملة كاملة.</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5 (#2)</w:t>
      </w:r>
      <w:r>
        <w:rPr>
          <w:rtl/>
          <w:cs/>
          <w:lang w:val="ar_AE" w:bidi="ar_AE"/>
        </w:rPr>
      </w:r>
    </w:p>
    <w:p>
      <w:pPr>
        <w:bidi/>
      </w:pPr>
      <w:r>
        <w:rPr>
          <w:rtl/>
          <w:cs/>
          <w:lang w:val="ar_AE" w:bidi="ar_AE"/>
        </w:rPr>
      </w:r>
      <w:r>
        <w:rPr>
          <w:rtl/>
          <w:cs/>
          <w:lang w:val="ar_AE" w:bidi="ar_AE"/>
        </w:rPr>
        <w:t>לְמַ֣עַן יַאֲמִ֔ינוּ כִּֽי־נִרְאָ֥ה אֵלֶ֛י⁠ךָ יְהוָ֖ה אֱלֹהֵ֣י אֲבֹתָ֑⁠ם אֱלֹהֵ֧י אַבְרָהָ֛ם אֱלֹהֵ֥י יִצְחָ֖ק וֵ⁠אלֹהֵ֥י יַעֲקֹֽב</w:t>
      </w:r>
    </w:p>
    <w:p>
      <w:pPr>
        <w:bidi/>
      </w:pPr>
      <w:r>
        <w:rPr>
          <w:rtl/>
          <w:cs/>
          <w:lang w:val="ar_AE" w:bidi="ar_AE"/>
        </w:rPr>
      </w:r>
      <w:r>
        <w:rPr>
          <w:b/>
          <w:rtl/>
          <w:cs/>
          <w:lang w:val="ar_AE" w:bidi="ar_AE"/>
        </w:rPr>
        <w:t>"لِكَيْ يُصَدِّقُوا أَنَّهُ قَدْ ظَهَرَ لَكَ الرَّبُّ إِلهُ آبَائِهِمْ، إِلهُ إِبْرَاهِيمَ وَإِلهُ إِسْحَاقَ وَإِلهُ يَعْقُوبَ"</w:t>
      </w:r>
    </w:p>
    <w:p>
      <w:pPr>
        <w:bidi/>
      </w:pPr>
      <w:r>
        <w:rPr>
          <w:rtl/>
          <w:cs/>
          <w:lang w:val="ar_AE" w:bidi="ar_AE"/>
        </w:rPr>
      </w:r>
      <w:r>
        <w:rPr>
          <w:rtl/>
          <w:cs/>
          <w:lang w:val="ar_AE" w:bidi="ar_AE"/>
        </w:rPr>
        <w:t>هذا الاقتباس ليس جملة كاملة؛ توفر ترجمة UST الإنجليزية توضيحًا. إذا كان ذلك مفيدًا في لغتك، فيمكنك إضافة هذه الكلمات من السياق.</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5 (#3)</w:t>
      </w:r>
      <w:r>
        <w:rPr>
          <w:rtl/>
          <w:cs/>
          <w:lang w:val="ar_AE" w:bidi="ar_AE"/>
        </w:rPr>
      </w:r>
    </w:p>
    <w:p>
      <w:pPr>
        <w:bidi/>
      </w:pPr>
      <w:r>
        <w:rPr>
          <w:rtl/>
          <w:cs/>
          <w:lang w:val="ar_AE" w:bidi="ar_AE"/>
        </w:rPr>
      </w:r>
      <w:r>
        <w:rPr>
          <w:rtl/>
          <w:cs/>
          <w:lang w:val="ar_AE" w:bidi="ar_AE"/>
        </w:rPr>
        <w:t>יַאֲמִ֔ינוּ &amp; אֲבֹתָ֑⁠ם</w:t>
      </w:r>
    </w:p>
    <w:p>
      <w:pPr>
        <w:bidi/>
      </w:pPr>
      <w:r>
        <w:rPr>
          <w:rtl/>
          <w:cs/>
          <w:lang w:val="ar_AE" w:bidi="ar_AE"/>
        </w:rPr>
      </w:r>
      <w:r>
        <w:rPr>
          <w:b/>
          <w:rtl/>
          <w:cs/>
          <w:lang w:val="ar_AE" w:bidi="ar_AE"/>
        </w:rPr>
        <w:t>"لِكَيْ يُصَدِّقُوا"</w:t>
      </w:r>
      <w:r>
        <w:rPr>
          <w:rtl/>
          <w:cs/>
          <w:lang w:val="ar_AE" w:bidi="ar_AE"/>
        </w:rPr>
        <w:t xml:space="preserve"> - "</w:t>
      </w:r>
      <w:r>
        <w:rPr>
          <w:b/>
          <w:rtl/>
          <w:cs/>
          <w:lang w:val="ar_AE" w:bidi="ar_AE"/>
        </w:rPr>
        <w:t>آبَائِهِمْ"</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إما إلى بني إسرائيل أو إلى شيوخ بني إسرائيل. حيث كان الله قد أمر موسى بجمع الشيوخ والتحدث إليهم؛ إذا جعلت الفاعل واضحًا، فإن الشيوخ هو الخيار الأفضل.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5 (#4)</w:t>
      </w:r>
      <w:r>
        <w:rPr>
          <w:rtl/>
          <w:cs/>
          <w:lang w:val="ar_AE" w:bidi="ar_AE"/>
        </w:rPr>
      </w:r>
    </w:p>
    <w:p>
      <w:pPr>
        <w:bidi/>
      </w:pPr>
      <w:r>
        <w:rPr>
          <w:rtl/>
          <w:cs/>
          <w:lang w:val="ar_AE" w:bidi="ar_AE"/>
        </w:rPr>
      </w:r>
      <w:r>
        <w:rPr>
          <w:rtl/>
          <w:cs/>
          <w:lang w:val="ar_AE" w:bidi="ar_AE"/>
        </w:rPr>
        <w:t>אֵלֶ֛י⁠ךָ</w:t>
      </w:r>
    </w:p>
    <w:p>
      <w:pPr>
        <w:bidi/>
      </w:pPr>
      <w:r>
        <w:rPr>
          <w:rtl/>
          <w:cs/>
          <w:lang w:val="ar_AE" w:bidi="ar_AE"/>
        </w:rPr>
      </w:r>
      <w:r>
        <w:rPr>
          <w:b/>
          <w:rtl/>
          <w:cs/>
          <w:lang w:val="ar_AE" w:bidi="ar_AE"/>
        </w:rPr>
        <w:t>"لَكَ"</w:t>
      </w:r>
    </w:p>
    <w:p>
      <w:pPr>
        <w:bidi/>
      </w:pPr>
      <w:r>
        <w:rPr>
          <w:rtl/>
          <w:cs/>
          <w:lang w:val="ar_AE" w:bidi="ar_AE"/>
        </w:rPr>
      </w:r>
      <w:r>
        <w:rPr>
          <w:rtl/>
          <w:cs/>
          <w:lang w:val="ar_AE" w:bidi="ar_AE"/>
        </w:rPr>
        <w:t xml:space="preserve">هنا، </w:t>
      </w:r>
      <w:r>
        <w:rPr>
          <w:b/>
          <w:rtl/>
          <w:cs/>
          <w:lang w:val="ar_AE" w:bidi="ar_AE"/>
        </w:rPr>
        <w:t>أنت</w:t>
      </w:r>
      <w:r>
        <w:rPr>
          <w:rtl/>
          <w:cs/>
          <w:lang w:val="ar_AE" w:bidi="ar_AE"/>
        </w:rPr>
        <w:t xml:space="preserve"> تشير إلى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5 (#5)</w:t>
      </w:r>
      <w:r>
        <w:rPr>
          <w:rtl/>
          <w:cs/>
          <w:lang w:val="ar_AE" w:bidi="ar_AE"/>
        </w:rPr>
      </w:r>
    </w:p>
    <w:p>
      <w:pPr>
        <w:bidi/>
      </w:pPr>
      <w:r>
        <w:rPr>
          <w:rtl/>
          <w:cs/>
          <w:lang w:val="ar_AE" w:bidi="ar_AE"/>
        </w:rPr>
      </w:r>
      <w:r>
        <w:rPr>
          <w:rtl/>
          <w:cs/>
          <w:lang w:val="ar_AE" w:bidi="ar_AE"/>
        </w:rPr>
        <w:t>אֱלֹהֵ֣י אֲבֹתָ֑⁠ם אֱלֹהֵ֧י אַבְרָהָ֛ם אֱלֹהֵ֥י יִצְחָ֖ק וֵ⁠אלֹהֵ֥י יַעֲקֹֽב</w:t>
      </w:r>
    </w:p>
    <w:p>
      <w:pPr>
        <w:bidi/>
      </w:pPr>
      <w:r>
        <w:rPr>
          <w:rtl/>
          <w:cs/>
          <w:lang w:val="ar_AE" w:bidi="ar_AE"/>
        </w:rPr>
      </w:r>
      <w:r>
        <w:rPr>
          <w:b/>
          <w:rtl/>
          <w:cs/>
          <w:lang w:val="ar_AE" w:bidi="ar_AE"/>
        </w:rPr>
        <w:t>"إِلهُ آبَائِهِمْ، إِلهُ إِبْرَاهِيمَ وَإِلهُ إِسْحَاقَ وَإِلهُ يَعْقُوبَ"</w:t>
      </w:r>
    </w:p>
    <w:p>
      <w:pPr>
        <w:bidi/>
      </w:pPr>
      <w:r>
        <w:rPr>
          <w:rtl/>
          <w:cs/>
          <w:lang w:val="ar_AE" w:bidi="ar_AE"/>
        </w:rPr>
      </w:r>
      <w:r>
        <w:rPr>
          <w:rtl/>
          <w:cs/>
          <w:lang w:val="ar_AE" w:bidi="ar_AE"/>
        </w:rPr>
        <w:t>إبراهيم وإسحاق ويعقوب كانوا ثلاثة من أجداد شعب إسرائيل. وجميعهم عبدوا نفس الإله.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6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هذه الكلمة، </w:t>
      </w:r>
      <w:r>
        <w:rPr>
          <w:b/>
          <w:rtl/>
          <w:cs/>
          <w:lang w:val="ar_AE" w:bidi="ar_AE"/>
        </w:rPr>
        <w:t>وَإِذَا</w:t>
      </w:r>
      <w:r>
        <w:rPr>
          <w:rtl/>
          <w:cs/>
          <w:lang w:val="ar_AE" w:bidi="ar_AE"/>
        </w:rPr>
        <w:t>، تُستخدم لتثير حالة من التعجب، مما يُظهر الدهشة.</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6 (#2)</w:t>
      </w:r>
      <w:r>
        <w:rPr>
          <w:rtl/>
          <w:cs/>
          <w:lang w:val="ar_AE" w:bidi="ar_AE"/>
        </w:rPr>
      </w:r>
    </w:p>
    <w:p>
      <w:pPr>
        <w:bidi/>
      </w:pPr>
      <w:r>
        <w:rPr>
          <w:rtl/>
          <w:cs/>
          <w:lang w:val="ar_AE" w:bidi="ar_AE"/>
        </w:rPr>
      </w:r>
      <w:r>
        <w:rPr>
          <w:rtl/>
          <w:cs/>
          <w:lang w:val="ar_AE" w:bidi="ar_AE"/>
        </w:rPr>
        <w:t>כַּ⁠שָּֽׁלֶג</w:t>
      </w:r>
    </w:p>
    <w:p>
      <w:pPr>
        <w:bidi/>
      </w:pPr>
      <w:r>
        <w:rPr>
          <w:rtl/>
          <w:cs/>
          <w:lang w:val="ar_AE" w:bidi="ar_AE"/>
        </w:rPr>
      </w:r>
      <w:r>
        <w:rPr>
          <w:b/>
          <w:rtl/>
          <w:cs/>
          <w:lang w:val="ar_AE" w:bidi="ar_AE"/>
        </w:rPr>
        <w:t>"مِثْلَ الثَّلْجِ"</w:t>
      </w:r>
    </w:p>
    <w:p>
      <w:pPr>
        <w:bidi/>
      </w:pPr>
      <w:r>
        <w:rPr>
          <w:rtl/>
          <w:cs/>
          <w:lang w:val="ar_AE" w:bidi="ar_AE"/>
        </w:rPr>
      </w:r>
      <w:r>
        <w:rPr>
          <w:rtl/>
          <w:cs/>
          <w:lang w:val="ar_AE" w:bidi="ar_AE"/>
        </w:rPr>
        <w:t xml:space="preserve">الكلمة </w:t>
      </w:r>
      <w:r>
        <w:rPr>
          <w:b/>
          <w:rtl/>
          <w:cs/>
          <w:lang w:val="ar_AE" w:bidi="ar_AE"/>
        </w:rPr>
        <w:t>مثل</w:t>
      </w:r>
      <w:r>
        <w:rPr>
          <w:rtl/>
          <w:cs/>
          <w:lang w:val="ar_AE" w:bidi="ar_AE"/>
        </w:rPr>
        <w:t xml:space="preserve"> (في ترجمة ULT) أو "كما" (في ترجمة UST) هنا تُستخدم لمقارنة كيف كانت تبدو يد موسى. قد لا يكون لديك كلمة للثلج في لغتك. إذا كان الأمر كذلك، ففكر في بديل يصف شيئًا شديد البياض. وقد تحتاج إلى جعل البياض واضحًا. ترجمة بديلة: "الذي جعلها تبدو بيضاء مثل الصوف" أو "الذي جعلها تبدو بيضاء مثل الرمل على الشاطئ"</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7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تُستخدم هذه الكلمة لتصنع حالة تثير التعجب، وتظهر الدهشة.</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8 (#1)</w:t>
      </w:r>
      <w:r>
        <w:rPr>
          <w:rtl/>
          <w:cs/>
          <w:lang w:val="ar_AE" w:bidi="ar_AE"/>
        </w:rPr>
      </w:r>
    </w:p>
    <w:p>
      <w:pPr>
        <w:bidi/>
      </w:pPr>
      <w:r>
        <w:rPr>
          <w:rtl/>
          <w:cs/>
          <w:lang w:val="ar_AE" w:bidi="ar_AE"/>
        </w:rPr>
      </w:r>
      <w:r>
        <w:rPr>
          <w:rtl/>
          <w:cs/>
          <w:lang w:val="ar_AE" w:bidi="ar_AE"/>
        </w:rPr>
        <w:t>וְ⁠לֹ֣א יִשְׁמְע֔וּ לְ⁠קֹ֖ל הָ⁠אֹ֣ת הָ⁠רִאשׁ֑וֹן וְ⁠הֶֽאֱמִ֔ינוּ לְ⁠קֹ֖ל הָ⁠אֹ֥ת הָ⁠אַחֲרֽוֹן</w:t>
      </w:r>
    </w:p>
    <w:p>
      <w:pPr>
        <w:bidi/>
      </w:pPr>
      <w:r>
        <w:rPr>
          <w:rtl/>
          <w:cs/>
          <w:lang w:val="ar_AE" w:bidi="ar_AE"/>
        </w:rPr>
      </w:r>
      <w:r>
        <w:rPr>
          <w:b/>
          <w:rtl/>
          <w:cs/>
          <w:lang w:val="ar_AE" w:bidi="ar_AE"/>
        </w:rPr>
        <w:t>"فَيَكُونُ إِذَا لَمْ يُصَدِّقُوكَ وَلَمْ يَسْمَعُوا لِصَوْتِ الآيَةِ الأُولَى، أَنَّهُمْ يُصَدِّقُونَ صَوْتَ الآيَةِ الأَخِيرَةِ"</w:t>
      </w:r>
    </w:p>
    <w:p>
      <w:pPr>
        <w:bidi/>
      </w:pPr>
      <w:r>
        <w:rPr>
          <w:rtl/>
          <w:cs/>
          <w:lang w:val="ar_AE" w:bidi="ar_AE"/>
        </w:rPr>
      </w:r>
      <w:r>
        <w:rPr>
          <w:rtl/>
          <w:cs/>
          <w:lang w:val="ar_AE" w:bidi="ar_AE"/>
        </w:rPr>
        <w:t xml:space="preserve">هنا يتم التحدث عن كل </w:t>
      </w:r>
      <w:r>
        <w:rPr>
          <w:b/>
          <w:rtl/>
          <w:cs/>
          <w:lang w:val="ar_AE" w:bidi="ar_AE"/>
        </w:rPr>
        <w:t xml:space="preserve">آية </w:t>
      </w:r>
      <w:r>
        <w:rPr>
          <w:rtl/>
          <w:cs/>
          <w:lang w:val="ar_AE" w:bidi="ar_AE"/>
        </w:rPr>
        <w:t xml:space="preserve">كما لو كان لديها </w:t>
      </w:r>
      <w:r>
        <w:rPr>
          <w:b/>
          <w:rtl/>
          <w:cs/>
          <w:lang w:val="ar_AE" w:bidi="ar_AE"/>
        </w:rPr>
        <w:t>صوت</w:t>
      </w:r>
      <w:r>
        <w:rPr>
          <w:rtl/>
          <w:cs/>
          <w:lang w:val="ar_AE" w:bidi="ar_AE"/>
        </w:rPr>
        <w:t xml:space="preserve"> يمكنها التحدث به. إذا كان هذا قد يسبب الارتباك لقرائك، فيمكنك التعبير عن هذا المعنى بوضوح لتُظهر أن العلامات تهدف إلى أن تكون دليلًا على أن الله أرسل موسى. ترجمة بديلة: "وإذا لم يقتنعوا بأن الله قد ظهر لك عندما يرون العلامة الأولى، فسوف يقتنعون عندما يرون العلامة الثانية."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8 (#2)</w:t>
      </w:r>
      <w:r>
        <w:rPr>
          <w:rtl/>
          <w:cs/>
          <w:lang w:val="ar_AE" w:bidi="ar_AE"/>
        </w:rPr>
      </w:r>
    </w:p>
    <w:p>
      <w:pPr>
        <w:bidi/>
      </w:pPr>
      <w:r>
        <w:rPr>
          <w:rtl/>
          <w:cs/>
          <w:lang w:val="ar_AE" w:bidi="ar_AE"/>
        </w:rPr>
      </w:r>
      <w:r>
        <w:rPr>
          <w:rtl/>
          <w:cs/>
          <w:lang w:val="ar_AE" w:bidi="ar_AE"/>
        </w:rPr>
        <w:t>יַאֲמִ֣ינוּ &amp; יִשְׁמְע֔וּ &amp; וְ⁠הֶֽאֱמִ֔ינוּ</w:t>
      </w:r>
    </w:p>
    <w:p>
      <w:pPr>
        <w:bidi/>
      </w:pPr>
      <w:r>
        <w:rPr>
          <w:rtl/>
          <w:cs/>
          <w:lang w:val="ar_AE" w:bidi="ar_AE"/>
        </w:rPr>
      </w:r>
      <w:r>
        <w:rPr>
          <w:b/>
          <w:rtl/>
          <w:cs/>
          <w:lang w:val="ar_AE" w:bidi="ar_AE"/>
        </w:rPr>
        <w:t>"لَمْ يُصَدِّقُوكَ"</w:t>
      </w:r>
      <w:r>
        <w:rPr>
          <w:rtl/>
          <w:cs/>
          <w:lang w:val="ar_AE" w:bidi="ar_AE"/>
        </w:rPr>
        <w:t xml:space="preserve"> - </w:t>
      </w:r>
      <w:r>
        <w:rPr>
          <w:b/>
          <w:rtl/>
          <w:cs/>
          <w:lang w:val="ar_AE" w:bidi="ar_AE"/>
        </w:rPr>
        <w:t>"يَسْمَعُوا"</w:t>
      </w:r>
      <w:r>
        <w:rPr>
          <w:rtl/>
          <w:cs/>
          <w:lang w:val="ar_AE" w:bidi="ar_AE"/>
        </w:rPr>
        <w:t xml:space="preserve"> - </w:t>
      </w:r>
      <w:r>
        <w:rPr>
          <w:b/>
          <w:rtl/>
          <w:cs/>
          <w:lang w:val="ar_AE" w:bidi="ar_AE"/>
        </w:rPr>
        <w:t>"يُصَدِّقُونَ"</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إما إلى بني إسرائيل أو إلى شيوخ بني إسرائيل. فقد أمر الله موسى بجمع الشيوخ والتحدث إليهم؛ إذا جعلت الفاعل هنا واضحًا، فإن كلمة الشيوخ هي الخيار الأفضل، ولكن تيقن من القيام بنفس الشيء كما فعلت في </w:t>
      </w:r>
      <w:r>
        <w:rPr>
          <w:rtl/>
          <w:cs/>
          <w:lang w:val="ar_AE" w:bidi="ar_AE"/>
        </w:rPr>
        <w:t>4:5</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8 (#3)</w:t>
      </w:r>
      <w:r>
        <w:rPr>
          <w:rtl/>
          <w:cs/>
          <w:lang w:val="ar_AE" w:bidi="ar_AE"/>
        </w:rPr>
      </w:r>
    </w:p>
    <w:p>
      <w:pPr>
        <w:bidi/>
      </w:pPr>
      <w:r>
        <w:rPr>
          <w:rtl/>
          <w:cs/>
          <w:lang w:val="ar_AE" w:bidi="ar_AE"/>
        </w:rPr>
      </w:r>
      <w:r>
        <w:rPr>
          <w:rtl/>
          <w:cs/>
          <w:lang w:val="ar_AE" w:bidi="ar_AE"/>
        </w:rPr>
        <w:t>לֹ֣א יַאֲמִ֣ינוּ &amp; וְ⁠הֶֽאֱמִ֔ינוּ</w:t>
      </w:r>
    </w:p>
    <w:p>
      <w:pPr>
        <w:bidi/>
      </w:pPr>
      <w:r>
        <w:rPr>
          <w:rtl/>
          <w:cs/>
          <w:lang w:val="ar_AE" w:bidi="ar_AE"/>
        </w:rPr>
      </w:r>
      <w:r>
        <w:rPr>
          <w:b/>
          <w:rtl/>
          <w:cs/>
          <w:lang w:val="ar_AE" w:bidi="ar_AE"/>
        </w:rPr>
        <w:t>"لَمْ يُصَدِّقُوكَ"</w:t>
      </w:r>
      <w:r>
        <w:rPr>
          <w:rtl/>
          <w:cs/>
          <w:lang w:val="ar_AE" w:bidi="ar_AE"/>
        </w:rPr>
        <w:t xml:space="preserve"> - </w:t>
      </w:r>
      <w:r>
        <w:rPr>
          <w:b/>
          <w:rtl/>
          <w:cs/>
          <w:lang w:val="ar_AE" w:bidi="ar_AE"/>
        </w:rPr>
        <w:t>"أنهُم يُصَدِّقُونَ"</w:t>
      </w:r>
    </w:p>
    <w:p>
      <w:pPr>
        <w:bidi/>
      </w:pPr>
      <w:r>
        <w:rPr>
          <w:rtl/>
          <w:cs/>
          <w:lang w:val="ar_AE" w:bidi="ar_AE"/>
        </w:rPr>
      </w:r>
      <w:r>
        <w:rPr>
          <w:rtl/>
          <w:cs/>
          <w:lang w:val="ar_AE" w:bidi="ar_AE"/>
        </w:rPr>
        <w:t>ترجمة بديلة: "لم يؤمنوا... أنهم يؤمنون" أو "لم يقبلوا ... أنهم يقبلون"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9 (#1)</w:t>
      </w:r>
      <w:r>
        <w:rPr>
          <w:rtl/>
          <w:cs/>
          <w:lang w:val="ar_AE" w:bidi="ar_AE"/>
        </w:rPr>
      </w:r>
    </w:p>
    <w:p>
      <w:pPr>
        <w:bidi/>
      </w:pPr>
      <w:r>
        <w:rPr>
          <w:rtl/>
          <w:cs/>
          <w:lang w:val="ar_AE" w:bidi="ar_AE"/>
        </w:rPr>
      </w:r>
      <w:r>
        <w:rPr>
          <w:rtl/>
          <w:cs/>
          <w:lang w:val="ar_AE" w:bidi="ar_AE"/>
        </w:rPr>
        <w:t>יַאֲמִ֡ינוּ &amp; יִשְׁמְעוּ⁠ן֙</w:t>
      </w:r>
    </w:p>
    <w:p>
      <w:pPr>
        <w:bidi/>
      </w:pPr>
      <w:r>
        <w:rPr>
          <w:rtl/>
          <w:cs/>
          <w:lang w:val="ar_AE" w:bidi="ar_AE"/>
        </w:rPr>
      </w:r>
      <w:r>
        <w:rPr>
          <w:b/>
          <w:rtl/>
          <w:cs/>
          <w:lang w:val="ar_AE" w:bidi="ar_AE"/>
        </w:rPr>
        <w:t>"لَمْ يُصَدِّقُوا"</w:t>
      </w:r>
      <w:r>
        <w:rPr>
          <w:rtl/>
          <w:cs/>
          <w:lang w:val="ar_AE" w:bidi="ar_AE"/>
        </w:rPr>
        <w:t xml:space="preserve"> - </w:t>
      </w:r>
      <w:r>
        <w:rPr>
          <w:b/>
          <w:rtl/>
          <w:cs/>
          <w:lang w:val="ar_AE" w:bidi="ar_AE"/>
        </w:rPr>
        <w:t>"وَلَمْ يَسْمَعُوا"</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إما إلى بني إسرائيل أو إلى شيوخ بني إسرائيل. حيث قد أمر الله موسى بجمع الشيوخ والتحدث إليهم؛ إذا جعلت الفاعل هنا واضحًا، فإن الشيوخ هو الخيار الأفضل، ولكن تيقن من القيام بنفس الشيء كما فعلت في </w:t>
      </w:r>
      <w:r>
        <w:rPr>
          <w:rtl/>
          <w:cs/>
          <w:lang w:val="ar_AE" w:bidi="ar_AE"/>
        </w:rPr>
        <w:t>4:5</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9 (#2)</w:t>
      </w:r>
      <w:r>
        <w:rPr>
          <w:rtl/>
          <w:cs/>
          <w:lang w:val="ar_AE" w:bidi="ar_AE"/>
        </w:rPr>
      </w:r>
    </w:p>
    <w:p>
      <w:pPr>
        <w:bidi/>
      </w:pPr>
      <w:r>
        <w:rPr>
          <w:rtl/>
          <w:cs/>
          <w:lang w:val="ar_AE" w:bidi="ar_AE"/>
        </w:rPr>
      </w:r>
      <w:r>
        <w:rPr>
          <w:rtl/>
          <w:cs/>
          <w:lang w:val="ar_AE" w:bidi="ar_AE"/>
        </w:rPr>
        <w:t>לְ⁠קֹלֶ֔⁠ךָ</w:t>
      </w:r>
    </w:p>
    <w:p>
      <w:pPr>
        <w:bidi/>
      </w:pPr>
      <w:r>
        <w:rPr>
          <w:rtl/>
          <w:cs/>
          <w:lang w:val="ar_AE" w:bidi="ar_AE"/>
        </w:rPr>
      </w:r>
      <w:r>
        <w:rPr>
          <w:b/>
          <w:rtl/>
          <w:cs/>
          <w:lang w:val="ar_AE" w:bidi="ar_AE"/>
        </w:rPr>
        <w:t>"لِقَوْلِكَ"</w:t>
      </w:r>
    </w:p>
    <w:p>
      <w:pPr>
        <w:bidi/>
      </w:pPr>
      <w:r>
        <w:rPr>
          <w:rtl/>
          <w:cs/>
          <w:lang w:val="ar_AE" w:bidi="ar_AE"/>
        </w:rPr>
      </w:r>
      <w:r>
        <w:rPr>
          <w:rtl/>
          <w:cs/>
          <w:lang w:val="ar_AE" w:bidi="ar_AE"/>
        </w:rPr>
        <w:t xml:space="preserve">انظر </w:t>
      </w:r>
      <w:r>
        <w:rPr>
          <w:rtl/>
          <w:cs/>
          <w:lang w:val="ar_AE" w:bidi="ar_AE"/>
        </w:rPr>
        <w:t>3:18</w:t>
      </w:r>
      <w:r>
        <w:rPr>
          <w:rtl/>
          <w:cs/>
          <w:lang w:val="ar_AE" w:bidi="ar_AE"/>
        </w:rPr>
        <w:t>. ترجمة بديلة: "إلى ما تقوله"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10 (#1)</w:t>
      </w:r>
      <w:r>
        <w:rPr>
          <w:rtl/>
          <w:cs/>
          <w:lang w:val="ar_AE" w:bidi="ar_AE"/>
        </w:rPr>
      </w:r>
    </w:p>
    <w:p>
      <w:pPr>
        <w:bidi/>
      </w:pPr>
      <w:r>
        <w:rPr>
          <w:rtl/>
          <w:cs/>
          <w:lang w:val="ar_AE" w:bidi="ar_AE"/>
        </w:rPr>
      </w:r>
      <w:r>
        <w:rPr>
          <w:rtl/>
          <w:cs/>
          <w:lang w:val="ar_AE" w:bidi="ar_AE"/>
        </w:rPr>
        <w:t>בִּ֣י</w:t>
      </w:r>
    </w:p>
    <w:p>
      <w:pPr>
        <w:bidi/>
      </w:pPr>
      <w:r>
        <w:rPr>
          <w:rtl/>
          <w:cs/>
          <w:lang w:val="ar_AE" w:bidi="ar_AE"/>
        </w:rPr>
      </w:r>
      <w:r>
        <w:rPr>
          <w:b/>
          <w:rtl/>
          <w:cs/>
          <w:lang w:val="ar_AE" w:bidi="ar_AE"/>
        </w:rPr>
        <w:t>"اسْتَمِعْ أَيُّهَا السَّيِّدُ"</w:t>
      </w:r>
    </w:p>
    <w:p>
      <w:pPr>
        <w:bidi/>
      </w:pPr>
      <w:r>
        <w:rPr>
          <w:rtl/>
          <w:cs/>
          <w:lang w:val="ar_AE" w:bidi="ar_AE"/>
        </w:rPr>
      </w:r>
      <w:r>
        <w:rPr>
          <w:rtl/>
          <w:cs/>
          <w:lang w:val="ar_AE" w:bidi="ar_AE"/>
        </w:rPr>
        <w:t>تُستخدم هذه الجملة من قِبَل المتحدث للتوسل إلى شخص أعلى للسماح له بالكلام. ترجمة بديلة: "من فضلك"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10 (#2)</w:t>
      </w:r>
      <w:r>
        <w:rPr>
          <w:rtl/>
          <w:cs/>
          <w:lang w:val="ar_AE" w:bidi="ar_AE"/>
        </w:rPr>
      </w:r>
    </w:p>
    <w:p>
      <w:pPr>
        <w:bidi/>
      </w:pPr>
      <w:r>
        <w:rPr>
          <w:rtl/>
          <w:cs/>
          <w:lang w:val="ar_AE" w:bidi="ar_AE"/>
        </w:rPr>
      </w:r>
      <w:r>
        <w:rPr>
          <w:rtl/>
          <w:cs/>
          <w:lang w:val="ar_AE" w:bidi="ar_AE"/>
        </w:rPr>
        <w:t>לֹא֩ אִ֨ישׁ דְּבָרִ֜ים אָנֹ֗כִי גַּ֤ם מִ⁠תְּמוֹל֙ גַּ֣ם מִ⁠שִּׁלְשֹׁ֔ם</w:t>
      </w:r>
    </w:p>
    <w:p>
      <w:pPr>
        <w:bidi/>
      </w:pPr>
      <w:r>
        <w:rPr>
          <w:rtl/>
          <w:cs/>
          <w:lang w:val="ar_AE" w:bidi="ar_AE"/>
        </w:rPr>
      </w:r>
      <w:r>
        <w:rPr>
          <w:b/>
          <w:rtl/>
          <w:cs/>
          <w:lang w:val="ar_AE" w:bidi="ar_AE"/>
        </w:rPr>
        <w:t>"لَسْتُ أَنَا صَاحِبَ كَلاَمٍ مُنْذُ أَمْسِ وَلاَ أَوَّلِ مِنْ أَمْسِ"</w:t>
      </w:r>
    </w:p>
    <w:p>
      <w:pPr>
        <w:bidi/>
      </w:pPr>
      <w:r>
        <w:rPr>
          <w:rtl/>
          <w:cs/>
          <w:lang w:val="ar_AE" w:bidi="ar_AE"/>
        </w:rPr>
      </w:r>
      <w:r>
        <w:rPr>
          <w:rtl/>
          <w:cs/>
          <w:lang w:val="ar_AE" w:bidi="ar_AE"/>
        </w:rPr>
        <w:t>ترجمة بديلة: "لم أكن أبدًا متحدثًا جيدًا، لا الآن ولا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10 (#3)</w:t>
      </w:r>
      <w:r>
        <w:rPr>
          <w:rtl/>
          <w:cs/>
          <w:lang w:val="ar_AE" w:bidi="ar_AE"/>
        </w:rPr>
      </w:r>
    </w:p>
    <w:p>
      <w:pPr>
        <w:bidi/>
      </w:pPr>
      <w:r>
        <w:rPr>
          <w:rtl/>
          <w:cs/>
          <w:lang w:val="ar_AE" w:bidi="ar_AE"/>
        </w:rPr>
      </w:r>
      <w:r>
        <w:rPr>
          <w:rtl/>
          <w:cs/>
          <w:lang w:val="ar_AE" w:bidi="ar_AE"/>
        </w:rPr>
        <w:t>אִ֨ישׁ דְּבָרִ֜ים</w:t>
      </w:r>
    </w:p>
    <w:p>
      <w:pPr>
        <w:bidi/>
      </w:pPr>
      <w:r>
        <w:rPr>
          <w:rtl/>
          <w:cs/>
          <w:lang w:val="ar_AE" w:bidi="ar_AE"/>
        </w:rPr>
      </w:r>
      <w:r>
        <w:rPr>
          <w:b/>
          <w:rtl/>
          <w:cs/>
          <w:lang w:val="ar_AE" w:bidi="ar_AE"/>
        </w:rPr>
        <w:t>"صَاحِبَ كَلاَمٍ"</w:t>
      </w:r>
    </w:p>
    <w:p>
      <w:pPr>
        <w:bidi/>
      </w:pPr>
      <w:r>
        <w:rPr>
          <w:rtl/>
          <w:cs/>
          <w:lang w:val="ar_AE" w:bidi="ar_AE"/>
        </w:rPr>
      </w:r>
      <w:r>
        <w:rPr>
          <w:rtl/>
          <w:cs/>
          <w:lang w:val="ar_AE" w:bidi="ar_AE"/>
        </w:rPr>
        <w:t>هذا التعبير يعني"رجل يجيد استخدام الكلمات"، بمعنى آخر، رجل بليغ يستطيع التحدث بشكل جيد ومقنع.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10 (#4)</w:t>
      </w:r>
      <w:r>
        <w:rPr>
          <w:rtl/>
          <w:cs/>
          <w:lang w:val="ar_AE" w:bidi="ar_AE"/>
        </w:rPr>
      </w:r>
    </w:p>
    <w:p>
      <w:pPr>
        <w:bidi/>
      </w:pPr>
      <w:r>
        <w:rPr>
          <w:rtl/>
          <w:cs/>
          <w:lang w:val="ar_AE" w:bidi="ar_AE"/>
        </w:rPr>
      </w:r>
      <w:r>
        <w:rPr>
          <w:rtl/>
          <w:cs/>
          <w:lang w:val="ar_AE" w:bidi="ar_AE"/>
        </w:rPr>
        <w:t>גַּ֤ם מִ⁠תְּמוֹל֙ גַּ֣ם מִ⁠שִּׁלְשֹׁ֔ם</w:t>
      </w:r>
    </w:p>
    <w:p>
      <w:pPr>
        <w:bidi/>
      </w:pPr>
      <w:r>
        <w:rPr>
          <w:rtl/>
          <w:cs/>
          <w:lang w:val="ar_AE" w:bidi="ar_AE"/>
        </w:rPr>
      </w:r>
      <w:r>
        <w:rPr>
          <w:b/>
          <w:rtl/>
          <w:cs/>
          <w:lang w:val="ar_AE" w:bidi="ar_AE"/>
        </w:rPr>
        <w:t>"لَسْتُ أَنَا صَاحِبَ كَلاَمٍ مُنْذُ أَمْسِ وَلاَ أَوَّلِ مِنْ أَمْسِ"</w:t>
      </w:r>
    </w:p>
    <w:p>
      <w:pPr>
        <w:bidi/>
      </w:pPr>
      <w:r>
        <w:rPr>
          <w:rtl/>
          <w:cs/>
          <w:lang w:val="ar_AE" w:bidi="ar_AE"/>
        </w:rPr>
      </w:r>
      <w:r>
        <w:rPr>
          <w:rtl/>
          <w:cs/>
          <w:lang w:val="ar_AE" w:bidi="ar_AE"/>
        </w:rPr>
        <w:t>هذه العبارات تعني ببساطة "في الماضي". إذا كان ذلك مفيدًا في لغتك، فيمكنك استخدام تعبير مشابه أو لغة واضحة.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10 (#5)</w:t>
      </w:r>
      <w:r>
        <w:rPr>
          <w:rtl/>
          <w:cs/>
          <w:lang w:val="ar_AE" w:bidi="ar_AE"/>
        </w:rPr>
      </w:r>
    </w:p>
    <w:p>
      <w:pPr>
        <w:bidi/>
      </w:pPr>
      <w:r>
        <w:rPr>
          <w:rtl/>
          <w:cs/>
          <w:lang w:val="ar_AE" w:bidi="ar_AE"/>
        </w:rPr>
      </w:r>
      <w:r>
        <w:rPr>
          <w:rtl/>
          <w:cs/>
          <w:lang w:val="ar_AE" w:bidi="ar_AE"/>
        </w:rPr>
        <w:t>עַבְדֶּ֑⁠ךָ</w:t>
      </w:r>
    </w:p>
    <w:p>
      <w:pPr>
        <w:bidi/>
      </w:pPr>
      <w:r>
        <w:rPr>
          <w:rtl/>
          <w:cs/>
          <w:lang w:val="ar_AE" w:bidi="ar_AE"/>
        </w:rPr>
      </w:r>
      <w:r>
        <w:rPr>
          <w:b/>
          <w:rtl/>
          <w:cs/>
          <w:lang w:val="ar_AE" w:bidi="ar_AE"/>
        </w:rPr>
        <w:t>"عَبْدَكَ"</w:t>
      </w:r>
    </w:p>
    <w:p>
      <w:pPr>
        <w:bidi/>
      </w:pPr>
      <w:r>
        <w:rPr>
          <w:rtl/>
          <w:cs/>
          <w:lang w:val="ar_AE" w:bidi="ar_AE"/>
        </w:rPr>
      </w:r>
      <w:r>
        <w:rPr>
          <w:rtl/>
          <w:cs/>
          <w:lang w:val="ar_AE" w:bidi="ar_AE"/>
        </w:rPr>
        <w:t>يشير موسى إلى نفسه كخادم لله ليخفض من مكانته أمام الله (وربما يفعل ذلك لجعل حجته بعدم القدرة أقوى). إذا كان هذا مربكًا في لغتك، فيمكنك توضيح ما يقصده. ترجمة بديلة: "أنا، خادمك"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10 (#6)</w:t>
      </w:r>
      <w:r>
        <w:rPr>
          <w:rtl/>
          <w:cs/>
          <w:lang w:val="ar_AE" w:bidi="ar_AE"/>
        </w:rPr>
      </w:r>
    </w:p>
    <w:p>
      <w:pPr>
        <w:bidi/>
      </w:pPr>
      <w:r>
        <w:rPr>
          <w:rtl/>
          <w:cs/>
          <w:lang w:val="ar_AE" w:bidi="ar_AE"/>
        </w:rPr>
      </w:r>
      <w:r>
        <w:rPr>
          <w:rtl/>
          <w:cs/>
          <w:lang w:val="ar_AE" w:bidi="ar_AE"/>
        </w:rPr>
        <w:t>כְבַד־פֶּ֛ה וּ⁠כְבַ֥ד לָשׁ֖וֹן</w:t>
      </w:r>
    </w:p>
    <w:p>
      <w:pPr>
        <w:bidi/>
      </w:pPr>
      <w:r>
        <w:rPr>
          <w:rtl/>
          <w:cs/>
          <w:lang w:val="ar_AE" w:bidi="ar_AE"/>
        </w:rPr>
      </w:r>
      <w:r>
        <w:rPr>
          <w:b/>
          <w:rtl/>
          <w:cs/>
          <w:lang w:val="ar_AE" w:bidi="ar_AE"/>
        </w:rPr>
        <w:t>"بَلْ أَنَا ثَقِيلُ الْفَمِ وَاللِّسَانِ"</w:t>
      </w:r>
    </w:p>
    <w:p>
      <w:pPr>
        <w:bidi/>
      </w:pPr>
      <w:r>
        <w:rPr>
          <w:rtl/>
          <w:cs/>
          <w:lang w:val="ar_AE" w:bidi="ar_AE"/>
        </w:rPr>
      </w:r>
      <w:r>
        <w:rPr>
          <w:rtl/>
          <w:cs/>
          <w:lang w:val="ar_AE" w:bidi="ar_AE"/>
        </w:rPr>
        <w:t>هذه العبارات تعني في الأساس الشيء نفسه. ويستخدمها موسى للتأكيد على أنه ليس متحدثًا جيدًا. إذا كانت لغتك لا تستخدم التكرار بهذه الطريقة، فيمكنك دمج هذه العبارات. ترجمة بديلة: "لست جيدًا في التحدث أمام الناس"</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10 (#7)</w:t>
      </w:r>
      <w:r>
        <w:rPr>
          <w:rtl/>
          <w:cs/>
          <w:lang w:val="ar_AE" w:bidi="ar_AE"/>
        </w:rPr>
      </w:r>
    </w:p>
    <w:p>
      <w:pPr>
        <w:bidi/>
      </w:pPr>
      <w:r>
        <w:rPr>
          <w:rtl/>
          <w:cs/>
          <w:lang w:val="ar_AE" w:bidi="ar_AE"/>
        </w:rPr>
      </w:r>
      <w:r>
        <w:rPr>
          <w:rtl/>
          <w:cs/>
          <w:lang w:val="ar_AE" w:bidi="ar_AE"/>
        </w:rPr>
        <w:t>לָשׁ֖וֹן</w:t>
      </w:r>
    </w:p>
    <w:p>
      <w:pPr>
        <w:bidi/>
      </w:pPr>
      <w:r>
        <w:rPr>
          <w:rtl/>
          <w:cs/>
          <w:lang w:val="ar_AE" w:bidi="ar_AE"/>
        </w:rPr>
      </w:r>
      <w:r>
        <w:rPr>
          <w:b/>
          <w:rtl/>
          <w:cs/>
          <w:lang w:val="ar_AE" w:bidi="ar_AE"/>
        </w:rPr>
        <w:t>"وَاللِّسَانِ"</w:t>
      </w:r>
    </w:p>
    <w:p>
      <w:pPr>
        <w:bidi/>
      </w:pPr>
      <w:r>
        <w:rPr>
          <w:rtl/>
          <w:cs/>
          <w:lang w:val="ar_AE" w:bidi="ar_AE"/>
        </w:rPr>
      </w:r>
      <w:r>
        <w:rPr>
          <w:rtl/>
          <w:cs/>
          <w:lang w:val="ar_AE" w:bidi="ar_AE"/>
        </w:rPr>
        <w:t xml:space="preserve">هنا، تشير كلمة </w:t>
      </w:r>
      <w:r>
        <w:rPr>
          <w:b/>
          <w:rtl/>
          <w:cs/>
          <w:lang w:val="ar_AE" w:bidi="ar_AE"/>
        </w:rPr>
        <w:t>اللسان</w:t>
      </w:r>
      <w:r>
        <w:rPr>
          <w:rtl/>
          <w:cs/>
          <w:lang w:val="ar_AE" w:bidi="ar_AE"/>
        </w:rPr>
        <w:t xml:space="preserve"> إلى قدرة موسى على الكلام. إذا كان ذلك مفيدًا في لغتك، فيمكنك استخدام تعبير مشابه أو لغة واضحة. ترجمة بديلة: "الكلام"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11 (#1)</w:t>
      </w:r>
      <w:r>
        <w:rPr>
          <w:rtl/>
          <w:cs/>
          <w:lang w:val="ar_AE" w:bidi="ar_AE"/>
        </w:rPr>
      </w:r>
    </w:p>
    <w:p>
      <w:pPr>
        <w:bidi/>
      </w:pPr>
      <w:r>
        <w:rPr>
          <w:rtl/>
          <w:cs/>
          <w:lang w:val="ar_AE" w:bidi="ar_AE"/>
        </w:rPr>
      </w:r>
      <w:r>
        <w:rPr>
          <w:rtl/>
          <w:cs/>
          <w:lang w:val="ar_AE" w:bidi="ar_AE"/>
        </w:rPr>
        <w:t>מִ֣י שָׂ֣ם פֶּה֮ לָֽ⁠אָדָם֒</w:t>
      </w:r>
    </w:p>
    <w:p>
      <w:pPr>
        <w:bidi/>
      </w:pPr>
      <w:r>
        <w:rPr>
          <w:rtl/>
          <w:cs/>
          <w:lang w:val="ar_AE" w:bidi="ar_AE"/>
        </w:rPr>
      </w:r>
      <w:r>
        <w:rPr>
          <w:b/>
          <w:rtl/>
          <w:cs/>
          <w:lang w:val="ar_AE" w:bidi="ar_AE"/>
        </w:rPr>
        <w:t>"مَنْ صَنَعَ لِلإِنْسَانِ فَمًا؟"</w:t>
      </w:r>
    </w:p>
    <w:p>
      <w:pPr>
        <w:bidi/>
      </w:pPr>
      <w:r>
        <w:rPr>
          <w:rtl/>
          <w:cs/>
          <w:lang w:val="ar_AE" w:bidi="ar_AE"/>
        </w:rPr>
      </w:r>
      <w:r>
        <w:rPr>
          <w:rtl/>
          <w:cs/>
          <w:lang w:val="ar_AE" w:bidi="ar_AE"/>
        </w:rPr>
        <w:t xml:space="preserve">يستخدم الرب (يهوه) هذا السؤال للتأكيد على أنه هو الخالق الذي يجعل من الممكن للناس التحدث. إذا كنت لن تستخدم سؤالًا بلاغيًا لهذا الغرض في لغتك، فيمكنك ترجمة كلماته </w:t>
      </w:r>
      <w:r>
        <w:rPr>
          <w:rtl/>
          <w:cs/>
          <w:lang w:val="ar_AE" w:bidi="ar_AE"/>
        </w:rPr>
        <w:t xml:space="preserve">في صيغة جملة خبرية أو صيغة تعجب وتوصيل التوكيد بطريقة أخرى. </w:t>
      </w:r>
      <w:r>
        <w:rPr>
          <w:rtl/>
          <w:cs/>
          <w:lang w:val="ar_AE" w:bidi="ar_AE"/>
        </w:rPr>
        <w:t>ترجمة بديلة: "ألست أنا، يهوه، الذي خلق الفم للإنسان وأعطاه القدرة على الكلام"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11 (#2)</w:t>
      </w:r>
      <w:r>
        <w:rPr>
          <w:rtl/>
          <w:cs/>
          <w:lang w:val="ar_AE" w:bidi="ar_AE"/>
        </w:rPr>
      </w:r>
    </w:p>
    <w:p>
      <w:pPr>
        <w:bidi/>
      </w:pPr>
      <w:r>
        <w:rPr>
          <w:rtl/>
          <w:cs/>
          <w:lang w:val="ar_AE" w:bidi="ar_AE"/>
        </w:rPr>
      </w:r>
      <w:r>
        <w:rPr>
          <w:rtl/>
          <w:cs/>
          <w:lang w:val="ar_AE" w:bidi="ar_AE"/>
        </w:rPr>
        <w:t>מִֽי־יָשׂ֣וּם אִלֵּ֔ם א֣וֹ חֵרֵ֔שׁ א֥וֹ פִקֵּ֖חַ א֣וֹ עִוֵּ֑ר</w:t>
      </w:r>
    </w:p>
    <w:p>
      <w:pPr>
        <w:bidi/>
      </w:pPr>
      <w:r>
        <w:rPr>
          <w:rtl/>
          <w:cs/>
          <w:lang w:val="ar_AE" w:bidi="ar_AE"/>
        </w:rPr>
      </w:r>
      <w:r>
        <w:rPr>
          <w:b/>
          <w:rtl/>
          <w:cs/>
          <w:lang w:val="ar_AE" w:bidi="ar_AE"/>
        </w:rPr>
        <w:t>"أَوْ مَنْ يَصْنَعُ أَخْرَسَ أَوْ أَصَمَّ أَوْ بَصِيرًا أَوْ أَعْمَى؟"</w:t>
      </w:r>
    </w:p>
    <w:p>
      <w:pPr>
        <w:bidi/>
      </w:pPr>
      <w:r>
        <w:rPr>
          <w:rtl/>
          <w:cs/>
          <w:lang w:val="ar_AE" w:bidi="ar_AE"/>
        </w:rPr>
      </w:r>
      <w:r>
        <w:rPr>
          <w:rtl/>
          <w:cs/>
          <w:lang w:val="ar_AE" w:bidi="ar_AE"/>
        </w:rPr>
        <w:t xml:space="preserve">يستخدم الرب (يهوه) هذا السؤال للتأكيد على أنه هو الذي يقرر ما إذا كان الناس يمكنهم التحدث والسمع، وإذا كانوا يستطيعون الرؤية. إذا لم تكن ستستخدم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"من يجعل الناس قادرين على التحدث أو السمع أو الرؤية أو أن يكونوا عميانًا"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11 (#3)</w:t>
      </w:r>
      <w:r>
        <w:rPr>
          <w:rtl/>
          <w:cs/>
          <w:lang w:val="ar_AE" w:bidi="ar_AE"/>
        </w:rPr>
      </w:r>
    </w:p>
    <w:p>
      <w:pPr>
        <w:bidi/>
      </w:pPr>
      <w:r>
        <w:rPr>
          <w:rtl/>
          <w:cs/>
          <w:lang w:val="ar_AE" w:bidi="ar_AE"/>
        </w:rPr>
      </w:r>
      <w:r>
        <w:rPr>
          <w:rtl/>
          <w:cs/>
          <w:lang w:val="ar_AE" w:bidi="ar_AE"/>
        </w:rPr>
        <w:t>הֲ⁠לֹ֥א אָנֹכִ֖י יְהוָֽה</w:t>
      </w:r>
    </w:p>
    <w:p>
      <w:pPr>
        <w:bidi/>
      </w:pPr>
      <w:r>
        <w:rPr>
          <w:rtl/>
          <w:cs/>
          <w:lang w:val="ar_AE" w:bidi="ar_AE"/>
        </w:rPr>
      </w:r>
      <w:r>
        <w:rPr>
          <w:b/>
          <w:rtl/>
          <w:cs/>
          <w:lang w:val="ar_AE" w:bidi="ar_AE"/>
        </w:rPr>
        <w:t>"أَمَا هُوَ أَنَا الرَّبُّ؟"</w:t>
      </w:r>
    </w:p>
    <w:p>
      <w:pPr>
        <w:bidi/>
      </w:pPr>
      <w:r>
        <w:rPr>
          <w:rtl/>
          <w:cs/>
          <w:lang w:val="ar_AE" w:bidi="ar_AE"/>
        </w:rPr>
      </w:r>
      <w:r>
        <w:rPr>
          <w:rtl/>
          <w:cs/>
          <w:lang w:val="ar_AE" w:bidi="ar_AE"/>
        </w:rPr>
        <w:t xml:space="preserve">يستخدم الرب (يهوه) هذا السؤال للتأكيد على أنه وحده من يتخذ هذه القرارات.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"أنا، الرب (يهوه)، من يفعل هذا!"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12 (#1)</w:t>
      </w:r>
      <w:r>
        <w:rPr>
          <w:rtl/>
          <w:cs/>
          <w:lang w:val="ar_AE" w:bidi="ar_AE"/>
        </w:rPr>
      </w:r>
    </w:p>
    <w:p>
      <w:pPr>
        <w:bidi/>
      </w:pPr>
      <w:r>
        <w:rPr>
          <w:rtl/>
          <w:cs/>
          <w:lang w:val="ar_AE" w:bidi="ar_AE"/>
        </w:rPr>
      </w:r>
      <w:r>
        <w:rPr>
          <w:rtl/>
          <w:cs/>
          <w:lang w:val="ar_AE" w:bidi="ar_AE"/>
        </w:rPr>
        <w:t>וְ⁠אָנֹכִי֙ אֶֽהְיֶ֣ה עִם־פִּ֔י⁠ךָ</w:t>
      </w:r>
    </w:p>
    <w:p>
      <w:pPr>
        <w:bidi/>
      </w:pPr>
      <w:r>
        <w:rPr>
          <w:rtl/>
          <w:cs/>
          <w:lang w:val="ar_AE" w:bidi="ar_AE"/>
        </w:rPr>
      </w:r>
      <w:r>
        <w:rPr>
          <w:b/>
          <w:rtl/>
          <w:cs/>
          <w:lang w:val="ar_AE" w:bidi="ar_AE"/>
        </w:rPr>
        <w:t>"وَأَنَا أَكُونُ مَعَ فَمِكَ"</w:t>
      </w:r>
    </w:p>
    <w:p>
      <w:pPr>
        <w:bidi/>
      </w:pPr>
      <w:r>
        <w:rPr>
          <w:rtl/>
          <w:cs/>
          <w:lang w:val="ar_AE" w:bidi="ar_AE"/>
        </w:rPr>
      </w:r>
      <w:r>
        <w:rPr>
          <w:rtl/>
          <w:cs/>
          <w:lang w:val="ar_AE" w:bidi="ar_AE"/>
        </w:rPr>
        <w:t xml:space="preserve">هنا، كلمة </w:t>
      </w:r>
      <w:r>
        <w:rPr>
          <w:b/>
          <w:rtl/>
          <w:cs/>
          <w:lang w:val="ar_AE" w:bidi="ar_AE"/>
        </w:rPr>
        <w:t>الفم</w:t>
      </w:r>
      <w:r>
        <w:rPr>
          <w:rtl/>
          <w:cs/>
          <w:lang w:val="ar_AE" w:bidi="ar_AE"/>
        </w:rPr>
        <w:t xml:space="preserve"> تشير إلى قدرة موسى على الكلام. إذا كان ذلك مفيدًا في لغتك، فيمكنك استخدام تعبير مشابه أو لغة واضحة. ترجمة بديلة: "سأمنحك القدرة على الكلام"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13 (#1)</w:t>
      </w:r>
      <w:r>
        <w:rPr>
          <w:rtl/>
          <w:cs/>
          <w:lang w:val="ar_AE" w:bidi="ar_AE"/>
        </w:rPr>
      </w:r>
    </w:p>
    <w:p>
      <w:pPr>
        <w:bidi/>
      </w:pPr>
      <w:r>
        <w:rPr>
          <w:rtl/>
          <w:cs/>
          <w:lang w:val="ar_AE" w:bidi="ar_AE"/>
        </w:rPr>
      </w:r>
      <w:r>
        <w:rPr>
          <w:rtl/>
          <w:cs/>
          <w:lang w:val="ar_AE" w:bidi="ar_AE"/>
        </w:rPr>
        <w:t>בִּ֣י</w:t>
      </w:r>
    </w:p>
    <w:p>
      <w:pPr>
        <w:bidi/>
      </w:pPr>
      <w:r>
        <w:rPr>
          <w:rtl/>
          <w:cs/>
          <w:lang w:val="ar_AE" w:bidi="ar_AE"/>
        </w:rPr>
      </w:r>
      <w:r>
        <w:rPr>
          <w:b/>
          <w:rtl/>
          <w:cs/>
          <w:lang w:val="ar_AE" w:bidi="ar_AE"/>
        </w:rPr>
        <w:t>"اسْتَمِعْ أَيُّهَا السَّيِّدُ"</w:t>
      </w:r>
    </w:p>
    <w:p>
      <w:pPr>
        <w:bidi/>
      </w:pPr>
      <w:r>
        <w:rPr>
          <w:rtl/>
          <w:cs/>
          <w:lang w:val="ar_AE" w:bidi="ar_AE"/>
        </w:rPr>
      </w:r>
      <w:r>
        <w:rPr>
          <w:rtl/>
          <w:cs/>
          <w:lang w:val="ar_AE" w:bidi="ar_AE"/>
        </w:rPr>
        <w:t xml:space="preserve">تُستخدم هذه الكلمة من قِبَل المتحدث للتوسل إلى شخص أعلى للسماح له بالتحدث. انظر ما فعلته في </w:t>
      </w:r>
      <w:r>
        <w:rPr>
          <w:rtl/>
          <w:cs/>
          <w:lang w:val="ar_AE" w:bidi="ar_AE"/>
        </w:rPr>
        <w:t>4:10</w:t>
      </w:r>
      <w:r>
        <w:rPr>
          <w:rtl/>
          <w:cs/>
          <w:lang w:val="ar_AE" w:bidi="ar_AE"/>
        </w:rPr>
        <w:t>. ترجمة بديلة: "من فضلك"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13 (#2)</w:t>
      </w:r>
      <w:r>
        <w:rPr>
          <w:rtl/>
          <w:cs/>
          <w:lang w:val="ar_AE" w:bidi="ar_AE"/>
        </w:rPr>
      </w:r>
    </w:p>
    <w:p>
      <w:pPr>
        <w:bidi/>
      </w:pPr>
      <w:r>
        <w:rPr>
          <w:rtl/>
          <w:cs/>
          <w:lang w:val="ar_AE" w:bidi="ar_AE"/>
        </w:rPr>
      </w:r>
      <w:r>
        <w:rPr>
          <w:rtl/>
          <w:cs/>
          <w:lang w:val="ar_AE" w:bidi="ar_AE"/>
        </w:rPr>
        <w:t>שְֽׁלַֽח־נָ֖א בְּ⁠יַד־תִּשְׁלָֽח</w:t>
      </w:r>
    </w:p>
    <w:p>
      <w:pPr>
        <w:bidi/>
      </w:pPr>
      <w:r>
        <w:rPr>
          <w:rtl/>
          <w:cs/>
          <w:lang w:val="ar_AE" w:bidi="ar_AE"/>
        </w:rPr>
      </w:r>
      <w:r>
        <w:rPr>
          <w:b/>
          <w:rtl/>
          <w:cs/>
          <w:lang w:val="ar_AE" w:bidi="ar_AE"/>
        </w:rPr>
        <w:t>"أَرْسِلْ بِيَدِ مَنْ تُرْسِلُ"</w:t>
      </w:r>
    </w:p>
    <w:p>
      <w:pPr>
        <w:bidi/>
      </w:pPr>
      <w:r>
        <w:rPr>
          <w:rtl/>
          <w:cs/>
          <w:lang w:val="ar_AE" w:bidi="ar_AE"/>
        </w:rPr>
      </w:r>
      <w:r>
        <w:rPr>
          <w:rtl/>
          <w:cs/>
          <w:lang w:val="ar_AE" w:bidi="ar_AE"/>
        </w:rPr>
        <w:t>في ترجمة هذه العبارة، من المهم توضيح أن موسى يطلب من الرب (يهوه) إرسال شخص آخر. فهو هنا لا يقبل تكليف الرب (يهوه).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13 (#3)</w:t>
      </w:r>
      <w:r>
        <w:rPr>
          <w:rtl/>
          <w:cs/>
          <w:lang w:val="ar_AE" w:bidi="ar_AE"/>
        </w:rPr>
      </w:r>
    </w:p>
    <w:p>
      <w:pPr>
        <w:bidi/>
      </w:pPr>
      <w:r>
        <w:rPr>
          <w:rtl/>
          <w:cs/>
          <w:lang w:val="ar_AE" w:bidi="ar_AE"/>
        </w:rPr>
      </w:r>
      <w:r>
        <w:rPr>
          <w:rtl/>
          <w:cs/>
          <w:lang w:val="ar_AE" w:bidi="ar_AE"/>
        </w:rPr>
        <w:t>בְּ⁠יַד</w:t>
      </w:r>
    </w:p>
    <w:p>
      <w:pPr>
        <w:bidi/>
      </w:pPr>
      <w:r>
        <w:rPr>
          <w:rtl/>
          <w:cs/>
          <w:lang w:val="ar_AE" w:bidi="ar_AE"/>
        </w:rPr>
      </w:r>
      <w:r>
        <w:rPr>
          <w:b/>
          <w:rtl/>
          <w:cs/>
          <w:lang w:val="ar_AE" w:bidi="ar_AE"/>
        </w:rPr>
        <w:t>"بيد"</w:t>
      </w:r>
    </w:p>
    <w:p>
      <w:pPr>
        <w:bidi/>
      </w:pPr>
      <w:r>
        <w:rPr>
          <w:rtl/>
          <w:cs/>
          <w:lang w:val="ar_AE" w:bidi="ar_AE"/>
        </w:rPr>
      </w:r>
      <w:r>
        <w:rPr>
          <w:rtl/>
          <w:cs/>
          <w:lang w:val="ar_AE" w:bidi="ar_AE"/>
        </w:rPr>
        <w:t>هذه العبارة تعني "بواسطة شخص". فالصورة هنا هي لشخص يحمل رسالة يهوه في يده إلى بني إسرائيل وفرعون. إذا كان ذلك مفيدًا في لغتك، فيمكنك ترجمة المعنى بشكل واضح.</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14 (#1)</w:t>
      </w:r>
      <w:r>
        <w:rPr>
          <w:rtl/>
          <w:cs/>
          <w:lang w:val="ar_AE" w:bidi="ar_AE"/>
        </w:rPr>
      </w:r>
    </w:p>
    <w:p>
      <w:pPr>
        <w:bidi/>
      </w:pPr>
      <w:r>
        <w:rPr>
          <w:rtl/>
          <w:cs/>
          <w:lang w:val="ar_AE" w:bidi="ar_AE"/>
        </w:rPr>
      </w:r>
      <w:r>
        <w:rPr>
          <w:rtl/>
          <w:cs/>
          <w:lang w:val="ar_AE" w:bidi="ar_AE"/>
        </w:rPr>
        <w:t>וַ⁠יִּֽחַר־אַ֨ף יְהוָ֜ה</w:t>
      </w:r>
    </w:p>
    <w:p>
      <w:pPr>
        <w:bidi/>
      </w:pPr>
      <w:r>
        <w:rPr>
          <w:rtl/>
          <w:cs/>
          <w:lang w:val="ar_AE" w:bidi="ar_AE"/>
        </w:rPr>
      </w:r>
      <w:r>
        <w:rPr>
          <w:b/>
          <w:rtl/>
          <w:cs/>
          <w:lang w:val="ar_AE" w:bidi="ar_AE"/>
        </w:rPr>
        <w:t>"فَحَمِيَ غَضَبُ الرَّبِّ عَلَى مُوسَى"</w:t>
      </w:r>
    </w:p>
    <w:p>
      <w:pPr>
        <w:bidi/>
      </w:pPr>
      <w:r>
        <w:rPr>
          <w:rtl/>
          <w:cs/>
          <w:lang w:val="ar_AE" w:bidi="ar_AE"/>
        </w:rPr>
      </w:r>
      <w:r>
        <w:rPr>
          <w:rtl/>
          <w:cs/>
          <w:lang w:val="ar_AE" w:bidi="ar_AE"/>
        </w:rPr>
        <w:t>هذا يعني أن الرب (يهوه) كان غاضبًا. إذا كان من المفيد في لغتك، فيمكنك استخدام تعبير مشابه أو استخدام لغة أوضح. ترجمة بديلة: "أصبح يهوه غاضبًا"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14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يهوه. ترجمة بديلة: "وقال يهوه"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14 (#3)</w:t>
      </w:r>
      <w:r>
        <w:rPr>
          <w:rtl/>
          <w:cs/>
          <w:lang w:val="ar_AE" w:bidi="ar_AE"/>
        </w:rPr>
      </w:r>
    </w:p>
    <w:p>
      <w:pPr>
        <w:bidi/>
      </w:pPr>
      <w:r>
        <w:rPr>
          <w:rtl/>
          <w:cs/>
          <w:lang w:val="ar_AE" w:bidi="ar_AE"/>
        </w:rPr>
      </w:r>
      <w:r>
        <w:rPr>
          <w:rtl/>
          <w:cs/>
          <w:lang w:val="ar_AE" w:bidi="ar_AE"/>
        </w:rPr>
        <w:t>הֲ⁠לֹ֨א אַהֲרֹ֤ן אָחִ֨י⁠ךָ֙ הַ⁠לֵּוִ֔י</w:t>
      </w:r>
    </w:p>
    <w:p>
      <w:pPr>
        <w:bidi/>
      </w:pPr>
      <w:r>
        <w:rPr>
          <w:rtl/>
          <w:cs/>
          <w:lang w:val="ar_AE" w:bidi="ar_AE"/>
        </w:rPr>
      </w:r>
      <w:r>
        <w:rPr>
          <w:b/>
          <w:rtl/>
          <w:cs/>
          <w:lang w:val="ar_AE" w:bidi="ar_AE"/>
        </w:rPr>
        <w:t>"أَلَيْسَ هَارُونُ اللاَّوِيُّ أَخَاكَ؟"</w:t>
      </w:r>
    </w:p>
    <w:p>
      <w:pPr>
        <w:bidi/>
      </w:pPr>
      <w:r>
        <w:rPr>
          <w:rtl/>
          <w:cs/>
          <w:lang w:val="ar_AE" w:bidi="ar_AE"/>
        </w:rPr>
      </w:r>
      <w:r>
        <w:rPr>
          <w:rtl/>
          <w:cs/>
          <w:lang w:val="ar_AE" w:bidi="ar_AE"/>
        </w:rPr>
        <w:t xml:space="preserve">يستخدم الرب (يهوه) هذا السؤال البلاغي ليقترح بديلًا لموسى.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"أعلم أن لديك أخًا، هارون اللاوي."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14 (#4)</w:t>
      </w:r>
      <w:r>
        <w:rPr>
          <w:rtl/>
          <w:cs/>
          <w:lang w:val="ar_AE" w:bidi="ar_AE"/>
        </w:rPr>
      </w:r>
    </w:p>
    <w:p>
      <w:pPr>
        <w:bidi/>
      </w:pPr>
      <w:r>
        <w:rPr>
          <w:rtl/>
          <w:cs/>
          <w:lang w:val="ar_AE" w:bidi="ar_AE"/>
        </w:rPr>
      </w:r>
      <w:r>
        <w:rPr>
          <w:rtl/>
          <w:cs/>
          <w:lang w:val="ar_AE" w:bidi="ar_AE"/>
        </w:rPr>
        <w:t>אָחִ֨י⁠ךָ֙</w:t>
      </w:r>
    </w:p>
    <w:p>
      <w:pPr>
        <w:bidi/>
      </w:pPr>
      <w:r>
        <w:rPr>
          <w:rtl/>
          <w:cs/>
          <w:lang w:val="ar_AE" w:bidi="ar_AE"/>
        </w:rPr>
      </w:r>
      <w:r>
        <w:rPr>
          <w:b/>
          <w:rtl/>
          <w:cs/>
          <w:lang w:val="ar_AE" w:bidi="ar_AE"/>
        </w:rPr>
        <w:t>"أخوك"</w:t>
      </w:r>
    </w:p>
    <w:p>
      <w:pPr>
        <w:bidi/>
      </w:pPr>
      <w:r>
        <w:rPr>
          <w:rtl/>
          <w:cs/>
          <w:lang w:val="ar_AE" w:bidi="ar_AE"/>
        </w:rPr>
      </w:r>
      <w:r>
        <w:rPr>
          <w:rtl/>
          <w:cs/>
          <w:lang w:val="ar_AE" w:bidi="ar_AE"/>
        </w:rPr>
        <w:t>كان هارون أكبر من موسى. إذا كانت لغتك تستخدم مصطلحًا مختلفًا للعلاقة الأخوية بناءً على الجنس وترتيب العمر، اختر المصطلح المناسب.</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14 (#5)</w:t>
      </w:r>
      <w:r>
        <w:rPr>
          <w:rtl/>
          <w:cs/>
          <w:lang w:val="ar_AE" w:bidi="ar_AE"/>
        </w:rPr>
      </w:r>
    </w:p>
    <w:p>
      <w:pPr>
        <w:bidi/>
      </w:pPr>
      <w:r>
        <w:rPr>
          <w:rtl/>
          <w:cs/>
          <w:lang w:val="ar_AE" w:bidi="ar_AE"/>
        </w:rPr>
      </w:r>
      <w:r>
        <w:rPr>
          <w:rtl/>
          <w:cs/>
          <w:lang w:val="ar_AE" w:bidi="ar_AE"/>
        </w:rPr>
        <w:t>דַבֵּ֥ר יְדַבֵּ֖ר</w:t>
      </w:r>
    </w:p>
    <w:p>
      <w:pPr>
        <w:bidi/>
      </w:pPr>
      <w:r>
        <w:rPr>
          <w:rtl/>
          <w:cs/>
          <w:lang w:val="ar_AE" w:bidi="ar_AE"/>
        </w:rPr>
      </w:r>
      <w:r>
        <w:rPr>
          <w:b/>
          <w:rtl/>
          <w:cs/>
          <w:lang w:val="ar_AE" w:bidi="ar_AE"/>
        </w:rPr>
        <w:t>"أَنَا أَعْلَمُ أَنَّهُ هُوَ يَتَكَلَّمُ (بشكل جيد)"</w:t>
      </w:r>
    </w:p>
    <w:p>
      <w:pPr>
        <w:bidi/>
      </w:pPr>
      <w:r>
        <w:rPr>
          <w:rtl/>
          <w:cs/>
          <w:lang w:val="ar_AE" w:bidi="ar_AE"/>
        </w:rPr>
      </w:r>
      <w:r>
        <w:rPr>
          <w:rtl/>
          <w:cs/>
          <w:lang w:val="ar_AE" w:bidi="ar_AE"/>
        </w:rPr>
        <w:t xml:space="preserve">في اللغة العبرية، تتكرر كلمة </w:t>
      </w:r>
      <w:r>
        <w:rPr>
          <w:b/>
          <w:rtl/>
          <w:cs/>
          <w:lang w:val="ar_AE" w:bidi="ar_AE"/>
        </w:rPr>
        <w:t>يتكلم</w:t>
      </w:r>
      <w:r>
        <w:rPr>
          <w:rtl/>
          <w:cs/>
          <w:lang w:val="ar_AE" w:bidi="ar_AE"/>
        </w:rPr>
        <w:t xml:space="preserve">. وهذا يعني أنه يتحدث بشكل جيد. ولكن لا يمكن للغة الإنجليزية التعبير عن هذا بالتكرار، لذا تم ترجمة معنى التكرار في ترجمة ULT الإنجليزية في هذه الحالة بإضافة عبارة </w:t>
      </w:r>
      <w:r>
        <w:rPr>
          <w:b/>
          <w:rtl/>
          <w:cs/>
          <w:lang w:val="ar_AE" w:bidi="ar_AE"/>
        </w:rPr>
        <w:t>(بشكل جيد)</w:t>
      </w:r>
      <w:r>
        <w:rPr>
          <w:rtl/>
          <w:cs/>
          <w:lang w:val="ar_AE" w:bidi="ar_AE"/>
        </w:rPr>
        <w:t>. إذا كانت لغتك يمكن أن تقول شيئًا مثل "يتحدث يتحدث" لتعني "يتحدث بشكل جيد"، ففكر في ذلك؛ وإلا، ترجم المعنى بشكل مشابه للترجمات الإنجليزية ULT أو UST.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14 (#6)</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"وَأَيْضًا هَا هُوَ"</w:t>
      </w:r>
    </w:p>
    <w:p>
      <w:pPr>
        <w:bidi/>
      </w:pPr>
      <w:r>
        <w:rPr>
          <w:rtl/>
          <w:cs/>
          <w:lang w:val="ar_AE" w:bidi="ar_AE"/>
        </w:rPr>
      </w:r>
      <w:r>
        <w:rPr>
          <w:rtl/>
          <w:cs/>
          <w:lang w:val="ar_AE" w:bidi="ar_AE"/>
        </w:rPr>
        <w:t xml:space="preserve">هنا، </w:t>
      </w:r>
      <w:r>
        <w:rPr>
          <w:b/>
          <w:rtl/>
          <w:cs/>
          <w:lang w:val="ar_AE" w:bidi="ar_AE"/>
        </w:rPr>
        <w:t xml:space="preserve">ها هو </w:t>
      </w:r>
      <w:r>
        <w:rPr>
          <w:rtl/>
          <w:cs/>
          <w:lang w:val="ar_AE" w:bidi="ar_AE"/>
        </w:rPr>
        <w:t>تُستخدم لجذب الانتباه إلى المعلومات المفاجئة التي تليها. إذا كانت لغتك تحتوي على مصطلح يعمل بهذه الطريقة ("استمع!" أو "انظر!" أو "انتبه!"), فاستخدمه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14 (#7)</w:t>
      </w:r>
      <w:r>
        <w:rPr>
          <w:rtl/>
          <w:cs/>
          <w:lang w:val="ar_AE" w:bidi="ar_AE"/>
        </w:rPr>
      </w:r>
    </w:p>
    <w:p>
      <w:pPr>
        <w:bidi/>
      </w:pPr>
      <w:r>
        <w:rPr>
          <w:rtl/>
          <w:cs/>
          <w:lang w:val="ar_AE" w:bidi="ar_AE"/>
        </w:rPr>
      </w:r>
      <w:r>
        <w:rPr>
          <w:rtl/>
          <w:cs/>
          <w:lang w:val="ar_AE" w:bidi="ar_AE"/>
        </w:rPr>
        <w:t>יֹצֵ֣א</w:t>
      </w:r>
    </w:p>
    <w:p>
      <w:pPr>
        <w:bidi/>
      </w:pPr>
      <w:r>
        <w:rPr>
          <w:rtl/>
          <w:cs/>
          <w:lang w:val="ar_AE" w:bidi="ar_AE"/>
        </w:rPr>
      </w:r>
      <w:r>
        <w:rPr>
          <w:b/>
          <w:rtl/>
          <w:cs/>
          <w:lang w:val="ar_AE" w:bidi="ar_AE"/>
        </w:rPr>
        <w:t>"خَارِجٌ"</w:t>
      </w:r>
    </w:p>
    <w:p>
      <w:pPr>
        <w:bidi/>
      </w:pPr>
      <w:r>
        <w:rPr>
          <w:rtl/>
          <w:cs/>
          <w:lang w:val="ar_AE" w:bidi="ar_AE"/>
        </w:rPr>
      </w:r>
      <w:r>
        <w:rPr>
          <w:rtl/>
          <w:cs/>
          <w:lang w:val="ar_AE" w:bidi="ar_AE"/>
        </w:rPr>
        <w:t>يقول الرب (يهوه) إن هارون قادم من مصر إلى مديان للعثور على موسى. ربما يكون سيرًا على الأقدام. واعتمادًا على اللغة، قد يختلف الشكل المطلوب للفعل "يذهب" أو "يأتي".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14 (#8)</w:t>
      </w:r>
      <w:r>
        <w:rPr>
          <w:rtl/>
          <w:cs/>
          <w:lang w:val="ar_AE" w:bidi="ar_AE"/>
        </w:rPr>
      </w:r>
    </w:p>
    <w:p>
      <w:pPr>
        <w:bidi/>
      </w:pPr>
      <w:r>
        <w:rPr>
          <w:rtl/>
          <w:cs/>
          <w:lang w:val="ar_AE" w:bidi="ar_AE"/>
        </w:rPr>
      </w:r>
      <w:r>
        <w:rPr>
          <w:rtl/>
          <w:cs/>
          <w:lang w:val="ar_AE" w:bidi="ar_AE"/>
        </w:rPr>
        <w:t>וְ⁠שָׂמַ֥ח</w:t>
      </w:r>
    </w:p>
    <w:p>
      <w:pPr>
        <w:bidi/>
      </w:pPr>
      <w:r>
        <w:rPr>
          <w:rtl/>
          <w:cs/>
          <w:lang w:val="ar_AE" w:bidi="ar_AE"/>
        </w:rPr>
      </w:r>
      <w:r>
        <w:rPr>
          <w:b/>
          <w:rtl/>
          <w:cs/>
          <w:lang w:val="ar_AE" w:bidi="ar_AE"/>
        </w:rPr>
        <w:t>"فَحِينَمَا يَرَاكَ يَفْرَحُ بِقَلْبِهِ"</w:t>
      </w:r>
    </w:p>
    <w:p>
      <w:pPr>
        <w:bidi/>
      </w:pPr>
      <w:r>
        <w:rPr>
          <w:rtl/>
          <w:cs/>
          <w:lang w:val="ar_AE" w:bidi="ar_AE"/>
        </w:rPr>
      </w:r>
      <w:r>
        <w:rPr>
          <w:rtl/>
          <w:cs/>
          <w:lang w:val="ar_AE" w:bidi="ar_AE"/>
        </w:rPr>
        <w:t>سيكون هارون فرحًا لأنه يرى موسى. فكر في استخدام صيغة أخرى تعبر عن النتيجة، كما في الترجمة البديلة: "ولأنه يراك، سيكون لديه فرح".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14 (#9)</w:t>
      </w:r>
      <w:r>
        <w:rPr>
          <w:rtl/>
          <w:cs/>
          <w:lang w:val="ar_AE" w:bidi="ar_AE"/>
        </w:rPr>
      </w:r>
    </w:p>
    <w:p>
      <w:pPr>
        <w:bidi/>
      </w:pPr>
      <w:r>
        <w:rPr>
          <w:rtl/>
          <w:cs/>
          <w:lang w:val="ar_AE" w:bidi="ar_AE"/>
        </w:rPr>
      </w:r>
      <w:r>
        <w:rPr>
          <w:rtl/>
          <w:cs/>
          <w:lang w:val="ar_AE" w:bidi="ar_AE"/>
        </w:rPr>
        <w:t>בְּ⁠לִבּֽ⁠וֹ</w:t>
      </w:r>
    </w:p>
    <w:p>
      <w:pPr>
        <w:bidi/>
      </w:pPr>
      <w:r>
        <w:rPr>
          <w:rtl/>
          <w:cs/>
          <w:lang w:val="ar_AE" w:bidi="ar_AE"/>
        </w:rPr>
      </w:r>
      <w:r>
        <w:rPr>
          <w:b/>
          <w:rtl/>
          <w:cs/>
          <w:lang w:val="ar_AE" w:bidi="ar_AE"/>
        </w:rPr>
        <w:t>"بِقَلْبِهِ"</w:t>
      </w:r>
    </w:p>
    <w:p>
      <w:pPr>
        <w:bidi/>
      </w:pPr>
      <w:r>
        <w:rPr>
          <w:rtl/>
          <w:cs/>
          <w:lang w:val="ar_AE" w:bidi="ar_AE"/>
        </w:rPr>
      </w:r>
      <w:r>
        <w:rPr>
          <w:rtl/>
          <w:cs/>
          <w:lang w:val="ar_AE" w:bidi="ar_AE"/>
        </w:rPr>
        <w:t xml:space="preserve">هنا، يشير </w:t>
      </w:r>
      <w:r>
        <w:rPr>
          <w:b/>
          <w:rtl/>
          <w:cs/>
          <w:lang w:val="ar_AE" w:bidi="ar_AE"/>
        </w:rPr>
        <w:t>القلب</w:t>
      </w:r>
      <w:r>
        <w:rPr>
          <w:rtl/>
          <w:cs/>
          <w:lang w:val="ar_AE" w:bidi="ar_AE"/>
        </w:rPr>
        <w:t xml:space="preserve"> إلى الأفكار والمشاعر الداخلية. إذا لم يكن القلب جزءًا من الجسم تستخدمه ثقافتك للإشارة إلى أفكار ومشاعر الشخص، ففكر في استخدام العضو الذي تستخدمه ثقافتك لهذه الصورة.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15 (#1)</w:t>
      </w:r>
      <w:r>
        <w:rPr>
          <w:rtl/>
          <w:cs/>
          <w:lang w:val="ar_AE" w:bidi="ar_AE"/>
        </w:rPr>
      </w:r>
    </w:p>
    <w:p>
      <w:pPr>
        <w:bidi/>
      </w:pPr>
      <w:r>
        <w:rPr>
          <w:rtl/>
          <w:cs/>
          <w:lang w:val="ar_AE" w:bidi="ar_AE"/>
        </w:rPr>
      </w:r>
      <w:r>
        <w:rPr>
          <w:rtl/>
          <w:cs/>
          <w:lang w:val="ar_AE" w:bidi="ar_AE"/>
        </w:rPr>
        <w:t>אֶת־הַ⁠דְּבָרִ֖ים</w:t>
      </w:r>
    </w:p>
    <w:p>
      <w:pPr>
        <w:bidi/>
      </w:pPr>
      <w:r>
        <w:rPr>
          <w:rtl/>
          <w:cs/>
          <w:lang w:val="ar_AE" w:bidi="ar_AE"/>
        </w:rPr>
      </w:r>
      <w:r>
        <w:rPr>
          <w:b/>
          <w:rtl/>
          <w:cs/>
          <w:lang w:val="ar_AE" w:bidi="ar_AE"/>
        </w:rPr>
        <w:t>"الكلمات"</w:t>
      </w:r>
    </w:p>
    <w:p>
      <w:pPr>
        <w:bidi/>
      </w:pPr>
      <w:r>
        <w:rPr>
          <w:rtl/>
          <w:cs/>
          <w:lang w:val="ar_AE" w:bidi="ar_AE"/>
        </w:rPr>
      </w:r>
      <w:r>
        <w:rPr>
          <w:rtl/>
          <w:cs/>
          <w:lang w:val="ar_AE" w:bidi="ar_AE"/>
        </w:rPr>
        <w:t>تُذكر الكلمات هنا كما لو كانت شيئًا يمكن وضعه فعليًا في فم الشخص. إذا لم يفهم قراؤك ما تعنيه هذه الصورة في هذا السياق، فيمكنك استخدام استعارة مشابهة من ثقافتك. أو بدلًا من ذلك، يمكنك التعبير عن المعنى بوضوح. ترجمة بديلة: "الرسالة التي يجب عليه تكرارها"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15 (#2)</w:t>
      </w:r>
      <w:r>
        <w:rPr>
          <w:rtl/>
          <w:cs/>
          <w:lang w:val="ar_AE" w:bidi="ar_AE"/>
        </w:rPr>
      </w:r>
    </w:p>
    <w:p>
      <w:pPr>
        <w:bidi/>
      </w:pPr>
      <w:r>
        <w:rPr>
          <w:rtl/>
          <w:cs/>
          <w:lang w:val="ar_AE" w:bidi="ar_AE"/>
        </w:rPr>
      </w:r>
      <w:r>
        <w:rPr>
          <w:rtl/>
          <w:cs/>
          <w:lang w:val="ar_AE" w:bidi="ar_AE"/>
        </w:rPr>
        <w:t>וְ⁠אָנֹכִ֗י אֶֽהְיֶ֤ה עִם־פִּ֨י⁠ךָ֙ וְ⁠עִם־פִּ֔י⁠הוּ</w:t>
      </w:r>
    </w:p>
    <w:p>
      <w:pPr>
        <w:bidi/>
      </w:pPr>
      <w:r>
        <w:rPr>
          <w:rtl/>
          <w:cs/>
          <w:lang w:val="ar_AE" w:bidi="ar_AE"/>
        </w:rPr>
      </w:r>
      <w:r>
        <w:rPr>
          <w:b/>
          <w:rtl/>
          <w:cs/>
          <w:lang w:val="ar_AE" w:bidi="ar_AE"/>
        </w:rPr>
        <w:t>"وَأَنَا أَكُونُ مَعَ فَمِكَ وَمَعَ فَمِهِ"</w:t>
      </w:r>
    </w:p>
    <w:p>
      <w:pPr>
        <w:bidi/>
      </w:pPr>
      <w:r>
        <w:rPr>
          <w:rtl/>
          <w:cs/>
          <w:lang w:val="ar_AE" w:bidi="ar_AE"/>
        </w:rPr>
      </w:r>
      <w:r>
        <w:rPr>
          <w:rtl/>
          <w:cs/>
          <w:lang w:val="ar_AE" w:bidi="ar_AE"/>
        </w:rPr>
        <w:t xml:space="preserve">كلمة </w:t>
      </w:r>
      <w:r>
        <w:rPr>
          <w:b/>
          <w:rtl/>
          <w:cs/>
          <w:lang w:val="ar_AE" w:bidi="ar_AE"/>
        </w:rPr>
        <w:t>فم</w:t>
      </w:r>
      <w:r>
        <w:rPr>
          <w:rtl/>
          <w:cs/>
          <w:lang w:val="ar_AE" w:bidi="ar_AE"/>
        </w:rPr>
        <w:t xml:space="preserve"> هنا تمثل اختيار موسى وهارون للكلمات. إذا كان من المفيد في لغتك، فيمكنك استخدام تعبير مشابه أو لغة واضحة. ترجمة بديلة: "وسأكون معك عندما تتحدث ومعه عندما يتحدث"</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15 (#3)</w:t>
      </w:r>
      <w:r>
        <w:rPr>
          <w:rtl/>
          <w:cs/>
          <w:lang w:val="ar_AE" w:bidi="ar_AE"/>
        </w:rPr>
      </w:r>
    </w:p>
    <w:p>
      <w:pPr>
        <w:bidi/>
      </w:pPr>
      <w:r>
        <w:rPr>
          <w:rtl/>
          <w:cs/>
          <w:lang w:val="ar_AE" w:bidi="ar_AE"/>
        </w:rPr>
      </w:r>
      <w:r>
        <w:rPr>
          <w:rtl/>
          <w:cs/>
          <w:lang w:val="ar_AE" w:bidi="ar_AE"/>
        </w:rPr>
        <w:t>אֶתְ⁠כֶ֔ם &amp; תַּעֲשֽׂוּ⁠ן</w:t>
      </w:r>
    </w:p>
    <w:p>
      <w:pPr>
        <w:bidi/>
      </w:pPr>
      <w:r>
        <w:rPr>
          <w:rtl/>
          <w:cs/>
          <w:lang w:val="ar_AE" w:bidi="ar_AE"/>
        </w:rPr>
      </w:r>
      <w:r>
        <w:rPr>
          <w:b/>
          <w:rtl/>
          <w:cs/>
          <w:lang w:val="ar_AE" w:bidi="ar_AE"/>
        </w:rPr>
        <w:t>"وَأُعْلِمُكُمَا"</w:t>
      </w:r>
      <w:r>
        <w:rPr>
          <w:rtl/>
          <w:cs/>
          <w:lang w:val="ar_AE" w:bidi="ar_AE"/>
        </w:rPr>
        <w:t xml:space="preserve"> - </w:t>
      </w:r>
      <w:r>
        <w:rPr>
          <w:b/>
          <w:rtl/>
          <w:cs/>
          <w:lang w:val="ar_AE" w:bidi="ar_AE"/>
        </w:rPr>
        <w:t>"مَاذَا تَصْنَعَانِ"</w:t>
      </w:r>
    </w:p>
    <w:p>
      <w:pPr>
        <w:bidi/>
      </w:pPr>
      <w:r>
        <w:rPr>
          <w:rtl/>
          <w:cs/>
          <w:lang w:val="ar_AE" w:bidi="ar_AE"/>
        </w:rPr>
      </w:r>
      <w:r>
        <w:rPr>
          <w:rtl/>
          <w:cs/>
          <w:lang w:val="ar_AE" w:bidi="ar_AE"/>
        </w:rPr>
        <w:t>هذا يشير إلى موسى وهارون. إذا كانت لغتك تستخدم أشكالًا مختلفة من الضمير "أنت" بناءً على عدد الأشخاص المخاطبين، فاستخدم صيغة المثنى إذا كانت لديك، وإذا لم تكن لديك، فاستخدم 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16 (#1)</w:t>
      </w:r>
      <w:r>
        <w:rPr>
          <w:rtl/>
          <w:cs/>
          <w:lang w:val="ar_AE" w:bidi="ar_AE"/>
        </w:rPr>
      </w:r>
    </w:p>
    <w:p>
      <w:pPr>
        <w:bidi/>
      </w:pPr>
      <w:r>
        <w:rPr>
          <w:rtl/>
          <w:cs/>
          <w:lang w:val="ar_AE" w:bidi="ar_AE"/>
        </w:rPr>
      </w:r>
      <w:r>
        <w:rPr>
          <w:rtl/>
          <w:cs/>
          <w:lang w:val="ar_AE" w:bidi="ar_AE"/>
        </w:rPr>
        <w:t>לְ⁠פֶ֔ה</w:t>
      </w:r>
    </w:p>
    <w:p>
      <w:pPr>
        <w:bidi/>
      </w:pPr>
      <w:r>
        <w:rPr>
          <w:rtl/>
          <w:cs/>
          <w:lang w:val="ar_AE" w:bidi="ar_AE"/>
        </w:rPr>
      </w:r>
      <w:r>
        <w:rPr>
          <w:b/>
          <w:rtl/>
          <w:cs/>
          <w:lang w:val="ar_AE" w:bidi="ar_AE"/>
        </w:rPr>
        <w:t>"وَهُوَ يَكُونُ لَكَ فَمًا"</w:t>
      </w:r>
    </w:p>
    <w:p>
      <w:pPr>
        <w:bidi/>
      </w:pPr>
      <w:r>
        <w:rPr>
          <w:rtl/>
          <w:cs/>
          <w:lang w:val="ar_AE" w:bidi="ar_AE"/>
        </w:rPr>
      </w:r>
      <w:r>
        <w:rPr>
          <w:rtl/>
          <w:cs/>
          <w:lang w:val="ar_AE" w:bidi="ar_AE"/>
        </w:rPr>
        <w:t>تُشَبِّه هذه العبارة هارون بالفم لأنه سيكون الشخص الذي ينطق فعليًا لبني إسرائيل وفرعون بما يخبره موسى أن يقوله. إذا كان ذلك مفيدًا في لغتك، فيمكنك استخدام مقارنة مشابهة أو التعبير عن هذا المعنى بوضوح. ترجمة بديلة: "الشخص الذي يقول ما تخبره أن يقوله"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16 (#2)</w:t>
      </w:r>
      <w:r>
        <w:rPr>
          <w:rtl/>
          <w:cs/>
          <w:lang w:val="ar_AE" w:bidi="ar_AE"/>
        </w:rPr>
      </w:r>
    </w:p>
    <w:p>
      <w:pPr>
        <w:bidi/>
      </w:pPr>
      <w:r>
        <w:rPr>
          <w:rtl/>
          <w:cs/>
          <w:lang w:val="ar_AE" w:bidi="ar_AE"/>
        </w:rPr>
      </w:r>
      <w:r>
        <w:rPr>
          <w:rtl/>
          <w:cs/>
          <w:lang w:val="ar_AE" w:bidi="ar_AE"/>
        </w:rPr>
        <w:t>תִּֽהְיֶה־לּ֥⁠וֹ לֵֽ⁠אלֹהִֽים</w:t>
      </w:r>
    </w:p>
    <w:p>
      <w:pPr>
        <w:bidi/>
      </w:pPr>
      <w:r>
        <w:rPr>
          <w:rtl/>
          <w:cs/>
          <w:lang w:val="ar_AE" w:bidi="ar_AE"/>
        </w:rPr>
      </w:r>
      <w:r>
        <w:rPr>
          <w:b/>
          <w:rtl/>
          <w:cs/>
          <w:lang w:val="ar_AE" w:bidi="ar_AE"/>
        </w:rPr>
        <w:t>"وَأَنْتَ تَكُونُ لَهُ (مثل) إِلهًا"</w:t>
      </w:r>
    </w:p>
    <w:p>
      <w:pPr>
        <w:bidi/>
      </w:pPr>
      <w:r>
        <w:rPr>
          <w:rtl/>
          <w:cs/>
          <w:lang w:val="ar_AE" w:bidi="ar_AE"/>
        </w:rPr>
      </w:r>
      <w:r>
        <w:rPr>
          <w:rtl/>
          <w:cs/>
          <w:lang w:val="ar_AE" w:bidi="ar_AE"/>
        </w:rPr>
        <w:t xml:space="preserve">كلمة </w:t>
      </w:r>
      <w:r>
        <w:rPr>
          <w:b/>
          <w:rtl/>
          <w:cs/>
          <w:lang w:val="ar_AE" w:bidi="ar_AE"/>
        </w:rPr>
        <w:t>مثل</w:t>
      </w:r>
      <w:r>
        <w:rPr>
          <w:rtl/>
          <w:cs/>
          <w:lang w:val="ar_AE" w:bidi="ar_AE"/>
        </w:rPr>
        <w:t xml:space="preserve"> هنا (</w:t>
      </w:r>
      <w:r>
        <w:rPr>
          <w:b/>
          <w:rtl/>
          <w:cs/>
          <w:lang w:val="ar_AE" w:bidi="ar_AE"/>
        </w:rPr>
        <w:t>مذكورة في الترجمات الإنجليزية</w:t>
      </w:r>
      <w:r>
        <w:rPr>
          <w:rtl/>
          <w:cs/>
          <w:lang w:val="ar_AE" w:bidi="ar_AE"/>
        </w:rPr>
        <w:t>) تعني أن موسى سيمثل نفس السلطة لهارون كما كان الله يمثل لموسى. إذا كان من المفيد في لغتك، فيمكنك استخدام مقارنة مشابهة أو التعبير عن هذا المعنى بوضوح. ترجمة بديلة: "ستتحدث إلى هارون بنفس السلطان الذي أتحدث به إليك"</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17 (#1)</w:t>
      </w:r>
      <w:r>
        <w:rPr>
          <w:rtl/>
          <w:cs/>
          <w:lang w:val="ar_AE" w:bidi="ar_AE"/>
        </w:rPr>
      </w:r>
    </w:p>
    <w:p>
      <w:pPr>
        <w:bidi/>
      </w:pPr>
      <w:r>
        <w:rPr>
          <w:rtl/>
          <w:cs/>
          <w:lang w:val="ar_AE" w:bidi="ar_AE"/>
        </w:rPr>
      </w:r>
      <w:r>
        <w:rPr>
          <w:rtl/>
          <w:cs/>
          <w:lang w:val="ar_AE" w:bidi="ar_AE"/>
        </w:rPr>
        <w:t>וְ⁠אֶת־הַ⁠מַּטֶּ֥ה הַ⁠זֶּ֖ה</w:t>
      </w:r>
    </w:p>
    <w:p>
      <w:pPr>
        <w:bidi/>
      </w:pPr>
      <w:r>
        <w:rPr>
          <w:rtl/>
          <w:cs/>
          <w:lang w:val="ar_AE" w:bidi="ar_AE"/>
        </w:rPr>
      </w:r>
      <w:r>
        <w:rPr>
          <w:b/>
          <w:rtl/>
          <w:cs/>
          <w:lang w:val="ar_AE" w:bidi="ar_AE"/>
        </w:rPr>
        <w:t>"و"</w:t>
      </w:r>
      <w:r>
        <w:rPr>
          <w:rtl/>
          <w:cs/>
          <w:lang w:val="ar_AE" w:bidi="ar_AE"/>
        </w:rPr>
        <w:t xml:space="preserve"> - </w:t>
      </w:r>
      <w:r>
        <w:rPr>
          <w:b/>
          <w:rtl/>
          <w:cs/>
          <w:lang w:val="ar_AE" w:bidi="ar_AE"/>
        </w:rPr>
        <w:t>"هذِهِ الْعَصَا"</w:t>
      </w:r>
    </w:p>
    <w:p>
      <w:pPr>
        <w:bidi/>
      </w:pPr>
      <w:r>
        <w:rPr>
          <w:rtl/>
          <w:cs/>
          <w:lang w:val="ar_AE" w:bidi="ar_AE"/>
        </w:rPr>
      </w:r>
      <w:r>
        <w:rPr>
          <w:rtl/>
          <w:cs/>
          <w:lang w:val="ar_AE" w:bidi="ar_AE"/>
        </w:rPr>
        <w:t xml:space="preserve">يفترض الرب (يهوه) أن موسى سيعرف أن </w:t>
      </w:r>
      <w:r>
        <w:rPr>
          <w:b/>
          <w:rtl/>
          <w:cs/>
          <w:lang w:val="ar_AE" w:bidi="ar_AE"/>
        </w:rPr>
        <w:t>هذه العصا</w:t>
      </w:r>
      <w:r>
        <w:rPr>
          <w:rtl/>
          <w:cs/>
          <w:lang w:val="ar_AE" w:bidi="ar_AE"/>
        </w:rPr>
        <w:t xml:space="preserve"> هي التي تشير إلى العصا التي قال موسى إنه كان يحملها في يده في </w:t>
      </w:r>
      <w:r>
        <w:rPr>
          <w:rtl/>
          <w:cs/>
          <w:lang w:val="ar_AE" w:bidi="ar_AE"/>
        </w:rPr>
        <w:t>4:2</w:t>
      </w:r>
      <w:r>
        <w:rPr>
          <w:rtl/>
          <w:cs/>
          <w:lang w:val="ar_AE" w:bidi="ar_AE"/>
        </w:rPr>
        <w:t xml:space="preserve"> التي أمره الله أن يقوم بمعجزة بها في </w:t>
      </w:r>
      <w:r>
        <w:rPr>
          <w:rtl/>
          <w:cs/>
          <w:lang w:val="ar_AE" w:bidi="ar_AE"/>
        </w:rPr>
        <w:t>4:3–4</w:t>
      </w:r>
      <w:r>
        <w:rPr>
          <w:rtl/>
          <w:cs/>
          <w:lang w:val="ar_AE" w:bidi="ar_AE"/>
        </w:rPr>
        <w:t>. إذا كان ذلك سيفيد قراءك، فيمكنك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18 (#1)</w:t>
      </w:r>
      <w:r>
        <w:rPr>
          <w:rtl/>
          <w:cs/>
          <w:lang w:val="ar_AE" w:bidi="ar_AE"/>
        </w:rPr>
      </w:r>
    </w:p>
    <w:p>
      <w:pPr>
        <w:bidi/>
      </w:pPr>
      <w:r>
        <w:rPr>
          <w:rtl/>
          <w:cs/>
          <w:lang w:val="ar_AE" w:bidi="ar_AE"/>
        </w:rPr>
      </w:r>
      <w:r>
        <w:rPr>
          <w:rtl/>
          <w:cs/>
          <w:lang w:val="ar_AE" w:bidi="ar_AE"/>
        </w:rPr>
        <w:t>יֶ֣תֶר</w:t>
      </w:r>
    </w:p>
    <w:p>
      <w:pPr>
        <w:bidi/>
      </w:pPr>
      <w:r>
        <w:rPr>
          <w:rtl/>
          <w:cs/>
          <w:lang w:val="ar_AE" w:bidi="ar_AE"/>
        </w:rPr>
      </w:r>
      <w:r>
        <w:rPr>
          <w:b/>
          <w:rtl/>
          <w:cs/>
          <w:lang w:val="ar_AE" w:bidi="ar_AE"/>
        </w:rPr>
        <w:t>"يَثْرُونَ"</w:t>
      </w:r>
    </w:p>
    <w:p>
      <w:pPr>
        <w:bidi/>
      </w:pPr>
      <w:r>
        <w:rPr>
          <w:rtl/>
          <w:cs/>
          <w:lang w:val="ar_AE" w:bidi="ar_AE"/>
        </w:rPr>
      </w:r>
      <w:r>
        <w:rPr>
          <w:rtl/>
          <w:cs/>
          <w:lang w:val="ar_AE" w:bidi="ar_AE"/>
        </w:rPr>
        <w:t xml:space="preserve">يتم إعادة تقديم </w:t>
      </w:r>
      <w:r>
        <w:rPr>
          <w:b/>
          <w:rtl/>
          <w:cs/>
          <w:lang w:val="ar_AE" w:bidi="ar_AE"/>
        </w:rPr>
        <w:t xml:space="preserve">يَثْرُونَ </w:t>
      </w:r>
      <w:r>
        <w:rPr>
          <w:rtl/>
          <w:cs/>
          <w:lang w:val="ar_AE" w:bidi="ar_AE"/>
        </w:rPr>
        <w:t>كشخصية في السرد هنا. استخدم الشكل المناسب في لغتك لإعادة تقديم شخصية.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18 (#2)</w:t>
      </w:r>
      <w:r>
        <w:rPr>
          <w:rtl/>
          <w:cs/>
          <w:lang w:val="ar_AE" w:bidi="ar_AE"/>
        </w:rPr>
      </w:r>
    </w:p>
    <w:p>
      <w:pPr>
        <w:bidi/>
      </w:pPr>
      <w:r>
        <w:rPr>
          <w:rtl/>
          <w:cs/>
          <w:lang w:val="ar_AE" w:bidi="ar_AE"/>
        </w:rPr>
      </w:r>
      <w:r>
        <w:rPr>
          <w:rtl/>
          <w:cs/>
          <w:lang w:val="ar_AE" w:bidi="ar_AE"/>
        </w:rPr>
        <w:t>וַ⁠יֵּ֨לֶךְ</w:t>
      </w:r>
    </w:p>
    <w:p>
      <w:pPr>
        <w:bidi/>
      </w:pPr>
      <w:r>
        <w:rPr>
          <w:rtl/>
          <w:cs/>
          <w:lang w:val="ar_AE" w:bidi="ar_AE"/>
        </w:rPr>
      </w:r>
      <w:r>
        <w:rPr>
          <w:b/>
          <w:rtl/>
          <w:cs/>
          <w:lang w:val="ar_AE" w:bidi="ar_AE"/>
        </w:rPr>
        <w:t>"و"</w:t>
      </w:r>
      <w:r>
        <w:rPr>
          <w:rtl/>
          <w:cs/>
          <w:lang w:val="ar_AE" w:bidi="ar_AE"/>
        </w:rPr>
        <w:t xml:space="preserve"> - </w:t>
      </w:r>
      <w:r>
        <w:rPr>
          <w:b/>
          <w:rtl/>
          <w:cs/>
          <w:lang w:val="ar_AE" w:bidi="ar_AE"/>
        </w:rPr>
        <w:t>"رَجَعَ"</w:t>
      </w:r>
    </w:p>
    <w:p>
      <w:pPr>
        <w:bidi/>
      </w:pPr>
      <w:r>
        <w:rPr>
          <w:rtl/>
          <w:cs/>
          <w:lang w:val="ar_AE" w:bidi="ar_AE"/>
        </w:rPr>
      </w:r>
      <w:r>
        <w:rPr>
          <w:rtl/>
          <w:cs/>
          <w:lang w:val="ar_AE" w:bidi="ar_AE"/>
        </w:rPr>
        <w:t>نظرًا لأن خلفية الأحداث قد عادت إلى بيت يثرون، قد تحتاج بعض اللغات إلى استخدام الفعل "يأتي" هنا.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18 (#3)</w:t>
      </w:r>
      <w:r>
        <w:rPr>
          <w:rtl/>
          <w:cs/>
          <w:lang w:val="ar_AE" w:bidi="ar_AE"/>
        </w:rPr>
      </w:r>
    </w:p>
    <w:p>
      <w:pPr>
        <w:bidi/>
      </w:pPr>
      <w:r>
        <w:rPr>
          <w:rtl/>
          <w:cs/>
          <w:lang w:val="ar_AE" w:bidi="ar_AE"/>
        </w:rPr>
      </w:r>
      <w:r>
        <w:rPr>
          <w:rtl/>
          <w:cs/>
          <w:lang w:val="ar_AE" w:bidi="ar_AE"/>
        </w:rPr>
        <w:t>חֹֽתְנ֗⁠וֹ</w:t>
      </w:r>
    </w:p>
    <w:p>
      <w:pPr>
        <w:bidi/>
      </w:pPr>
      <w:r>
        <w:rPr>
          <w:rtl/>
          <w:cs/>
          <w:lang w:val="ar_AE" w:bidi="ar_AE"/>
        </w:rPr>
      </w:r>
      <w:r>
        <w:rPr>
          <w:b/>
          <w:rtl/>
          <w:cs/>
          <w:lang w:val="ar_AE" w:bidi="ar_AE"/>
        </w:rPr>
        <w:t>"حَمِيهِ"</w:t>
      </w:r>
    </w:p>
    <w:p>
      <w:pPr>
        <w:bidi/>
      </w:pPr>
      <w:r>
        <w:rPr>
          <w:rtl/>
          <w:cs/>
          <w:lang w:val="ar_AE" w:bidi="ar_AE"/>
        </w:rPr>
      </w:r>
      <w:r>
        <w:rPr>
          <w:rtl/>
          <w:cs/>
          <w:lang w:val="ar_AE" w:bidi="ar_AE"/>
        </w:rPr>
        <w:t>هذا يشير إلى أبي زوجة موسى. إذا كانت لغتك تستخدم مصطلحًا مختلفًا لأبي الزوج أو الزوجة، فاستخدم المصطلح الخاص بأبي الزوجة.</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18 (#4)</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موسى. ترجمة بديلة: "وقال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18 (#5)</w:t>
      </w:r>
      <w:r>
        <w:rPr>
          <w:rtl/>
          <w:cs/>
          <w:lang w:val="ar_AE" w:bidi="ar_AE"/>
        </w:rPr>
      </w:r>
    </w:p>
    <w:p>
      <w:pPr>
        <w:bidi/>
      </w:pPr>
      <w:r>
        <w:rPr>
          <w:rtl/>
          <w:cs/>
          <w:lang w:val="ar_AE" w:bidi="ar_AE"/>
        </w:rPr>
      </w:r>
      <w:r>
        <w:rPr>
          <w:rtl/>
          <w:cs/>
          <w:lang w:val="ar_AE" w:bidi="ar_AE"/>
        </w:rPr>
        <w:t>ל⁠וֹ֙</w:t>
      </w:r>
    </w:p>
    <w:p>
      <w:pPr>
        <w:bidi/>
      </w:pPr>
      <w:r>
        <w:rPr>
          <w:rtl/>
          <w:cs/>
          <w:lang w:val="ar_AE" w:bidi="ar_AE"/>
        </w:rPr>
      </w:r>
      <w:r>
        <w:rPr>
          <w:b/>
          <w:rtl/>
          <w:cs/>
          <w:lang w:val="ar_AE" w:bidi="ar_AE"/>
        </w:rPr>
        <w:t>"له"</w:t>
      </w:r>
    </w:p>
    <w:p>
      <w:pPr>
        <w:bidi/>
      </w:pPr>
      <w:r>
        <w:rPr>
          <w:rtl/>
          <w:cs/>
          <w:lang w:val="ar_AE" w:bidi="ar_AE"/>
        </w:rPr>
      </w:r>
      <w:r>
        <w:rPr>
          <w:rtl/>
          <w:cs/>
          <w:lang w:val="ar_AE" w:bidi="ar_AE"/>
        </w:rPr>
        <w:t xml:space="preserve">هنا، الضمير </w:t>
      </w:r>
      <w:r>
        <w:rPr>
          <w:b/>
          <w:rtl/>
          <w:cs/>
          <w:lang w:val="ar_AE" w:bidi="ar_AE"/>
        </w:rPr>
        <w:t>هو (ه)</w:t>
      </w:r>
      <w:r>
        <w:rPr>
          <w:rtl/>
          <w:cs/>
          <w:lang w:val="ar_AE" w:bidi="ar_AE"/>
        </w:rPr>
        <w:t xml:space="preserve"> يشير إلى يثرون. ترجمة بديلة: "ليثرون"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18 (#6)</w:t>
      </w:r>
      <w:r>
        <w:rPr>
          <w:rtl/>
          <w:cs/>
          <w:lang w:val="ar_AE" w:bidi="ar_AE"/>
        </w:rPr>
      </w:r>
    </w:p>
    <w:p>
      <w:pPr>
        <w:bidi/>
      </w:pPr>
      <w:r>
        <w:rPr>
          <w:rtl/>
          <w:cs/>
          <w:lang w:val="ar_AE" w:bidi="ar_AE"/>
        </w:rPr>
      </w:r>
      <w:r>
        <w:rPr>
          <w:rtl/>
          <w:cs/>
          <w:lang w:val="ar_AE" w:bidi="ar_AE"/>
        </w:rPr>
        <w:t>אַחַ֣⁠י</w:t>
      </w:r>
    </w:p>
    <w:p>
      <w:pPr>
        <w:bidi/>
      </w:pPr>
      <w:r>
        <w:rPr>
          <w:rtl/>
          <w:cs/>
          <w:lang w:val="ar_AE" w:bidi="ar_AE"/>
        </w:rPr>
      </w:r>
      <w:r>
        <w:rPr>
          <w:b/>
          <w:rtl/>
          <w:cs/>
          <w:lang w:val="ar_AE" w:bidi="ar_AE"/>
        </w:rPr>
        <w:t>"إخوتي"</w:t>
      </w:r>
    </w:p>
    <w:p>
      <w:pPr>
        <w:bidi/>
      </w:pPr>
      <w:r>
        <w:rPr>
          <w:rtl/>
          <w:cs/>
          <w:lang w:val="ar_AE" w:bidi="ar_AE"/>
        </w:rPr>
      </w:r>
      <w:r>
        <w:rPr>
          <w:rtl/>
          <w:cs/>
          <w:lang w:val="ar_AE" w:bidi="ar_AE"/>
        </w:rPr>
        <w:t xml:space="preserve">هنا يشير مصطلح </w:t>
      </w:r>
      <w:r>
        <w:rPr>
          <w:b/>
          <w:rtl/>
          <w:cs/>
          <w:lang w:val="ar_AE" w:bidi="ar_AE"/>
        </w:rPr>
        <w:t>الإخوة</w:t>
      </w:r>
      <w:r>
        <w:rPr>
          <w:rtl/>
          <w:cs/>
          <w:lang w:val="ar_AE" w:bidi="ar_AE"/>
        </w:rPr>
        <w:t xml:space="preserve"> بشكل أوسع إلى كل جماعة شعب موسى، أولئك الذين يرتبط بهم. إذا كان من المفيد في لغتك، فيمكنك استخدام تعبير مشابه أو لغة واضحة. ترجمة بديلة: "أقاربي"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18 (#7)</w:t>
      </w:r>
      <w:r>
        <w:rPr>
          <w:rtl/>
          <w:cs/>
          <w:lang w:val="ar_AE" w:bidi="ar_AE"/>
        </w:rPr>
      </w:r>
    </w:p>
    <w:p>
      <w:pPr>
        <w:bidi/>
      </w:pPr>
      <w:r>
        <w:rPr>
          <w:rtl/>
          <w:cs/>
          <w:lang w:val="ar_AE" w:bidi="ar_AE"/>
        </w:rPr>
      </w:r>
      <w:r>
        <w:rPr>
          <w:rtl/>
          <w:cs/>
          <w:lang w:val="ar_AE" w:bidi="ar_AE"/>
        </w:rPr>
        <w:t>וְ⁠אֶרְאֶ֖ה הַ⁠עוֹדָ֣⁠ם חַיִּ֑ים</w:t>
      </w:r>
    </w:p>
    <w:p>
      <w:pPr>
        <w:bidi/>
      </w:pPr>
      <w:r>
        <w:rPr>
          <w:rtl/>
          <w:cs/>
          <w:lang w:val="ar_AE" w:bidi="ar_AE"/>
        </w:rPr>
      </w:r>
      <w:r>
        <w:rPr>
          <w:b/>
          <w:rtl/>
          <w:cs/>
          <w:lang w:val="ar_AE" w:bidi="ar_AE"/>
        </w:rPr>
        <w:t>"لأَرَى هَلْ هُمْ بَعْدُ أَحْيَاءٌ"</w:t>
      </w:r>
    </w:p>
    <w:p>
      <w:pPr>
        <w:bidi/>
      </w:pPr>
      <w:r>
        <w:rPr>
          <w:rtl/>
          <w:cs/>
          <w:lang w:val="ar_AE" w:bidi="ar_AE"/>
        </w:rPr>
      </w:r>
      <w:r>
        <w:rPr>
          <w:rtl/>
          <w:cs/>
          <w:lang w:val="ar_AE" w:bidi="ar_AE"/>
        </w:rPr>
        <w:t>لاحقًا في الكتاب المقدس، يُقال لنا إن موسى كان في مديان مُدَّة 40 عامًا. وقد يكون طلب موسى طلبًا حرفيًا أو تعبيرًا يعني أنه أراد أن يعرف حالهم. إذا كان ذلك مفيدًا في لغتك، فيمكنك استخدام تعبير مماثل أو استخدام لغة واضحة.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18 (#8)</w:t>
      </w:r>
      <w:r>
        <w:rPr>
          <w:rtl/>
          <w:cs/>
          <w:lang w:val="ar_AE" w:bidi="ar_AE"/>
        </w:rPr>
      </w:r>
    </w:p>
    <w:p>
      <w:pPr>
        <w:bidi/>
      </w:pPr>
      <w:r>
        <w:rPr>
          <w:rtl/>
          <w:cs/>
          <w:lang w:val="ar_AE" w:bidi="ar_AE"/>
        </w:rPr>
      </w:r>
      <w:r>
        <w:rPr>
          <w:rtl/>
          <w:cs/>
          <w:lang w:val="ar_AE" w:bidi="ar_AE"/>
        </w:rPr>
        <w:t>לֵ֥ךְ לְ⁠שָׁלֽוֹם</w:t>
      </w:r>
    </w:p>
    <w:p>
      <w:pPr>
        <w:bidi/>
      </w:pPr>
      <w:r>
        <w:rPr>
          <w:rtl/>
          <w:cs/>
          <w:lang w:val="ar_AE" w:bidi="ar_AE"/>
        </w:rPr>
      </w:r>
      <w:r>
        <w:rPr>
          <w:b/>
          <w:rtl/>
          <w:cs/>
          <w:lang w:val="ar_AE" w:bidi="ar_AE"/>
        </w:rPr>
        <w:t>"اذْهَبْ بِسَلاَمٍ"</w:t>
      </w:r>
    </w:p>
    <w:p>
      <w:pPr>
        <w:bidi/>
      </w:pPr>
      <w:r>
        <w:rPr>
          <w:rtl/>
          <w:cs/>
          <w:lang w:val="ar_AE" w:bidi="ar_AE"/>
        </w:rPr>
      </w:r>
      <w:r>
        <w:rPr>
          <w:rtl/>
          <w:cs/>
          <w:lang w:val="ar_AE" w:bidi="ar_AE"/>
        </w:rPr>
        <w:t>هذه عبارة تعبر عن الموافقة والبركة. وقد يكون من الضروري لبعض اللغات إضافة "نعم" في بداية رد يثرون.</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19 (#1)</w:t>
      </w:r>
      <w:r>
        <w:rPr>
          <w:rtl/>
          <w:cs/>
          <w:lang w:val="ar_AE" w:bidi="ar_AE"/>
        </w:rPr>
      </w:r>
    </w:p>
    <w:p>
      <w:pPr>
        <w:bidi/>
      </w:pPr>
      <w:r>
        <w:rPr>
          <w:rtl/>
          <w:cs/>
          <w:lang w:val="ar_AE" w:bidi="ar_AE"/>
        </w:rPr>
      </w:r>
      <w:r>
        <w:rPr>
          <w:rtl/>
          <w:cs/>
          <w:lang w:val="ar_AE" w:bidi="ar_AE"/>
        </w:rPr>
        <w:t>וַ⁠יֹּ֨אמֶר יְהוָ֤ה אֶל־מֹשֶׁה֙</w:t>
      </w:r>
    </w:p>
    <w:p>
      <w:pPr>
        <w:bidi/>
      </w:pPr>
      <w:r>
        <w:rPr>
          <w:rtl/>
          <w:cs/>
          <w:lang w:val="ar_AE" w:bidi="ar_AE"/>
        </w:rPr>
      </w:r>
      <w:r>
        <w:rPr>
          <w:b/>
          <w:rtl/>
          <w:cs/>
          <w:lang w:val="ar_AE" w:bidi="ar_AE"/>
        </w:rPr>
        <w:t>"وَقَالَ الرَّبُّ لِمُوسَى"</w:t>
      </w:r>
    </w:p>
    <w:p>
      <w:pPr>
        <w:bidi/>
      </w:pPr>
      <w:r>
        <w:rPr>
          <w:rtl/>
          <w:cs/>
          <w:lang w:val="ar_AE" w:bidi="ar_AE"/>
        </w:rPr>
      </w:r>
      <w:r>
        <w:rPr>
          <w:rtl/>
          <w:cs/>
          <w:lang w:val="ar_AE" w:bidi="ar_AE"/>
        </w:rPr>
        <w:t>لم يتم تحديد التوقيت والوضع الذي تحدث فيه الرب (يهوه) إلى موسى هنا. ويظن البعض أنه كان جزءًا من سرد اللقاء مع يهوه من الآيات السابقة ولكن تم وضعه بعد طلبه إلى يثرون لسبب غير معروف. بينما يظن البعض الآخر أن موسى تأخر في العودة إلى مصر (إما باختياره الخاص، أو بتعليمات من يهوه، أو تأخيره من قِبَل شخص آخر) فجاء الرب (يهوه) وأخبره مرة أخرى (تقدم الترجمة الإنجليزية UST صراحةً هذا الرأي).</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19 (#2)</w:t>
      </w:r>
      <w:r>
        <w:rPr>
          <w:rtl/>
          <w:cs/>
          <w:lang w:val="ar_AE" w:bidi="ar_AE"/>
        </w:rPr>
      </w:r>
    </w:p>
    <w:p>
      <w:pPr>
        <w:bidi/>
      </w:pPr>
      <w:r>
        <w:rPr>
          <w:rtl/>
          <w:cs/>
          <w:lang w:val="ar_AE" w:bidi="ar_AE"/>
        </w:rPr>
      </w:r>
      <w:r>
        <w:rPr>
          <w:rtl/>
          <w:cs/>
          <w:lang w:val="ar_AE" w:bidi="ar_AE"/>
        </w:rPr>
        <w:t>הַֽ⁠מְבַקְשִׁ֖ים אֶת־נַפְשֶֽׁ⁠ךָ</w:t>
      </w:r>
    </w:p>
    <w:p>
      <w:pPr>
        <w:bidi/>
      </w:pPr>
      <w:r>
        <w:rPr>
          <w:rtl/>
          <w:cs/>
          <w:lang w:val="ar_AE" w:bidi="ar_AE"/>
        </w:rPr>
      </w:r>
      <w:r>
        <w:rPr>
          <w:b/>
          <w:rtl/>
          <w:cs/>
          <w:lang w:val="ar_AE" w:bidi="ar_AE"/>
        </w:rPr>
        <w:t>"الَّذِينَ كَانُوا يَطْلُبُونَ نَفْسَكَ"</w:t>
      </w:r>
    </w:p>
    <w:p>
      <w:pPr>
        <w:bidi/>
      </w:pPr>
      <w:r>
        <w:rPr>
          <w:rtl/>
          <w:cs/>
          <w:lang w:val="ar_AE" w:bidi="ar_AE"/>
        </w:rPr>
      </w:r>
      <w:r>
        <w:rPr>
          <w:rtl/>
          <w:cs/>
          <w:lang w:val="ar_AE" w:bidi="ar_AE"/>
        </w:rPr>
        <w:t>هذا يعني أنهم كانوا يسعون لإنهاء حياته، أي لقتله.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20 (#1)</w:t>
      </w:r>
      <w:r>
        <w:rPr>
          <w:rtl/>
          <w:cs/>
          <w:lang w:val="ar_AE" w:bidi="ar_AE"/>
        </w:rPr>
      </w:r>
    </w:p>
    <w:p>
      <w:pPr>
        <w:bidi/>
      </w:pPr>
      <w:r>
        <w:rPr>
          <w:rtl/>
          <w:cs/>
          <w:lang w:val="ar_AE" w:bidi="ar_AE"/>
        </w:rPr>
      </w:r>
      <w:r>
        <w:rPr>
          <w:rtl/>
          <w:cs/>
          <w:lang w:val="ar_AE" w:bidi="ar_AE"/>
        </w:rPr>
        <w:t>וְ⁠אֶת־בָּנָ֗י⁠ו</w:t>
      </w:r>
    </w:p>
    <w:p>
      <w:pPr>
        <w:bidi/>
      </w:pPr>
      <w:r>
        <w:rPr>
          <w:rtl/>
          <w:cs/>
          <w:lang w:val="ar_AE" w:bidi="ar_AE"/>
        </w:rPr>
      </w:r>
      <w:r>
        <w:rPr>
          <w:b/>
          <w:rtl/>
          <w:cs/>
          <w:lang w:val="ar_AE" w:bidi="ar_AE"/>
        </w:rPr>
        <w:t>"وَبَنِيهِ"</w:t>
      </w:r>
    </w:p>
    <w:p>
      <w:pPr>
        <w:bidi/>
      </w:pPr>
      <w:r>
        <w:rPr>
          <w:rtl/>
          <w:cs/>
          <w:lang w:val="ar_AE" w:bidi="ar_AE"/>
        </w:rPr>
      </w:r>
      <w:r>
        <w:rPr>
          <w:rtl/>
          <w:cs/>
          <w:lang w:val="ar_AE" w:bidi="ar_AE"/>
        </w:rPr>
        <w:t xml:space="preserve">لم يتم تقديم الابن الثاني لموسى حتى </w:t>
      </w:r>
      <w:r>
        <w:rPr>
          <w:rtl/>
          <w:cs/>
          <w:lang w:val="ar_AE" w:bidi="ar_AE"/>
        </w:rPr>
        <w:t>18:4</w:t>
      </w:r>
      <w:r>
        <w:rPr>
          <w:rtl/>
          <w:cs/>
          <w:lang w:val="ar_AE" w:bidi="ar_AE"/>
        </w:rPr>
        <w:t xml:space="preserve"> ولكنه كان قد وُلد بالفعل قبل مغادرتهم مديان. ليس من الضروري توضيح ذلك هنا، وإذا كان ذلك سيُربك قراءك فيمكنك إضافة ملحوظة في الحاشية.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20 (#2)</w:t>
      </w:r>
      <w:r>
        <w:rPr>
          <w:rtl/>
          <w:cs/>
          <w:lang w:val="ar_AE" w:bidi="ar_AE"/>
        </w:rPr>
      </w:r>
    </w:p>
    <w:p>
      <w:pPr>
        <w:bidi/>
      </w:pPr>
      <w:r>
        <w:rPr>
          <w:rtl/>
          <w:cs/>
          <w:lang w:val="ar_AE" w:bidi="ar_AE"/>
        </w:rPr>
      </w:r>
      <w:r>
        <w:rPr>
          <w:rtl/>
          <w:cs/>
          <w:lang w:val="ar_AE" w:bidi="ar_AE"/>
        </w:rPr>
        <w:t>וַ⁠יָּ֖שָׁב אַ֣רְצָ⁠ה מִצְרָ֑יִם</w:t>
      </w:r>
    </w:p>
    <w:p>
      <w:pPr>
        <w:bidi/>
      </w:pPr>
      <w:r>
        <w:rPr>
          <w:rtl/>
          <w:cs/>
          <w:lang w:val="ar_AE" w:bidi="ar_AE"/>
        </w:rPr>
      </w:r>
      <w:r>
        <w:rPr>
          <w:b/>
          <w:rtl/>
          <w:cs/>
          <w:lang w:val="ar_AE" w:bidi="ar_AE"/>
        </w:rPr>
        <w:t>"وَرَجَعَ إِلَى أَرْضِ مِصْرَ"</w:t>
      </w:r>
    </w:p>
    <w:p>
      <w:pPr>
        <w:bidi/>
      </w:pPr>
      <w:r>
        <w:rPr>
          <w:rtl/>
          <w:cs/>
          <w:lang w:val="ar_AE" w:bidi="ar_AE"/>
        </w:rPr>
      </w:r>
      <w:r>
        <w:rPr>
          <w:rtl/>
          <w:cs/>
          <w:lang w:val="ar_AE" w:bidi="ar_AE"/>
        </w:rPr>
        <w:t xml:space="preserve">من الواضح من </w:t>
      </w:r>
      <w:r>
        <w:rPr>
          <w:rtl/>
          <w:cs/>
          <w:lang w:val="ar_AE" w:bidi="ar_AE"/>
        </w:rPr>
        <w:t>4:24</w:t>
      </w:r>
      <w:r>
        <w:rPr>
          <w:rtl/>
          <w:cs/>
          <w:lang w:val="ar_AE" w:bidi="ar_AE"/>
        </w:rPr>
        <w:t xml:space="preserve"> و</w:t>
      </w:r>
      <w:r>
        <w:rPr>
          <w:rtl/>
          <w:cs/>
          <w:lang w:val="ar_AE" w:bidi="ar_AE"/>
        </w:rPr>
        <w:t>25</w:t>
      </w:r>
      <w:r>
        <w:rPr>
          <w:rtl/>
          <w:cs/>
          <w:lang w:val="ar_AE" w:bidi="ar_AE"/>
        </w:rPr>
        <w:t xml:space="preserve"> أن عائلة موسى ذهبت معه. إذا كان هذا مربكًا في لغتك، قد تحتاج إلى التغيير من </w:t>
      </w:r>
      <w:r>
        <w:rPr>
          <w:b/>
          <w:rtl/>
          <w:cs/>
          <w:lang w:val="ar_AE" w:bidi="ar_AE"/>
        </w:rPr>
        <w:t>هو رجع</w:t>
      </w:r>
      <w:r>
        <w:rPr>
          <w:rtl/>
          <w:cs/>
          <w:lang w:val="ar_AE" w:bidi="ar_AE"/>
        </w:rPr>
        <w:t xml:space="preserve"> إلى "هم" </w:t>
      </w:r>
      <w:r>
        <w:rPr>
          <w:b/>
          <w:rtl/>
          <w:cs/>
          <w:lang w:val="ar_AE" w:bidi="ar_AE"/>
        </w:rPr>
        <w:t>رجعوا</w:t>
      </w:r>
      <w:r>
        <w:rPr>
          <w:rtl/>
          <w:cs/>
          <w:lang w:val="ar_AE" w:bidi="ar_AE"/>
        </w:rPr>
        <w: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20 (#3)</w:t>
      </w:r>
      <w:r>
        <w:rPr>
          <w:rtl/>
          <w:cs/>
          <w:lang w:val="ar_AE" w:bidi="ar_AE"/>
        </w:rPr>
      </w:r>
    </w:p>
    <w:p>
      <w:pPr>
        <w:bidi/>
      </w:pPr>
      <w:r>
        <w:rPr>
          <w:rtl/>
          <w:cs/>
          <w:lang w:val="ar_AE" w:bidi="ar_AE"/>
        </w:rPr>
      </w:r>
      <w:r>
        <w:rPr>
          <w:rtl/>
          <w:cs/>
          <w:lang w:val="ar_AE" w:bidi="ar_AE"/>
        </w:rPr>
        <w:t>וַ⁠יָּ֖שָׁב אַ֣רְצָ⁠ה מִצְרָ֑יִם</w:t>
      </w:r>
    </w:p>
    <w:p>
      <w:pPr>
        <w:bidi/>
      </w:pPr>
      <w:r>
        <w:rPr>
          <w:rtl/>
          <w:cs/>
          <w:lang w:val="ar_AE" w:bidi="ar_AE"/>
        </w:rPr>
      </w:r>
      <w:r>
        <w:rPr>
          <w:b/>
          <w:rtl/>
          <w:cs/>
          <w:lang w:val="ar_AE" w:bidi="ar_AE"/>
        </w:rPr>
        <w:t>"وَرَجَعَ إِلَى (أو نحو) أَرْضِ مِصْرَ"</w:t>
      </w:r>
    </w:p>
    <w:p>
      <w:pPr>
        <w:bidi/>
      </w:pPr>
      <w:r>
        <w:rPr>
          <w:rtl/>
          <w:cs/>
          <w:lang w:val="ar_AE" w:bidi="ar_AE"/>
        </w:rPr>
      </w:r>
      <w:r>
        <w:rPr>
          <w:rtl/>
          <w:cs/>
          <w:lang w:val="ar_AE" w:bidi="ar_AE"/>
        </w:rPr>
        <w:t xml:space="preserve">بعد الحادثة على الطريق في الآيات </w:t>
      </w:r>
      <w:r>
        <w:rPr>
          <w:rtl/>
          <w:cs/>
          <w:lang w:val="ar_AE" w:bidi="ar_AE"/>
        </w:rPr>
        <w:t>24–26</w:t>
      </w:r>
      <w:r>
        <w:rPr>
          <w:rtl/>
          <w:cs/>
          <w:lang w:val="ar_AE" w:bidi="ar_AE"/>
        </w:rPr>
        <w:t xml:space="preserve">. لم تُذكر عائلة موسى مرة أخرى حتى </w:t>
      </w:r>
      <w:r>
        <w:rPr>
          <w:rtl/>
          <w:cs/>
          <w:lang w:val="ar_AE" w:bidi="ar_AE"/>
        </w:rPr>
        <w:t>18:2</w:t>
      </w:r>
      <w:r>
        <w:rPr>
          <w:rtl/>
          <w:cs/>
          <w:lang w:val="ar_AE" w:bidi="ar_AE"/>
        </w:rPr>
        <w:t xml:space="preserve">، التي تقول إن موسى أرسلهم مرة أخرى، لذا قد يكون من الأفضل إجراء ترجمة مشابهة لترجمة UST، التي تلتزم فقط ببدء العائلة في الطريق إلى مصر. هذا الاختيار له فائدة إضافية تتمثل في السماح لعدة أحداث بأن تحدث قبل وصول موسى إلى مصر. كلمة </w:t>
      </w:r>
      <w:r>
        <w:rPr>
          <w:b/>
          <w:rtl/>
          <w:cs/>
          <w:lang w:val="ar_AE" w:bidi="ar_AE"/>
        </w:rPr>
        <w:t>نحو</w:t>
      </w:r>
      <w:r>
        <w:rPr>
          <w:rtl/>
          <w:cs/>
          <w:lang w:val="ar_AE" w:bidi="ar_AE"/>
        </w:rPr>
        <w:t xml:space="preserve"> في ULT هي طريقة أخرى لإعطاء مساحة في الترجمة للأحداث العديدة التالية.</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20 (#4)</w:t>
      </w:r>
      <w:r>
        <w:rPr>
          <w:rtl/>
          <w:cs/>
          <w:lang w:val="ar_AE" w:bidi="ar_AE"/>
        </w:rPr>
      </w:r>
    </w:p>
    <w:p>
      <w:pPr>
        <w:bidi/>
      </w:pPr>
      <w:r>
        <w:rPr>
          <w:rtl/>
          <w:cs/>
          <w:lang w:val="ar_AE" w:bidi="ar_AE"/>
        </w:rPr>
      </w:r>
      <w:r>
        <w:rPr>
          <w:rtl/>
          <w:cs/>
          <w:lang w:val="ar_AE" w:bidi="ar_AE"/>
        </w:rPr>
        <w:t>אֶת־מַטֵּ֥ה הָ⁠אֱלֹהִ֖ים</w:t>
      </w:r>
    </w:p>
    <w:p>
      <w:pPr>
        <w:bidi/>
      </w:pPr>
      <w:r>
        <w:rPr>
          <w:rtl/>
          <w:cs/>
          <w:lang w:val="ar_AE" w:bidi="ar_AE"/>
        </w:rPr>
      </w:r>
      <w:r>
        <w:rPr>
          <w:b/>
          <w:rtl/>
          <w:cs/>
          <w:lang w:val="ar_AE" w:bidi="ar_AE"/>
        </w:rPr>
        <w:t>"عصا الله"</w:t>
      </w:r>
    </w:p>
    <w:p>
      <w:pPr>
        <w:bidi/>
      </w:pPr>
      <w:r>
        <w:rPr>
          <w:rtl/>
          <w:cs/>
          <w:lang w:val="ar_AE" w:bidi="ar_AE"/>
        </w:rPr>
      </w:r>
      <w:r>
        <w:rPr>
          <w:rtl/>
          <w:cs/>
          <w:lang w:val="ar_AE" w:bidi="ar_AE"/>
        </w:rPr>
        <w:t xml:space="preserve">العبارة </w:t>
      </w:r>
      <w:r>
        <w:rPr>
          <w:b/>
          <w:rtl/>
          <w:cs/>
          <w:lang w:val="ar_AE" w:bidi="ar_AE"/>
        </w:rPr>
        <w:t>عصا الله</w:t>
      </w:r>
      <w:r>
        <w:rPr>
          <w:rtl/>
          <w:cs/>
          <w:lang w:val="ar_AE" w:bidi="ar_AE"/>
        </w:rPr>
        <w:t xml:space="preserve"> تشير إلى العصا التي أمر الله موسى أن يأخذها معه في </w:t>
      </w:r>
      <w:r>
        <w:rPr>
          <w:rtl/>
          <w:cs/>
          <w:lang w:val="ar_AE" w:bidi="ar_AE"/>
        </w:rPr>
        <w:t>4:17</w:t>
      </w:r>
      <w:r>
        <w:rPr>
          <w:rtl/>
          <w:cs/>
          <w:lang w:val="ar_AE" w:bidi="ar_AE"/>
        </w:rPr>
        <w:t>. إذا كان ذلك سيفيد قراءك، فيمكنك توضيح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20 (#5)</w:t>
      </w:r>
      <w:r>
        <w:rPr>
          <w:rtl/>
          <w:cs/>
          <w:lang w:val="ar_AE" w:bidi="ar_AE"/>
        </w:rPr>
      </w:r>
    </w:p>
    <w:p>
      <w:pPr>
        <w:bidi/>
      </w:pPr>
      <w:r>
        <w:rPr>
          <w:rtl/>
          <w:cs/>
          <w:lang w:val="ar_AE" w:bidi="ar_AE"/>
        </w:rPr>
      </w:r>
      <w:r>
        <w:rPr>
          <w:rtl/>
          <w:cs/>
          <w:lang w:val="ar_AE" w:bidi="ar_AE"/>
        </w:rPr>
        <w:t>אֶת־מַטֵּ֥ה הָ⁠אֱלֹהִ֖ים</w:t>
      </w:r>
    </w:p>
    <w:p>
      <w:pPr>
        <w:bidi/>
      </w:pPr>
      <w:r>
        <w:rPr>
          <w:rtl/>
          <w:cs/>
          <w:lang w:val="ar_AE" w:bidi="ar_AE"/>
        </w:rPr>
      </w:r>
      <w:r>
        <w:rPr>
          <w:b/>
          <w:rtl/>
          <w:cs/>
          <w:lang w:val="ar_AE" w:bidi="ar_AE"/>
        </w:rPr>
        <w:t>"عصا الله"</w:t>
      </w:r>
    </w:p>
    <w:p>
      <w:pPr>
        <w:bidi/>
      </w:pPr>
      <w:r>
        <w:rPr>
          <w:rtl/>
          <w:cs/>
          <w:lang w:val="ar_AE" w:bidi="ar_AE"/>
        </w:rPr>
      </w:r>
      <w:r>
        <w:rPr>
          <w:rtl/>
          <w:cs/>
          <w:lang w:val="ar_AE" w:bidi="ar_AE"/>
        </w:rPr>
        <w:t xml:space="preserve">يصف الكتاب هذه العصا بأنها </w:t>
      </w:r>
      <w:r>
        <w:rPr>
          <w:b/>
          <w:rtl/>
          <w:cs/>
          <w:lang w:val="ar_AE" w:bidi="ar_AE"/>
        </w:rPr>
        <w:t>عصا الله</w:t>
      </w:r>
      <w:r>
        <w:rPr>
          <w:rtl/>
          <w:cs/>
          <w:lang w:val="ar_AE" w:bidi="ar_AE"/>
        </w:rPr>
        <w:t xml:space="preserve"> لأن الله عيَّنَها كأداة له لكي يتمكن موسى من القيام بأعمال معجزية بواسطتها. إذا كان ذلك سيساعد قراءك، فيمكنك قول ذلك بشكل صريح. وتيقن من أن ترجمتك لا تجعل الناس يعتقدون أن العصا كانت عصا سحرية أو عصا لها قوتها الخاصة أو قوة من موسى أو أن العصا أعطت موسى القدرة على أن يأمر الله. ففي كل المرات التي حدثت فيها معجزات، كان الله أولًا يُخبر موسى أن يفعل شيئًا بالعصا، ثم أطاع موسى، ثم تسبب الله في حدوث المعجزة. ترجمة بديلة: "العصا التي أخبره الله أن يأخذها لأن الله كان ينوي العمل بقوة بواسطتها عندما يمدها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21 (#1)</w:t>
      </w:r>
      <w:r>
        <w:rPr>
          <w:rtl/>
          <w:cs/>
          <w:lang w:val="ar_AE" w:bidi="ar_AE"/>
        </w:rPr>
      </w:r>
    </w:p>
    <w:p>
      <w:pPr>
        <w:bidi/>
      </w:pPr>
      <w:r>
        <w:rPr>
          <w:rtl/>
          <w:cs/>
          <w:lang w:val="ar_AE" w:bidi="ar_AE"/>
        </w:rPr>
      </w:r>
      <w:r>
        <w:rPr>
          <w:rtl/>
          <w:cs/>
          <w:lang w:val="ar_AE" w:bidi="ar_AE"/>
        </w:rPr>
        <w:t>בְּ⁠לֶכְתְּ⁠ךָ֙</w:t>
      </w:r>
    </w:p>
    <w:p>
      <w:pPr>
        <w:bidi/>
      </w:pPr>
      <w:r>
        <w:rPr>
          <w:rtl/>
          <w:cs/>
          <w:lang w:val="ar_AE" w:bidi="ar_AE"/>
        </w:rPr>
      </w:r>
      <w:r>
        <w:rPr>
          <w:b/>
          <w:rtl/>
          <w:cs/>
          <w:lang w:val="ar_AE" w:bidi="ar_AE"/>
        </w:rPr>
        <w:t>"عِنْدَمَا تَذْهَبُ لِتَرْجعَ إِلَى مِصْرَ"</w:t>
      </w:r>
    </w:p>
    <w:p>
      <w:pPr>
        <w:bidi/>
      </w:pPr>
      <w:r>
        <w:rPr>
          <w:rtl/>
          <w:cs/>
          <w:lang w:val="ar_AE" w:bidi="ar_AE"/>
        </w:rPr>
      </w:r>
      <w:r>
        <w:rPr>
          <w:rtl/>
          <w:cs/>
          <w:lang w:val="ar_AE" w:bidi="ar_AE"/>
        </w:rPr>
        <w:t xml:space="preserve">يبدأ هذا اقتباس مباشر يستمر حتى نهاية </w:t>
      </w:r>
      <w:r>
        <w:rPr>
          <w:rtl/>
          <w:cs/>
          <w:lang w:val="ar_AE" w:bidi="ar_AE"/>
        </w:rPr>
        <w:t>4:23</w:t>
      </w:r>
      <w:r>
        <w:rPr>
          <w:rtl/>
          <w:cs/>
          <w:lang w:val="ar_AE" w:bidi="ar_AE"/>
        </w:rPr>
        <w:t>. ويحتوي على اقتباسات تصل إلى المستوى الرابع. قد يكون من المفيد لقرائك الإشارة إلى ذلك بعلامة اقتباس من المستوى الأول في البداية أو بأي علامات ترقيم أو أشكال أخرى تستخدمها لغتك للإشارة إلى بداية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21 (#2)</w:t>
      </w:r>
      <w:r>
        <w:rPr>
          <w:rtl/>
          <w:cs/>
          <w:lang w:val="ar_AE" w:bidi="ar_AE"/>
        </w:rPr>
      </w:r>
    </w:p>
    <w:p>
      <w:pPr>
        <w:bidi/>
      </w:pPr>
      <w:r>
        <w:rPr>
          <w:rtl/>
          <w:cs/>
          <w:lang w:val="ar_AE" w:bidi="ar_AE"/>
        </w:rPr>
      </w:r>
      <w:r>
        <w:rPr>
          <w:rtl/>
          <w:cs/>
          <w:lang w:val="ar_AE" w:bidi="ar_AE"/>
        </w:rPr>
        <w:t>רְאֵ֗ה</w:t>
      </w:r>
    </w:p>
    <w:p>
      <w:pPr>
        <w:bidi/>
      </w:pPr>
      <w:r>
        <w:rPr>
          <w:rtl/>
          <w:cs/>
          <w:lang w:val="ar_AE" w:bidi="ar_AE"/>
        </w:rPr>
      </w:r>
      <w:r>
        <w:rPr>
          <w:b/>
          <w:rtl/>
          <w:cs/>
          <w:lang w:val="ar_AE" w:bidi="ar_AE"/>
        </w:rPr>
        <w:t>"انظر"</w:t>
      </w:r>
    </w:p>
    <w:p>
      <w:pPr>
        <w:bidi/>
      </w:pPr>
      <w:r>
        <w:rPr>
          <w:rtl/>
          <w:cs/>
          <w:lang w:val="ar_AE" w:bidi="ar_AE"/>
        </w:rPr>
      </w:r>
      <w:r>
        <w:rPr>
          <w:rtl/>
          <w:cs/>
          <w:lang w:val="ar_AE" w:bidi="ar_AE"/>
        </w:rPr>
        <w:t xml:space="preserve">معظم الترجمات والتفسيرات للفعل </w:t>
      </w:r>
      <w:r>
        <w:rPr>
          <w:b/>
          <w:rtl/>
          <w:cs/>
          <w:lang w:val="ar_AE" w:bidi="ar_AE"/>
        </w:rPr>
        <w:t xml:space="preserve">انظر </w:t>
      </w:r>
      <w:r>
        <w:rPr>
          <w:rtl/>
          <w:cs/>
          <w:lang w:val="ar_AE" w:bidi="ar_AE"/>
        </w:rPr>
        <w:t>تأخذه</w:t>
      </w:r>
      <w:r>
        <w:rPr>
          <w:b/>
          <w:rtl/>
          <w:cs/>
          <w:lang w:val="ar_AE" w:bidi="ar_AE"/>
        </w:rPr>
        <w:t xml:space="preserve"> </w:t>
      </w:r>
      <w:r>
        <w:rPr>
          <w:rtl/>
          <w:cs/>
          <w:lang w:val="ar_AE" w:bidi="ar_AE"/>
        </w:rPr>
        <w:t>لتشير إلى شيء مثل "تيقن من أنك تفعل".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21 (#3)</w:t>
      </w:r>
      <w:r>
        <w:rPr>
          <w:rtl/>
          <w:cs/>
          <w:lang w:val="ar_AE" w:bidi="ar_AE"/>
        </w:rPr>
      </w:r>
    </w:p>
    <w:p>
      <w:pPr>
        <w:bidi/>
      </w:pPr>
      <w:r>
        <w:rPr>
          <w:rtl/>
          <w:cs/>
          <w:lang w:val="ar_AE" w:bidi="ar_AE"/>
        </w:rPr>
      </w:r>
      <w:r>
        <w:rPr>
          <w:rtl/>
          <w:cs/>
          <w:lang w:val="ar_AE" w:bidi="ar_AE"/>
        </w:rPr>
        <w:t>כָּל־הַ⁠מֹּֽפְתִים֙ אֲשֶׁר־שַׂ֣מְתִּי בְ⁠יָדֶ֔⁠ךָ</w:t>
      </w:r>
    </w:p>
    <w:p>
      <w:pPr>
        <w:bidi/>
      </w:pPr>
      <w:r>
        <w:rPr>
          <w:rtl/>
          <w:cs/>
          <w:lang w:val="ar_AE" w:bidi="ar_AE"/>
        </w:rPr>
      </w:r>
      <w:r>
        <w:rPr>
          <w:b/>
          <w:rtl/>
          <w:cs/>
          <w:lang w:val="ar_AE" w:bidi="ar_AE"/>
        </w:rPr>
        <w:t>"انْظُرْ جَمِيعَ الْعَجَائِبِ الَّتِي جَعَلْتُهَا فِي يَدِكَ"</w:t>
      </w:r>
    </w:p>
    <w:p>
      <w:pPr>
        <w:bidi/>
      </w:pPr>
      <w:r>
        <w:rPr>
          <w:rtl/>
          <w:cs/>
          <w:lang w:val="ar_AE" w:bidi="ar_AE"/>
        </w:rPr>
      </w:r>
      <w:r>
        <w:rPr>
          <w:rtl/>
          <w:cs/>
          <w:lang w:val="ar_AE" w:bidi="ar_AE"/>
        </w:rPr>
        <w:t>هنا تُذكر المعجزات كما لو كانت أشياء يمكن لموسى حملها. جزئيًا، قد يكون ذلك لأن العلامات الثلاث التي أُعطيت لموسى سابقًا تضمنت استخدام يده. إذا لم يفهم قراؤك ما تعنيه هذه الصورة في هذا السياق، فيمكنك استخدام استعارة مشابهة من ثقافتك. أو بدلًا من ذلك، يمكنك التعبير عن المعنى بوضوح. ترجمة بديلة: "كل العجائب التي أعطيتك القدرة لأدائها"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21 (#4)</w:t>
      </w:r>
      <w:r>
        <w:rPr>
          <w:rtl/>
          <w:cs/>
          <w:lang w:val="ar_AE" w:bidi="ar_AE"/>
        </w:rPr>
      </w:r>
    </w:p>
    <w:p>
      <w:pPr>
        <w:bidi/>
      </w:pPr>
      <w:r>
        <w:rPr>
          <w:rtl/>
          <w:cs/>
          <w:lang w:val="ar_AE" w:bidi="ar_AE"/>
        </w:rPr>
      </w:r>
      <w:r>
        <w:rPr>
          <w:rtl/>
          <w:cs/>
          <w:lang w:val="ar_AE" w:bidi="ar_AE"/>
        </w:rPr>
        <w:t>לִ⁠פְנֵ֣י פַרְעֹ֑ה</w:t>
      </w:r>
    </w:p>
    <w:p>
      <w:pPr>
        <w:bidi/>
      </w:pPr>
      <w:r>
        <w:rPr>
          <w:rtl/>
          <w:cs/>
          <w:lang w:val="ar_AE" w:bidi="ar_AE"/>
        </w:rPr>
      </w:r>
      <w:r>
        <w:rPr>
          <w:b/>
          <w:rtl/>
          <w:cs/>
          <w:lang w:val="ar_AE" w:bidi="ar_AE"/>
        </w:rPr>
        <w:t>"قُدَّامَ فِرْعَوْنَ"</w:t>
      </w:r>
    </w:p>
    <w:p>
      <w:pPr>
        <w:bidi/>
      </w:pPr>
      <w:r>
        <w:rPr>
          <w:rtl/>
          <w:cs/>
          <w:lang w:val="ar_AE" w:bidi="ar_AE"/>
        </w:rPr>
      </w:r>
      <w:r>
        <w:rPr>
          <w:rtl/>
          <w:cs/>
          <w:lang w:val="ar_AE" w:bidi="ar_AE"/>
        </w:rPr>
        <w:t xml:space="preserve">هذه المرة، بينما كلمة </w:t>
      </w:r>
      <w:r>
        <w:rPr>
          <w:b/>
          <w:rtl/>
          <w:cs/>
          <w:lang w:val="ar_AE" w:bidi="ar_AE"/>
        </w:rPr>
        <w:t>قدام</w:t>
      </w:r>
      <w:r>
        <w:rPr>
          <w:rtl/>
          <w:cs/>
          <w:lang w:val="ar_AE" w:bidi="ar_AE"/>
        </w:rPr>
        <w:t xml:space="preserve"> لا يزال لها المعنى المجازي الذي يعني "في حضور"، فإنه يُستخدم هنا بشكل حرفي أكثر. حيث يجب على موسى أن يقوم بالمعجزات فعليًا أمام فرعون حتى يتمكن من رؤيتها. ترجمة بديلة: "حتى يتمكن فرعون من رؤيتها"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21 (#5)</w:t>
      </w:r>
      <w:r>
        <w:rPr>
          <w:rtl/>
          <w:cs/>
          <w:lang w:val="ar_AE" w:bidi="ar_AE"/>
        </w:rPr>
      </w:r>
    </w:p>
    <w:p>
      <w:pPr>
        <w:bidi/>
      </w:pPr>
      <w:r>
        <w:rPr>
          <w:rtl/>
          <w:cs/>
          <w:lang w:val="ar_AE" w:bidi="ar_AE"/>
        </w:rPr>
      </w:r>
      <w:r>
        <w:rPr>
          <w:rtl/>
          <w:cs/>
          <w:lang w:val="ar_AE" w:bidi="ar_AE"/>
        </w:rPr>
        <w:t>וַ⁠אֲנִי֙ אֲחַזֵּ֣ק</w:t>
      </w:r>
    </w:p>
    <w:p>
      <w:pPr>
        <w:bidi/>
      </w:pPr>
      <w:r>
        <w:rPr>
          <w:rtl/>
          <w:cs/>
          <w:lang w:val="ar_AE" w:bidi="ar_AE"/>
        </w:rPr>
      </w:r>
      <w:r>
        <w:rPr>
          <w:b/>
          <w:rtl/>
          <w:cs/>
          <w:lang w:val="ar_AE" w:bidi="ar_AE"/>
        </w:rPr>
        <w:t>"وَلكِنِّي أُشَدِّدُ قَلْبَهُ"</w:t>
      </w:r>
    </w:p>
    <w:p>
      <w:pPr>
        <w:bidi/>
      </w:pPr>
      <w:r>
        <w:rPr>
          <w:rtl/>
          <w:cs/>
          <w:lang w:val="ar_AE" w:bidi="ar_AE"/>
        </w:rPr>
      </w:r>
      <w:r>
        <w:rPr>
          <w:rtl/>
          <w:cs/>
          <w:lang w:val="ar_AE" w:bidi="ar_AE"/>
        </w:rPr>
        <w:t>إشارة الرب إلى نفسه في بداية هذه الجملة تهدف إلى التأكيد على التباين بين ما قد يُتوقع عادةً وما سيحدث فعليًا. ترجم هذا بطريقة تبرز بوضوح التباين بين أداء المعجزات أمام فرعون (الذي قد يُتوقع أن يؤدي إلى إطلاق سراح بني إسرائيل) وبين ما يقول الرب (يهوه) أن فرعون سيفعله.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21 (#6)</w:t>
      </w:r>
      <w:r>
        <w:rPr>
          <w:rtl/>
          <w:cs/>
          <w:lang w:val="ar_AE" w:bidi="ar_AE"/>
        </w:rPr>
      </w:r>
    </w:p>
    <w:p>
      <w:pPr>
        <w:bidi/>
      </w:pPr>
      <w:r>
        <w:rPr>
          <w:rtl/>
          <w:cs/>
          <w:lang w:val="ar_AE" w:bidi="ar_AE"/>
        </w:rPr>
      </w:r>
      <w:r>
        <w:rPr>
          <w:rtl/>
          <w:cs/>
          <w:lang w:val="ar_AE" w:bidi="ar_AE"/>
        </w:rPr>
        <w:t>וַ⁠אֲנִי֙ אֲחַזֵּ֣ק אֶת־לִבּ֔⁠וֹ</w:t>
      </w:r>
    </w:p>
    <w:p>
      <w:pPr>
        <w:bidi/>
      </w:pPr>
      <w:r>
        <w:rPr>
          <w:rtl/>
          <w:cs/>
          <w:lang w:val="ar_AE" w:bidi="ar_AE"/>
        </w:rPr>
      </w:r>
      <w:r>
        <w:rPr>
          <w:b/>
          <w:rtl/>
          <w:cs/>
          <w:lang w:val="ar_AE" w:bidi="ar_AE"/>
        </w:rPr>
        <w:t>"وَلكِنِّي أُشَدِّدُ قَلْبَهُ"</w:t>
      </w:r>
    </w:p>
    <w:p>
      <w:pPr>
        <w:bidi/>
      </w:pPr>
      <w:r>
        <w:rPr>
          <w:rtl/>
          <w:cs/>
          <w:lang w:val="ar_AE" w:bidi="ar_AE"/>
        </w:rPr>
      </w:r>
      <w:r>
        <w:rPr>
          <w:rtl/>
          <w:cs/>
          <w:lang w:val="ar_AE" w:bidi="ar_AE"/>
        </w:rPr>
        <w:t>هذا يعني أن الله سيجعله عنيدًا. ويتحدث الله عن موقفه العنيد كما لو أن قلبه سيصبح أقوى. إذا لم يكن القلب هو الجزء من الجسم الذي تستخدمه ثقافتك للإشارة إلى إرادة الشخص، ففكر في استخدام العضو الذي تستخدمه ثقافتك لهذه الصورة. ترجمة بديلة: "أما أنا فسأجعل فرعون عنيدًا"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21 (#7)</w:t>
      </w:r>
      <w:r>
        <w:rPr>
          <w:rtl/>
          <w:cs/>
          <w:lang w:val="ar_AE" w:bidi="ar_AE"/>
        </w:rPr>
      </w:r>
    </w:p>
    <w:p>
      <w:pPr>
        <w:bidi/>
      </w:pPr>
      <w:r>
        <w:rPr>
          <w:rtl/>
          <w:cs/>
          <w:lang w:val="ar_AE" w:bidi="ar_AE"/>
        </w:rPr>
      </w:r>
      <w:r>
        <w:rPr>
          <w:rtl/>
          <w:cs/>
          <w:lang w:val="ar_AE" w:bidi="ar_AE"/>
        </w:rPr>
        <w:t>וְ⁠לֹ֥א יְשַׁלַּ֖ח אֶת־הָ⁠עָֽם</w:t>
      </w:r>
    </w:p>
    <w:p>
      <w:pPr>
        <w:bidi/>
      </w:pPr>
      <w:r>
        <w:rPr>
          <w:rtl/>
          <w:cs/>
          <w:lang w:val="ar_AE" w:bidi="ar_AE"/>
        </w:rPr>
      </w:r>
      <w:r>
        <w:rPr>
          <w:b/>
          <w:rtl/>
          <w:cs/>
          <w:lang w:val="ar_AE" w:bidi="ar_AE"/>
        </w:rPr>
        <w:t>"حَتَّى لاَ يُطْلِقَ الشَّعْبَ"</w:t>
      </w:r>
    </w:p>
    <w:p>
      <w:pPr>
        <w:bidi/>
      </w:pPr>
      <w:r>
        <w:rPr>
          <w:rtl/>
          <w:cs/>
          <w:lang w:val="ar_AE" w:bidi="ar_AE"/>
        </w:rPr>
      </w:r>
      <w:r>
        <w:rPr>
          <w:rtl/>
          <w:cs/>
          <w:lang w:val="ar_AE" w:bidi="ar_AE"/>
        </w:rPr>
        <w:t>اجعل ذلك واضحًا في ترجمتك أن هذا نتيجة لتصلب قلب فرعون من قِبَل الله.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22 (#1)</w:t>
      </w:r>
      <w:r>
        <w:rPr>
          <w:rtl/>
          <w:cs/>
          <w:lang w:val="ar_AE" w:bidi="ar_AE"/>
        </w:rPr>
      </w:r>
    </w:p>
    <w:p>
      <w:pPr>
        <w:bidi/>
      </w:pPr>
      <w:r>
        <w:rPr>
          <w:rtl/>
          <w:cs/>
          <w:lang w:val="ar_AE" w:bidi="ar_AE"/>
        </w:rPr>
      </w:r>
      <w:r>
        <w:rPr>
          <w:rtl/>
          <w:cs/>
          <w:lang w:val="ar_AE" w:bidi="ar_AE"/>
        </w:rPr>
        <w:t>כֹּ֚ה אָמַ֣ר יְהוָ֔ה</w:t>
      </w:r>
    </w:p>
    <w:p>
      <w:pPr>
        <w:bidi/>
      </w:pPr>
      <w:r>
        <w:rPr>
          <w:rtl/>
          <w:cs/>
          <w:lang w:val="ar_AE" w:bidi="ar_AE"/>
        </w:rPr>
      </w:r>
      <w:r>
        <w:rPr>
          <w:b/>
          <w:rtl/>
          <w:cs/>
          <w:lang w:val="ar_AE" w:bidi="ar_AE"/>
        </w:rPr>
        <w:t>"هكَذَا يَقُولُ الرَّبُّ"</w:t>
      </w:r>
    </w:p>
    <w:p>
      <w:pPr>
        <w:bidi/>
      </w:pPr>
      <w:r>
        <w:rPr>
          <w:rtl/>
          <w:cs/>
          <w:lang w:val="ar_AE" w:bidi="ar_AE"/>
        </w:rPr>
      </w:r>
      <w:r>
        <w:rPr>
          <w:rtl/>
          <w:cs/>
          <w:lang w:val="ar_AE" w:bidi="ar_AE"/>
        </w:rPr>
        <w:t xml:space="preserve">هذه هي المرة الأولى من مئات المرات في العهد القديم التي وردت فيها هذه العبارة المتكررة، </w:t>
      </w:r>
      <w:r>
        <w:rPr>
          <w:b/>
          <w:rtl/>
          <w:cs/>
          <w:lang w:val="ar_AE" w:bidi="ar_AE"/>
        </w:rPr>
        <w:t>هكذا يقول الرب</w:t>
      </w:r>
      <w:r>
        <w:rPr>
          <w:rtl/>
          <w:cs/>
          <w:lang w:val="ar_AE" w:bidi="ar_AE"/>
        </w:rPr>
        <w:t>، التي كانت تُستخدم لتقديم تعليمات مباشرة تحمل سلطان الرب يهوه. لذلك سيكون من الجيد لفريقك أن يكون لديه طريقة ثابتة لترجمة هذه العبارة بحيث يكون واضحًا أن الكلمات التي تأتي بعد ذلك هي مباشرة من الله. إذا كانت لغتك تحتوي على طريقة قياسية لتقديم رسالة جديدة من حُكَّامك تنبه السامعين بأن هذه هي كلمات الحُكَّام، فسيكون من الجيد استخدام مثل هذه العبارة.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22 (#2)</w:t>
      </w:r>
      <w:r>
        <w:rPr>
          <w:rtl/>
          <w:cs/>
          <w:lang w:val="ar_AE" w:bidi="ar_AE"/>
        </w:rPr>
      </w:r>
    </w:p>
    <w:p>
      <w:pPr>
        <w:bidi/>
      </w:pPr>
      <w:r>
        <w:rPr>
          <w:rtl/>
          <w:cs/>
          <w:lang w:val="ar_AE" w:bidi="ar_AE"/>
        </w:rPr>
      </w:r>
      <w:r>
        <w:rPr>
          <w:rtl/>
          <w:cs/>
          <w:lang w:val="ar_AE" w:bidi="ar_AE"/>
        </w:rPr>
        <w:t>כֹּ֚ה אָמַ֣ר יְהוָ֔ה</w:t>
      </w:r>
    </w:p>
    <w:p>
      <w:pPr>
        <w:bidi/>
      </w:pPr>
      <w:r>
        <w:rPr>
          <w:rtl/>
          <w:cs/>
          <w:lang w:val="ar_AE" w:bidi="ar_AE"/>
        </w:rPr>
      </w:r>
      <w:r>
        <w:rPr>
          <w:b/>
          <w:rtl/>
          <w:cs/>
          <w:lang w:val="ar_AE" w:bidi="ar_AE"/>
        </w:rPr>
        <w:t>"هكَذَا يَقُولُ الرَّبُّ"</w:t>
      </w:r>
    </w:p>
    <w:p>
      <w:pPr>
        <w:bidi/>
      </w:pPr>
      <w:r>
        <w:rPr>
          <w:rtl/>
          <w:cs/>
          <w:lang w:val="ar_AE" w:bidi="ar_AE"/>
        </w:rPr>
      </w:r>
      <w:r>
        <w:rPr>
          <w:rtl/>
          <w:cs/>
          <w:lang w:val="ar_AE" w:bidi="ar_AE"/>
        </w:rPr>
        <w:t xml:space="preserve">يبدأ هذا اقتباسًا من المستوى الثاني الذي يستمر حتى نهاية </w:t>
      </w:r>
      <w:r>
        <w:rPr>
          <w:rtl/>
          <w:cs/>
          <w:lang w:val="ar_AE" w:bidi="ar_AE"/>
        </w:rPr>
        <w:t>4:23</w:t>
      </w:r>
      <w:r>
        <w:rPr>
          <w:rtl/>
          <w:cs/>
          <w:lang w:val="ar_AE" w:bidi="ar_AE"/>
        </w:rPr>
        <w:t>. وقد يكون من المفيد لقرائك الإشارة إلى ذلك بعلامة اقتباس من المستوى الثاني أو بأي علامات ترقيم أو أشكال أخرى تستخدمها لغتك للإشارة إلى بداية اقتباس داخل اقتباس. ومع ذلك، قد ترغب في ترجمة هذا كاقتباس غير مباشر لتقليل مستويات الاقتباسات في هذا المقطع. ترجمة بديلة: "أن الرب يقول"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22 (#3)</w:t>
      </w:r>
      <w:r>
        <w:rPr>
          <w:rtl/>
          <w:cs/>
          <w:lang w:val="ar_AE" w:bidi="ar_AE"/>
        </w:rPr>
      </w:r>
    </w:p>
    <w:p>
      <w:pPr>
        <w:bidi/>
      </w:pPr>
      <w:r>
        <w:rPr>
          <w:rtl/>
          <w:cs/>
          <w:lang w:val="ar_AE" w:bidi="ar_AE"/>
        </w:rPr>
      </w:r>
      <w:r>
        <w:rPr>
          <w:rtl/>
          <w:cs/>
          <w:lang w:val="ar_AE" w:bidi="ar_AE"/>
        </w:rPr>
        <w:t>בְּנִ֥⁠י בְכֹרִ֖⁠י יִשְׂרָאֵֽל</w:t>
      </w:r>
    </w:p>
    <w:p>
      <w:pPr>
        <w:bidi/>
      </w:pPr>
      <w:r>
        <w:rPr>
          <w:rtl/>
          <w:cs/>
          <w:lang w:val="ar_AE" w:bidi="ar_AE"/>
        </w:rPr>
      </w:r>
      <w:r>
        <w:rPr>
          <w:b/>
          <w:rtl/>
          <w:cs/>
          <w:lang w:val="ar_AE" w:bidi="ar_AE"/>
        </w:rPr>
        <w:t>"إِسْرَائِيلُ ابْنِي الْبِكْرُ"</w:t>
      </w:r>
    </w:p>
    <w:p>
      <w:pPr>
        <w:bidi/>
      </w:pPr>
      <w:r>
        <w:rPr>
          <w:rtl/>
          <w:cs/>
          <w:lang w:val="ar_AE" w:bidi="ar_AE"/>
        </w:rPr>
      </w:r>
      <w:r>
        <w:rPr>
          <w:rtl/>
          <w:cs/>
          <w:lang w:val="ar_AE" w:bidi="ar_AE"/>
        </w:rPr>
        <w:t xml:space="preserve">هذا هو بداية اقتباس من المستوى الثالث الذي يستمر حتى نهاية </w:t>
      </w:r>
      <w:r>
        <w:rPr>
          <w:rtl/>
          <w:cs/>
          <w:lang w:val="ar_AE" w:bidi="ar_AE"/>
        </w:rPr>
        <w:t>4:23</w:t>
      </w:r>
      <w:r>
        <w:rPr>
          <w:rtl/>
          <w:cs/>
          <w:lang w:val="ar_AE" w:bidi="ar_AE"/>
        </w:rPr>
        <w:t>. وقد يكون من المفيد لقرائك الإشارة إلى ذلك بعلامة اقتباس افتتاحية من المستوى الثالث أو بأي علامات ترقيم أو أشكال أخرى تستخدمها لغتك للإشارة إلى بداية اقتباس داخل اقتباس داخل اقتباس. (إذا اخترت الترجمة، "هكذا يقول الرب"، كاقتباس غير مباشر، فسيكون هذا اقتباسًا من المستوى الثاني.)</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22 (#4)</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"ابني"</w:t>
      </w:r>
    </w:p>
    <w:p>
      <w:pPr>
        <w:bidi/>
      </w:pPr>
      <w:r>
        <w:rPr>
          <w:rtl/>
          <w:cs/>
          <w:lang w:val="ar_AE" w:bidi="ar_AE"/>
        </w:rPr>
      </w:r>
      <w:r>
        <w:rPr>
          <w:rtl/>
          <w:cs/>
          <w:lang w:val="ar_AE" w:bidi="ar_AE"/>
        </w:rPr>
        <w:t xml:space="preserve">يُعبِّر يهوه عن محبته لشعب إسرائيل من خلال دعوتهم </w:t>
      </w:r>
      <w:r>
        <w:rPr>
          <w:b/>
          <w:rtl/>
          <w:cs/>
          <w:lang w:val="ar_AE" w:bidi="ar_AE"/>
        </w:rPr>
        <w:t>ابنه</w:t>
      </w:r>
      <w:r>
        <w:rPr>
          <w:rtl/>
          <w:cs/>
          <w:lang w:val="ar_AE" w:bidi="ar_AE"/>
        </w:rPr>
        <w:t>. قد تحتاج بعض اللغات إلى تحويل الاستعارة هنا إلى تشبيه. انظر إلى الترجمة الإنجليزية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22 (#5)</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 هو"</w:t>
      </w:r>
    </w:p>
    <w:p>
      <w:pPr>
        <w:bidi/>
      </w:pPr>
      <w:r>
        <w:rPr>
          <w:rtl/>
          <w:cs/>
          <w:lang w:val="ar_AE" w:bidi="ar_AE"/>
        </w:rPr>
      </w:r>
      <w:r>
        <w:rPr>
          <w:rtl/>
          <w:cs/>
          <w:lang w:val="ar_AE" w:bidi="ar_AE"/>
        </w:rPr>
        <w:t xml:space="preserve">كلمة </w:t>
      </w:r>
      <w:r>
        <w:rPr>
          <w:b/>
          <w:rtl/>
          <w:cs/>
          <w:lang w:val="ar_AE" w:bidi="ar_AE"/>
        </w:rPr>
        <w:t>إسرائيل</w:t>
      </w:r>
      <w:r>
        <w:rPr>
          <w:rtl/>
          <w:cs/>
          <w:lang w:val="ar_AE" w:bidi="ar_AE"/>
        </w:rPr>
        <w:t xml:space="preserve"> هنا تمثل جميع شعب إسرائيل كجماعة. ومن المهم الحفاظ على الإشارة المفردة لإسرائيل كابن بدلًا من تغييرها إلى شيء مثل "بني إسرائيل هم أبنائي"، لأن الله يقوم بعمل تباين خاص هنا بين ابنه وابن فرعون. قد لا تتمكن بعض اللغات من استخدام "إسرائيل" كاسم جماعي وقد تحتاج إلى اختيار ترجمة مثل "أمة إسرائيل" أو "الأمة الإسرائيلية".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22 (#6)</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 هو"</w:t>
      </w:r>
    </w:p>
    <w:p>
      <w:pPr>
        <w:bidi/>
      </w:pPr>
      <w:r>
        <w:rPr>
          <w:rtl/>
          <w:cs/>
          <w:lang w:val="ar_AE" w:bidi="ar_AE"/>
        </w:rPr>
      </w:r>
      <w:r>
        <w:rPr>
          <w:rtl/>
          <w:cs/>
          <w:lang w:val="ar_AE" w:bidi="ar_AE"/>
        </w:rPr>
        <w:t>غالبًا ما يُشار إلى شعب إسرائيل ببساطة باسم الأب المؤسس (إسرائيل). إذا كان ذلك مفيدًا في لغتك، فيمكنك استخدام تعبير مشابه أو لغة واضحة. ترجمة بديلة: "الإسرائيليون 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23 (#1)</w:t>
      </w:r>
      <w:r>
        <w:rPr>
          <w:rtl/>
          <w:cs/>
          <w:lang w:val="ar_AE" w:bidi="ar_AE"/>
        </w:rPr>
      </w:r>
    </w:p>
    <w:p>
      <w:pPr>
        <w:bidi/>
      </w:pPr>
      <w:r>
        <w:rPr>
          <w:rtl/>
          <w:cs/>
          <w:lang w:val="ar_AE" w:bidi="ar_AE"/>
        </w:rPr>
      </w:r>
      <w:r>
        <w:rPr>
          <w:rtl/>
          <w:cs/>
          <w:lang w:val="ar_AE" w:bidi="ar_AE"/>
        </w:rPr>
        <w:t>שַׁלַּ֤ח אֶת־בְּנִ⁠י֙ וְ⁠יַֽעַבְדֵ֔⁠נִי</w:t>
      </w:r>
    </w:p>
    <w:p>
      <w:pPr>
        <w:bidi/>
      </w:pPr>
      <w:r>
        <w:rPr>
          <w:rtl/>
          <w:cs/>
          <w:lang w:val="ar_AE" w:bidi="ar_AE"/>
        </w:rPr>
      </w:r>
      <w:r>
        <w:rPr>
          <w:b/>
          <w:rtl/>
          <w:cs/>
          <w:lang w:val="ar_AE" w:bidi="ar_AE"/>
        </w:rPr>
        <w:t>"أَطْلِقِ ابْنِي لِيَعْبُدَنِي"</w:t>
      </w:r>
    </w:p>
    <w:p>
      <w:pPr>
        <w:bidi/>
      </w:pPr>
      <w:r>
        <w:rPr>
          <w:rtl/>
          <w:cs/>
          <w:lang w:val="ar_AE" w:bidi="ar_AE"/>
        </w:rPr>
      </w:r>
      <w:r>
        <w:rPr>
          <w:rtl/>
          <w:cs/>
          <w:lang w:val="ar_AE" w:bidi="ar_AE"/>
        </w:rPr>
        <w:t>هذا اقتباس من المستوى الرابع. يجب أن يتم تمييزه بطريقة ما تميزه عن المستويات الخارجية. (إذا اخترت ترجمة "هكذا يقول الرب" كاقتباس غير مباشر، فسيكون هذا اقتباسًا من المستوى الثالث.)</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23 (#2)</w:t>
      </w:r>
      <w:r>
        <w:rPr>
          <w:rtl/>
          <w:cs/>
          <w:lang w:val="ar_AE" w:bidi="ar_AE"/>
        </w:rPr>
      </w:r>
    </w:p>
    <w:p>
      <w:pPr>
        <w:bidi/>
      </w:pPr>
      <w:r>
        <w:rPr>
          <w:rtl/>
          <w:cs/>
          <w:lang w:val="ar_AE" w:bidi="ar_AE"/>
        </w:rPr>
      </w:r>
      <w:r>
        <w:rPr>
          <w:rtl/>
          <w:cs/>
          <w:lang w:val="ar_AE" w:bidi="ar_AE"/>
        </w:rPr>
        <w:t>וָ⁠אֹמַ֣ר אֵלֶ֗י⁠ךָ שַׁלַּ֤ח אֶת־בְּנִ⁠י֙ וְ⁠יַֽעַבְדֵ֔⁠נִי וַ⁠תְּמָאֵ֖ן</w:t>
      </w:r>
    </w:p>
    <w:p>
      <w:pPr>
        <w:bidi/>
      </w:pPr>
      <w:r>
        <w:rPr>
          <w:rtl/>
          <w:cs/>
          <w:lang w:val="ar_AE" w:bidi="ar_AE"/>
        </w:rPr>
      </w:r>
      <w:r>
        <w:rPr>
          <w:b/>
          <w:rtl/>
          <w:cs/>
          <w:lang w:val="ar_AE" w:bidi="ar_AE"/>
        </w:rPr>
        <w:t>«فَقُلْتُ لَكَ، 'أَطْلِقِ ابْنِي لِيَعْبُدَنِي.'فَأَبَيْتَ أَنْ تُطْلِقَهُ»</w:t>
      </w:r>
    </w:p>
    <w:p>
      <w:pPr>
        <w:bidi/>
      </w:pPr>
      <w:r>
        <w:rPr>
          <w:rtl/>
          <w:cs/>
          <w:lang w:val="ar_AE" w:bidi="ar_AE"/>
        </w:rPr>
      </w:r>
      <w:r>
        <w:rPr>
          <w:rtl/>
          <w:cs/>
          <w:lang w:val="ar_AE" w:bidi="ar_AE"/>
        </w:rPr>
        <w:t>قد يكون من الجيد ترجمة الاقتباس من المستوى الرابع هنا كاقتباس غير مباشر لتقليل مستويات الاقتباسات في هذا المقطع. الترجمة البديلة: "وقلت لك أن تدع ابني يذهب ليعبدني. لكنك رفضت"</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23 (#3)</w:t>
      </w:r>
      <w:r>
        <w:rPr>
          <w:rtl/>
          <w:cs/>
          <w:lang w:val="ar_AE" w:bidi="ar_AE"/>
        </w:rPr>
      </w:r>
    </w:p>
    <w:p>
      <w:pPr>
        <w:bidi/>
      </w:pPr>
      <w:r>
        <w:rPr>
          <w:rtl/>
          <w:cs/>
          <w:lang w:val="ar_AE" w:bidi="ar_AE"/>
        </w:rPr>
      </w:r>
      <w:r>
        <w:rPr>
          <w:rtl/>
          <w:cs/>
          <w:lang w:val="ar_AE" w:bidi="ar_AE"/>
        </w:rPr>
        <w:t>אֶת־בְּנִ⁠י֙</w:t>
      </w:r>
    </w:p>
    <w:p>
      <w:pPr>
        <w:bidi/>
      </w:pPr>
      <w:r>
        <w:rPr>
          <w:rtl/>
          <w:cs/>
          <w:lang w:val="ar_AE" w:bidi="ar_AE"/>
        </w:rPr>
      </w:r>
      <w:r>
        <w:rPr>
          <w:b/>
          <w:rtl/>
          <w:cs/>
          <w:lang w:val="ar_AE" w:bidi="ar_AE"/>
        </w:rPr>
        <w:t>"ابني"</w:t>
      </w:r>
    </w:p>
    <w:p>
      <w:pPr>
        <w:bidi/>
      </w:pPr>
      <w:r>
        <w:rPr>
          <w:rtl/>
          <w:cs/>
          <w:lang w:val="ar_AE" w:bidi="ar_AE"/>
        </w:rPr>
      </w:r>
      <w:r>
        <w:rPr>
          <w:rtl/>
          <w:cs/>
          <w:lang w:val="ar_AE" w:bidi="ar_AE"/>
        </w:rPr>
        <w:t xml:space="preserve">يواصل الرب (يهوه) التحدث مجازيًا عن إسرائيل بالوصف </w:t>
      </w:r>
      <w:r>
        <w:rPr>
          <w:b/>
          <w:rtl/>
          <w:cs/>
          <w:lang w:val="ar_AE" w:bidi="ar_AE"/>
        </w:rPr>
        <w:t>ابني.</w:t>
      </w:r>
      <w:r>
        <w:rPr>
          <w:rtl/>
          <w:cs/>
          <w:lang w:val="ar_AE" w:bidi="ar_AE"/>
        </w:rPr>
        <w:t xml:space="preserve"> انظر كيف ترجمته في الآية السابقة. ترجمة بديلة: "الأمة الإسرائيلية، التي هي مثل ابنًا 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23 (#4)</w:t>
      </w:r>
      <w:r>
        <w:rPr>
          <w:rtl/>
          <w:cs/>
          <w:lang w:val="ar_AE" w:bidi="ar_AE"/>
        </w:rPr>
      </w:r>
    </w:p>
    <w:p>
      <w:pPr>
        <w:bidi/>
      </w:pPr>
      <w:r>
        <w:rPr>
          <w:rtl/>
          <w:cs/>
          <w:lang w:val="ar_AE" w:bidi="ar_AE"/>
        </w:rPr>
      </w:r>
      <w:r>
        <w:rPr>
          <w:rtl/>
          <w:cs/>
          <w:lang w:val="ar_AE" w:bidi="ar_AE"/>
        </w:rPr>
        <w:t>וְ⁠יַֽעַבְדֵ֔⁠נִי &amp; לְ⁠שַׁלְּח֑⁠וֹ</w:t>
      </w:r>
    </w:p>
    <w:p>
      <w:pPr>
        <w:bidi/>
      </w:pPr>
      <w:r>
        <w:rPr>
          <w:rtl/>
          <w:cs/>
          <w:lang w:val="ar_AE" w:bidi="ar_AE"/>
        </w:rPr>
      </w:r>
      <w:r>
        <w:rPr>
          <w:b/>
          <w:rtl/>
          <w:cs/>
          <w:lang w:val="ar_AE" w:bidi="ar_AE"/>
        </w:rPr>
        <w:t>"لِيَعْبُدَنِي."</w:t>
      </w:r>
      <w:r>
        <w:rPr>
          <w:rtl/>
          <w:cs/>
          <w:lang w:val="ar_AE" w:bidi="ar_AE"/>
        </w:rPr>
        <w:t xml:space="preserve"> - </w:t>
      </w:r>
      <w:r>
        <w:rPr>
          <w:b/>
          <w:rtl/>
          <w:cs/>
          <w:lang w:val="ar_AE" w:bidi="ar_AE"/>
        </w:rPr>
        <w:t>"فَأَبَيْتَ أَنْ تُطْلِقَهُ"</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تتفق مع كلمة "ابن". وما تستخدمه قد يعتمد على كيفية ترجمتك لكلمة ابن في الآية السابقة.</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23 (#5)</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"هَا"</w:t>
      </w:r>
    </w:p>
    <w:p>
      <w:pPr>
        <w:bidi/>
      </w:pPr>
      <w:r>
        <w:rPr>
          <w:rtl/>
          <w:cs/>
          <w:lang w:val="ar_AE" w:bidi="ar_AE"/>
        </w:rPr>
      </w:r>
      <w:r>
        <w:rPr>
          <w:rtl/>
          <w:cs/>
          <w:lang w:val="ar_AE" w:bidi="ar_AE"/>
        </w:rPr>
        <w:t>هذا التعبير يستخدم لجذب الانتباه إلى معلومات مفاجئة تليها. ترجمة بديلة: "اعرفوا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:23 (#6)</w:t>
      </w:r>
      <w:r>
        <w:rPr>
          <w:rtl/>
          <w:cs/>
          <w:lang w:val="ar_AE" w:bidi="ar_AE"/>
        </w:rPr>
      </w:r>
    </w:p>
    <w:p>
      <w:pPr>
        <w:bidi/>
      </w:pPr>
      <w:r>
        <w:rPr>
          <w:rtl/>
          <w:cs/>
          <w:lang w:val="ar_AE" w:bidi="ar_AE"/>
        </w:rPr>
      </w:r>
      <w:r>
        <w:rPr>
          <w:rtl/>
          <w:cs/>
          <w:lang w:val="ar_AE" w:bidi="ar_AE"/>
        </w:rPr>
        <w:t>אֶת־בִּנְ⁠ךָ֖</w:t>
      </w:r>
    </w:p>
    <w:p>
      <w:pPr>
        <w:bidi/>
      </w:pPr>
      <w:r>
        <w:rPr>
          <w:rtl/>
          <w:cs/>
          <w:lang w:val="ar_AE" w:bidi="ar_AE"/>
        </w:rPr>
      </w:r>
      <w:r>
        <w:rPr>
          <w:b/>
          <w:rtl/>
          <w:cs/>
          <w:lang w:val="ar_AE" w:bidi="ar_AE"/>
        </w:rPr>
        <w:t>"ابنك"</w:t>
      </w:r>
    </w:p>
    <w:p>
      <w:pPr>
        <w:bidi/>
      </w:pPr>
      <w:r>
        <w:rPr>
          <w:rtl/>
          <w:cs/>
          <w:lang w:val="ar_AE" w:bidi="ar_AE"/>
        </w:rPr>
      </w:r>
      <w:r>
        <w:rPr>
          <w:rtl/>
          <w:cs/>
          <w:lang w:val="ar_AE" w:bidi="ar_AE"/>
        </w:rPr>
        <w:t xml:space="preserve">هنا، تشير كلمة </w:t>
      </w:r>
      <w:r>
        <w:rPr>
          <w:b/>
          <w:rtl/>
          <w:cs/>
          <w:lang w:val="ar_AE" w:bidi="ar_AE"/>
        </w:rPr>
        <w:t>ابنك</w:t>
      </w:r>
      <w:r>
        <w:rPr>
          <w:rtl/>
          <w:cs/>
          <w:lang w:val="ar_AE" w:bidi="ar_AE"/>
        </w:rPr>
        <w:t xml:space="preserve"> إلى الابن الفعلي لفرعون.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23 (#7)</w:t>
      </w:r>
      <w:r>
        <w:rPr>
          <w:rtl/>
          <w:cs/>
          <w:lang w:val="ar_AE" w:bidi="ar_AE"/>
        </w:rPr>
      </w:r>
    </w:p>
    <w:p>
      <w:pPr>
        <w:bidi/>
      </w:pPr>
      <w:r>
        <w:rPr>
          <w:rtl/>
          <w:cs/>
          <w:lang w:val="ar_AE" w:bidi="ar_AE"/>
        </w:rPr>
      </w:r>
      <w:r>
        <w:rPr>
          <w:rtl/>
          <w:cs/>
          <w:lang w:val="ar_AE" w:bidi="ar_AE"/>
        </w:rPr>
        <w:t>אֶת־בִּנְ⁠ךָ֖ בְּכֹרֶֽ⁠ךָ</w:t>
      </w:r>
    </w:p>
    <w:p>
      <w:pPr>
        <w:bidi/>
      </w:pPr>
      <w:r>
        <w:rPr>
          <w:rtl/>
          <w:cs/>
          <w:lang w:val="ar_AE" w:bidi="ar_AE"/>
        </w:rPr>
      </w:r>
      <w:r>
        <w:rPr>
          <w:b/>
          <w:rtl/>
          <w:cs/>
          <w:lang w:val="ar_AE" w:bidi="ar_AE"/>
        </w:rPr>
        <w:t>"ابْنَكَ الْبِكْرَ"</w:t>
      </w:r>
    </w:p>
    <w:p>
      <w:pPr>
        <w:bidi/>
      </w:pPr>
      <w:r>
        <w:rPr>
          <w:rtl/>
          <w:cs/>
          <w:lang w:val="ar_AE" w:bidi="ar_AE"/>
        </w:rPr>
      </w:r>
      <w:r>
        <w:rPr>
          <w:rtl/>
          <w:cs/>
          <w:lang w:val="ar_AE" w:bidi="ar_AE"/>
        </w:rPr>
        <w:t xml:space="preserve">بعد هذه العبارة، تنتهي المستويات الثلاثة للاقتباسات المباشرة، مما يستدعي إغلاقًا كاملًا لجميع الاقتباسات التي بدأت في الآيتين </w:t>
      </w:r>
      <w:r>
        <w:rPr>
          <w:rtl/>
          <w:cs/>
          <w:lang w:val="ar_AE" w:bidi="ar_AE"/>
        </w:rPr>
        <w:t>21</w:t>
      </w:r>
      <w:r>
        <w:rPr>
          <w:rtl/>
          <w:cs/>
          <w:lang w:val="ar_AE" w:bidi="ar_AE"/>
        </w:rPr>
        <w:t xml:space="preserve"> و</w:t>
      </w:r>
      <w:r>
        <w:rPr>
          <w:rtl/>
          <w:cs/>
          <w:lang w:val="ar_AE" w:bidi="ar_AE"/>
        </w:rPr>
        <w:t>22</w:t>
      </w:r>
      <w:r>
        <w:rPr>
          <w:rtl/>
          <w:cs/>
          <w:lang w:val="ar_AE" w:bidi="ar_AE"/>
        </w:rPr>
        <w:t xml:space="preserve">. إذا كنت تستخدم الاقتباسات المباشرة، ففي نهاية هذه الآية يجب أن يكون لديك ثلاث علامات إغلاق: المستوى الثالث، المستوى الثاني والمستوى الأول. في اللغة الإنجليزية، يبدو مثل </w:t>
      </w:r>
      <w:r>
        <w:rPr>
          <w:b/>
          <w:rtl/>
          <w:cs/>
          <w:lang w:val="ar_AE" w:bidi="ar_AE"/>
        </w:rPr>
        <w:t>” ’ ”</w:t>
      </w:r>
      <w:r>
        <w:rPr>
          <w:rtl/>
          <w:cs/>
          <w:lang w:val="ar_AE" w:bidi="ar_AE"/>
        </w:rPr>
        <w:t xml:space="preserve"> (دون مسافات).</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24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"وَحَدَثَ"</w:t>
      </w:r>
    </w:p>
    <w:p>
      <w:pPr>
        <w:bidi/>
      </w:pPr>
      <w:r>
        <w:rPr>
          <w:rtl/>
          <w:cs/>
          <w:lang w:val="ar_AE" w:bidi="ar_AE"/>
        </w:rPr>
      </w:r>
      <w:r>
        <w:rPr>
          <w:rtl/>
          <w:cs/>
          <w:lang w:val="ar_AE" w:bidi="ar_AE"/>
        </w:rPr>
        <w:t>هذا يقدم حدثًا جديدًا. حدد النقلة في الأحداث بطريقة مناسبة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24 (#2)</w:t>
      </w:r>
      <w:r>
        <w:rPr>
          <w:rtl/>
          <w:cs/>
          <w:lang w:val="ar_AE" w:bidi="ar_AE"/>
        </w:rPr>
      </w:r>
    </w:p>
    <w:p>
      <w:pPr>
        <w:bidi/>
      </w:pPr>
      <w:r>
        <w:rPr>
          <w:rtl/>
          <w:cs/>
          <w:lang w:val="ar_AE" w:bidi="ar_AE"/>
        </w:rPr>
      </w:r>
      <w:r>
        <w:rPr>
          <w:rtl/>
          <w:cs/>
          <w:lang w:val="ar_AE" w:bidi="ar_AE"/>
        </w:rPr>
        <w:t>וַ⁠יִּפְגְּשֵׁ֣⁠הוּ &amp; הֲמִיתֽ⁠וֹ</w:t>
      </w:r>
    </w:p>
    <w:p>
      <w:pPr>
        <w:bidi/>
      </w:pPr>
      <w:r>
        <w:rPr>
          <w:rtl/>
          <w:cs/>
          <w:lang w:val="ar_AE" w:bidi="ar_AE"/>
        </w:rPr>
      </w:r>
      <w:r>
        <w:rPr>
          <w:b/>
          <w:rtl/>
          <w:cs/>
          <w:lang w:val="ar_AE" w:bidi="ar_AE"/>
        </w:rPr>
        <w:t>"الْتَقَاهُ"</w:t>
      </w:r>
      <w:r>
        <w:rPr>
          <w:rtl/>
          <w:cs/>
          <w:lang w:val="ar_AE" w:bidi="ar_AE"/>
        </w:rPr>
        <w:t xml:space="preserve"> - </w:t>
      </w:r>
      <w:r>
        <w:rPr>
          <w:b/>
          <w:rtl/>
          <w:cs/>
          <w:lang w:val="ar_AE" w:bidi="ar_AE"/>
        </w:rPr>
        <w:t>"وَطَلَبَ أَنْ يَقْتُلَهُ"</w:t>
      </w:r>
    </w:p>
    <w:p>
      <w:pPr>
        <w:bidi/>
      </w:pPr>
      <w:r>
        <w:rPr>
          <w:rtl/>
          <w:cs/>
          <w:lang w:val="ar_AE" w:bidi="ar_AE"/>
        </w:rPr>
      </w:r>
      <w:r>
        <w:rPr>
          <w:rtl/>
          <w:cs/>
          <w:lang w:val="ar_AE" w:bidi="ar_AE"/>
        </w:rPr>
        <w:t xml:space="preserve">هنا، ليس من الواضح إلى مَنْ يشير الضمير </w:t>
      </w:r>
      <w:r>
        <w:rPr>
          <w:b/>
          <w:rtl/>
          <w:cs/>
          <w:lang w:val="ar_AE" w:bidi="ar_AE"/>
        </w:rPr>
        <w:t>هو</w:t>
      </w:r>
      <w:r>
        <w:rPr>
          <w:rtl/>
          <w:cs/>
          <w:lang w:val="ar_AE" w:bidi="ar_AE"/>
        </w:rPr>
        <w:t>. يعتقد معظم المفسرين أنه يشير إلى موسى، ولكن يمكن أن يشير إلى الابن، على الرغْم من أن ذلك أقل احتمالًا. إذا كان من الضروري الاختيار في ترجمتك، فاستخدم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24 (#3)</w:t>
      </w:r>
      <w:r>
        <w:rPr>
          <w:rtl/>
          <w:cs/>
          <w:lang w:val="ar_AE" w:bidi="ar_AE"/>
        </w:rPr>
      </w:r>
    </w:p>
    <w:p>
      <w:pPr>
        <w:bidi/>
      </w:pPr>
      <w:r>
        <w:rPr>
          <w:rtl/>
          <w:cs/>
          <w:lang w:val="ar_AE" w:bidi="ar_AE"/>
        </w:rPr>
      </w:r>
      <w:r>
        <w:rPr>
          <w:rtl/>
          <w:cs/>
          <w:lang w:val="ar_AE" w:bidi="ar_AE"/>
        </w:rPr>
        <w:t>וַ⁠יְבַקֵּ֖שׁ</w:t>
      </w:r>
    </w:p>
    <w:p>
      <w:pPr>
        <w:bidi/>
      </w:pPr>
      <w:r>
        <w:rPr>
          <w:rtl/>
          <w:cs/>
          <w:lang w:val="ar_AE" w:bidi="ar_AE"/>
        </w:rPr>
      </w:r>
      <w:r>
        <w:rPr>
          <w:b/>
          <w:rtl/>
          <w:cs/>
          <w:lang w:val="ar_AE" w:bidi="ar_AE"/>
        </w:rPr>
        <w:t>"وَطَلَبَ"</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الرب يهوه.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25 (#1)</w:t>
      </w:r>
      <w:r>
        <w:rPr>
          <w:rtl/>
          <w:cs/>
          <w:lang w:val="ar_AE" w:bidi="ar_AE"/>
        </w:rPr>
      </w:r>
    </w:p>
    <w:p>
      <w:pPr>
        <w:bidi/>
      </w:pPr>
      <w:r>
        <w:rPr>
          <w:rtl/>
          <w:cs/>
          <w:lang w:val="ar_AE" w:bidi="ar_AE"/>
        </w:rPr>
      </w:r>
      <w:r>
        <w:rPr>
          <w:rtl/>
          <w:cs/>
          <w:lang w:val="ar_AE" w:bidi="ar_AE"/>
        </w:rPr>
        <w:t>צִפֹּרָ֜ה</w:t>
      </w:r>
    </w:p>
    <w:p>
      <w:pPr>
        <w:bidi/>
      </w:pPr>
      <w:r>
        <w:rPr>
          <w:rtl/>
          <w:cs/>
          <w:lang w:val="ar_AE" w:bidi="ar_AE"/>
        </w:rPr>
      </w:r>
      <w:r>
        <w:rPr>
          <w:b/>
          <w:rtl/>
          <w:cs/>
          <w:lang w:val="ar_AE" w:bidi="ar_AE"/>
        </w:rPr>
        <w:t>"صفورة"</w:t>
      </w:r>
    </w:p>
    <w:p>
      <w:pPr>
        <w:bidi/>
      </w:pPr>
      <w:r>
        <w:rPr>
          <w:rtl/>
          <w:cs/>
          <w:lang w:val="ar_AE" w:bidi="ar_AE"/>
        </w:rPr>
      </w:r>
      <w:r>
        <w:rPr>
          <w:b/>
          <w:rtl/>
          <w:cs/>
          <w:lang w:val="ar_AE" w:bidi="ar_AE"/>
        </w:rPr>
        <w:t>صفورة</w:t>
      </w:r>
      <w:r>
        <w:rPr>
          <w:rtl/>
          <w:cs/>
          <w:lang w:val="ar_AE" w:bidi="ar_AE"/>
        </w:rPr>
        <w:t xml:space="preserve"> هو اسم زوجة موسى. انظر كيف ترجمتها في </w:t>
      </w:r>
      <w:r>
        <w:rPr>
          <w:rtl/>
          <w:cs/>
          <w:lang w:val="ar_AE" w:bidi="ar_AE"/>
        </w:rPr>
        <w:t>2:21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25 (#2)</w:t>
      </w:r>
      <w:r>
        <w:rPr>
          <w:rtl/>
          <w:cs/>
          <w:lang w:val="ar_AE" w:bidi="ar_AE"/>
        </w:rPr>
      </w:r>
    </w:p>
    <w:p>
      <w:pPr>
        <w:bidi/>
      </w:pPr>
      <w:r>
        <w:rPr>
          <w:rtl/>
          <w:cs/>
          <w:lang w:val="ar_AE" w:bidi="ar_AE"/>
        </w:rPr>
      </w:r>
      <w:r>
        <w:rPr>
          <w:rtl/>
          <w:cs/>
          <w:lang w:val="ar_AE" w:bidi="ar_AE"/>
        </w:rPr>
        <w:t>צִפֹּרָ֜ה</w:t>
      </w:r>
    </w:p>
    <w:p>
      <w:pPr>
        <w:bidi/>
      </w:pPr>
      <w:r>
        <w:rPr>
          <w:rtl/>
          <w:cs/>
          <w:lang w:val="ar_AE" w:bidi="ar_AE"/>
        </w:rPr>
      </w:r>
      <w:r>
        <w:rPr>
          <w:b/>
          <w:rtl/>
          <w:cs/>
          <w:lang w:val="ar_AE" w:bidi="ar_AE"/>
        </w:rPr>
        <w:t>"صفورة"</w:t>
      </w:r>
    </w:p>
    <w:p>
      <w:pPr>
        <w:bidi/>
      </w:pPr>
      <w:r>
        <w:rPr>
          <w:rtl/>
          <w:cs/>
          <w:lang w:val="ar_AE" w:bidi="ar_AE"/>
        </w:rPr>
      </w:r>
      <w:r>
        <w:rPr>
          <w:b/>
          <w:rtl/>
          <w:cs/>
          <w:lang w:val="ar_AE" w:bidi="ar_AE"/>
        </w:rPr>
        <w:t>صفورة</w:t>
      </w:r>
      <w:r>
        <w:rPr>
          <w:rtl/>
          <w:cs/>
          <w:lang w:val="ar_AE" w:bidi="ar_AE"/>
        </w:rPr>
        <w:t xml:space="preserve"> تُقدَّم هنا كشخصية جديدة. استخدم الشكل المناسب في لغتك لتقديم شخصية جديدة.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25 (#3)</w:t>
      </w:r>
      <w:r>
        <w:rPr>
          <w:rtl/>
          <w:cs/>
          <w:lang w:val="ar_AE" w:bidi="ar_AE"/>
        </w:rPr>
      </w:r>
    </w:p>
    <w:p>
      <w:pPr>
        <w:bidi/>
      </w:pPr>
      <w:r>
        <w:rPr>
          <w:rtl/>
          <w:cs/>
          <w:lang w:val="ar_AE" w:bidi="ar_AE"/>
        </w:rPr>
      </w:r>
      <w:r>
        <w:rPr>
          <w:rtl/>
          <w:cs/>
          <w:lang w:val="ar_AE" w:bidi="ar_AE"/>
        </w:rPr>
        <w:t>צֹ֗ר</w:t>
      </w:r>
    </w:p>
    <w:p>
      <w:pPr>
        <w:bidi/>
      </w:pPr>
      <w:r>
        <w:rPr>
          <w:rtl/>
          <w:cs/>
          <w:lang w:val="ar_AE" w:bidi="ar_AE"/>
        </w:rPr>
      </w:r>
      <w:r>
        <w:rPr>
          <w:b/>
          <w:rtl/>
          <w:cs/>
          <w:lang w:val="ar_AE" w:bidi="ar_AE"/>
        </w:rPr>
        <w:t>"صَوَّانَةً"</w:t>
      </w:r>
    </w:p>
    <w:p>
      <w:pPr>
        <w:bidi/>
      </w:pPr>
      <w:r>
        <w:rPr>
          <w:rtl/>
          <w:cs/>
          <w:lang w:val="ar_AE" w:bidi="ar_AE"/>
        </w:rPr>
      </w:r>
      <w:r>
        <w:rPr>
          <w:rtl/>
          <w:cs/>
          <w:lang w:val="ar_AE" w:bidi="ar_AE"/>
        </w:rPr>
        <w:t>كانت هذه قطعة أو جزء حاد من صخرة رمادية صلبة تم استخدامها كسكين.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25 (#4)</w:t>
      </w:r>
      <w:r>
        <w:rPr>
          <w:rtl/>
          <w:cs/>
          <w:lang w:val="ar_AE" w:bidi="ar_AE"/>
        </w:rPr>
      </w:r>
    </w:p>
    <w:p>
      <w:pPr>
        <w:bidi/>
      </w:pPr>
      <w:r>
        <w:rPr>
          <w:rtl/>
          <w:cs/>
          <w:lang w:val="ar_AE" w:bidi="ar_AE"/>
        </w:rPr>
      </w:r>
      <w:r>
        <w:rPr>
          <w:rtl/>
          <w:cs/>
          <w:lang w:val="ar_AE" w:bidi="ar_AE"/>
        </w:rPr>
        <w:t>אֶת־עָרְלַ֣ת</w:t>
      </w:r>
    </w:p>
    <w:p>
      <w:pPr>
        <w:bidi/>
      </w:pPr>
      <w:r>
        <w:rPr>
          <w:rtl/>
          <w:cs/>
          <w:lang w:val="ar_AE" w:bidi="ar_AE"/>
        </w:rPr>
      </w:r>
      <w:r>
        <w:rPr>
          <w:b/>
          <w:rtl/>
          <w:cs/>
          <w:lang w:val="ar_AE" w:bidi="ar_AE"/>
        </w:rPr>
        <w:t>"غُرْلَةَ"</w:t>
      </w:r>
    </w:p>
    <w:p>
      <w:pPr>
        <w:bidi/>
      </w:pPr>
      <w:r>
        <w:rPr>
          <w:rtl/>
          <w:cs/>
          <w:lang w:val="ar_AE" w:bidi="ar_AE"/>
        </w:rPr>
      </w:r>
      <w:r>
        <w:rPr>
          <w:b/>
          <w:rtl/>
          <w:cs/>
          <w:lang w:val="ar_AE" w:bidi="ar_AE"/>
        </w:rPr>
        <w:t xml:space="preserve">الغُرْلَةَ </w:t>
      </w:r>
      <w:r>
        <w:rPr>
          <w:rtl/>
          <w:cs/>
          <w:lang w:val="ar_AE" w:bidi="ar_AE"/>
        </w:rPr>
        <w:t>هي الجزء المطوي القابل للسحب من الجلد الذي يغطي ويحمي نهاية القضيب.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25 (#5)</w:t>
      </w:r>
      <w:r>
        <w:rPr>
          <w:rtl/>
          <w:cs/>
          <w:lang w:val="ar_AE" w:bidi="ar_AE"/>
        </w:rPr>
      </w:r>
    </w:p>
    <w:p>
      <w:pPr>
        <w:bidi/>
      </w:pPr>
      <w:r>
        <w:rPr>
          <w:rtl/>
          <w:cs/>
          <w:lang w:val="ar_AE" w:bidi="ar_AE"/>
        </w:rPr>
      </w:r>
      <w:r>
        <w:rPr>
          <w:rtl/>
          <w:cs/>
          <w:lang w:val="ar_AE" w:bidi="ar_AE"/>
        </w:rPr>
        <w:t>לְ⁠רַגְלָ֑י⁠ו</w:t>
      </w:r>
    </w:p>
    <w:p>
      <w:pPr>
        <w:bidi/>
      </w:pPr>
      <w:r>
        <w:rPr>
          <w:rtl/>
          <w:cs/>
          <w:lang w:val="ar_AE" w:bidi="ar_AE"/>
        </w:rPr>
      </w:r>
      <w:r>
        <w:rPr>
          <w:b/>
          <w:rtl/>
          <w:cs/>
          <w:lang w:val="ar_AE" w:bidi="ar_AE"/>
        </w:rPr>
        <w:t>"رِجْلَيْهِ"</w:t>
      </w:r>
    </w:p>
    <w:p>
      <w:pPr>
        <w:bidi/>
      </w:pPr>
      <w:r>
        <w:rPr>
          <w:rtl/>
          <w:cs/>
          <w:lang w:val="ar_AE" w:bidi="ar_AE"/>
        </w:rPr>
      </w:r>
      <w:r>
        <w:rPr>
          <w:rtl/>
          <w:cs/>
          <w:lang w:val="ar_AE" w:bidi="ar_AE"/>
        </w:rPr>
        <w:t xml:space="preserve">من الممكن أن تكون كلمة </w:t>
      </w:r>
      <w:r>
        <w:rPr>
          <w:b/>
          <w:rtl/>
          <w:cs/>
          <w:lang w:val="ar_AE" w:bidi="ar_AE"/>
        </w:rPr>
        <w:t xml:space="preserve">رِجْلَيْهِ </w:t>
      </w:r>
      <w:r>
        <w:rPr>
          <w:rtl/>
          <w:cs/>
          <w:lang w:val="ar_AE" w:bidi="ar_AE"/>
        </w:rPr>
        <w:t>قد استخدمت كطريقة أكثر احترامًا للإشارة إلى المنطقة التناسلية من الجسم. ومع ذلك، فإن هذا الاحتمال ليس كبيرًا بما يكفي لترجمتها حرفيًا كأعضاء تناسلية أو باستخدام تعبير مُخفف آخر يشير إلى الأعضاء التناسلية في لغتك. إذا كان لديك كلمة تعني في المقام الأول القدمين أو الساقين، ولكن يمكن في بعض الحالات أن تعني بشكل مجازي الأعضاء التناسلية، يمكنك التفكير في استخدامها.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25 (#6)</w:t>
      </w:r>
      <w:r>
        <w:rPr>
          <w:rtl/>
          <w:cs/>
          <w:lang w:val="ar_AE" w:bidi="ar_AE"/>
        </w:rPr>
      </w:r>
    </w:p>
    <w:p>
      <w:pPr>
        <w:bidi/>
      </w:pPr>
      <w:r>
        <w:rPr>
          <w:rtl/>
          <w:cs/>
          <w:lang w:val="ar_AE" w:bidi="ar_AE"/>
        </w:rPr>
      </w:r>
      <w:r>
        <w:rPr>
          <w:rtl/>
          <w:cs/>
          <w:lang w:val="ar_AE" w:bidi="ar_AE"/>
        </w:rPr>
        <w:t>כִּ֧י חֲתַן־דָּמִ֛ים אַתָּ֖ה לִֽ⁠י</w:t>
      </w:r>
    </w:p>
    <w:p>
      <w:pPr>
        <w:bidi/>
      </w:pPr>
      <w:r>
        <w:rPr>
          <w:rtl/>
          <w:cs/>
          <w:lang w:val="ar_AE" w:bidi="ar_AE"/>
        </w:rPr>
      </w:r>
      <w:r>
        <w:rPr>
          <w:b/>
          <w:rtl/>
          <w:cs/>
          <w:lang w:val="ar_AE" w:bidi="ar_AE"/>
        </w:rPr>
        <w:t>"إِنَّكَ عَرِيسُ دَمٍ لِي"</w:t>
      </w:r>
    </w:p>
    <w:p>
      <w:pPr>
        <w:bidi/>
      </w:pPr>
      <w:r>
        <w:rPr>
          <w:rtl/>
          <w:cs/>
          <w:lang w:val="ar_AE" w:bidi="ar_AE"/>
        </w:rPr>
      </w:r>
      <w:r>
        <w:rPr>
          <w:rtl/>
          <w:cs/>
          <w:lang w:val="ar_AE" w:bidi="ar_AE"/>
        </w:rPr>
        <w:t>معنى هذه الاستعارة غير واضح. وربما كان قولًا معروفًا في تلك الثقافة. ترجمة بديلة: "أنت مرتبط بي بهذا الدم" أو "أنت زوجي بسبب الدم"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26 (#1)</w:t>
      </w:r>
      <w:r>
        <w:rPr>
          <w:rtl/>
          <w:cs/>
          <w:lang w:val="ar_AE" w:bidi="ar_AE"/>
        </w:rPr>
      </w:r>
    </w:p>
    <w:p>
      <w:pPr>
        <w:bidi/>
      </w:pPr>
      <w:r>
        <w:rPr>
          <w:rtl/>
          <w:cs/>
          <w:lang w:val="ar_AE" w:bidi="ar_AE"/>
        </w:rPr>
      </w:r>
      <w:r>
        <w:rPr>
          <w:rtl/>
          <w:cs/>
          <w:lang w:val="ar_AE" w:bidi="ar_AE"/>
        </w:rPr>
        <w:t>וַ⁠יִּ֖רֶף</w:t>
      </w:r>
    </w:p>
    <w:p>
      <w:pPr>
        <w:bidi/>
      </w:pPr>
      <w:r>
        <w:rPr>
          <w:rtl/>
          <w:cs/>
          <w:lang w:val="ar_AE" w:bidi="ar_AE"/>
        </w:rPr>
      </w:r>
      <w:r>
        <w:rPr>
          <w:b/>
          <w:rtl/>
          <w:cs/>
          <w:lang w:val="ar_AE" w:bidi="ar_AE"/>
        </w:rPr>
        <w:t>"فَانْفَكَّ عَنْهُ"</w:t>
      </w:r>
    </w:p>
    <w:p>
      <w:pPr>
        <w:bidi/>
      </w:pPr>
      <w:r>
        <w:rPr>
          <w:rtl/>
          <w:cs/>
          <w:lang w:val="ar_AE" w:bidi="ar_AE"/>
        </w:rPr>
      </w:r>
      <w:r>
        <w:rPr>
          <w:b/>
          <w:rtl/>
          <w:cs/>
          <w:lang w:val="ar_AE" w:bidi="ar_AE"/>
        </w:rPr>
        <w:t xml:space="preserve">انْفَكَّ عَنْهُ </w:t>
      </w:r>
      <w:r>
        <w:rPr>
          <w:rtl/>
          <w:cs/>
          <w:lang w:val="ar_AE" w:bidi="ar_AE"/>
        </w:rPr>
        <w:t>الله نتيجة لفعل صفورة. فكر في استخدام أداة ربط أو شكل أخر يعبر عن النتيجة،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26 (#2)</w:t>
      </w:r>
      <w:r>
        <w:rPr>
          <w:rtl/>
          <w:cs/>
          <w:lang w:val="ar_AE" w:bidi="ar_AE"/>
        </w:rPr>
      </w:r>
    </w:p>
    <w:p>
      <w:pPr>
        <w:bidi/>
      </w:pPr>
      <w:r>
        <w:rPr>
          <w:rtl/>
          <w:cs/>
          <w:lang w:val="ar_AE" w:bidi="ar_AE"/>
        </w:rPr>
      </w:r>
      <w:r>
        <w:rPr>
          <w:rtl/>
          <w:cs/>
          <w:lang w:val="ar_AE" w:bidi="ar_AE"/>
        </w:rPr>
        <w:t>וַ⁠יִּ֖רֶף</w:t>
      </w:r>
    </w:p>
    <w:p>
      <w:pPr>
        <w:bidi/>
      </w:pPr>
      <w:r>
        <w:rPr>
          <w:rtl/>
          <w:cs/>
          <w:lang w:val="ar_AE" w:bidi="ar_AE"/>
        </w:rPr>
      </w:r>
      <w:r>
        <w:rPr>
          <w:b/>
          <w:rtl/>
          <w:cs/>
          <w:lang w:val="ar_AE" w:bidi="ar_AE"/>
        </w:rPr>
        <w:t>"فَانْفَكَّ {هو} عَنْهُ"</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الرب يهوه. ترجمة بديلة: "يهوه تراجع عنه"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26 (#3)</w:t>
      </w:r>
      <w:r>
        <w:rPr>
          <w:rtl/>
          <w:cs/>
          <w:lang w:val="ar_AE" w:bidi="ar_AE"/>
        </w:rPr>
      </w:r>
    </w:p>
    <w:p>
      <w:pPr>
        <w:bidi/>
      </w:pPr>
      <w:r>
        <w:rPr>
          <w:rtl/>
          <w:cs/>
          <w:lang w:val="ar_AE" w:bidi="ar_AE"/>
        </w:rPr>
      </w:r>
      <w:r>
        <w:rPr>
          <w:rtl/>
          <w:cs/>
          <w:lang w:val="ar_AE" w:bidi="ar_AE"/>
        </w:rPr>
        <w:t>מִמֶּ֑⁠נּוּ</w:t>
      </w:r>
    </w:p>
    <w:p>
      <w:pPr>
        <w:bidi/>
      </w:pPr>
      <w:r>
        <w:rPr>
          <w:rtl/>
          <w:cs/>
          <w:lang w:val="ar_AE" w:bidi="ar_AE"/>
        </w:rPr>
      </w:r>
      <w:r>
        <w:rPr>
          <w:b/>
          <w:rtl/>
          <w:cs/>
          <w:lang w:val="ar_AE" w:bidi="ar_AE"/>
        </w:rPr>
        <w:t>"عنه"</w:t>
      </w:r>
    </w:p>
    <w:p>
      <w:pPr>
        <w:bidi/>
      </w:pPr>
      <w:r>
        <w:rPr>
          <w:rtl/>
          <w:cs/>
          <w:lang w:val="ar_AE" w:bidi="ar_AE"/>
        </w:rPr>
      </w:r>
      <w:r>
        <w:rPr>
          <w:rtl/>
          <w:cs/>
          <w:lang w:val="ar_AE" w:bidi="ar_AE"/>
        </w:rPr>
        <w:t xml:space="preserve">كما في </w:t>
      </w:r>
      <w:r>
        <w:rPr>
          <w:rtl/>
          <w:cs/>
          <w:lang w:val="ar_AE" w:bidi="ar_AE"/>
        </w:rPr>
        <w:t>4:24</w:t>
      </w:r>
      <w:r>
        <w:rPr>
          <w:rtl/>
          <w:cs/>
          <w:lang w:val="ar_AE" w:bidi="ar_AE"/>
        </w:rPr>
        <w:t xml:space="preserve">، الضمير </w:t>
      </w:r>
      <w:r>
        <w:rPr>
          <w:b/>
          <w:rtl/>
          <w:cs/>
          <w:lang w:val="ar_AE" w:bidi="ar_AE"/>
        </w:rPr>
        <w:t>هو</w:t>
      </w:r>
      <w:r>
        <w:rPr>
          <w:rtl/>
          <w:cs/>
          <w:lang w:val="ar_AE" w:bidi="ar_AE"/>
        </w:rPr>
        <w:t xml:space="preserve"> يمكن أن يشير إما إلى موسى أو الابن، لكن معظم المفسرين يعتقدون أنه لا يزال يشير إلى موسى. تستخدم الترجمة الإنجليزية UST التعبير "عن الشخص" للحفاظ على الغموض. ترجمة بديلة: "عن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26 (#4)</w:t>
      </w:r>
      <w:r>
        <w:rPr>
          <w:rtl/>
          <w:cs/>
          <w:lang w:val="ar_AE" w:bidi="ar_AE"/>
        </w:rPr>
      </w:r>
    </w:p>
    <w:p>
      <w:pPr>
        <w:bidi/>
      </w:pPr>
      <w:r>
        <w:rPr>
          <w:rtl/>
          <w:cs/>
          <w:lang w:val="ar_AE" w:bidi="ar_AE"/>
        </w:rPr>
      </w:r>
      <w:r>
        <w:rPr>
          <w:rtl/>
          <w:cs/>
          <w:lang w:val="ar_AE" w:bidi="ar_AE"/>
        </w:rPr>
        <w:t>חֲתַ֥ן דָּמִ֖ים</w:t>
      </w:r>
    </w:p>
    <w:p>
      <w:pPr>
        <w:bidi/>
      </w:pPr>
      <w:r>
        <w:rPr>
          <w:rtl/>
          <w:cs/>
          <w:lang w:val="ar_AE" w:bidi="ar_AE"/>
        </w:rPr>
      </w:r>
      <w:r>
        <w:rPr>
          <w:b/>
          <w:rtl/>
          <w:cs/>
          <w:lang w:val="ar_AE" w:bidi="ar_AE"/>
        </w:rPr>
        <w:t>"عريسُ دَمٍ"</w:t>
      </w:r>
    </w:p>
    <w:p>
      <w:pPr>
        <w:bidi/>
      </w:pPr>
      <w:r>
        <w:rPr>
          <w:rtl/>
          <w:cs/>
          <w:lang w:val="ar_AE" w:bidi="ar_AE"/>
        </w:rPr>
      </w:r>
      <w:r>
        <w:rPr>
          <w:rtl/>
          <w:cs/>
          <w:lang w:val="ar_AE" w:bidi="ar_AE"/>
        </w:rPr>
        <w:t xml:space="preserve">هذا اقتباس فريد لأن صفورة ربما لا تتحدث مرة أخرى؛ فيشير الاقتباس إلى تصريحها في </w:t>
      </w:r>
      <w:r>
        <w:rPr>
          <w:rtl/>
          <w:cs/>
          <w:lang w:val="ar_AE" w:bidi="ar_AE"/>
        </w:rPr>
        <w:t>4:25</w:t>
      </w:r>
      <w:r>
        <w:rPr>
          <w:rtl/>
          <w:cs/>
          <w:lang w:val="ar_AE" w:bidi="ar_AE"/>
        </w:rPr>
        <w:t>. استخدم صيغة من لغتك لاقتباس جزء مما قاله شخص ما سابقًا. وإذا كان من الأنسب في لغتك، فيمكنك التعبير عن ذلك كاقتباس غير مباشر.</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26 (#5)</w:t>
      </w:r>
      <w:r>
        <w:rPr>
          <w:rtl/>
          <w:cs/>
          <w:lang w:val="ar_AE" w:bidi="ar_AE"/>
        </w:rPr>
      </w:r>
    </w:p>
    <w:p>
      <w:pPr>
        <w:bidi/>
      </w:pPr>
      <w:r>
        <w:rPr>
          <w:rtl/>
          <w:cs/>
          <w:lang w:val="ar_AE" w:bidi="ar_AE"/>
        </w:rPr>
      </w:r>
      <w:r>
        <w:rPr>
          <w:rtl/>
          <w:cs/>
          <w:lang w:val="ar_AE" w:bidi="ar_AE"/>
        </w:rPr>
        <w:t>חֲתַ֥ן דָּמִ֖ים לַ⁠מּוּלֹֽת</w:t>
      </w:r>
    </w:p>
    <w:p>
      <w:pPr>
        <w:bidi/>
      </w:pPr>
      <w:r>
        <w:rPr>
          <w:rtl/>
          <w:cs/>
          <w:lang w:val="ar_AE" w:bidi="ar_AE"/>
        </w:rPr>
      </w:r>
      <w:r>
        <w:rPr>
          <w:b/>
          <w:rtl/>
          <w:cs/>
          <w:lang w:val="ar_AE" w:bidi="ar_AE"/>
        </w:rPr>
        <w:t>“عَرِيسُ دَمٍ مِنْ أَجْلِ الْخِتَانِ”</w:t>
      </w:r>
    </w:p>
    <w:p>
      <w:pPr>
        <w:bidi/>
      </w:pPr>
      <w:r>
        <w:rPr>
          <w:rtl/>
          <w:cs/>
          <w:lang w:val="ar_AE" w:bidi="ar_AE"/>
        </w:rPr>
      </w:r>
      <w:r>
        <w:rPr>
          <w:rtl/>
          <w:cs/>
          <w:lang w:val="ar_AE" w:bidi="ar_AE"/>
        </w:rPr>
        <w:t xml:space="preserve">ليس من الواضح ما إذا كان الاقتباس يتضمن </w:t>
      </w:r>
      <w:r>
        <w:rPr>
          <w:b/>
          <w:rtl/>
          <w:cs/>
          <w:lang w:val="ar_AE" w:bidi="ar_AE"/>
        </w:rPr>
        <w:t>من أجل الختان</w:t>
      </w:r>
      <w:r>
        <w:rPr>
          <w:rtl/>
          <w:cs/>
          <w:lang w:val="ar_AE" w:bidi="ar_AE"/>
        </w:rPr>
        <w:t xml:space="preserve"> أو إذا كان ذلك تعليقًا يشرح الاقتباس. وتختلف الترجمات في مكان انتهاء الاقتباس، لكن معظمها يستثني عبارة </w:t>
      </w:r>
      <w:r>
        <w:rPr>
          <w:b/>
          <w:rtl/>
          <w:cs/>
          <w:lang w:val="ar_AE" w:bidi="ar_AE"/>
        </w:rPr>
        <w:t>من أجل الختان</w:t>
      </w:r>
      <w:r>
        <w:rPr>
          <w:rtl/>
          <w:cs/>
          <w:lang w:val="ar_AE" w:bidi="ar_AE"/>
        </w:rPr>
        <w:t>، ومن الأفضل اتِّبَاع ذلك ما لم تتضمنه ترجمة محترمة (موثوق بها) محليًا.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27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w:t>
      </w:r>
      <w:r>
        <w:rPr>
          <w:rtl/>
          <w:cs/>
          <w:lang w:val="ar_AE" w:bidi="ar_AE"/>
        </w:rPr>
        <w:t xml:space="preserve"> - </w:t>
      </w:r>
      <w:r>
        <w:rPr>
          <w:b/>
          <w:rtl/>
          <w:cs/>
          <w:lang w:val="ar_AE" w:bidi="ar_AE"/>
        </w:rPr>
        <w:t>"قال"</w:t>
      </w:r>
    </w:p>
    <w:p>
      <w:pPr>
        <w:bidi/>
      </w:pPr>
      <w:r>
        <w:rPr>
          <w:rtl/>
          <w:cs/>
          <w:lang w:val="ar_AE" w:bidi="ar_AE"/>
        </w:rPr>
      </w:r>
      <w:r>
        <w:rPr>
          <w:rtl/>
          <w:cs/>
          <w:lang w:val="ar_AE" w:bidi="ar_AE"/>
        </w:rPr>
        <w:t>قد ترغب في إضافة كلمة تشير إلى بداية جزء جديد من القصة، كما تفعل الترجمة الإنجليزية UST.</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27 (#2)</w:t>
      </w:r>
      <w:r>
        <w:rPr>
          <w:rtl/>
          <w:cs/>
          <w:lang w:val="ar_AE" w:bidi="ar_AE"/>
        </w:rPr>
      </w:r>
    </w:p>
    <w:p>
      <w:pPr>
        <w:bidi/>
      </w:pPr>
      <w:r>
        <w:rPr>
          <w:rtl/>
          <w:cs/>
          <w:lang w:val="ar_AE" w:bidi="ar_AE"/>
        </w:rPr>
      </w:r>
      <w:r>
        <w:rPr>
          <w:rtl/>
          <w:cs/>
          <w:lang w:val="ar_AE" w:bidi="ar_AE"/>
        </w:rPr>
        <w:t>אַהֲרֹ֔ן</w:t>
      </w:r>
    </w:p>
    <w:p>
      <w:pPr>
        <w:bidi/>
      </w:pPr>
      <w:r>
        <w:rPr>
          <w:rtl/>
          <w:cs/>
          <w:lang w:val="ar_AE" w:bidi="ar_AE"/>
        </w:rPr>
      </w:r>
      <w:r>
        <w:rPr>
          <w:b/>
          <w:rtl/>
          <w:cs/>
          <w:lang w:val="ar_AE" w:bidi="ar_AE"/>
        </w:rPr>
        <w:t>"هارون"</w:t>
      </w:r>
    </w:p>
    <w:p>
      <w:pPr>
        <w:bidi/>
      </w:pPr>
      <w:r>
        <w:rPr>
          <w:rtl/>
          <w:cs/>
          <w:lang w:val="ar_AE" w:bidi="ar_AE"/>
        </w:rPr>
      </w:r>
      <w:r>
        <w:rPr>
          <w:rtl/>
          <w:cs/>
          <w:lang w:val="ar_AE" w:bidi="ar_AE"/>
        </w:rPr>
        <w:t xml:space="preserve">يتم تقديم </w:t>
      </w:r>
      <w:r>
        <w:rPr>
          <w:b/>
          <w:rtl/>
          <w:cs/>
          <w:lang w:val="ar_AE" w:bidi="ar_AE"/>
        </w:rPr>
        <w:t xml:space="preserve">هارون </w:t>
      </w:r>
      <w:r>
        <w:rPr>
          <w:rtl/>
          <w:cs/>
          <w:lang w:val="ar_AE" w:bidi="ar_AE"/>
        </w:rPr>
        <w:t>هنا كمشارك جديد. استخدم الشكل المناسب في لغتك لتقديم شخصية جديدة.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27 (#3)</w:t>
      </w:r>
      <w:r>
        <w:rPr>
          <w:rtl/>
          <w:cs/>
          <w:lang w:val="ar_AE" w:bidi="ar_AE"/>
        </w:rPr>
      </w:r>
    </w:p>
    <w:p>
      <w:pPr>
        <w:bidi/>
      </w:pPr>
      <w:r>
        <w:rPr>
          <w:rtl/>
          <w:cs/>
          <w:lang w:val="ar_AE" w:bidi="ar_AE"/>
        </w:rPr>
      </w:r>
      <w:r>
        <w:rPr>
          <w:rtl/>
          <w:cs/>
          <w:lang w:val="ar_AE" w:bidi="ar_AE"/>
        </w:rPr>
        <w:t>בְּ⁠הַ֥ר הָ⁠אֱלֹהִ֖ים</w:t>
      </w:r>
    </w:p>
    <w:p>
      <w:pPr>
        <w:bidi/>
      </w:pPr>
      <w:r>
        <w:rPr>
          <w:rtl/>
          <w:cs/>
          <w:lang w:val="ar_AE" w:bidi="ar_AE"/>
        </w:rPr>
      </w:r>
      <w:r>
        <w:rPr>
          <w:b/>
          <w:rtl/>
          <w:cs/>
          <w:lang w:val="ar_AE" w:bidi="ar_AE"/>
        </w:rPr>
        <w:t>"فِي جَبَلِ اللهِ"</w:t>
      </w:r>
    </w:p>
    <w:p>
      <w:pPr>
        <w:bidi/>
      </w:pPr>
      <w:r>
        <w:rPr>
          <w:rtl/>
          <w:cs/>
          <w:lang w:val="ar_AE" w:bidi="ar_AE"/>
        </w:rPr>
      </w:r>
      <w:r>
        <w:rPr>
          <w:rtl/>
          <w:cs/>
          <w:lang w:val="ar_AE" w:bidi="ar_AE"/>
        </w:rPr>
        <w:t xml:space="preserve">انظر كيف ترجمت هذا في </w:t>
      </w:r>
      <w:r>
        <w:rPr>
          <w:rtl/>
          <w:cs/>
          <w:lang w:val="ar_AE" w:bidi="ar_AE"/>
        </w:rPr>
        <w:t>3:1</w:t>
      </w:r>
      <w:r>
        <w:rPr>
          <w:rtl/>
          <w:cs/>
          <w:lang w:val="ar_AE" w:bidi="ar_AE"/>
        </w:rPr>
        <w:t>.</w:t>
      </w:r>
    </w:p>
    <w:p>
      <w:pPr>
        <w:bidi/>
      </w:pPr>
      <w:r>
        <w:rPr>
          <w:rtl/>
          <w:cs/>
          <w:lang w:val="ar_AE" w:bidi="ar_AE"/>
        </w:rPr>
      </w:r>
      <w:r>
        <w:rPr>
          <w:rtl/>
          <w:cs/>
          <w:lang w:val="ar_AE" w:bidi="ar_AE"/>
        </w:rPr>
        <w:t>انظر:</w:t>
      </w:r>
      <w:r>
        <w:rPr>
          <w:rtl/>
          <w:cs/>
          <w:lang w:val="ar_AE" w:bidi="ar_AE"/>
        </w:rPr>
        <w:t xml:space="preserve"> 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27 (#4)</w:t>
      </w:r>
      <w:r>
        <w:rPr>
          <w:rtl/>
          <w:cs/>
          <w:lang w:val="ar_AE" w:bidi="ar_AE"/>
        </w:rPr>
      </w:r>
    </w:p>
    <w:p>
      <w:pPr>
        <w:bidi/>
      </w:pPr>
      <w:r>
        <w:rPr>
          <w:rtl/>
          <w:cs/>
          <w:lang w:val="ar_AE" w:bidi="ar_AE"/>
        </w:rPr>
      </w:r>
      <w:r>
        <w:rPr>
          <w:rtl/>
          <w:cs/>
          <w:lang w:val="ar_AE" w:bidi="ar_AE"/>
        </w:rPr>
        <w:t>וַ⁠יִּשַּׁק</w:t>
      </w:r>
    </w:p>
    <w:p>
      <w:pPr>
        <w:bidi/>
      </w:pPr>
      <w:r>
        <w:rPr>
          <w:rtl/>
          <w:cs/>
          <w:lang w:val="ar_AE" w:bidi="ar_AE"/>
        </w:rPr>
      </w:r>
      <w:r>
        <w:rPr>
          <w:b/>
          <w:rtl/>
          <w:cs/>
          <w:lang w:val="ar_AE" w:bidi="ar_AE"/>
        </w:rPr>
        <w:t>"وَقَبَّلَهُ"</w:t>
      </w:r>
    </w:p>
    <w:p>
      <w:pPr>
        <w:bidi/>
      </w:pPr>
      <w:r>
        <w:rPr>
          <w:rtl/>
          <w:cs/>
          <w:lang w:val="ar_AE" w:bidi="ar_AE"/>
        </w:rPr>
      </w:r>
      <w:r>
        <w:rPr>
          <w:rtl/>
          <w:cs/>
          <w:lang w:val="ar_AE" w:bidi="ar_AE"/>
        </w:rPr>
        <w:t>كانت هذه طريقة تقليدية للتحية تُظهر المحبة. يمكنك توضيح ذلك،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28 (#1)</w:t>
      </w:r>
      <w:r>
        <w:rPr>
          <w:rtl/>
          <w:cs/>
          <w:lang w:val="ar_AE" w:bidi="ar_AE"/>
        </w:rPr>
      </w:r>
    </w:p>
    <w:p>
      <w:pPr>
        <w:bidi/>
      </w:pPr>
      <w:r>
        <w:rPr>
          <w:rtl/>
          <w:cs/>
          <w:lang w:val="ar_AE" w:bidi="ar_AE"/>
        </w:rPr>
      </w:r>
      <w:r>
        <w:rPr>
          <w:rtl/>
          <w:cs/>
          <w:lang w:val="ar_AE" w:bidi="ar_AE"/>
        </w:rPr>
        <w:t>שְׁלָח֑⁠וֹ &amp; צִוָּֽ⁠הוּ</w:t>
      </w:r>
    </w:p>
    <w:p>
      <w:pPr>
        <w:bidi/>
      </w:pPr>
      <w:r>
        <w:rPr>
          <w:rtl/>
          <w:cs/>
          <w:lang w:val="ar_AE" w:bidi="ar_AE"/>
        </w:rPr>
      </w:r>
      <w:r>
        <w:rPr>
          <w:b/>
          <w:rtl/>
          <w:cs/>
          <w:lang w:val="ar_AE" w:bidi="ar_AE"/>
        </w:rPr>
        <w:t>"أرسله"</w:t>
      </w:r>
      <w:r>
        <w:rPr>
          <w:rtl/>
          <w:cs/>
          <w:lang w:val="ar_AE" w:bidi="ar_AE"/>
        </w:rPr>
        <w:t xml:space="preserve"> - </w:t>
      </w:r>
      <w:r>
        <w:rPr>
          <w:b/>
          <w:rtl/>
          <w:cs/>
          <w:lang w:val="ar_AE" w:bidi="ar_AE"/>
        </w:rPr>
        <w:t>"الَّتِي أَوْصَاهُ بِهَا"</w:t>
      </w:r>
    </w:p>
    <w:p>
      <w:pPr>
        <w:bidi/>
      </w:pPr>
      <w:r>
        <w:rPr>
          <w:rtl/>
          <w:cs/>
          <w:lang w:val="ar_AE" w:bidi="ar_AE"/>
        </w:rPr>
      </w:r>
      <w:r>
        <w:rPr>
          <w:rtl/>
          <w:cs/>
          <w:lang w:val="ar_AE" w:bidi="ar_AE"/>
        </w:rPr>
        <w:t>قد تكون هذه الكلمات محيرة قليلًا للترجمة إلى اللغة الإنجليزية، لذا تضيف الترجمة الإنجليزية UST المزيد من المعلومات. ولكن قد لا تواجه اللغات الأخرى نفس الصعوبة.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28 (#2)</w:t>
      </w:r>
      <w:r>
        <w:rPr>
          <w:rtl/>
          <w:cs/>
          <w:lang w:val="ar_AE" w:bidi="ar_AE"/>
        </w:rPr>
      </w:r>
    </w:p>
    <w:p>
      <w:pPr>
        <w:bidi/>
      </w:pPr>
      <w:r>
        <w:rPr>
          <w:rtl/>
          <w:cs/>
          <w:lang w:val="ar_AE" w:bidi="ar_AE"/>
        </w:rPr>
      </w:r>
      <w:r>
        <w:rPr>
          <w:rtl/>
          <w:cs/>
          <w:lang w:val="ar_AE" w:bidi="ar_AE"/>
        </w:rPr>
        <w:t>שְׁלָח֑⁠וֹ &amp; צִוָּֽ⁠הוּ</w:t>
      </w:r>
    </w:p>
    <w:p>
      <w:pPr>
        <w:bidi/>
      </w:pPr>
      <w:r>
        <w:rPr>
          <w:rtl/>
          <w:cs/>
          <w:lang w:val="ar_AE" w:bidi="ar_AE"/>
        </w:rPr>
      </w:r>
      <w:r>
        <w:rPr>
          <w:b/>
          <w:rtl/>
          <w:cs/>
          <w:lang w:val="ar_AE" w:bidi="ar_AE"/>
        </w:rPr>
        <w:t>"أرسله"</w:t>
      </w:r>
      <w:r>
        <w:rPr>
          <w:rtl/>
          <w:cs/>
          <w:lang w:val="ar_AE" w:bidi="ar_AE"/>
        </w:rPr>
        <w:t xml:space="preserve"> - </w:t>
      </w:r>
      <w:r>
        <w:rPr>
          <w:b/>
          <w:rtl/>
          <w:cs/>
          <w:lang w:val="ar_AE" w:bidi="ar_AE"/>
        </w:rPr>
        <w:t>"الَّتِي أَوْصَاهُ بِهَا"</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إلى الرب يهوه، و</w:t>
      </w:r>
      <w:r>
        <w:rPr>
          <w:b/>
          <w:rtl/>
          <w:cs/>
          <w:lang w:val="ar_AE" w:bidi="ar_AE"/>
        </w:rPr>
        <w:t>أوصاه</w:t>
      </w:r>
      <w:r>
        <w:rPr>
          <w:rtl/>
          <w:cs/>
          <w:lang w:val="ar_AE" w:bidi="ar_AE"/>
        </w:rPr>
        <w:t xml:space="preserve"> تشير إلى موسى. ترجمة بديلة: "يهوه أرسل موسى ... يهوه أمر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29 (#1)</w:t>
      </w:r>
      <w:r>
        <w:rPr>
          <w:rtl/>
          <w:cs/>
          <w:lang w:val="ar_AE" w:bidi="ar_AE"/>
        </w:rPr>
      </w:r>
    </w:p>
    <w:p>
      <w:pPr>
        <w:bidi/>
      </w:pPr>
      <w:r>
        <w:rPr>
          <w:rtl/>
          <w:cs/>
          <w:lang w:val="ar_AE" w:bidi="ar_AE"/>
        </w:rPr>
      </w:r>
      <w:r>
        <w:rPr>
          <w:rtl/>
          <w:cs/>
          <w:lang w:val="ar_AE" w:bidi="ar_AE"/>
        </w:rPr>
        <w:t>וַ⁠יֵּ֥לֶךְ</w:t>
      </w:r>
    </w:p>
    <w:p>
      <w:pPr>
        <w:bidi/>
      </w:pPr>
      <w:r>
        <w:rPr>
          <w:rtl/>
          <w:cs/>
          <w:lang w:val="ar_AE" w:bidi="ar_AE"/>
        </w:rPr>
      </w:r>
      <w:r>
        <w:rPr>
          <w:b/>
          <w:rtl/>
          <w:cs/>
          <w:lang w:val="ar_AE" w:bidi="ar_AE"/>
        </w:rPr>
        <w:t>"ثُمَّ"</w:t>
      </w:r>
      <w:r>
        <w:rPr>
          <w:rtl/>
          <w:cs/>
          <w:lang w:val="ar_AE" w:bidi="ar_AE"/>
        </w:rPr>
        <w:t xml:space="preserve"> - </w:t>
      </w:r>
      <w:r>
        <w:rPr>
          <w:b/>
          <w:rtl/>
          <w:cs/>
          <w:lang w:val="ar_AE" w:bidi="ar_AE"/>
        </w:rPr>
        <w:t>"مَضَى"</w:t>
      </w:r>
    </w:p>
    <w:p>
      <w:pPr>
        <w:bidi/>
      </w:pPr>
      <w:r>
        <w:rPr>
          <w:rtl/>
          <w:cs/>
          <w:lang w:val="ar_AE" w:bidi="ar_AE"/>
        </w:rPr>
      </w:r>
      <w:r>
        <w:rPr>
          <w:rtl/>
          <w:cs/>
          <w:lang w:val="ar_AE" w:bidi="ar_AE"/>
        </w:rPr>
        <w:t>يبدأ هذا حدثًا جديدًا قد تحتاج إلى الإشارة إليه في ترجمتك بكلمة انتقالية مثل "عندما" كما في الترجمة الإنجليزية UST.</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30 (#1)</w:t>
      </w:r>
      <w:r>
        <w:rPr>
          <w:rtl/>
          <w:cs/>
          <w:lang w:val="ar_AE" w:bidi="ar_AE"/>
        </w:rPr>
      </w:r>
    </w:p>
    <w:p>
      <w:pPr>
        <w:bidi/>
      </w:pPr>
      <w:r>
        <w:rPr>
          <w:rtl/>
          <w:cs/>
          <w:lang w:val="ar_AE" w:bidi="ar_AE"/>
        </w:rPr>
      </w:r>
      <w:r>
        <w:rPr>
          <w:rtl/>
          <w:cs/>
          <w:lang w:val="ar_AE" w:bidi="ar_AE"/>
        </w:rPr>
        <w:t>וַ⁠יַּ֥עַשׂ</w:t>
      </w:r>
    </w:p>
    <w:p>
      <w:pPr>
        <w:bidi/>
      </w:pPr>
      <w:r>
        <w:rPr>
          <w:rtl/>
          <w:cs/>
          <w:lang w:val="ar_AE" w:bidi="ar_AE"/>
        </w:rPr>
      </w:r>
      <w:r>
        <w:rPr>
          <w:b/>
          <w:rtl/>
          <w:cs/>
          <w:lang w:val="ar_AE" w:bidi="ar_AE"/>
        </w:rPr>
        <w:t>"وَصَنَعَ"</w:t>
      </w:r>
    </w:p>
    <w:p>
      <w:pPr>
        <w:bidi/>
      </w:pPr>
      <w:r>
        <w:rPr>
          <w:rtl/>
          <w:cs/>
          <w:lang w:val="ar_AE" w:bidi="ar_AE"/>
        </w:rPr>
      </w:r>
      <w:r>
        <w:rPr>
          <w:rtl/>
          <w:cs/>
          <w:lang w:val="ar_AE" w:bidi="ar_AE"/>
        </w:rPr>
        <w:t xml:space="preserve">هنا، الضمير </w:t>
      </w:r>
      <w:r>
        <w:rPr>
          <w:b/>
          <w:rtl/>
          <w:cs/>
          <w:lang w:val="ar_AE" w:bidi="ar_AE"/>
        </w:rPr>
        <w:t>هو</w:t>
      </w:r>
      <w:r>
        <w:rPr>
          <w:rtl/>
          <w:cs/>
          <w:lang w:val="ar_AE" w:bidi="ar_AE"/>
        </w:rPr>
        <w:t xml:space="preserve"> يمكن أن يشير إلى هارون أو موسى. ترجمة بديلة: "وصنع هارون" أو "وصنع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30 (#2)</w:t>
      </w:r>
      <w:r>
        <w:rPr>
          <w:rtl/>
          <w:cs/>
          <w:lang w:val="ar_AE" w:bidi="ar_AE"/>
        </w:rPr>
      </w:r>
    </w:p>
    <w:p>
      <w:pPr>
        <w:bidi/>
      </w:pPr>
      <w:r>
        <w:rPr>
          <w:rtl/>
          <w:cs/>
          <w:lang w:val="ar_AE" w:bidi="ar_AE"/>
        </w:rPr>
      </w:r>
      <w:r>
        <w:rPr>
          <w:rtl/>
          <w:cs/>
          <w:lang w:val="ar_AE" w:bidi="ar_AE"/>
        </w:rPr>
        <w:t>לְ⁠עֵינֵ֥י הָ⁠עָֽם</w:t>
      </w:r>
    </w:p>
    <w:p>
      <w:pPr>
        <w:bidi/>
      </w:pPr>
      <w:r>
        <w:rPr>
          <w:rtl/>
          <w:cs/>
          <w:lang w:val="ar_AE" w:bidi="ar_AE"/>
        </w:rPr>
      </w:r>
      <w:r>
        <w:rPr>
          <w:b/>
          <w:rtl/>
          <w:cs/>
          <w:lang w:val="ar_AE" w:bidi="ar_AE"/>
        </w:rPr>
        <w:t>"أَمَامَ عُيُونِ الشَّعْبِ"</w:t>
      </w:r>
    </w:p>
    <w:p>
      <w:pPr>
        <w:bidi/>
      </w:pPr>
      <w:r>
        <w:rPr>
          <w:rtl/>
          <w:cs/>
          <w:lang w:val="ar_AE" w:bidi="ar_AE"/>
        </w:rPr>
      </w:r>
      <w:r>
        <w:rPr>
          <w:rtl/>
          <w:cs/>
          <w:lang w:val="ar_AE" w:bidi="ar_AE"/>
        </w:rPr>
        <w:t xml:space="preserve">هنا، </w:t>
      </w:r>
      <w:r>
        <w:rPr>
          <w:b/>
          <w:rtl/>
          <w:cs/>
          <w:lang w:val="ar_AE" w:bidi="ar_AE"/>
        </w:rPr>
        <w:t>عبارة أَمَامَ عُيُونِ الشَّعْبِ ت</w:t>
      </w:r>
      <w:r>
        <w:rPr>
          <w:rtl/>
          <w:cs/>
          <w:lang w:val="ar_AE" w:bidi="ar_AE"/>
        </w:rPr>
        <w:t>عني أنه قام بالآيات لكي يتمكنوا من رؤيتها. إذا كان ذلك مفيدًا في لغتك، فيمكنك استخدام تعبير مشابه أو لغة واضحة. ترجمة بديلة: "في مرأى منهم"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30 (#3)</w:t>
      </w:r>
      <w:r>
        <w:rPr>
          <w:rtl/>
          <w:cs/>
          <w:lang w:val="ar_AE" w:bidi="ar_AE"/>
        </w:rPr>
      </w:r>
    </w:p>
    <w:p>
      <w:pPr>
        <w:bidi/>
      </w:pPr>
      <w:r>
        <w:rPr>
          <w:rtl/>
          <w:cs/>
          <w:lang w:val="ar_AE" w:bidi="ar_AE"/>
        </w:rPr>
      </w:r>
      <w:r>
        <w:rPr>
          <w:rtl/>
          <w:cs/>
          <w:lang w:val="ar_AE" w:bidi="ar_AE"/>
        </w:rPr>
        <w:t>הָ⁠עָֽם</w:t>
      </w:r>
    </w:p>
    <w:p>
      <w:pPr>
        <w:bidi/>
      </w:pPr>
      <w:r>
        <w:rPr>
          <w:rtl/>
          <w:cs/>
          <w:lang w:val="ar_AE" w:bidi="ar_AE"/>
        </w:rPr>
      </w:r>
      <w:r>
        <w:rPr>
          <w:b/>
          <w:rtl/>
          <w:cs/>
          <w:lang w:val="ar_AE" w:bidi="ar_AE"/>
        </w:rPr>
        <w:t>"الشَّعبِ"</w:t>
      </w:r>
    </w:p>
    <w:p>
      <w:pPr>
        <w:bidi/>
      </w:pPr>
      <w:r>
        <w:rPr>
          <w:rtl/>
          <w:cs/>
          <w:lang w:val="ar_AE" w:bidi="ar_AE"/>
        </w:rPr>
      </w:r>
      <w:r>
        <w:rPr>
          <w:rtl/>
          <w:cs/>
          <w:lang w:val="ar_AE" w:bidi="ar_AE"/>
        </w:rPr>
        <w:t xml:space="preserve">يشير السياق إلى أن كلمة </w:t>
      </w:r>
      <w:r>
        <w:rPr>
          <w:b/>
          <w:rtl/>
          <w:cs/>
          <w:lang w:val="ar_AE" w:bidi="ar_AE"/>
        </w:rPr>
        <w:t xml:space="preserve">الشعب </w:t>
      </w:r>
      <w:r>
        <w:rPr>
          <w:rtl/>
          <w:cs/>
          <w:lang w:val="ar_AE" w:bidi="ar_AE"/>
        </w:rPr>
        <w:t xml:space="preserve">تشير إلى القادة المجتمعين في </w:t>
      </w:r>
      <w:r>
        <w:rPr>
          <w:rtl/>
          <w:cs/>
          <w:lang w:val="ar_AE" w:bidi="ar_AE"/>
        </w:rPr>
        <w:t>4:29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31 (#1)</w:t>
      </w:r>
      <w:r>
        <w:rPr>
          <w:rtl/>
          <w:cs/>
          <w:lang w:val="ar_AE" w:bidi="ar_AE"/>
        </w:rPr>
      </w:r>
    </w:p>
    <w:p>
      <w:pPr>
        <w:bidi/>
      </w:pPr>
      <w:r>
        <w:rPr>
          <w:rtl/>
          <w:cs/>
          <w:lang w:val="ar_AE" w:bidi="ar_AE"/>
        </w:rPr>
      </w:r>
      <w:r>
        <w:rPr>
          <w:rtl/>
          <w:cs/>
          <w:lang w:val="ar_AE" w:bidi="ar_AE"/>
        </w:rPr>
        <w:t>הָ⁠עָ֑ם</w:t>
      </w:r>
    </w:p>
    <w:p>
      <w:pPr>
        <w:bidi/>
      </w:pPr>
      <w:r>
        <w:rPr>
          <w:rtl/>
          <w:cs/>
          <w:lang w:val="ar_AE" w:bidi="ar_AE"/>
        </w:rPr>
      </w:r>
      <w:r>
        <w:rPr>
          <w:b/>
          <w:rtl/>
          <w:cs/>
          <w:lang w:val="ar_AE" w:bidi="ar_AE"/>
        </w:rPr>
        <w:t>"الشَّعبُ"</w:t>
      </w:r>
    </w:p>
    <w:p>
      <w:pPr>
        <w:bidi/>
      </w:pPr>
      <w:r>
        <w:rPr>
          <w:rtl/>
          <w:cs/>
          <w:lang w:val="ar_AE" w:bidi="ar_AE"/>
        </w:rPr>
      </w:r>
      <w:r>
        <w:rPr>
          <w:rtl/>
          <w:cs/>
          <w:lang w:val="ar_AE" w:bidi="ar_AE"/>
        </w:rPr>
        <w:t xml:space="preserve">يشير السياق إلى أن كلمة </w:t>
      </w:r>
      <w:r>
        <w:rPr>
          <w:b/>
          <w:rtl/>
          <w:cs/>
          <w:lang w:val="ar_AE" w:bidi="ar_AE"/>
        </w:rPr>
        <w:t xml:space="preserve">الشعب </w:t>
      </w:r>
      <w:r>
        <w:rPr>
          <w:rtl/>
          <w:cs/>
          <w:lang w:val="ar_AE" w:bidi="ar_AE"/>
        </w:rPr>
        <w:t xml:space="preserve">تشير إلى القادة المجتمعين في </w:t>
      </w:r>
      <w:r>
        <w:rPr>
          <w:rtl/>
          <w:cs/>
          <w:lang w:val="ar_AE" w:bidi="ar_AE"/>
        </w:rPr>
        <w:t>4:29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31 (#2)</w:t>
      </w:r>
      <w:r>
        <w:rPr>
          <w:rtl/>
          <w:cs/>
          <w:lang w:val="ar_AE" w:bidi="ar_AE"/>
        </w:rPr>
      </w:r>
    </w:p>
    <w:p>
      <w:pPr>
        <w:bidi/>
      </w:pPr>
      <w:r>
        <w:rPr>
          <w:rtl/>
          <w:cs/>
          <w:lang w:val="ar_AE" w:bidi="ar_AE"/>
        </w:rPr>
      </w:r>
      <w:r>
        <w:rPr>
          <w:rtl/>
          <w:cs/>
          <w:lang w:val="ar_AE" w:bidi="ar_AE"/>
        </w:rPr>
        <w:t>פָקַ֨ד &amp; בְּנֵ֣י יִשְׂרָאֵ֗ל</w:t>
      </w:r>
    </w:p>
    <w:p>
      <w:pPr>
        <w:bidi/>
      </w:pPr>
      <w:r>
        <w:rPr>
          <w:rtl/>
          <w:cs/>
          <w:lang w:val="ar_AE" w:bidi="ar_AE"/>
        </w:rPr>
      </w:r>
      <w:r>
        <w:rPr>
          <w:b/>
          <w:rtl/>
          <w:cs/>
          <w:lang w:val="ar_AE" w:bidi="ar_AE"/>
        </w:rPr>
        <w:t>"افْتَقَدَ"</w:t>
      </w:r>
      <w:r>
        <w:rPr>
          <w:rtl/>
          <w:cs/>
          <w:lang w:val="ar_AE" w:bidi="ar_AE"/>
        </w:rPr>
        <w:t xml:space="preserve"> - </w:t>
      </w:r>
      <w:r>
        <w:rPr>
          <w:b/>
          <w:rtl/>
          <w:cs/>
          <w:lang w:val="ar_AE" w:bidi="ar_AE"/>
        </w:rPr>
        <w:t>"بَنِي إِسْرَائِيلَ"</w:t>
      </w:r>
    </w:p>
    <w:p>
      <w:pPr>
        <w:bidi/>
      </w:pPr>
      <w:r>
        <w:rPr>
          <w:rtl/>
          <w:cs/>
          <w:lang w:val="ar_AE" w:bidi="ar_AE"/>
        </w:rPr>
      </w:r>
      <w:r>
        <w:rPr>
          <w:rtl/>
          <w:cs/>
          <w:lang w:val="ar_AE" w:bidi="ar_AE"/>
        </w:rPr>
        <w:t>ترجمة بديلة: "رأى الله بني إسرائيل" أو "كان الله مهتمًا ببني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31 (#3)</w:t>
      </w:r>
      <w:r>
        <w:rPr>
          <w:rtl/>
          <w:cs/>
          <w:lang w:val="ar_AE" w:bidi="ar_AE"/>
        </w:rPr>
      </w:r>
    </w:p>
    <w:p>
      <w:pPr>
        <w:bidi/>
      </w:pPr>
      <w:r>
        <w:rPr>
          <w:rtl/>
          <w:cs/>
          <w:lang w:val="ar_AE" w:bidi="ar_AE"/>
        </w:rPr>
      </w:r>
      <w:r>
        <w:rPr>
          <w:rtl/>
          <w:cs/>
          <w:lang w:val="ar_AE" w:bidi="ar_AE"/>
        </w:rPr>
        <w:t>וַֽ⁠יִּקְּד֖וּ וַ⁠יִּֽשְׁתַּחֲוּֽוּ</w:t>
      </w:r>
    </w:p>
    <w:p>
      <w:pPr>
        <w:bidi/>
      </w:pPr>
      <w:r>
        <w:rPr>
          <w:rtl/>
          <w:cs/>
          <w:lang w:val="ar_AE" w:bidi="ar_AE"/>
        </w:rPr>
      </w:r>
      <w:r>
        <w:rPr>
          <w:b/>
          <w:rtl/>
          <w:cs/>
          <w:lang w:val="ar_AE" w:bidi="ar_AE"/>
        </w:rPr>
        <w:t>"خَرُّوا وَسَجَدُوا"</w:t>
      </w:r>
    </w:p>
    <w:p>
      <w:pPr>
        <w:bidi/>
      </w:pPr>
      <w:r>
        <w:rPr>
          <w:rtl/>
          <w:cs/>
          <w:lang w:val="ar_AE" w:bidi="ar_AE"/>
        </w:rPr>
      </w:r>
      <w:r>
        <w:rPr>
          <w:rtl/>
          <w:cs/>
          <w:lang w:val="ar_AE" w:bidi="ar_AE"/>
        </w:rPr>
        <w:t>كان هذا الفعل تعبيرًا عن العبادة الشاكرة. إذا كان ذلك سيساعد قراءك، فيمكنك التعبير عن ذلك بشكل صريح. ترجمات بديلة: "انحنوا برؤوسهم في رهبة" أو "انحنوا منخفضين في توقير".</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5</w:t>
      </w:r>
      <w:r>
        <w:rPr>
          <w:rtl/>
          <w:cs/>
          <w:lang w:val="ar_AE" w:bidi="ar_AE"/>
        </w:rPr>
      </w:r>
    </w:p>
    <w:p>
      <w:pPr>
        <w:pStyle w:val="Heading3"/>
        <w:bidi/>
      </w:pPr>
      <w:r>
        <w:rPr>
          <w:rtl/>
          <w:cs/>
          <w:lang w:val="ar_AE" w:bidi="ar_AE"/>
        </w:rPr>
        <w:t>البنية (الهيكل) والتنسيق</w:t>
      </w:r>
    </w:p>
    <w:p>
      <w:pPr>
        <w:pStyle w:val="ListBullet"/>
        <w:bidi/>
        <w:spacing w:line="240" w:lineRule="auto"/>
        <w:ind w:left="720"/>
      </w:pPr>
      <w:r>
        <w:rPr>
          <w:rtl/>
          <w:cs/>
          <w:lang w:val="ar_AE" w:bidi="ar_AE"/>
        </w:rPr>
      </w:r>
      <w:r>
        <w:rPr>
          <w:rtl/>
          <w:cs/>
          <w:lang w:val="ar_AE" w:bidi="ar_AE"/>
        </w:rPr>
        <w:t>الآيات 1–5: موسى ينقل رسالة الرب إلى فرعون</w:t>
      </w:r>
    </w:p>
    <w:p>
      <w:pPr>
        <w:pStyle w:val="ListBullet"/>
        <w:bidi/>
        <w:spacing w:line="240" w:lineRule="auto"/>
        <w:ind w:left="720"/>
      </w:pPr>
      <w:r>
        <w:rPr>
          <w:rtl/>
          <w:cs/>
          <w:lang w:val="ar_AE" w:bidi="ar_AE"/>
        </w:rPr>
      </w:r>
      <w:r>
        <w:rPr>
          <w:rtl/>
          <w:cs/>
          <w:lang w:val="ar_AE" w:bidi="ar_AE"/>
        </w:rPr>
        <w:t>الآيات 6–21: فرعون يجعل بني إسرائيل يعملون أكثر</w:t>
      </w:r>
    </w:p>
    <w:p>
      <w:pPr>
        <w:pStyle w:val="ListBullet"/>
        <w:bidi/>
        <w:spacing w:line="240" w:lineRule="auto"/>
        <w:ind w:left="720"/>
      </w:pPr>
      <w:r>
        <w:rPr>
          <w:rtl/>
          <w:cs/>
          <w:lang w:val="ar_AE" w:bidi="ar_AE"/>
        </w:rPr>
      </w:r>
      <w:r>
        <w:rPr>
          <w:rtl/>
          <w:cs/>
          <w:lang w:val="ar_AE" w:bidi="ar_AE"/>
        </w:rPr>
        <w:t>الآية 22–23: موسى يسأل الرب عن سبب تدهور الأمور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 (#1)</w:t>
      </w:r>
      <w:r>
        <w:rPr>
          <w:rtl/>
          <w:cs/>
          <w:lang w:val="ar_AE" w:bidi="ar_AE"/>
        </w:rPr>
      </w:r>
    </w:p>
    <w:p>
      <w:pPr>
        <w:bidi/>
      </w:pPr>
      <w:r>
        <w:rPr>
          <w:rtl/>
          <w:cs/>
          <w:lang w:val="ar_AE" w:bidi="ar_AE"/>
        </w:rPr>
      </w:r>
      <w:r>
        <w:rPr>
          <w:rtl/>
          <w:cs/>
          <w:lang w:val="ar_AE" w:bidi="ar_AE"/>
        </w:rPr>
        <w:t>וְ⁠אַחַ֗ר בָּ֚אוּ מֹשֶׁ֣ה וְ⁠אַהֲרֹ֔ן וַ⁠יֹּאמְר֖וּ אֶל־פַּרְעֹ֑ה</w:t>
      </w:r>
    </w:p>
    <w:p>
      <w:pPr>
        <w:bidi/>
      </w:pPr>
      <w:r>
        <w:rPr>
          <w:rtl/>
          <w:cs/>
          <w:lang w:val="ar_AE" w:bidi="ar_AE"/>
        </w:rPr>
      </w:r>
      <w:r>
        <w:rPr>
          <w:b/>
          <w:rtl/>
          <w:cs/>
          <w:lang w:val="ar_AE" w:bidi="ar_AE"/>
        </w:rPr>
        <w:t>"وَبَعْدَ ذلِكَ دَخَلَ مُوسَى وَهَارُونُ وَقَالاَ لِفِرْعَوْنَ"</w:t>
      </w:r>
    </w:p>
    <w:p>
      <w:pPr>
        <w:bidi/>
      </w:pPr>
      <w:r>
        <w:rPr>
          <w:rtl/>
          <w:cs/>
          <w:lang w:val="ar_AE" w:bidi="ar_AE"/>
        </w:rPr>
      </w:r>
      <w:r>
        <w:rPr>
          <w:rtl/>
          <w:cs/>
          <w:lang w:val="ar_AE" w:bidi="ar_AE"/>
        </w:rPr>
        <w:t xml:space="preserve">العبارة الدالة على الوقت، </w:t>
      </w:r>
      <w:r>
        <w:rPr>
          <w:b/>
          <w:rtl/>
          <w:cs/>
          <w:lang w:val="ar_AE" w:bidi="ar_AE"/>
        </w:rPr>
        <w:t>وبعد ذلك</w:t>
      </w:r>
      <w:r>
        <w:rPr>
          <w:rtl/>
          <w:cs/>
          <w:lang w:val="ar_AE" w:bidi="ar_AE"/>
        </w:rPr>
        <w:t>، تشير إلى انتقال في السرد. استخدم الشكل المناسب في لغتك لتقديم حدث جديد. ترجمة بديلة: "ثم"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 (#2)</w:t>
      </w:r>
      <w:r>
        <w:rPr>
          <w:rtl/>
          <w:cs/>
          <w:lang w:val="ar_AE" w:bidi="ar_AE"/>
        </w:rPr>
      </w:r>
    </w:p>
    <w:p>
      <w:pPr>
        <w:bidi/>
      </w:pPr>
      <w:r>
        <w:rPr>
          <w:rtl/>
          <w:cs/>
          <w:lang w:val="ar_AE" w:bidi="ar_AE"/>
        </w:rPr>
      </w:r>
      <w:r>
        <w:rPr>
          <w:rtl/>
          <w:cs/>
          <w:lang w:val="ar_AE" w:bidi="ar_AE"/>
        </w:rPr>
        <w:t>וְ⁠אַחַ֗ר בָּ֚אוּ מֹשֶׁ֣ה וְ⁠אַהֲרֹ֔ן וַ⁠יֹּאמְר֖וּ אֶל־פַּרְעֹ֑ה</w:t>
      </w:r>
    </w:p>
    <w:p>
      <w:pPr>
        <w:bidi/>
      </w:pPr>
      <w:r>
        <w:rPr>
          <w:rtl/>
          <w:cs/>
          <w:lang w:val="ar_AE" w:bidi="ar_AE"/>
        </w:rPr>
      </w:r>
      <w:r>
        <w:rPr>
          <w:b/>
          <w:rtl/>
          <w:cs/>
          <w:lang w:val="ar_AE" w:bidi="ar_AE"/>
        </w:rPr>
        <w:t>"وَبَعْدَ ذلِكَ دَخَلَ مُوسَى وَهَارُونُ وَقَالاَ لِفِرْعَوْنَ"</w:t>
      </w:r>
    </w:p>
    <w:p>
      <w:pPr>
        <w:bidi/>
      </w:pPr>
      <w:r>
        <w:rPr>
          <w:rtl/>
          <w:cs/>
          <w:lang w:val="ar_AE" w:bidi="ar_AE"/>
        </w:rPr>
      </w:r>
      <w:r>
        <w:rPr>
          <w:rtl/>
          <w:cs/>
          <w:lang w:val="ar_AE" w:bidi="ar_AE"/>
        </w:rPr>
        <w:t>من غير الواضح كم من الوقت انتظر موسى وهارون قبل أن يذهبا لرؤية فرعون.</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 (#3)</w:t>
      </w:r>
      <w:r>
        <w:rPr>
          <w:rtl/>
          <w:cs/>
          <w:lang w:val="ar_AE" w:bidi="ar_AE"/>
        </w:rPr>
      </w:r>
    </w:p>
    <w:p>
      <w:pPr>
        <w:bidi/>
      </w:pPr>
      <w:r>
        <w:rPr>
          <w:rtl/>
          <w:cs/>
          <w:lang w:val="ar_AE" w:bidi="ar_AE"/>
        </w:rPr>
      </w:r>
      <w:r>
        <w:rPr>
          <w:rtl/>
          <w:cs/>
          <w:lang w:val="ar_AE" w:bidi="ar_AE"/>
        </w:rPr>
        <w:t>בָּ֚אוּ</w:t>
      </w:r>
    </w:p>
    <w:p>
      <w:pPr>
        <w:bidi/>
      </w:pPr>
      <w:r>
        <w:rPr>
          <w:rtl/>
          <w:cs/>
          <w:lang w:val="ar_AE" w:bidi="ar_AE"/>
        </w:rPr>
      </w:r>
      <w:r>
        <w:rPr>
          <w:b/>
          <w:rtl/>
          <w:cs/>
          <w:lang w:val="ar_AE" w:bidi="ar_AE"/>
        </w:rPr>
        <w:t>"دخل"</w:t>
      </w:r>
    </w:p>
    <w:p>
      <w:pPr>
        <w:bidi/>
      </w:pPr>
      <w:r>
        <w:rPr>
          <w:rtl/>
          <w:cs/>
          <w:lang w:val="ar_AE" w:bidi="ar_AE"/>
        </w:rPr>
      </w:r>
      <w:r>
        <w:rPr>
          <w:rtl/>
          <w:cs/>
          <w:lang w:val="ar_AE" w:bidi="ar_AE"/>
        </w:rPr>
        <w:t>في هذه الحالة، بناءً على كيفية إعداد المشهد، قد تحتاج بعض اللغات إلى استخدام الفعل "ذهب".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 (#4)</w:t>
      </w:r>
      <w:r>
        <w:rPr>
          <w:rtl/>
          <w:cs/>
          <w:lang w:val="ar_AE" w:bidi="ar_AE"/>
        </w:rPr>
      </w:r>
    </w:p>
    <w:p>
      <w:pPr>
        <w:bidi/>
      </w:pPr>
      <w:r>
        <w:rPr>
          <w:rtl/>
          <w:cs/>
          <w:lang w:val="ar_AE" w:bidi="ar_AE"/>
        </w:rPr>
      </w:r>
      <w:r>
        <w:rPr>
          <w:rtl/>
          <w:cs/>
          <w:lang w:val="ar_AE" w:bidi="ar_AE"/>
        </w:rPr>
        <w:t>פַּרְעֹ֑ה</w:t>
      </w:r>
    </w:p>
    <w:p>
      <w:pPr>
        <w:bidi/>
      </w:pPr>
      <w:r>
        <w:rPr>
          <w:rtl/>
          <w:cs/>
          <w:lang w:val="ar_AE" w:bidi="ar_AE"/>
        </w:rPr>
      </w:r>
      <w:r>
        <w:rPr>
          <w:b/>
          <w:rtl/>
          <w:cs/>
          <w:lang w:val="ar_AE" w:bidi="ar_AE"/>
        </w:rPr>
        <w:t>"فرعون"</w:t>
      </w:r>
    </w:p>
    <w:p>
      <w:pPr>
        <w:bidi/>
      </w:pPr>
      <w:r>
        <w:rPr>
          <w:rtl/>
          <w:cs/>
          <w:lang w:val="ar_AE" w:bidi="ar_AE"/>
        </w:rPr>
      </w:r>
      <w:r>
        <w:rPr>
          <w:rtl/>
          <w:cs/>
          <w:lang w:val="ar_AE" w:bidi="ar_AE"/>
        </w:rPr>
        <w:t>يُعاد تقديم فرعون كشخصية مشاركة في السرد لأول مرة منذ الإصحاح الثاني. استخدم الشكل المناسب في لغتك لإعادة تقديم شخصية.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 (#5)</w:t>
      </w:r>
      <w:r>
        <w:rPr>
          <w:rtl/>
          <w:cs/>
          <w:lang w:val="ar_AE" w:bidi="ar_AE"/>
        </w:rPr>
      </w:r>
    </w:p>
    <w:p>
      <w:pPr>
        <w:bidi/>
      </w:pPr>
      <w:r>
        <w:rPr>
          <w:rtl/>
          <w:cs/>
          <w:lang w:val="ar_AE" w:bidi="ar_AE"/>
        </w:rPr>
      </w:r>
      <w:r>
        <w:rPr>
          <w:rtl/>
          <w:cs/>
          <w:lang w:val="ar_AE" w:bidi="ar_AE"/>
        </w:rPr>
        <w:t>כֹּֽה־אָמַ֤ר יְהוָה֙ אֱלֹהֵ֣י יִשְׂרָאֵ֔ל שַׁלַּח֙ אֶת־עַמִּ֔⁠י וְ⁠יָחֹ֥גּוּ לִ֖⁠י בַּ⁠מִּדְבָּֽר</w:t>
      </w:r>
    </w:p>
    <w:p>
      <w:pPr>
        <w:bidi/>
      </w:pPr>
      <w:r>
        <w:rPr>
          <w:rtl/>
          <w:cs/>
          <w:lang w:val="ar_AE" w:bidi="ar_AE"/>
        </w:rPr>
      </w:r>
      <w:r>
        <w:rPr>
          <w:b/>
          <w:rtl/>
          <w:cs/>
          <w:lang w:val="ar_AE" w:bidi="ar_AE"/>
        </w:rPr>
        <w:t>"هكَذَا يَقُولُ الرَّبُّ إِلهُ إِسْرَائِيلَ: 'أَطْلِقْ شَعْبِي لِيُعَيِّدُوا لِي فِي الْبَرِّيَّةِ'"</w:t>
      </w:r>
    </w:p>
    <w:p>
      <w:pPr>
        <w:bidi/>
      </w:pPr>
      <w:r>
        <w:rPr>
          <w:rtl/>
          <w:cs/>
          <w:lang w:val="ar_AE" w:bidi="ar_AE"/>
        </w:rPr>
      </w:r>
      <w:r>
        <w:rPr>
          <w:rtl/>
          <w:cs/>
          <w:lang w:val="ar_AE" w:bidi="ar_AE"/>
        </w:rPr>
        <w:t>هذا اقتباس مباشر. وقد يكون من المفيد لقرائك الإشارة إلى ذلك بوضع علامات الاقتباس من المستوى الأول أو بأي علامات ترقيم أو شكل آخر تستخدمه لغتك للإشارة إلى الاقتباس. وهناك اقتباس من المستوى الثاني موجود بالكامل داخل هذا الجزء الذي يتم تناوله في مكان آخر. وقد تكون هناك اقتباسات أخرى في هذا الإصحاح؛ سيتم تمييزها بنفس علامات الترقيم، لكنها لن تحتوي على ملاحظاتها الخاصة إلا إذا كان هناك شيء فريد عنها.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 (#6)</w:t>
      </w:r>
      <w:r>
        <w:rPr>
          <w:rtl/>
          <w:cs/>
          <w:lang w:val="ar_AE" w:bidi="ar_AE"/>
        </w:rPr>
      </w:r>
    </w:p>
    <w:p>
      <w:pPr>
        <w:bidi/>
      </w:pPr>
      <w:r>
        <w:rPr>
          <w:rtl/>
          <w:cs/>
          <w:lang w:val="ar_AE" w:bidi="ar_AE"/>
        </w:rPr>
      </w:r>
      <w:r>
        <w:rPr>
          <w:rtl/>
          <w:cs/>
          <w:lang w:val="ar_AE" w:bidi="ar_AE"/>
        </w:rPr>
        <w:t>כֹּֽה־אָמַ֤ר יְהוָה֙</w:t>
      </w:r>
    </w:p>
    <w:p>
      <w:pPr>
        <w:bidi/>
      </w:pPr>
      <w:r>
        <w:rPr>
          <w:rtl/>
          <w:cs/>
          <w:lang w:val="ar_AE" w:bidi="ar_AE"/>
        </w:rPr>
      </w:r>
      <w:r>
        <w:rPr>
          <w:b/>
          <w:rtl/>
          <w:cs/>
          <w:lang w:val="ar_AE" w:bidi="ar_AE"/>
        </w:rPr>
        <w:t>"هكَذَا يَقُولُ الرَّبُّ إِلهُ إِسْرَائِيلَ"</w:t>
      </w:r>
    </w:p>
    <w:p>
      <w:pPr>
        <w:bidi/>
      </w:pPr>
      <w:r>
        <w:rPr>
          <w:rtl/>
          <w:cs/>
          <w:lang w:val="ar_AE" w:bidi="ar_AE"/>
        </w:rPr>
      </w:r>
      <w:r>
        <w:rPr>
          <w:rtl/>
          <w:cs/>
          <w:lang w:val="ar_AE" w:bidi="ar_AE"/>
        </w:rPr>
        <w:t>صيغة الاقتباس هذه تُستخدم لتقديم الأوامر من الرب يهوه. انظر مقدمة الإصحاح 4 لمزيد من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 (#7)</w:t>
      </w:r>
      <w:r>
        <w:rPr>
          <w:rtl/>
          <w:cs/>
          <w:lang w:val="ar_AE" w:bidi="ar_AE"/>
        </w:rPr>
      </w:r>
    </w:p>
    <w:p>
      <w:pPr>
        <w:bidi/>
      </w:pPr>
      <w:r>
        <w:rPr>
          <w:rtl/>
          <w:cs/>
          <w:lang w:val="ar_AE" w:bidi="ar_AE"/>
        </w:rPr>
      </w:r>
      <w:r>
        <w:rPr>
          <w:rtl/>
          <w:cs/>
          <w:lang w:val="ar_AE" w:bidi="ar_AE"/>
        </w:rPr>
        <w:t>וְ⁠יָחֹ֥גּוּ</w:t>
      </w:r>
    </w:p>
    <w:p>
      <w:pPr>
        <w:bidi/>
      </w:pPr>
      <w:r>
        <w:rPr>
          <w:rtl/>
          <w:cs/>
          <w:lang w:val="ar_AE" w:bidi="ar_AE"/>
        </w:rPr>
      </w:r>
      <w:r>
        <w:rPr>
          <w:b/>
          <w:rtl/>
          <w:cs/>
          <w:lang w:val="ar_AE" w:bidi="ar_AE"/>
        </w:rPr>
        <w:t>"لِيُعَيِّدُوا لِي"</w:t>
      </w:r>
    </w:p>
    <w:p>
      <w:pPr>
        <w:bidi/>
      </w:pPr>
      <w:r>
        <w:rPr>
          <w:rtl/>
          <w:cs/>
          <w:lang w:val="ar_AE" w:bidi="ar_AE"/>
        </w:rPr>
      </w:r>
      <w:r>
        <w:rPr>
          <w:rtl/>
          <w:cs/>
          <w:lang w:val="ar_AE" w:bidi="ar_AE"/>
        </w:rPr>
        <w:t>هذا احتفال لعبادة الرب يهوه. ترجمة بديلة: "حتى يتمكنوا من عبادتي بالأكل والشرب"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2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"ف"</w:t>
      </w:r>
      <w:r>
        <w:rPr>
          <w:rtl/>
          <w:cs/>
          <w:lang w:val="ar_AE" w:bidi="ar_AE"/>
        </w:rPr>
        <w:t xml:space="preserve"> - </w:t>
      </w:r>
      <w:r>
        <w:rPr>
          <w:b/>
          <w:rtl/>
          <w:cs/>
          <w:lang w:val="ar_AE" w:bidi="ar_AE"/>
        </w:rPr>
        <w:t>"قال"</w:t>
      </w:r>
    </w:p>
    <w:p>
      <w:pPr>
        <w:bidi/>
      </w:pPr>
      <w:r>
        <w:rPr>
          <w:rtl/>
          <w:cs/>
          <w:lang w:val="ar_AE" w:bidi="ar_AE"/>
        </w:rPr>
      </w:r>
      <w:r>
        <w:rPr>
          <w:rtl/>
          <w:cs/>
          <w:lang w:val="ar_AE" w:bidi="ar_AE"/>
        </w:rPr>
        <w:t>النتيجة هنا هي بالضبط كما قال الله؛ لذلك، فإن استخدام كلمة انتقالية متناقضة معقول ولكنه ليس ضروريًا، نظرًا للسياق البشري المباشر.</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2 (#2)</w:t>
      </w:r>
      <w:r>
        <w:rPr>
          <w:rtl/>
          <w:cs/>
          <w:lang w:val="ar_AE" w:bidi="ar_AE"/>
        </w:rPr>
      </w:r>
    </w:p>
    <w:p>
      <w:pPr>
        <w:bidi/>
      </w:pPr>
      <w:r>
        <w:rPr>
          <w:rtl/>
          <w:cs/>
          <w:lang w:val="ar_AE" w:bidi="ar_AE"/>
        </w:rPr>
      </w:r>
      <w:r>
        <w:rPr>
          <w:rtl/>
          <w:cs/>
          <w:lang w:val="ar_AE" w:bidi="ar_AE"/>
        </w:rPr>
        <w:t>מִ֤י יְהוָה֙ אֲשֶׁ֣ר אֶשְׁמַ֣ע בְּ⁠קֹל֔⁠וֹ לְ⁠שַׁלַּ֖ח אֶת־יִשְׂרָאֵ֑ל</w:t>
      </w:r>
    </w:p>
    <w:p>
      <w:pPr>
        <w:bidi/>
      </w:pPr>
      <w:r>
        <w:rPr>
          <w:rtl/>
          <w:cs/>
          <w:lang w:val="ar_AE" w:bidi="ar_AE"/>
        </w:rPr>
      </w:r>
      <w:r>
        <w:rPr>
          <w:b/>
          <w:rtl/>
          <w:cs/>
          <w:lang w:val="ar_AE" w:bidi="ar_AE"/>
        </w:rPr>
        <w:t>"مَنْ هُوَ الرَّبُّ حَتَّى أَسْمَعَ لِقَوْلِهِ فَأُطْلِقَ إِسْرَائِيلَ؟"</w:t>
      </w:r>
    </w:p>
    <w:p>
      <w:pPr>
        <w:bidi/>
      </w:pPr>
      <w:r>
        <w:rPr>
          <w:rtl/>
          <w:cs/>
          <w:lang w:val="ar_AE" w:bidi="ar_AE"/>
        </w:rPr>
      </w:r>
      <w:r>
        <w:rPr>
          <w:rtl/>
          <w:cs/>
          <w:lang w:val="ar_AE" w:bidi="ar_AE"/>
        </w:rPr>
        <w:t>هذا ليس سؤالًا بلاغيًا، على الرغْم من أن فرعون ربما يكون قد تحدث بازدراء. فقد كان فرعون يعتبر نفسه إلهًا. وكان لدى المصريين عدة آلهة، وكان من المفترض أن يكون لدى معظم الجماعات البشرية آلهتها الخاصة. لذلك، لم يكن فرعون قد سمع حقًا عن يهوه (الذي كشف لتوه عن اسمه لموسى).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2 (#3)</w:t>
      </w:r>
      <w:r>
        <w:rPr>
          <w:rtl/>
          <w:cs/>
          <w:lang w:val="ar_AE" w:bidi="ar_AE"/>
        </w:rPr>
      </w:r>
    </w:p>
    <w:p>
      <w:pPr>
        <w:bidi/>
      </w:pPr>
      <w:r>
        <w:rPr>
          <w:rtl/>
          <w:cs/>
          <w:lang w:val="ar_AE" w:bidi="ar_AE"/>
        </w:rPr>
      </w:r>
      <w:r>
        <w:rPr>
          <w:rtl/>
          <w:cs/>
          <w:lang w:val="ar_AE" w:bidi="ar_AE"/>
        </w:rPr>
        <w:t>אֶת־יִשְׂרָאֵ֑ל &amp; אֶת־יִשְׂרָאֵ֖ל</w:t>
      </w:r>
    </w:p>
    <w:p>
      <w:pPr>
        <w:bidi/>
      </w:pPr>
      <w:r>
        <w:rPr>
          <w:rtl/>
          <w:cs/>
          <w:lang w:val="ar_AE" w:bidi="ar_AE"/>
        </w:rPr>
      </w:r>
      <w:r>
        <w:rPr>
          <w:b/>
          <w:rtl/>
          <w:cs/>
          <w:lang w:val="ar_AE" w:bidi="ar_AE"/>
        </w:rPr>
        <w:t>"إسرائيل"</w:t>
      </w:r>
      <w:r>
        <w:rPr>
          <w:rtl/>
          <w:cs/>
          <w:lang w:val="ar_AE" w:bidi="ar_AE"/>
        </w:rPr>
        <w:t xml:space="preserve"> - </w:t>
      </w:r>
      <w:r>
        <w:rPr>
          <w:b/>
          <w:rtl/>
          <w:cs/>
          <w:lang w:val="ar_AE" w:bidi="ar_AE"/>
        </w:rPr>
        <w:t>"إسرائيل"</w:t>
      </w:r>
    </w:p>
    <w:p>
      <w:pPr>
        <w:bidi/>
      </w:pPr>
      <w:r>
        <w:rPr>
          <w:rtl/>
          <w:cs/>
          <w:lang w:val="ar_AE" w:bidi="ar_AE"/>
        </w:rPr>
      </w:r>
      <w:r>
        <w:rPr>
          <w:rtl/>
          <w:cs/>
          <w:lang w:val="ar_AE" w:bidi="ar_AE"/>
        </w:rPr>
        <w:t>هنا يتم التحدث عن الأمة كفرد. إذا كانت لغتك لا تستخدم الأسماء المفردة بهذه الطريقة، فيمكنك استخدام تعبير مختلف. ترجمة بديلة: "أمة إسرائيل"</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2 (#4)</w:t>
      </w:r>
      <w:r>
        <w:rPr>
          <w:rtl/>
          <w:cs/>
          <w:lang w:val="ar_AE" w:bidi="ar_AE"/>
        </w:rPr>
      </w:r>
    </w:p>
    <w:p>
      <w:pPr>
        <w:bidi/>
      </w:pPr>
      <w:r>
        <w:rPr>
          <w:rtl/>
          <w:cs/>
          <w:lang w:val="ar_AE" w:bidi="ar_AE"/>
        </w:rPr>
      </w:r>
      <w:r>
        <w:rPr>
          <w:rtl/>
          <w:cs/>
          <w:lang w:val="ar_AE" w:bidi="ar_AE"/>
        </w:rPr>
        <w:t>בְּ⁠קֹל֔⁠וֹ</w:t>
      </w:r>
    </w:p>
    <w:p>
      <w:pPr>
        <w:bidi/>
      </w:pPr>
      <w:r>
        <w:rPr>
          <w:rtl/>
          <w:cs/>
          <w:lang w:val="ar_AE" w:bidi="ar_AE"/>
        </w:rPr>
      </w:r>
      <w:r>
        <w:rPr>
          <w:b/>
          <w:rtl/>
          <w:cs/>
          <w:lang w:val="ar_AE" w:bidi="ar_AE"/>
        </w:rPr>
        <w:t>"حَتَّى أَسْمَعَ لِقَوْلِهِ"</w:t>
      </w:r>
    </w:p>
    <w:p>
      <w:pPr>
        <w:bidi/>
      </w:pPr>
      <w:r>
        <w:rPr>
          <w:rtl/>
          <w:cs/>
          <w:lang w:val="ar_AE" w:bidi="ar_AE"/>
        </w:rPr>
      </w:r>
      <w:r>
        <w:rPr>
          <w:rtl/>
          <w:cs/>
          <w:lang w:val="ar_AE" w:bidi="ar_AE"/>
        </w:rPr>
        <w:t xml:space="preserve">هنا، كلمة </w:t>
      </w:r>
      <w:r>
        <w:rPr>
          <w:b/>
          <w:rtl/>
          <w:cs/>
          <w:lang w:val="ar_AE" w:bidi="ar_AE"/>
        </w:rPr>
        <w:t>قوله ت</w:t>
      </w:r>
      <w:r>
        <w:rPr>
          <w:rtl/>
          <w:cs/>
          <w:lang w:val="ar_AE" w:bidi="ar_AE"/>
        </w:rPr>
        <w:t>مثل الكلمات التي نطق بها الله. إذا كان ذلك مفيدًا في لغتك، فيمكنك استخدام تعبير مماثل أو لغة واضحة. ترجمة بديلة: "إلى ما يقوله"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2 (#5)</w:t>
      </w:r>
      <w:r>
        <w:rPr>
          <w:rtl/>
          <w:cs/>
          <w:lang w:val="ar_AE" w:bidi="ar_AE"/>
        </w:rPr>
      </w:r>
    </w:p>
    <w:p>
      <w:pPr>
        <w:bidi/>
      </w:pPr>
      <w:r>
        <w:rPr>
          <w:rtl/>
          <w:cs/>
          <w:lang w:val="ar_AE" w:bidi="ar_AE"/>
        </w:rPr>
      </w:r>
      <w:r>
        <w:rPr>
          <w:rtl/>
          <w:cs/>
          <w:lang w:val="ar_AE" w:bidi="ar_AE"/>
        </w:rPr>
        <w:t>וְ⁠גַ֥ם</w:t>
      </w:r>
    </w:p>
    <w:p>
      <w:pPr>
        <w:bidi/>
      </w:pPr>
      <w:r>
        <w:rPr>
          <w:rtl/>
          <w:cs/>
          <w:lang w:val="ar_AE" w:bidi="ar_AE"/>
        </w:rPr>
      </w:r>
      <w:r>
        <w:rPr>
          <w:b/>
          <w:rtl/>
          <w:cs/>
          <w:lang w:val="ar_AE" w:bidi="ar_AE"/>
        </w:rPr>
        <w:t>"وعلاوةً على ذلك" - كما في بعض الترجمات الإنجليزية</w:t>
      </w:r>
    </w:p>
    <w:p>
      <w:pPr>
        <w:bidi/>
      </w:pPr>
      <w:r>
        <w:rPr>
          <w:rtl/>
          <w:cs/>
          <w:lang w:val="ar_AE" w:bidi="ar_AE"/>
        </w:rPr>
      </w:r>
      <w:r>
        <w:rPr>
          <w:rtl/>
          <w:cs/>
          <w:lang w:val="ar_AE" w:bidi="ar_AE"/>
        </w:rPr>
        <w:t>هذا يعمل على تقوية تصريح الفرعون بشأن قراره. ترجمة بديلة: "وبالتأكيد"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3 (#1)</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"فَقَالاَ"</w:t>
      </w:r>
    </w:p>
    <w:p>
      <w:pPr>
        <w:bidi/>
      </w:pPr>
      <w:r>
        <w:rPr>
          <w:rtl/>
          <w:cs/>
          <w:lang w:val="ar_AE" w:bidi="ar_AE"/>
        </w:rPr>
      </w:r>
      <w:r>
        <w:rPr>
          <w:rtl/>
          <w:cs/>
          <w:lang w:val="ar_AE" w:bidi="ar_AE"/>
        </w:rPr>
        <w:t>قد لا يكون من المنطقي في جميع اللغات أن يتحدث عدة أشخاص. وحيث إن هارون تم تعيينه كمتحدث نيابة عن موسى، ففكر في الترجمة البديلة: "فأجاب هارون"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3 (#2)</w:t>
      </w:r>
      <w:r>
        <w:rPr>
          <w:rtl/>
          <w:cs/>
          <w:lang w:val="ar_AE" w:bidi="ar_AE"/>
        </w:rPr>
      </w:r>
    </w:p>
    <w:p>
      <w:pPr>
        <w:bidi/>
      </w:pPr>
      <w:r>
        <w:rPr>
          <w:rtl/>
          <w:cs/>
          <w:lang w:val="ar_AE" w:bidi="ar_AE"/>
        </w:rPr>
      </w:r>
      <w:r>
        <w:rPr>
          <w:rtl/>
          <w:cs/>
          <w:lang w:val="ar_AE" w:bidi="ar_AE"/>
        </w:rPr>
        <w:t>אֱלֹהֵ֥י הָ⁠עִבְרִ֖ים</w:t>
      </w:r>
    </w:p>
    <w:p>
      <w:pPr>
        <w:bidi/>
      </w:pPr>
      <w:r>
        <w:rPr>
          <w:rtl/>
          <w:cs/>
          <w:lang w:val="ar_AE" w:bidi="ar_AE"/>
        </w:rPr>
      </w:r>
      <w:r>
        <w:rPr>
          <w:b/>
          <w:rtl/>
          <w:cs/>
          <w:lang w:val="ar_AE" w:bidi="ar_AE"/>
        </w:rPr>
        <w:t>"إله العبرانيين"</w:t>
      </w:r>
    </w:p>
    <w:p>
      <w:pPr>
        <w:bidi/>
      </w:pPr>
      <w:r>
        <w:rPr>
          <w:rtl/>
          <w:cs/>
          <w:lang w:val="ar_AE" w:bidi="ar_AE"/>
        </w:rPr>
      </w:r>
      <w:r>
        <w:rPr>
          <w:rtl/>
          <w:cs/>
          <w:lang w:val="ar_AE" w:bidi="ar_AE"/>
        </w:rPr>
        <w:t xml:space="preserve">هذا المصطلح، </w:t>
      </w:r>
      <w:r>
        <w:rPr>
          <w:b/>
          <w:rtl/>
          <w:cs/>
          <w:lang w:val="ar_AE" w:bidi="ar_AE"/>
        </w:rPr>
        <w:t>إله العبرانيين</w:t>
      </w:r>
      <w:r>
        <w:rPr>
          <w:rtl/>
          <w:cs/>
          <w:lang w:val="ar_AE" w:bidi="ar_AE"/>
        </w:rPr>
        <w:t>، يُستخدم أيضًا للإشارة إلى يهوه، إله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3 (#3)</w:t>
      </w:r>
      <w:r>
        <w:rPr>
          <w:rtl/>
          <w:cs/>
          <w:lang w:val="ar_AE" w:bidi="ar_AE"/>
        </w:rPr>
      </w:r>
    </w:p>
    <w:p>
      <w:pPr>
        <w:bidi/>
      </w:pPr>
      <w:r>
        <w:rPr>
          <w:rtl/>
          <w:cs/>
          <w:lang w:val="ar_AE" w:bidi="ar_AE"/>
        </w:rPr>
      </w:r>
      <w:r>
        <w:rPr>
          <w:rtl/>
          <w:cs/>
          <w:lang w:val="ar_AE" w:bidi="ar_AE"/>
        </w:rPr>
        <w:t>עָלֵ֑י⁠נוּ נֵ֣לֲכָה &amp; וְ⁠נִזְבְּחָה֙ &amp; יִפְגָּעֵ֔⁠נוּ</w:t>
      </w:r>
    </w:p>
    <w:p>
      <w:pPr>
        <w:bidi/>
      </w:pPr>
      <w:r>
        <w:rPr>
          <w:rtl/>
          <w:cs/>
          <w:lang w:val="ar_AE" w:bidi="ar_AE"/>
        </w:rPr>
      </w:r>
      <w:r>
        <w:rPr>
          <w:b/>
          <w:rtl/>
          <w:cs/>
          <w:lang w:val="ar_AE" w:bidi="ar_AE"/>
        </w:rPr>
        <w:t>"الْتَقَانَا."</w:t>
      </w:r>
      <w:r>
        <w:rPr>
          <w:rtl/>
          <w:cs/>
          <w:lang w:val="ar_AE" w:bidi="ar_AE"/>
        </w:rPr>
        <w:t xml:space="preserve"> - </w:t>
      </w:r>
      <w:r>
        <w:rPr>
          <w:b/>
          <w:rtl/>
          <w:cs/>
          <w:lang w:val="ar_AE" w:bidi="ar_AE"/>
        </w:rPr>
        <w:t>"فَنَذْهَبُ"</w:t>
      </w:r>
      <w:r>
        <w:rPr>
          <w:rtl/>
          <w:cs/>
          <w:lang w:val="ar_AE" w:bidi="ar_AE"/>
        </w:rPr>
        <w:t xml:space="preserve"> - </w:t>
      </w:r>
      <w:r>
        <w:rPr>
          <w:b/>
          <w:rtl/>
          <w:cs/>
          <w:lang w:val="ar_AE" w:bidi="ar_AE"/>
        </w:rPr>
        <w:t>"وَنَذْبَحُ"</w:t>
      </w:r>
      <w:r>
        <w:rPr>
          <w:rtl/>
          <w:cs/>
          <w:lang w:val="ar_AE" w:bidi="ar_AE"/>
        </w:rPr>
        <w:t xml:space="preserve"> - </w:t>
      </w:r>
      <w:r>
        <w:rPr>
          <w:b/>
          <w:rtl/>
          <w:cs/>
          <w:lang w:val="ar_AE" w:bidi="ar_AE"/>
        </w:rPr>
        <w:t>"يُصِيبَنَا"</w:t>
      </w:r>
    </w:p>
    <w:p>
      <w:pPr>
        <w:bidi/>
      </w:pPr>
      <w:r>
        <w:rPr>
          <w:rtl/>
          <w:cs/>
          <w:lang w:val="ar_AE" w:bidi="ar_AE"/>
        </w:rPr>
      </w:r>
      <w:r>
        <w:rPr>
          <w:rtl/>
          <w:cs/>
          <w:lang w:val="ar_AE" w:bidi="ar_AE"/>
        </w:rPr>
        <w:t xml:space="preserve">هنا، يشير الضمير </w:t>
      </w:r>
      <w:r>
        <w:rPr>
          <w:b/>
          <w:rtl/>
          <w:cs/>
          <w:lang w:val="ar_AE" w:bidi="ar_AE"/>
        </w:rPr>
        <w:t>نحن</w:t>
      </w:r>
      <w:r>
        <w:rPr>
          <w:rtl/>
          <w:cs/>
          <w:lang w:val="ar_AE" w:bidi="ar_AE"/>
        </w:rPr>
        <w:t xml:space="preserve"> إلى الشعب العبراني (الإسرائيليين). وهو يستثني فرعون وشعبه. قد تتطلب لغتك تمييز هذه الأشكال.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3 (#4)</w:t>
      </w:r>
      <w:r>
        <w:rPr>
          <w:rtl/>
          <w:cs/>
          <w:lang w:val="ar_AE" w:bidi="ar_AE"/>
        </w:rPr>
      </w:r>
    </w:p>
    <w:p>
      <w:pPr>
        <w:bidi/>
      </w:pPr>
      <w:r>
        <w:rPr>
          <w:rtl/>
          <w:cs/>
          <w:lang w:val="ar_AE" w:bidi="ar_AE"/>
        </w:rPr>
      </w:r>
      <w:r>
        <w:rPr>
          <w:rtl/>
          <w:cs/>
          <w:lang w:val="ar_AE" w:bidi="ar_AE"/>
        </w:rPr>
        <w:t>בֶ⁠חָֽרֶב</w:t>
      </w:r>
    </w:p>
    <w:p>
      <w:pPr>
        <w:bidi/>
      </w:pPr>
      <w:r>
        <w:rPr>
          <w:rtl/>
          <w:cs/>
          <w:lang w:val="ar_AE" w:bidi="ar_AE"/>
        </w:rPr>
      </w:r>
      <w:r>
        <w:rPr>
          <w:b/>
          <w:rtl/>
          <w:cs/>
          <w:lang w:val="ar_AE" w:bidi="ar_AE"/>
        </w:rPr>
        <w:t>"بالسيف"</w:t>
      </w:r>
    </w:p>
    <w:p>
      <w:pPr>
        <w:bidi/>
      </w:pPr>
      <w:r>
        <w:rPr>
          <w:rtl/>
          <w:cs/>
          <w:lang w:val="ar_AE" w:bidi="ar_AE"/>
        </w:rPr>
      </w:r>
      <w:r>
        <w:rPr>
          <w:rtl/>
          <w:cs/>
          <w:lang w:val="ar_AE" w:bidi="ar_AE"/>
        </w:rPr>
        <w:t xml:space="preserve">هنا، يمثل </w:t>
      </w:r>
      <w:r>
        <w:rPr>
          <w:b/>
          <w:rtl/>
          <w:cs/>
          <w:lang w:val="ar_AE" w:bidi="ar_AE"/>
        </w:rPr>
        <w:t>السيف</w:t>
      </w:r>
      <w:r>
        <w:rPr>
          <w:rtl/>
          <w:cs/>
          <w:lang w:val="ar_AE" w:bidi="ar_AE"/>
        </w:rPr>
        <w:t xml:space="preserve"> الحرب أو هجوم الأعداء. إذا كان من المفيد في لغتك، فيمكنك استخدام تعبير مشابه أو لغة واضحة. ترجمة بديلة: "يتسبب في هجوم أعدائنا علينا"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4 (#1)</w:t>
      </w:r>
      <w:r>
        <w:rPr>
          <w:rtl/>
          <w:cs/>
          <w:lang w:val="ar_AE" w:bidi="ar_AE"/>
        </w:rPr>
      </w:r>
    </w:p>
    <w:p>
      <w:pPr>
        <w:bidi/>
      </w:pPr>
      <w:r>
        <w:rPr>
          <w:rtl/>
          <w:cs/>
          <w:lang w:val="ar_AE" w:bidi="ar_AE"/>
        </w:rPr>
      </w:r>
      <w:r>
        <w:rPr>
          <w:rtl/>
          <w:cs/>
          <w:lang w:val="ar_AE" w:bidi="ar_AE"/>
        </w:rPr>
        <w:t>לָ֚⁠מָּה מֹשֶׁ֣ה וְ⁠אַהֲרֹ֔ן תַּפְרִ֥יעוּ אֶת־הָ⁠עָ֖ם מִ⁠מַּֽעֲשָׂ֑י⁠ו</w:t>
      </w:r>
    </w:p>
    <w:p>
      <w:pPr>
        <w:bidi/>
      </w:pPr>
      <w:r>
        <w:rPr>
          <w:rtl/>
          <w:cs/>
          <w:lang w:val="ar_AE" w:bidi="ar_AE"/>
        </w:rPr>
      </w:r>
      <w:r>
        <w:rPr>
          <w:b/>
          <w:rtl/>
          <w:cs/>
          <w:lang w:val="ar_AE" w:bidi="ar_AE"/>
        </w:rPr>
        <w:t>"لِمَاذَا يَا مُوسَى وَهَارُونُ تُبَطِّلاَنِ الشَّعْبَ مِنْ أَعْمَالِهِ؟"</w:t>
      </w:r>
    </w:p>
    <w:p>
      <w:pPr>
        <w:bidi/>
      </w:pPr>
      <w:r>
        <w:rPr>
          <w:rtl/>
          <w:cs/>
          <w:lang w:val="ar_AE" w:bidi="ar_AE"/>
        </w:rPr>
      </w:r>
      <w:r>
        <w:rPr>
          <w:rtl/>
          <w:cs/>
          <w:lang w:val="ar_AE" w:bidi="ar_AE"/>
        </w:rPr>
        <w:t xml:space="preserve">يستخدم فرعون هذا السؤال البلاغي للتعبير عن غضبه تجاه موسى وهارون لأخذهم بني إسرائيل بعيدًا عن عملهم.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"توقفوا عن تشتيت الناس عن أداء عملهم!"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4 (#2)</w:t>
      </w:r>
      <w:r>
        <w:rPr>
          <w:rtl/>
          <w:cs/>
          <w:lang w:val="ar_AE" w:bidi="ar_AE"/>
        </w:rPr>
      </w:r>
    </w:p>
    <w:p>
      <w:pPr>
        <w:bidi/>
      </w:pPr>
      <w:r>
        <w:rPr>
          <w:rtl/>
          <w:cs/>
          <w:lang w:val="ar_AE" w:bidi="ar_AE"/>
        </w:rPr>
      </w:r>
      <w:r>
        <w:rPr>
          <w:rtl/>
          <w:cs/>
          <w:lang w:val="ar_AE" w:bidi="ar_AE"/>
        </w:rPr>
        <w:t>לְכ֖וּ לְ⁠סִבְלֹתֵי⁠כֶֽם</w:t>
      </w:r>
    </w:p>
    <w:p>
      <w:pPr>
        <w:bidi/>
      </w:pPr>
      <w:r>
        <w:rPr>
          <w:rtl/>
          <w:cs/>
          <w:lang w:val="ar_AE" w:bidi="ar_AE"/>
        </w:rPr>
      </w:r>
      <w:r>
        <w:rPr>
          <w:b/>
          <w:rtl/>
          <w:cs/>
          <w:lang w:val="ar_AE" w:bidi="ar_AE"/>
        </w:rPr>
        <w:t>"اِذْهَبَا إِلَى أَثْقَالِكُمَا"</w:t>
      </w:r>
    </w:p>
    <w:p>
      <w:pPr>
        <w:bidi/>
      </w:pPr>
      <w:r>
        <w:rPr>
          <w:rtl/>
          <w:cs/>
          <w:lang w:val="ar_AE" w:bidi="ar_AE"/>
        </w:rPr>
      </w:r>
      <w:r>
        <w:rPr>
          <w:rtl/>
          <w:cs/>
          <w:lang w:val="ar_AE" w:bidi="ar_AE"/>
        </w:rPr>
        <w:t>يمكن أن تشير كلمة</w:t>
      </w:r>
      <w:r>
        <w:rPr>
          <w:b/>
          <w:rtl/>
          <w:cs/>
          <w:lang w:val="ar_AE" w:bidi="ar_AE"/>
        </w:rPr>
        <w:t xml:space="preserve"> "أَثْقَالِكُمَا"</w:t>
      </w:r>
      <w:r>
        <w:rPr>
          <w:rtl/>
          <w:cs/>
          <w:lang w:val="ar_AE" w:bidi="ar_AE"/>
        </w:rPr>
        <w:t xml:space="preserve"> إلى موسى وهارون، أو قد تعني "جميعكم أيها الشعب الإسرائيلي". والمعنى الثاني هو الأكثر احتمالًا. إذا كانت لغتك تستخدم أشكالًا مختلفة من "أنت" اعتمادًا على عدد الأشخاص المخاطبين، فاستخدم صيغة المثنى أو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5 (#1)</w:t>
      </w:r>
      <w:r>
        <w:rPr>
          <w:rtl/>
          <w:cs/>
          <w:lang w:val="ar_AE" w:bidi="ar_AE"/>
        </w:rPr>
      </w:r>
    </w:p>
    <w:p>
      <w:pPr>
        <w:bidi/>
      </w:pPr>
      <w:r>
        <w:rPr>
          <w:rtl/>
          <w:cs/>
          <w:lang w:val="ar_AE" w:bidi="ar_AE"/>
        </w:rPr>
      </w:r>
      <w:r>
        <w:rPr>
          <w:rtl/>
          <w:cs/>
          <w:lang w:val="ar_AE" w:bidi="ar_AE"/>
        </w:rPr>
        <w:t>וַ⁠יֹּ֣אמֶר פַּרְעֹ֔ה</w:t>
      </w:r>
    </w:p>
    <w:p>
      <w:pPr>
        <w:bidi/>
      </w:pPr>
      <w:r>
        <w:rPr>
          <w:rtl/>
          <w:cs/>
          <w:lang w:val="ar_AE" w:bidi="ar_AE"/>
        </w:rPr>
      </w:r>
      <w:r>
        <w:rPr>
          <w:b/>
          <w:rtl/>
          <w:cs/>
          <w:lang w:val="ar_AE" w:bidi="ar_AE"/>
        </w:rPr>
        <w:t>"وقال فرعون"</w:t>
      </w:r>
    </w:p>
    <w:p>
      <w:pPr>
        <w:bidi/>
      </w:pPr>
      <w:r>
        <w:rPr>
          <w:rtl/>
          <w:cs/>
          <w:lang w:val="ar_AE" w:bidi="ar_AE"/>
        </w:rPr>
      </w:r>
      <w:r>
        <w:rPr>
          <w:rtl/>
          <w:cs/>
          <w:lang w:val="ar_AE" w:bidi="ar_AE"/>
        </w:rPr>
        <w:t>من غير المعتاد إعادة تقديم المتحدث نفسه بهذه الطريقة. لذا تحذف بعض الترجمات التكرار، ولكن هناك خيار آخر. فقد يكون هذا التصريح أكثر ارتباطًا بالآيات القليلة التالية، لذا قد يكون من المناسب إجراء فاصل صغير قبل هذه الآية.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5 (#2)</w:t>
      </w:r>
      <w:r>
        <w:rPr>
          <w:rtl/>
          <w:cs/>
          <w:lang w:val="ar_AE" w:bidi="ar_AE"/>
        </w:rPr>
      </w:r>
    </w:p>
    <w:p>
      <w:pPr>
        <w:bidi/>
      </w:pPr>
      <w:r>
        <w:rPr>
          <w:rtl/>
          <w:cs/>
          <w:lang w:val="ar_AE" w:bidi="ar_AE"/>
        </w:rPr>
      </w:r>
      <w:r>
        <w:rPr>
          <w:rtl/>
          <w:cs/>
          <w:lang w:val="ar_AE" w:bidi="ar_AE"/>
        </w:rPr>
        <w:t>וַ⁠יֹּ֣אמֶר פַּרְעֹ֔ה הֵן־רַבִּ֥ים עַתָּ֖ה עַ֣ם הָ⁠אָ֑רֶץ וְ⁠הִשְׁבַּתֶּ֥ם אֹתָ֖⁠ם מִ⁠סִּבְלֹתָֽ⁠ם</w:t>
      </w:r>
    </w:p>
    <w:p>
      <w:pPr>
        <w:bidi/>
      </w:pPr>
      <w:r>
        <w:rPr>
          <w:rtl/>
          <w:cs/>
          <w:lang w:val="ar_AE" w:bidi="ar_AE"/>
        </w:rPr>
      </w:r>
      <w:r>
        <w:rPr>
          <w:b/>
          <w:rtl/>
          <w:cs/>
          <w:lang w:val="ar_AE" w:bidi="ar_AE"/>
        </w:rPr>
        <w:t>"وقال فرعون: هُوَذَا الآنَ شَعْبُ الأَرْضِ كَثِيرٌ وَأَنْتُمَا تُرِيحَانِهِمْ مِنْ أَثْقَالِهِمْ"</w:t>
      </w:r>
    </w:p>
    <w:p>
      <w:pPr>
        <w:bidi/>
      </w:pPr>
      <w:r>
        <w:rPr>
          <w:rtl/>
          <w:cs/>
          <w:lang w:val="ar_AE" w:bidi="ar_AE"/>
        </w:rPr>
      </w:r>
      <w:r>
        <w:rPr>
          <w:rtl/>
          <w:cs/>
          <w:lang w:val="ar_AE" w:bidi="ar_AE"/>
        </w:rPr>
        <w:t>قد يكون هذا التصريح من فرعون تعليقًا لنفسه، أو ربما فكر في هذا التصريح بصمت؛ في كلتا الحالتين، أدى ذلك إلى أفعاله التالية. إذا كان هذا قد يسبب ارتباكًا في لغتك، ففكر في توضيح أن تصريحه أو أفكاره هنا أثرت على أفعاله التالية.</w:t>
      </w:r>
    </w:p>
    <w:p>
      <w:pPr>
        <w:bidi/>
      </w:pPr>
      <w:r>
        <w:rPr>
          <w:rtl/>
          <w:cs/>
          <w:lang w:val="ar_AE" w:bidi="ar_AE"/>
        </w:rPr>
      </w:r>
      <w:r>
        <w:rPr>
          <w:rtl/>
          <w:cs/>
          <w:lang w:val="ar_AE" w:bidi="ar_AE"/>
        </w:rPr>
        <w:t xml:space="preserve">انظر: </w:t>
      </w:r>
      <w:r>
        <w:rPr>
          <w:rtl/>
          <w:cs/>
          <w:lang w:val="ar_AE" w:bidi="ar_AE"/>
        </w:rPr>
        <w:t>حديث جانبي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5 (#3)</w:t>
      </w:r>
      <w:r>
        <w:rPr>
          <w:rtl/>
          <w:cs/>
          <w:lang w:val="ar_AE" w:bidi="ar_AE"/>
        </w:rPr>
      </w:r>
    </w:p>
    <w:p>
      <w:pPr>
        <w:bidi/>
      </w:pPr>
      <w:r>
        <w:rPr>
          <w:rtl/>
          <w:cs/>
          <w:lang w:val="ar_AE" w:bidi="ar_AE"/>
        </w:rPr>
      </w:r>
      <w:r>
        <w:rPr>
          <w:rtl/>
          <w:cs/>
          <w:lang w:val="ar_AE" w:bidi="ar_AE"/>
        </w:rPr>
        <w:t>הֵן</w:t>
      </w:r>
    </w:p>
    <w:p>
      <w:pPr>
        <w:bidi/>
      </w:pPr>
      <w:r>
        <w:rPr>
          <w:rtl/>
          <w:cs/>
          <w:lang w:val="ar_AE" w:bidi="ar_AE"/>
        </w:rPr>
      </w:r>
      <w:r>
        <w:rPr>
          <w:b/>
          <w:rtl/>
          <w:cs/>
          <w:lang w:val="ar_AE" w:bidi="ar_AE"/>
        </w:rPr>
        <w:t>"هُوَذَا"</w:t>
      </w:r>
    </w:p>
    <w:p>
      <w:pPr>
        <w:bidi/>
      </w:pPr>
      <w:r>
        <w:rPr>
          <w:rtl/>
          <w:cs/>
          <w:lang w:val="ar_AE" w:bidi="ar_AE"/>
        </w:rPr>
      </w:r>
      <w:r>
        <w:rPr>
          <w:rtl/>
          <w:cs/>
          <w:lang w:val="ar_AE" w:bidi="ar_AE"/>
        </w:rPr>
        <w:t>كلمة</w:t>
      </w:r>
      <w:r>
        <w:rPr>
          <w:b/>
          <w:rtl/>
          <w:cs/>
          <w:lang w:val="ar_AE" w:bidi="ar_AE"/>
        </w:rPr>
        <w:t xml:space="preserve"> هُوَذَا </w:t>
      </w:r>
      <w:r>
        <w:rPr>
          <w:rtl/>
          <w:cs/>
          <w:lang w:val="ar_AE" w:bidi="ar_AE"/>
        </w:rPr>
        <w:t>هي مصطلح يُستخدم لجذب انتباه المستمع إلى ما سيقوله المتحدث.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5 (#4)</w:t>
      </w:r>
      <w:r>
        <w:rPr>
          <w:rtl/>
          <w:cs/>
          <w:lang w:val="ar_AE" w:bidi="ar_AE"/>
        </w:rPr>
      </w:r>
    </w:p>
    <w:p>
      <w:pPr>
        <w:bidi/>
      </w:pPr>
      <w:r>
        <w:rPr>
          <w:rtl/>
          <w:cs/>
          <w:lang w:val="ar_AE" w:bidi="ar_AE"/>
        </w:rPr>
      </w:r>
      <w:r>
        <w:rPr>
          <w:rtl/>
          <w:cs/>
          <w:lang w:val="ar_AE" w:bidi="ar_AE"/>
        </w:rPr>
        <w:t>וְ⁠הִשְׁבַּתֶּ֥ם</w:t>
      </w:r>
    </w:p>
    <w:p>
      <w:pPr>
        <w:bidi/>
      </w:pPr>
      <w:r>
        <w:rPr>
          <w:rtl/>
          <w:cs/>
          <w:lang w:val="ar_AE" w:bidi="ar_AE"/>
        </w:rPr>
      </w:r>
      <w:r>
        <w:rPr>
          <w:b/>
          <w:rtl/>
          <w:cs/>
          <w:lang w:val="ar_AE" w:bidi="ar_AE"/>
        </w:rPr>
        <w:t>"وَأَنْتُمَا"</w:t>
      </w:r>
      <w:r>
        <w:rPr>
          <w:rtl/>
          <w:cs/>
          <w:lang w:val="ar_AE" w:bidi="ar_AE"/>
        </w:rPr>
        <w:t xml:space="preserve"> - </w:t>
      </w:r>
      <w:r>
        <w:rPr>
          <w:b/>
          <w:rtl/>
          <w:cs/>
          <w:lang w:val="ar_AE" w:bidi="ar_AE"/>
        </w:rPr>
        <w:t>"تُرِيحَانِهِمْ"</w:t>
      </w:r>
    </w:p>
    <w:p>
      <w:pPr>
        <w:bidi/>
      </w:pPr>
      <w:r>
        <w:rPr>
          <w:rtl/>
          <w:cs/>
          <w:lang w:val="ar_AE" w:bidi="ar_AE"/>
        </w:rPr>
      </w:r>
      <w:r>
        <w:rPr>
          <w:rtl/>
          <w:cs/>
          <w:lang w:val="ar_AE" w:bidi="ar_AE"/>
        </w:rPr>
        <w:t xml:space="preserve">هنا، تشير كلمة </w:t>
      </w:r>
      <w:r>
        <w:rPr>
          <w:b/>
          <w:rtl/>
          <w:cs/>
          <w:lang w:val="ar_AE" w:bidi="ar_AE"/>
        </w:rPr>
        <w:t>أنتما</w:t>
      </w:r>
      <w:r>
        <w:rPr>
          <w:rtl/>
          <w:cs/>
          <w:lang w:val="ar_AE" w:bidi="ar_AE"/>
        </w:rPr>
        <w:t xml:space="preserve"> إلى موسى وهارون. إذا كانت لغتك تستخدم أشكالًا مختلفة للضمير "أنت" بناءً على عدد الأشخاص المخاطبين، فاستخدم صيغة المثنى إذا كانت لديك، أو إذا لم تكن لديك، 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6 (#1)</w:t>
      </w:r>
      <w:r>
        <w:rPr>
          <w:rtl/>
          <w:cs/>
          <w:lang w:val="ar_AE" w:bidi="ar_AE"/>
        </w:rPr>
      </w:r>
    </w:p>
    <w:p>
      <w:pPr>
        <w:bidi/>
      </w:pPr>
      <w:r>
        <w:rPr>
          <w:rtl/>
          <w:cs/>
          <w:lang w:val="ar_AE" w:bidi="ar_AE"/>
        </w:rPr>
      </w:r>
      <w:r>
        <w:rPr>
          <w:rtl/>
          <w:cs/>
          <w:lang w:val="ar_AE" w:bidi="ar_AE"/>
        </w:rPr>
        <w:t>וַ⁠יְצַ֥ו פַּרְעֹ֖ה &amp; אֶת־הַ⁠נֹּגְשִׂ֣ים בָּ⁠עָ֔ם וְ⁠אֶת־שֹׁטְרָ֖י⁠ו לֵ⁠אמֹֽר</w:t>
      </w:r>
    </w:p>
    <w:p>
      <w:pPr>
        <w:bidi/>
      </w:pPr>
      <w:r>
        <w:rPr>
          <w:rtl/>
          <w:cs/>
          <w:lang w:val="ar_AE" w:bidi="ar_AE"/>
        </w:rPr>
      </w:r>
      <w:r>
        <w:rPr>
          <w:b/>
          <w:rtl/>
          <w:cs/>
          <w:lang w:val="ar_AE" w:bidi="ar_AE"/>
        </w:rPr>
        <w:t>"ف"</w:t>
      </w:r>
      <w:r>
        <w:rPr>
          <w:rtl/>
          <w:cs/>
          <w:lang w:val="ar_AE" w:bidi="ar_AE"/>
        </w:rPr>
        <w:t xml:space="preserve"> - </w:t>
      </w:r>
      <w:r>
        <w:rPr>
          <w:b/>
          <w:rtl/>
          <w:cs/>
          <w:lang w:val="ar_AE" w:bidi="ar_AE"/>
        </w:rPr>
        <w:t>"أَمَرَ فِرْعَوْنُ فِي ذلِكَ الْيَوْمِ مُسَخِّرِي الشَّعْبِ وَمُدَبِّرِيهِ قَائِلًا"</w:t>
      </w:r>
    </w:p>
    <w:p>
      <w:pPr>
        <w:bidi/>
      </w:pPr>
      <w:r>
        <w:rPr>
          <w:rtl/>
          <w:cs/>
          <w:lang w:val="ar_AE" w:bidi="ar_AE"/>
        </w:rPr>
      </w:r>
      <w:r>
        <w:rPr>
          <w:rtl/>
          <w:cs/>
          <w:lang w:val="ar_AE" w:bidi="ar_AE"/>
        </w:rPr>
        <w:t>ربما قد أرسل فرعون رسولًا أو رسلًا إلى المُسَخِّرين والمدبرين أو تحدث إلى واحد أو عدد قليل من ممثليهم في مجلسه بدلًا من التحدث إليهم مباشرة. ترجمة بديلة: "وأصدر الفرعون أمرًا إلى مُسخري الشعب ومُدَبِّريه قائلًا،"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6 (#2)</w:t>
      </w:r>
      <w:r>
        <w:rPr>
          <w:rtl/>
          <w:cs/>
          <w:lang w:val="ar_AE" w:bidi="ar_AE"/>
        </w:rPr>
      </w:r>
    </w:p>
    <w:p>
      <w:pPr>
        <w:bidi/>
      </w:pPr>
      <w:r>
        <w:rPr>
          <w:rtl/>
          <w:cs/>
          <w:lang w:val="ar_AE" w:bidi="ar_AE"/>
        </w:rPr>
      </w:r>
      <w:r>
        <w:rPr>
          <w:rtl/>
          <w:cs/>
          <w:lang w:val="ar_AE" w:bidi="ar_AE"/>
        </w:rPr>
        <w:t>אֶת־הַ⁠נֹּגְשִׂ֣ים</w:t>
      </w:r>
    </w:p>
    <w:p>
      <w:pPr>
        <w:bidi/>
      </w:pPr>
      <w:r>
        <w:rPr>
          <w:rtl/>
          <w:cs/>
          <w:lang w:val="ar_AE" w:bidi="ar_AE"/>
        </w:rPr>
      </w:r>
      <w:r>
        <w:rPr>
          <w:b/>
          <w:rtl/>
          <w:cs/>
          <w:lang w:val="ar_AE" w:bidi="ar_AE"/>
        </w:rPr>
        <w:t>"مُسَخِّرِي الشَّعْبِ"</w:t>
      </w:r>
    </w:p>
    <w:p>
      <w:pPr>
        <w:bidi/>
      </w:pPr>
      <w:r>
        <w:rPr>
          <w:rtl/>
          <w:cs/>
          <w:lang w:val="ar_AE" w:bidi="ar_AE"/>
        </w:rPr>
      </w:r>
      <w:r>
        <w:rPr>
          <w:b/>
          <w:rtl/>
          <w:cs/>
          <w:lang w:val="ar_AE" w:bidi="ar_AE"/>
        </w:rPr>
        <w:t xml:space="preserve">مُسَخِّرِي الشَّعْبِ </w:t>
      </w:r>
      <w:r>
        <w:rPr>
          <w:rtl/>
          <w:cs/>
          <w:lang w:val="ar_AE" w:bidi="ar_AE"/>
        </w:rPr>
        <w:t xml:space="preserve">كانوا مصريين وكانت وظيفتهم إجبار بني إسرائيل على القيام بالأعمال الشاقة. وهؤلاء هم على الأرجح نفس "رؤساء التسخير" الذين على فرق العمل من </w:t>
      </w:r>
      <w:r>
        <w:rPr>
          <w:rtl/>
          <w:cs/>
          <w:lang w:val="ar_AE" w:bidi="ar_AE"/>
        </w:rPr>
        <w:t>خروج 1:11</w:t>
      </w:r>
      <w:r>
        <w:rPr>
          <w:rtl/>
          <w:cs/>
          <w:lang w:val="ar_AE" w:bidi="ar_AE"/>
        </w:rPr>
        <w:t>، لكن هنا المصطلح أكثر قسوة. ترجمة بديلة: "الظالمون" أو "القامعون"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6 (#3)</w:t>
      </w:r>
      <w:r>
        <w:rPr>
          <w:rtl/>
          <w:cs/>
          <w:lang w:val="ar_AE" w:bidi="ar_AE"/>
        </w:rPr>
      </w:r>
    </w:p>
    <w:p>
      <w:pPr>
        <w:bidi/>
      </w:pPr>
      <w:r>
        <w:rPr>
          <w:rtl/>
          <w:cs/>
          <w:lang w:val="ar_AE" w:bidi="ar_AE"/>
        </w:rPr>
      </w:r>
      <w:r>
        <w:rPr>
          <w:rtl/>
          <w:cs/>
          <w:lang w:val="ar_AE" w:bidi="ar_AE"/>
        </w:rPr>
        <w:t>וְ⁠אֶת־שֹׁטְרָ֖י⁠ו</w:t>
      </w:r>
    </w:p>
    <w:p>
      <w:pPr>
        <w:bidi/>
      </w:pPr>
      <w:r>
        <w:rPr>
          <w:rtl/>
          <w:cs/>
          <w:lang w:val="ar_AE" w:bidi="ar_AE"/>
        </w:rPr>
      </w:r>
      <w:r>
        <w:rPr>
          <w:b/>
          <w:rtl/>
          <w:cs/>
          <w:lang w:val="ar_AE" w:bidi="ar_AE"/>
        </w:rPr>
        <w:t>"وَمُدَبِّرِيهِ"</w:t>
      </w:r>
    </w:p>
    <w:p>
      <w:pPr>
        <w:bidi/>
      </w:pPr>
      <w:r>
        <w:rPr>
          <w:rtl/>
          <w:cs/>
          <w:lang w:val="ar_AE" w:bidi="ar_AE"/>
        </w:rPr>
      </w:r>
      <w:r>
        <w:rPr>
          <w:b/>
          <w:rtl/>
          <w:cs/>
          <w:lang w:val="ar_AE" w:bidi="ar_AE"/>
        </w:rPr>
        <w:t xml:space="preserve">المُدَبِّرِين </w:t>
      </w:r>
      <w:r>
        <w:rPr>
          <w:rtl/>
          <w:cs/>
          <w:lang w:val="ar_AE" w:bidi="ar_AE"/>
        </w:rPr>
        <w:t>كانوا على الأرجح عبيدًا من بني إسرائيل كانوا مسؤولين عن بقية الإسرائيليين ويمثلونهم أمام رؤساء العمل المصريين.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6 (#4)</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هنا، التعبير </w:t>
      </w:r>
      <w:r>
        <w:rPr>
          <w:b/>
          <w:rtl/>
          <w:cs/>
          <w:lang w:val="ar_AE" w:bidi="ar_AE"/>
        </w:rPr>
        <w:t xml:space="preserve">قَائِلًا </w:t>
      </w:r>
      <w:r>
        <w:rPr>
          <w:rtl/>
          <w:cs/>
          <w:lang w:val="ar_AE" w:bidi="ar_AE"/>
        </w:rPr>
        <w:t>هو طريقة لتقديم اقتباس مباشر في اللغة العبرانية؛ ويمكن لمعظم الترجمات حذفه دون ضرر.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7 (#1)</w:t>
      </w:r>
      <w:r>
        <w:rPr>
          <w:rtl/>
          <w:cs/>
          <w:lang w:val="ar_AE" w:bidi="ar_AE"/>
        </w:rPr>
      </w:r>
    </w:p>
    <w:p>
      <w:pPr>
        <w:bidi/>
      </w:pPr>
      <w:r>
        <w:rPr>
          <w:rtl/>
          <w:cs/>
          <w:lang w:val="ar_AE" w:bidi="ar_AE"/>
        </w:rPr>
      </w:r>
      <w:r>
        <w:rPr>
          <w:rtl/>
          <w:cs/>
          <w:lang w:val="ar_AE" w:bidi="ar_AE"/>
        </w:rPr>
        <w:t>לֹ֣א תֹאסִפ֞וּ⁠ן</w:t>
      </w:r>
    </w:p>
    <w:p>
      <w:pPr>
        <w:bidi/>
      </w:pPr>
      <w:r>
        <w:rPr>
          <w:rtl/>
          <w:cs/>
          <w:lang w:val="ar_AE" w:bidi="ar_AE"/>
        </w:rPr>
      </w:r>
      <w:r>
        <w:rPr>
          <w:b/>
          <w:rtl/>
          <w:cs/>
          <w:lang w:val="ar_AE" w:bidi="ar_AE"/>
        </w:rPr>
        <w:t>"لاَ تَعُودُوا"</w:t>
      </w:r>
    </w:p>
    <w:p>
      <w:pPr>
        <w:bidi/>
      </w:pPr>
      <w:r>
        <w:rPr>
          <w:rtl/>
          <w:cs/>
          <w:lang w:val="ar_AE" w:bidi="ar_AE"/>
        </w:rPr>
      </w:r>
      <w:r>
        <w:rPr>
          <w:rtl/>
          <w:cs/>
          <w:lang w:val="ar_AE" w:bidi="ar_AE"/>
        </w:rPr>
        <w:t>تم إعطاء هذا الأمر لعدة أشخاص؛ إذا كانت لغتك تميز بين الصيغ المفردة والجمع عند إعطاء الأوامر، فتيقن من أن الصيغة هي 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7 (#2)</w:t>
      </w:r>
      <w:r>
        <w:rPr>
          <w:rtl/>
          <w:cs/>
          <w:lang w:val="ar_AE" w:bidi="ar_AE"/>
        </w:rPr>
      </w:r>
    </w:p>
    <w:p>
      <w:pPr>
        <w:bidi/>
      </w:pPr>
      <w:r>
        <w:rPr>
          <w:rtl/>
          <w:cs/>
          <w:lang w:val="ar_AE" w:bidi="ar_AE"/>
        </w:rPr>
      </w:r>
      <w:r>
        <w:rPr>
          <w:rtl/>
          <w:cs/>
          <w:lang w:val="ar_AE" w:bidi="ar_AE"/>
        </w:rPr>
        <w:t>כִּ⁠תְמ֣וֹל שִׁלְשֹׁ֑ם</w:t>
      </w:r>
    </w:p>
    <w:p>
      <w:pPr>
        <w:bidi/>
      </w:pPr>
      <w:r>
        <w:rPr>
          <w:rtl/>
          <w:cs/>
          <w:lang w:val="ar_AE" w:bidi="ar_AE"/>
        </w:rPr>
      </w:r>
      <w:r>
        <w:rPr>
          <w:b/>
          <w:rtl/>
          <w:cs/>
          <w:lang w:val="ar_AE" w:bidi="ar_AE"/>
        </w:rPr>
        <w:t>"كَأَمْسِ وَأَوَّلَ مِنْ أَمْسِ"</w:t>
      </w:r>
    </w:p>
    <w:p>
      <w:pPr>
        <w:bidi/>
      </w:pPr>
      <w:r>
        <w:rPr>
          <w:rtl/>
          <w:cs/>
          <w:lang w:val="ar_AE" w:bidi="ar_AE"/>
        </w:rPr>
      </w:r>
      <w:r>
        <w:rPr>
          <w:rtl/>
          <w:cs/>
          <w:lang w:val="ar_AE" w:bidi="ar_AE"/>
        </w:rPr>
        <w:t>هذا تعبير اصطلاحي عبري يعني "كما في الماضي". إذا كان ذلك مفيدًا في لغتك، فيمكنك استخدام تعبير اصطلاحي مشابه أو استخدام لغة واضحة. ترجمة بديلة: "كما كنتم تفعلون" أو "كما كان يتم سابقًا"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8 (#1)</w:t>
      </w:r>
      <w:r>
        <w:rPr>
          <w:rtl/>
          <w:cs/>
          <w:lang w:val="ar_AE" w:bidi="ar_AE"/>
        </w:rPr>
      </w:r>
    </w:p>
    <w:p>
      <w:pPr>
        <w:bidi/>
      </w:pPr>
      <w:r>
        <w:rPr>
          <w:rtl/>
          <w:cs/>
          <w:lang w:val="ar_AE" w:bidi="ar_AE"/>
        </w:rPr>
      </w:r>
      <w:r>
        <w:rPr>
          <w:rtl/>
          <w:cs/>
          <w:lang w:val="ar_AE" w:bidi="ar_AE"/>
        </w:rPr>
        <w:t>תָּשִׂ֣ימוּ</w:t>
      </w:r>
    </w:p>
    <w:p>
      <w:pPr>
        <w:bidi/>
      </w:pPr>
      <w:r>
        <w:rPr>
          <w:rtl/>
          <w:cs/>
          <w:lang w:val="ar_AE" w:bidi="ar_AE"/>
        </w:rPr>
      </w:r>
      <w:r>
        <w:rPr>
          <w:b/>
          <w:rtl/>
          <w:cs/>
          <w:lang w:val="ar_AE" w:bidi="ar_AE"/>
        </w:rPr>
        <w:t>"تَجْعَلُونَ عَلَيْهِمْ"</w:t>
      </w:r>
    </w:p>
    <w:p>
      <w:pPr>
        <w:bidi/>
      </w:pPr>
      <w:r>
        <w:rPr>
          <w:rtl/>
          <w:cs/>
          <w:lang w:val="ar_AE" w:bidi="ar_AE"/>
        </w:rPr>
      </w:r>
      <w:r>
        <w:rPr>
          <w:rtl/>
          <w:cs/>
          <w:lang w:val="ar_AE" w:bidi="ar_AE"/>
        </w:rPr>
        <w:t>إذا كانت لغتك تستخدم أشكالًا مختلفة من "أنت" بناءً على عدد الأشخاص المخاطبين، فاستخدم الشكل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8 (#2)</w:t>
      </w:r>
      <w:r>
        <w:rPr>
          <w:rtl/>
          <w:cs/>
          <w:lang w:val="ar_AE" w:bidi="ar_AE"/>
        </w:rPr>
      </w:r>
    </w:p>
    <w:p>
      <w:pPr>
        <w:bidi/>
      </w:pPr>
      <w:r>
        <w:rPr>
          <w:rtl/>
          <w:cs/>
          <w:lang w:val="ar_AE" w:bidi="ar_AE"/>
        </w:rPr>
      </w:r>
      <w:r>
        <w:rPr>
          <w:rtl/>
          <w:cs/>
          <w:lang w:val="ar_AE" w:bidi="ar_AE"/>
        </w:rPr>
        <w:t>הַ⁠לְּבֵנִ֜ים</w:t>
      </w:r>
    </w:p>
    <w:p>
      <w:pPr>
        <w:bidi/>
      </w:pPr>
      <w:r>
        <w:rPr>
          <w:rtl/>
          <w:cs/>
          <w:lang w:val="ar_AE" w:bidi="ar_AE"/>
        </w:rPr>
      </w:r>
      <w:r>
        <w:rPr>
          <w:b/>
          <w:rtl/>
          <w:cs/>
          <w:lang w:val="ar_AE" w:bidi="ar_AE"/>
        </w:rPr>
        <w:t>"اللِّبْنِ"</w:t>
      </w:r>
    </w:p>
    <w:p>
      <w:pPr>
        <w:bidi/>
      </w:pPr>
      <w:r>
        <w:rPr>
          <w:rtl/>
          <w:cs/>
          <w:lang w:val="ar_AE" w:bidi="ar_AE"/>
        </w:rPr>
      </w:r>
      <w:r>
        <w:rPr>
          <w:b/>
          <w:rtl/>
          <w:cs/>
          <w:lang w:val="ar_AE" w:bidi="ar_AE"/>
        </w:rPr>
        <w:t>اللِّبْنِ</w:t>
      </w:r>
      <w:r>
        <w:rPr>
          <w:rtl/>
          <w:cs/>
          <w:lang w:val="ar_AE" w:bidi="ar_AE"/>
        </w:rPr>
        <w:t xml:space="preserve"> هو كُتل مصنوعة من الطين أو الطمي مع قشٍ بداخلها. يتم تجفيفها في الشمس أو بطريقة أخرى قبل استخدامها في البناء. انظر كيف ترجمت في </w:t>
      </w:r>
      <w:r>
        <w:rPr>
          <w:rtl/>
          <w:cs/>
          <w:lang w:val="ar_AE" w:bidi="ar_AE"/>
        </w:rPr>
        <w:t>1:14</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8 (#3)</w:t>
      </w:r>
      <w:r>
        <w:rPr>
          <w:rtl/>
          <w:cs/>
          <w:lang w:val="ar_AE" w:bidi="ar_AE"/>
        </w:rPr>
      </w:r>
    </w:p>
    <w:p>
      <w:pPr>
        <w:bidi/>
      </w:pPr>
      <w:r>
        <w:rPr>
          <w:rtl/>
          <w:cs/>
          <w:lang w:val="ar_AE" w:bidi="ar_AE"/>
        </w:rPr>
      </w:r>
      <w:r>
        <w:rPr>
          <w:rtl/>
          <w:cs/>
          <w:lang w:val="ar_AE" w:bidi="ar_AE"/>
        </w:rPr>
        <w:t>תְּמ֤וֹל שִׁלְשֹׁם֙</w:t>
      </w:r>
    </w:p>
    <w:p>
      <w:pPr>
        <w:bidi/>
      </w:pPr>
      <w:r>
        <w:rPr>
          <w:rtl/>
          <w:cs/>
          <w:lang w:val="ar_AE" w:bidi="ar_AE"/>
        </w:rPr>
      </w:r>
      <w:r>
        <w:rPr>
          <w:b/>
          <w:rtl/>
          <w:cs/>
          <w:lang w:val="ar_AE" w:bidi="ar_AE"/>
        </w:rPr>
        <w:t>"أَمْسِ، وَأَوَّلَ مِنْ أَمْسِ"</w:t>
      </w:r>
    </w:p>
    <w:p>
      <w:pPr>
        <w:bidi/>
      </w:pPr>
      <w:r>
        <w:rPr>
          <w:rtl/>
          <w:cs/>
          <w:lang w:val="ar_AE" w:bidi="ar_AE"/>
        </w:rPr>
      </w:r>
      <w:r>
        <w:rPr>
          <w:rtl/>
          <w:cs/>
          <w:lang w:val="ar_AE" w:bidi="ar_AE"/>
        </w:rPr>
        <w:t xml:space="preserve">هذا تعبير اصطلاحي عبري يعني "في الماضي". انظر كيف ترجمت هذا في </w:t>
      </w:r>
      <w:r>
        <w:rPr>
          <w:rtl/>
          <w:cs/>
          <w:lang w:val="ar_AE" w:bidi="ar_AE"/>
        </w:rPr>
        <w:t>5:7</w:t>
      </w:r>
      <w:r>
        <w:rPr>
          <w:rtl/>
          <w:cs/>
          <w:lang w:val="ar_AE" w:bidi="ar_AE"/>
        </w:rPr>
        <w:t xml:space="preserve"> الترجمة البديلة: "من قبل" أو "سابقًا"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9 (#1)</w:t>
      </w:r>
      <w:r>
        <w:rPr>
          <w:rtl/>
          <w:cs/>
          <w:lang w:val="ar_AE" w:bidi="ar_AE"/>
        </w:rPr>
      </w:r>
    </w:p>
    <w:p>
      <w:pPr>
        <w:bidi/>
      </w:pPr>
      <w:r>
        <w:rPr>
          <w:rtl/>
          <w:cs/>
          <w:lang w:val="ar_AE" w:bidi="ar_AE"/>
        </w:rPr>
      </w:r>
      <w:r>
        <w:rPr>
          <w:rtl/>
          <w:cs/>
          <w:lang w:val="ar_AE" w:bidi="ar_AE"/>
        </w:rPr>
        <w:t>וְ⁠אַל־יִשְׁע֖וּ בְּ⁠דִבְרֵי־שָֽׁקֶר</w:t>
      </w:r>
    </w:p>
    <w:p>
      <w:pPr>
        <w:bidi/>
      </w:pPr>
      <w:r>
        <w:rPr>
          <w:rtl/>
          <w:cs/>
          <w:lang w:val="ar_AE" w:bidi="ar_AE"/>
        </w:rPr>
      </w:r>
      <w:r>
        <w:rPr>
          <w:b/>
          <w:rtl/>
          <w:cs/>
          <w:lang w:val="ar_AE" w:bidi="ar_AE"/>
        </w:rPr>
        <w:t>"وَلاَ يَلْتَفِتُوا إِلَى كَلاَمِ الْكَذِبِ"</w:t>
      </w:r>
    </w:p>
    <w:p>
      <w:pPr>
        <w:bidi/>
      </w:pPr>
      <w:r>
        <w:rPr>
          <w:rtl/>
          <w:cs/>
          <w:lang w:val="ar_AE" w:bidi="ar_AE"/>
        </w:rPr>
      </w:r>
      <w:r>
        <w:rPr>
          <w:rtl/>
          <w:cs/>
          <w:lang w:val="ar_AE" w:bidi="ar_AE"/>
        </w:rPr>
        <w:t>هنا يُذكر الكلام كما لو كان شيئًا يمكن النظر إليه. إذا كان ذلك مفيدًا في لغتك، فيمكنك استخدام تعبير مشابه أو استخدام لغة واضحة. ترجمة بديلة: "ولا يستمعوا إلى كلمات كاذبة"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10 (#1)</w:t>
      </w:r>
      <w:r>
        <w:rPr>
          <w:rtl/>
          <w:cs/>
          <w:lang w:val="ar_AE" w:bidi="ar_AE"/>
        </w:rPr>
      </w:r>
    </w:p>
    <w:p>
      <w:pPr>
        <w:bidi/>
      </w:pPr>
      <w:r>
        <w:rPr>
          <w:rtl/>
          <w:cs/>
          <w:lang w:val="ar_AE" w:bidi="ar_AE"/>
        </w:rPr>
      </w:r>
      <w:r>
        <w:rPr>
          <w:rtl/>
          <w:cs/>
          <w:lang w:val="ar_AE" w:bidi="ar_AE"/>
        </w:rPr>
        <w:t>וַ⁠יֵּ֨צְא֜וּ</w:t>
      </w:r>
    </w:p>
    <w:p>
      <w:pPr>
        <w:bidi/>
      </w:pPr>
      <w:r>
        <w:rPr>
          <w:rtl/>
          <w:cs/>
          <w:lang w:val="ar_AE" w:bidi="ar_AE"/>
        </w:rPr>
      </w:r>
      <w:r>
        <w:rPr>
          <w:b/>
          <w:rtl/>
          <w:cs/>
          <w:lang w:val="ar_AE" w:bidi="ar_AE"/>
        </w:rPr>
        <w:t>"ف"</w:t>
      </w:r>
      <w:r>
        <w:rPr>
          <w:rtl/>
          <w:cs/>
          <w:lang w:val="ar_AE" w:bidi="ar_AE"/>
        </w:rPr>
        <w:t xml:space="preserve"> - </w:t>
      </w:r>
      <w:r>
        <w:rPr>
          <w:b/>
          <w:rtl/>
          <w:cs/>
          <w:lang w:val="ar_AE" w:bidi="ar_AE"/>
        </w:rPr>
        <w:t>"خرج"</w:t>
      </w:r>
    </w:p>
    <w:p>
      <w:pPr>
        <w:bidi/>
      </w:pPr>
      <w:r>
        <w:rPr>
          <w:rtl/>
          <w:cs/>
          <w:lang w:val="ar_AE" w:bidi="ar_AE"/>
        </w:rPr>
      </w:r>
      <w:r>
        <w:rPr>
          <w:rtl/>
          <w:cs/>
          <w:lang w:val="ar_AE" w:bidi="ar_AE"/>
        </w:rPr>
        <w:t>يبدأ هذا مشهدًا جديدًا، الذي قد يحتاج إلى أن يتم تمييزه بطريقة معينة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10 (#2)</w:t>
      </w:r>
      <w:r>
        <w:rPr>
          <w:rtl/>
          <w:cs/>
          <w:lang w:val="ar_AE" w:bidi="ar_AE"/>
        </w:rPr>
      </w:r>
    </w:p>
    <w:p>
      <w:pPr>
        <w:bidi/>
      </w:pPr>
      <w:r>
        <w:rPr>
          <w:rtl/>
          <w:cs/>
          <w:lang w:val="ar_AE" w:bidi="ar_AE"/>
        </w:rPr>
      </w:r>
      <w:r>
        <w:rPr>
          <w:rtl/>
          <w:cs/>
          <w:lang w:val="ar_AE" w:bidi="ar_AE"/>
        </w:rPr>
        <w:t>נֹגְשֵׂ֤י</w:t>
      </w:r>
    </w:p>
    <w:p>
      <w:pPr>
        <w:bidi/>
      </w:pPr>
      <w:r>
        <w:rPr>
          <w:rtl/>
          <w:cs/>
          <w:lang w:val="ar_AE" w:bidi="ar_AE"/>
        </w:rPr>
      </w:r>
      <w:r>
        <w:rPr>
          <w:b/>
          <w:rtl/>
          <w:cs/>
          <w:lang w:val="ar_AE" w:bidi="ar_AE"/>
        </w:rPr>
        <w:t>"مُسَخِّرُو الشَّعْبِ"</w:t>
      </w:r>
    </w:p>
    <w:p>
      <w:pPr>
        <w:bidi/>
      </w:pPr>
      <w:r>
        <w:rPr>
          <w:rtl/>
          <w:cs/>
          <w:lang w:val="ar_AE" w:bidi="ar_AE"/>
        </w:rPr>
      </w:r>
      <w:r>
        <w:rPr>
          <w:b/>
          <w:rtl/>
          <w:cs/>
          <w:lang w:val="ar_AE" w:bidi="ar_AE"/>
        </w:rPr>
        <w:t xml:space="preserve">مُسَخِّرُو الشَّعْبِ </w:t>
      </w:r>
      <w:r>
        <w:rPr>
          <w:rtl/>
          <w:cs/>
          <w:lang w:val="ar_AE" w:bidi="ar_AE"/>
        </w:rPr>
        <w:t xml:space="preserve">كانوا مصريين وكانت وظيفتهم إجبار بني إسرائيل على القيام بالأعمال الشاقة. انظر كيف ترجمت هذا في </w:t>
      </w:r>
      <w:r>
        <w:rPr>
          <w:rtl/>
          <w:cs/>
          <w:lang w:val="ar_AE" w:bidi="ar_AE"/>
        </w:rPr>
        <w:t>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10 (#3)</w:t>
      </w:r>
      <w:r>
        <w:rPr>
          <w:rtl/>
          <w:cs/>
          <w:lang w:val="ar_AE" w:bidi="ar_AE"/>
        </w:rPr>
      </w:r>
    </w:p>
    <w:p>
      <w:pPr>
        <w:bidi/>
      </w:pPr>
      <w:r>
        <w:rPr>
          <w:rtl/>
          <w:cs/>
          <w:lang w:val="ar_AE" w:bidi="ar_AE"/>
        </w:rPr>
      </w:r>
      <w:r>
        <w:rPr>
          <w:rtl/>
          <w:cs/>
          <w:lang w:val="ar_AE" w:bidi="ar_AE"/>
        </w:rPr>
        <w:t>כֹּ֚ה אָמַ֣ר פַּרְעֹ֔ה</w:t>
      </w:r>
    </w:p>
    <w:p>
      <w:pPr>
        <w:bidi/>
      </w:pPr>
      <w:r>
        <w:rPr>
          <w:rtl/>
          <w:cs/>
          <w:lang w:val="ar_AE" w:bidi="ar_AE"/>
        </w:rPr>
      </w:r>
      <w:r>
        <w:rPr>
          <w:b/>
          <w:rtl/>
          <w:cs/>
          <w:lang w:val="ar_AE" w:bidi="ar_AE"/>
        </w:rPr>
        <w:t>"هكَذَا يَقُولُ فِرْعَوْنُ"</w:t>
      </w:r>
    </w:p>
    <w:p>
      <w:pPr>
        <w:bidi/>
      </w:pPr>
      <w:r>
        <w:rPr>
          <w:rtl/>
          <w:cs/>
          <w:lang w:val="ar_AE" w:bidi="ar_AE"/>
        </w:rPr>
      </w:r>
      <w:r>
        <w:rPr>
          <w:rtl/>
          <w:cs/>
          <w:lang w:val="ar_AE" w:bidi="ar_AE"/>
        </w:rPr>
        <w:t>هذا هو نفس تقديم الاقتباس المستخدم عندما يُعطي يهوه أمرًا مباشرًا. انظر مقدمة الإصحاح 4 لمزيد من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10 (#4)</w:t>
      </w:r>
      <w:r>
        <w:rPr>
          <w:rtl/>
          <w:cs/>
          <w:lang w:val="ar_AE" w:bidi="ar_AE"/>
        </w:rPr>
      </w:r>
    </w:p>
    <w:p>
      <w:pPr>
        <w:bidi/>
      </w:pPr>
      <w:r>
        <w:rPr>
          <w:rtl/>
          <w:cs/>
          <w:lang w:val="ar_AE" w:bidi="ar_AE"/>
        </w:rPr>
      </w:r>
      <w:r>
        <w:rPr>
          <w:rtl/>
          <w:cs/>
          <w:lang w:val="ar_AE" w:bidi="ar_AE"/>
        </w:rPr>
        <w:t>וַ⁠יֹּאמְר֥וּ אֶל־הָ⁠עָ֖ם לֵ⁠אמֹ֑ר כֹּ֚ה אָמַ֣ר פַּרְעֹ֔ה</w:t>
      </w:r>
    </w:p>
    <w:p>
      <w:pPr>
        <w:bidi/>
      </w:pPr>
      <w:r>
        <w:rPr>
          <w:rtl/>
          <w:cs/>
          <w:lang w:val="ar_AE" w:bidi="ar_AE"/>
        </w:rPr>
      </w:r>
      <w:r>
        <w:rPr>
          <w:b/>
          <w:rtl/>
          <w:cs/>
          <w:lang w:val="ar_AE" w:bidi="ar_AE"/>
        </w:rPr>
        <w:t>وَكَلَّمُوا الشَّعْبَ، قَائِلِينَ: "هكذا يقول فرعون"</w:t>
      </w:r>
    </w:p>
    <w:p>
      <w:pPr>
        <w:bidi/>
      </w:pPr>
      <w:r>
        <w:rPr>
          <w:rtl/>
          <w:cs/>
          <w:lang w:val="ar_AE" w:bidi="ar_AE"/>
        </w:rPr>
      </w:r>
      <w:r>
        <w:rPr>
          <w:rtl/>
          <w:cs/>
          <w:lang w:val="ar_AE" w:bidi="ar_AE"/>
        </w:rPr>
        <w:t xml:space="preserve">قد يكون من المفيد في بعض اللغات ترجمة </w:t>
      </w:r>
      <w:r>
        <w:rPr>
          <w:b/>
          <w:rtl/>
          <w:cs/>
          <w:lang w:val="ar_AE" w:bidi="ar_AE"/>
        </w:rPr>
        <w:t>هكذا يقول فرعون</w:t>
      </w:r>
      <w:r>
        <w:rPr>
          <w:rtl/>
          <w:cs/>
          <w:lang w:val="ar_AE" w:bidi="ar_AE"/>
        </w:rPr>
        <w:t xml:space="preserve"> كاقتباس غير مباشر بحيث لا يكون الأمر المنقول اقتباسًا داخل اقتباس. ترجمة بديلة: "وأخبروا الشعب أن فرعون يقول"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10 (#5)</w:t>
      </w:r>
      <w:r>
        <w:rPr>
          <w:rtl/>
          <w:cs/>
          <w:lang w:val="ar_AE" w:bidi="ar_AE"/>
        </w:rPr>
      </w:r>
    </w:p>
    <w:p>
      <w:pPr>
        <w:bidi/>
      </w:pPr>
      <w:r>
        <w:rPr>
          <w:rtl/>
          <w:cs/>
          <w:lang w:val="ar_AE" w:bidi="ar_AE"/>
        </w:rPr>
      </w:r>
      <w:r>
        <w:rPr>
          <w:rtl/>
          <w:cs/>
          <w:lang w:val="ar_AE" w:bidi="ar_AE"/>
        </w:rPr>
        <w:t>אֵינֶ֛⁠נִּי</w:t>
      </w:r>
    </w:p>
    <w:p>
      <w:pPr>
        <w:bidi/>
      </w:pPr>
      <w:r>
        <w:rPr>
          <w:rtl/>
          <w:cs/>
          <w:lang w:val="ar_AE" w:bidi="ar_AE"/>
        </w:rPr>
      </w:r>
      <w:r>
        <w:rPr>
          <w:b/>
          <w:rtl/>
          <w:cs/>
          <w:lang w:val="ar_AE" w:bidi="ar_AE"/>
        </w:rPr>
        <w:t>"أنا"</w:t>
      </w:r>
      <w:r>
        <w:rPr>
          <w:rtl/>
          <w:cs/>
          <w:lang w:val="ar_AE" w:bidi="ar_AE"/>
        </w:rPr>
        <w:t xml:space="preserve"> - </w:t>
      </w:r>
      <w:r>
        <w:rPr>
          <w:b/>
          <w:rtl/>
          <w:cs/>
          <w:lang w:val="ar_AE" w:bidi="ar_AE"/>
        </w:rPr>
        <w:t>"لَسْتُ"</w:t>
      </w:r>
    </w:p>
    <w:p>
      <w:pPr>
        <w:bidi/>
      </w:pPr>
      <w:r>
        <w:rPr>
          <w:rtl/>
          <w:cs/>
          <w:lang w:val="ar_AE" w:bidi="ar_AE"/>
        </w:rPr>
      </w:r>
      <w:r>
        <w:rPr>
          <w:rtl/>
          <w:cs/>
          <w:lang w:val="ar_AE" w:bidi="ar_AE"/>
        </w:rPr>
        <w:t>هذه هي بداية اقتباس من المستوى الثاني الذي يستمر حتى نهاية الآية 11. وقد يكون من المفيد لقرائك الإشارة إلى ذلك بعلامة اقتباس من المستوى الثاني أو بأي علامات ترقيم أو أشكال أخرى تستخدمها لغتك للإشارة إلى بداية اقتباس داخل اقتباس. ومع ذلك، يمكنك أيضًا ترجمة هذا كاقتباس غير مباشر. انظر الترجمة الإنجليزية UST.</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10 (#6)</w:t>
      </w:r>
      <w:r>
        <w:rPr>
          <w:rtl/>
          <w:cs/>
          <w:lang w:val="ar_AE" w:bidi="ar_AE"/>
        </w:rPr>
      </w:r>
    </w:p>
    <w:p>
      <w:pPr>
        <w:bidi/>
      </w:pPr>
      <w:r>
        <w:rPr>
          <w:rtl/>
          <w:cs/>
          <w:lang w:val="ar_AE" w:bidi="ar_AE"/>
        </w:rPr>
      </w:r>
      <w:r>
        <w:rPr>
          <w:rtl/>
          <w:cs/>
          <w:lang w:val="ar_AE" w:bidi="ar_AE"/>
        </w:rPr>
        <w:t>אֵינֶ֛⁠נִּי נֹתֵ֥ן לָ⁠כֶ֖ם תֶּֽבֶן</w:t>
      </w:r>
    </w:p>
    <w:p>
      <w:pPr>
        <w:bidi/>
      </w:pPr>
      <w:r>
        <w:rPr>
          <w:rtl/>
          <w:cs/>
          <w:lang w:val="ar_AE" w:bidi="ar_AE"/>
        </w:rPr>
      </w:r>
      <w:r>
        <w:rPr>
          <w:b/>
          <w:rtl/>
          <w:cs/>
          <w:lang w:val="ar_AE" w:bidi="ar_AE"/>
        </w:rPr>
        <w:t>"لَسْتُ أُعْطِيكُمْ تِبْنًا."</w:t>
      </w:r>
    </w:p>
    <w:p>
      <w:pPr>
        <w:bidi/>
      </w:pPr>
      <w:r>
        <w:rPr>
          <w:rtl/>
          <w:cs/>
          <w:lang w:val="ar_AE" w:bidi="ar_AE"/>
        </w:rPr>
      </w:r>
      <w:r>
        <w:rPr>
          <w:rtl/>
          <w:cs/>
          <w:lang w:val="ar_AE" w:bidi="ar_AE"/>
        </w:rPr>
        <w:t xml:space="preserve">يخلق تركيب هذه العبارة والعبارة التي تفتتح </w:t>
      </w:r>
      <w:r>
        <w:rPr>
          <w:rtl/>
          <w:cs/>
          <w:lang w:val="ar_AE" w:bidi="ar_AE"/>
        </w:rPr>
        <w:t>5:11</w:t>
      </w:r>
      <w:r>
        <w:rPr>
          <w:rtl/>
          <w:cs/>
          <w:lang w:val="ar_AE" w:bidi="ar_AE"/>
        </w:rPr>
        <w:t xml:space="preserve"> تباينًا قويًا بين ما سأفعله </w:t>
      </w:r>
      <w:r>
        <w:rPr>
          <w:b/>
          <w:rtl/>
          <w:cs/>
          <w:lang w:val="ar_AE" w:bidi="ar_AE"/>
        </w:rPr>
        <w:t>أنا</w:t>
      </w:r>
      <w:r>
        <w:rPr>
          <w:rtl/>
          <w:cs/>
          <w:lang w:val="ar_AE" w:bidi="ar_AE"/>
        </w:rPr>
        <w:t xml:space="preserve"> (فرعون) وما ستفعلونه </w:t>
      </w:r>
      <w:r>
        <w:rPr>
          <w:b/>
          <w:rtl/>
          <w:cs/>
          <w:lang w:val="ar_AE" w:bidi="ar_AE"/>
        </w:rPr>
        <w:t>أنتم</w:t>
      </w:r>
      <w:r>
        <w:rPr>
          <w:rtl/>
          <w:cs/>
          <w:lang w:val="ar_AE" w:bidi="ar_AE"/>
        </w:rPr>
        <w:t xml:space="preserve"> (أنتم جميعًا، بني إسرائيل). ترجم هذا بطريقة تبرز، إن أمكن، التباين بين </w:t>
      </w:r>
      <w:r>
        <w:rPr>
          <w:b/>
          <w:rtl/>
          <w:cs/>
          <w:lang w:val="ar_AE" w:bidi="ar_AE"/>
        </w:rPr>
        <w:t>أنا</w:t>
      </w:r>
      <w:r>
        <w:rPr>
          <w:rtl/>
          <w:cs/>
          <w:lang w:val="ar_AE" w:bidi="ar_AE"/>
        </w:rPr>
        <w:t xml:space="preserve"> و</w:t>
      </w:r>
      <w:r>
        <w:rPr>
          <w:b/>
          <w:rtl/>
          <w:cs/>
          <w:lang w:val="ar_AE" w:bidi="ar_AE"/>
        </w:rPr>
        <w:t>أنتم.</w:t>
      </w:r>
      <w:r>
        <w:rPr>
          <w:rtl/>
          <w:cs/>
          <w:lang w:val="ar_AE" w:bidi="ar_AE"/>
        </w:rPr>
        <w:t xml:space="preserve"> ترجمة بديلة: "ليس أنا من سيعطيكم القش."</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10 (#7)</w:t>
      </w:r>
      <w:r>
        <w:rPr>
          <w:rtl/>
          <w:cs/>
          <w:lang w:val="ar_AE" w:bidi="ar_AE"/>
        </w:rPr>
      </w:r>
    </w:p>
    <w:p>
      <w:pPr>
        <w:bidi/>
      </w:pPr>
      <w:r>
        <w:rPr>
          <w:rtl/>
          <w:cs/>
          <w:lang w:val="ar_AE" w:bidi="ar_AE"/>
        </w:rPr>
      </w:r>
      <w:r>
        <w:rPr>
          <w:rtl/>
          <w:cs/>
          <w:lang w:val="ar_AE" w:bidi="ar_AE"/>
        </w:rPr>
        <w:t>אֵינֶ֛⁠נִּי נֹתֵ֥ן לָ⁠כֶ֖ם תֶּֽבֶן</w:t>
      </w:r>
    </w:p>
    <w:p>
      <w:pPr>
        <w:bidi/>
      </w:pPr>
      <w:r>
        <w:rPr>
          <w:rtl/>
          <w:cs/>
          <w:lang w:val="ar_AE" w:bidi="ar_AE"/>
        </w:rPr>
      </w:r>
      <w:r>
        <w:rPr>
          <w:b/>
          <w:rtl/>
          <w:cs/>
          <w:lang w:val="ar_AE" w:bidi="ar_AE"/>
        </w:rPr>
        <w:t>"لَسْتُ أُعْطِيكُمْ تِبْنًا."</w:t>
      </w:r>
    </w:p>
    <w:p>
      <w:pPr>
        <w:bidi/>
      </w:pPr>
      <w:r>
        <w:rPr>
          <w:rtl/>
          <w:cs/>
          <w:lang w:val="ar_AE" w:bidi="ar_AE"/>
        </w:rPr>
      </w:r>
      <w:r>
        <w:rPr>
          <w:rtl/>
          <w:cs/>
          <w:lang w:val="ar_AE" w:bidi="ar_AE"/>
        </w:rPr>
        <w:t xml:space="preserve">يستخدم فرعون الضمير </w:t>
      </w:r>
      <w:r>
        <w:rPr>
          <w:b/>
          <w:rtl/>
          <w:cs/>
          <w:lang w:val="ar_AE" w:bidi="ar_AE"/>
        </w:rPr>
        <w:t>أنا</w:t>
      </w:r>
      <w:r>
        <w:rPr>
          <w:rtl/>
          <w:cs/>
          <w:lang w:val="ar_AE" w:bidi="ar_AE"/>
        </w:rPr>
        <w:t xml:space="preserve"> للإشارة إلى ملكيته وأوامره. ففرعون لا يعطي بني إسرائيل القش بشكل مباشر. بل قد أمر خُدَّامه بأخذ القش الذي يملكه الفرعون وإعطائه لبني إسرائيل. ولكنه الآن أخبر خُدَّامه بالتوقف عن توفير القش. إذا كان من المفيد في لغتك، فيمكنك استخدام تعبير مشابه أو لغة واضحة. ترجمة بديلة: "لن يعطيكم خُدَّامي قشي بعد الآن"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10 (#8)</w:t>
      </w:r>
      <w:r>
        <w:rPr>
          <w:rtl/>
          <w:cs/>
          <w:lang w:val="ar_AE" w:bidi="ar_AE"/>
        </w:rPr>
      </w:r>
    </w:p>
    <w:p>
      <w:pPr>
        <w:bidi/>
      </w:pPr>
      <w:r>
        <w:rPr>
          <w:rtl/>
          <w:cs/>
          <w:lang w:val="ar_AE" w:bidi="ar_AE"/>
        </w:rPr>
      </w:r>
      <w:r>
        <w:rPr>
          <w:rtl/>
          <w:cs/>
          <w:lang w:val="ar_AE" w:bidi="ar_AE"/>
        </w:rPr>
        <w:t>לָ⁠כֶ֖ם</w:t>
      </w:r>
    </w:p>
    <w:p>
      <w:pPr>
        <w:bidi/>
      </w:pPr>
      <w:r>
        <w:rPr>
          <w:rtl/>
          <w:cs/>
          <w:lang w:val="ar_AE" w:bidi="ar_AE"/>
        </w:rPr>
      </w:r>
      <w:r>
        <w:rPr>
          <w:b/>
          <w:rtl/>
          <w:cs/>
          <w:lang w:val="ar_AE" w:bidi="ar_AE"/>
        </w:rPr>
        <w:t>"أُعْطِيكُمْ"</w:t>
      </w:r>
    </w:p>
    <w:p>
      <w:pPr>
        <w:bidi/>
      </w:pPr>
      <w:r>
        <w:rPr>
          <w:rtl/>
          <w:cs/>
          <w:lang w:val="ar_AE" w:bidi="ar_AE"/>
        </w:rPr>
      </w:r>
      <w:r>
        <w:rPr>
          <w:rtl/>
          <w:cs/>
          <w:lang w:val="ar_AE" w:bidi="ar_AE"/>
        </w:rPr>
        <w:t xml:space="preserve">الضمير </w:t>
      </w:r>
      <w:r>
        <w:rPr>
          <w:b/>
          <w:rtl/>
          <w:cs/>
          <w:lang w:val="ar_AE" w:bidi="ar_AE"/>
        </w:rPr>
        <w:t>أنت</w:t>
      </w:r>
      <w:r>
        <w:rPr>
          <w:rtl/>
          <w:cs/>
          <w:lang w:val="ar_AE" w:bidi="ar_AE"/>
        </w:rPr>
        <w:t xml:space="preserve"> في صيغة الجمع ويشير إلى بني إسرائيل. إذا كانت لغتك تستخدم أشكالًا مختلفة من "أنت" اعتمادًا على عدد الأشخاص المخاطبين، فاستخدم صيغة الجمع هنا (</w:t>
      </w:r>
      <w:r>
        <w:rPr>
          <w:b/>
          <w:rtl/>
          <w:cs/>
          <w:lang w:val="ar_AE" w:bidi="ar_AE"/>
        </w:rPr>
        <w:t>أنتم</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11 (#1)</w:t>
      </w:r>
      <w:r>
        <w:rPr>
          <w:rtl/>
          <w:cs/>
          <w:lang w:val="ar_AE" w:bidi="ar_AE"/>
        </w:rPr>
      </w:r>
    </w:p>
    <w:p>
      <w:pPr>
        <w:bidi/>
      </w:pPr>
      <w:r>
        <w:rPr>
          <w:rtl/>
          <w:cs/>
          <w:lang w:val="ar_AE" w:bidi="ar_AE"/>
        </w:rPr>
      </w:r>
      <w:r>
        <w:rPr>
          <w:rtl/>
          <w:cs/>
          <w:lang w:val="ar_AE" w:bidi="ar_AE"/>
        </w:rPr>
        <w:t>אַתֶּ֗ם לְכ֨וּ קְח֤וּ לָ⁠כֶם֙ תֶּ֔בֶן מֵ⁠אֲשֶׁ֖ר תִּמְצָ֑אוּ</w:t>
      </w:r>
    </w:p>
    <w:p>
      <w:pPr>
        <w:bidi/>
      </w:pPr>
      <w:r>
        <w:rPr>
          <w:rtl/>
          <w:cs/>
          <w:lang w:val="ar_AE" w:bidi="ar_AE"/>
        </w:rPr>
      </w:r>
      <w:r>
        <w:rPr>
          <w:b/>
          <w:rtl/>
          <w:cs/>
          <w:lang w:val="ar_AE" w:bidi="ar_AE"/>
        </w:rPr>
        <w:t>"اذْهَبُوا أَنْتُمْ وَخُذُوا لأَنْفُسِكُمْ تِبْنًا مِنْ حَيْثُ تَجِدُونَ"</w:t>
      </w:r>
    </w:p>
    <w:p>
      <w:pPr>
        <w:bidi/>
      </w:pPr>
      <w:r>
        <w:rPr>
          <w:rtl/>
          <w:cs/>
          <w:lang w:val="ar_AE" w:bidi="ar_AE"/>
        </w:rPr>
      </w:r>
      <w:r>
        <w:rPr>
          <w:rtl/>
          <w:cs/>
          <w:lang w:val="ar_AE" w:bidi="ar_AE"/>
        </w:rPr>
        <w:t xml:space="preserve">يُمثل تركيب هذه العبارة الجانب المقابل للتباين الذي أنشأه فرعون في العبارة الأخيرة. فمن خلال استخدام ضمير مع صيغة الأمر بشكل مباشر، فإنه يؤكد على من سيذهب لجلب القش. إذا كان ذلك ممكنًا، ترجم هذا بطريقة تبرز التباين بين </w:t>
      </w:r>
      <w:r>
        <w:rPr>
          <w:b/>
          <w:rtl/>
          <w:cs/>
          <w:lang w:val="ar_AE" w:bidi="ar_AE"/>
        </w:rPr>
        <w:t>أنا</w:t>
      </w:r>
      <w:r>
        <w:rPr>
          <w:rtl/>
          <w:cs/>
          <w:lang w:val="ar_AE" w:bidi="ar_AE"/>
        </w:rPr>
        <w:t xml:space="preserve"> و</w:t>
      </w:r>
      <w:r>
        <w:rPr>
          <w:b/>
          <w:rtl/>
          <w:cs/>
          <w:lang w:val="ar_AE" w:bidi="ar_AE"/>
        </w:rPr>
        <w:t>أنتم.</w:t>
      </w:r>
      <w:r>
        <w:rPr>
          <w:rtl/>
          <w:cs/>
          <w:lang w:val="ar_AE" w:bidi="ar_AE"/>
        </w:rPr>
        <w:t xml:space="preserve"> انظر إلى الآية السابقة. ترجمة بديلة: "بل أنتم أنفسكم الذين يجب أن تذهبوا لجلب التِبْن من أي مكان قد تجدونه"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11 (#2)</w:t>
      </w:r>
      <w:r>
        <w:rPr>
          <w:rtl/>
          <w:cs/>
          <w:lang w:val="ar_AE" w:bidi="ar_AE"/>
        </w:rPr>
      </w:r>
    </w:p>
    <w:p>
      <w:pPr>
        <w:bidi/>
      </w:pPr>
      <w:r>
        <w:rPr>
          <w:rtl/>
          <w:cs/>
          <w:lang w:val="ar_AE" w:bidi="ar_AE"/>
        </w:rPr>
      </w:r>
      <w:r>
        <w:rPr>
          <w:rtl/>
          <w:cs/>
          <w:lang w:val="ar_AE" w:bidi="ar_AE"/>
        </w:rPr>
        <w:t>אַתֶּ֗ם</w:t>
      </w:r>
    </w:p>
    <w:p>
      <w:pPr>
        <w:bidi/>
      </w:pPr>
      <w:r>
        <w:rPr>
          <w:rtl/>
          <w:cs/>
          <w:lang w:val="ar_AE" w:bidi="ar_AE"/>
        </w:rPr>
      </w:r>
      <w:r>
        <w:rPr>
          <w:b/>
          <w:rtl/>
          <w:cs/>
          <w:lang w:val="ar_AE" w:bidi="ar_AE"/>
        </w:rPr>
        <w:t>"أَنْتُمْ"</w:t>
      </w:r>
    </w:p>
    <w:p>
      <w:pPr>
        <w:bidi/>
      </w:pPr>
      <w:r>
        <w:rPr>
          <w:rtl/>
          <w:cs/>
          <w:lang w:val="ar_AE" w:bidi="ar_AE"/>
        </w:rPr>
      </w:r>
      <w:r>
        <w:rPr>
          <w:rtl/>
          <w:cs/>
          <w:lang w:val="ar_AE" w:bidi="ar_AE"/>
        </w:rPr>
        <w:t xml:space="preserve">هنا، يأتي الضمير </w:t>
      </w:r>
      <w:r>
        <w:rPr>
          <w:b/>
          <w:rtl/>
          <w:cs/>
          <w:lang w:val="ar_AE" w:bidi="ar_AE"/>
        </w:rPr>
        <w:t>أنتم</w:t>
      </w:r>
      <w:r>
        <w:rPr>
          <w:rtl/>
          <w:cs/>
          <w:lang w:val="ar_AE" w:bidi="ar_AE"/>
        </w:rPr>
        <w:t xml:space="preserve"> بصيغة الجمع ويشير إلى الشعب الإسرائيلي. إذا كانت لغتك تستخدم أشكالًا مختلفة من "أنت" بناءً على عدد الأشخاص المخاطبين، فاستخدم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11 (#3)</w:t>
      </w:r>
      <w:r>
        <w:rPr>
          <w:rtl/>
          <w:cs/>
          <w:lang w:val="ar_AE" w:bidi="ar_AE"/>
        </w:rPr>
      </w:r>
    </w:p>
    <w:p>
      <w:pPr>
        <w:bidi/>
      </w:pPr>
      <w:r>
        <w:rPr>
          <w:rtl/>
          <w:cs/>
          <w:lang w:val="ar_AE" w:bidi="ar_AE"/>
        </w:rPr>
      </w:r>
      <w:r>
        <w:rPr>
          <w:rtl/>
          <w:cs/>
          <w:lang w:val="ar_AE" w:bidi="ar_AE"/>
        </w:rPr>
        <w:t>אַתֶּ֗ם &amp; לָ⁠כֶם֙</w:t>
      </w:r>
    </w:p>
    <w:p>
      <w:pPr>
        <w:bidi/>
      </w:pPr>
      <w:r>
        <w:rPr>
          <w:rtl/>
          <w:cs/>
          <w:lang w:val="ar_AE" w:bidi="ar_AE"/>
        </w:rPr>
      </w:r>
      <w:r>
        <w:rPr>
          <w:b/>
          <w:rtl/>
          <w:cs/>
          <w:lang w:val="ar_AE" w:bidi="ar_AE"/>
        </w:rPr>
        <w:t>"أَنْتُمْ"</w:t>
      </w:r>
      <w:r>
        <w:rPr>
          <w:rtl/>
          <w:cs/>
          <w:lang w:val="ar_AE" w:bidi="ar_AE"/>
        </w:rPr>
        <w:t xml:space="preserve"> - </w:t>
      </w:r>
      <w:r>
        <w:rPr>
          <w:b/>
          <w:rtl/>
          <w:cs/>
          <w:lang w:val="ar_AE" w:bidi="ar_AE"/>
        </w:rPr>
        <w:t>"وَخُذُوا لأَنْفُسِكُمْ"</w:t>
      </w:r>
    </w:p>
    <w:p>
      <w:pPr>
        <w:bidi/>
      </w:pPr>
      <w:r>
        <w:rPr>
          <w:rtl/>
          <w:cs/>
          <w:lang w:val="ar_AE" w:bidi="ar_AE"/>
        </w:rPr>
      </w:r>
      <w:r>
        <w:rPr>
          <w:rtl/>
          <w:cs/>
          <w:lang w:val="ar_AE" w:bidi="ar_AE"/>
        </w:rPr>
        <w:t xml:space="preserve">تكرار </w:t>
      </w:r>
      <w:r>
        <w:rPr>
          <w:b/>
          <w:rtl/>
          <w:cs/>
          <w:lang w:val="ar_AE" w:bidi="ar_AE"/>
        </w:rPr>
        <w:t>أنتم</w:t>
      </w:r>
      <w:r>
        <w:rPr>
          <w:rtl/>
          <w:cs/>
          <w:lang w:val="ar_AE" w:bidi="ar_AE"/>
        </w:rPr>
        <w:t xml:space="preserve"> يؤكد أن المصريين لن يساعدوا العبيد بعد الآن. انظر إلى ترجمة UST.</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11 (#4)</w:t>
      </w:r>
      <w:r>
        <w:rPr>
          <w:rtl/>
          <w:cs/>
          <w:lang w:val="ar_AE" w:bidi="ar_AE"/>
        </w:rPr>
      </w:r>
    </w:p>
    <w:p>
      <w:pPr>
        <w:bidi/>
      </w:pPr>
      <w:r>
        <w:rPr>
          <w:rtl/>
          <w:cs/>
          <w:lang w:val="ar_AE" w:bidi="ar_AE"/>
        </w:rPr>
      </w:r>
      <w:r>
        <w:rPr>
          <w:rtl/>
          <w:cs/>
          <w:lang w:val="ar_AE" w:bidi="ar_AE"/>
        </w:rPr>
        <w:t>כִּ֣י אֵ֥ין נִגְרָ֛ע מֵ⁠עֲבֹדַתְ⁠כֶ֖ם דָּבָֽר</w:t>
      </w:r>
    </w:p>
    <w:p>
      <w:pPr>
        <w:bidi/>
      </w:pPr>
      <w:r>
        <w:rPr>
          <w:rtl/>
          <w:cs/>
          <w:lang w:val="ar_AE" w:bidi="ar_AE"/>
        </w:rPr>
      </w:r>
      <w:r>
        <w:rPr>
          <w:b/>
          <w:rtl/>
          <w:cs/>
          <w:lang w:val="ar_AE" w:bidi="ar_AE"/>
        </w:rPr>
        <w:t>"إِنَّهُ لاَ يُنْقَصُ مِنْ عَمَلِكُمْ شَيْءٌ"</w:t>
      </w:r>
    </w:p>
    <w:p>
      <w:pPr>
        <w:bidi/>
      </w:pPr>
      <w:r>
        <w:rPr>
          <w:rtl/>
          <w:cs/>
          <w:lang w:val="ar_AE" w:bidi="ar_AE"/>
        </w:rPr>
      </w:r>
      <w:r>
        <w:rPr>
          <w:rtl/>
          <w:cs/>
          <w:lang w:val="ar_AE" w:bidi="ar_AE"/>
        </w:rPr>
        <w:t>إذا كان من الممكن أن يُساء فهم هذه العبارة بسبب النفي المزدوج في لغتك، فيمكنك ترجمتها في صيغة جملة خبرية مُثبتة. ترجمة بديلة: "لأنه يجب عليكم الاستمرار في صنع نفس عدد الطوب كما كان من قبل"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12 (#1)</w:t>
      </w:r>
      <w:r>
        <w:rPr>
          <w:rtl/>
          <w:cs/>
          <w:lang w:val="ar_AE" w:bidi="ar_AE"/>
        </w:rPr>
      </w:r>
    </w:p>
    <w:p>
      <w:pPr>
        <w:bidi/>
      </w:pPr>
      <w:r>
        <w:rPr>
          <w:rtl/>
          <w:cs/>
          <w:lang w:val="ar_AE" w:bidi="ar_AE"/>
        </w:rPr>
      </w:r>
      <w:r>
        <w:rPr>
          <w:rtl/>
          <w:cs/>
          <w:lang w:val="ar_AE" w:bidi="ar_AE"/>
        </w:rPr>
        <w:t>בְּ⁠כָל־אֶ֣רֶץ מִצְרָ֑יִם</w:t>
      </w:r>
    </w:p>
    <w:p>
      <w:pPr>
        <w:bidi/>
      </w:pPr>
      <w:r>
        <w:rPr>
          <w:rtl/>
          <w:cs/>
          <w:lang w:val="ar_AE" w:bidi="ar_AE"/>
        </w:rPr>
      </w:r>
      <w:r>
        <w:rPr>
          <w:b/>
          <w:rtl/>
          <w:cs/>
          <w:lang w:val="ar_AE" w:bidi="ar_AE"/>
        </w:rPr>
        <w:t>"فِي كُلِّ أَرْضِ مِصْرَ"</w:t>
      </w:r>
    </w:p>
    <w:p>
      <w:pPr>
        <w:bidi/>
      </w:pPr>
      <w:r>
        <w:rPr>
          <w:rtl/>
          <w:cs/>
          <w:lang w:val="ar_AE" w:bidi="ar_AE"/>
        </w:rPr>
      </w:r>
      <w:r>
        <w:rPr>
          <w:rtl/>
          <w:cs/>
          <w:lang w:val="ar_AE" w:bidi="ar_AE"/>
        </w:rPr>
        <w:t>هذا تعميم يُستخدم لإظهار الجهد الإضافي الذي بذله شعب إسرائيل لتلبية مطالب فرعون. إذا كان من المفيد في لغتك، فيمكنك استخدام تعبير مشابه من لغتك يعني أماكن عِدَّة. ترجمة بديلة: "إلى أماكن عِدَّة في جميع أنحاء مصر"</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12 (#2)</w:t>
      </w:r>
      <w:r>
        <w:rPr>
          <w:rtl/>
          <w:cs/>
          <w:lang w:val="ar_AE" w:bidi="ar_AE"/>
        </w:rPr>
      </w:r>
    </w:p>
    <w:p>
      <w:pPr>
        <w:bidi/>
      </w:pPr>
      <w:r>
        <w:rPr>
          <w:rtl/>
          <w:cs/>
          <w:lang w:val="ar_AE" w:bidi="ar_AE"/>
        </w:rPr>
      </w:r>
      <w:r>
        <w:rPr>
          <w:rtl/>
          <w:cs/>
          <w:lang w:val="ar_AE" w:bidi="ar_AE"/>
        </w:rPr>
        <w:t>קַ֖שׁ</w:t>
      </w:r>
    </w:p>
    <w:p>
      <w:pPr>
        <w:bidi/>
      </w:pPr>
      <w:r>
        <w:rPr>
          <w:rtl/>
          <w:cs/>
          <w:lang w:val="ar_AE" w:bidi="ar_AE"/>
        </w:rPr>
      </w:r>
      <w:r>
        <w:rPr>
          <w:b/>
          <w:rtl/>
          <w:cs/>
          <w:lang w:val="ar_AE" w:bidi="ar_AE"/>
        </w:rPr>
        <w:t>"قَشًّا"</w:t>
      </w:r>
    </w:p>
    <w:p>
      <w:pPr>
        <w:bidi/>
      </w:pPr>
      <w:r>
        <w:rPr>
          <w:rtl/>
          <w:cs/>
          <w:lang w:val="ar_AE" w:bidi="ar_AE"/>
        </w:rPr>
      </w:r>
      <w:r>
        <w:rPr>
          <w:b/>
          <w:rtl/>
          <w:cs/>
          <w:lang w:val="ar_AE" w:bidi="ar_AE"/>
        </w:rPr>
        <w:t>القش</w:t>
      </w:r>
      <w:r>
        <w:rPr>
          <w:rtl/>
          <w:cs/>
          <w:lang w:val="ar_AE" w:bidi="ar_AE"/>
        </w:rPr>
        <w:t xml:space="preserve"> هو الجزء من النبات الذي يتبقى بعد الحصاد.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13 (#1)</w:t>
      </w:r>
      <w:r>
        <w:rPr>
          <w:rtl/>
          <w:cs/>
          <w:lang w:val="ar_AE" w:bidi="ar_AE"/>
        </w:rPr>
      </w:r>
    </w:p>
    <w:p>
      <w:pPr>
        <w:bidi/>
      </w:pPr>
      <w:r>
        <w:rPr>
          <w:rtl/>
          <w:cs/>
          <w:lang w:val="ar_AE" w:bidi="ar_AE"/>
        </w:rPr>
      </w:r>
      <w:r>
        <w:rPr>
          <w:rtl/>
          <w:cs/>
          <w:lang w:val="ar_AE" w:bidi="ar_AE"/>
        </w:rPr>
        <w:t>וְ⁠הַ⁠נֹּגְשִׂ֖ים</w:t>
      </w:r>
    </w:p>
    <w:p>
      <w:pPr>
        <w:bidi/>
      </w:pPr>
      <w:r>
        <w:rPr>
          <w:rtl/>
          <w:cs/>
          <w:lang w:val="ar_AE" w:bidi="ar_AE"/>
        </w:rPr>
      </w:r>
      <w:r>
        <w:rPr>
          <w:b/>
          <w:rtl/>
          <w:cs/>
          <w:lang w:val="ar_AE" w:bidi="ar_AE"/>
        </w:rPr>
        <w:t>"وَكَانَ الْمُسَخِّرُونَ"</w:t>
      </w:r>
    </w:p>
    <w:p>
      <w:pPr>
        <w:bidi/>
      </w:pPr>
      <w:r>
        <w:rPr>
          <w:rtl/>
          <w:cs/>
          <w:lang w:val="ar_AE" w:bidi="ar_AE"/>
        </w:rPr>
      </w:r>
      <w:r>
        <w:rPr>
          <w:b/>
          <w:rtl/>
          <w:cs/>
          <w:lang w:val="ar_AE" w:bidi="ar_AE"/>
        </w:rPr>
        <w:t>الْمُسَخِّرُون</w:t>
      </w:r>
      <w:r>
        <w:rPr>
          <w:rtl/>
          <w:cs/>
          <w:lang w:val="ar_AE" w:bidi="ar_AE"/>
        </w:rPr>
        <w:t xml:space="preserve"> كانوا مصريين وكانت مهمتهم إجبار بني إسرائيل على القيام بأعمال شاقة. انظر كيف ترجمت هذا في </w:t>
      </w:r>
      <w:r>
        <w:rPr>
          <w:rtl/>
          <w:cs/>
          <w:lang w:val="ar_AE" w:bidi="ar_AE"/>
        </w:rPr>
        <w:t>خروج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13 (#2)</w:t>
      </w:r>
      <w:r>
        <w:rPr>
          <w:rtl/>
          <w:cs/>
          <w:lang w:val="ar_AE" w:bidi="ar_AE"/>
        </w:rPr>
      </w:r>
    </w:p>
    <w:p>
      <w:pPr>
        <w:bidi/>
      </w:pPr>
      <w:r>
        <w:rPr>
          <w:rtl/>
          <w:cs/>
          <w:lang w:val="ar_AE" w:bidi="ar_AE"/>
        </w:rPr>
      </w:r>
      <w:r>
        <w:rPr>
          <w:rtl/>
          <w:cs/>
          <w:lang w:val="ar_AE" w:bidi="ar_AE"/>
        </w:rPr>
        <w:t>וְ⁠הַ⁠נֹּגְשִׂ֖ים</w:t>
      </w:r>
    </w:p>
    <w:p>
      <w:pPr>
        <w:bidi/>
      </w:pPr>
      <w:r>
        <w:rPr>
          <w:rtl/>
          <w:cs/>
          <w:lang w:val="ar_AE" w:bidi="ar_AE"/>
        </w:rPr>
      </w:r>
      <w:r>
        <w:rPr>
          <w:b/>
          <w:rtl/>
          <w:cs/>
          <w:lang w:val="ar_AE" w:bidi="ar_AE"/>
        </w:rPr>
        <w:t>"وَكَانَ الْمُسَخِّرُونَ"</w:t>
      </w:r>
    </w:p>
    <w:p>
      <w:pPr>
        <w:bidi/>
      </w:pPr>
      <w:r>
        <w:rPr>
          <w:rtl/>
          <w:cs/>
          <w:lang w:val="ar_AE" w:bidi="ar_AE"/>
        </w:rPr>
      </w:r>
      <w:r>
        <w:rPr>
          <w:rtl/>
          <w:cs/>
          <w:lang w:val="ar_AE" w:bidi="ar_AE"/>
        </w:rPr>
        <w:t>يتم التأكيد هنا على تغيير الفاعل. إذا كانت لغتك تحتوي على طريقة للتركيز بشكل خاص على الفاعل في السرد، فاستخدمها هنا. انظر إلى الترجمة الإنجليزية UST لمعرفة كيفية القيام بذلك في اللغة الإنجليزية.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13 (#3)</w:t>
      </w:r>
      <w:r>
        <w:rPr>
          <w:rtl/>
          <w:cs/>
          <w:lang w:val="ar_AE" w:bidi="ar_AE"/>
        </w:rPr>
      </w:r>
    </w:p>
    <w:p>
      <w:pPr>
        <w:bidi/>
      </w:pPr>
      <w:r>
        <w:rPr>
          <w:rtl/>
          <w:cs/>
          <w:lang w:val="ar_AE" w:bidi="ar_AE"/>
        </w:rPr>
      </w:r>
      <w:r>
        <w:rPr>
          <w:rtl/>
          <w:cs/>
          <w:lang w:val="ar_AE" w:bidi="ar_AE"/>
        </w:rPr>
        <w:t>דְּבַר־י֣וֹם בְּ⁠יוֹמ֔⁠וֹ</w:t>
      </w:r>
    </w:p>
    <w:p>
      <w:pPr>
        <w:bidi/>
      </w:pPr>
      <w:r>
        <w:rPr>
          <w:rtl/>
          <w:cs/>
          <w:lang w:val="ar_AE" w:bidi="ar_AE"/>
        </w:rPr>
      </w:r>
      <w:r>
        <w:rPr>
          <w:b/>
          <w:rtl/>
          <w:cs/>
          <w:lang w:val="ar_AE" w:bidi="ar_AE"/>
        </w:rPr>
        <w:t>"أَمْرَ كُلِّ يَوْمٍ بِيَوْمِهِ"</w:t>
      </w:r>
    </w:p>
    <w:p>
      <w:pPr>
        <w:bidi/>
      </w:pPr>
      <w:r>
        <w:rPr>
          <w:rtl/>
          <w:cs/>
          <w:lang w:val="ar_AE" w:bidi="ar_AE"/>
        </w:rPr>
      </w:r>
      <w:r>
        <w:rPr>
          <w:b/>
          <w:rtl/>
          <w:cs/>
          <w:lang w:val="ar_AE" w:bidi="ar_AE"/>
        </w:rPr>
        <w:t>أَمْرَ كُلِّ يَوْمٍ بِيَوْمِهِ</w:t>
      </w:r>
      <w:r>
        <w:rPr>
          <w:rtl/>
          <w:cs/>
          <w:lang w:val="ar_AE" w:bidi="ar_AE"/>
        </w:rPr>
        <w:t xml:space="preserve"> تعني "يوميًا". ترجمة بديلة: "المهمة اليومية"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14 (#1)</w:t>
      </w:r>
      <w:r>
        <w:rPr>
          <w:rtl/>
          <w:cs/>
          <w:lang w:val="ar_AE" w:bidi="ar_AE"/>
        </w:rPr>
      </w:r>
    </w:p>
    <w:p>
      <w:pPr>
        <w:bidi/>
      </w:pPr>
      <w:r>
        <w:rPr>
          <w:rtl/>
          <w:cs/>
          <w:lang w:val="ar_AE" w:bidi="ar_AE"/>
        </w:rPr>
      </w:r>
      <w:r>
        <w:rPr>
          <w:rtl/>
          <w:cs/>
          <w:lang w:val="ar_AE" w:bidi="ar_AE"/>
        </w:rPr>
        <w:t>נֹגְשֵׂ֥י</w:t>
      </w:r>
    </w:p>
    <w:p>
      <w:pPr>
        <w:bidi/>
      </w:pPr>
      <w:r>
        <w:rPr>
          <w:rtl/>
          <w:cs/>
          <w:lang w:val="ar_AE" w:bidi="ar_AE"/>
        </w:rPr>
      </w:r>
      <w:r>
        <w:rPr>
          <w:b/>
          <w:rtl/>
          <w:cs/>
          <w:lang w:val="ar_AE" w:bidi="ar_AE"/>
        </w:rPr>
        <w:t>"مُسَخِّرُو فِرْعَوْنَ"</w:t>
      </w:r>
    </w:p>
    <w:p>
      <w:pPr>
        <w:bidi/>
      </w:pPr>
      <w:r>
        <w:rPr>
          <w:rtl/>
          <w:cs/>
          <w:lang w:val="ar_AE" w:bidi="ar_AE"/>
        </w:rPr>
      </w:r>
      <w:r>
        <w:rPr>
          <w:b/>
          <w:rtl/>
          <w:cs/>
          <w:lang w:val="ar_AE" w:bidi="ar_AE"/>
        </w:rPr>
        <w:t xml:space="preserve">مُسَخِّرُو فِرْعَوْنَ </w:t>
      </w:r>
      <w:r>
        <w:rPr>
          <w:rtl/>
          <w:cs/>
          <w:lang w:val="ar_AE" w:bidi="ar_AE"/>
        </w:rPr>
        <w:t xml:space="preserve">هم المصريون الذين كانت وظيفتهم إجبار بني إسرائيل على القيام بالأعمال الشاقة. انظر كيف ترجمت هذا في </w:t>
      </w:r>
      <w:r>
        <w:rPr>
          <w:rtl/>
          <w:cs/>
          <w:lang w:val="ar_AE" w:bidi="ar_AE"/>
        </w:rPr>
        <w:t>خروج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14 (#2)</w:t>
      </w:r>
      <w:r>
        <w:rPr>
          <w:rtl/>
          <w:cs/>
          <w:lang w:val="ar_AE" w:bidi="ar_AE"/>
        </w:rPr>
      </w:r>
    </w:p>
    <w:p>
      <w:pPr>
        <w:bidi/>
      </w:pPr>
      <w:r>
        <w:rPr>
          <w:rtl/>
          <w:cs/>
          <w:lang w:val="ar_AE" w:bidi="ar_AE"/>
        </w:rPr>
      </w:r>
      <w:r>
        <w:rPr>
          <w:rtl/>
          <w:cs/>
          <w:lang w:val="ar_AE" w:bidi="ar_AE"/>
        </w:rPr>
        <w:t>וַ⁠יֻּכּ֗וּ שֹֽׁטְרֵי֙ בְּנֵ֣י יִשְׂרָאֵ֔ל</w:t>
      </w:r>
    </w:p>
    <w:p>
      <w:pPr>
        <w:bidi/>
      </w:pPr>
      <w:r>
        <w:rPr>
          <w:rtl/>
          <w:cs/>
          <w:lang w:val="ar_AE" w:bidi="ar_AE"/>
        </w:rPr>
      </w:r>
      <w:r>
        <w:rPr>
          <w:b/>
          <w:rtl/>
          <w:cs/>
          <w:lang w:val="ar_AE" w:bidi="ar_AE"/>
        </w:rPr>
        <w:t>"فَضُرِبَ مُدَبِّرُو بَنِي إِسْرَائِيلَ"</w:t>
      </w:r>
    </w:p>
    <w:p>
      <w:pPr>
        <w:bidi/>
      </w:pPr>
      <w:r>
        <w:rPr>
          <w:rtl/>
          <w:cs/>
          <w:lang w:val="ar_AE" w:bidi="ar_AE"/>
        </w:rPr>
      </w:r>
      <w:r>
        <w:rPr>
          <w:rtl/>
          <w:cs/>
          <w:lang w:val="ar_AE" w:bidi="ar_AE"/>
        </w:rPr>
        <w:t>لا يحدد النص مَنْ الذي ضرب مدبري بني إسرائيل. ربما كان إما المسخرون أو شخص ما أمره المسخرون بضرب مدبري بني إسرائيل. إذا كانت لغتك لا تستخدم صيغة المبني للمجهول بهذه الطريقة، فيمكنك التعبير عن الفكرة بصيغة المبني للمعلوم أو بطريقة أخرى تكون مناسبة في لغتك. ترجمة بديلة: "وضرب المسخرون مدبري بني إسرائيل"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14 (#3)</w:t>
      </w:r>
      <w:r>
        <w:rPr>
          <w:rtl/>
          <w:cs/>
          <w:lang w:val="ar_AE" w:bidi="ar_AE"/>
        </w:rPr>
      </w:r>
    </w:p>
    <w:p>
      <w:pPr>
        <w:bidi/>
      </w:pPr>
      <w:r>
        <w:rPr>
          <w:rtl/>
          <w:cs/>
          <w:lang w:val="ar_AE" w:bidi="ar_AE"/>
        </w:rPr>
      </w:r>
      <w:r>
        <w:rPr>
          <w:rtl/>
          <w:cs/>
          <w:lang w:val="ar_AE" w:bidi="ar_AE"/>
        </w:rPr>
        <w:t>מַדּ֡וּעַ לֹא֩ כִלִּיתֶ֨ם חָקְ⁠כֶ֤ם לִ⁠לְבֹּן֙ כִּ⁠תְמ֣וֹל שִׁלְשֹׁ֔ם גַּם־תְּמ֖וֹל גַּם־הַ⁠יּֽוֹם</w:t>
      </w:r>
    </w:p>
    <w:p>
      <w:pPr>
        <w:bidi/>
      </w:pPr>
      <w:r>
        <w:rPr>
          <w:rtl/>
          <w:cs/>
          <w:lang w:val="ar_AE" w:bidi="ar_AE"/>
        </w:rPr>
      </w:r>
      <w:r>
        <w:rPr>
          <w:b/>
          <w:rtl/>
          <w:cs/>
          <w:lang w:val="ar_AE" w:bidi="ar_AE"/>
        </w:rPr>
        <w:t>"لِمَاذَا لَمْ تُكَمِّلُوا فَرِيضَتَكُمْ مِنْ صُنْعِ اللِّبْنِ أَمْسِ وَالْيَوْمَ كَالأَمْسِ وَأَوَّلَ مِنْ أَمْسِ؟"</w:t>
      </w:r>
    </w:p>
    <w:p>
      <w:pPr>
        <w:bidi/>
      </w:pPr>
      <w:r>
        <w:rPr>
          <w:rtl/>
          <w:cs/>
          <w:lang w:val="ar_AE" w:bidi="ar_AE"/>
        </w:rPr>
      </w:r>
      <w:r>
        <w:rPr>
          <w:rtl/>
          <w:cs/>
          <w:lang w:val="ar_AE" w:bidi="ar_AE"/>
        </w:rPr>
        <w:t xml:space="preserve">استخدم المسخرون هذا السؤال لإظهار غضبهم من نقص الطوب.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"أنتم لا تنتجوا ما يكفي من الطوب، لا بالأمس ولا اليوم، كما كنتم تفعلون في الماضي!"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14 (#4)</w:t>
      </w:r>
      <w:r>
        <w:rPr>
          <w:rtl/>
          <w:cs/>
          <w:lang w:val="ar_AE" w:bidi="ar_AE"/>
        </w:rPr>
      </w:r>
    </w:p>
    <w:p>
      <w:pPr>
        <w:bidi/>
      </w:pPr>
      <w:r>
        <w:rPr>
          <w:rtl/>
          <w:cs/>
          <w:lang w:val="ar_AE" w:bidi="ar_AE"/>
        </w:rPr>
      </w:r>
      <w:r>
        <w:rPr>
          <w:rtl/>
          <w:cs/>
          <w:lang w:val="ar_AE" w:bidi="ar_AE"/>
        </w:rPr>
        <w:t>כִלִּיתֶ֨ם חָקְ⁠כֶ֤ם</w:t>
      </w:r>
    </w:p>
    <w:p>
      <w:pPr>
        <w:bidi/>
      </w:pPr>
      <w:r>
        <w:rPr>
          <w:rtl/>
          <w:cs/>
          <w:lang w:val="ar_AE" w:bidi="ar_AE"/>
        </w:rPr>
      </w:r>
      <w:r>
        <w:rPr>
          <w:b/>
          <w:rtl/>
          <w:cs/>
          <w:lang w:val="ar_AE" w:bidi="ar_AE"/>
        </w:rPr>
        <w:t>"لِمَاذَا لَمْ"</w:t>
      </w:r>
      <w:r>
        <w:rPr>
          <w:rtl/>
          <w:cs/>
          <w:lang w:val="ar_AE" w:bidi="ar_AE"/>
        </w:rPr>
        <w:t xml:space="preserve"> - </w:t>
      </w:r>
      <w:r>
        <w:rPr>
          <w:b/>
          <w:rtl/>
          <w:cs/>
          <w:lang w:val="ar_AE" w:bidi="ar_AE"/>
        </w:rPr>
        <w:t>"تُكَمِّلُوا فَرِيضَتَكُمْ"</w:t>
      </w:r>
    </w:p>
    <w:p>
      <w:pPr>
        <w:bidi/>
      </w:pPr>
      <w:r>
        <w:rPr>
          <w:rtl/>
          <w:cs/>
          <w:lang w:val="ar_AE" w:bidi="ar_AE"/>
        </w:rPr>
      </w:r>
      <w:r>
        <w:rPr>
          <w:rtl/>
          <w:cs/>
          <w:lang w:val="ar_AE" w:bidi="ar_AE"/>
        </w:rPr>
        <w:t xml:space="preserve">هنا، يأتي الضمير </w:t>
      </w:r>
      <w:r>
        <w:rPr>
          <w:b/>
          <w:rtl/>
          <w:cs/>
          <w:lang w:val="ar_AE" w:bidi="ar_AE"/>
        </w:rPr>
        <w:t>أنت</w:t>
      </w:r>
      <w:r>
        <w:rPr>
          <w:rtl/>
          <w:cs/>
          <w:lang w:val="ar_AE" w:bidi="ar_AE"/>
        </w:rPr>
        <w:t xml:space="preserve"> بصيغة الجمع. إذا كانت لغتك تستخدم أشكالًا مختلفة من "أنت" اعتمادًا على عدد الأشخاص المخاطبين، فاستخدم صيغة الجمع هنا (أنتم).</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14 (#5)</w:t>
      </w:r>
      <w:r>
        <w:rPr>
          <w:rtl/>
          <w:cs/>
          <w:lang w:val="ar_AE" w:bidi="ar_AE"/>
        </w:rPr>
      </w:r>
    </w:p>
    <w:p>
      <w:pPr>
        <w:bidi/>
      </w:pPr>
      <w:r>
        <w:rPr>
          <w:rtl/>
          <w:cs/>
          <w:lang w:val="ar_AE" w:bidi="ar_AE"/>
        </w:rPr>
      </w:r>
      <w:r>
        <w:rPr>
          <w:rtl/>
          <w:cs/>
          <w:lang w:val="ar_AE" w:bidi="ar_AE"/>
        </w:rPr>
        <w:t>לֹא֩ כִלִּיתֶ֨ם חָקְ⁠כֶ֤ם</w:t>
      </w:r>
    </w:p>
    <w:p>
      <w:pPr>
        <w:bidi/>
      </w:pPr>
      <w:r>
        <w:rPr>
          <w:rtl/>
          <w:cs/>
          <w:lang w:val="ar_AE" w:bidi="ar_AE"/>
        </w:rPr>
      </w:r>
      <w:r>
        <w:rPr>
          <w:b/>
          <w:rtl/>
          <w:cs/>
          <w:lang w:val="ar_AE" w:bidi="ar_AE"/>
        </w:rPr>
        <w:t>"لَمْ تُكَمِّلُوا فَرِيضَتَكُمْ"</w:t>
      </w:r>
    </w:p>
    <w:p>
      <w:pPr>
        <w:bidi/>
      </w:pPr>
      <w:r>
        <w:rPr>
          <w:rtl/>
          <w:cs/>
          <w:lang w:val="ar_AE" w:bidi="ar_AE"/>
        </w:rPr>
      </w:r>
      <w:r>
        <w:rPr>
          <w:rtl/>
          <w:cs/>
          <w:lang w:val="ar_AE" w:bidi="ar_AE"/>
        </w:rPr>
        <w:t xml:space="preserve">هنا، </w:t>
      </w:r>
      <w:r>
        <w:rPr>
          <w:b/>
          <w:rtl/>
          <w:cs/>
          <w:lang w:val="ar_AE" w:bidi="ar_AE"/>
        </w:rPr>
        <w:t>أنتم</w:t>
      </w:r>
      <w:r>
        <w:rPr>
          <w:rtl/>
          <w:cs/>
          <w:lang w:val="ar_AE" w:bidi="ar_AE"/>
        </w:rPr>
        <w:t xml:space="preserve"> و</w:t>
      </w:r>
      <w:r>
        <w:rPr>
          <w:b/>
          <w:rtl/>
          <w:cs/>
          <w:lang w:val="ar_AE" w:bidi="ar_AE"/>
        </w:rPr>
        <w:t xml:space="preserve">فَرِيضَتَكُمْ </w:t>
      </w:r>
      <w:r>
        <w:rPr>
          <w:rtl/>
          <w:cs/>
          <w:lang w:val="ar_AE" w:bidi="ar_AE"/>
        </w:rPr>
        <w:t>لا تشيرا ببساطة إلى مدبري إسرائيل؛ بل تشيران إلى مجموعات العُمَّال الإسرائيليين الذين يتولى المدبرون مسؤوليتهم. إذا كان من المفيد في لغتك، فيمكنك ترجمة المعنى بوضوح. ترجمة بديلة: "ألم تنته فِرَقَكم من المطلوب منها"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14 (#6)</w:t>
      </w:r>
      <w:r>
        <w:rPr>
          <w:rtl/>
          <w:cs/>
          <w:lang w:val="ar_AE" w:bidi="ar_AE"/>
        </w:rPr>
      </w:r>
    </w:p>
    <w:p>
      <w:pPr>
        <w:bidi/>
      </w:pPr>
      <w:r>
        <w:rPr>
          <w:rtl/>
          <w:cs/>
          <w:lang w:val="ar_AE" w:bidi="ar_AE"/>
        </w:rPr>
      </w:r>
      <w:r>
        <w:rPr>
          <w:rtl/>
          <w:cs/>
          <w:lang w:val="ar_AE" w:bidi="ar_AE"/>
        </w:rPr>
        <w:t>כִּ⁠תְמ֣וֹל שִׁלְשֹׁ֔ם</w:t>
      </w:r>
    </w:p>
    <w:p>
      <w:pPr>
        <w:bidi/>
      </w:pPr>
      <w:r>
        <w:rPr>
          <w:rtl/>
          <w:cs/>
          <w:lang w:val="ar_AE" w:bidi="ar_AE"/>
        </w:rPr>
      </w:r>
      <w:r>
        <w:rPr>
          <w:b/>
          <w:rtl/>
          <w:cs/>
          <w:lang w:val="ar_AE" w:bidi="ar_AE"/>
        </w:rPr>
        <w:t>"كَالأَمْسِ وَأَوَّلَ مِنْ أَمْسِ؟"</w:t>
      </w:r>
    </w:p>
    <w:p>
      <w:pPr>
        <w:bidi/>
      </w:pPr>
      <w:r>
        <w:rPr>
          <w:rtl/>
          <w:cs/>
          <w:lang w:val="ar_AE" w:bidi="ar_AE"/>
        </w:rPr>
      </w:r>
      <w:r>
        <w:rPr>
          <w:rtl/>
          <w:cs/>
          <w:lang w:val="ar_AE" w:bidi="ar_AE"/>
        </w:rPr>
        <w:t xml:space="preserve">هذا تعبير اصطلاحي عبري يعني "في الماضي". وهنا يشير تحديدًا إلى الوقت قبل أن يتوقف المصريون عن إعطاء بني إسرائيل التبن. انظر كيف ترجمت هذا في </w:t>
      </w:r>
      <w:r>
        <w:rPr>
          <w:rtl/>
          <w:cs/>
          <w:lang w:val="ar_AE" w:bidi="ar_AE"/>
        </w:rPr>
        <w:t>5:7</w:t>
      </w:r>
      <w:r>
        <w:rPr>
          <w:rtl/>
          <w:cs/>
          <w:lang w:val="ar_AE" w:bidi="ar_AE"/>
        </w:rPr>
        <w:t xml:space="preserve"> ترجمة بديلة: "من قبل" أو "سابقًا"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14 (#7)</w:t>
      </w:r>
      <w:r>
        <w:rPr>
          <w:rtl/>
          <w:cs/>
          <w:lang w:val="ar_AE" w:bidi="ar_AE"/>
        </w:rPr>
      </w:r>
    </w:p>
    <w:p>
      <w:pPr>
        <w:bidi/>
      </w:pPr>
      <w:r>
        <w:rPr>
          <w:rtl/>
          <w:cs/>
          <w:lang w:val="ar_AE" w:bidi="ar_AE"/>
        </w:rPr>
      </w:r>
      <w:r>
        <w:rPr>
          <w:rtl/>
          <w:cs/>
          <w:lang w:val="ar_AE" w:bidi="ar_AE"/>
        </w:rPr>
        <w:t>גַּם־תְּמ֖וֹל גַּם־הַ⁠יּֽוֹם</w:t>
      </w:r>
    </w:p>
    <w:p>
      <w:pPr>
        <w:bidi/>
      </w:pPr>
      <w:r>
        <w:rPr>
          <w:rtl/>
          <w:cs/>
          <w:lang w:val="ar_AE" w:bidi="ar_AE"/>
        </w:rPr>
      </w:r>
      <w:r>
        <w:rPr>
          <w:b/>
          <w:rtl/>
          <w:cs/>
          <w:lang w:val="ar_AE" w:bidi="ar_AE"/>
        </w:rPr>
        <w:t>"أَمْسِ وَالْيَوْمَ"</w:t>
      </w:r>
    </w:p>
    <w:p>
      <w:pPr>
        <w:bidi/>
      </w:pPr>
      <w:r>
        <w:rPr>
          <w:rtl/>
          <w:cs/>
          <w:lang w:val="ar_AE" w:bidi="ar_AE"/>
        </w:rPr>
      </w:r>
      <w:r>
        <w:rPr>
          <w:rtl/>
          <w:cs/>
          <w:lang w:val="ar_AE" w:bidi="ar_AE"/>
        </w:rPr>
        <w:t>يشير هذا التعبير الزمني إلى الأيام الأخيرة (الأيام السابقة)، تلك التي جاءت بعد أن توقف المصريون عن تزويد بني إسرائيل بالتبن.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15 (#1)</w:t>
      </w:r>
      <w:r>
        <w:rPr>
          <w:rtl/>
          <w:cs/>
          <w:lang w:val="ar_AE" w:bidi="ar_AE"/>
        </w:rPr>
      </w:r>
    </w:p>
    <w:p>
      <w:pPr>
        <w:bidi/>
      </w:pPr>
      <w:r>
        <w:rPr>
          <w:rtl/>
          <w:cs/>
          <w:lang w:val="ar_AE" w:bidi="ar_AE"/>
        </w:rPr>
      </w:r>
      <w:r>
        <w:rPr>
          <w:rtl/>
          <w:cs/>
          <w:lang w:val="ar_AE" w:bidi="ar_AE"/>
        </w:rPr>
        <w:t>וַ⁠יָּבֹ֗אוּ</w:t>
      </w:r>
    </w:p>
    <w:p>
      <w:pPr>
        <w:bidi/>
      </w:pPr>
      <w:r>
        <w:rPr>
          <w:rtl/>
          <w:cs/>
          <w:lang w:val="ar_AE" w:bidi="ar_AE"/>
        </w:rPr>
      </w:r>
      <w:r>
        <w:rPr>
          <w:b/>
          <w:rtl/>
          <w:cs/>
          <w:lang w:val="ar_AE" w:bidi="ar_AE"/>
        </w:rPr>
        <w:t>"ف"</w:t>
      </w:r>
      <w:r>
        <w:rPr>
          <w:rtl/>
          <w:cs/>
          <w:lang w:val="ar_AE" w:bidi="ar_AE"/>
        </w:rPr>
        <w:t xml:space="preserve"> - </w:t>
      </w:r>
      <w:r>
        <w:rPr>
          <w:b/>
          <w:rtl/>
          <w:cs/>
          <w:lang w:val="ar_AE" w:bidi="ar_AE"/>
        </w:rPr>
        <w:t>"أَتَى"</w:t>
      </w:r>
    </w:p>
    <w:p>
      <w:pPr>
        <w:bidi/>
      </w:pPr>
      <w:r>
        <w:rPr>
          <w:rtl/>
          <w:cs/>
          <w:lang w:val="ar_AE" w:bidi="ar_AE"/>
        </w:rPr>
      </w:r>
      <w:r>
        <w:rPr>
          <w:rtl/>
          <w:cs/>
          <w:lang w:val="ar_AE" w:bidi="ar_AE"/>
        </w:rPr>
        <w:t>يبدأ هذا مشهدًا جديدًا، الذي قد يحتاج إلى تحديد بطريقة معينة في لغتك. ذهب مدبرو بني إسرائيل إلى حيث يوجد الفرعون.</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15 (#2)</w:t>
      </w:r>
      <w:r>
        <w:rPr>
          <w:rtl/>
          <w:cs/>
          <w:lang w:val="ar_AE" w:bidi="ar_AE"/>
        </w:rPr>
      </w:r>
    </w:p>
    <w:p>
      <w:pPr>
        <w:bidi/>
      </w:pPr>
      <w:r>
        <w:rPr>
          <w:rtl/>
          <w:cs/>
          <w:lang w:val="ar_AE" w:bidi="ar_AE"/>
        </w:rPr>
      </w:r>
      <w:r>
        <w:rPr>
          <w:rtl/>
          <w:cs/>
          <w:lang w:val="ar_AE" w:bidi="ar_AE"/>
        </w:rPr>
        <w:t>וַ⁠יָּבֹ֗אוּ</w:t>
      </w:r>
    </w:p>
    <w:p>
      <w:pPr>
        <w:bidi/>
      </w:pPr>
      <w:r>
        <w:rPr>
          <w:rtl/>
          <w:cs/>
          <w:lang w:val="ar_AE" w:bidi="ar_AE"/>
        </w:rPr>
      </w:r>
      <w:r>
        <w:rPr>
          <w:b/>
          <w:rtl/>
          <w:cs/>
          <w:lang w:val="ar_AE" w:bidi="ar_AE"/>
        </w:rPr>
        <w:t>"ف"</w:t>
      </w:r>
      <w:r>
        <w:rPr>
          <w:rtl/>
          <w:cs/>
          <w:lang w:val="ar_AE" w:bidi="ar_AE"/>
        </w:rPr>
        <w:t xml:space="preserve"> - </w:t>
      </w:r>
      <w:r>
        <w:rPr>
          <w:b/>
          <w:rtl/>
          <w:cs/>
          <w:lang w:val="ar_AE" w:bidi="ar_AE"/>
        </w:rPr>
        <w:t>"أَتَى"</w:t>
      </w:r>
    </w:p>
    <w:p>
      <w:pPr>
        <w:bidi/>
      </w:pPr>
      <w:r>
        <w:rPr>
          <w:rtl/>
          <w:cs/>
          <w:lang w:val="ar_AE" w:bidi="ar_AE"/>
        </w:rPr>
      </w:r>
      <w:r>
        <w:rPr>
          <w:rtl/>
          <w:cs/>
          <w:lang w:val="ar_AE" w:bidi="ar_AE"/>
        </w:rPr>
        <w:t>ستحتاج إلى تحديد ما إذا كانت "اذهب" أو "تعال" هي الترجمة الأفضل في لغتك.</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15 (#3)</w:t>
      </w:r>
      <w:r>
        <w:rPr>
          <w:rtl/>
          <w:cs/>
          <w:lang w:val="ar_AE" w:bidi="ar_AE"/>
        </w:rPr>
      </w:r>
    </w:p>
    <w:p>
      <w:pPr>
        <w:bidi/>
      </w:pPr>
      <w:r>
        <w:rPr>
          <w:rtl/>
          <w:cs/>
          <w:lang w:val="ar_AE" w:bidi="ar_AE"/>
        </w:rPr>
      </w:r>
      <w:r>
        <w:rPr>
          <w:rtl/>
          <w:cs/>
          <w:lang w:val="ar_AE" w:bidi="ar_AE"/>
        </w:rPr>
        <w:t>לַ⁠עֲבָדֶֽי⁠ךָ</w:t>
      </w:r>
    </w:p>
    <w:p>
      <w:pPr>
        <w:bidi/>
      </w:pPr>
      <w:r>
        <w:rPr>
          <w:rtl/>
          <w:cs/>
          <w:lang w:val="ar_AE" w:bidi="ar_AE"/>
        </w:rPr>
      </w:r>
      <w:r>
        <w:rPr>
          <w:b/>
          <w:rtl/>
          <w:cs/>
          <w:lang w:val="ar_AE" w:bidi="ar_AE"/>
        </w:rPr>
        <w:t>"بِعَبِيدِكَ"</w:t>
      </w:r>
    </w:p>
    <w:p>
      <w:pPr>
        <w:bidi/>
      </w:pPr>
      <w:r>
        <w:rPr>
          <w:rtl/>
          <w:cs/>
          <w:lang w:val="ar_AE" w:bidi="ar_AE"/>
        </w:rPr>
      </w:r>
      <w:r>
        <w:rPr>
          <w:rtl/>
          <w:cs/>
          <w:lang w:val="ar_AE" w:bidi="ar_AE"/>
        </w:rPr>
        <w:t xml:space="preserve">هنا، يستخدم مدبرو بني إسرائيل مصطلح </w:t>
      </w:r>
      <w:r>
        <w:rPr>
          <w:b/>
          <w:rtl/>
          <w:cs/>
          <w:lang w:val="ar_AE" w:bidi="ar_AE"/>
        </w:rPr>
        <w:t>عبيدك</w:t>
      </w:r>
      <w:r>
        <w:rPr>
          <w:rtl/>
          <w:cs/>
          <w:lang w:val="ar_AE" w:bidi="ar_AE"/>
        </w:rPr>
        <w:t xml:space="preserve"> للإشارة إلى أنفسهم بصيغة الغائب كوسيلة لإظهار التواضع. ومن الممكن أيضًا أنهم يقصدون تضمين جميع الإسرائيليين. كلا الخيارين صالح إذا كان يجب على لغتك تحديد من يُقصد بـ "عبيدك". ترجمة بديلة: "بنا"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16 (#1)</w:t>
      </w:r>
      <w:r>
        <w:rPr>
          <w:rtl/>
          <w:cs/>
          <w:lang w:val="ar_AE" w:bidi="ar_AE"/>
        </w:rPr>
      </w:r>
    </w:p>
    <w:p>
      <w:pPr>
        <w:bidi/>
      </w:pPr>
      <w:r>
        <w:rPr>
          <w:rtl/>
          <w:cs/>
          <w:lang w:val="ar_AE" w:bidi="ar_AE"/>
        </w:rPr>
      </w:r>
      <w:r>
        <w:rPr>
          <w:rtl/>
          <w:cs/>
          <w:lang w:val="ar_AE" w:bidi="ar_AE"/>
        </w:rPr>
        <w:t>תֶּ֗בֶן אֵ֤ין נִתָּן֙ לַ⁠עֲבָדֶ֔י⁠ךָ</w:t>
      </w:r>
    </w:p>
    <w:p>
      <w:pPr>
        <w:bidi/>
      </w:pPr>
      <w:r>
        <w:rPr>
          <w:rtl/>
          <w:cs/>
          <w:lang w:val="ar_AE" w:bidi="ar_AE"/>
        </w:rPr>
      </w:r>
      <w:r>
        <w:rPr>
          <w:b/>
          <w:rtl/>
          <w:cs/>
          <w:lang w:val="ar_AE" w:bidi="ar_AE"/>
        </w:rPr>
        <w:t>"اَلتِّبْنُ لَيْسَ يُعْطَى لِعَبِيدِكَ"</w:t>
      </w:r>
    </w:p>
    <w:p>
      <w:pPr>
        <w:bidi/>
      </w:pPr>
      <w:r>
        <w:rPr>
          <w:rtl/>
          <w:cs/>
          <w:lang w:val="ar_AE" w:bidi="ar_AE"/>
        </w:rPr>
      </w:r>
      <w:r>
        <w:rPr>
          <w:rtl/>
          <w:cs/>
          <w:lang w:val="ar_AE" w:bidi="ar_AE"/>
        </w:rPr>
        <w:t>لا يحدد النص من الذي لا يعطيهم التبن. لكن من السياق، يظهر أن المُسَخِّرين، وبالتبعية، فرعون نفسه هم الذين لا يقومون بذلك. إذا كانت لغتك لا تستخدم الصيغة المبنية للمجهول بهذه الطريقة، فيمكنك التعبير عن الفكرة بصيغة مبنية للمعلوم أو بطريقة أخرى تكون مناسبة في لغتك. ترجمة بديلة: "أنتم لا تعطون عبيدكم أي تبن."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16 (#2)</w:t>
      </w:r>
      <w:r>
        <w:rPr>
          <w:rtl/>
          <w:cs/>
          <w:lang w:val="ar_AE" w:bidi="ar_AE"/>
        </w:rPr>
      </w:r>
    </w:p>
    <w:p>
      <w:pPr>
        <w:bidi/>
      </w:pPr>
      <w:r>
        <w:rPr>
          <w:rtl/>
          <w:cs/>
          <w:lang w:val="ar_AE" w:bidi="ar_AE"/>
        </w:rPr>
      </w:r>
      <w:r>
        <w:rPr>
          <w:rtl/>
          <w:cs/>
          <w:lang w:val="ar_AE" w:bidi="ar_AE"/>
        </w:rPr>
        <w:t>לַ⁠עֲבָדֶ֔י⁠ךָ &amp; עֲבָדֶ֛י⁠ךָ</w:t>
      </w:r>
    </w:p>
    <w:p>
      <w:pPr>
        <w:bidi/>
      </w:pPr>
      <w:r>
        <w:rPr>
          <w:rtl/>
          <w:cs/>
          <w:lang w:val="ar_AE" w:bidi="ar_AE"/>
        </w:rPr>
      </w:r>
      <w:r>
        <w:rPr>
          <w:b/>
          <w:rtl/>
          <w:cs/>
          <w:lang w:val="ar_AE" w:bidi="ar_AE"/>
        </w:rPr>
        <w:t>"لِعَبِيدِكَ."</w:t>
      </w:r>
      <w:r>
        <w:rPr>
          <w:rtl/>
          <w:cs/>
          <w:lang w:val="ar_AE" w:bidi="ar_AE"/>
        </w:rPr>
        <w:t xml:space="preserve"> - </w:t>
      </w:r>
      <w:r>
        <w:rPr>
          <w:b/>
          <w:rtl/>
          <w:cs/>
          <w:lang w:val="ar_AE" w:bidi="ar_AE"/>
        </w:rPr>
        <w:t>"عَبِيدُكَ"</w:t>
      </w:r>
    </w:p>
    <w:p>
      <w:pPr>
        <w:bidi/>
      </w:pPr>
      <w:r>
        <w:rPr>
          <w:rtl/>
          <w:cs/>
          <w:lang w:val="ar_AE" w:bidi="ar_AE"/>
        </w:rPr>
      </w:r>
      <w:r>
        <w:rPr>
          <w:rtl/>
          <w:cs/>
          <w:lang w:val="ar_AE" w:bidi="ar_AE"/>
        </w:rPr>
        <w:t xml:space="preserve">هنا، يستخدم مدبرو بني إسرائيل مصطلح </w:t>
      </w:r>
      <w:r>
        <w:rPr>
          <w:b/>
          <w:rtl/>
          <w:cs/>
          <w:lang w:val="ar_AE" w:bidi="ar_AE"/>
        </w:rPr>
        <w:t>عبيدك</w:t>
      </w:r>
      <w:r>
        <w:rPr>
          <w:rtl/>
          <w:cs/>
          <w:lang w:val="ar_AE" w:bidi="ar_AE"/>
        </w:rPr>
        <w:t xml:space="preserve"> للإشارة إلى أنفسهم بصيغة الغائب كوسيلة لإظهار التواضع. من الممكن أيضًا أنهم يقصدون تضمين جميع بني إسرائيل. إذا كانت لغتك تتطلب توضيح من المقصود بكلمة "عبيدك" فكلا الخيارين صحيح. ترجمة بديلة: "لنا"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16 (#3)</w:t>
      </w:r>
      <w:r>
        <w:rPr>
          <w:rtl/>
          <w:cs/>
          <w:lang w:val="ar_AE" w:bidi="ar_AE"/>
        </w:rPr>
      </w:r>
    </w:p>
    <w:p>
      <w:pPr>
        <w:bidi/>
      </w:pPr>
      <w:r>
        <w:rPr>
          <w:rtl/>
          <w:cs/>
          <w:lang w:val="ar_AE" w:bidi="ar_AE"/>
        </w:rPr>
      </w:r>
      <w:r>
        <w:rPr>
          <w:rtl/>
          <w:cs/>
          <w:lang w:val="ar_AE" w:bidi="ar_AE"/>
        </w:rPr>
        <w:t>אֹמְרִ֥ים</w:t>
      </w:r>
    </w:p>
    <w:p>
      <w:pPr>
        <w:bidi/>
      </w:pPr>
      <w:r>
        <w:rPr>
          <w:rtl/>
          <w:cs/>
          <w:lang w:val="ar_AE" w:bidi="ar_AE"/>
        </w:rPr>
      </w:r>
      <w:r>
        <w:rPr>
          <w:b/>
          <w:rtl/>
          <w:cs/>
          <w:lang w:val="ar_AE" w:bidi="ar_AE"/>
        </w:rPr>
        <w:t>"يَقُولُونَ لَنَا"</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المُسخِّرين المصريين.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16 (#4)</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"وَهُوَذَا"</w:t>
      </w:r>
    </w:p>
    <w:p>
      <w:pPr>
        <w:bidi/>
      </w:pPr>
      <w:r>
        <w:rPr>
          <w:rtl/>
          <w:cs/>
          <w:lang w:val="ar_AE" w:bidi="ar_AE"/>
        </w:rPr>
      </w:r>
      <w:r>
        <w:rPr>
          <w:rtl/>
          <w:cs/>
          <w:lang w:val="ar_AE" w:bidi="ar_AE"/>
        </w:rPr>
        <w:t xml:space="preserve">كلمة </w:t>
      </w:r>
      <w:r>
        <w:rPr>
          <w:b/>
          <w:rtl/>
          <w:cs/>
          <w:lang w:val="ar_AE" w:bidi="ar_AE"/>
        </w:rPr>
        <w:t xml:space="preserve">هُوَذَا </w:t>
      </w:r>
      <w:r>
        <w:rPr>
          <w:rtl/>
          <w:cs/>
          <w:lang w:val="ar_AE" w:bidi="ar_AE"/>
        </w:rPr>
        <w:t>تُستخدم لجذب الانتباه إلى معلومات مفاجئة تليها.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16 (#5)</w:t>
      </w:r>
      <w:r>
        <w:rPr>
          <w:rtl/>
          <w:cs/>
          <w:lang w:val="ar_AE" w:bidi="ar_AE"/>
        </w:rPr>
      </w:r>
    </w:p>
    <w:p>
      <w:pPr>
        <w:bidi/>
      </w:pPr>
      <w:r>
        <w:rPr>
          <w:rtl/>
          <w:cs/>
          <w:lang w:val="ar_AE" w:bidi="ar_AE"/>
        </w:rPr>
      </w:r>
      <w:r>
        <w:rPr>
          <w:rtl/>
          <w:cs/>
          <w:lang w:val="ar_AE" w:bidi="ar_AE"/>
        </w:rPr>
        <w:t>עֲבָדֶ֛י⁠ךָ מֻכִּ֖ים</w:t>
      </w:r>
    </w:p>
    <w:p>
      <w:pPr>
        <w:bidi/>
      </w:pPr>
      <w:r>
        <w:rPr>
          <w:rtl/>
          <w:cs/>
          <w:lang w:val="ar_AE" w:bidi="ar_AE"/>
        </w:rPr>
      </w:r>
      <w:r>
        <w:rPr>
          <w:b/>
          <w:rtl/>
          <w:cs/>
          <w:lang w:val="ar_AE" w:bidi="ar_AE"/>
        </w:rPr>
        <w:t>"وَهُوَذَا عَبِيدُكَ مَضْرُوبُونَ"</w:t>
      </w:r>
    </w:p>
    <w:p>
      <w:pPr>
        <w:bidi/>
      </w:pPr>
      <w:r>
        <w:rPr>
          <w:rtl/>
          <w:cs/>
          <w:lang w:val="ar_AE" w:bidi="ar_AE"/>
        </w:rPr>
      </w:r>
      <w:r>
        <w:rPr>
          <w:rtl/>
          <w:cs/>
          <w:lang w:val="ar_AE" w:bidi="ar_AE"/>
        </w:rPr>
        <w:t>لا يحدد النص من الذي ضرب مدبري بني إسرائيل. ربما كان إما المسخرون أو شخص ما أمره المسخرون بضرب مدبري بني إسرائيل. إذا كانت لغتك لا تستخدم صيغة المبني للمجهول بهذه الطريقة، فيمكنك التعبير عن الفكرة بصيغة المبني للمعلوم أو بطريقة أخرى تكون مناسبة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16 (#6)</w:t>
      </w:r>
      <w:r>
        <w:rPr>
          <w:rtl/>
          <w:cs/>
          <w:lang w:val="ar_AE" w:bidi="ar_AE"/>
        </w:rPr>
      </w:r>
    </w:p>
    <w:p>
      <w:pPr>
        <w:bidi/>
      </w:pPr>
      <w:r>
        <w:rPr>
          <w:rtl/>
          <w:cs/>
          <w:lang w:val="ar_AE" w:bidi="ar_AE"/>
        </w:rPr>
      </w:r>
      <w:r>
        <w:rPr>
          <w:rtl/>
          <w:cs/>
          <w:lang w:val="ar_AE" w:bidi="ar_AE"/>
        </w:rPr>
        <w:t>וְ⁠חָטָ֥את עַמֶּֽ⁠ךָ</w:t>
      </w:r>
    </w:p>
    <w:p>
      <w:pPr>
        <w:bidi/>
      </w:pPr>
      <w:r>
        <w:rPr>
          <w:rtl/>
          <w:cs/>
          <w:lang w:val="ar_AE" w:bidi="ar_AE"/>
        </w:rPr>
      </w:r>
      <w:r>
        <w:rPr>
          <w:b/>
          <w:rtl/>
          <w:cs/>
          <w:lang w:val="ar_AE" w:bidi="ar_AE"/>
        </w:rPr>
        <w:t>"وَقَدْ أَخْطَأَ شَعْبُكَ"</w:t>
      </w:r>
    </w:p>
    <w:p>
      <w:pPr>
        <w:bidi/>
      </w:pPr>
      <w:r>
        <w:rPr>
          <w:rtl/>
          <w:cs/>
          <w:lang w:val="ar_AE" w:bidi="ar_AE"/>
        </w:rPr>
      </w:r>
      <w:r>
        <w:rPr>
          <w:rtl/>
          <w:cs/>
          <w:lang w:val="ar_AE" w:bidi="ar_AE"/>
        </w:rPr>
        <w:t>يتهم بني إسرائيل فرعون بشكل غير مباشر بارتكاب خطأ. لترجمة ذلك، فكر في طرق مهذبة أو غير مباشرة لتوجيه الاتهامات في ثقافتك.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16 (#7)</w:t>
      </w:r>
      <w:r>
        <w:rPr>
          <w:rtl/>
          <w:cs/>
          <w:lang w:val="ar_AE" w:bidi="ar_AE"/>
        </w:rPr>
      </w:r>
    </w:p>
    <w:p>
      <w:pPr>
        <w:bidi/>
      </w:pPr>
      <w:r>
        <w:rPr>
          <w:rtl/>
          <w:cs/>
          <w:lang w:val="ar_AE" w:bidi="ar_AE"/>
        </w:rPr>
      </w:r>
      <w:r>
        <w:rPr>
          <w:rtl/>
          <w:cs/>
          <w:lang w:val="ar_AE" w:bidi="ar_AE"/>
        </w:rPr>
        <w:t>וְ⁠חָטָ֥את</w:t>
      </w:r>
    </w:p>
    <w:p>
      <w:pPr>
        <w:bidi/>
      </w:pPr>
      <w:r>
        <w:rPr>
          <w:rtl/>
          <w:cs/>
          <w:lang w:val="ar_AE" w:bidi="ar_AE"/>
        </w:rPr>
      </w:r>
      <w:r>
        <w:rPr>
          <w:b/>
          <w:rtl/>
          <w:cs/>
          <w:lang w:val="ar_AE" w:bidi="ar_AE"/>
        </w:rPr>
        <w:t>"وَقَدْ أَخْطَأَ شَعْبُكَ"</w:t>
      </w:r>
    </w:p>
    <w:p>
      <w:pPr>
        <w:bidi/>
      </w:pPr>
      <w:r>
        <w:rPr>
          <w:rtl/>
          <w:cs/>
          <w:lang w:val="ar_AE" w:bidi="ar_AE"/>
        </w:rPr>
      </w:r>
      <w:r>
        <w:rPr>
          <w:rtl/>
          <w:cs/>
          <w:lang w:val="ar_AE" w:bidi="ar_AE"/>
        </w:rPr>
        <w:t>ترجمة بديلة: "ولكنه إثم شعبك"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17 (#1)</w:t>
      </w:r>
      <w:r>
        <w:rPr>
          <w:rtl/>
          <w:cs/>
          <w:lang w:val="ar_AE" w:bidi="ar_AE"/>
        </w:rPr>
      </w:r>
    </w:p>
    <w:p>
      <w:pPr>
        <w:bidi/>
      </w:pPr>
      <w:r>
        <w:rPr>
          <w:rtl/>
          <w:cs/>
          <w:lang w:val="ar_AE" w:bidi="ar_AE"/>
        </w:rPr>
      </w:r>
      <w:r>
        <w:rPr>
          <w:rtl/>
          <w:cs/>
          <w:lang w:val="ar_AE" w:bidi="ar_AE"/>
        </w:rPr>
        <w:t>אַתֶּ֖ם &amp; אַתֶּ֣ם</w:t>
      </w:r>
    </w:p>
    <w:p>
      <w:pPr>
        <w:bidi/>
      </w:pPr>
      <w:r>
        <w:rPr>
          <w:rtl/>
          <w:cs/>
          <w:lang w:val="ar_AE" w:bidi="ar_AE"/>
        </w:rPr>
      </w:r>
      <w:r>
        <w:rPr>
          <w:b/>
          <w:rtl/>
          <w:cs/>
          <w:lang w:val="ar_AE" w:bidi="ar_AE"/>
        </w:rPr>
        <w:t>"أنتم"</w:t>
      </w:r>
      <w:r>
        <w:rPr>
          <w:rtl/>
          <w:cs/>
          <w:lang w:val="ar_AE" w:bidi="ar_AE"/>
        </w:rPr>
        <w:t xml:space="preserve"> - </w:t>
      </w:r>
      <w:r>
        <w:rPr>
          <w:b/>
          <w:rtl/>
          <w:cs/>
          <w:lang w:val="ar_AE" w:bidi="ar_AE"/>
        </w:rPr>
        <w:t>"أنتم"</w:t>
      </w:r>
    </w:p>
    <w:p>
      <w:pPr>
        <w:bidi/>
      </w:pPr>
      <w:r>
        <w:rPr>
          <w:rtl/>
          <w:cs/>
          <w:lang w:val="ar_AE" w:bidi="ar_AE"/>
        </w:rPr>
      </w:r>
      <w:r>
        <w:rPr>
          <w:rtl/>
          <w:cs/>
          <w:lang w:val="ar_AE" w:bidi="ar_AE"/>
        </w:rPr>
        <w:t xml:space="preserve">هذه الاستخدامات للضمير </w:t>
      </w:r>
      <w:r>
        <w:rPr>
          <w:b/>
          <w:rtl/>
          <w:cs/>
          <w:lang w:val="ar_AE" w:bidi="ar_AE"/>
        </w:rPr>
        <w:t>أنت</w:t>
      </w:r>
      <w:r>
        <w:rPr>
          <w:rtl/>
          <w:cs/>
          <w:lang w:val="ar_AE" w:bidi="ar_AE"/>
        </w:rPr>
        <w:t xml:space="preserve"> هي بصيغة الجمع. إذا كانت لغتك تستخدم أشكالًا مختلفة لكلمة "أنت" بناءً على عدد الأشخاص المخاطبين، فاستخدم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17 (#2)</w:t>
      </w:r>
      <w:r>
        <w:rPr>
          <w:rtl/>
          <w:cs/>
          <w:lang w:val="ar_AE" w:bidi="ar_AE"/>
        </w:rPr>
      </w:r>
    </w:p>
    <w:p>
      <w:pPr>
        <w:bidi/>
      </w:pPr>
      <w:r>
        <w:rPr>
          <w:rtl/>
          <w:cs/>
          <w:lang w:val="ar_AE" w:bidi="ar_AE"/>
        </w:rPr>
      </w:r>
      <w:r>
        <w:rPr>
          <w:rtl/>
          <w:cs/>
          <w:lang w:val="ar_AE" w:bidi="ar_AE"/>
        </w:rPr>
        <w:t>נִרְפִּ֥ים אַתֶּ֖ם נִרְפִּ֑ים</w:t>
      </w:r>
    </w:p>
    <w:p>
      <w:pPr>
        <w:bidi/>
      </w:pPr>
      <w:r>
        <w:rPr>
          <w:rtl/>
          <w:cs/>
          <w:lang w:val="ar_AE" w:bidi="ar_AE"/>
        </w:rPr>
      </w:r>
      <w:r>
        <w:rPr>
          <w:b/>
          <w:rtl/>
          <w:cs/>
          <w:lang w:val="ar_AE" w:bidi="ar_AE"/>
        </w:rPr>
        <w:t>"مُتَكَاسِلُونَ أَنْتُمْ، مُتَكَاسِلُونَ"</w:t>
      </w:r>
    </w:p>
    <w:p>
      <w:pPr>
        <w:bidi/>
      </w:pPr>
      <w:r>
        <w:rPr>
          <w:rtl/>
          <w:cs/>
          <w:lang w:val="ar_AE" w:bidi="ar_AE"/>
        </w:rPr>
      </w:r>
      <w:r>
        <w:rPr>
          <w:rtl/>
          <w:cs/>
          <w:lang w:val="ar_AE" w:bidi="ar_AE"/>
        </w:rPr>
        <w:t>إن فرعون يكرر كلامه للتأكيد. في ترجمتك، تيقن من أن فكرة الكسل أو الخمول تتكرر أو تُعزز بطريقة مناسبة. ترجمة بديلة: "أنتم كسالى للغاية"</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17 (#3)</w:t>
      </w:r>
      <w:r>
        <w:rPr>
          <w:rtl/>
          <w:cs/>
          <w:lang w:val="ar_AE" w:bidi="ar_AE"/>
        </w:rPr>
      </w:r>
    </w:p>
    <w:p>
      <w:pPr>
        <w:bidi/>
      </w:pPr>
      <w:r>
        <w:rPr>
          <w:rtl/>
          <w:cs/>
          <w:lang w:val="ar_AE" w:bidi="ar_AE"/>
        </w:rPr>
      </w:r>
      <w:r>
        <w:rPr>
          <w:rtl/>
          <w:cs/>
          <w:lang w:val="ar_AE" w:bidi="ar_AE"/>
        </w:rPr>
        <w:t>נֵלְכָ֖ה נִזְבְּחָ֥ה לַֽ⁠יהוָֽה</w:t>
      </w:r>
    </w:p>
    <w:p>
      <w:pPr>
        <w:bidi/>
      </w:pPr>
      <w:r>
        <w:rPr>
          <w:rtl/>
          <w:cs/>
          <w:lang w:val="ar_AE" w:bidi="ar_AE"/>
        </w:rPr>
      </w:r>
      <w:r>
        <w:rPr>
          <w:b/>
          <w:rtl/>
          <w:cs/>
          <w:lang w:val="ar_AE" w:bidi="ar_AE"/>
        </w:rPr>
        <w:t>"نَذْهَبُ وَنَذْبَحُ لِلرَّبِّ"</w:t>
      </w:r>
    </w:p>
    <w:p>
      <w:pPr>
        <w:bidi/>
      </w:pPr>
      <w:r>
        <w:rPr>
          <w:rtl/>
          <w:cs/>
          <w:lang w:val="ar_AE" w:bidi="ar_AE"/>
        </w:rPr>
      </w:r>
      <w:r>
        <w:rPr>
          <w:rtl/>
          <w:cs/>
          <w:lang w:val="ar_AE" w:bidi="ar_AE"/>
        </w:rPr>
        <w:t>هنا يقتبس فرعون كلام شخص آخر. وهو اقتباس من المستوى الثاني. قد يكون من المفيد لقرائك الإشارة إلى ذلك بوضع علامات اقتباس من المستوى الثاني أو بأي علامات ترقيم أو أشكال أخرى تستخدمها لغتك للإشارة إلى اقتباس داخل 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18 (#1)</w:t>
      </w:r>
      <w:r>
        <w:rPr>
          <w:rtl/>
          <w:cs/>
          <w:lang w:val="ar_AE" w:bidi="ar_AE"/>
        </w:rPr>
      </w:r>
    </w:p>
    <w:p>
      <w:pPr>
        <w:bidi/>
      </w:pPr>
      <w:r>
        <w:rPr>
          <w:rtl/>
          <w:cs/>
          <w:lang w:val="ar_AE" w:bidi="ar_AE"/>
        </w:rPr>
      </w:r>
      <w:r>
        <w:rPr>
          <w:rtl/>
          <w:cs/>
          <w:lang w:val="ar_AE" w:bidi="ar_AE"/>
        </w:rPr>
        <w:t>וְ⁠תֶ֖בֶן לֹא־יִנָּתֵ֣ן לָ⁠כֶ֑ם</w:t>
      </w:r>
    </w:p>
    <w:p>
      <w:pPr>
        <w:bidi/>
      </w:pPr>
      <w:r>
        <w:rPr>
          <w:rtl/>
          <w:cs/>
          <w:lang w:val="ar_AE" w:bidi="ar_AE"/>
        </w:rPr>
      </w:r>
      <w:r>
        <w:rPr>
          <w:b/>
          <w:rtl/>
          <w:cs/>
          <w:lang w:val="ar_AE" w:bidi="ar_AE"/>
        </w:rPr>
        <w:t>"وَتِبْنٌ لاَ يُعْطَى لَكُمْ"</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يمكن أن يكون الفاعل "أنا" (فرعون) أو "نحن" (المصريين أو فرعون ومسخريه) أو "شعبي". انظر الترجمة الإنجليزية UST.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18 (#2)</w:t>
      </w:r>
      <w:r>
        <w:rPr>
          <w:rtl/>
          <w:cs/>
          <w:lang w:val="ar_AE" w:bidi="ar_AE"/>
        </w:rPr>
      </w:r>
    </w:p>
    <w:p>
      <w:pPr>
        <w:bidi/>
      </w:pPr>
      <w:r>
        <w:rPr>
          <w:rtl/>
          <w:cs/>
          <w:lang w:val="ar_AE" w:bidi="ar_AE"/>
        </w:rPr>
      </w:r>
      <w:r>
        <w:rPr>
          <w:rtl/>
          <w:cs/>
          <w:lang w:val="ar_AE" w:bidi="ar_AE"/>
        </w:rPr>
        <w:t>לָ⁠כֶ֑ם &amp; תִּתֵּֽנּוּ</w:t>
      </w:r>
    </w:p>
    <w:p>
      <w:pPr>
        <w:bidi/>
      </w:pPr>
      <w:r>
        <w:rPr>
          <w:rtl/>
          <w:cs/>
          <w:lang w:val="ar_AE" w:bidi="ar_AE"/>
        </w:rPr>
      </w:r>
      <w:r>
        <w:rPr>
          <w:b/>
          <w:rtl/>
          <w:cs/>
          <w:lang w:val="ar_AE" w:bidi="ar_AE"/>
        </w:rPr>
        <w:t>"لَكُمْ"</w:t>
      </w:r>
      <w:r>
        <w:rPr>
          <w:rtl/>
          <w:cs/>
          <w:lang w:val="ar_AE" w:bidi="ar_AE"/>
        </w:rPr>
        <w:t xml:space="preserve"> - </w:t>
      </w:r>
      <w:r>
        <w:rPr>
          <w:b/>
          <w:rtl/>
          <w:cs/>
          <w:lang w:val="ar_AE" w:bidi="ar_AE"/>
        </w:rPr>
        <w:t>"تُقَدِّمُونَهُ"</w:t>
      </w:r>
    </w:p>
    <w:p>
      <w:pPr>
        <w:bidi/>
      </w:pPr>
      <w:r>
        <w:rPr>
          <w:rtl/>
          <w:cs/>
          <w:lang w:val="ar_AE" w:bidi="ar_AE"/>
        </w:rPr>
      </w:r>
      <w:r>
        <w:rPr>
          <w:rtl/>
          <w:cs/>
          <w:lang w:val="ar_AE" w:bidi="ar_AE"/>
        </w:rPr>
        <w:t xml:space="preserve">هنا، يشير الضمير </w:t>
      </w:r>
      <w:r>
        <w:rPr>
          <w:b/>
          <w:rtl/>
          <w:cs/>
          <w:lang w:val="ar_AE" w:bidi="ar_AE"/>
        </w:rPr>
        <w:t>أنتم</w:t>
      </w:r>
      <w:r>
        <w:rPr>
          <w:rtl/>
          <w:cs/>
          <w:lang w:val="ar_AE" w:bidi="ar_AE"/>
        </w:rPr>
        <w:t xml:space="preserve"> إلى جميع الإسرائيليين أو مدبري الشعب كممثلين لجميع الإسرائيليين. إذا كانت لغتك تستخدم أشكالًا مختلفة من "أنت" اعتمادًا على عدد الأشخاص المخاطبين، فاستخدم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19 (#1)</w:t>
      </w:r>
      <w:r>
        <w:rPr>
          <w:rtl/>
          <w:cs/>
          <w:lang w:val="ar_AE" w:bidi="ar_AE"/>
        </w:rPr>
      </w:r>
    </w:p>
    <w:p>
      <w:pPr>
        <w:bidi/>
      </w:pPr>
      <w:r>
        <w:rPr>
          <w:rtl/>
          <w:cs/>
          <w:lang w:val="ar_AE" w:bidi="ar_AE"/>
        </w:rPr>
      </w:r>
      <w:r>
        <w:rPr>
          <w:rtl/>
          <w:cs/>
          <w:lang w:val="ar_AE" w:bidi="ar_AE"/>
        </w:rPr>
        <w:t>וַ⁠יִּרְא֞וּ שֹֽׁטְרֵ֧י בְנֵֽי־יִשְׂרָאֵ֛ל אֹתָ֖⁠ם בְּ⁠רָ֣ע לֵ⁠אמֹ֑ר לֹא־תִגְרְע֥וּ מִ⁠לִּבְנֵי⁠כֶ֖ם דְּבַר־י֥וֹם בְּ⁠יוֹמֽ⁠וֹ</w:t>
      </w:r>
    </w:p>
    <w:p>
      <w:pPr>
        <w:bidi/>
      </w:pPr>
      <w:r>
        <w:rPr>
          <w:rtl/>
          <w:cs/>
          <w:lang w:val="ar_AE" w:bidi="ar_AE"/>
        </w:rPr>
      </w:r>
      <w:r>
        <w:rPr>
          <w:b/>
          <w:rtl/>
          <w:cs/>
          <w:lang w:val="ar_AE" w:bidi="ar_AE"/>
        </w:rPr>
        <w:t>"فَرَأَى مُدَبِّرُو بَنِي إِسْرَائِيلَ أَنْفُسَهُمْ فِي بَلِيَّةٍ إِذْ قِيلَ لَهُمْ لاَ تُنَقِّصُوا مِنْ لِبْنِكُمْ أَمْرَ كُلِّ يَوْمٍ بِيَوْمِهِ"</w:t>
      </w:r>
    </w:p>
    <w:p>
      <w:pPr>
        <w:bidi/>
      </w:pPr>
      <w:r>
        <w:rPr>
          <w:rtl/>
          <w:cs/>
          <w:lang w:val="ar_AE" w:bidi="ar_AE"/>
        </w:rPr>
      </w:r>
      <w:r>
        <w:rPr>
          <w:rtl/>
          <w:cs/>
          <w:lang w:val="ar_AE" w:bidi="ar_AE"/>
        </w:rPr>
        <w:t>إذا كان ذلك أنسب وأكثر طبيعية في لغتك، فيمكنك عكس ترتيب هذه العبارات، حيث إن العبارة الثانية تقدم السبب للنتيجة التي تصفها العبارة الأولى. انظر إلى الترجمة الإنجليزية UST.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19 (#2)</w:t>
      </w:r>
      <w:r>
        <w:rPr>
          <w:rtl/>
          <w:cs/>
          <w:lang w:val="ar_AE" w:bidi="ar_AE"/>
        </w:rPr>
      </w:r>
    </w:p>
    <w:p>
      <w:pPr>
        <w:bidi/>
      </w:pPr>
      <w:r>
        <w:rPr>
          <w:rtl/>
          <w:cs/>
          <w:lang w:val="ar_AE" w:bidi="ar_AE"/>
        </w:rPr>
      </w:r>
      <w:r>
        <w:rPr>
          <w:rtl/>
          <w:cs/>
          <w:lang w:val="ar_AE" w:bidi="ar_AE"/>
        </w:rPr>
        <w:t>אֹתָ֖⁠ם</w:t>
      </w:r>
    </w:p>
    <w:p>
      <w:pPr>
        <w:bidi/>
      </w:pPr>
      <w:r>
        <w:rPr>
          <w:rtl/>
          <w:cs/>
          <w:lang w:val="ar_AE" w:bidi="ar_AE"/>
        </w:rPr>
      </w:r>
      <w:r>
        <w:rPr>
          <w:b/>
          <w:rtl/>
          <w:cs/>
          <w:lang w:val="ar_AE" w:bidi="ar_AE"/>
        </w:rPr>
        <w:t>"أنفسهم"</w:t>
      </w:r>
    </w:p>
    <w:p>
      <w:pPr>
        <w:bidi/>
      </w:pPr>
      <w:r>
        <w:rPr>
          <w:rtl/>
          <w:cs/>
          <w:lang w:val="ar_AE" w:bidi="ar_AE"/>
        </w:rPr>
      </w:r>
      <w:r>
        <w:rPr>
          <w:rtl/>
          <w:cs/>
          <w:lang w:val="ar_AE" w:bidi="ar_AE"/>
        </w:rPr>
        <w:t>هنا يكون مدبرو الشعب هم الفاعل والمفعول به في نفس الوقت، لأنهم يفكرون في وضعهم الخاص. استخدم طريقة مناسبة في لغتك للإشارة إلى ذلك.</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19 (#3)</w:t>
      </w:r>
      <w:r>
        <w:rPr>
          <w:rtl/>
          <w:cs/>
          <w:lang w:val="ar_AE" w:bidi="ar_AE"/>
        </w:rPr>
      </w:r>
    </w:p>
    <w:p>
      <w:pPr>
        <w:bidi/>
      </w:pPr>
      <w:r>
        <w:rPr>
          <w:rtl/>
          <w:cs/>
          <w:lang w:val="ar_AE" w:bidi="ar_AE"/>
        </w:rPr>
      </w:r>
      <w:r>
        <w:rPr>
          <w:rtl/>
          <w:cs/>
          <w:lang w:val="ar_AE" w:bidi="ar_AE"/>
        </w:rPr>
        <w:t>וַ⁠יִּרְא֞וּ &amp; אֹתָ֖⁠ם בְּ⁠רָ֣ע לֵ⁠אמֹ֑ר</w:t>
      </w:r>
    </w:p>
    <w:p>
      <w:pPr>
        <w:bidi/>
      </w:pPr>
      <w:r>
        <w:rPr>
          <w:rtl/>
          <w:cs/>
          <w:lang w:val="ar_AE" w:bidi="ar_AE"/>
        </w:rPr>
      </w:r>
      <w:r>
        <w:rPr>
          <w:b/>
          <w:rtl/>
          <w:cs/>
          <w:lang w:val="ar_AE" w:bidi="ar_AE"/>
        </w:rPr>
        <w:t>"ف"</w:t>
      </w:r>
      <w:r>
        <w:rPr>
          <w:rtl/>
          <w:cs/>
          <w:lang w:val="ar_AE" w:bidi="ar_AE"/>
        </w:rPr>
        <w:t xml:space="preserve"> - </w:t>
      </w:r>
      <w:r>
        <w:rPr>
          <w:b/>
          <w:rtl/>
          <w:cs/>
          <w:lang w:val="ar_AE" w:bidi="ar_AE"/>
        </w:rPr>
        <w:t>"رَأَى مُدَبِّرُو بَنِي إِسْرَائِيلَ أَنْفُسَهُمْ فِي بَلِيَّةٍ إِذْ قِيلَ"</w:t>
      </w:r>
    </w:p>
    <w:p>
      <w:pPr>
        <w:bidi/>
      </w:pPr>
      <w:r>
        <w:rPr>
          <w:rtl/>
          <w:cs/>
          <w:lang w:val="ar_AE" w:bidi="ar_AE"/>
        </w:rPr>
      </w:r>
      <w:r>
        <w:rPr>
          <w:rtl/>
          <w:cs/>
          <w:lang w:val="ar_AE" w:bidi="ar_AE"/>
        </w:rPr>
        <w:t>ترجمة بديلة: "علموا أنهم في ورطة، لأن فرعون قال" أو "أدركوا أنهم في خطر، لأن فرعون 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20 (#1)</w:t>
      </w:r>
      <w:r>
        <w:rPr>
          <w:rtl/>
          <w:cs/>
          <w:lang w:val="ar_AE" w:bidi="ar_AE"/>
        </w:rPr>
      </w:r>
    </w:p>
    <w:p>
      <w:pPr>
        <w:bidi/>
      </w:pPr>
      <w:r>
        <w:rPr>
          <w:rtl/>
          <w:cs/>
          <w:lang w:val="ar_AE" w:bidi="ar_AE"/>
        </w:rPr>
      </w:r>
      <w:r>
        <w:rPr>
          <w:rtl/>
          <w:cs/>
          <w:lang w:val="ar_AE" w:bidi="ar_AE"/>
        </w:rPr>
        <w:t>וַֽ⁠יִּפְגְּעוּ֙</w:t>
      </w:r>
    </w:p>
    <w:p>
      <w:pPr>
        <w:bidi/>
      </w:pPr>
      <w:r>
        <w:rPr>
          <w:rtl/>
          <w:cs/>
          <w:lang w:val="ar_AE" w:bidi="ar_AE"/>
        </w:rPr>
      </w:r>
      <w:r>
        <w:rPr>
          <w:b/>
          <w:rtl/>
          <w:cs/>
          <w:lang w:val="ar_AE" w:bidi="ar_AE"/>
        </w:rPr>
        <w:t>"وَصَادَفُوا"</w:t>
      </w:r>
    </w:p>
    <w:p>
      <w:pPr>
        <w:bidi/>
      </w:pPr>
      <w:r>
        <w:rPr>
          <w:rtl/>
          <w:cs/>
          <w:lang w:val="ar_AE" w:bidi="ar_AE"/>
        </w:rPr>
      </w:r>
      <w:r>
        <w:rPr>
          <w:rtl/>
          <w:cs/>
          <w:lang w:val="ar_AE" w:bidi="ar_AE"/>
        </w:rPr>
        <w:t>يبدأ هنا مشهد جديد، والذي قد يحتاج إلى أن يتم تحديده بطريقة معينة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20 (#2)</w:t>
      </w:r>
      <w:r>
        <w:rPr>
          <w:rtl/>
          <w:cs/>
          <w:lang w:val="ar_AE" w:bidi="ar_AE"/>
        </w:rPr>
      </w:r>
    </w:p>
    <w:p>
      <w:pPr>
        <w:bidi/>
      </w:pPr>
      <w:r>
        <w:rPr>
          <w:rtl/>
          <w:cs/>
          <w:lang w:val="ar_AE" w:bidi="ar_AE"/>
        </w:rPr>
      </w:r>
      <w:r>
        <w:rPr>
          <w:rtl/>
          <w:cs/>
          <w:lang w:val="ar_AE" w:bidi="ar_AE"/>
        </w:rPr>
        <w:t>וַֽ⁠יִּפְגְּעוּ֙ &amp; לִ⁠קְרָאתָ֑⁠ם בְּ⁠צֵאתָ֖⁠ם</w:t>
      </w:r>
    </w:p>
    <w:p>
      <w:pPr>
        <w:bidi/>
      </w:pPr>
      <w:r>
        <w:rPr>
          <w:rtl/>
          <w:cs/>
          <w:lang w:val="ar_AE" w:bidi="ar_AE"/>
        </w:rPr>
      </w:r>
      <w:r>
        <w:rPr>
          <w:b/>
          <w:rtl/>
          <w:cs/>
          <w:lang w:val="ar_AE" w:bidi="ar_AE"/>
        </w:rPr>
        <w:t>"وَصَادَفُوا"</w:t>
      </w:r>
      <w:r>
        <w:rPr>
          <w:rtl/>
          <w:cs/>
          <w:lang w:val="ar_AE" w:bidi="ar_AE"/>
        </w:rPr>
        <w:t xml:space="preserve"> - </w:t>
      </w:r>
      <w:r>
        <w:rPr>
          <w:b/>
          <w:rtl/>
          <w:cs/>
          <w:lang w:val="ar_AE" w:bidi="ar_AE"/>
        </w:rPr>
        <w:t>"وَاقِفَيْنِ لِلِقَائِهِمْ حِينَ خَرَجُوا"</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مدبري الشعب.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21 (#1)</w:t>
      </w:r>
      <w:r>
        <w:rPr>
          <w:rtl/>
          <w:cs/>
          <w:lang w:val="ar_AE" w:bidi="ar_AE"/>
        </w:rPr>
      </w:r>
    </w:p>
    <w:p>
      <w:pPr>
        <w:bidi/>
      </w:pPr>
      <w:r>
        <w:rPr>
          <w:rtl/>
          <w:cs/>
          <w:lang w:val="ar_AE" w:bidi="ar_AE"/>
        </w:rPr>
      </w:r>
      <w:r>
        <w:rPr>
          <w:rtl/>
          <w:cs/>
          <w:lang w:val="ar_AE" w:bidi="ar_AE"/>
        </w:rPr>
        <w:t>יֵ֧רֶא יְהוָ֛ה עֲלֵי⁠כֶ֖ם וְ⁠יִשְׁפֹּ֑ט</w:t>
      </w:r>
    </w:p>
    <w:p>
      <w:pPr>
        <w:bidi/>
      </w:pPr>
      <w:r>
        <w:rPr>
          <w:rtl/>
          <w:cs/>
          <w:lang w:val="ar_AE" w:bidi="ar_AE"/>
        </w:rPr>
      </w:r>
      <w:r>
        <w:rPr>
          <w:b/>
          <w:rtl/>
          <w:cs/>
          <w:lang w:val="ar_AE" w:bidi="ar_AE"/>
        </w:rPr>
        <w:t>"يَنْظُرُ الرَّبُّ إِلَيْكُمَا وَيَقْضِي"</w:t>
      </w:r>
    </w:p>
    <w:p>
      <w:pPr>
        <w:bidi/>
      </w:pPr>
      <w:r>
        <w:rPr>
          <w:rtl/>
          <w:cs/>
          <w:lang w:val="ar_AE" w:bidi="ar_AE"/>
        </w:rPr>
      </w:r>
      <w:r>
        <w:rPr>
          <w:rtl/>
          <w:cs/>
          <w:lang w:val="ar_AE" w:bidi="ar_AE"/>
        </w:rPr>
        <w:t>استخدم مدبرو بني إسرائيل هذه الصيغة لكي يدينوا ويلعنوا موسى وهارون.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21 (#2)</w:t>
      </w:r>
      <w:r>
        <w:rPr>
          <w:rtl/>
          <w:cs/>
          <w:lang w:val="ar_AE" w:bidi="ar_AE"/>
        </w:rPr>
      </w:r>
    </w:p>
    <w:p>
      <w:pPr>
        <w:bidi/>
      </w:pPr>
      <w:r>
        <w:rPr>
          <w:rtl/>
          <w:cs/>
          <w:lang w:val="ar_AE" w:bidi="ar_AE"/>
        </w:rPr>
      </w:r>
      <w:r>
        <w:rPr>
          <w:rtl/>
          <w:cs/>
          <w:lang w:val="ar_AE" w:bidi="ar_AE"/>
        </w:rPr>
        <w:t>עֲלֵי⁠כֶ֖ם וְ⁠יִשְׁפֹּ֑ט</w:t>
      </w:r>
    </w:p>
    <w:p>
      <w:pPr>
        <w:bidi/>
      </w:pPr>
      <w:r>
        <w:rPr>
          <w:rtl/>
          <w:cs/>
          <w:lang w:val="ar_AE" w:bidi="ar_AE"/>
        </w:rPr>
      </w:r>
      <w:r>
        <w:rPr>
          <w:b/>
          <w:rtl/>
          <w:cs/>
          <w:lang w:val="ar_AE" w:bidi="ar_AE"/>
        </w:rPr>
        <w:t>"يَنْظُرُ الرَّبُّ إِلَيْكُمَا وَيَقْضِي"</w:t>
      </w:r>
    </w:p>
    <w:p>
      <w:pPr>
        <w:bidi/>
      </w:pPr>
      <w:r>
        <w:rPr>
          <w:rtl/>
          <w:cs/>
          <w:lang w:val="ar_AE" w:bidi="ar_AE"/>
        </w:rPr>
      </w:r>
      <w:r>
        <w:rPr>
          <w:rtl/>
          <w:cs/>
          <w:lang w:val="ar_AE" w:bidi="ar_AE"/>
        </w:rPr>
        <w:t xml:space="preserve">الضمير </w:t>
      </w:r>
      <w:r>
        <w:rPr>
          <w:b/>
          <w:rtl/>
          <w:cs/>
          <w:lang w:val="ar_AE" w:bidi="ar_AE"/>
        </w:rPr>
        <w:t>أنتما</w:t>
      </w:r>
      <w:r>
        <w:rPr>
          <w:rtl/>
          <w:cs/>
          <w:lang w:val="ar_AE" w:bidi="ar_AE"/>
        </w:rPr>
        <w:t xml:space="preserve"> يشير إلى موسى وهارون. إذا كانت لغتك تستخدم أشكالًا مختلفة من "أنت" اعتمادًا على عدد الأشخاص المخاطبين، فاستخدم صيغة المثنى أو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21 (#3)</w:t>
      </w:r>
      <w:r>
        <w:rPr>
          <w:rtl/>
          <w:cs/>
          <w:lang w:val="ar_AE" w:bidi="ar_AE"/>
        </w:rPr>
      </w:r>
    </w:p>
    <w:p>
      <w:pPr>
        <w:bidi/>
      </w:pPr>
      <w:r>
        <w:rPr>
          <w:rtl/>
          <w:cs/>
          <w:lang w:val="ar_AE" w:bidi="ar_AE"/>
        </w:rPr>
      </w:r>
      <w:r>
        <w:rPr>
          <w:rtl/>
          <w:cs/>
          <w:lang w:val="ar_AE" w:bidi="ar_AE"/>
        </w:rPr>
        <w:t>הִבְאַשְׁתֶּ֣ם אֶת־רֵיחֵ֗⁠נוּ בְּ⁠עֵינֵ֤י פַרְעֹה֙ וּ⁠בְ⁠עֵינֵ֣י עֲבָדָ֔י⁠ו</w:t>
      </w:r>
    </w:p>
    <w:p>
      <w:pPr>
        <w:bidi/>
      </w:pPr>
      <w:r>
        <w:rPr>
          <w:rtl/>
          <w:cs/>
          <w:lang w:val="ar_AE" w:bidi="ar_AE"/>
        </w:rPr>
      </w:r>
      <w:r>
        <w:rPr>
          <w:b/>
          <w:rtl/>
          <w:cs/>
          <w:lang w:val="ar_AE" w:bidi="ar_AE"/>
        </w:rPr>
        <w:t>"لأَنَّكُمَا أَنْتَنْتُمَا رَائِحَتَنَا فِي عَيْنَيْ فِرْعَوْنَ وَفِي عُيُونِ عَبِيدِهِ"</w:t>
      </w:r>
    </w:p>
    <w:p>
      <w:pPr>
        <w:bidi/>
      </w:pPr>
      <w:r>
        <w:rPr>
          <w:rtl/>
          <w:cs/>
          <w:lang w:val="ar_AE" w:bidi="ar_AE"/>
        </w:rPr>
      </w:r>
      <w:r>
        <w:rPr>
          <w:rtl/>
          <w:cs/>
          <w:lang w:val="ar_AE" w:bidi="ar_AE"/>
        </w:rPr>
        <w:t>تجاوب المصريون مع بني إسرائيل كما يتجاوبون مع رائحة كريهة. إذا لم يفهم قراؤك ما تعنيه هذه الصورة في هذا السياق، فيمكنك استخدام استعارة مشابهة من ثقافتك. أو بدلًا من ذلك، يمكنك التعبير عن المعنى بوضوح. ترجمة بديلة: "لقد جعلتما فرعون وخدامه يكرهوننا"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21 (#4)</w:t>
      </w:r>
      <w:r>
        <w:rPr>
          <w:rtl/>
          <w:cs/>
          <w:lang w:val="ar_AE" w:bidi="ar_AE"/>
        </w:rPr>
      </w:r>
    </w:p>
    <w:p>
      <w:pPr>
        <w:bidi/>
      </w:pPr>
      <w:r>
        <w:rPr>
          <w:rtl/>
          <w:cs/>
          <w:lang w:val="ar_AE" w:bidi="ar_AE"/>
        </w:rPr>
      </w:r>
      <w:r>
        <w:rPr>
          <w:rtl/>
          <w:cs/>
          <w:lang w:val="ar_AE" w:bidi="ar_AE"/>
        </w:rPr>
        <w:t>חֶ֥רֶב בְּ⁠יָדָ֖⁠ם</w:t>
      </w:r>
    </w:p>
    <w:p>
      <w:pPr>
        <w:bidi/>
      </w:pPr>
      <w:r>
        <w:rPr>
          <w:rtl/>
          <w:cs/>
          <w:lang w:val="ar_AE" w:bidi="ar_AE"/>
        </w:rPr>
      </w:r>
      <w:r>
        <w:rPr>
          <w:b/>
          <w:rtl/>
          <w:cs/>
          <w:lang w:val="ar_AE" w:bidi="ar_AE"/>
        </w:rPr>
        <w:t>"تُعْطِيَا سَيْفًا فِي أَيْدِيهِمْ"</w:t>
      </w:r>
    </w:p>
    <w:p>
      <w:pPr>
        <w:bidi/>
      </w:pPr>
      <w:r>
        <w:rPr>
          <w:rtl/>
          <w:cs/>
          <w:lang w:val="ar_AE" w:bidi="ar_AE"/>
        </w:rPr>
      </w:r>
      <w:r>
        <w:rPr>
          <w:rtl/>
          <w:cs/>
          <w:lang w:val="ar_AE" w:bidi="ar_AE"/>
        </w:rPr>
        <w:t xml:space="preserve">هنا، عبارة </w:t>
      </w:r>
      <w:r>
        <w:rPr>
          <w:b/>
          <w:rtl/>
          <w:cs/>
          <w:lang w:val="ar_AE" w:bidi="ar_AE"/>
        </w:rPr>
        <w:t>سيف في أيديهم</w:t>
      </w:r>
      <w:r>
        <w:rPr>
          <w:rtl/>
          <w:cs/>
          <w:lang w:val="ar_AE" w:bidi="ar_AE"/>
        </w:rPr>
        <w:t xml:space="preserve"> هى كناية عن "سبب في عقولهم". حيث يخشى الإسرائيليون أن يشعر المصريون أنهم يفعلون الشيء الصحيح إذا قتلوا الإسرائيليين، لأن موسى وهارون يقدمان مطالب للملك ولأن المصريين يرون الإسرائيليين كسالى وخطرين. إذا كان من المفيد في لغتك، فيمكنك استخدام تعبير مشابه أو لغة واضحة. ترجمة بديلة: "لهم سبب ليعتقدوا أنهم سيكونون على حق"</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22 (#1)</w:t>
      </w:r>
      <w:r>
        <w:rPr>
          <w:rtl/>
          <w:cs/>
          <w:lang w:val="ar_AE" w:bidi="ar_AE"/>
        </w:rPr>
      </w:r>
    </w:p>
    <w:p>
      <w:pPr>
        <w:bidi/>
      </w:pPr>
      <w:r>
        <w:rPr>
          <w:rtl/>
          <w:cs/>
          <w:lang w:val="ar_AE" w:bidi="ar_AE"/>
        </w:rPr>
      </w:r>
      <w:r>
        <w:rPr>
          <w:rtl/>
          <w:cs/>
          <w:lang w:val="ar_AE" w:bidi="ar_AE"/>
        </w:rPr>
        <w:t>לָ֥⁠מָּה זֶּ֖ה שְׁלַחְתָּֽ⁠נִי</w:t>
      </w:r>
    </w:p>
    <w:p>
      <w:pPr>
        <w:bidi/>
      </w:pPr>
      <w:r>
        <w:rPr>
          <w:rtl/>
          <w:cs/>
          <w:lang w:val="ar_AE" w:bidi="ar_AE"/>
        </w:rPr>
      </w:r>
      <w:r>
        <w:rPr>
          <w:b/>
          <w:rtl/>
          <w:cs/>
          <w:lang w:val="ar_AE" w:bidi="ar_AE"/>
        </w:rPr>
        <w:t>"لِمَاذَا أَرْسَلْتَنِي؟"</w:t>
      </w:r>
    </w:p>
    <w:p>
      <w:pPr>
        <w:bidi/>
      </w:pPr>
      <w:r>
        <w:rPr>
          <w:rtl/>
          <w:cs/>
          <w:lang w:val="ar_AE" w:bidi="ar_AE"/>
        </w:rPr>
      </w:r>
      <w:r>
        <w:rPr>
          <w:rtl/>
          <w:cs/>
          <w:lang w:val="ar_AE" w:bidi="ar_AE"/>
        </w:rPr>
        <w:t xml:space="preserve">هذا السؤال يظهر مدى خيبة أمل وإحباط موسى من أن المصريين كانوا يعاملون بني إسرائيل بقسوة أكبر الآن. وهو يعبر عن اعتقاده بأن الله تسبب في حدوث عكس ما وعد به. إذا لم تكن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"ظننت أنك أرسلتني لإنقاذهم."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23 (#1)</w:t>
      </w:r>
      <w:r>
        <w:rPr>
          <w:rtl/>
          <w:cs/>
          <w:lang w:val="ar_AE" w:bidi="ar_AE"/>
        </w:rPr>
      </w:r>
    </w:p>
    <w:p>
      <w:pPr>
        <w:bidi/>
      </w:pPr>
      <w:r>
        <w:rPr>
          <w:rtl/>
          <w:cs/>
          <w:lang w:val="ar_AE" w:bidi="ar_AE"/>
        </w:rPr>
      </w:r>
      <w:r>
        <w:rPr>
          <w:rtl/>
          <w:cs/>
          <w:lang w:val="ar_AE" w:bidi="ar_AE"/>
        </w:rPr>
        <w:t>בִּ⁠שְׁמֶ֔⁠ךָ</w:t>
      </w:r>
    </w:p>
    <w:p>
      <w:pPr>
        <w:bidi/>
      </w:pPr>
      <w:r>
        <w:rPr>
          <w:rtl/>
          <w:cs/>
          <w:lang w:val="ar_AE" w:bidi="ar_AE"/>
        </w:rPr>
      </w:r>
      <w:r>
        <w:rPr>
          <w:b/>
          <w:rtl/>
          <w:cs/>
          <w:lang w:val="ar_AE" w:bidi="ar_AE"/>
        </w:rPr>
        <w:t>"باسمك"</w:t>
      </w:r>
    </w:p>
    <w:p>
      <w:pPr>
        <w:bidi/>
      </w:pPr>
      <w:r>
        <w:rPr>
          <w:rtl/>
          <w:cs/>
          <w:lang w:val="ar_AE" w:bidi="ar_AE"/>
        </w:rPr>
      </w:r>
      <w:r>
        <w:rPr>
          <w:rtl/>
          <w:cs/>
          <w:lang w:val="ar_AE" w:bidi="ar_AE"/>
        </w:rPr>
        <w:t xml:space="preserve">هنا، تشير كلمة </w:t>
      </w:r>
      <w:r>
        <w:rPr>
          <w:b/>
          <w:rtl/>
          <w:cs/>
          <w:lang w:val="ar_AE" w:bidi="ar_AE"/>
        </w:rPr>
        <w:t>باسمك</w:t>
      </w:r>
      <w:r>
        <w:rPr>
          <w:rtl/>
          <w:cs/>
          <w:lang w:val="ar_AE" w:bidi="ar_AE"/>
        </w:rPr>
        <w:t xml:space="preserve"> إلى أن موسى كان ينقل رسالة الرب (يهوه). إذا كان ذلك مفيدًا في لغتك، فيمكنك استخدام تعبير مشابه أو لغة واضحة. ترجمة بديلة: "لك" أو "رسالتك 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23 (#2)</w:t>
      </w:r>
      <w:r>
        <w:rPr>
          <w:rtl/>
          <w:cs/>
          <w:lang w:val="ar_AE" w:bidi="ar_AE"/>
        </w:rPr>
      </w:r>
    </w:p>
    <w:p>
      <w:pPr>
        <w:bidi/>
      </w:pPr>
      <w:r>
        <w:rPr>
          <w:rtl/>
          <w:cs/>
          <w:lang w:val="ar_AE" w:bidi="ar_AE"/>
        </w:rPr>
      </w:r>
      <w:r>
        <w:rPr>
          <w:rtl/>
          <w:cs/>
          <w:lang w:val="ar_AE" w:bidi="ar_AE"/>
        </w:rPr>
        <w:t>וְ⁠הַצֵּ֥ל לֹא־הִצַּ֖לְתָּ</w:t>
      </w:r>
    </w:p>
    <w:p>
      <w:pPr>
        <w:bidi/>
      </w:pPr>
      <w:r>
        <w:rPr>
          <w:rtl/>
          <w:cs/>
          <w:lang w:val="ar_AE" w:bidi="ar_AE"/>
        </w:rPr>
      </w:r>
      <w:r>
        <w:rPr>
          <w:b/>
          <w:rtl/>
          <w:cs/>
          <w:lang w:val="ar_AE" w:bidi="ar_AE"/>
        </w:rPr>
        <w:t>"وَأَنْتَ لَمْ تُخَلِّصْ شَعْبَكَ"</w:t>
      </w:r>
    </w:p>
    <w:p>
      <w:pPr>
        <w:bidi/>
      </w:pPr>
      <w:r>
        <w:rPr>
          <w:rtl/>
          <w:cs/>
          <w:lang w:val="ar_AE" w:bidi="ar_AE"/>
        </w:rPr>
      </w:r>
      <w:r>
        <w:rPr>
          <w:rtl/>
          <w:cs/>
          <w:lang w:val="ar_AE" w:bidi="ar_AE"/>
        </w:rPr>
        <w:t xml:space="preserve">في اللغة العبرية، يتم تكرار الفعل </w:t>
      </w:r>
      <w:r>
        <w:rPr>
          <w:b/>
          <w:rtl/>
          <w:cs/>
          <w:lang w:val="ar_AE" w:bidi="ar_AE"/>
        </w:rPr>
        <w:t xml:space="preserve">تُخَلِّصْ </w:t>
      </w:r>
      <w:r>
        <w:rPr>
          <w:rtl/>
          <w:cs/>
          <w:lang w:val="ar_AE" w:bidi="ar_AE"/>
        </w:rPr>
        <w:t>للتأكيد. إذا كان ذلك مفيدًا في لغتك، فيمكنك استخدام تعبير مماثل أو استخدام لغة واضحة.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إلى أصحاح 6</w:t>
      </w:r>
      <w:r>
        <w:rPr>
          <w:rtl/>
          <w:cs/>
          <w:lang w:val="ar_AE" w:bidi="ar_AE"/>
        </w:rPr>
      </w:r>
    </w:p>
    <w:p>
      <w:pPr>
        <w:pStyle w:val="Heading3"/>
        <w:bidi/>
      </w:pPr>
      <w:r>
        <w:rPr>
          <w:rtl/>
          <w:cs/>
          <w:lang w:val="ar_AE" w:bidi="ar_AE"/>
        </w:rPr>
        <w:t>البنية والتنسيق</w:t>
      </w:r>
    </w:p>
    <w:p>
      <w:pPr>
        <w:pStyle w:val="ListBullet"/>
        <w:bidi/>
        <w:spacing w:line="240" w:lineRule="auto"/>
        <w:ind w:left="720"/>
      </w:pPr>
      <w:r>
        <w:rPr>
          <w:rtl/>
          <w:cs/>
          <w:lang w:val="ar_AE" w:bidi="ar_AE"/>
        </w:rPr>
      </w:r>
      <w:r>
        <w:rPr>
          <w:rtl/>
          <w:cs/>
          <w:lang w:val="ar_AE" w:bidi="ar_AE"/>
        </w:rPr>
        <w:t>المقطعان 1–13، 28–30: الرب يعيد تكليفه لموسى بعد الأحداث السيئة المذكورة في الأصحاح الخامس</w:t>
      </w:r>
    </w:p>
    <w:p>
      <w:pPr>
        <w:pStyle w:val="ListBullet"/>
        <w:bidi/>
        <w:spacing w:line="240" w:lineRule="auto"/>
        <w:ind w:left="720"/>
      </w:pPr>
      <w:r>
        <w:rPr>
          <w:rtl/>
          <w:cs/>
          <w:lang w:val="ar_AE" w:bidi="ar_AE"/>
        </w:rPr>
      </w:r>
      <w:r>
        <w:rPr>
          <w:rtl/>
          <w:cs/>
          <w:lang w:val="ar_AE" w:bidi="ar_AE"/>
        </w:rPr>
        <w:t>المقطع 14–27: نسب موسى وهارون</w:t>
      </w:r>
    </w:p>
    <w:p>
      <w:pPr>
        <w:pStyle w:val="Heading3"/>
        <w:bidi/>
      </w:pPr>
      <w:r>
        <w:rPr>
          <w:rtl/>
          <w:cs/>
          <w:lang w:val="ar_AE" w:bidi="ar_AE"/>
        </w:rPr>
        <w:t>التحديات المحتملة لترجمة هذا الأصحاح</w:t>
      </w:r>
    </w:p>
    <w:p>
      <w:pPr>
        <w:pStyle w:val="Heading4"/>
        <w:bidi/>
      </w:pPr>
      <w:r>
        <w:rPr>
          <w:rtl/>
          <w:cs/>
          <w:lang w:val="ar_AE" w:bidi="ar_AE"/>
        </w:rPr>
        <w:t>تكرار الأحداث:</w:t>
      </w:r>
    </w:p>
    <w:p>
      <w:pPr>
        <w:bidi/>
      </w:pPr>
      <w:r>
        <w:rPr>
          <w:rtl/>
          <w:cs/>
          <w:lang w:val="ar_AE" w:bidi="ar_AE"/>
        </w:rPr>
      </w:r>
      <w:r>
        <w:rPr>
          <w:rtl/>
          <w:cs/>
          <w:lang w:val="ar_AE" w:bidi="ar_AE"/>
        </w:rPr>
        <w:t>يبدو أن معظم محتوى هذا الأصحاح يشبه كثيرًا الأحداث والحوار في الأصحاحات 3–4. بغرض الاتساق، ينبغي للمترجمين الرجوع إلى الترجمات التي أقروها قبلًا مع مراعاة عدم تطابق هذه الرواية تطابقًا تامًا. أيضًا، المقطع 10–12 والمقطع 28–30 متشابهان كثيرًا. قد تكون هذه الأحداث إعادة تكليف لموسى. بعد مواجهته الأولى مع فرعون التي نحت منحى بالغ السوء ويبدو أن بني إسرائيل يرفضون الله، فالرب يذكر موسى بوعوده وقوته.</w:t>
      </w:r>
    </w:p>
    <w:p>
      <w:pPr>
        <w:pStyle w:val="Heading4"/>
        <w:bidi/>
      </w:pPr>
      <w:r>
        <w:rPr>
          <w:rtl/>
          <w:cs/>
          <w:lang w:val="ar_AE" w:bidi="ar_AE"/>
        </w:rPr>
        <w:t>الإشارة إلى الله</w:t>
      </w:r>
    </w:p>
    <w:p>
      <w:pPr>
        <w:bidi/>
      </w:pPr>
      <w:r>
        <w:rPr>
          <w:rtl/>
          <w:cs/>
          <w:lang w:val="ar_AE" w:bidi="ar_AE"/>
        </w:rPr>
      </w:r>
      <w:r>
        <w:rPr>
          <w:rtl/>
          <w:cs/>
          <w:lang w:val="ar_AE" w:bidi="ar_AE"/>
        </w:rPr>
        <w:t>اسم الله (</w:t>
      </w:r>
      <w:r>
        <w:rPr>
          <w:b/>
          <w:rtl/>
          <w:cs/>
          <w:lang w:val="ar_AE" w:bidi="ar_AE"/>
        </w:rPr>
        <w:t>يهوه</w:t>
      </w:r>
      <w:r>
        <w:rPr>
          <w:rtl/>
          <w:cs/>
          <w:lang w:val="ar_AE" w:bidi="ar_AE"/>
        </w:rPr>
        <w:t>) ولقب الله (</w:t>
      </w:r>
      <w:r>
        <w:rPr>
          <w:b/>
          <w:rtl/>
          <w:cs/>
          <w:lang w:val="ar_AE" w:bidi="ar_AE"/>
        </w:rPr>
        <w:t>إيل شَدَّاي</w:t>
      </w:r>
      <w:r>
        <w:rPr>
          <w:rtl/>
          <w:cs/>
          <w:lang w:val="ar_AE" w:bidi="ar_AE"/>
        </w:rPr>
        <w:t>) مذكوران في هذا الأصحاح (</w:t>
      </w:r>
      <w:r>
        <w:rPr>
          <w:rtl/>
          <w:cs/>
          <w:lang w:val="ar_AE" w:bidi="ar_AE"/>
        </w:rPr>
        <w:t>6:2</w:t>
      </w:r>
      <w:r>
        <w:rPr>
          <w:rtl/>
          <w:cs/>
          <w:lang w:val="ar_AE" w:bidi="ar_AE"/>
        </w:rPr>
        <w:t>/-</w:t>
      </w:r>
      <w:r>
        <w:rPr>
          <w:rtl/>
          <w:cs/>
          <w:lang w:val="ar_AE" w:bidi="ar_AE"/>
        </w:rPr>
        <w:t>6:3</w:t>
      </w:r>
      <w:r>
        <w:rPr>
          <w:rtl/>
          <w:cs/>
          <w:lang w:val="ar_AE" w:bidi="ar_AE"/>
        </w:rPr>
        <w:t>). المعنى الدقيق لإيل شَدَّاي غير معروف، لكن يعتقد معظم العلماء أنه يعني شيئًا مثل "القدير". إن المترجمين الذين عملوا على سفر التكوين قد يحتاروا في العبارة التي تقول إن إبراهيم، وإسحاق، ويعقوب لم يعرفوا الرب باسم يهوه.</w:t>
      </w:r>
    </w:p>
    <w:p>
      <w:pPr>
        <w:pStyle w:val="Heading4"/>
        <w:bidi/>
      </w:pPr>
      <w:r>
        <w:rPr>
          <w:rtl/>
          <w:cs/>
          <w:lang w:val="ar_AE" w:bidi="ar_AE"/>
        </w:rPr>
        <w:t>تحديات أخرى محتملة في الترجمة:</w:t>
      </w:r>
    </w:p>
    <w:p>
      <w:pPr>
        <w:bidi/>
      </w:pPr>
      <w:r>
        <w:rPr>
          <w:rtl/>
          <w:cs/>
          <w:lang w:val="ar_AE" w:bidi="ar_AE"/>
        </w:rPr>
      </w:r>
      <w:r>
        <w:rPr>
          <w:rtl/>
          <w:cs/>
          <w:lang w:val="ar_AE" w:bidi="ar_AE"/>
        </w:rPr>
        <w:t>يُخصص جزء كبير من الأصحاح لنسب موسى وهارون، بمزيد من التوضيح. بعض الأشخاص المذكورين في النسب عاشوا لفترات أطول بكثير مما هو معتاد للبشر اليوم. إذا لم يكن المترجمون على دراية بطول حياة الناس في العصور الأولى من التاريخ (كما هو مسجل في سفر التكوين، خاصة في الأصحاح الخامس)، فقد تربكهم مثل هذه المعرفة.</w:t>
      </w:r>
    </w:p>
    <w:p>
      <w:pPr>
        <w:pStyle w:val="Heading3"/>
        <w:bidi/>
      </w:pPr>
      <w:r>
        <w:rPr>
          <w:rtl/>
          <w:cs/>
          <w:lang w:val="ar_AE" w:bidi="ar_AE"/>
        </w:rPr>
        <w:t>تحليل المفاهيم في هذا الأصحاح</w:t>
      </w:r>
    </w:p>
    <w:p>
      <w:pPr>
        <w:pStyle w:val="Heading4"/>
        <w:bidi/>
      </w:pPr>
      <w:r>
        <w:rPr>
          <w:rtl/>
          <w:cs/>
          <w:lang w:val="ar_AE" w:bidi="ar_AE"/>
        </w:rPr>
        <w:t>أرض الميعاد</w:t>
      </w:r>
    </w:p>
    <w:p>
      <w:pPr>
        <w:bidi/>
      </w:pPr>
      <w:r>
        <w:rPr>
          <w:rtl/>
          <w:cs/>
          <w:lang w:val="ar_AE" w:bidi="ar_AE"/>
        </w:rPr>
      </w:r>
      <w:r>
        <w:rPr>
          <w:rtl/>
          <w:cs/>
          <w:lang w:val="ar_AE" w:bidi="ar_AE"/>
        </w:rPr>
        <w:t xml:space="preserve">وفقًا للعهد الذي أبرمه الرب مع إبراهيم، ليست مصر موطن الشعب العبري. موطنهم هو أرض الميعاد في كنعان. يجب أن يعود الشعب إلى موطنهم في أرضهم. (انظر: </w:t>
      </w:r>
      <w:r>
        <w:rPr>
          <w:rtl/>
          <w:cs/>
          <w:lang w:val="ar_AE" w:bidi="ar_AE"/>
        </w:rPr>
        <w:t>العهد</w:t>
      </w:r>
      <w:r>
        <w:rPr>
          <w:rtl/>
          <w:cs/>
          <w:lang w:val="ar_AE" w:bidi="ar_AE"/>
        </w:rPr>
        <w:t xml:space="preserve"> و</w:t>
      </w:r>
      <w:r>
        <w:rPr>
          <w:rtl/>
          <w:cs/>
          <w:lang w:val="ar_AE" w:bidi="ar_AE"/>
        </w:rPr>
        <w:t>أرض الميعاد</w:t>
      </w:r>
      <w:r>
        <w:rPr>
          <w:rtl/>
          <w:cs/>
          <w:lang w:val="ar_AE" w:bidi="ar_AE"/>
        </w:rPr>
        <w:t>)</w:t>
      </w:r>
    </w:p>
    <w:p>
      <w:pPr>
        <w:pStyle w:val="Heading4"/>
        <w:bidi/>
      </w:pPr>
      <w:r>
        <w:rPr>
          <w:rtl/>
          <w:cs/>
          <w:lang w:val="ar_AE" w:bidi="ar_AE"/>
        </w:rPr>
        <w:t>الله وشعبه</w:t>
      </w:r>
    </w:p>
    <w:p>
      <w:pPr>
        <w:bidi/>
      </w:pPr>
      <w:r>
        <w:rPr>
          <w:rtl/>
          <w:cs/>
          <w:lang w:val="ar_AE" w:bidi="ar_AE"/>
        </w:rPr>
      </w:r>
      <w:r>
        <w:rPr>
          <w:rtl/>
          <w:cs/>
          <w:lang w:val="ar_AE" w:bidi="ar_AE"/>
        </w:rPr>
        <w:t>في الآية 7، نلاحظ الإشارة إلى موضوع كتابي مهم للغاية، وهو أن الله هو "إلهكم" والعلاقة الخاصة التي يتمتع بها شعبه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 (#1)</w:t>
      </w:r>
      <w:r>
        <w:rPr>
          <w:rtl/>
          <w:cs/>
          <w:lang w:val="ar_AE" w:bidi="ar_AE"/>
        </w:rPr>
      </w:r>
    </w:p>
    <w:p>
      <w:pPr>
        <w:bidi/>
      </w:pPr>
      <w:r>
        <w:rPr>
          <w:rtl/>
          <w:cs/>
          <w:lang w:val="ar_AE" w:bidi="ar_AE"/>
        </w:rPr>
      </w:r>
      <w:r>
        <w:rPr>
          <w:rtl/>
          <w:cs/>
          <w:lang w:val="ar_AE" w:bidi="ar_AE"/>
        </w:rPr>
        <w:t>עַתָּ֣ה תִרְאֶ֔ה אֲשֶׁ֥ר אֶֽעֱשֶׂ֖ה לְ⁠פַרְעֹ֑ה כִּ֣י בְ⁠יָ֤ד חֲזָקָה֙ יְשַׁלְּחֵ֔⁠ם וּ⁠בְ⁠יָ֣ד חֲזָקָ֔ה יְגָרְשֵׁ֖⁠ם מֵ⁠אַרְצֽ⁠וֹ</w:t>
      </w:r>
    </w:p>
    <w:p>
      <w:pPr>
        <w:bidi/>
      </w:pPr>
      <w:r>
        <w:rPr>
          <w:rtl/>
          <w:cs/>
          <w:lang w:val="ar_AE" w:bidi="ar_AE"/>
        </w:rPr>
      </w:r>
      <w:r>
        <w:rPr>
          <w:b/>
          <w:rtl/>
          <w:cs/>
          <w:lang w:val="ar_AE" w:bidi="ar_AE"/>
        </w:rPr>
        <w:t>"الآنَ تَنْظُرُ مَا أَنَا أَفْعَلُ بِفِرْعَوْنَ. فَإِنَّهُ بِيَدٍ قَوِيَّةٍ يُطْلِقُهُمْ، وَبِيَدٍ قَوِيَّةٍ يَطْرُدُهُمْ مِنْ أَرْضِهِ"</w:t>
      </w:r>
    </w:p>
    <w:p>
      <w:pPr>
        <w:bidi/>
      </w:pPr>
      <w:r>
        <w:rPr>
          <w:rtl/>
          <w:cs/>
          <w:lang w:val="ar_AE" w:bidi="ar_AE"/>
        </w:rPr>
      </w:r>
      <w:r>
        <w:rPr>
          <w:rtl/>
          <w:cs/>
          <w:lang w:val="ar_AE" w:bidi="ar_AE"/>
        </w:rPr>
        <w:t>هذا اقتباس مباشر. قد يكون من المفيد لقرائك الإشارة إلى ذلك بوضع علامات الاقتباس من المستوى الأول أو بأي علامات ترقيم أو أشكال أخرى تستخدمها لغتك للإشارة إلى الاقتباس. وقد تكون هناك اقتباسات أخرى في هذا الإصحاح؛ سيتم تمييزها بنفس علامات الترقيم، لكنها لن تحتوي على ملاحظاتها الخاصة إلا إذا كان هناك شيء فريد بشأنها.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 (#2)</w:t>
      </w:r>
      <w:r>
        <w:rPr>
          <w:rtl/>
          <w:cs/>
          <w:lang w:val="ar_AE" w:bidi="ar_AE"/>
        </w:rPr>
      </w:r>
    </w:p>
    <w:p>
      <w:pPr>
        <w:bidi/>
      </w:pPr>
      <w:r>
        <w:rPr>
          <w:rtl/>
          <w:cs/>
          <w:lang w:val="ar_AE" w:bidi="ar_AE"/>
        </w:rPr>
      </w:r>
      <w:r>
        <w:rPr>
          <w:rtl/>
          <w:cs/>
          <w:lang w:val="ar_AE" w:bidi="ar_AE"/>
        </w:rPr>
        <w:t>עַתָּ֣ה</w:t>
      </w:r>
    </w:p>
    <w:p>
      <w:pPr>
        <w:bidi/>
      </w:pPr>
      <w:r>
        <w:rPr>
          <w:rtl/>
          <w:cs/>
          <w:lang w:val="ar_AE" w:bidi="ar_AE"/>
        </w:rPr>
      </w:r>
      <w:r>
        <w:rPr>
          <w:b/>
          <w:rtl/>
          <w:cs/>
          <w:lang w:val="ar_AE" w:bidi="ar_AE"/>
        </w:rPr>
        <w:t>"الآن"</w:t>
      </w:r>
    </w:p>
    <w:p>
      <w:pPr>
        <w:bidi/>
      </w:pPr>
      <w:r>
        <w:rPr>
          <w:rtl/>
          <w:cs/>
          <w:lang w:val="ar_AE" w:bidi="ar_AE"/>
        </w:rPr>
      </w:r>
      <w:r>
        <w:rPr>
          <w:rtl/>
          <w:cs/>
          <w:lang w:val="ar_AE" w:bidi="ar_AE"/>
        </w:rPr>
        <w:t>يشير هذا إلى الأحداث المستقبلية التي ستبدأ قريبًا جدًا. ترجمة بديلة: "في الأمد القريب" أو "قريبًا جدًا"</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 (#3)</w:t>
      </w:r>
      <w:r>
        <w:rPr>
          <w:rtl/>
          <w:cs/>
          <w:lang w:val="ar_AE" w:bidi="ar_AE"/>
        </w:rPr>
      </w:r>
    </w:p>
    <w:p>
      <w:pPr>
        <w:bidi/>
      </w:pPr>
      <w:r>
        <w:rPr>
          <w:rtl/>
          <w:cs/>
          <w:lang w:val="ar_AE" w:bidi="ar_AE"/>
        </w:rPr>
      </w:r>
      <w:r>
        <w:rPr>
          <w:rtl/>
          <w:cs/>
          <w:lang w:val="ar_AE" w:bidi="ar_AE"/>
        </w:rPr>
        <w:t>בְ⁠יָ֤ד חֲזָקָה֙ &amp; וּ⁠בְ⁠יָ֣ד חֲזָקָ֔ה</w:t>
      </w:r>
    </w:p>
    <w:p>
      <w:pPr>
        <w:bidi/>
      </w:pPr>
      <w:r>
        <w:rPr>
          <w:rtl/>
          <w:cs/>
          <w:lang w:val="ar_AE" w:bidi="ar_AE"/>
        </w:rPr>
      </w:r>
      <w:r>
        <w:rPr>
          <w:b/>
          <w:rtl/>
          <w:cs/>
          <w:lang w:val="ar_AE" w:bidi="ar_AE"/>
        </w:rPr>
        <w:t>"بيد قوية"</w:t>
      </w:r>
      <w:r>
        <w:rPr>
          <w:rtl/>
          <w:cs/>
          <w:lang w:val="ar_AE" w:bidi="ar_AE"/>
        </w:rPr>
        <w:t xml:space="preserve"> - </w:t>
      </w:r>
      <w:r>
        <w:rPr>
          <w:b/>
          <w:rtl/>
          <w:cs/>
          <w:lang w:val="ar_AE" w:bidi="ar_AE"/>
        </w:rPr>
        <w:t>"وبيد قوية"</w:t>
      </w:r>
    </w:p>
    <w:p>
      <w:pPr>
        <w:bidi/>
      </w:pPr>
      <w:r>
        <w:rPr>
          <w:rtl/>
          <w:cs/>
          <w:lang w:val="ar_AE" w:bidi="ar_AE"/>
        </w:rPr>
      </w:r>
      <w:r>
        <w:rPr>
          <w:rtl/>
          <w:cs/>
          <w:lang w:val="ar_AE" w:bidi="ar_AE"/>
        </w:rPr>
        <w:t xml:space="preserve">هنا، كلمة </w:t>
      </w:r>
      <w:r>
        <w:rPr>
          <w:b/>
          <w:rtl/>
          <w:cs/>
          <w:lang w:val="ar_AE" w:bidi="ar_AE"/>
        </w:rPr>
        <w:t>اليد</w:t>
      </w:r>
      <w:r>
        <w:rPr>
          <w:rtl/>
          <w:cs/>
          <w:lang w:val="ar_AE" w:bidi="ar_AE"/>
        </w:rPr>
        <w:t xml:space="preserve"> هي مجاز يشير إلى السلطة. إذا كان ذلك مفيدًا في لغتك، فيمكنك استخدام تعبير مماثل أو لغة واضحة. ترجمة بديلة: "بسلطة قوية... وبسلطة قوية"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 (#4)</w:t>
      </w:r>
      <w:r>
        <w:rPr>
          <w:rtl/>
          <w:cs/>
          <w:lang w:val="ar_AE" w:bidi="ar_AE"/>
        </w:rPr>
      </w:r>
    </w:p>
    <w:p>
      <w:pPr>
        <w:bidi/>
      </w:pPr>
      <w:r>
        <w:rPr>
          <w:rtl/>
          <w:cs/>
          <w:lang w:val="ar_AE" w:bidi="ar_AE"/>
        </w:rPr>
      </w:r>
      <w:r>
        <w:rPr>
          <w:rtl/>
          <w:cs/>
          <w:lang w:val="ar_AE" w:bidi="ar_AE"/>
        </w:rPr>
        <w:t>בְ⁠יָ֤ד חֲזָקָה֙ &amp; וּ⁠בְ⁠יָ֣ד חֲזָקָ֔ה</w:t>
      </w:r>
    </w:p>
    <w:p>
      <w:pPr>
        <w:bidi/>
      </w:pPr>
      <w:r>
        <w:rPr>
          <w:rtl/>
          <w:cs/>
          <w:lang w:val="ar_AE" w:bidi="ar_AE"/>
        </w:rPr>
      </w:r>
      <w:r>
        <w:rPr>
          <w:b/>
          <w:rtl/>
          <w:cs/>
          <w:lang w:val="ar_AE" w:bidi="ar_AE"/>
        </w:rPr>
        <w:t>"بيد قوية"</w:t>
      </w:r>
      <w:r>
        <w:rPr>
          <w:rtl/>
          <w:cs/>
          <w:lang w:val="ar_AE" w:bidi="ar_AE"/>
        </w:rPr>
        <w:t xml:space="preserve"> - </w:t>
      </w:r>
      <w:r>
        <w:rPr>
          <w:b/>
          <w:rtl/>
          <w:cs/>
          <w:lang w:val="ar_AE" w:bidi="ar_AE"/>
        </w:rPr>
        <w:t>"وبيد قوية"</w:t>
      </w:r>
    </w:p>
    <w:p>
      <w:pPr>
        <w:bidi/>
      </w:pPr>
      <w:r>
        <w:rPr>
          <w:rtl/>
          <w:cs/>
          <w:lang w:val="ar_AE" w:bidi="ar_AE"/>
        </w:rPr>
      </w:r>
      <w:r>
        <w:rPr>
          <w:rtl/>
          <w:cs/>
          <w:lang w:val="ar_AE" w:bidi="ar_AE"/>
        </w:rPr>
        <w:t xml:space="preserve">لم يتضح في النص إلى مَن تشير كلمة </w:t>
      </w:r>
      <w:r>
        <w:rPr>
          <w:b/>
          <w:rtl/>
          <w:cs/>
          <w:lang w:val="ar_AE" w:bidi="ar_AE"/>
        </w:rPr>
        <w:t>اليد</w:t>
      </w:r>
      <w:r>
        <w:rPr>
          <w:rtl/>
          <w:cs/>
          <w:lang w:val="ar_AE" w:bidi="ar_AE"/>
        </w:rPr>
        <w:t xml:space="preserve"> هنا. والخيارات تشمل: (1) كلاهما يشير إلى يد الله (إجبار فرعون على التصرف) (2) كلاهما يشير إلى يد فرعون (إجبار بني إسرائيل على الخروج) (3) لا يشيران إلى يد نفس الشخص؛ الأول يشير إلى يد الله والثاني إلى يد فرعون. وقد اتبعت الترجمة الإنجليزية UST التفسير الأكثر شيوعًا (1). إذا كان ذلك مفيد في لغتك، فيمكنك استخدام تعبير مشابه أو لغة واضحة. الترجمة البديلة: (1) "بيدي القوية ... وبيدي القوية" (2) "بيده القوية ... وبيده القوية" (3) "بيدي القوية ... وبيده القوية"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 (#5)</w:t>
      </w:r>
      <w:r>
        <w:rPr>
          <w:rtl/>
          <w:cs/>
          <w:lang w:val="ar_AE" w:bidi="ar_AE"/>
        </w:rPr>
      </w:r>
    </w:p>
    <w:p>
      <w:pPr>
        <w:bidi/>
      </w:pPr>
      <w:r>
        <w:rPr>
          <w:rtl/>
          <w:cs/>
          <w:lang w:val="ar_AE" w:bidi="ar_AE"/>
        </w:rPr>
      </w:r>
      <w:r>
        <w:rPr>
          <w:rtl/>
          <w:cs/>
          <w:lang w:val="ar_AE" w:bidi="ar_AE"/>
        </w:rPr>
        <w:t>כִּ֣י בְ⁠יָ֤ד חֲזָקָה֙ יְשַׁלְּחֵ֔⁠ם וּ⁠בְ⁠יָ֣ד חֲזָקָ֔ה יְגָרְשֵׁ֖⁠ם מֵ⁠אַרְצֽ⁠וֹ</w:t>
      </w:r>
    </w:p>
    <w:p>
      <w:pPr>
        <w:bidi/>
      </w:pPr>
      <w:r>
        <w:rPr>
          <w:rtl/>
          <w:cs/>
          <w:lang w:val="ar_AE" w:bidi="ar_AE"/>
        </w:rPr>
      </w:r>
      <w:r>
        <w:rPr>
          <w:b/>
          <w:rtl/>
          <w:cs/>
          <w:lang w:val="ar_AE" w:bidi="ar_AE"/>
        </w:rPr>
        <w:t>"فَإِنَّهُ بِيَدٍ قَوِيَّةٍ يُطْلِقُهُمْ، وَبِيَدٍ قَوِيَّةٍ يَطْرُدُهُمْ مِنْ أَرْضِهِ"</w:t>
      </w:r>
    </w:p>
    <w:p>
      <w:pPr>
        <w:bidi/>
      </w:pPr>
      <w:r>
        <w:rPr>
          <w:rtl/>
          <w:cs/>
          <w:lang w:val="ar_AE" w:bidi="ar_AE"/>
        </w:rPr>
      </w:r>
      <w:r>
        <w:rPr>
          <w:rtl/>
          <w:cs/>
          <w:lang w:val="ar_AE" w:bidi="ar_AE"/>
        </w:rPr>
        <w:t>هاتان العبارتان تعنيان أشياء متشابهة. حيث يقول الله الشيء نفسه مرتين، بطرق متشابهة، وذلك للتأكيد. إذا كان قول الشيء نفسه مرتين قد يكون مربكًا لقرائك، فيمكنك دمج العبارتين في جملة واحدة. ترجمة بديلة: "سأجبره على السماح لشعبي بمغادرة الأرض" ومع ذلك، هناك اختلاف طفيف في المعنى، ويمكنك أيضًا اختيار إبرازه في ترجمتك. حيث إن العبارة الثانية تشدد من فِعْل العبارة الأولى وذلك بتصوير فرعون على أنه لن يكتفي بالسماح للإسرائيليين بالذهاب، بل سيجبرهم على مغادرة الأرض. ترجمة بديلة: "سأجبره على السماح لهم بالذهاب، في الواقع، سأجبره على إجبارهم على مغادرة أرضه"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 (#6)</w:t>
      </w:r>
      <w:r>
        <w:rPr>
          <w:rtl/>
          <w:cs/>
          <w:lang w:val="ar_AE" w:bidi="ar_AE"/>
        </w:rPr>
      </w:r>
    </w:p>
    <w:p>
      <w:pPr>
        <w:bidi/>
      </w:pPr>
      <w:r>
        <w:rPr>
          <w:rtl/>
          <w:cs/>
          <w:lang w:val="ar_AE" w:bidi="ar_AE"/>
        </w:rPr>
      </w:r>
      <w:r>
        <w:rPr>
          <w:rtl/>
          <w:cs/>
          <w:lang w:val="ar_AE" w:bidi="ar_AE"/>
        </w:rPr>
        <w:t>מֵ⁠אַרְצֽ⁠וֹ</w:t>
      </w:r>
    </w:p>
    <w:p>
      <w:pPr>
        <w:bidi/>
      </w:pPr>
      <w:r>
        <w:rPr>
          <w:rtl/>
          <w:cs/>
          <w:lang w:val="ar_AE" w:bidi="ar_AE"/>
        </w:rPr>
      </w:r>
      <w:r>
        <w:rPr>
          <w:b/>
          <w:rtl/>
          <w:cs/>
          <w:lang w:val="ar_AE" w:bidi="ar_AE"/>
        </w:rPr>
        <w:t>"أرضه"</w:t>
      </w:r>
    </w:p>
    <w:p>
      <w:pPr>
        <w:bidi/>
      </w:pPr>
      <w:r>
        <w:rPr>
          <w:rtl/>
          <w:cs/>
          <w:lang w:val="ar_AE" w:bidi="ar_AE"/>
        </w:rPr>
      </w:r>
      <w:r>
        <w:rPr>
          <w:rtl/>
          <w:cs/>
          <w:lang w:val="ar_AE" w:bidi="ar_AE"/>
        </w:rPr>
        <w:t>ترجمة بديلة: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 (#1)</w:t>
      </w:r>
      <w:r>
        <w:rPr>
          <w:rtl/>
          <w:cs/>
          <w:lang w:val="ar_AE" w:bidi="ar_AE"/>
        </w:rPr>
      </w:r>
    </w:p>
    <w:p>
      <w:pPr>
        <w:bidi/>
      </w:pPr>
      <w:r>
        <w:rPr>
          <w:rtl/>
          <w:cs/>
          <w:lang w:val="ar_AE" w:bidi="ar_AE"/>
        </w:rPr>
      </w:r>
      <w:r>
        <w:rPr>
          <w:rtl/>
          <w:cs/>
          <w:lang w:val="ar_AE" w:bidi="ar_AE"/>
        </w:rPr>
        <w:t>וַ⁠יְדַבֵּ֥ר אֱלֹהִ֖ים אֶל־מֹשֶׁ֑ה וַ⁠יֹּ֥אמֶר אֵלָ֖י⁠ו</w:t>
      </w:r>
    </w:p>
    <w:p>
      <w:pPr>
        <w:bidi/>
      </w:pPr>
      <w:r>
        <w:rPr>
          <w:rtl/>
          <w:cs/>
          <w:lang w:val="ar_AE" w:bidi="ar_AE"/>
        </w:rPr>
      </w:r>
      <w:r>
        <w:rPr>
          <w:b/>
          <w:rtl/>
          <w:cs/>
          <w:lang w:val="ar_AE" w:bidi="ar_AE"/>
        </w:rPr>
        <w:t>"ثُمَّ كَلَّمَ اللهُ مُوسَى وَقَالَ لَهُ"</w:t>
      </w:r>
    </w:p>
    <w:p>
      <w:pPr>
        <w:bidi/>
      </w:pPr>
      <w:r>
        <w:rPr>
          <w:rtl/>
          <w:cs/>
          <w:lang w:val="ar_AE" w:bidi="ar_AE"/>
        </w:rPr>
      </w:r>
      <w:r>
        <w:rPr>
          <w:rtl/>
          <w:cs/>
          <w:lang w:val="ar_AE" w:bidi="ar_AE"/>
        </w:rPr>
        <w:t>يوجد انتقال في الحِوار هنا. فقبل هذه الآية، كان الرب (يهوه) يجيب على سؤال موسى بشكل أكثر مباشرة. وفي بداية هذه الآية، يُعاد تقديم الرب (يهوه) باعتباره "الله" لأنه يبدأ في تقديم تصريح توضيحي عن نفسه وعلاقته ببني إسرائيل وآبائهم وكذلك خططه لبني إسرائيل. ويكرر الكثير من هذا المقطع ما قاله يهوه بالفعل لموسى. لذا قد ترغب في التفكير في فاصل مقطعي قبل هذه الآية.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3 (#1)</w:t>
      </w:r>
      <w:r>
        <w:rPr>
          <w:rtl/>
          <w:cs/>
          <w:lang w:val="ar_AE" w:bidi="ar_AE"/>
        </w:rPr>
      </w:r>
    </w:p>
    <w:p>
      <w:pPr>
        <w:bidi/>
      </w:pPr>
      <w:r>
        <w:rPr>
          <w:rtl/>
          <w:cs/>
          <w:lang w:val="ar_AE" w:bidi="ar_AE"/>
        </w:rPr>
      </w:r>
      <w:r>
        <w:rPr>
          <w:rtl/>
          <w:cs/>
          <w:lang w:val="ar_AE" w:bidi="ar_AE"/>
        </w:rPr>
        <w:t>בְּ⁠אֵ֣ל שַׁדָּ֑י</w:t>
      </w:r>
    </w:p>
    <w:p>
      <w:pPr>
        <w:bidi/>
      </w:pPr>
      <w:r>
        <w:rPr>
          <w:rtl/>
          <w:cs/>
          <w:lang w:val="ar_AE" w:bidi="ar_AE"/>
        </w:rPr>
      </w:r>
      <w:r>
        <w:rPr>
          <w:b/>
          <w:rtl/>
          <w:cs/>
          <w:lang w:val="ar_AE" w:bidi="ar_AE"/>
        </w:rPr>
        <w:t>"بِأَنِّي إيل شداي"</w:t>
      </w:r>
    </w:p>
    <w:p>
      <w:pPr>
        <w:bidi/>
      </w:pPr>
      <w:r>
        <w:rPr>
          <w:rtl/>
          <w:cs/>
          <w:lang w:val="ar_AE" w:bidi="ar_AE"/>
        </w:rPr>
      </w:r>
      <w:r>
        <w:rPr>
          <w:b/>
          <w:rtl/>
          <w:cs/>
          <w:lang w:val="ar_AE" w:bidi="ar_AE"/>
        </w:rPr>
        <w:t xml:space="preserve"> إيل شداي</w:t>
      </w:r>
      <w:r>
        <w:rPr>
          <w:rtl/>
          <w:cs/>
          <w:lang w:val="ar_AE" w:bidi="ar_AE"/>
        </w:rPr>
        <w:t xml:space="preserve"> هو لقب لله ويعتقد العديد من العلماء أنه يعني "القادر على كل شيء". ستحتاج إلى أن تقرر ما إذا كنت ستنقل المصطلح إلى لغتك أو ترجمة المعنى. كلا النهجين يحظى بدعم واسع. ترجمة بديلة: "</w:t>
      </w:r>
      <w:r>
        <w:rPr>
          <w:b/>
          <w:rtl/>
          <w:cs/>
          <w:lang w:val="ar_AE" w:bidi="ar_AE"/>
        </w:rPr>
        <w:t>بِأَنِّي الإِلهُ الْقَادِرُ عَلَى كُلِّ شَيْءٍ</w:t>
      </w:r>
      <w:r>
        <w:rPr>
          <w:rtl/>
          <w:cs/>
          <w:lang w:val="ar_AE" w:bidi="ar_AE"/>
        </w:rPr>
        <w:t>"</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3 (#2)</w:t>
      </w:r>
      <w:r>
        <w:rPr>
          <w:rtl/>
          <w:cs/>
          <w:lang w:val="ar_AE" w:bidi="ar_AE"/>
        </w:rPr>
      </w:r>
    </w:p>
    <w:p>
      <w:pPr>
        <w:bidi/>
      </w:pPr>
      <w:r>
        <w:rPr>
          <w:rtl/>
          <w:cs/>
          <w:lang w:val="ar_AE" w:bidi="ar_AE"/>
        </w:rPr>
      </w:r>
      <w:r>
        <w:rPr>
          <w:rtl/>
          <w:cs/>
          <w:lang w:val="ar_AE" w:bidi="ar_AE"/>
        </w:rPr>
        <w:t>וּ⁠שְׁמִ֣⁠י יְהוָ֔ה לֹ֥א נוֹדַ֖עְתִּי לָ⁠הֶֽם</w:t>
      </w:r>
    </w:p>
    <w:p>
      <w:pPr>
        <w:bidi/>
      </w:pPr>
      <w:r>
        <w:rPr>
          <w:rtl/>
          <w:cs/>
          <w:lang w:val="ar_AE" w:bidi="ar_AE"/>
        </w:rPr>
      </w:r>
      <w:r>
        <w:rPr>
          <w:b/>
          <w:rtl/>
          <w:cs/>
          <w:lang w:val="ar_AE" w:bidi="ar_AE"/>
        </w:rPr>
        <w:t>"وَأَمَّا بِاسْمِي يَهْوَهْ فَلَمْ أُعْرَفْ عِنْدَهُمْ"</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"لكنهم لم يعرفوني باسمي يهوه"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3 (#3)</w:t>
      </w:r>
      <w:r>
        <w:rPr>
          <w:rtl/>
          <w:cs/>
          <w:lang w:val="ar_AE" w:bidi="ar_AE"/>
        </w:rPr>
      </w:r>
    </w:p>
    <w:p>
      <w:pPr>
        <w:bidi/>
      </w:pPr>
      <w:r>
        <w:rPr>
          <w:rtl/>
          <w:cs/>
          <w:lang w:val="ar_AE" w:bidi="ar_AE"/>
        </w:rPr>
      </w:r>
      <w:r>
        <w:rPr>
          <w:rtl/>
          <w:cs/>
          <w:lang w:val="ar_AE" w:bidi="ar_AE"/>
        </w:rPr>
        <w:t>וּ⁠שְׁמִ֣⁠י יְהוָ֔ה לֹ֥א נוֹדַ֖עְתִּי לָ⁠הֶֽם</w:t>
      </w:r>
    </w:p>
    <w:p>
      <w:pPr>
        <w:bidi/>
      </w:pPr>
      <w:r>
        <w:rPr>
          <w:rtl/>
          <w:cs/>
          <w:lang w:val="ar_AE" w:bidi="ar_AE"/>
        </w:rPr>
      </w:r>
      <w:r>
        <w:rPr>
          <w:b/>
          <w:rtl/>
          <w:cs/>
          <w:lang w:val="ar_AE" w:bidi="ar_AE"/>
        </w:rPr>
        <w:t>"وَأَمَّا بِاسْمِي يَهْوَهْ فَلَمْ أُعْرَفْ عِنْدَهُمْ"</w:t>
      </w:r>
    </w:p>
    <w:p>
      <w:pPr>
        <w:bidi/>
      </w:pPr>
      <w:r>
        <w:rPr>
          <w:rtl/>
          <w:cs/>
          <w:lang w:val="ar_AE" w:bidi="ar_AE"/>
        </w:rPr>
      </w:r>
      <w:r>
        <w:rPr>
          <w:rtl/>
          <w:cs/>
          <w:lang w:val="ar_AE" w:bidi="ar_AE"/>
        </w:rPr>
        <w:t>من الصعب جدًا فِهم هذه العبارة لأن اسم الله، يهوه، مُستخدم في جميع أنحاء سفر التكوين، بما في ذلك من قِبَل إبراهيم وآخرين. وهناك العديد من النظريات حول ما يعنيه ذلك؛ وجهة النظر التي تتبعها الترجمة الإنجليزية UST هي أن الله الآن يكشف للإسرائيليين معنى أعمق وأكمل لاسمه الإلهي مما عرفه إبراهيم وآخرون. ترجمة بديلة: "لكن اسمي يهوه لم يكن مفهومًا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4 (#1)</w:t>
      </w:r>
      <w:r>
        <w:rPr>
          <w:rtl/>
          <w:cs/>
          <w:lang w:val="ar_AE" w:bidi="ar_AE"/>
        </w:rPr>
      </w:r>
    </w:p>
    <w:p>
      <w:pPr>
        <w:bidi/>
      </w:pPr>
      <w:r>
        <w:rPr>
          <w:rtl/>
          <w:cs/>
          <w:lang w:val="ar_AE" w:bidi="ar_AE"/>
        </w:rPr>
      </w:r>
      <w:r>
        <w:rPr>
          <w:rtl/>
          <w:cs/>
          <w:lang w:val="ar_AE" w:bidi="ar_AE"/>
        </w:rPr>
        <w:t>לָ⁠תֵ֥ת לָ⁠הֶ֖ם אֶת־אֶ֣רֶץ כְּנָ֑עַן</w:t>
      </w:r>
    </w:p>
    <w:p>
      <w:pPr>
        <w:bidi/>
      </w:pPr>
      <w:r>
        <w:rPr>
          <w:rtl/>
          <w:cs/>
          <w:lang w:val="ar_AE" w:bidi="ar_AE"/>
        </w:rPr>
      </w:r>
      <w:r>
        <w:rPr>
          <w:b/>
          <w:rtl/>
          <w:cs/>
          <w:lang w:val="ar_AE" w:bidi="ar_AE"/>
        </w:rPr>
        <w:t>"أَنْ أُعْطِيَهُمْ أَرْضَ كَنْعَانَ"</w:t>
      </w:r>
    </w:p>
    <w:p>
      <w:pPr>
        <w:bidi/>
      </w:pPr>
      <w:r>
        <w:rPr>
          <w:rtl/>
          <w:cs/>
          <w:lang w:val="ar_AE" w:bidi="ar_AE"/>
        </w:rPr>
      </w:r>
      <w:r>
        <w:rPr>
          <w:rtl/>
          <w:cs/>
          <w:lang w:val="ar_AE" w:bidi="ar_AE"/>
        </w:rPr>
        <w:t>هذا هو مضمون وعد العهد من الله لشعبه. قد تحتاج بعض اللغات إلى جعل هذا الجزء اقتباسًا مباشرًا. للقيام بذلك، ابدأ جملة جديدة. ترجمة بديلة: "قلت، 'سأعطيكم أرض كنعان'"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4 (#2)</w:t>
      </w:r>
      <w:r>
        <w:rPr>
          <w:rtl/>
          <w:cs/>
          <w:lang w:val="ar_AE" w:bidi="ar_AE"/>
        </w:rPr>
      </w:r>
    </w:p>
    <w:p>
      <w:pPr>
        <w:bidi/>
      </w:pPr>
      <w:r>
        <w:rPr>
          <w:rtl/>
          <w:cs/>
          <w:lang w:val="ar_AE" w:bidi="ar_AE"/>
        </w:rPr>
      </w:r>
      <w:r>
        <w:rPr>
          <w:rtl/>
          <w:cs/>
          <w:lang w:val="ar_AE" w:bidi="ar_AE"/>
        </w:rPr>
        <w:t>אֵ֛ת אֶ֥רֶץ מְגֻרֵי⁠הֶ֖ם אֲשֶׁר־גָּ֥רוּ בָֽ⁠הּ</w:t>
      </w:r>
    </w:p>
    <w:p>
      <w:pPr>
        <w:bidi/>
      </w:pPr>
      <w:r>
        <w:rPr>
          <w:rtl/>
          <w:cs/>
          <w:lang w:val="ar_AE" w:bidi="ar_AE"/>
        </w:rPr>
      </w:r>
      <w:r>
        <w:rPr>
          <w:b/>
          <w:rtl/>
          <w:cs/>
          <w:lang w:val="ar_AE" w:bidi="ar_AE"/>
        </w:rPr>
        <w:t>"أَرْضَ غُرْبَتِهِمِ الَّتِي تَغَرَّبُوا فِيهَا"</w:t>
      </w:r>
    </w:p>
    <w:p>
      <w:pPr>
        <w:bidi/>
      </w:pPr>
      <w:r>
        <w:rPr>
          <w:rtl/>
          <w:cs/>
          <w:lang w:val="ar_AE" w:bidi="ar_AE"/>
        </w:rPr>
      </w:r>
      <w:r>
        <w:rPr>
          <w:rtl/>
          <w:cs/>
          <w:lang w:val="ar_AE" w:bidi="ar_AE"/>
        </w:rPr>
        <w:t>هاتان العبارتان تعنيان أشياء مماثلة. إذا كان قول الشيء نفسه مرتين قد يكون مربكًا لقرائك، فيمكنك دمج العبارتين في جملة واحدة. ترجمة بديلة: "الأرض التي عاشوا فيها كمقيمين مؤقتين" أو "الأرض التي لم تكن وطنهم ولكنهم عاشوا فيها كغرباء"</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5 (#1)</w:t>
      </w:r>
      <w:r>
        <w:rPr>
          <w:rtl/>
          <w:cs/>
          <w:lang w:val="ar_AE" w:bidi="ar_AE"/>
        </w:rPr>
      </w:r>
    </w:p>
    <w:p>
      <w:pPr>
        <w:bidi/>
      </w:pPr>
      <w:r>
        <w:rPr>
          <w:rtl/>
          <w:cs/>
          <w:lang w:val="ar_AE" w:bidi="ar_AE"/>
        </w:rPr>
      </w:r>
      <w:r>
        <w:rPr>
          <w:rtl/>
          <w:cs/>
          <w:lang w:val="ar_AE" w:bidi="ar_AE"/>
        </w:rPr>
        <w:t>אֶֽת־נַאֲקַת֙</w:t>
      </w:r>
    </w:p>
    <w:p>
      <w:pPr>
        <w:bidi/>
      </w:pPr>
      <w:r>
        <w:rPr>
          <w:rtl/>
          <w:cs/>
          <w:lang w:val="ar_AE" w:bidi="ar_AE"/>
        </w:rPr>
      </w:r>
      <w:r>
        <w:rPr>
          <w:b/>
          <w:rtl/>
          <w:cs/>
          <w:lang w:val="ar_AE" w:bidi="ar_AE"/>
        </w:rPr>
        <w:t>"أنين"</w:t>
      </w:r>
    </w:p>
    <w:p>
      <w:pPr>
        <w:bidi/>
      </w:pPr>
      <w:r>
        <w:rPr>
          <w:rtl/>
          <w:cs/>
          <w:lang w:val="ar_AE" w:bidi="ar_AE"/>
        </w:rPr>
      </w:r>
      <w:r>
        <w:rPr>
          <w:rtl/>
          <w:cs/>
          <w:lang w:val="ar_AE" w:bidi="ar_AE"/>
        </w:rPr>
        <w:t xml:space="preserve">هنا، كلمة </w:t>
      </w:r>
      <w:r>
        <w:rPr>
          <w:b/>
          <w:rtl/>
          <w:cs/>
          <w:lang w:val="ar_AE" w:bidi="ar_AE"/>
        </w:rPr>
        <w:t>أنين ت</w:t>
      </w:r>
      <w:r>
        <w:rPr>
          <w:rtl/>
          <w:cs/>
          <w:lang w:val="ar_AE" w:bidi="ar_AE"/>
        </w:rPr>
        <w:t>عني إصدار أصوات حزينة بسبب الألم والمعاناة.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5 (#2)</w:t>
      </w:r>
      <w:r>
        <w:rPr>
          <w:rtl/>
          <w:cs/>
          <w:lang w:val="ar_AE" w:bidi="ar_AE"/>
        </w:rPr>
      </w:r>
    </w:p>
    <w:p>
      <w:pPr>
        <w:bidi/>
      </w:pPr>
      <w:r>
        <w:rPr>
          <w:rtl/>
          <w:cs/>
          <w:lang w:val="ar_AE" w:bidi="ar_AE"/>
        </w:rPr>
      </w:r>
      <w:r>
        <w:rPr>
          <w:rtl/>
          <w:cs/>
          <w:lang w:val="ar_AE" w:bidi="ar_AE"/>
        </w:rPr>
        <w:t>וָ⁠אֶזְכֹּ֖ר אֶת־בְּרִיתִֽ⁠י</w:t>
      </w:r>
    </w:p>
    <w:p>
      <w:pPr>
        <w:bidi/>
      </w:pPr>
      <w:r>
        <w:rPr>
          <w:rtl/>
          <w:cs/>
          <w:lang w:val="ar_AE" w:bidi="ar_AE"/>
        </w:rPr>
      </w:r>
      <w:r>
        <w:rPr>
          <w:b/>
          <w:rtl/>
          <w:cs/>
          <w:lang w:val="ar_AE" w:bidi="ar_AE"/>
        </w:rPr>
        <w:t>"وَتَذَكَّرْتُ عَهْدِي"</w:t>
      </w:r>
    </w:p>
    <w:p>
      <w:pPr>
        <w:bidi/>
      </w:pPr>
      <w:r>
        <w:rPr>
          <w:rtl/>
          <w:cs/>
          <w:lang w:val="ar_AE" w:bidi="ar_AE"/>
        </w:rPr>
      </w:r>
      <w:r>
        <w:rPr>
          <w:rtl/>
          <w:cs/>
          <w:lang w:val="ar_AE" w:bidi="ar_AE"/>
        </w:rPr>
        <w:t xml:space="preserve">عبارة </w:t>
      </w:r>
      <w:r>
        <w:rPr>
          <w:b/>
          <w:rtl/>
          <w:cs/>
          <w:lang w:val="ar_AE" w:bidi="ar_AE"/>
        </w:rPr>
        <w:t>وَتَذَكَّرْتُ عَهْدِي</w:t>
      </w:r>
      <w:r>
        <w:rPr>
          <w:rtl/>
          <w:cs/>
          <w:lang w:val="ar_AE" w:bidi="ar_AE"/>
        </w:rPr>
        <w:t xml:space="preserve"> تعني أن الله سيتخذ إجراءًا (سيصنع أمرًا ما). ترجمة بديلة: "سأفي بوعدي"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6 (#1)</w:t>
      </w:r>
      <w:r>
        <w:rPr>
          <w:rtl/>
          <w:cs/>
          <w:lang w:val="ar_AE" w:bidi="ar_AE"/>
        </w:rPr>
      </w:r>
    </w:p>
    <w:p>
      <w:pPr>
        <w:bidi/>
      </w:pPr>
      <w:r>
        <w:rPr>
          <w:rtl/>
          <w:cs/>
          <w:lang w:val="ar_AE" w:bidi="ar_AE"/>
        </w:rPr>
      </w:r>
      <w:r>
        <w:rPr>
          <w:rtl/>
          <w:cs/>
          <w:lang w:val="ar_AE" w:bidi="ar_AE"/>
        </w:rPr>
        <w:t>לָ⁠כֵ֞ן</w:t>
      </w:r>
    </w:p>
    <w:p>
      <w:pPr>
        <w:bidi/>
      </w:pPr>
      <w:r>
        <w:rPr>
          <w:rtl/>
          <w:cs/>
          <w:lang w:val="ar_AE" w:bidi="ar_AE"/>
        </w:rPr>
      </w:r>
      <w:r>
        <w:rPr>
          <w:b/>
          <w:rtl/>
          <w:cs/>
          <w:lang w:val="ar_AE" w:bidi="ar_AE"/>
        </w:rPr>
        <w:t>"لذلك"</w:t>
      </w:r>
    </w:p>
    <w:p>
      <w:pPr>
        <w:bidi/>
      </w:pPr>
      <w:r>
        <w:rPr>
          <w:rtl/>
          <w:cs/>
          <w:lang w:val="ar_AE" w:bidi="ar_AE"/>
        </w:rPr>
      </w:r>
      <w:r>
        <w:rPr>
          <w:rtl/>
          <w:cs/>
          <w:lang w:val="ar_AE" w:bidi="ar_AE"/>
        </w:rPr>
        <w:t>يطلب الله من موسى الآن أن ينقل رسالة إلى بني إسرائيل عما سيفعله الله بسبب كل ما قاله في الآيات 2–5. العلاقة بين السبب والنتيجة موضحة بقوة هنا، لذا يجب على الترجمات التأكد من استخدام رابط يوضح أن الآيات 6–8 هي نتيجة للآيات 2–5. ترجمة بديلة: "بسبب هذا"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6 (#2)</w:t>
      </w:r>
      <w:r>
        <w:rPr>
          <w:rtl/>
          <w:cs/>
          <w:lang w:val="ar_AE" w:bidi="ar_AE"/>
        </w:rPr>
      </w:r>
    </w:p>
    <w:p>
      <w:pPr>
        <w:bidi/>
      </w:pPr>
      <w:r>
        <w:rPr>
          <w:rtl/>
          <w:cs/>
          <w:lang w:val="ar_AE" w:bidi="ar_AE"/>
        </w:rPr>
      </w:r>
      <w:r>
        <w:rPr>
          <w:rtl/>
          <w:cs/>
          <w:lang w:val="ar_AE" w:bidi="ar_AE"/>
        </w:rPr>
        <w:t>לָ⁠כֵ֞ן אֱמֹ֥ר לִ⁠בְנֵֽי־יִשְׂרָאֵ֘ל</w:t>
      </w:r>
    </w:p>
    <w:p>
      <w:pPr>
        <w:bidi/>
      </w:pPr>
      <w:r>
        <w:rPr>
          <w:rtl/>
          <w:cs/>
          <w:lang w:val="ar_AE" w:bidi="ar_AE"/>
        </w:rPr>
      </w:r>
      <w:r>
        <w:rPr>
          <w:b/>
          <w:rtl/>
          <w:cs/>
          <w:lang w:val="ar_AE" w:bidi="ar_AE"/>
        </w:rPr>
        <w:t>"لِذلِكَ قُلْ لِبَنِي إِسْرَائِيلَ"</w:t>
      </w:r>
    </w:p>
    <w:p>
      <w:pPr>
        <w:bidi/>
      </w:pPr>
      <w:r>
        <w:rPr>
          <w:rtl/>
          <w:cs/>
          <w:lang w:val="ar_AE" w:bidi="ar_AE"/>
        </w:rPr>
      </w:r>
      <w:r>
        <w:rPr>
          <w:rtl/>
          <w:cs/>
          <w:lang w:val="ar_AE" w:bidi="ar_AE"/>
        </w:rPr>
        <w:t>هذه وصية من الرب (يهوه) إلى موسى. ترجمة بديلة: "لذلك قال يهوه لموسى أن يقول لبني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6 (#3)</w:t>
      </w:r>
      <w:r>
        <w:rPr>
          <w:rtl/>
          <w:cs/>
          <w:lang w:val="ar_AE" w:bidi="ar_AE"/>
        </w:rPr>
      </w:r>
    </w:p>
    <w:p>
      <w:pPr>
        <w:bidi/>
      </w:pPr>
      <w:r>
        <w:rPr>
          <w:rtl/>
          <w:cs/>
          <w:lang w:val="ar_AE" w:bidi="ar_AE"/>
        </w:rPr>
      </w:r>
      <w:r>
        <w:rPr>
          <w:rtl/>
          <w:cs/>
          <w:lang w:val="ar_AE" w:bidi="ar_AE"/>
        </w:rPr>
        <w:t>אֶתְ⁠כֶ֗ם &amp; אֶתְ⁠כֶ֖ם &amp; אֶתְ⁠כֶם֙</w:t>
      </w:r>
    </w:p>
    <w:p>
      <w:pPr>
        <w:bidi/>
      </w:pPr>
      <w:r>
        <w:rPr>
          <w:rtl/>
          <w:cs/>
          <w:lang w:val="ar_AE" w:bidi="ar_AE"/>
        </w:rPr>
      </w:r>
      <w:r>
        <w:rPr>
          <w:b/>
          <w:rtl/>
          <w:cs/>
          <w:lang w:val="ar_AE" w:bidi="ar_AE"/>
        </w:rPr>
        <w:t>"أُخْرِجُكُمْ"</w:t>
      </w:r>
      <w:r>
        <w:rPr>
          <w:rtl/>
          <w:cs/>
          <w:lang w:val="ar_AE" w:bidi="ar_AE"/>
        </w:rPr>
        <w:t xml:space="preserve"> - </w:t>
      </w:r>
      <w:r>
        <w:rPr>
          <w:b/>
          <w:rtl/>
          <w:cs/>
          <w:lang w:val="ar_AE" w:bidi="ar_AE"/>
        </w:rPr>
        <w:t>"وَأُنْقِذُكُمْ"</w:t>
      </w:r>
      <w:r>
        <w:rPr>
          <w:rtl/>
          <w:cs/>
          <w:lang w:val="ar_AE" w:bidi="ar_AE"/>
        </w:rPr>
        <w:t xml:space="preserve"> - </w:t>
      </w:r>
      <w:r>
        <w:rPr>
          <w:b/>
          <w:rtl/>
          <w:cs/>
          <w:lang w:val="ar_AE" w:bidi="ar_AE"/>
        </w:rPr>
        <w:t>"وَأُخَلِّصُكُمْ"</w:t>
      </w:r>
    </w:p>
    <w:p>
      <w:pPr>
        <w:bidi/>
      </w:pPr>
      <w:r>
        <w:rPr>
          <w:rtl/>
          <w:cs/>
          <w:lang w:val="ar_AE" w:bidi="ar_AE"/>
        </w:rPr>
      </w:r>
      <w:r>
        <w:rPr>
          <w:rtl/>
          <w:cs/>
          <w:lang w:val="ar_AE" w:bidi="ar_AE"/>
        </w:rPr>
        <w:t xml:space="preserve">هنا كل ظهور لكلمة </w:t>
      </w:r>
      <w:r>
        <w:rPr>
          <w:b/>
          <w:rtl/>
          <w:cs/>
          <w:lang w:val="ar_AE" w:bidi="ar_AE"/>
        </w:rPr>
        <w:t>أنتم</w:t>
      </w:r>
      <w:r>
        <w:rPr>
          <w:rtl/>
          <w:cs/>
          <w:lang w:val="ar_AE" w:bidi="ar_AE"/>
        </w:rPr>
        <w:t xml:space="preserve"> يشير إلى بني إسرائيل. إذا كانت لغتك تستخدم أشكالًا مختلفة لكلمة "أنت" اعتمادًا على عدد الأشخاص المخاطبين، فاستخدم الشكل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6 (#4)</w:t>
      </w:r>
      <w:r>
        <w:rPr>
          <w:rtl/>
          <w:cs/>
          <w:lang w:val="ar_AE" w:bidi="ar_AE"/>
        </w:rPr>
      </w:r>
    </w:p>
    <w:p>
      <w:pPr>
        <w:bidi/>
      </w:pPr>
      <w:r>
        <w:rPr>
          <w:rtl/>
          <w:cs/>
          <w:lang w:val="ar_AE" w:bidi="ar_AE"/>
        </w:rPr>
      </w:r>
      <w:r>
        <w:rPr>
          <w:rtl/>
          <w:cs/>
          <w:lang w:val="ar_AE" w:bidi="ar_AE"/>
        </w:rPr>
        <w:t>מִ⁠תַּ֨חַת֙ סִבְלֹ֣ת מִצְרַ֔יִם</w:t>
      </w:r>
    </w:p>
    <w:p>
      <w:pPr>
        <w:bidi/>
      </w:pPr>
      <w:r>
        <w:rPr>
          <w:rtl/>
          <w:cs/>
          <w:lang w:val="ar_AE" w:bidi="ar_AE"/>
        </w:rPr>
      </w:r>
      <w:r>
        <w:rPr>
          <w:b/>
          <w:rtl/>
          <w:cs/>
          <w:lang w:val="ar_AE" w:bidi="ar_AE"/>
        </w:rPr>
        <w:t>"مِنْ تَحْتِ أَثْقَالِ الْمِصْرِيِّينَ"</w:t>
      </w:r>
    </w:p>
    <w:p>
      <w:pPr>
        <w:bidi/>
      </w:pPr>
      <w:r>
        <w:rPr>
          <w:rtl/>
          <w:cs/>
          <w:lang w:val="ar_AE" w:bidi="ar_AE"/>
        </w:rPr>
      </w:r>
      <w:r>
        <w:rPr>
          <w:rtl/>
          <w:cs/>
          <w:lang w:val="ar_AE" w:bidi="ar_AE"/>
        </w:rPr>
        <w:t>يشير هذا إلى كل العمل الشاق الذي جعل المصريون بني إسرائيل يقومون به. إذا كان ذلك مفيدًا في لغتك، فيمكنك ترجمة المعنى بشكل أوضح. ترجمة بديلة: "من العمل الشاق الذي يجبركم المصريون على القيام به"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6 (#5)</w:t>
      </w:r>
      <w:r>
        <w:rPr>
          <w:rtl/>
          <w:cs/>
          <w:lang w:val="ar_AE" w:bidi="ar_AE"/>
        </w:rPr>
      </w:r>
    </w:p>
    <w:p>
      <w:pPr>
        <w:bidi/>
      </w:pPr>
      <w:r>
        <w:rPr>
          <w:rtl/>
          <w:cs/>
          <w:lang w:val="ar_AE" w:bidi="ar_AE"/>
        </w:rPr>
      </w:r>
      <w:r>
        <w:rPr>
          <w:rtl/>
          <w:cs/>
          <w:lang w:val="ar_AE" w:bidi="ar_AE"/>
        </w:rPr>
        <w:t>בִּ⁠זְר֣וֹעַ נְטוּיָ֔ה</w:t>
      </w:r>
    </w:p>
    <w:p>
      <w:pPr>
        <w:bidi/>
      </w:pPr>
      <w:r>
        <w:rPr>
          <w:rtl/>
          <w:cs/>
          <w:lang w:val="ar_AE" w:bidi="ar_AE"/>
        </w:rPr>
      </w:r>
      <w:r>
        <w:rPr>
          <w:b/>
          <w:rtl/>
          <w:cs/>
          <w:lang w:val="ar_AE" w:bidi="ar_AE"/>
        </w:rPr>
        <w:t>"بذراع ممدودة"</w:t>
      </w:r>
    </w:p>
    <w:p>
      <w:pPr>
        <w:bidi/>
      </w:pPr>
      <w:r>
        <w:rPr>
          <w:rtl/>
          <w:cs/>
          <w:lang w:val="ar_AE" w:bidi="ar_AE"/>
        </w:rPr>
      </w:r>
      <w:r>
        <w:rPr>
          <w:rtl/>
          <w:cs/>
          <w:lang w:val="ar_AE" w:bidi="ar_AE"/>
        </w:rPr>
        <w:t xml:space="preserve">هنا، كلمة </w:t>
      </w:r>
      <w:r>
        <w:rPr>
          <w:b/>
          <w:rtl/>
          <w:cs/>
          <w:lang w:val="ar_AE" w:bidi="ar_AE"/>
        </w:rPr>
        <w:t>الذراع</w:t>
      </w:r>
      <w:r>
        <w:rPr>
          <w:rtl/>
          <w:cs/>
          <w:lang w:val="ar_AE" w:bidi="ar_AE"/>
        </w:rPr>
        <w:t xml:space="preserve"> هي طريقة مجازية للإشارة إلى قوة الرب (يهوه) ونفوذه وقدرته على العمل. </w:t>
      </w:r>
      <w:r>
        <w:rPr>
          <w:b/>
          <w:rtl/>
          <w:cs/>
          <w:lang w:val="ar_AE" w:bidi="ar_AE"/>
        </w:rPr>
        <w:t>الممدودة</w:t>
      </w:r>
      <w:r>
        <w:rPr>
          <w:rtl/>
          <w:cs/>
          <w:lang w:val="ar_AE" w:bidi="ar_AE"/>
        </w:rPr>
        <w:t xml:space="preserve"> تعني أنه يستخدم تلك القوة. إذا كان قراؤك لن يفهموا ما تعنيه هذه الصورة في هذا السياق، فيمكنك استخدام استعارة مماثلة من ثقافتك. وبدلًا من ذلك، يمكنك التعبير عن المعنى بوضوح. ترجمة بديلة: "بقوتي العظيمة"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6 (#6)</w:t>
      </w:r>
      <w:r>
        <w:rPr>
          <w:rtl/>
          <w:cs/>
          <w:lang w:val="ar_AE" w:bidi="ar_AE"/>
        </w:rPr>
      </w:r>
    </w:p>
    <w:p>
      <w:pPr>
        <w:bidi/>
      </w:pPr>
      <w:r>
        <w:rPr>
          <w:rtl/>
          <w:cs/>
          <w:lang w:val="ar_AE" w:bidi="ar_AE"/>
        </w:rPr>
      </w:r>
      <w:r>
        <w:rPr>
          <w:rtl/>
          <w:cs/>
          <w:lang w:val="ar_AE" w:bidi="ar_AE"/>
        </w:rPr>
        <w:t>וּ⁠בִ⁠שְׁפָטִ֖ים</w:t>
      </w:r>
    </w:p>
    <w:p>
      <w:pPr>
        <w:bidi/>
      </w:pPr>
      <w:r>
        <w:rPr>
          <w:rtl/>
          <w:cs/>
          <w:lang w:val="ar_AE" w:bidi="ar_AE"/>
        </w:rPr>
      </w:r>
      <w:r>
        <w:rPr>
          <w:b/>
          <w:rtl/>
          <w:cs/>
          <w:lang w:val="ar_AE" w:bidi="ar_AE"/>
        </w:rPr>
        <w:t>"وب"</w:t>
      </w:r>
      <w:r>
        <w:rPr>
          <w:rtl/>
          <w:cs/>
          <w:lang w:val="ar_AE" w:bidi="ar_AE"/>
        </w:rPr>
        <w:t xml:space="preserve"> - </w:t>
      </w:r>
      <w:r>
        <w:rPr>
          <w:b/>
          <w:rtl/>
          <w:cs/>
          <w:lang w:val="ar_AE" w:bidi="ar_AE"/>
        </w:rPr>
        <w:t>"أحْكَامٍ"</w:t>
      </w:r>
    </w:p>
    <w:p>
      <w:pPr>
        <w:bidi/>
      </w:pPr>
      <w:r>
        <w:rPr>
          <w:rtl/>
          <w:cs/>
          <w:lang w:val="ar_AE" w:bidi="ar_AE"/>
        </w:rPr>
      </w:r>
      <w:r>
        <w:rPr>
          <w:rtl/>
          <w:cs/>
          <w:lang w:val="ar_AE" w:bidi="ar_AE"/>
        </w:rPr>
        <w:t xml:space="preserve">هنا، يشير مصطلح </w:t>
      </w:r>
      <w:r>
        <w:rPr>
          <w:b/>
          <w:rtl/>
          <w:cs/>
          <w:lang w:val="ar_AE" w:bidi="ar_AE"/>
        </w:rPr>
        <w:t>الأحكام</w:t>
      </w:r>
      <w:r>
        <w:rPr>
          <w:rtl/>
          <w:cs/>
          <w:lang w:val="ar_AE" w:bidi="ar_AE"/>
        </w:rPr>
        <w:t xml:space="preserve"> إلى الضربات التي كان الله على وشك أن يرسلها لإلحاق الأذى بمصر والمصريين. وكل ضربة هي استجابة ورد لعِناد فرعون. ترجمة بديلة: "وبإلحاق الأذى [بشكل كبير] بالمصريين"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7 (#1)</w:t>
      </w:r>
      <w:r>
        <w:rPr>
          <w:rtl/>
          <w:cs/>
          <w:lang w:val="ar_AE" w:bidi="ar_AE"/>
        </w:rPr>
      </w:r>
    </w:p>
    <w:p>
      <w:pPr>
        <w:bidi/>
      </w:pPr>
      <w:r>
        <w:rPr>
          <w:rtl/>
          <w:cs/>
          <w:lang w:val="ar_AE" w:bidi="ar_AE"/>
        </w:rPr>
      </w:r>
      <w:r>
        <w:rPr>
          <w:rtl/>
          <w:cs/>
          <w:lang w:val="ar_AE" w:bidi="ar_AE"/>
        </w:rPr>
        <w:t>אֶתְ⁠כֶ֥ם &amp; לָ⁠כֶ֖ם &amp; וִֽ⁠ידַעְתֶּ֗ם &amp; אֱלֹ֣הֵי⁠כֶ֔ם &amp; אֶתְ⁠כֶ֔ם</w:t>
      </w:r>
    </w:p>
    <w:p>
      <w:pPr>
        <w:bidi/>
      </w:pPr>
      <w:r>
        <w:rPr>
          <w:rtl/>
          <w:cs/>
          <w:lang w:val="ar_AE" w:bidi="ar_AE"/>
        </w:rPr>
      </w:r>
      <w:r>
        <w:rPr>
          <w:b/>
          <w:rtl/>
          <w:cs/>
          <w:lang w:val="ar_AE" w:bidi="ar_AE"/>
        </w:rPr>
        <w:t>"وَأَتَّخِذُكُمْ"</w:t>
      </w:r>
      <w:r>
        <w:rPr>
          <w:rtl/>
          <w:cs/>
          <w:lang w:val="ar_AE" w:bidi="ar_AE"/>
        </w:rPr>
        <w:t xml:space="preserve"> - </w:t>
      </w:r>
      <w:r>
        <w:rPr>
          <w:b/>
          <w:rtl/>
          <w:cs/>
          <w:lang w:val="ar_AE" w:bidi="ar_AE"/>
        </w:rPr>
        <w:t>"لَكُمْ"</w:t>
      </w:r>
      <w:r>
        <w:rPr>
          <w:rtl/>
          <w:cs/>
          <w:lang w:val="ar_AE" w:bidi="ar_AE"/>
        </w:rPr>
        <w:t xml:space="preserve"> - </w:t>
      </w:r>
      <w:r>
        <w:rPr>
          <w:b/>
          <w:rtl/>
          <w:cs/>
          <w:lang w:val="ar_AE" w:bidi="ar_AE"/>
        </w:rPr>
        <w:t>"فَتَعْلَمُونَ"</w:t>
      </w:r>
      <w:r>
        <w:rPr>
          <w:rtl/>
          <w:cs/>
          <w:lang w:val="ar_AE" w:bidi="ar_AE"/>
        </w:rPr>
        <w:t xml:space="preserve"> - </w:t>
      </w:r>
      <w:r>
        <w:rPr>
          <w:b/>
          <w:rtl/>
          <w:cs/>
          <w:lang w:val="ar_AE" w:bidi="ar_AE"/>
        </w:rPr>
        <w:t>"إِلهُكُمُ"</w:t>
      </w:r>
      <w:r>
        <w:rPr>
          <w:rtl/>
          <w:cs/>
          <w:lang w:val="ar_AE" w:bidi="ar_AE"/>
        </w:rPr>
        <w:t xml:space="preserve"> - </w:t>
      </w:r>
      <w:r>
        <w:rPr>
          <w:b/>
          <w:rtl/>
          <w:cs/>
          <w:lang w:val="ar_AE" w:bidi="ar_AE"/>
        </w:rPr>
        <w:t>"يُخْرِجُكُمْ"</w:t>
      </w:r>
    </w:p>
    <w:p>
      <w:pPr>
        <w:bidi/>
      </w:pPr>
      <w:r>
        <w:rPr>
          <w:rtl/>
          <w:cs/>
          <w:lang w:val="ar_AE" w:bidi="ar_AE"/>
        </w:rPr>
      </w:r>
      <w:r>
        <w:rPr>
          <w:rtl/>
          <w:cs/>
          <w:lang w:val="ar_AE" w:bidi="ar_AE"/>
        </w:rPr>
        <w:t xml:space="preserve">هنا كل ظهور لكلمة </w:t>
      </w:r>
      <w:r>
        <w:rPr>
          <w:b/>
          <w:rtl/>
          <w:cs/>
          <w:lang w:val="ar_AE" w:bidi="ar_AE"/>
        </w:rPr>
        <w:t>أنتم</w:t>
      </w:r>
      <w:r>
        <w:rPr>
          <w:rtl/>
          <w:cs/>
          <w:lang w:val="ar_AE" w:bidi="ar_AE"/>
        </w:rPr>
        <w:t xml:space="preserve"> يشير إلى بني إسرائيل. إذا كانت لغتك تستخدم أشكالًا مختلفة لكلمة "أنت" بناءً على عدد الأشخاص المخاطبين، فاستخدم الشكل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7 (#2)</w:t>
      </w:r>
      <w:r>
        <w:rPr>
          <w:rtl/>
          <w:cs/>
          <w:lang w:val="ar_AE" w:bidi="ar_AE"/>
        </w:rPr>
      </w:r>
    </w:p>
    <w:p>
      <w:pPr>
        <w:bidi/>
      </w:pPr>
      <w:r>
        <w:rPr>
          <w:rtl/>
          <w:cs/>
          <w:lang w:val="ar_AE" w:bidi="ar_AE"/>
        </w:rPr>
      </w:r>
      <w:r>
        <w:rPr>
          <w:rtl/>
          <w:cs/>
          <w:lang w:val="ar_AE" w:bidi="ar_AE"/>
        </w:rPr>
        <w:t>מִ⁠תַּ֖חַת סִבְל֥וֹת מִצְרָֽיִם</w:t>
      </w:r>
    </w:p>
    <w:p>
      <w:pPr>
        <w:bidi/>
      </w:pPr>
      <w:r>
        <w:rPr>
          <w:rtl/>
          <w:cs/>
          <w:lang w:val="ar_AE" w:bidi="ar_AE"/>
        </w:rPr>
      </w:r>
      <w:r>
        <w:rPr>
          <w:b/>
          <w:rtl/>
          <w:cs/>
          <w:lang w:val="ar_AE" w:bidi="ar_AE"/>
        </w:rPr>
        <w:t>"مِنْ تَحْتِ أَثْقَالِ الْمِصْرِيِّينَ"</w:t>
      </w:r>
    </w:p>
    <w:p>
      <w:pPr>
        <w:bidi/>
      </w:pPr>
      <w:r>
        <w:rPr>
          <w:rtl/>
          <w:cs/>
          <w:lang w:val="ar_AE" w:bidi="ar_AE"/>
        </w:rPr>
      </w:r>
      <w:r>
        <w:rPr>
          <w:rtl/>
          <w:cs/>
          <w:lang w:val="ar_AE" w:bidi="ar_AE"/>
        </w:rPr>
        <w:t>يشير هذا إلى كل العمل الشاق الذي فرضه المصريون على بني إسرائيل. انظر ما فعلته في الآية السابقة. ترجمة بديلة: "من العمل الشاق الذي يجبركم المصريون على القيام به"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8 (#1)</w:t>
      </w:r>
      <w:r>
        <w:rPr>
          <w:rtl/>
          <w:cs/>
          <w:lang w:val="ar_AE" w:bidi="ar_AE"/>
        </w:rPr>
      </w:r>
    </w:p>
    <w:p>
      <w:pPr>
        <w:bidi/>
      </w:pPr>
      <w:r>
        <w:rPr>
          <w:rtl/>
          <w:cs/>
          <w:lang w:val="ar_AE" w:bidi="ar_AE"/>
        </w:rPr>
      </w:r>
      <w:r>
        <w:rPr>
          <w:rtl/>
          <w:cs/>
          <w:lang w:val="ar_AE" w:bidi="ar_AE"/>
        </w:rPr>
        <w:t>אֶתְ⁠כֶם֙ &amp; לָ⁠כֶ֛ם</w:t>
      </w:r>
    </w:p>
    <w:p>
      <w:pPr>
        <w:bidi/>
      </w:pPr>
      <w:r>
        <w:rPr>
          <w:rtl/>
          <w:cs/>
          <w:lang w:val="ar_AE" w:bidi="ar_AE"/>
        </w:rPr>
      </w:r>
      <w:r>
        <w:rPr>
          <w:b/>
          <w:rtl/>
          <w:cs/>
          <w:lang w:val="ar_AE" w:bidi="ar_AE"/>
        </w:rPr>
        <w:t>"وَأُدْخِلُكُمْ"</w:t>
      </w:r>
      <w:r>
        <w:rPr>
          <w:rtl/>
          <w:cs/>
          <w:lang w:val="ar_AE" w:bidi="ar_AE"/>
        </w:rPr>
        <w:t xml:space="preserve"> - </w:t>
      </w:r>
      <w:r>
        <w:rPr>
          <w:b/>
          <w:rtl/>
          <w:cs/>
          <w:lang w:val="ar_AE" w:bidi="ar_AE"/>
        </w:rPr>
        <w:t>"وَأُعْطِيَكُمْ"</w:t>
      </w:r>
    </w:p>
    <w:p>
      <w:pPr>
        <w:bidi/>
      </w:pPr>
      <w:r>
        <w:rPr>
          <w:rtl/>
          <w:cs/>
          <w:lang w:val="ar_AE" w:bidi="ar_AE"/>
        </w:rPr>
      </w:r>
      <w:r>
        <w:rPr>
          <w:rtl/>
          <w:cs/>
          <w:lang w:val="ar_AE" w:bidi="ar_AE"/>
        </w:rPr>
        <w:t xml:space="preserve">هنا كل ظهور لكلمة </w:t>
      </w:r>
      <w:r>
        <w:rPr>
          <w:b/>
          <w:rtl/>
          <w:cs/>
          <w:lang w:val="ar_AE" w:bidi="ar_AE"/>
        </w:rPr>
        <w:t>أنتم</w:t>
      </w:r>
      <w:r>
        <w:rPr>
          <w:rtl/>
          <w:cs/>
          <w:lang w:val="ar_AE" w:bidi="ar_AE"/>
        </w:rPr>
        <w:t xml:space="preserve"> يشير إلى بني إسرائيل. إذا كانت لغتك تستخدم أشكالًا مختلفة لكلمة "أنت" اعتمادًا على عدد الأشخاص المخاطبين، فاستخدم الشكل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8 (#2)</w:t>
      </w:r>
      <w:r>
        <w:rPr>
          <w:rtl/>
          <w:cs/>
          <w:lang w:val="ar_AE" w:bidi="ar_AE"/>
        </w:rPr>
      </w:r>
    </w:p>
    <w:p>
      <w:pPr>
        <w:bidi/>
      </w:pPr>
      <w:r>
        <w:rPr>
          <w:rtl/>
          <w:cs/>
          <w:lang w:val="ar_AE" w:bidi="ar_AE"/>
        </w:rPr>
      </w:r>
      <w:r>
        <w:rPr>
          <w:rtl/>
          <w:cs/>
          <w:lang w:val="ar_AE" w:bidi="ar_AE"/>
        </w:rPr>
        <w:t>נָשָׂ֨אתִי֙ אֶת־יָדִ֔⁠י</w:t>
      </w:r>
    </w:p>
    <w:p>
      <w:pPr>
        <w:bidi/>
      </w:pPr>
      <w:r>
        <w:rPr>
          <w:rtl/>
          <w:cs/>
          <w:lang w:val="ar_AE" w:bidi="ar_AE"/>
        </w:rPr>
      </w:r>
      <w:r>
        <w:rPr>
          <w:b/>
          <w:rtl/>
          <w:cs/>
          <w:lang w:val="ar_AE" w:bidi="ar_AE"/>
        </w:rPr>
        <w:t>"رفعت يدي"</w:t>
      </w:r>
    </w:p>
    <w:p>
      <w:pPr>
        <w:bidi/>
      </w:pPr>
      <w:r>
        <w:rPr>
          <w:rtl/>
          <w:cs/>
          <w:lang w:val="ar_AE" w:bidi="ar_AE"/>
        </w:rPr>
      </w:r>
      <w:r>
        <w:rPr>
          <w:rtl/>
          <w:cs/>
          <w:lang w:val="ar_AE" w:bidi="ar_AE"/>
        </w:rPr>
        <w:t>هذا فعل يدل على أداء قسم. وقد لا يكون رفع اليد له نفس المعنى في ثقافتك، لذا قد تحتاج إلى استخدام فعل رمزي مختلف لأداء القسم في ترجمتك أو ببساطة ترجمة المعنى. ترجمة بديلة: "لقد وعدت"</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8 (#3)</w:t>
      </w:r>
      <w:r>
        <w:rPr>
          <w:rtl/>
          <w:cs/>
          <w:lang w:val="ar_AE" w:bidi="ar_AE"/>
        </w:rPr>
      </w:r>
    </w:p>
    <w:p>
      <w:pPr>
        <w:bidi/>
      </w:pPr>
      <w:r>
        <w:rPr>
          <w:rtl/>
          <w:cs/>
          <w:lang w:val="ar_AE" w:bidi="ar_AE"/>
        </w:rPr>
      </w:r>
      <w:r>
        <w:rPr>
          <w:rtl/>
          <w:cs/>
          <w:lang w:val="ar_AE" w:bidi="ar_AE"/>
        </w:rPr>
        <w:t>מוֹרָשָׁ֖ה</w:t>
      </w:r>
    </w:p>
    <w:p>
      <w:pPr>
        <w:bidi/>
      </w:pPr>
      <w:r>
        <w:rPr>
          <w:rtl/>
          <w:cs/>
          <w:lang w:val="ar_AE" w:bidi="ar_AE"/>
        </w:rPr>
      </w:r>
      <w:r>
        <w:rPr>
          <w:b/>
          <w:rtl/>
          <w:cs/>
          <w:lang w:val="ar_AE" w:bidi="ar_AE"/>
        </w:rPr>
        <w:t>"مِيرَاثًا"</w:t>
      </w:r>
    </w:p>
    <w:p>
      <w:pPr>
        <w:bidi/>
      </w:pPr>
      <w:r>
        <w:rPr>
          <w:rtl/>
          <w:cs/>
          <w:lang w:val="ar_AE" w:bidi="ar_AE"/>
        </w:rPr>
      </w:r>
      <w:r>
        <w:rPr>
          <w:rtl/>
          <w:cs/>
          <w:lang w:val="ar_AE" w:bidi="ar_AE"/>
        </w:rPr>
        <w:t>هذا يعني أن بني إسرائيل سيمتلكون الأرض. ترجمة بديلة: "كأرضكم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9 (#1)</w:t>
      </w:r>
      <w:r>
        <w:rPr>
          <w:rtl/>
          <w:cs/>
          <w:lang w:val="ar_AE" w:bidi="ar_AE"/>
        </w:rPr>
      </w:r>
    </w:p>
    <w:p>
      <w:pPr>
        <w:bidi/>
      </w:pPr>
      <w:r>
        <w:rPr>
          <w:rtl/>
          <w:cs/>
          <w:lang w:val="ar_AE" w:bidi="ar_AE"/>
        </w:rPr>
      </w:r>
      <w:r>
        <w:rPr>
          <w:rtl/>
          <w:cs/>
          <w:lang w:val="ar_AE" w:bidi="ar_AE"/>
        </w:rPr>
        <w:t>וְ⁠לֹ֤א שָֽׁמְעוּ֙ אֶל־מֹשֶׁ֔ה מִ⁠קֹּ֣צֶר ר֔וּחַ וּ⁠מֵ⁠עֲבֹדָ֖ה קָשָֽׁה</w:t>
      </w:r>
    </w:p>
    <w:p>
      <w:pPr>
        <w:bidi/>
      </w:pPr>
      <w:r>
        <w:rPr>
          <w:rtl/>
          <w:cs/>
          <w:lang w:val="ar_AE" w:bidi="ar_AE"/>
        </w:rPr>
      </w:r>
      <w:r>
        <w:rPr>
          <w:b/>
          <w:rtl/>
          <w:cs/>
          <w:lang w:val="ar_AE" w:bidi="ar_AE"/>
        </w:rPr>
        <w:t>"وَلكِنْ لَمْ يَسْمَعُوا لِمُوسَى مِنْ صِغَرِ النَّفْسِ، وَمِنَ الْعُبُودِيَّةِ الْقَاسِيَةِ"</w:t>
      </w:r>
    </w:p>
    <w:p>
      <w:pPr>
        <w:bidi/>
      </w:pPr>
      <w:r>
        <w:rPr>
          <w:rtl/>
          <w:cs/>
          <w:lang w:val="ar_AE" w:bidi="ar_AE"/>
        </w:rPr>
      </w:r>
      <w:r>
        <w:rPr>
          <w:rtl/>
          <w:cs/>
          <w:lang w:val="ar_AE" w:bidi="ar_AE"/>
        </w:rPr>
        <w:t>في بعض اللغات، سيكون من الضروري وضع سبب عدم استماع الناس قبل النتيجة. ترجمة بديلة: "ولكن بسبب صغر النفس ومن العبودية القاسية، لم يستمعوا إلى موسى"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9 (#2)</w:t>
      </w:r>
      <w:r>
        <w:rPr>
          <w:rtl/>
          <w:cs/>
          <w:lang w:val="ar_AE" w:bidi="ar_AE"/>
        </w:rPr>
      </w:r>
    </w:p>
    <w:p>
      <w:pPr>
        <w:bidi/>
      </w:pPr>
      <w:r>
        <w:rPr>
          <w:rtl/>
          <w:cs/>
          <w:lang w:val="ar_AE" w:bidi="ar_AE"/>
        </w:rPr>
      </w:r>
      <w:r>
        <w:rPr>
          <w:rtl/>
          <w:cs/>
          <w:lang w:val="ar_AE" w:bidi="ar_AE"/>
        </w:rPr>
        <w:t>מִ⁠קֹּ֣צֶר ר֔וּחַ</w:t>
      </w:r>
    </w:p>
    <w:p>
      <w:pPr>
        <w:bidi/>
      </w:pPr>
      <w:r>
        <w:rPr>
          <w:rtl/>
          <w:cs/>
          <w:lang w:val="ar_AE" w:bidi="ar_AE"/>
        </w:rPr>
      </w:r>
      <w:r>
        <w:rPr>
          <w:b/>
          <w:rtl/>
          <w:cs/>
          <w:lang w:val="ar_AE" w:bidi="ar_AE"/>
        </w:rPr>
        <w:t>"مِنْ صِغَرِ النَّفْسِ"</w:t>
      </w:r>
    </w:p>
    <w:p>
      <w:pPr>
        <w:bidi/>
      </w:pPr>
      <w:r>
        <w:rPr>
          <w:rtl/>
          <w:cs/>
          <w:lang w:val="ar_AE" w:bidi="ar_AE"/>
        </w:rPr>
      </w:r>
      <w:r>
        <w:rPr>
          <w:rtl/>
          <w:cs/>
          <w:lang w:val="ar_AE" w:bidi="ar_AE"/>
        </w:rPr>
        <w:t xml:space="preserve">هنا، يُتحدث عن </w:t>
      </w:r>
      <w:r>
        <w:rPr>
          <w:b/>
          <w:rtl/>
          <w:cs/>
          <w:lang w:val="ar_AE" w:bidi="ar_AE"/>
        </w:rPr>
        <w:t xml:space="preserve">نَفْس </w:t>
      </w:r>
      <w:r>
        <w:rPr>
          <w:rtl/>
          <w:cs/>
          <w:lang w:val="ar_AE" w:bidi="ar_AE"/>
        </w:rPr>
        <w:t>الشعب كأنها شيء يمكن قياسه. ويتم وصفها بأنها "صغيرة"، يشير الكاتب إلى أنهم لم يكن لديهم الكثير من الدافع أو الأمل. ترجمة بديلة: "لأنه لم يكن لديهم رجاء"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10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يُستخدم هذا لتحديد بداية الاقتباس المباشر. ويمكن حذفه إذا كان غير مناسبًا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11 (#1)</w:t>
      </w:r>
      <w:r>
        <w:rPr>
          <w:rtl/>
          <w:cs/>
          <w:lang w:val="ar_AE" w:bidi="ar_AE"/>
        </w:rPr>
      </w:r>
    </w:p>
    <w:p>
      <w:pPr>
        <w:bidi/>
      </w:pPr>
      <w:r>
        <w:rPr>
          <w:rtl/>
          <w:cs/>
          <w:lang w:val="ar_AE" w:bidi="ar_AE"/>
        </w:rPr>
      </w:r>
      <w:r>
        <w:rPr>
          <w:rtl/>
          <w:cs/>
          <w:lang w:val="ar_AE" w:bidi="ar_AE"/>
        </w:rPr>
        <w:t>וִֽ⁠ישַׁלַּ֥ח אֶת־בְּנֵֽי־יִשְׂרָאֵ֖ל מֵ⁠אַרְצֽ⁠וֹ</w:t>
      </w:r>
    </w:p>
    <w:p>
      <w:pPr>
        <w:bidi/>
      </w:pPr>
      <w:r>
        <w:rPr>
          <w:rtl/>
          <w:cs/>
          <w:lang w:val="ar_AE" w:bidi="ar_AE"/>
        </w:rPr>
      </w:r>
      <w:r>
        <w:rPr>
          <w:b/>
          <w:rtl/>
          <w:cs/>
          <w:lang w:val="ar_AE" w:bidi="ar_AE"/>
        </w:rPr>
        <w:t>"أَنْ يُطْلِقَ بَنِي إِسْرَائِيلَ مِنْ أَرْضِهِ"</w:t>
      </w:r>
    </w:p>
    <w:p>
      <w:pPr>
        <w:bidi/>
      </w:pPr>
      <w:r>
        <w:rPr>
          <w:rtl/>
          <w:cs/>
          <w:lang w:val="ar_AE" w:bidi="ar_AE"/>
        </w:rPr>
      </w:r>
      <w:r>
        <w:rPr>
          <w:rtl/>
          <w:cs/>
          <w:lang w:val="ar_AE" w:bidi="ar_AE"/>
        </w:rPr>
        <w:t>يخبر الله موسى في هذا التصريح ما يجب أن يناقشه مع فرعون. قد تحتاج بعض اللغات إلى نقل هذه المعلومات كاقتباس مباشر. كن حذرًا في تغيير الضمائر من ضمير الغائب إلى ضمير المخاطب إذا قمت بذلك. ترجمة بديلة: "وقل، 'يجب أن تدع بني إسرائيل يذهبون من أرضك'"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12 (#1)</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"فَتَكَلَّمَ مُوسَى أَمَامَ {وجه} الرَّبِّ"</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(كما في الترجمة الإنجليزية) يمثل وجود الشخص. وقد يكون هناك أيضًا لمحة من الجرأة في موقف موسى الذي ينقله التعبير </w:t>
      </w:r>
      <w:r>
        <w:rPr>
          <w:b/>
          <w:rtl/>
          <w:cs/>
          <w:lang w:val="ar_AE" w:bidi="ar_AE"/>
        </w:rPr>
        <w:t>أمام وجه الرب</w:t>
      </w:r>
      <w:r>
        <w:rPr>
          <w:rtl/>
          <w:cs/>
          <w:lang w:val="ar_AE" w:bidi="ar_AE"/>
        </w:rPr>
        <w:t>. إذا كان ذلك مفيدًا في لغتك، فيمكنك استخدام تعبير مشابه أو لغة واضحة. ترجمة بديلة: "في حضور الرب" أو "بجرأة إلى يهوه"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12 (#2)</w:t>
      </w:r>
      <w:r>
        <w:rPr>
          <w:rtl/>
          <w:cs/>
          <w:lang w:val="ar_AE" w:bidi="ar_AE"/>
        </w:rPr>
      </w:r>
    </w:p>
    <w:p>
      <w:pPr>
        <w:bidi/>
      </w:pPr>
      <w:r>
        <w:rPr>
          <w:rtl/>
          <w:cs/>
          <w:lang w:val="ar_AE" w:bidi="ar_AE"/>
        </w:rPr>
      </w:r>
      <w:r>
        <w:rPr>
          <w:rtl/>
          <w:cs/>
          <w:lang w:val="ar_AE" w:bidi="ar_AE"/>
        </w:rPr>
        <w:t>הֵ֤ן</w:t>
      </w:r>
    </w:p>
    <w:p>
      <w:pPr>
        <w:bidi/>
      </w:pPr>
      <w:r>
        <w:rPr>
          <w:rtl/>
          <w:cs/>
          <w:lang w:val="ar_AE" w:bidi="ar_AE"/>
        </w:rPr>
      </w:r>
      <w:r>
        <w:rPr>
          <w:b/>
          <w:rtl/>
          <w:cs/>
          <w:lang w:val="ar_AE" w:bidi="ar_AE"/>
        </w:rPr>
        <w:t>"هُوَذَا"</w:t>
      </w:r>
    </w:p>
    <w:p>
      <w:pPr>
        <w:bidi/>
      </w:pPr>
      <w:r>
        <w:rPr>
          <w:rtl/>
          <w:cs/>
          <w:lang w:val="ar_AE" w:bidi="ar_AE"/>
        </w:rPr>
      </w:r>
      <w:r>
        <w:rPr>
          <w:b/>
          <w:rtl/>
          <w:cs/>
          <w:lang w:val="ar_AE" w:bidi="ar_AE"/>
        </w:rPr>
        <w:t>هُوَذَا</w:t>
      </w:r>
      <w:r>
        <w:rPr>
          <w:rtl/>
          <w:cs/>
          <w:lang w:val="ar_AE" w:bidi="ar_AE"/>
        </w:rPr>
        <w:t xml:space="preserve"> هو مصطلح يُستخدم لجذب انتباه المستمع إلى ما سيقوله المتحدث. إذا لم يكن هناك طريقة جيدة لترجمة هذا المصطلح في لغتك، فيمكن حذف هذا المصطلح من الترجمة، أو يمكنك استخدام ترجمة بديلة مثل "كما تعلم".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12 (#3)</w:t>
      </w:r>
      <w:r>
        <w:rPr>
          <w:rtl/>
          <w:cs/>
          <w:lang w:val="ar_AE" w:bidi="ar_AE"/>
        </w:rPr>
      </w:r>
    </w:p>
    <w:p>
      <w:pPr>
        <w:bidi/>
      </w:pPr>
      <w:r>
        <w:rPr>
          <w:rtl/>
          <w:cs/>
          <w:lang w:val="ar_AE" w:bidi="ar_AE"/>
        </w:rPr>
      </w:r>
      <w:r>
        <w:rPr>
          <w:rtl/>
          <w:cs/>
          <w:lang w:val="ar_AE" w:bidi="ar_AE"/>
        </w:rPr>
        <w:t>הֵ֤ן בְּנֵֽי־יִשְׂרָאֵל֙ לֹֽא־שָׁמְע֣וּ אֵלַ֔⁠י וְ⁠אֵיךְ֙ יִשְׁמָעֵ֣⁠נִי פַרְעֹ֔ה</w:t>
      </w:r>
    </w:p>
    <w:p>
      <w:pPr>
        <w:bidi/>
      </w:pPr>
      <w:r>
        <w:rPr>
          <w:rtl/>
          <w:cs/>
          <w:lang w:val="ar_AE" w:bidi="ar_AE"/>
        </w:rPr>
      </w:r>
      <w:r>
        <w:rPr>
          <w:b/>
          <w:rtl/>
          <w:cs/>
          <w:lang w:val="ar_AE" w:bidi="ar_AE"/>
        </w:rPr>
        <w:t>"هُوَذَا بَنُو إِسْرَائِيلَ لَمْ يَسْمَعُوا لِي، فَكَيْفَ يَسْمَعُنِي فِرْعَوْنُ"</w:t>
      </w:r>
    </w:p>
    <w:p>
      <w:pPr>
        <w:bidi/>
      </w:pPr>
      <w:r>
        <w:rPr>
          <w:rtl/>
          <w:cs/>
          <w:lang w:val="ar_AE" w:bidi="ar_AE"/>
        </w:rPr>
      </w:r>
      <w:r>
        <w:rPr>
          <w:rtl/>
          <w:cs/>
          <w:lang w:val="ar_AE" w:bidi="ar_AE"/>
        </w:rPr>
        <w:t xml:space="preserve">سأل موسى هذا السؤال على أمل أن يُغير الله رأيه بشأن إرساله موسى.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"إذا كان بني إسرائيل لم يستمعوا إلي، فلن يستمع فرعون أيضًا!"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12 (#4)</w:t>
      </w:r>
      <w:r>
        <w:rPr>
          <w:rtl/>
          <w:cs/>
          <w:lang w:val="ar_AE" w:bidi="ar_AE"/>
        </w:rPr>
      </w:r>
    </w:p>
    <w:p>
      <w:pPr>
        <w:bidi/>
      </w:pPr>
      <w:r>
        <w:rPr>
          <w:rtl/>
          <w:cs/>
          <w:lang w:val="ar_AE" w:bidi="ar_AE"/>
        </w:rPr>
      </w:r>
      <w:r>
        <w:rPr>
          <w:rtl/>
          <w:cs/>
          <w:lang w:val="ar_AE" w:bidi="ar_AE"/>
        </w:rPr>
        <w:t>הֵ֤ן בְּנֵֽי־יִשְׂרָאֵל֙ לֹֽא־שָׁמְע֣וּ אֵלַ֔⁠י וְ⁠אֵיךְ֙ יִשְׁמָעֵ֣⁠נִי פַרְעֹ֔ה</w:t>
      </w:r>
    </w:p>
    <w:p>
      <w:pPr>
        <w:bidi/>
      </w:pPr>
      <w:r>
        <w:rPr>
          <w:rtl/>
          <w:cs/>
          <w:lang w:val="ar_AE" w:bidi="ar_AE"/>
        </w:rPr>
      </w:r>
      <w:r>
        <w:rPr>
          <w:b/>
          <w:rtl/>
          <w:cs/>
          <w:lang w:val="ar_AE" w:bidi="ar_AE"/>
        </w:rPr>
        <w:t>"هُوَذَا بَنُو إِسْرَائِيلَ لَمْ يَسْمَعُوا لِي، فَكَيْفَ يَسْمَعُنِي فِرْعَوْنُ"</w:t>
      </w:r>
    </w:p>
    <w:p>
      <w:pPr>
        <w:bidi/>
      </w:pPr>
      <w:r>
        <w:rPr>
          <w:rtl/>
          <w:cs/>
          <w:lang w:val="ar_AE" w:bidi="ar_AE"/>
        </w:rPr>
      </w:r>
      <w:r>
        <w:rPr>
          <w:rtl/>
          <w:cs/>
          <w:lang w:val="ar_AE" w:bidi="ar_AE"/>
        </w:rPr>
        <w:t>يقدم موسى هنا حجة منطقية: حيث إن هذا قد حدث، فمن المحتمل أن ذاك سوف يحدث. استخدم طريقة مناسبة للتعبير عن مثل هذه الحجج في لغتك. ترجمة بديلة: "إذا كان بني إسرائيل لم يستمعوا إلي، فلماذا تعتقد أن فرعون سيستمع إلي؟"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12 (#5)</w:t>
      </w:r>
      <w:r>
        <w:rPr>
          <w:rtl/>
          <w:cs/>
          <w:lang w:val="ar_AE" w:bidi="ar_AE"/>
        </w:rPr>
      </w:r>
    </w:p>
    <w:p>
      <w:pPr>
        <w:bidi/>
      </w:pPr>
      <w:r>
        <w:rPr>
          <w:rtl/>
          <w:cs/>
          <w:lang w:val="ar_AE" w:bidi="ar_AE"/>
        </w:rPr>
      </w:r>
      <w:r>
        <w:rPr>
          <w:rtl/>
          <w:cs/>
          <w:lang w:val="ar_AE" w:bidi="ar_AE"/>
        </w:rPr>
        <w:t>וַ⁠אֲנִ֖י עֲרַ֥ל שְׂפָתָֽיִם</w:t>
      </w:r>
    </w:p>
    <w:p>
      <w:pPr>
        <w:bidi/>
      </w:pPr>
      <w:r>
        <w:rPr>
          <w:rtl/>
          <w:cs/>
          <w:lang w:val="ar_AE" w:bidi="ar_AE"/>
        </w:rPr>
      </w:r>
      <w:r>
        <w:rPr>
          <w:b/>
          <w:rtl/>
          <w:cs/>
          <w:lang w:val="ar_AE" w:bidi="ar_AE"/>
        </w:rPr>
        <w:t>"وَأَنَا أَغْلَفُ الشَّفَتَيْنِ"</w:t>
      </w:r>
    </w:p>
    <w:p>
      <w:pPr>
        <w:bidi/>
      </w:pPr>
      <w:r>
        <w:rPr>
          <w:rtl/>
          <w:cs/>
          <w:lang w:val="ar_AE" w:bidi="ar_AE"/>
        </w:rPr>
      </w:r>
      <w:r>
        <w:rPr>
          <w:rtl/>
          <w:cs/>
          <w:lang w:val="ar_AE" w:bidi="ar_AE"/>
        </w:rPr>
        <w:t>هذه استعارة تعني أن موسى لم يكن متحدثًا جيدًا. وهي فظة نوعًا ما؛ يمكن أن تشير ترجمتك لهذه العبارة إلى أن موسى كان يتحدث بغير لباقة. إذا كان قراؤك لن يفهموا ما تعنيه هذه الصورة في هذا السياق، فيمكنك استخدام استعارة مشابهة من ثقافتك. أو بدلًا من ذلك، يمكنك التعبير عن المعنى بشكل واضح. ترجمة بديلة: "وأنا لا أتحدث جيدًا"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13 (#1)</w:t>
      </w:r>
      <w:r>
        <w:rPr>
          <w:rtl/>
          <w:cs/>
          <w:lang w:val="ar_AE" w:bidi="ar_AE"/>
        </w:rPr>
      </w:r>
    </w:p>
    <w:p>
      <w:pPr>
        <w:bidi/>
      </w:pPr>
      <w:r>
        <w:rPr>
          <w:rtl/>
          <w:cs/>
          <w:lang w:val="ar_AE" w:bidi="ar_AE"/>
        </w:rPr>
      </w:r>
      <w:r>
        <w:rPr>
          <w:rtl/>
          <w:cs/>
          <w:lang w:val="ar_AE" w:bidi="ar_AE"/>
        </w:rPr>
        <w:t>וַ⁠יְצַוֵּ⁠ם֙ אֶל־בְּנֵ֣י יִשְׂרָאֵ֔ל וְ⁠אֶל־פַּרְעֹ֖ה</w:t>
      </w:r>
    </w:p>
    <w:p>
      <w:pPr>
        <w:bidi/>
      </w:pPr>
      <w:r>
        <w:rPr>
          <w:rtl/>
          <w:cs/>
          <w:lang w:val="ar_AE" w:bidi="ar_AE"/>
        </w:rPr>
      </w:r>
      <w:r>
        <w:rPr>
          <w:b/>
          <w:rtl/>
          <w:cs/>
          <w:lang w:val="ar_AE" w:bidi="ar_AE"/>
        </w:rPr>
        <w:t>"وَأَوْصَى مَعَهُمَا إِلَى بَنِي إِسْرَائِيلَ وَإِلَى فِرْعَوْنَ"</w:t>
      </w:r>
    </w:p>
    <w:p>
      <w:pPr>
        <w:bidi/>
      </w:pPr>
      <w:r>
        <w:rPr>
          <w:rtl/>
          <w:cs/>
          <w:lang w:val="ar_AE" w:bidi="ar_AE"/>
        </w:rPr>
      </w:r>
      <w:r>
        <w:rPr>
          <w:rtl/>
          <w:cs/>
          <w:lang w:val="ar_AE" w:bidi="ar_AE"/>
        </w:rPr>
        <w:t xml:space="preserve">هذه العبارة صعبة الترجمة إلى حدٍ ما. هنا، يمكن أيضًا ترجمة الفعل </w:t>
      </w:r>
      <w:r>
        <w:rPr>
          <w:b/>
          <w:rtl/>
          <w:cs/>
          <w:lang w:val="ar_AE" w:bidi="ar_AE"/>
        </w:rPr>
        <w:t xml:space="preserve">أوصي </w:t>
      </w:r>
      <w:r>
        <w:rPr>
          <w:rtl/>
          <w:cs/>
          <w:lang w:val="ar_AE" w:bidi="ar_AE"/>
        </w:rPr>
        <w:t xml:space="preserve">إلى "كلَّف" أو "فوَّض". وهناك صعوبة أخرى تكمن في معرفة لمن يُوجه الأمر: هل هو لموسى وهارون أم أنهم سيعطون الأمر لفرعون وبني إسرائيل؛ لذا يمكن ترجمة كلمة </w:t>
      </w:r>
      <w:r>
        <w:rPr>
          <w:b/>
          <w:rtl/>
          <w:cs/>
          <w:lang w:val="ar_AE" w:bidi="ar_AE"/>
        </w:rPr>
        <w:t>إلى</w:t>
      </w:r>
      <w:r>
        <w:rPr>
          <w:rtl/>
          <w:cs/>
          <w:lang w:val="ar_AE" w:bidi="ar_AE"/>
        </w:rPr>
        <w:t xml:space="preserve"> لتصبح "من أجل" أو "بخصوص". ترجمات بديلة: "وكلَّفهم بخصوص بني إسرائيل وبخصوص فرعون" أو "وأعطاهم أمرًا لأجل بني إسرائيل ولأجل فرعون" أو "وأعطاهم تفويضًا إلى بني إسرائيل وإلى 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الآيات 14–27 هي معلومات أساسية توضح الخلفية.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14 (#2)</w:t>
      </w:r>
      <w:r>
        <w:rPr>
          <w:rtl/>
          <w:cs/>
          <w:lang w:val="ar_AE" w:bidi="ar_AE"/>
        </w:rPr>
      </w:r>
    </w:p>
    <w:p>
      <w:pPr>
        <w:bidi/>
      </w:pPr>
      <w:r>
        <w:rPr>
          <w:rtl/>
          <w:cs/>
          <w:lang w:val="ar_AE" w:bidi="ar_AE"/>
        </w:rPr>
      </w:r>
      <w:r>
        <w:rPr>
          <w:rtl/>
          <w:cs/>
          <w:lang w:val="ar_AE" w:bidi="ar_AE"/>
        </w:rPr>
        <w:t>רָאשֵׁ֣י</w:t>
      </w:r>
    </w:p>
    <w:p>
      <w:pPr>
        <w:bidi/>
      </w:pPr>
      <w:r>
        <w:rPr>
          <w:rtl/>
          <w:cs/>
          <w:lang w:val="ar_AE" w:bidi="ar_AE"/>
        </w:rPr>
      </w:r>
      <w:r>
        <w:rPr>
          <w:b/>
          <w:rtl/>
          <w:cs/>
          <w:lang w:val="ar_AE" w:bidi="ar_AE"/>
        </w:rPr>
        <w:t>"رؤساء بيوت"</w:t>
      </w:r>
    </w:p>
    <w:p>
      <w:pPr>
        <w:bidi/>
      </w:pPr>
      <w:r>
        <w:rPr>
          <w:rtl/>
          <w:cs/>
          <w:lang w:val="ar_AE" w:bidi="ar_AE"/>
        </w:rPr>
      </w:r>
      <w:r>
        <w:rPr>
          <w:rtl/>
          <w:cs/>
          <w:lang w:val="ar_AE" w:bidi="ar_AE"/>
        </w:rPr>
        <w:t xml:space="preserve">هنا، تشير كلمة </w:t>
      </w:r>
      <w:r>
        <w:rPr>
          <w:b/>
          <w:rtl/>
          <w:cs/>
          <w:lang w:val="ar_AE" w:bidi="ar_AE"/>
        </w:rPr>
        <w:t>الرؤساء</w:t>
      </w:r>
      <w:r>
        <w:rPr>
          <w:rtl/>
          <w:cs/>
          <w:lang w:val="ar_AE" w:bidi="ar_AE"/>
        </w:rPr>
        <w:t xml:space="preserve"> إلى القادة الأصليين للعشيرة. إذا كان ذلك مفيدًا في لغتك، فيمكنك استخدام تعبير مشابه أو لغة واضحة. ترجمة بديلة: "أسلاف"</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14 (#3)</w:t>
      </w:r>
      <w:r>
        <w:rPr>
          <w:rtl/>
          <w:cs/>
          <w:lang w:val="ar_AE" w:bidi="ar_AE"/>
        </w:rPr>
      </w:r>
    </w:p>
    <w:p>
      <w:pPr>
        <w:bidi/>
      </w:pPr>
      <w:r>
        <w:rPr>
          <w:rtl/>
          <w:cs/>
          <w:lang w:val="ar_AE" w:bidi="ar_AE"/>
        </w:rPr>
      </w:r>
      <w:r>
        <w:rPr>
          <w:rtl/>
          <w:cs/>
          <w:lang w:val="ar_AE" w:bidi="ar_AE"/>
        </w:rPr>
        <w:t>רְאוּבֵ֜ן &amp; יִשְׂרָאֵ֗ל חֲנ֤וֹךְ וּ⁠פַלּוּא֙ חֶצְר֣וֹן וְ⁠כַרְמִ֔י &amp; רְאוּבֵֽן</w:t>
      </w:r>
    </w:p>
    <w:p>
      <w:pPr>
        <w:bidi/>
      </w:pPr>
      <w:r>
        <w:rPr>
          <w:rtl/>
          <w:cs/>
          <w:lang w:val="ar_AE" w:bidi="ar_AE"/>
        </w:rPr>
      </w:r>
      <w:r>
        <w:rPr>
          <w:b/>
          <w:rtl/>
          <w:cs/>
          <w:lang w:val="ar_AE" w:bidi="ar_AE"/>
        </w:rPr>
        <w:t>"رأوبين،"</w:t>
      </w:r>
      <w:r>
        <w:rPr>
          <w:rtl/>
          <w:cs/>
          <w:lang w:val="ar_AE" w:bidi="ar_AE"/>
        </w:rPr>
        <w:t xml:space="preserve"> - </w:t>
      </w:r>
      <w:r>
        <w:rPr>
          <w:b/>
          <w:rtl/>
          <w:cs/>
          <w:lang w:val="ar_AE" w:bidi="ar_AE"/>
        </w:rPr>
        <w:t>"إسرائيل: حَنُوكُ وفلو، حصرون وكرمي."</w:t>
      </w:r>
      <w:r>
        <w:rPr>
          <w:rtl/>
          <w:cs/>
          <w:lang w:val="ar_AE" w:bidi="ar_AE"/>
        </w:rPr>
        <w:t xml:space="preserve"> - </w:t>
      </w:r>
      <w:r>
        <w:rPr>
          <w:b/>
          <w:rtl/>
          <w:cs/>
          <w:lang w:val="ar_AE" w:bidi="ar_AE"/>
        </w:rPr>
        <w:t>"رأوبين"</w:t>
      </w:r>
    </w:p>
    <w:p>
      <w:pPr>
        <w:bidi/>
      </w:pPr>
      <w:r>
        <w:rPr>
          <w:rtl/>
          <w:cs/>
          <w:lang w:val="ar_AE" w:bidi="ar_AE"/>
        </w:rPr>
      </w:r>
      <w:r>
        <w:rPr>
          <w:rtl/>
          <w:cs/>
          <w:lang w:val="ar_AE" w:bidi="ar_AE"/>
        </w:rPr>
        <w:t>هذه هي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15 (#1)</w:t>
      </w:r>
      <w:r>
        <w:rPr>
          <w:rtl/>
          <w:cs/>
          <w:lang w:val="ar_AE" w:bidi="ar_AE"/>
        </w:rPr>
      </w:r>
    </w:p>
    <w:p>
      <w:pPr>
        <w:bidi/>
      </w:pPr>
      <w:r>
        <w:rPr>
          <w:rtl/>
          <w:cs/>
          <w:lang w:val="ar_AE" w:bidi="ar_AE"/>
        </w:rPr>
      </w:r>
      <w:r>
        <w:rPr>
          <w:rtl/>
          <w:cs/>
          <w:lang w:val="ar_AE" w:bidi="ar_AE"/>
        </w:rPr>
        <w:t>שִׁמְע֗וֹן יְמוּאֵ֨ל וְ⁠יָמִ֤ין וְ⁠אֹ֨הַד֙ וְ⁠יָכִ֣ין וְ⁠צֹ֔חַר וְ⁠שָׁא֖וּל &amp; שִׁמְעֽוֹן</w:t>
      </w:r>
    </w:p>
    <w:p>
      <w:pPr>
        <w:bidi/>
      </w:pPr>
      <w:r>
        <w:rPr>
          <w:rtl/>
          <w:cs/>
          <w:lang w:val="ar_AE" w:bidi="ar_AE"/>
        </w:rPr>
      </w:r>
      <w:r>
        <w:rPr>
          <w:b/>
          <w:rtl/>
          <w:cs/>
          <w:lang w:val="ar_AE" w:bidi="ar_AE"/>
        </w:rPr>
        <w:t>"شمعون"</w:t>
      </w:r>
      <w:r>
        <w:rPr>
          <w:rtl/>
          <w:cs/>
          <w:lang w:val="ar_AE" w:bidi="ar_AE"/>
        </w:rPr>
        <w:t xml:space="preserve"> - </w:t>
      </w:r>
      <w:r>
        <w:rPr>
          <w:b/>
          <w:rtl/>
          <w:cs/>
          <w:lang w:val="ar_AE" w:bidi="ar_AE"/>
        </w:rPr>
        <w:t>"يَمُوئِيل، ويامين، وأوهد، وياكين، وصوحر، وشأول—"</w:t>
      </w:r>
      <w:r>
        <w:rPr>
          <w:rtl/>
          <w:cs/>
          <w:lang w:val="ar_AE" w:bidi="ar_AE"/>
        </w:rPr>
        <w:t xml:space="preserve"> - </w:t>
      </w:r>
      <w:r>
        <w:rPr>
          <w:b/>
          <w:rtl/>
          <w:cs/>
          <w:lang w:val="ar_AE" w:bidi="ar_AE"/>
        </w:rPr>
        <w:t>"شمعون"</w:t>
      </w:r>
    </w:p>
    <w:p>
      <w:pPr>
        <w:bidi/>
      </w:pPr>
      <w:r>
        <w:rPr>
          <w:rtl/>
          <w:cs/>
          <w:lang w:val="ar_AE" w:bidi="ar_AE"/>
        </w:rPr>
      </w:r>
      <w:r>
        <w:rPr>
          <w:rtl/>
          <w:cs/>
          <w:lang w:val="ar_AE" w:bidi="ar_AE"/>
        </w:rPr>
        <w:t>هذه هي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16 (#1)</w:t>
      </w:r>
      <w:r>
        <w:rPr>
          <w:rtl/>
          <w:cs/>
          <w:lang w:val="ar_AE" w:bidi="ar_AE"/>
        </w:rPr>
      </w:r>
    </w:p>
    <w:p>
      <w:pPr>
        <w:bidi/>
      </w:pPr>
      <w:r>
        <w:rPr>
          <w:rtl/>
          <w:cs/>
          <w:lang w:val="ar_AE" w:bidi="ar_AE"/>
        </w:rPr>
      </w:r>
      <w:r>
        <w:rPr>
          <w:rtl/>
          <w:cs/>
          <w:lang w:val="ar_AE" w:bidi="ar_AE"/>
        </w:rPr>
        <w:t>לֵוִי֙ &amp; גֵּרְשׁ֕וֹן וּ⁠קְהָ֖ת וּ⁠מְרָרִ֑י &amp; לֵוִ֔י</w:t>
      </w:r>
    </w:p>
    <w:p>
      <w:pPr>
        <w:bidi/>
      </w:pPr>
      <w:r>
        <w:rPr>
          <w:rtl/>
          <w:cs/>
          <w:lang w:val="ar_AE" w:bidi="ar_AE"/>
        </w:rPr>
      </w:r>
      <w:r>
        <w:rPr>
          <w:b/>
          <w:rtl/>
          <w:cs/>
          <w:lang w:val="ar_AE" w:bidi="ar_AE"/>
        </w:rPr>
        <w:t>"لاوي،"</w:t>
      </w:r>
      <w:r>
        <w:rPr>
          <w:rtl/>
          <w:cs/>
          <w:lang w:val="ar_AE" w:bidi="ar_AE"/>
        </w:rPr>
        <w:t xml:space="preserve"> - </w:t>
      </w:r>
      <w:r>
        <w:rPr>
          <w:b/>
          <w:rtl/>
          <w:cs/>
          <w:lang w:val="ar_AE" w:bidi="ar_AE"/>
        </w:rPr>
        <w:t>"جرشون، وقهات، ومراري."</w:t>
      </w:r>
      <w:r>
        <w:rPr>
          <w:rtl/>
          <w:cs/>
          <w:lang w:val="ar_AE" w:bidi="ar_AE"/>
        </w:rPr>
        <w:t xml:space="preserve"> - </w:t>
      </w:r>
      <w:r>
        <w:rPr>
          <w:b/>
          <w:rtl/>
          <w:cs/>
          <w:lang w:val="ar_AE" w:bidi="ar_AE"/>
        </w:rPr>
        <w:t>"لاوي"</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16 (#2)</w:t>
      </w:r>
      <w:r>
        <w:rPr>
          <w:rtl/>
          <w:cs/>
          <w:lang w:val="ar_AE" w:bidi="ar_AE"/>
        </w:rPr>
      </w:r>
    </w:p>
    <w:p>
      <w:pPr>
        <w:bidi/>
      </w:pPr>
      <w:r>
        <w:rPr>
          <w:rtl/>
          <w:cs/>
          <w:lang w:val="ar_AE" w:bidi="ar_AE"/>
        </w:rPr>
      </w:r>
      <w:r>
        <w:rPr>
          <w:rtl/>
          <w:cs/>
          <w:lang w:val="ar_AE" w:bidi="ar_AE"/>
        </w:rPr>
        <w:t>שֶׁ֧בַע וּ⁠שְׁלֹשִׁ֛ים וּ⁠מְאַ֖ת</w:t>
      </w:r>
    </w:p>
    <w:p>
      <w:pPr>
        <w:bidi/>
      </w:pPr>
      <w:r>
        <w:rPr>
          <w:rtl/>
          <w:cs/>
          <w:lang w:val="ar_AE" w:bidi="ar_AE"/>
        </w:rPr>
      </w:r>
      <w:r>
        <w:rPr>
          <w:b/>
          <w:rtl/>
          <w:cs/>
          <w:lang w:val="ar_AE" w:bidi="ar_AE"/>
        </w:rPr>
        <w:t>"١٣٧"</w:t>
      </w:r>
    </w:p>
    <w:p>
      <w:pPr>
        <w:bidi/>
      </w:pPr>
      <w:r>
        <w:rPr>
          <w:rtl/>
          <w:cs/>
          <w:lang w:val="ar_AE" w:bidi="ar_AE"/>
        </w:rPr>
      </w:r>
      <w:r>
        <w:rPr>
          <w:rtl/>
          <w:cs/>
          <w:lang w:val="ar_AE" w:bidi="ar_AE"/>
        </w:rPr>
        <w:t>الترجمة البديلة: "</w:t>
      </w:r>
      <w:r>
        <w:rPr>
          <w:b/>
          <w:rtl/>
          <w:cs/>
          <w:lang w:val="ar_AE" w:bidi="ar_AE"/>
        </w:rPr>
        <w:t>مِئَةً وَسَبْعًا وَثَلاَثِينَ سَنَةً</w:t>
      </w:r>
      <w:r>
        <w:rPr>
          <w:rtl/>
          <w:cs/>
          <w:lang w:val="ar_AE" w:bidi="ar_AE"/>
        </w:rPr>
        <w:t>"</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17 (#1)</w:t>
      </w:r>
      <w:r>
        <w:rPr>
          <w:rtl/>
          <w:cs/>
          <w:lang w:val="ar_AE" w:bidi="ar_AE"/>
        </w:rPr>
      </w:r>
    </w:p>
    <w:p>
      <w:pPr>
        <w:bidi/>
      </w:pPr>
      <w:r>
        <w:rPr>
          <w:rtl/>
          <w:cs/>
          <w:lang w:val="ar_AE" w:bidi="ar_AE"/>
        </w:rPr>
      </w:r>
      <w:r>
        <w:rPr>
          <w:rtl/>
          <w:cs/>
          <w:lang w:val="ar_AE" w:bidi="ar_AE"/>
        </w:rPr>
        <w:t>גֵרְשׁ֛וֹן לִבְנִ֥י וְ⁠שִׁמְעִ֖י</w:t>
      </w:r>
    </w:p>
    <w:p>
      <w:pPr>
        <w:bidi/>
      </w:pPr>
      <w:r>
        <w:rPr>
          <w:rtl/>
          <w:cs/>
          <w:lang w:val="ar_AE" w:bidi="ar_AE"/>
        </w:rPr>
      </w:r>
      <w:r>
        <w:rPr>
          <w:b/>
          <w:rtl/>
          <w:cs/>
          <w:lang w:val="ar_AE" w:bidi="ar_AE"/>
        </w:rPr>
        <w:t>"جرشون"</w:t>
      </w:r>
      <w:r>
        <w:rPr>
          <w:rtl/>
          <w:cs/>
          <w:lang w:val="ar_AE" w:bidi="ar_AE"/>
        </w:rPr>
        <w:t xml:space="preserve"> - </w:t>
      </w:r>
      <w:r>
        <w:rPr>
          <w:b/>
          <w:rtl/>
          <w:cs/>
          <w:lang w:val="ar_AE" w:bidi="ar_AE"/>
        </w:rPr>
        <w:t>"لبني وشمعي"</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18 (#1)</w:t>
      </w:r>
      <w:r>
        <w:rPr>
          <w:rtl/>
          <w:cs/>
          <w:lang w:val="ar_AE" w:bidi="ar_AE"/>
        </w:rPr>
      </w:r>
    </w:p>
    <w:p>
      <w:pPr>
        <w:bidi/>
      </w:pPr>
      <w:r>
        <w:rPr>
          <w:rtl/>
          <w:cs/>
          <w:lang w:val="ar_AE" w:bidi="ar_AE"/>
        </w:rPr>
      </w:r>
      <w:r>
        <w:rPr>
          <w:rtl/>
          <w:cs/>
          <w:lang w:val="ar_AE" w:bidi="ar_AE"/>
        </w:rPr>
        <w:t>קְהָ֔ת עַמְרָ֣ם וְ⁠יִצְהָ֔ר וְ⁠חֶבְר֖וֹן וְ⁠עֻזִּיאֵ֑ל &amp; קְהָ֔ת</w:t>
      </w:r>
    </w:p>
    <w:p>
      <w:pPr>
        <w:bidi/>
      </w:pPr>
      <w:r>
        <w:rPr>
          <w:rtl/>
          <w:cs/>
          <w:lang w:val="ar_AE" w:bidi="ar_AE"/>
        </w:rPr>
      </w:r>
      <w:r>
        <w:rPr>
          <w:b/>
          <w:rtl/>
          <w:cs/>
          <w:lang w:val="ar_AE" w:bidi="ar_AE"/>
        </w:rPr>
        <w:t>"قهات"</w:t>
      </w:r>
      <w:r>
        <w:rPr>
          <w:rtl/>
          <w:cs/>
          <w:lang w:val="ar_AE" w:bidi="ar_AE"/>
        </w:rPr>
        <w:t xml:space="preserve"> - </w:t>
      </w:r>
      <w:r>
        <w:rPr>
          <w:b/>
          <w:rtl/>
          <w:cs/>
          <w:lang w:val="ar_AE" w:bidi="ar_AE"/>
        </w:rPr>
        <w:t>"عمرام ويصهار وحبرون وعزيئيل."</w:t>
      </w:r>
      <w:r>
        <w:rPr>
          <w:rtl/>
          <w:cs/>
          <w:lang w:val="ar_AE" w:bidi="ar_AE"/>
        </w:rPr>
        <w:t xml:space="preserve"> - </w:t>
      </w:r>
      <w:r>
        <w:rPr>
          <w:b/>
          <w:rtl/>
          <w:cs/>
          <w:lang w:val="ar_AE" w:bidi="ar_AE"/>
        </w:rPr>
        <w:t>"قهات"</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18 (#2)</w:t>
      </w:r>
      <w:r>
        <w:rPr>
          <w:rtl/>
          <w:cs/>
          <w:lang w:val="ar_AE" w:bidi="ar_AE"/>
        </w:rPr>
      </w:r>
    </w:p>
    <w:p>
      <w:pPr>
        <w:bidi/>
      </w:pPr>
      <w:r>
        <w:rPr>
          <w:rtl/>
          <w:cs/>
          <w:lang w:val="ar_AE" w:bidi="ar_AE"/>
        </w:rPr>
      </w:r>
      <w:r>
        <w:rPr>
          <w:rtl/>
          <w:cs/>
          <w:lang w:val="ar_AE" w:bidi="ar_AE"/>
        </w:rPr>
        <w:t>שָׁלֹ֧שׁ וּ⁠שְׁלֹשִׁ֛ים וּ⁠מְאַ֖ת</w:t>
      </w:r>
    </w:p>
    <w:p>
      <w:pPr>
        <w:bidi/>
      </w:pPr>
      <w:r>
        <w:rPr>
          <w:rtl/>
          <w:cs/>
          <w:lang w:val="ar_AE" w:bidi="ar_AE"/>
        </w:rPr>
      </w:r>
      <w:r>
        <w:rPr>
          <w:b/>
          <w:rtl/>
          <w:cs/>
          <w:lang w:val="ar_AE" w:bidi="ar_AE"/>
        </w:rPr>
        <w:t>"١٣٣"</w:t>
      </w:r>
    </w:p>
    <w:p>
      <w:pPr>
        <w:bidi/>
      </w:pPr>
      <w:r>
        <w:rPr>
          <w:rtl/>
          <w:cs/>
          <w:lang w:val="ar_AE" w:bidi="ar_AE"/>
        </w:rPr>
      </w:r>
      <w:r>
        <w:rPr>
          <w:rtl/>
          <w:cs/>
          <w:lang w:val="ar_AE" w:bidi="ar_AE"/>
        </w:rPr>
        <w:t>ترجمة بديلة: "</w:t>
      </w:r>
      <w:r>
        <w:rPr>
          <w:b/>
          <w:rtl/>
          <w:cs/>
          <w:lang w:val="ar_AE" w:bidi="ar_AE"/>
        </w:rPr>
        <w:t>مِئَةً وَثَلاَثًا وَثَلاَثِينَ سَنَةً</w:t>
      </w:r>
      <w:r>
        <w:rPr>
          <w:rtl/>
          <w:cs/>
          <w:lang w:val="ar_AE" w:bidi="ar_AE"/>
        </w:rPr>
        <w:t>"</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19 (#1)</w:t>
      </w:r>
      <w:r>
        <w:rPr>
          <w:rtl/>
          <w:cs/>
          <w:lang w:val="ar_AE" w:bidi="ar_AE"/>
        </w:rPr>
      </w:r>
    </w:p>
    <w:p>
      <w:pPr>
        <w:bidi/>
      </w:pPr>
      <w:r>
        <w:rPr>
          <w:rtl/>
          <w:cs/>
          <w:lang w:val="ar_AE" w:bidi="ar_AE"/>
        </w:rPr>
      </w:r>
      <w:r>
        <w:rPr>
          <w:rtl/>
          <w:cs/>
          <w:lang w:val="ar_AE" w:bidi="ar_AE"/>
        </w:rPr>
        <w:t>מְרָרִ֖י מַחְלִ֣י וּ⁠מוּשִׁ֑י</w:t>
      </w:r>
    </w:p>
    <w:p>
      <w:pPr>
        <w:bidi/>
      </w:pPr>
      <w:r>
        <w:rPr>
          <w:rtl/>
          <w:cs/>
          <w:lang w:val="ar_AE" w:bidi="ar_AE"/>
        </w:rPr>
      </w:r>
      <w:r>
        <w:rPr>
          <w:b/>
          <w:rtl/>
          <w:cs/>
          <w:lang w:val="ar_AE" w:bidi="ar_AE"/>
        </w:rPr>
        <w:t>"مراري"</w:t>
      </w:r>
      <w:r>
        <w:rPr>
          <w:rtl/>
          <w:cs/>
          <w:lang w:val="ar_AE" w:bidi="ar_AE"/>
        </w:rPr>
        <w:t xml:space="preserve"> - </w:t>
      </w:r>
      <w:r>
        <w:rPr>
          <w:b/>
          <w:rtl/>
          <w:cs/>
          <w:lang w:val="ar_AE" w:bidi="ar_AE"/>
        </w:rPr>
        <w:t>"محلي وموشي"</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20 (#1)</w:t>
      </w:r>
      <w:r>
        <w:rPr>
          <w:rtl/>
          <w:cs/>
          <w:lang w:val="ar_AE" w:bidi="ar_AE"/>
        </w:rPr>
      </w:r>
    </w:p>
    <w:p>
      <w:pPr>
        <w:bidi/>
      </w:pPr>
      <w:r>
        <w:rPr>
          <w:rtl/>
          <w:cs/>
          <w:lang w:val="ar_AE" w:bidi="ar_AE"/>
        </w:rPr>
      </w:r>
      <w:r>
        <w:rPr>
          <w:rtl/>
          <w:cs/>
          <w:lang w:val="ar_AE" w:bidi="ar_AE"/>
        </w:rPr>
        <w:t>עַמְרָ֜ם &amp; אֶֽת־אַהֲרֹ֖ן &amp; מֹשֶׁ֑ה &amp; עַמְרָ֔ם</w:t>
      </w:r>
    </w:p>
    <w:p>
      <w:pPr>
        <w:bidi/>
      </w:pPr>
      <w:r>
        <w:rPr>
          <w:rtl/>
          <w:cs/>
          <w:lang w:val="ar_AE" w:bidi="ar_AE"/>
        </w:rPr>
      </w:r>
      <w:r>
        <w:rPr>
          <w:b/>
          <w:rtl/>
          <w:cs/>
          <w:lang w:val="ar_AE" w:bidi="ar_AE"/>
        </w:rPr>
        <w:t>"عمرام"</w:t>
      </w:r>
      <w:r>
        <w:rPr>
          <w:rtl/>
          <w:cs/>
          <w:lang w:val="ar_AE" w:bidi="ar_AE"/>
        </w:rPr>
        <w:t xml:space="preserve"> - </w:t>
      </w:r>
      <w:r>
        <w:rPr>
          <w:b/>
          <w:rtl/>
          <w:cs/>
          <w:lang w:val="ar_AE" w:bidi="ar_AE"/>
        </w:rPr>
        <w:t>"هارون"</w:t>
      </w:r>
      <w:r>
        <w:rPr>
          <w:rtl/>
          <w:cs/>
          <w:lang w:val="ar_AE" w:bidi="ar_AE"/>
        </w:rPr>
        <w:t xml:space="preserve"> - </w:t>
      </w:r>
      <w:r>
        <w:rPr>
          <w:b/>
          <w:rtl/>
          <w:cs/>
          <w:lang w:val="ar_AE" w:bidi="ar_AE"/>
        </w:rPr>
        <w:t>"موسى"</w:t>
      </w:r>
      <w:r>
        <w:rPr>
          <w:rtl/>
          <w:cs/>
          <w:lang w:val="ar_AE" w:bidi="ar_AE"/>
        </w:rPr>
        <w:t xml:space="preserve"> - </w:t>
      </w:r>
      <w:r>
        <w:rPr>
          <w:b/>
          <w:rtl/>
          <w:cs/>
          <w:lang w:val="ar_AE" w:bidi="ar_AE"/>
        </w:rPr>
        <w:t>"عمرام"</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20 (#2)</w:t>
      </w:r>
      <w:r>
        <w:rPr>
          <w:rtl/>
          <w:cs/>
          <w:lang w:val="ar_AE" w:bidi="ar_AE"/>
        </w:rPr>
      </w:r>
    </w:p>
    <w:p>
      <w:pPr>
        <w:bidi/>
      </w:pPr>
      <w:r>
        <w:rPr>
          <w:rtl/>
          <w:cs/>
          <w:lang w:val="ar_AE" w:bidi="ar_AE"/>
        </w:rPr>
      </w:r>
      <w:r>
        <w:rPr>
          <w:rtl/>
          <w:cs/>
          <w:lang w:val="ar_AE" w:bidi="ar_AE"/>
        </w:rPr>
        <w:t>אֶת־יוֹכֶ֤בֶד</w:t>
      </w:r>
    </w:p>
    <w:p>
      <w:pPr>
        <w:bidi/>
      </w:pPr>
      <w:r>
        <w:rPr>
          <w:rtl/>
          <w:cs/>
          <w:lang w:val="ar_AE" w:bidi="ar_AE"/>
        </w:rPr>
      </w:r>
      <w:r>
        <w:rPr>
          <w:b/>
          <w:rtl/>
          <w:cs/>
          <w:lang w:val="ar_AE" w:bidi="ar_AE"/>
        </w:rPr>
        <w:t>"يوكابد"</w:t>
      </w:r>
    </w:p>
    <w:p>
      <w:pPr>
        <w:bidi/>
      </w:pPr>
      <w:r>
        <w:rPr>
          <w:rtl/>
          <w:cs/>
          <w:lang w:val="ar_AE" w:bidi="ar_AE"/>
        </w:rPr>
      </w:r>
      <w:r>
        <w:rPr>
          <w:rtl/>
          <w:cs/>
          <w:lang w:val="ar_AE" w:bidi="ar_AE"/>
        </w:rPr>
        <w:t>هذا اسم امرأة.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20 (#3)</w:t>
      </w:r>
      <w:r>
        <w:rPr>
          <w:rtl/>
          <w:cs/>
          <w:lang w:val="ar_AE" w:bidi="ar_AE"/>
        </w:rPr>
      </w:r>
    </w:p>
    <w:p>
      <w:pPr>
        <w:bidi/>
      </w:pPr>
      <w:r>
        <w:rPr>
          <w:rtl/>
          <w:cs/>
          <w:lang w:val="ar_AE" w:bidi="ar_AE"/>
        </w:rPr>
      </w:r>
      <w:r>
        <w:rPr>
          <w:rtl/>
          <w:cs/>
          <w:lang w:val="ar_AE" w:bidi="ar_AE"/>
        </w:rPr>
        <w:t>דֹּֽדָת⁠וֹ֙</w:t>
      </w:r>
    </w:p>
    <w:p>
      <w:pPr>
        <w:bidi/>
      </w:pPr>
      <w:r>
        <w:rPr>
          <w:rtl/>
          <w:cs/>
          <w:lang w:val="ar_AE" w:bidi="ar_AE"/>
        </w:rPr>
      </w:r>
      <w:r>
        <w:rPr>
          <w:b/>
          <w:rtl/>
          <w:cs/>
          <w:lang w:val="ar_AE" w:bidi="ar_AE"/>
        </w:rPr>
        <w:t>"عمته"</w:t>
      </w:r>
    </w:p>
    <w:p>
      <w:pPr>
        <w:bidi/>
      </w:pPr>
      <w:r>
        <w:rPr>
          <w:rtl/>
          <w:cs/>
          <w:lang w:val="ar_AE" w:bidi="ar_AE"/>
        </w:rPr>
      </w:r>
      <w:r>
        <w:rPr>
          <w:rtl/>
          <w:cs/>
          <w:lang w:val="ar_AE" w:bidi="ar_AE"/>
        </w:rPr>
        <w:t xml:space="preserve">هنا المصطلح </w:t>
      </w:r>
      <w:r>
        <w:rPr>
          <w:b/>
          <w:rtl/>
          <w:cs/>
          <w:lang w:val="ar_AE" w:bidi="ar_AE"/>
        </w:rPr>
        <w:t>عمته</w:t>
      </w:r>
      <w:r>
        <w:rPr>
          <w:rtl/>
          <w:cs/>
          <w:lang w:val="ar_AE" w:bidi="ar_AE"/>
        </w:rPr>
        <w:t xml:space="preserve"> يعني تحديدًا أخت أمه. إذا كانت لغتك تستخدم مصطلحًا مختلفًا يكون محددًا بهذه الطريقة، فعلى المترجمين استخدامه.</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20 (#4)</w:t>
      </w:r>
      <w:r>
        <w:rPr>
          <w:rtl/>
          <w:cs/>
          <w:lang w:val="ar_AE" w:bidi="ar_AE"/>
        </w:rPr>
      </w:r>
    </w:p>
    <w:p>
      <w:pPr>
        <w:bidi/>
      </w:pPr>
      <w:r>
        <w:rPr>
          <w:rtl/>
          <w:cs/>
          <w:lang w:val="ar_AE" w:bidi="ar_AE"/>
        </w:rPr>
      </w:r>
      <w:r>
        <w:rPr>
          <w:rtl/>
          <w:cs/>
          <w:lang w:val="ar_AE" w:bidi="ar_AE"/>
        </w:rPr>
        <w:t>שֶׁ֧בַע וּ⁠שְׁלֹשִׁ֛ים וּ⁠מְאַ֖ת</w:t>
      </w:r>
    </w:p>
    <w:p>
      <w:pPr>
        <w:bidi/>
      </w:pPr>
      <w:r>
        <w:rPr>
          <w:rtl/>
          <w:cs/>
          <w:lang w:val="ar_AE" w:bidi="ar_AE"/>
        </w:rPr>
      </w:r>
      <w:r>
        <w:rPr>
          <w:b/>
          <w:rtl/>
          <w:cs/>
          <w:lang w:val="ar_AE" w:bidi="ar_AE"/>
        </w:rPr>
        <w:t>"١٣٧"</w:t>
      </w:r>
    </w:p>
    <w:p>
      <w:pPr>
        <w:bidi/>
      </w:pPr>
      <w:r>
        <w:rPr>
          <w:rtl/>
          <w:cs/>
          <w:lang w:val="ar_AE" w:bidi="ar_AE"/>
        </w:rPr>
      </w:r>
      <w:r>
        <w:rPr>
          <w:rtl/>
          <w:cs/>
          <w:lang w:val="ar_AE" w:bidi="ar_AE"/>
        </w:rPr>
        <w:t>ترجمة بديلة: "</w:t>
      </w:r>
      <w:r>
        <w:rPr>
          <w:b/>
          <w:rtl/>
          <w:cs/>
          <w:lang w:val="ar_AE" w:bidi="ar_AE"/>
        </w:rPr>
        <w:t>مِئَةً وَسَبْعًا وَثَلاَثِينَ سَنَةً</w:t>
      </w:r>
      <w:r>
        <w:rPr>
          <w:rtl/>
          <w:cs/>
          <w:lang w:val="ar_AE" w:bidi="ar_AE"/>
        </w:rPr>
        <w:t>"</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21 (#1)</w:t>
      </w:r>
      <w:r>
        <w:rPr>
          <w:rtl/>
          <w:cs/>
          <w:lang w:val="ar_AE" w:bidi="ar_AE"/>
        </w:rPr>
      </w:r>
    </w:p>
    <w:p>
      <w:pPr>
        <w:bidi/>
      </w:pPr>
      <w:r>
        <w:rPr>
          <w:rtl/>
          <w:cs/>
          <w:lang w:val="ar_AE" w:bidi="ar_AE"/>
        </w:rPr>
      </w:r>
      <w:r>
        <w:rPr>
          <w:rtl/>
          <w:cs/>
          <w:lang w:val="ar_AE" w:bidi="ar_AE"/>
        </w:rPr>
        <w:t>יִצְהָ֑ר קֹ֥רַח וָ⁠נֶ֖פֶג וְ⁠זִכְרִֽי</w:t>
      </w:r>
    </w:p>
    <w:p>
      <w:pPr>
        <w:bidi/>
      </w:pPr>
      <w:r>
        <w:rPr>
          <w:rtl/>
          <w:cs/>
          <w:lang w:val="ar_AE" w:bidi="ar_AE"/>
        </w:rPr>
      </w:r>
      <w:r>
        <w:rPr>
          <w:b/>
          <w:rtl/>
          <w:cs/>
          <w:lang w:val="ar_AE" w:bidi="ar_AE"/>
        </w:rPr>
        <w:t>"وَبَنُو يِصْهَارَ قورح، ونافج، وذكري"</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22 (#1)</w:t>
      </w:r>
      <w:r>
        <w:rPr>
          <w:rtl/>
          <w:cs/>
          <w:lang w:val="ar_AE" w:bidi="ar_AE"/>
        </w:rPr>
      </w:r>
    </w:p>
    <w:p>
      <w:pPr>
        <w:bidi/>
      </w:pPr>
      <w:r>
        <w:rPr>
          <w:rtl/>
          <w:cs/>
          <w:lang w:val="ar_AE" w:bidi="ar_AE"/>
        </w:rPr>
      </w:r>
      <w:r>
        <w:rPr>
          <w:rtl/>
          <w:cs/>
          <w:lang w:val="ar_AE" w:bidi="ar_AE"/>
        </w:rPr>
        <w:t>עֻזִּיאֵ֑ל מִֽישָׁאֵ֥ל וְ⁠אֶלְצָפָ֖ן וְ⁠סִתְרִֽי</w:t>
      </w:r>
    </w:p>
    <w:p>
      <w:pPr>
        <w:bidi/>
      </w:pPr>
      <w:r>
        <w:rPr>
          <w:rtl/>
          <w:cs/>
          <w:lang w:val="ar_AE" w:bidi="ar_AE"/>
        </w:rPr>
      </w:r>
      <w:r>
        <w:rPr>
          <w:b/>
          <w:rtl/>
          <w:cs/>
          <w:lang w:val="ar_AE" w:bidi="ar_AE"/>
        </w:rPr>
        <w:t>"وَبَنُو عُزِّيئِيلَ ميشائيل، وألصافان، وسِثري"</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23 (#1)</w:t>
      </w:r>
      <w:r>
        <w:rPr>
          <w:rtl/>
          <w:cs/>
          <w:lang w:val="ar_AE" w:bidi="ar_AE"/>
        </w:rPr>
      </w:r>
    </w:p>
    <w:p>
      <w:pPr>
        <w:bidi/>
      </w:pPr>
      <w:r>
        <w:rPr>
          <w:rtl/>
          <w:cs/>
          <w:lang w:val="ar_AE" w:bidi="ar_AE"/>
        </w:rPr>
      </w:r>
      <w:r>
        <w:rPr>
          <w:rtl/>
          <w:cs/>
          <w:lang w:val="ar_AE" w:bidi="ar_AE"/>
        </w:rPr>
        <w:t>אַהֲרֹ֜ן &amp; עַמִּינָדָ֛ב &amp; נַחְשׁ֖וֹן &amp; אֶת־נָדָב֙ &amp; אֲבִיה֔וּא אֶת־אֶלְעָזָ֖ר &amp; אִֽיתָמָֽר</w:t>
      </w:r>
    </w:p>
    <w:p>
      <w:pPr>
        <w:bidi/>
      </w:pPr>
      <w:r>
        <w:rPr>
          <w:rtl/>
          <w:cs/>
          <w:lang w:val="ar_AE" w:bidi="ar_AE"/>
        </w:rPr>
      </w:r>
      <w:r>
        <w:rPr>
          <w:b/>
          <w:rtl/>
          <w:cs/>
          <w:lang w:val="ar_AE" w:bidi="ar_AE"/>
        </w:rPr>
        <w:t>"هارون"</w:t>
      </w:r>
      <w:r>
        <w:rPr>
          <w:rtl/>
          <w:cs/>
          <w:lang w:val="ar_AE" w:bidi="ar_AE"/>
        </w:rPr>
        <w:t xml:space="preserve"> - </w:t>
      </w:r>
      <w:r>
        <w:rPr>
          <w:b/>
          <w:rtl/>
          <w:cs/>
          <w:lang w:val="ar_AE" w:bidi="ar_AE"/>
        </w:rPr>
        <w:t>"عميناداب"</w:t>
      </w:r>
      <w:r>
        <w:rPr>
          <w:rtl/>
          <w:cs/>
          <w:lang w:val="ar_AE" w:bidi="ar_AE"/>
        </w:rPr>
        <w:t xml:space="preserve"> - </w:t>
      </w:r>
      <w:r>
        <w:rPr>
          <w:b/>
          <w:rtl/>
          <w:cs/>
          <w:lang w:val="ar_AE" w:bidi="ar_AE"/>
        </w:rPr>
        <w:t>"نحشون"</w:t>
      </w:r>
      <w:r>
        <w:rPr>
          <w:rtl/>
          <w:cs/>
          <w:lang w:val="ar_AE" w:bidi="ar_AE"/>
        </w:rPr>
        <w:t xml:space="preserve"> - </w:t>
      </w:r>
      <w:r>
        <w:rPr>
          <w:b/>
          <w:rtl/>
          <w:cs/>
          <w:lang w:val="ar_AE" w:bidi="ar_AE"/>
        </w:rPr>
        <w:t>"ناداب"</w:t>
      </w:r>
      <w:r>
        <w:rPr>
          <w:rtl/>
          <w:cs/>
          <w:lang w:val="ar_AE" w:bidi="ar_AE"/>
        </w:rPr>
        <w:t xml:space="preserve"> - </w:t>
      </w:r>
      <w:r>
        <w:rPr>
          <w:b/>
          <w:rtl/>
          <w:cs/>
          <w:lang w:val="ar_AE" w:bidi="ar_AE"/>
        </w:rPr>
        <w:t>"أبيهو، ألعازار"</w:t>
      </w:r>
      <w:r>
        <w:rPr>
          <w:rtl/>
          <w:cs/>
          <w:lang w:val="ar_AE" w:bidi="ar_AE"/>
        </w:rPr>
        <w:t xml:space="preserve"> - </w:t>
      </w:r>
      <w:r>
        <w:rPr>
          <w:b/>
          <w:rtl/>
          <w:cs/>
          <w:lang w:val="ar_AE" w:bidi="ar_AE"/>
        </w:rPr>
        <w:t>"إيثامار"</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23 (#2)</w:t>
      </w:r>
      <w:r>
        <w:rPr>
          <w:rtl/>
          <w:cs/>
          <w:lang w:val="ar_AE" w:bidi="ar_AE"/>
        </w:rPr>
      </w:r>
    </w:p>
    <w:p>
      <w:pPr>
        <w:bidi/>
      </w:pPr>
      <w:r>
        <w:rPr>
          <w:rtl/>
          <w:cs/>
          <w:lang w:val="ar_AE" w:bidi="ar_AE"/>
        </w:rPr>
      </w:r>
      <w:r>
        <w:rPr>
          <w:rtl/>
          <w:cs/>
          <w:lang w:val="ar_AE" w:bidi="ar_AE"/>
        </w:rPr>
        <w:t>אֶת־אֱלִישֶׁ֧בַע</w:t>
      </w:r>
    </w:p>
    <w:p>
      <w:pPr>
        <w:bidi/>
      </w:pPr>
      <w:r>
        <w:rPr>
          <w:rtl/>
          <w:cs/>
          <w:lang w:val="ar_AE" w:bidi="ar_AE"/>
        </w:rPr>
      </w:r>
      <w:r>
        <w:rPr>
          <w:b/>
          <w:rtl/>
          <w:cs/>
          <w:lang w:val="ar_AE" w:bidi="ar_AE"/>
        </w:rPr>
        <w:t>"أَلِيشَابَعَ"</w:t>
      </w:r>
    </w:p>
    <w:p>
      <w:pPr>
        <w:bidi/>
      </w:pPr>
      <w:r>
        <w:rPr>
          <w:rtl/>
          <w:cs/>
          <w:lang w:val="ar_AE" w:bidi="ar_AE"/>
        </w:rPr>
      </w:r>
      <w:r>
        <w:rPr>
          <w:rtl/>
          <w:cs/>
          <w:lang w:val="ar_AE" w:bidi="ar_AE"/>
        </w:rPr>
        <w:t>هذا اسم امرأة.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24 (#1)</w:t>
      </w:r>
      <w:r>
        <w:rPr>
          <w:rtl/>
          <w:cs/>
          <w:lang w:val="ar_AE" w:bidi="ar_AE"/>
        </w:rPr>
      </w:r>
    </w:p>
    <w:p>
      <w:pPr>
        <w:bidi/>
      </w:pPr>
      <w:r>
        <w:rPr>
          <w:rtl/>
          <w:cs/>
          <w:lang w:val="ar_AE" w:bidi="ar_AE"/>
        </w:rPr>
      </w:r>
      <w:r>
        <w:rPr>
          <w:rtl/>
          <w:cs/>
          <w:lang w:val="ar_AE" w:bidi="ar_AE"/>
        </w:rPr>
        <w:t>קֹ֔רַח אַסִּ֥יר וְ⁠אֶלְקָנָ֖ה וַ⁠אֲבִיאָסָ֑ף</w:t>
      </w:r>
    </w:p>
    <w:p>
      <w:pPr>
        <w:bidi/>
      </w:pPr>
      <w:r>
        <w:rPr>
          <w:rtl/>
          <w:cs/>
          <w:lang w:val="ar_AE" w:bidi="ar_AE"/>
        </w:rPr>
      </w:r>
      <w:r>
        <w:rPr>
          <w:b/>
          <w:rtl/>
          <w:cs/>
          <w:lang w:val="ar_AE" w:bidi="ar_AE"/>
        </w:rPr>
        <w:t>"وَبَنُو قُورَحَ أسير، وألقانة، وأبيأساف"</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24 (#2)</w:t>
      </w:r>
      <w:r>
        <w:rPr>
          <w:rtl/>
          <w:cs/>
          <w:lang w:val="ar_AE" w:bidi="ar_AE"/>
        </w:rPr>
      </w:r>
    </w:p>
    <w:p>
      <w:pPr>
        <w:bidi/>
      </w:pPr>
      <w:r>
        <w:rPr>
          <w:rtl/>
          <w:cs/>
          <w:lang w:val="ar_AE" w:bidi="ar_AE"/>
        </w:rPr>
      </w:r>
      <w:r>
        <w:rPr>
          <w:rtl/>
          <w:cs/>
          <w:lang w:val="ar_AE" w:bidi="ar_AE"/>
        </w:rPr>
        <w:t>הַ⁠קָּרְחִֽי</w:t>
      </w:r>
    </w:p>
    <w:p>
      <w:pPr>
        <w:bidi/>
      </w:pPr>
      <w:r>
        <w:rPr>
          <w:rtl/>
          <w:cs/>
          <w:lang w:val="ar_AE" w:bidi="ar_AE"/>
        </w:rPr>
      </w:r>
      <w:r>
        <w:rPr>
          <w:b/>
          <w:rtl/>
          <w:cs/>
          <w:lang w:val="ar_AE" w:bidi="ar_AE"/>
        </w:rPr>
        <w:t>"القورحيون"</w:t>
      </w:r>
    </w:p>
    <w:p>
      <w:pPr>
        <w:bidi/>
      </w:pPr>
      <w:r>
        <w:rPr>
          <w:rtl/>
          <w:cs/>
          <w:lang w:val="ar_AE" w:bidi="ar_AE"/>
        </w:rPr>
      </w:r>
      <w:r>
        <w:rPr>
          <w:rtl/>
          <w:cs/>
          <w:lang w:val="ar_AE" w:bidi="ar_AE"/>
        </w:rPr>
        <w:t>كان هذا اسم عشيرة الشعب المنحدرين من قورح.</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25 (#1)</w:t>
      </w:r>
      <w:r>
        <w:rPr>
          <w:rtl/>
          <w:cs/>
          <w:lang w:val="ar_AE" w:bidi="ar_AE"/>
        </w:rPr>
      </w:r>
    </w:p>
    <w:p>
      <w:pPr>
        <w:bidi/>
      </w:pPr>
      <w:r>
        <w:rPr>
          <w:rtl/>
          <w:cs/>
          <w:lang w:val="ar_AE" w:bidi="ar_AE"/>
        </w:rPr>
      </w:r>
      <w:r>
        <w:rPr>
          <w:rtl/>
          <w:cs/>
          <w:lang w:val="ar_AE" w:bidi="ar_AE"/>
        </w:rPr>
        <w:t>וְ⁠אֶלְעָזָ֨ר &amp; אַהֲרֹ֜ן &amp; פּֽוּטִיאֵל֙ &amp; אֶת־פִּֽינְחָ֑ס</w:t>
      </w:r>
    </w:p>
    <w:p>
      <w:pPr>
        <w:bidi/>
      </w:pPr>
      <w:r>
        <w:rPr>
          <w:rtl/>
          <w:cs/>
          <w:lang w:val="ar_AE" w:bidi="ar_AE"/>
        </w:rPr>
      </w:r>
      <w:r>
        <w:rPr>
          <w:b/>
          <w:rtl/>
          <w:cs/>
          <w:lang w:val="ar_AE" w:bidi="ar_AE"/>
        </w:rPr>
        <w:t>"وألعازار"</w:t>
      </w:r>
      <w:r>
        <w:rPr>
          <w:rtl/>
          <w:cs/>
          <w:lang w:val="ar_AE" w:bidi="ar_AE"/>
        </w:rPr>
        <w:t xml:space="preserve"> - </w:t>
      </w:r>
      <w:r>
        <w:rPr>
          <w:b/>
          <w:rtl/>
          <w:cs/>
          <w:lang w:val="ar_AE" w:bidi="ar_AE"/>
        </w:rPr>
        <w:t>"هارون"</w:t>
      </w:r>
      <w:r>
        <w:rPr>
          <w:rtl/>
          <w:cs/>
          <w:lang w:val="ar_AE" w:bidi="ar_AE"/>
        </w:rPr>
        <w:t xml:space="preserve"> - </w:t>
      </w:r>
      <w:r>
        <w:rPr>
          <w:b/>
          <w:rtl/>
          <w:cs/>
          <w:lang w:val="ar_AE" w:bidi="ar_AE"/>
        </w:rPr>
        <w:t>"فوطيئيل."</w:t>
      </w:r>
      <w:r>
        <w:rPr>
          <w:rtl/>
          <w:cs/>
          <w:lang w:val="ar_AE" w:bidi="ar_AE"/>
        </w:rPr>
        <w:t xml:space="preserve"> - </w:t>
      </w:r>
      <w:r>
        <w:rPr>
          <w:b/>
          <w:rtl/>
          <w:cs/>
          <w:lang w:val="ar_AE" w:bidi="ar_AE"/>
        </w:rPr>
        <w:t>"فِينَحَاس"</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25 (#2)</w:t>
      </w:r>
      <w:r>
        <w:rPr>
          <w:rtl/>
          <w:cs/>
          <w:lang w:val="ar_AE" w:bidi="ar_AE"/>
        </w:rPr>
      </w:r>
    </w:p>
    <w:p>
      <w:pPr>
        <w:bidi/>
      </w:pPr>
      <w:r>
        <w:rPr>
          <w:rtl/>
          <w:cs/>
          <w:lang w:val="ar_AE" w:bidi="ar_AE"/>
        </w:rPr>
      </w:r>
      <w:r>
        <w:rPr>
          <w:rtl/>
          <w:cs/>
          <w:lang w:val="ar_AE" w:bidi="ar_AE"/>
        </w:rPr>
        <w:t>רָאשֵׁ֛י</w:t>
      </w:r>
    </w:p>
    <w:p>
      <w:pPr>
        <w:bidi/>
      </w:pPr>
      <w:r>
        <w:rPr>
          <w:rtl/>
          <w:cs/>
          <w:lang w:val="ar_AE" w:bidi="ar_AE"/>
        </w:rPr>
      </w:r>
      <w:r>
        <w:rPr>
          <w:b/>
          <w:rtl/>
          <w:cs/>
          <w:lang w:val="ar_AE" w:bidi="ar_AE"/>
        </w:rPr>
        <w:t>"رؤساء"</w:t>
      </w:r>
    </w:p>
    <w:p>
      <w:pPr>
        <w:bidi/>
      </w:pPr>
      <w:r>
        <w:rPr>
          <w:rtl/>
          <w:cs/>
          <w:lang w:val="ar_AE" w:bidi="ar_AE"/>
        </w:rPr>
      </w:r>
      <w:r>
        <w:rPr>
          <w:rtl/>
          <w:cs/>
          <w:lang w:val="ar_AE" w:bidi="ar_AE"/>
        </w:rPr>
        <w:t xml:space="preserve">هنا، يمثل </w:t>
      </w:r>
      <w:r>
        <w:rPr>
          <w:b/>
          <w:rtl/>
          <w:cs/>
          <w:lang w:val="ar_AE" w:bidi="ar_AE"/>
        </w:rPr>
        <w:t>الرؤساء</w:t>
      </w:r>
      <w:r>
        <w:rPr>
          <w:rtl/>
          <w:cs/>
          <w:lang w:val="ar_AE" w:bidi="ar_AE"/>
        </w:rPr>
        <w:t xml:space="preserve"> قادة البيوت أو العائلات. إذا كان ذلك مفيدًا في لغتك، فيمكنك استخدام تعبير مشابه أو لغة واضحة. ترجمة بديلة: "هؤلاء كانوا قادة العائلات"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26 (#1)</w:t>
      </w:r>
      <w:r>
        <w:rPr>
          <w:rtl/>
          <w:cs/>
          <w:lang w:val="ar_AE" w:bidi="ar_AE"/>
        </w:rPr>
      </w:r>
    </w:p>
    <w:p>
      <w:pPr>
        <w:bidi/>
      </w:pPr>
      <w:r>
        <w:rPr>
          <w:rtl/>
          <w:cs/>
          <w:lang w:val="ar_AE" w:bidi="ar_AE"/>
        </w:rPr>
      </w:r>
      <w:r>
        <w:rPr>
          <w:rtl/>
          <w:cs/>
          <w:lang w:val="ar_AE" w:bidi="ar_AE"/>
        </w:rPr>
        <w:t>עַל־צִבְאֹתָֽ⁠ם</w:t>
      </w:r>
    </w:p>
    <w:p>
      <w:pPr>
        <w:bidi/>
      </w:pPr>
      <w:r>
        <w:rPr>
          <w:rtl/>
          <w:cs/>
          <w:lang w:val="ar_AE" w:bidi="ar_AE"/>
        </w:rPr>
      </w:r>
      <w:r>
        <w:rPr>
          <w:b/>
          <w:rtl/>
          <w:cs/>
          <w:lang w:val="ar_AE" w:bidi="ar_AE"/>
        </w:rPr>
        <w:t>"بِحَسَبِ أَجْنَادِهِمْ"</w:t>
      </w:r>
    </w:p>
    <w:p>
      <w:pPr>
        <w:bidi/>
      </w:pPr>
      <w:r>
        <w:rPr>
          <w:rtl/>
          <w:cs/>
          <w:lang w:val="ar_AE" w:bidi="ar_AE"/>
        </w:rPr>
      </w:r>
      <w:r>
        <w:rPr>
          <w:rtl/>
          <w:cs/>
          <w:lang w:val="ar_AE" w:bidi="ar_AE"/>
        </w:rPr>
        <w:t xml:space="preserve">يشير مصطلح </w:t>
      </w:r>
      <w:r>
        <w:rPr>
          <w:b/>
          <w:rtl/>
          <w:cs/>
          <w:lang w:val="ar_AE" w:bidi="ar_AE"/>
        </w:rPr>
        <w:t xml:space="preserve">أَجْنَادِ </w:t>
      </w:r>
      <w:r>
        <w:rPr>
          <w:rtl/>
          <w:cs/>
          <w:lang w:val="ar_AE" w:bidi="ar_AE"/>
        </w:rPr>
        <w:t>إلى مجموعة كبيرة من الناس غالبًا ما يتم تنظيمهم في مجموعات للحرب. ترجمة بديلة: "بحسب مجموعاتهم" أو "بحسب تقسيماتهم"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27 (#1)</w:t>
      </w:r>
      <w:r>
        <w:rPr>
          <w:rtl/>
          <w:cs/>
          <w:lang w:val="ar_AE" w:bidi="ar_AE"/>
        </w:rPr>
      </w:r>
    </w:p>
    <w:p>
      <w:pPr>
        <w:bidi/>
      </w:pPr>
      <w:r>
        <w:rPr>
          <w:rtl/>
          <w:cs/>
          <w:lang w:val="ar_AE" w:bidi="ar_AE"/>
        </w:rPr>
      </w:r>
      <w:r>
        <w:rPr>
          <w:rtl/>
          <w:cs/>
          <w:lang w:val="ar_AE" w:bidi="ar_AE"/>
        </w:rPr>
        <w:t>לְ⁠הוֹצִ֥יא</w:t>
      </w:r>
    </w:p>
    <w:p>
      <w:pPr>
        <w:bidi/>
      </w:pPr>
      <w:r>
        <w:rPr>
          <w:rtl/>
          <w:cs/>
          <w:lang w:val="ar_AE" w:bidi="ar_AE"/>
        </w:rPr>
      </w:r>
      <w:r>
        <w:rPr>
          <w:b/>
          <w:rtl/>
          <w:cs/>
          <w:lang w:val="ar_AE" w:bidi="ar_AE"/>
        </w:rPr>
        <w:t>"إِخْرَاجِ"</w:t>
      </w:r>
    </w:p>
    <w:p>
      <w:pPr>
        <w:bidi/>
      </w:pPr>
      <w:r>
        <w:rPr>
          <w:rtl/>
          <w:cs/>
          <w:lang w:val="ar_AE" w:bidi="ar_AE"/>
        </w:rPr>
      </w:r>
      <w:r>
        <w:rPr>
          <w:rtl/>
          <w:cs/>
          <w:lang w:val="ar_AE" w:bidi="ar_AE"/>
        </w:rPr>
        <w:t>يعبر هذا عن هدفهم عندما تحدثوا إلى فرعون. استخدم طريقة مناسبة في لغتك للإشارة إلى الغرض. انظر إلى الترجمة الإنجليزية UST.</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28 (#1)</w:t>
      </w:r>
      <w:r>
        <w:rPr>
          <w:rtl/>
          <w:cs/>
          <w:lang w:val="ar_AE" w:bidi="ar_AE"/>
        </w:rPr>
      </w:r>
    </w:p>
    <w:p>
      <w:pPr>
        <w:bidi/>
      </w:pPr>
      <w:r>
        <w:rPr>
          <w:rtl/>
          <w:cs/>
          <w:lang w:val="ar_AE" w:bidi="ar_AE"/>
        </w:rPr>
      </w:r>
      <w:r>
        <w:rPr>
          <w:rtl/>
          <w:cs/>
          <w:lang w:val="ar_AE" w:bidi="ar_AE"/>
        </w:rPr>
        <w:t>וַ⁠יְהִ֗י בְּ⁠י֨וֹם</w:t>
      </w:r>
    </w:p>
    <w:p>
      <w:pPr>
        <w:bidi/>
      </w:pPr>
      <w:r>
        <w:rPr>
          <w:rtl/>
          <w:cs/>
          <w:lang w:val="ar_AE" w:bidi="ar_AE"/>
        </w:rPr>
      </w:r>
      <w:r>
        <w:rPr>
          <w:b/>
          <w:rtl/>
          <w:cs/>
          <w:lang w:val="ar_AE" w:bidi="ar_AE"/>
        </w:rPr>
        <w:t>"وَكَانَ يَوْمَ كَلَّمَ الرَّبُّ مُوسَى"</w:t>
      </w:r>
    </w:p>
    <w:p>
      <w:pPr>
        <w:bidi/>
      </w:pPr>
      <w:r>
        <w:rPr>
          <w:rtl/>
          <w:cs/>
          <w:lang w:val="ar_AE" w:bidi="ar_AE"/>
        </w:rPr>
      </w:r>
      <w:r>
        <w:rPr>
          <w:rtl/>
          <w:cs/>
          <w:lang w:val="ar_AE" w:bidi="ar_AE"/>
        </w:rPr>
        <w:t>يمثل هذا انتقالًا من سجل الأنساب إلى سرد الأحداث. فكر في وضع فاصل في بداية هذه الآية. ترجمة بديلة: "في يوم من الأيام"</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30 (#1)</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"فَقَالَ مُوسَى أَمَامَ {وجه} الرَّبِّ"</w:t>
      </w:r>
    </w:p>
    <w:p>
      <w:pPr>
        <w:bidi/>
      </w:pPr>
      <w:r>
        <w:rPr>
          <w:rtl/>
          <w:cs/>
          <w:lang w:val="ar_AE" w:bidi="ar_AE"/>
        </w:rPr>
      </w:r>
      <w:r>
        <w:rPr>
          <w:rtl/>
          <w:cs/>
          <w:lang w:val="ar_AE" w:bidi="ar_AE"/>
        </w:rPr>
        <w:t xml:space="preserve">هنا، كلمة </w:t>
      </w:r>
      <w:r>
        <w:rPr>
          <w:b/>
          <w:rtl/>
          <w:cs/>
          <w:lang w:val="ar_AE" w:bidi="ar_AE"/>
        </w:rPr>
        <w:t>الوجه</w:t>
      </w:r>
      <w:r>
        <w:rPr>
          <w:rtl/>
          <w:cs/>
          <w:lang w:val="ar_AE" w:bidi="ar_AE"/>
        </w:rPr>
        <w:t xml:space="preserve"> (كما في الترجمة الإنجليزية) تمثل وجود الشخص. وقد يكون هناك أيضًا لمحة من الجرأة في موقف موسى الذي يُنقل بالقول إنه تحدث أمام </w:t>
      </w:r>
      <w:r>
        <w:rPr>
          <w:b/>
          <w:rtl/>
          <w:cs/>
          <w:lang w:val="ar_AE" w:bidi="ar_AE"/>
        </w:rPr>
        <w:t>وجه يهوه</w:t>
      </w:r>
      <w:r>
        <w:rPr>
          <w:rtl/>
          <w:cs/>
          <w:lang w:val="ar_AE" w:bidi="ar_AE"/>
        </w:rPr>
        <w:t xml:space="preserve">. انظر كيف ترجمت هذا في </w:t>
      </w:r>
      <w:r>
        <w:rPr>
          <w:rtl/>
          <w:cs/>
          <w:lang w:val="ar_AE" w:bidi="ar_AE"/>
        </w:rPr>
        <w:t>6:12</w:t>
      </w:r>
      <w:r>
        <w:rPr>
          <w:rtl/>
          <w:cs/>
          <w:lang w:val="ar_AE" w:bidi="ar_AE"/>
        </w:rPr>
        <w:t>. إذا كان ذلك مفيدًا في لغتك، فيمكنك استخدام تعبير مشابه أو لغة واضحة. ترجمة بديلة: "في محضر الرب" أو "بجرأة إلى يهوه"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30 (#2)</w:t>
      </w:r>
      <w:r>
        <w:rPr>
          <w:rtl/>
          <w:cs/>
          <w:lang w:val="ar_AE" w:bidi="ar_AE"/>
        </w:rPr>
      </w:r>
    </w:p>
    <w:p>
      <w:pPr>
        <w:bidi/>
      </w:pPr>
      <w:r>
        <w:rPr>
          <w:rtl/>
          <w:cs/>
          <w:lang w:val="ar_AE" w:bidi="ar_AE"/>
        </w:rPr>
      </w:r>
      <w:r>
        <w:rPr>
          <w:rtl/>
          <w:cs/>
          <w:lang w:val="ar_AE" w:bidi="ar_AE"/>
        </w:rPr>
        <w:t>הֵ֤ן אֲנִי֙ עֲרַ֣ל שְׂפָתַ֔יִם וְ⁠אֵ֕יךְ יִשְׁמַ֥ע אֵלַ֖⁠י פַּרְעֹֽה</w:t>
      </w:r>
    </w:p>
    <w:p>
      <w:pPr>
        <w:bidi/>
      </w:pPr>
      <w:r>
        <w:rPr>
          <w:rtl/>
          <w:cs/>
          <w:lang w:val="ar_AE" w:bidi="ar_AE"/>
        </w:rPr>
      </w:r>
      <w:r>
        <w:rPr>
          <w:b/>
          <w:rtl/>
          <w:cs/>
          <w:lang w:val="ar_AE" w:bidi="ar_AE"/>
        </w:rPr>
        <w:t>"هَا أَنَا أَغْلَفُ الشَّفَتَيْنِ. فَكَيْفَ يَسْمَعُ لِي فِرْعَوْنُ؟"</w:t>
      </w:r>
    </w:p>
    <w:p>
      <w:pPr>
        <w:bidi/>
      </w:pPr>
      <w:r>
        <w:rPr>
          <w:rtl/>
          <w:cs/>
          <w:lang w:val="ar_AE" w:bidi="ar_AE"/>
        </w:rPr>
      </w:r>
      <w:r>
        <w:rPr>
          <w:rtl/>
          <w:cs/>
          <w:lang w:val="ar_AE" w:bidi="ar_AE"/>
        </w:rPr>
        <w:t xml:space="preserve">يطرح موسى هذا السؤال على أمل تغيير رأي الله بشأن إرساله.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"انظر، أنا لست متحدثًا جيدًا. بالتأكيد لن يستمع إليّ فرعون!"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30 (#3)</w:t>
      </w:r>
      <w:r>
        <w:rPr>
          <w:rtl/>
          <w:cs/>
          <w:lang w:val="ar_AE" w:bidi="ar_AE"/>
        </w:rPr>
      </w:r>
    </w:p>
    <w:p>
      <w:pPr>
        <w:bidi/>
      </w:pPr>
      <w:r>
        <w:rPr>
          <w:rtl/>
          <w:cs/>
          <w:lang w:val="ar_AE" w:bidi="ar_AE"/>
        </w:rPr>
      </w:r>
      <w:r>
        <w:rPr>
          <w:rtl/>
          <w:cs/>
          <w:lang w:val="ar_AE" w:bidi="ar_AE"/>
        </w:rPr>
        <w:t>הֵ֤ן</w:t>
      </w:r>
    </w:p>
    <w:p>
      <w:pPr>
        <w:bidi/>
      </w:pPr>
      <w:r>
        <w:rPr>
          <w:rtl/>
          <w:cs/>
          <w:lang w:val="ar_AE" w:bidi="ar_AE"/>
        </w:rPr>
      </w:r>
      <w:r>
        <w:rPr>
          <w:b/>
          <w:rtl/>
          <w:cs/>
          <w:lang w:val="ar_AE" w:bidi="ar_AE"/>
        </w:rPr>
        <w:t>"هَا"</w:t>
      </w:r>
    </w:p>
    <w:p>
      <w:pPr>
        <w:bidi/>
      </w:pPr>
      <w:r>
        <w:rPr>
          <w:rtl/>
          <w:cs/>
          <w:lang w:val="ar_AE" w:bidi="ar_AE"/>
        </w:rPr>
      </w:r>
      <w:r>
        <w:rPr>
          <w:rtl/>
          <w:cs/>
          <w:lang w:val="ar_AE" w:bidi="ar_AE"/>
        </w:rPr>
        <w:t xml:space="preserve">التعبير </w:t>
      </w:r>
      <w:r>
        <w:rPr>
          <w:b/>
          <w:rtl/>
          <w:cs/>
          <w:lang w:val="ar_AE" w:bidi="ar_AE"/>
        </w:rPr>
        <w:t>هَا</w:t>
      </w:r>
      <w:r>
        <w:rPr>
          <w:rtl/>
          <w:cs/>
          <w:lang w:val="ar_AE" w:bidi="ar_AE"/>
        </w:rPr>
        <w:t xml:space="preserve"> هو مصطلح يُستخدم لجذب انتباه المستمع إلى ما سيقوله المتحدث. إذا لم يكن هناك طريقة جيدة لترجمة هذا المصطلح في لغتك، فيمكن حذف هذا المصطلح من الترجمة، أو يمكنك استخدام ترجمة بديلة مثل "كما تعلم".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6: 30 (#4)</w:t>
      </w:r>
      <w:r>
        <w:rPr>
          <w:rtl/>
          <w:cs/>
          <w:lang w:val="ar_AE" w:bidi="ar_AE"/>
        </w:rPr>
      </w:r>
    </w:p>
    <w:p>
      <w:pPr>
        <w:bidi/>
      </w:pPr>
      <w:r>
        <w:rPr>
          <w:rtl/>
          <w:cs/>
          <w:lang w:val="ar_AE" w:bidi="ar_AE"/>
        </w:rPr>
      </w:r>
      <w:r>
        <w:rPr>
          <w:rtl/>
          <w:cs/>
          <w:lang w:val="ar_AE" w:bidi="ar_AE"/>
        </w:rPr>
        <w:t>אֲנִי֙ עֲרַ֣ל שְׂפָתַ֔יִם</w:t>
      </w:r>
    </w:p>
    <w:p>
      <w:pPr>
        <w:bidi/>
      </w:pPr>
      <w:r>
        <w:rPr>
          <w:rtl/>
          <w:cs/>
          <w:lang w:val="ar_AE" w:bidi="ar_AE"/>
        </w:rPr>
      </w:r>
      <w:r>
        <w:rPr>
          <w:b/>
          <w:rtl/>
          <w:cs/>
          <w:lang w:val="ar_AE" w:bidi="ar_AE"/>
        </w:rPr>
        <w:t>"أَنَا أَغْلَفُ الشَّفَتَيْنِ"</w:t>
      </w:r>
    </w:p>
    <w:p>
      <w:pPr>
        <w:bidi/>
      </w:pPr>
      <w:r>
        <w:rPr>
          <w:rtl/>
          <w:cs/>
          <w:lang w:val="ar_AE" w:bidi="ar_AE"/>
        </w:rPr>
      </w:r>
      <w:r>
        <w:rPr>
          <w:rtl/>
          <w:cs/>
          <w:lang w:val="ar_AE" w:bidi="ar_AE"/>
        </w:rPr>
        <w:t xml:space="preserve">هذه استعارة تعني أن موسى كان يعتقد أنه ليس متحدثًا جيدًا. وهي فظة نوعًا ما، ويمكن أن تشير ترجمتك لهذه العبارة إلى أن موسى يتحدث بغير لباقة. انظر كيف ترجمت هذا في </w:t>
      </w:r>
      <w:r>
        <w:rPr>
          <w:rtl/>
          <w:cs/>
          <w:lang w:val="ar_AE" w:bidi="ar_AE"/>
        </w:rPr>
        <w:t>6:12</w:t>
      </w:r>
      <w:r>
        <w:rPr>
          <w:rtl/>
          <w:cs/>
          <w:lang w:val="ar_AE" w:bidi="ar_AE"/>
        </w:rPr>
        <w:t>. ترجمة بديلة: "أنا دائمًا أخفق في التحدث بشكل جيد"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7</w:t>
      </w:r>
      <w:r>
        <w:rPr>
          <w:rtl/>
          <w:cs/>
          <w:lang w:val="ar_AE" w:bidi="ar_AE"/>
        </w:rPr>
      </w:r>
    </w:p>
    <w:p>
      <w:pPr>
        <w:pStyle w:val="Heading3"/>
        <w:bidi/>
      </w:pPr>
      <w:r>
        <w:rPr>
          <w:rtl/>
          <w:cs/>
          <w:lang w:val="ar_AE" w:bidi="ar_AE"/>
        </w:rPr>
        <w:t>البنية (الهيكل) والتنسيق</w:t>
      </w:r>
    </w:p>
    <w:p>
      <w:pPr>
        <w:pStyle w:val="ListBullet"/>
        <w:bidi/>
        <w:spacing w:line="240" w:lineRule="auto"/>
        <w:ind w:left="720"/>
      </w:pPr>
      <w:r>
        <w:rPr>
          <w:rtl/>
          <w:cs/>
          <w:lang w:val="ar_AE" w:bidi="ar_AE"/>
        </w:rPr>
      </w:r>
      <w:r>
        <w:rPr>
          <w:rtl/>
          <w:cs/>
          <w:lang w:val="ar_AE" w:bidi="ar_AE"/>
        </w:rPr>
        <w:t>الآيات 1–9: نهاية إرسال الرب لموسى وهارون مرة أخرى إلى فرعون</w:t>
      </w:r>
    </w:p>
    <w:p>
      <w:pPr>
        <w:pStyle w:val="ListBullet"/>
        <w:bidi/>
        <w:spacing w:line="240" w:lineRule="auto"/>
        <w:ind w:left="720"/>
      </w:pPr>
      <w:r>
        <w:rPr>
          <w:rtl/>
          <w:cs/>
          <w:lang w:val="ar_AE" w:bidi="ar_AE"/>
        </w:rPr>
      </w:r>
      <w:r>
        <w:rPr>
          <w:rtl/>
          <w:cs/>
          <w:lang w:val="ar_AE" w:bidi="ar_AE"/>
        </w:rPr>
        <w:t>الآيات 10–13: رفض فرعون الأول، وعجيبة الثعابين</w:t>
      </w:r>
    </w:p>
    <w:p>
      <w:pPr>
        <w:pStyle w:val="ListBullet"/>
        <w:bidi/>
        <w:spacing w:line="240" w:lineRule="auto"/>
        <w:ind w:left="720"/>
      </w:pPr>
      <w:r>
        <w:rPr>
          <w:rtl/>
          <w:cs/>
          <w:lang w:val="ar_AE" w:bidi="ar_AE"/>
        </w:rPr>
      </w:r>
      <w:r>
        <w:rPr>
          <w:rtl/>
          <w:cs/>
          <w:lang w:val="ar_AE" w:bidi="ar_AE"/>
        </w:rPr>
        <w:t>الآيات 14–25: الضربة الأولى: تحول نهر النيل إلى دم</w:t>
      </w:r>
    </w:p>
    <w:p>
      <w:pPr>
        <w:pStyle w:val="Heading3"/>
        <w:bidi/>
      </w:pPr>
      <w:r>
        <w:rPr>
          <w:rtl/>
          <w:cs/>
          <w:lang w:val="ar_AE" w:bidi="ar_AE"/>
        </w:rPr>
        <w:t>مفاهيم خاصة في هذا الأصحاح</w:t>
      </w:r>
    </w:p>
    <w:p>
      <w:pPr>
        <w:pStyle w:val="Heading4"/>
        <w:bidi/>
      </w:pPr>
      <w:r>
        <w:rPr>
          <w:rtl/>
          <w:cs/>
          <w:lang w:val="ar_AE" w:bidi="ar_AE"/>
        </w:rPr>
        <w:t>الآيات والعجائب</w:t>
      </w:r>
    </w:p>
    <w:p>
      <w:pPr>
        <w:bidi/>
      </w:pPr>
      <w:r>
        <w:rPr>
          <w:rtl/>
          <w:cs/>
          <w:lang w:val="ar_AE" w:bidi="ar_AE"/>
        </w:rPr>
      </w:r>
      <w:r>
        <w:rPr>
          <w:rtl/>
          <w:cs/>
          <w:lang w:val="ar_AE" w:bidi="ar_AE"/>
        </w:rPr>
        <w:t xml:space="preserve">عندما مكّن الرب موسى من أن يصنع آيات، استطاع رجال فرعون تقليد هذه الآيات. لا يُعرف كيف تمكنوا من ذلك، ولكن بما أنها لم تكن من الرب، فمن المحتمل أنها تمت بقوة شريرة. (انظر: </w:t>
      </w:r>
      <w:r>
        <w:rPr>
          <w:rtl/>
          <w:cs/>
          <w:lang w:val="ar_AE" w:bidi="ar_AE"/>
        </w:rPr>
        <w:t>آية</w:t>
      </w:r>
      <w:r>
        <w:rPr>
          <w:rtl/>
          <w:cs/>
          <w:lang w:val="ar_AE" w:bidi="ar_AE"/>
        </w:rPr>
        <w:t xml:space="preserve"> و</w:t>
      </w:r>
      <w:r>
        <w:rPr>
          <w:rtl/>
          <w:cs/>
          <w:lang w:val="ar_AE" w:bidi="ar_AE"/>
        </w:rPr>
        <w:t>شر</w:t>
      </w:r>
      <w:r>
        <w:rPr>
          <w:rtl/>
          <w:cs/>
          <w:lang w:val="ar_AE" w:bidi="ar_AE"/>
        </w:rPr>
        <w:t>)</w:t>
      </w:r>
    </w:p>
    <w:p>
      <w:pPr>
        <w:pStyle w:val="Heading4"/>
        <w:bidi/>
      </w:pPr>
      <w:r>
        <w:rPr>
          <w:rtl/>
          <w:cs/>
          <w:lang w:val="ar_AE" w:bidi="ar_AE"/>
        </w:rPr>
        <w:t>قلب فرعون القاسي</w:t>
      </w:r>
    </w:p>
    <w:p>
      <w:pPr>
        <w:bidi/>
      </w:pPr>
      <w:r>
        <w:rPr>
          <w:rtl/>
          <w:cs/>
          <w:lang w:val="ar_AE" w:bidi="ar_AE"/>
        </w:rPr>
      </w:r>
      <w:r>
        <w:rPr>
          <w:rtl/>
          <w:cs/>
          <w:lang w:val="ar_AE" w:bidi="ar_AE"/>
        </w:rPr>
        <w:t>غالبًا ما يُوصف قلب فرعون في هذا الأصحاح بأنه قاسٍ أو قوي أو ثقيل. وهذا يعني أنه لم يكن راغبًا في طاعة تعليمات الرب.</w:t>
      </w:r>
    </w:p>
    <w:p>
      <w:pPr>
        <w:pStyle w:val="Heading3"/>
        <w:bidi/>
      </w:pPr>
      <w:r>
        <w:rPr>
          <w:rtl/>
          <w:cs/>
          <w:lang w:val="ar_AE" w:bidi="ar_AE"/>
        </w:rPr>
        <w:t>صعوبات الترجمة المحتملة في هذا الأصحاح تشمل:</w:t>
      </w:r>
    </w:p>
    <w:p>
      <w:pPr>
        <w:pStyle w:val="ListBullet"/>
        <w:bidi/>
        <w:spacing w:line="240" w:lineRule="auto"/>
        <w:ind w:left="720"/>
      </w:pPr>
      <w:r>
        <w:rPr>
          <w:rtl/>
          <w:cs/>
          <w:lang w:val="ar_AE" w:bidi="ar_AE"/>
        </w:rPr>
      </w:r>
      <w:r>
        <w:rPr>
          <w:rtl/>
          <w:cs/>
          <w:lang w:val="ar_AE" w:bidi="ar_AE"/>
        </w:rPr>
        <w:t>موسى مثل إله لفرعون</w:t>
      </w:r>
    </w:p>
    <w:p>
      <w:pPr>
        <w:pStyle w:val="ListBullet"/>
        <w:bidi/>
        <w:spacing w:line="240" w:lineRule="auto"/>
        <w:ind w:left="720"/>
      </w:pPr>
      <w:r>
        <w:rPr>
          <w:rtl/>
          <w:cs/>
          <w:lang w:val="ar_AE" w:bidi="ar_AE"/>
        </w:rPr>
      </w:r>
      <w:r>
        <w:rPr>
          <w:rtl/>
          <w:cs/>
          <w:lang w:val="ar_AE" w:bidi="ar_AE"/>
        </w:rPr>
        <w:t>بعض المصطلحات الصعبة: نبي، علامة، آيات، عجائب، حكماء، سحرة، سحر، أحكام، قنوات، آجام</w:t>
      </w:r>
    </w:p>
    <w:p>
      <w:pPr>
        <w:pStyle w:val="ListBullet"/>
        <w:bidi/>
        <w:spacing w:line="240" w:lineRule="auto"/>
        <w:ind w:left="720"/>
      </w:pPr>
      <w:r>
        <w:rPr>
          <w:rtl/>
          <w:cs/>
          <w:lang w:val="ar_AE" w:bidi="ar_AE"/>
        </w:rPr>
      </w:r>
      <w:r>
        <w:rPr>
          <w:rtl/>
          <w:cs/>
          <w:lang w:val="ar_AE" w:bidi="ar_AE"/>
        </w:rPr>
        <w:t>استخدام "القلب" للإشارة إلى مركز الإرادة والعاطفة</w:t>
      </w:r>
    </w:p>
    <w:p>
      <w:pPr>
        <w:pStyle w:val="ListBullet"/>
        <w:bidi/>
        <w:spacing w:line="240" w:lineRule="auto"/>
        <w:ind w:left="720"/>
      </w:pPr>
      <w:r>
        <w:rPr>
          <w:rtl/>
          <w:cs/>
          <w:lang w:val="ar_AE" w:bidi="ar_AE"/>
        </w:rPr>
      </w:r>
      <w:r>
        <w:rPr>
          <w:rtl/>
          <w:cs/>
          <w:lang w:val="ar_AE" w:bidi="ar_AE"/>
        </w:rPr>
        <w:t>اقتباسات حتى المستوى الثالث.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 (#1)</w:t>
      </w:r>
      <w:r>
        <w:rPr>
          <w:rtl/>
          <w:cs/>
          <w:lang w:val="ar_AE" w:bidi="ar_AE"/>
        </w:rPr>
      </w:r>
    </w:p>
    <w:p>
      <w:pPr>
        <w:bidi/>
      </w:pPr>
      <w:r>
        <w:rPr>
          <w:rtl/>
          <w:cs/>
          <w:lang w:val="ar_AE" w:bidi="ar_AE"/>
        </w:rPr>
      </w:r>
      <w:r>
        <w:rPr>
          <w:rtl/>
          <w:cs/>
          <w:lang w:val="ar_AE" w:bidi="ar_AE"/>
        </w:rPr>
        <w:t>מֹשֶׁ֔ה</w:t>
      </w:r>
    </w:p>
    <w:p>
      <w:pPr>
        <w:bidi/>
      </w:pPr>
      <w:r>
        <w:rPr>
          <w:rtl/>
          <w:cs/>
          <w:lang w:val="ar_AE" w:bidi="ar_AE"/>
        </w:rPr>
      </w:r>
      <w:r>
        <w:rPr>
          <w:b/>
          <w:rtl/>
          <w:cs/>
          <w:lang w:val="ar_AE" w:bidi="ar_AE"/>
        </w:rPr>
        <w:t>"موسى"</w:t>
      </w:r>
    </w:p>
    <w:p>
      <w:pPr>
        <w:bidi/>
      </w:pPr>
      <w:r>
        <w:rPr>
          <w:rtl/>
          <w:cs/>
          <w:lang w:val="ar_AE" w:bidi="ar_AE"/>
        </w:rPr>
      </w:r>
      <w:r>
        <w:rPr>
          <w:rtl/>
          <w:cs/>
          <w:lang w:val="ar_AE" w:bidi="ar_AE"/>
        </w:rPr>
        <w:t xml:space="preserve">بعد هذه العبارة، يبدأ اقتباس مباشر يستمر حتى نهاية </w:t>
      </w:r>
      <w:r>
        <w:rPr>
          <w:rtl/>
          <w:cs/>
          <w:lang w:val="ar_AE" w:bidi="ar_AE"/>
        </w:rPr>
        <w:t>7:5</w:t>
      </w:r>
      <w:r>
        <w:rPr>
          <w:rtl/>
          <w:cs/>
          <w:lang w:val="ar_AE" w:bidi="ar_AE"/>
        </w:rPr>
        <w:t>. قد يكون من المفيد لقرائك الإشارة إلى ذلك بعلامة اقتباس من المستوى الأول أو بأي علامات ترقيم أو أشكال أخرى تستخدمها لغتك للإشارة إلى بداية الاقتباس. وقد تكون هناك اقتباسات أخرى في هذه الإصحاحات؛ سيتم تمييزها بنفس علامات الترقيم، لكنها لن تحتوي على ملاحظاتها الخاصة إلا إذا كان هناك شيء فريد بشأنها.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 (#2)</w:t>
      </w:r>
      <w:r>
        <w:rPr>
          <w:rtl/>
          <w:cs/>
          <w:lang w:val="ar_AE" w:bidi="ar_AE"/>
        </w:rPr>
      </w:r>
    </w:p>
    <w:p>
      <w:pPr>
        <w:bidi/>
      </w:pPr>
      <w:r>
        <w:rPr>
          <w:rtl/>
          <w:cs/>
          <w:lang w:val="ar_AE" w:bidi="ar_AE"/>
        </w:rPr>
      </w:r>
      <w:r>
        <w:rPr>
          <w:rtl/>
          <w:cs/>
          <w:lang w:val="ar_AE" w:bidi="ar_AE"/>
        </w:rPr>
        <w:t>רְאֵ֛ה</w:t>
      </w:r>
    </w:p>
    <w:p>
      <w:pPr>
        <w:bidi/>
      </w:pPr>
      <w:r>
        <w:rPr>
          <w:rtl/>
          <w:cs/>
          <w:lang w:val="ar_AE" w:bidi="ar_AE"/>
        </w:rPr>
      </w:r>
      <w:r>
        <w:rPr>
          <w:b/>
          <w:rtl/>
          <w:cs/>
          <w:lang w:val="ar_AE" w:bidi="ar_AE"/>
        </w:rPr>
        <w:t>"انظر"</w:t>
      </w:r>
    </w:p>
    <w:p>
      <w:pPr>
        <w:bidi/>
      </w:pPr>
      <w:r>
        <w:rPr>
          <w:rtl/>
          <w:cs/>
          <w:lang w:val="ar_AE" w:bidi="ar_AE"/>
        </w:rPr>
      </w:r>
      <w:r>
        <w:rPr>
          <w:rtl/>
          <w:cs/>
          <w:lang w:val="ar_AE" w:bidi="ar_AE"/>
        </w:rPr>
        <w:t>تُستخدم هذه الكلمة لجذب الانتباه إلى المعلومات المفاجئة التي تليها. ترجمة بديلة: "استمع بعناية"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 (#3)</w:t>
      </w:r>
      <w:r>
        <w:rPr>
          <w:rtl/>
          <w:cs/>
          <w:lang w:val="ar_AE" w:bidi="ar_AE"/>
        </w:rPr>
      </w:r>
    </w:p>
    <w:p>
      <w:pPr>
        <w:bidi/>
      </w:pPr>
      <w:r>
        <w:rPr>
          <w:rtl/>
          <w:cs/>
          <w:lang w:val="ar_AE" w:bidi="ar_AE"/>
        </w:rPr>
      </w:r>
      <w:r>
        <w:rPr>
          <w:rtl/>
          <w:cs/>
          <w:lang w:val="ar_AE" w:bidi="ar_AE"/>
        </w:rPr>
        <w:t>נְתַתִּ֥י⁠ךָ אֱלֹהִ֖ים לְ⁠פַרְעֹ֑ה</w:t>
      </w:r>
    </w:p>
    <w:p>
      <w:pPr>
        <w:bidi/>
      </w:pPr>
      <w:r>
        <w:rPr>
          <w:rtl/>
          <w:cs/>
          <w:lang w:val="ar_AE" w:bidi="ar_AE"/>
        </w:rPr>
      </w:r>
      <w:r>
        <w:rPr>
          <w:b/>
          <w:rtl/>
          <w:cs/>
          <w:lang w:val="ar_AE" w:bidi="ar_AE"/>
        </w:rPr>
        <w:t>"أَنَا جَعَلْتُكَ إِلهًا لِفِرْعَوْنَ"</w:t>
      </w:r>
    </w:p>
    <w:p>
      <w:pPr>
        <w:bidi/>
      </w:pPr>
      <w:r>
        <w:rPr>
          <w:rtl/>
          <w:cs/>
          <w:lang w:val="ar_AE" w:bidi="ar_AE"/>
        </w:rPr>
      </w:r>
      <w:r>
        <w:rPr>
          <w:rtl/>
          <w:cs/>
          <w:lang w:val="ar_AE" w:bidi="ar_AE"/>
        </w:rPr>
        <w:t xml:space="preserve">هذا يعني أن موسى سيمثل نفس السلطة لفرعون كما فعل الله لموسى. انظر كيف ترجمت العبارة المشابهة جدًا في </w:t>
      </w:r>
      <w:r>
        <w:rPr>
          <w:rtl/>
          <w:cs/>
          <w:lang w:val="ar_AE" w:bidi="ar_AE"/>
        </w:rPr>
        <w:t>خروج 4:16</w:t>
      </w:r>
      <w:r>
        <w:rPr>
          <w:rtl/>
          <w:cs/>
          <w:lang w:val="ar_AE" w:bidi="ar_AE"/>
        </w:rPr>
        <w:t>. ترجمة بديلة: "سأجعل فرعون يتعامل معك كإله"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 (#4)</w:t>
      </w:r>
      <w:r>
        <w:rPr>
          <w:rtl/>
          <w:cs/>
          <w:lang w:val="ar_AE" w:bidi="ar_AE"/>
        </w:rPr>
      </w:r>
    </w:p>
    <w:p>
      <w:pPr>
        <w:bidi/>
      </w:pPr>
      <w:r>
        <w:rPr>
          <w:rtl/>
          <w:cs/>
          <w:lang w:val="ar_AE" w:bidi="ar_AE"/>
        </w:rPr>
      </w:r>
      <w:r>
        <w:rPr>
          <w:rtl/>
          <w:cs/>
          <w:lang w:val="ar_AE" w:bidi="ar_AE"/>
        </w:rPr>
        <w:t>וְ⁠אַהֲרֹ֥ן אָחִ֖י⁠ךָ יִהְיֶ֥ה נְבִיאֶֽ⁠ךָ</w:t>
      </w:r>
    </w:p>
    <w:p>
      <w:pPr>
        <w:bidi/>
      </w:pPr>
      <w:r>
        <w:rPr>
          <w:rtl/>
          <w:cs/>
          <w:lang w:val="ar_AE" w:bidi="ar_AE"/>
        </w:rPr>
      </w:r>
      <w:r>
        <w:rPr>
          <w:b/>
          <w:rtl/>
          <w:cs/>
          <w:lang w:val="ar_AE" w:bidi="ar_AE"/>
        </w:rPr>
        <w:t>"وَهَارُونُ أَخُوكَ يَكُونُ نَبِيَّكَ"</w:t>
      </w:r>
    </w:p>
    <w:p>
      <w:pPr>
        <w:bidi/>
      </w:pPr>
      <w:r>
        <w:rPr>
          <w:rtl/>
          <w:cs/>
          <w:lang w:val="ar_AE" w:bidi="ar_AE"/>
        </w:rPr>
      </w:r>
      <w:r>
        <w:rPr>
          <w:rtl/>
          <w:cs/>
          <w:lang w:val="ar_AE" w:bidi="ar_AE"/>
        </w:rPr>
        <w:t xml:space="preserve">تُشبِّه هذه العبارة هارون بالنبي، لأن هارون سيكون فعلًا هو الشخص الذي يعلن لفرعون ما يقوله له موسى. انظر كيف ترجمت عبارة مشابهة في </w:t>
      </w:r>
      <w:r>
        <w:rPr>
          <w:rtl/>
          <w:cs/>
          <w:lang w:val="ar_AE" w:bidi="ar_AE"/>
        </w:rPr>
        <w:t>خروج 4:16</w:t>
      </w:r>
      <w:r>
        <w:rPr>
          <w:rtl/>
          <w:cs/>
          <w:lang w:val="ar_AE" w:bidi="ar_AE"/>
        </w:rPr>
        <w:t>. ترجمة بديلة: "وهارون أخوك سيكون مثل نبيك"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2 (#1)</w:t>
      </w:r>
      <w:r>
        <w:rPr>
          <w:rtl/>
          <w:cs/>
          <w:lang w:val="ar_AE" w:bidi="ar_AE"/>
        </w:rPr>
      </w:r>
    </w:p>
    <w:p>
      <w:pPr>
        <w:bidi/>
      </w:pPr>
      <w:r>
        <w:rPr>
          <w:rtl/>
          <w:cs/>
          <w:lang w:val="ar_AE" w:bidi="ar_AE"/>
        </w:rPr>
      </w:r>
      <w:r>
        <w:rPr>
          <w:rtl/>
          <w:cs/>
          <w:lang w:val="ar_AE" w:bidi="ar_AE"/>
        </w:rPr>
        <w:t>אָחִ֨י⁠ךָ֙</w:t>
      </w:r>
    </w:p>
    <w:p>
      <w:pPr>
        <w:bidi/>
      </w:pPr>
      <w:r>
        <w:rPr>
          <w:rtl/>
          <w:cs/>
          <w:lang w:val="ar_AE" w:bidi="ar_AE"/>
        </w:rPr>
      </w:r>
      <w:r>
        <w:rPr>
          <w:b/>
          <w:rtl/>
          <w:cs/>
          <w:lang w:val="ar_AE" w:bidi="ar_AE"/>
        </w:rPr>
        <w:t>"أخوك"</w:t>
      </w:r>
    </w:p>
    <w:p>
      <w:pPr>
        <w:bidi/>
      </w:pPr>
      <w:r>
        <w:rPr>
          <w:rtl/>
          <w:cs/>
          <w:lang w:val="ar_AE" w:bidi="ar_AE"/>
        </w:rPr>
      </w:r>
      <w:r>
        <w:rPr>
          <w:rtl/>
          <w:cs/>
          <w:lang w:val="ar_AE" w:bidi="ar_AE"/>
        </w:rPr>
        <w:t>كان هارون أكبر سنًا من موسى. إذا كانت لغتك تستخدم مصطلحًا مختلفًا للعلاقة الأخوية بناءً على الجنس وترتيب العمر، اختر المصطلح المناسب.</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2 (#2)</w:t>
      </w:r>
      <w:r>
        <w:rPr>
          <w:rtl/>
          <w:cs/>
          <w:lang w:val="ar_AE" w:bidi="ar_AE"/>
        </w:rPr>
      </w:r>
    </w:p>
    <w:p>
      <w:pPr>
        <w:bidi/>
      </w:pPr>
      <w:r>
        <w:rPr>
          <w:rtl/>
          <w:cs/>
          <w:lang w:val="ar_AE" w:bidi="ar_AE"/>
        </w:rPr>
      </w:r>
      <w:r>
        <w:rPr>
          <w:rtl/>
          <w:cs/>
          <w:lang w:val="ar_AE" w:bidi="ar_AE"/>
        </w:rPr>
        <w:t>וְ⁠שִׁלַּ֥ח אֶת־בְּנֵֽי־יִשְׂרָאֵ֖ל מֵ⁠אַרְצֽ⁠וֹ</w:t>
      </w:r>
    </w:p>
    <w:p>
      <w:pPr>
        <w:bidi/>
      </w:pPr>
      <w:r>
        <w:rPr>
          <w:rtl/>
          <w:cs/>
          <w:lang w:val="ar_AE" w:bidi="ar_AE"/>
        </w:rPr>
      </w:r>
      <w:r>
        <w:rPr>
          <w:b/>
          <w:rtl/>
          <w:cs/>
          <w:lang w:val="ar_AE" w:bidi="ar_AE"/>
        </w:rPr>
        <w:t>"لِيُطْلِقَ بَنِي إِسْرَائِيلَ مِنْ أَرْضِهِ"</w:t>
      </w:r>
    </w:p>
    <w:p>
      <w:pPr>
        <w:bidi/>
      </w:pPr>
      <w:r>
        <w:rPr>
          <w:rtl/>
          <w:cs/>
          <w:lang w:val="ar_AE" w:bidi="ar_AE"/>
        </w:rPr>
      </w:r>
      <w:r>
        <w:rPr>
          <w:rtl/>
          <w:cs/>
          <w:lang w:val="ar_AE" w:bidi="ar_AE"/>
        </w:rPr>
        <w:t xml:space="preserve">قد تحتاج بعض اللغات إلى جعل هذا اقتباسًا مباشرًا. إذا كان الأمر كذلك، تأكد من وضعه كاقتباس من المستوى الثاني، تابع لكلام الرب (يهوه) الرئيسي. انظر ما فعلته في </w:t>
      </w:r>
      <w:r>
        <w:rPr>
          <w:rtl/>
          <w:cs/>
          <w:lang w:val="ar_AE" w:bidi="ar_AE"/>
        </w:rPr>
        <w:t>6:25</w:t>
      </w:r>
      <w:r>
        <w:rPr>
          <w:rtl/>
          <w:cs/>
          <w:lang w:val="ar_AE" w:bidi="ar_AE"/>
        </w:rPr>
        <w:t>. ترجمة بديلة: "قائلًا، 'يجب أن تدع أبناء إسرائيل يخرجون من أرضك'"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2 (#3)</w:t>
      </w:r>
      <w:r>
        <w:rPr>
          <w:rtl/>
          <w:cs/>
          <w:lang w:val="ar_AE" w:bidi="ar_AE"/>
        </w:rPr>
      </w:r>
    </w:p>
    <w:p>
      <w:pPr>
        <w:bidi/>
      </w:pPr>
      <w:r>
        <w:rPr>
          <w:rtl/>
          <w:cs/>
          <w:lang w:val="ar_AE" w:bidi="ar_AE"/>
        </w:rPr>
      </w:r>
      <w:r>
        <w:rPr>
          <w:rtl/>
          <w:cs/>
          <w:lang w:val="ar_AE" w:bidi="ar_AE"/>
        </w:rPr>
        <w:t>מֵ⁠אַרְצֽ⁠וֹ</w:t>
      </w:r>
    </w:p>
    <w:p>
      <w:pPr>
        <w:bidi/>
      </w:pPr>
      <w:r>
        <w:rPr>
          <w:rtl/>
          <w:cs/>
          <w:lang w:val="ar_AE" w:bidi="ar_AE"/>
        </w:rPr>
      </w:r>
      <w:r>
        <w:rPr>
          <w:b/>
          <w:rtl/>
          <w:cs/>
          <w:lang w:val="ar_AE" w:bidi="ar_AE"/>
        </w:rPr>
        <w:t>"من أرضه"</w:t>
      </w:r>
    </w:p>
    <w:p>
      <w:pPr>
        <w:bidi/>
      </w:pPr>
      <w:r>
        <w:rPr>
          <w:rtl/>
          <w:cs/>
          <w:lang w:val="ar_AE" w:bidi="ar_AE"/>
        </w:rPr>
      </w:r>
      <w:r>
        <w:rPr>
          <w:rtl/>
          <w:cs/>
          <w:lang w:val="ar_AE" w:bidi="ar_AE"/>
        </w:rPr>
        <w:t>ترجمة بديلة: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3 (#1)</w:t>
      </w:r>
      <w:r>
        <w:rPr>
          <w:rtl/>
          <w:cs/>
          <w:lang w:val="ar_AE" w:bidi="ar_AE"/>
        </w:rPr>
      </w:r>
    </w:p>
    <w:p>
      <w:pPr>
        <w:bidi/>
      </w:pPr>
      <w:r>
        <w:rPr>
          <w:rtl/>
          <w:cs/>
          <w:lang w:val="ar_AE" w:bidi="ar_AE"/>
        </w:rPr>
      </w:r>
      <w:r>
        <w:rPr>
          <w:rtl/>
          <w:cs/>
          <w:lang w:val="ar_AE" w:bidi="ar_AE"/>
        </w:rPr>
        <w:t>אַקְשֶׁ֖ה אֶת־לֵ֣ב פַּרְעֹ֑ה</w:t>
      </w:r>
    </w:p>
    <w:p>
      <w:pPr>
        <w:bidi/>
      </w:pPr>
      <w:r>
        <w:rPr>
          <w:rtl/>
          <w:cs/>
          <w:lang w:val="ar_AE" w:bidi="ar_AE"/>
        </w:rPr>
      </w:r>
      <w:r>
        <w:rPr>
          <w:b/>
          <w:rtl/>
          <w:cs/>
          <w:lang w:val="ar_AE" w:bidi="ar_AE"/>
        </w:rPr>
        <w:t>"وَلكِنِّي أُقَسِّي قَلْبَ فِرْعَوْنَ"</w:t>
      </w:r>
    </w:p>
    <w:p>
      <w:pPr>
        <w:bidi/>
      </w:pPr>
      <w:r>
        <w:rPr>
          <w:rtl/>
          <w:cs/>
          <w:lang w:val="ar_AE" w:bidi="ar_AE"/>
        </w:rPr>
      </w:r>
      <w:r>
        <w:rPr>
          <w:rtl/>
          <w:cs/>
          <w:lang w:val="ar_AE" w:bidi="ar_AE"/>
        </w:rPr>
        <w:t xml:space="preserve">هذا يعني أن الله سيجعله عنيدًا. وهنا يتم التحدث عن موقفه العنيد كما لو أن </w:t>
      </w:r>
      <w:r>
        <w:rPr>
          <w:b/>
          <w:rtl/>
          <w:cs/>
          <w:lang w:val="ar_AE" w:bidi="ar_AE"/>
        </w:rPr>
        <w:t>قلبه</w:t>
      </w:r>
      <w:r>
        <w:rPr>
          <w:rtl/>
          <w:cs/>
          <w:lang w:val="ar_AE" w:bidi="ar_AE"/>
        </w:rPr>
        <w:t xml:space="preserve"> كان </w:t>
      </w:r>
      <w:r>
        <w:rPr>
          <w:b/>
          <w:rtl/>
          <w:cs/>
          <w:lang w:val="ar_AE" w:bidi="ar_AE"/>
        </w:rPr>
        <w:t>قاسيًا</w:t>
      </w:r>
      <w:r>
        <w:rPr>
          <w:rtl/>
          <w:cs/>
          <w:lang w:val="ar_AE" w:bidi="ar_AE"/>
        </w:rPr>
        <w:t xml:space="preserve">.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العضو الذي تستخدمه ثقافتك لهذه الصورة. انظر كيف ترجمت هذا في </w:t>
      </w:r>
      <w:r>
        <w:rPr>
          <w:rtl/>
          <w:cs/>
          <w:lang w:val="ar_AE" w:bidi="ar_AE"/>
        </w:rPr>
        <w:t>خروج 4:21</w:t>
      </w:r>
      <w:r>
        <w:rPr>
          <w:rtl/>
          <w:cs/>
          <w:lang w:val="ar_AE" w:bidi="ar_AE"/>
        </w:rPr>
        <w:t xml:space="preserve">، ولكن لاحظ الاستعارة المختلفة قليلًا هناك: القلب يكون شديدًا مقابل </w:t>
      </w:r>
      <w:r>
        <w:rPr>
          <w:b/>
          <w:rtl/>
          <w:cs/>
          <w:lang w:val="ar_AE" w:bidi="ar_AE"/>
        </w:rPr>
        <w:t>قاسيًا</w:t>
      </w:r>
      <w:r>
        <w:rPr>
          <w:rtl/>
          <w:cs/>
          <w:lang w:val="ar_AE" w:bidi="ar_AE"/>
        </w:rPr>
        <w:t xml:space="preserve"> هنا. ترجمة بديلة: "سيتسبب في أن يكون فرعون عنيدًا"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3 (#2)</w:t>
      </w:r>
      <w:r>
        <w:rPr>
          <w:rtl/>
          <w:cs/>
          <w:lang w:val="ar_AE" w:bidi="ar_AE"/>
        </w:rPr>
      </w:r>
    </w:p>
    <w:p>
      <w:pPr>
        <w:bidi/>
      </w:pPr>
      <w:r>
        <w:rPr>
          <w:rtl/>
          <w:cs/>
          <w:lang w:val="ar_AE" w:bidi="ar_AE"/>
        </w:rPr>
      </w:r>
      <w:r>
        <w:rPr>
          <w:rtl/>
          <w:cs/>
          <w:lang w:val="ar_AE" w:bidi="ar_AE"/>
        </w:rPr>
        <w:t>אֶת־אֹתֹתַ֛⁠י וְ⁠אֶת־מוֹפְתַ֖⁠י</w:t>
      </w:r>
    </w:p>
    <w:p>
      <w:pPr>
        <w:bidi/>
      </w:pPr>
      <w:r>
        <w:rPr>
          <w:rtl/>
          <w:cs/>
          <w:lang w:val="ar_AE" w:bidi="ar_AE"/>
        </w:rPr>
      </w:r>
      <w:r>
        <w:rPr>
          <w:b/>
          <w:rtl/>
          <w:cs/>
          <w:lang w:val="ar_AE" w:bidi="ar_AE"/>
        </w:rPr>
        <w:t>"آيَاتِي وَعَجَائِبِي"</w:t>
      </w:r>
    </w:p>
    <w:p>
      <w:pPr>
        <w:bidi/>
      </w:pPr>
      <w:r>
        <w:rPr>
          <w:rtl/>
          <w:cs/>
          <w:lang w:val="ar_AE" w:bidi="ar_AE"/>
        </w:rPr>
      </w:r>
      <w:r>
        <w:rPr>
          <w:rtl/>
          <w:cs/>
          <w:lang w:val="ar_AE" w:bidi="ar_AE"/>
        </w:rPr>
        <w:t xml:space="preserve">الكلمات </w:t>
      </w:r>
      <w:r>
        <w:rPr>
          <w:b/>
          <w:rtl/>
          <w:cs/>
          <w:lang w:val="ar_AE" w:bidi="ar_AE"/>
        </w:rPr>
        <w:t>الآيات</w:t>
      </w:r>
      <w:r>
        <w:rPr>
          <w:rtl/>
          <w:cs/>
          <w:lang w:val="ar_AE" w:bidi="ar_AE"/>
        </w:rPr>
        <w:t xml:space="preserve"> و</w:t>
      </w:r>
      <w:r>
        <w:rPr>
          <w:b/>
          <w:rtl/>
          <w:cs/>
          <w:lang w:val="ar_AE" w:bidi="ar_AE"/>
        </w:rPr>
        <w:t>العجائب</w:t>
      </w:r>
      <w:r>
        <w:rPr>
          <w:rtl/>
          <w:cs/>
          <w:lang w:val="ar_AE" w:bidi="ar_AE"/>
        </w:rPr>
        <w:t xml:space="preserve"> تعنيان في الأساس الشيء نفسه. ويستخدمها الله لتأكيد عظمة ما سيفعله في مصر. إذا كانت لغتك لا تستخدم التكرار بهذه الطريقة، فيمكنك دمجهما.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4 (#1)</w:t>
      </w:r>
      <w:r>
        <w:rPr>
          <w:rtl/>
          <w:cs/>
          <w:lang w:val="ar_AE" w:bidi="ar_AE"/>
        </w:rPr>
      </w:r>
    </w:p>
    <w:p>
      <w:pPr>
        <w:bidi/>
      </w:pPr>
      <w:r>
        <w:rPr>
          <w:rtl/>
          <w:cs/>
          <w:lang w:val="ar_AE" w:bidi="ar_AE"/>
        </w:rPr>
      </w:r>
      <w:r>
        <w:rPr>
          <w:rtl/>
          <w:cs/>
          <w:lang w:val="ar_AE" w:bidi="ar_AE"/>
        </w:rPr>
        <w:t>אֲלֵ⁠כֶם֙</w:t>
      </w:r>
    </w:p>
    <w:p>
      <w:pPr>
        <w:bidi/>
      </w:pPr>
      <w:r>
        <w:rPr>
          <w:rtl/>
          <w:cs/>
          <w:lang w:val="ar_AE" w:bidi="ar_AE"/>
        </w:rPr>
      </w:r>
      <w:r>
        <w:rPr>
          <w:b/>
          <w:rtl/>
          <w:cs/>
          <w:lang w:val="ar_AE" w:bidi="ar_AE"/>
        </w:rPr>
        <w:t>"لَكُمَا"</w:t>
      </w:r>
    </w:p>
    <w:p>
      <w:pPr>
        <w:bidi/>
      </w:pPr>
      <w:r>
        <w:rPr>
          <w:rtl/>
          <w:cs/>
          <w:lang w:val="ar_AE" w:bidi="ar_AE"/>
        </w:rPr>
      </w:r>
      <w:r>
        <w:rPr>
          <w:rtl/>
          <w:cs/>
          <w:lang w:val="ar_AE" w:bidi="ar_AE"/>
        </w:rPr>
        <w:t xml:space="preserve">هنا، يشير الضمير </w:t>
      </w:r>
      <w:r>
        <w:rPr>
          <w:b/>
          <w:rtl/>
          <w:cs/>
          <w:lang w:val="ar_AE" w:bidi="ar_AE"/>
        </w:rPr>
        <w:t>أنتما</w:t>
      </w:r>
      <w:r>
        <w:rPr>
          <w:rtl/>
          <w:cs/>
          <w:lang w:val="ar_AE" w:bidi="ar_AE"/>
        </w:rPr>
        <w:t xml:space="preserve"> إلى موسى وهارون. إذا كانت لغتك تستخدم أشكالًا مختلفة من الضمير "أنت" بناءً على عدد الأشخاص المخاطبين، فاستخدم صيغة المثنى (إذا كانت لديك) أو صيغة الجمع (إذا لم تكن لديك)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4 (#2)</w:t>
      </w:r>
      <w:r>
        <w:rPr>
          <w:rtl/>
          <w:cs/>
          <w:lang w:val="ar_AE" w:bidi="ar_AE"/>
        </w:rPr>
      </w:r>
    </w:p>
    <w:p>
      <w:pPr>
        <w:bidi/>
      </w:pPr>
      <w:r>
        <w:rPr>
          <w:rtl/>
          <w:cs/>
          <w:lang w:val="ar_AE" w:bidi="ar_AE"/>
        </w:rPr>
      </w:r>
      <w:r>
        <w:rPr>
          <w:rtl/>
          <w:cs/>
          <w:lang w:val="ar_AE" w:bidi="ar_AE"/>
        </w:rPr>
        <w:t>אֶת־יָדִ֖⁠י</w:t>
      </w:r>
    </w:p>
    <w:p>
      <w:pPr>
        <w:bidi/>
      </w:pPr>
      <w:r>
        <w:rPr>
          <w:rtl/>
          <w:cs/>
          <w:lang w:val="ar_AE" w:bidi="ar_AE"/>
        </w:rPr>
      </w:r>
      <w:r>
        <w:rPr>
          <w:b/>
          <w:rtl/>
          <w:cs/>
          <w:lang w:val="ar_AE" w:bidi="ar_AE"/>
        </w:rPr>
        <w:t>"يدي"</w:t>
      </w:r>
    </w:p>
    <w:p>
      <w:pPr>
        <w:bidi/>
      </w:pPr>
      <w:r>
        <w:rPr>
          <w:rtl/>
          <w:cs/>
          <w:lang w:val="ar_AE" w:bidi="ar_AE"/>
        </w:rPr>
      </w:r>
      <w:r>
        <w:rPr>
          <w:rtl/>
          <w:cs/>
          <w:lang w:val="ar_AE" w:bidi="ar_AE"/>
        </w:rPr>
        <w:t xml:space="preserve">الكلمة </w:t>
      </w:r>
      <w:r>
        <w:rPr>
          <w:b/>
          <w:rtl/>
          <w:cs/>
          <w:lang w:val="ar_AE" w:bidi="ar_AE"/>
        </w:rPr>
        <w:t>يدي</w:t>
      </w:r>
      <w:r>
        <w:rPr>
          <w:rtl/>
          <w:cs/>
          <w:lang w:val="ar_AE" w:bidi="ar_AE"/>
        </w:rPr>
        <w:t xml:space="preserve"> تمثل قوة الله العظيمة. إذا كان ذلك مفيدًا في لغتك، فيمكنك استخدام تعبير مماثل أو لغة واضحة. ترجمة بديلة: "قوتي"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4 (#3)</w:t>
      </w:r>
      <w:r>
        <w:rPr>
          <w:rtl/>
          <w:cs/>
          <w:lang w:val="ar_AE" w:bidi="ar_AE"/>
        </w:rPr>
      </w:r>
    </w:p>
    <w:p>
      <w:pPr>
        <w:bidi/>
      </w:pPr>
      <w:r>
        <w:rPr>
          <w:rtl/>
          <w:cs/>
          <w:lang w:val="ar_AE" w:bidi="ar_AE"/>
        </w:rPr>
      </w:r>
      <w:r>
        <w:rPr>
          <w:rtl/>
          <w:cs/>
          <w:lang w:val="ar_AE" w:bidi="ar_AE"/>
        </w:rPr>
        <w:t>בְּ⁠מִצְרָ֑יִם</w:t>
      </w:r>
    </w:p>
    <w:p>
      <w:pPr>
        <w:bidi/>
      </w:pPr>
      <w:r>
        <w:rPr>
          <w:rtl/>
          <w:cs/>
          <w:lang w:val="ar_AE" w:bidi="ar_AE"/>
        </w:rPr>
      </w:r>
      <w:r>
        <w:rPr>
          <w:b/>
          <w:rtl/>
          <w:cs/>
          <w:lang w:val="ar_AE" w:bidi="ar_AE"/>
        </w:rPr>
        <w:t>"على مصر"</w:t>
      </w:r>
    </w:p>
    <w:p>
      <w:pPr>
        <w:bidi/>
      </w:pPr>
      <w:r>
        <w:rPr>
          <w:rtl/>
          <w:cs/>
          <w:lang w:val="ar_AE" w:bidi="ar_AE"/>
        </w:rPr>
      </w:r>
      <w:r>
        <w:rPr>
          <w:rtl/>
          <w:cs/>
          <w:lang w:val="ar_AE" w:bidi="ar_AE"/>
        </w:rPr>
        <w:t xml:space="preserve">هنا، التعبير </w:t>
      </w:r>
      <w:r>
        <w:rPr>
          <w:b/>
          <w:rtl/>
          <w:cs/>
          <w:lang w:val="ar_AE" w:bidi="ar_AE"/>
        </w:rPr>
        <w:t>على مصر</w:t>
      </w:r>
      <w:r>
        <w:rPr>
          <w:rtl/>
          <w:cs/>
          <w:lang w:val="ar_AE" w:bidi="ar_AE"/>
        </w:rPr>
        <w:t xml:space="preserve"> يشير إلى الأرض وكل ما فيها، بما في ذلك الناس والحيوانات والنباتات. إذا كان ذلك مفيدًا في لغتك، فيمكنك استخدام تعبير مشابه أو لغة واضحة.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4 (#4)</w:t>
      </w:r>
      <w:r>
        <w:rPr>
          <w:rtl/>
          <w:cs/>
          <w:lang w:val="ar_AE" w:bidi="ar_AE"/>
        </w:rPr>
      </w:r>
    </w:p>
    <w:p>
      <w:pPr>
        <w:bidi/>
      </w:pPr>
      <w:r>
        <w:rPr>
          <w:rtl/>
          <w:cs/>
          <w:lang w:val="ar_AE" w:bidi="ar_AE"/>
        </w:rPr>
      </w:r>
      <w:r>
        <w:rPr>
          <w:rtl/>
          <w:cs/>
          <w:lang w:val="ar_AE" w:bidi="ar_AE"/>
        </w:rPr>
        <w:t>אֶת־צִבְאֹתַ֜⁠י אֶת־עַמִּ֤⁠י בְנֵֽי־יִשְׂרָאֵל֙</w:t>
      </w:r>
    </w:p>
    <w:p>
      <w:pPr>
        <w:bidi/>
      </w:pPr>
      <w:r>
        <w:rPr>
          <w:rtl/>
          <w:cs/>
          <w:lang w:val="ar_AE" w:bidi="ar_AE"/>
        </w:rPr>
      </w:r>
      <w:r>
        <w:rPr>
          <w:b/>
          <w:rtl/>
          <w:cs/>
          <w:lang w:val="ar_AE" w:bidi="ar_AE"/>
        </w:rPr>
        <w:t>"أَجْنَادِي، شَعْبِي بَنِي إِسْرَائِيلَ"</w:t>
      </w:r>
    </w:p>
    <w:p>
      <w:pPr>
        <w:bidi/>
      </w:pPr>
      <w:r>
        <w:rPr>
          <w:rtl/>
          <w:cs/>
          <w:lang w:val="ar_AE" w:bidi="ar_AE"/>
        </w:rPr>
      </w:r>
      <w:r>
        <w:rPr>
          <w:rtl/>
          <w:cs/>
          <w:lang w:val="ar_AE" w:bidi="ar_AE"/>
        </w:rPr>
        <w:t xml:space="preserve">تشير هذه العبارات إلى بني إسرائيل بثلاث طرق مختلفة؛ وهي لا تُشر إلى ثلاث مجموعات مختلفة من الناس. هنا، </w:t>
      </w:r>
      <w:r>
        <w:rPr>
          <w:b/>
          <w:rtl/>
          <w:cs/>
          <w:lang w:val="ar_AE" w:bidi="ar_AE"/>
        </w:rPr>
        <w:t xml:space="preserve">أجناد </w:t>
      </w:r>
      <w:r>
        <w:rPr>
          <w:rtl/>
          <w:cs/>
          <w:lang w:val="ar_AE" w:bidi="ar_AE"/>
        </w:rPr>
        <w:t xml:space="preserve">هي نفس الكلمة المترجمة "جنود" في </w:t>
      </w:r>
      <w:r>
        <w:rPr>
          <w:rtl/>
          <w:cs/>
          <w:lang w:val="ar_AE" w:bidi="ar_AE"/>
        </w:rPr>
        <w:t>خروج 6:26</w:t>
      </w:r>
      <w:r>
        <w:rPr>
          <w:rtl/>
          <w:cs/>
          <w:lang w:val="ar_AE" w:bidi="ar_AE"/>
        </w:rPr>
        <w:t>. ترجمة بديلة: "جيوش شعبي الإسرائيلي"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5 (#1)</w:t>
      </w:r>
      <w:r>
        <w:rPr>
          <w:rtl/>
          <w:cs/>
          <w:lang w:val="ar_AE" w:bidi="ar_AE"/>
        </w:rPr>
      </w:r>
    </w:p>
    <w:p>
      <w:pPr>
        <w:bidi/>
      </w:pPr>
      <w:r>
        <w:rPr>
          <w:rtl/>
          <w:cs/>
          <w:lang w:val="ar_AE" w:bidi="ar_AE"/>
        </w:rPr>
      </w:r>
      <w:r>
        <w:rPr>
          <w:rtl/>
          <w:cs/>
          <w:lang w:val="ar_AE" w:bidi="ar_AE"/>
        </w:rPr>
        <w:t>וְ⁠יָדְע֤וּ מִצְרַ֨יִם֙ כִּֽי־אֲנִ֣י יְהוָ֔ה</w:t>
      </w:r>
    </w:p>
    <w:p>
      <w:pPr>
        <w:bidi/>
      </w:pPr>
      <w:r>
        <w:rPr>
          <w:rtl/>
          <w:cs/>
          <w:lang w:val="ar_AE" w:bidi="ar_AE"/>
        </w:rPr>
      </w:r>
      <w:r>
        <w:rPr>
          <w:b/>
          <w:rtl/>
          <w:cs/>
          <w:lang w:val="ar_AE" w:bidi="ar_AE"/>
        </w:rPr>
        <w:t>"فَيَعْرِفُ الْمِصْرِيُّونَ أَنِّي أَنَا الرَّبُّ"</w:t>
      </w:r>
    </w:p>
    <w:p>
      <w:pPr>
        <w:bidi/>
      </w:pPr>
      <w:r>
        <w:rPr>
          <w:rtl/>
          <w:cs/>
          <w:lang w:val="ar_AE" w:bidi="ar_AE"/>
        </w:rPr>
      </w:r>
      <w:r>
        <w:rPr>
          <w:rtl/>
          <w:cs/>
          <w:lang w:val="ar_AE" w:bidi="ar_AE"/>
        </w:rPr>
        <w:t>هذه هي النتيجة لإنقاذ الله لبني إسرائيل. إذا كان ذلك أنسب وأكثر طبيعية في لغتك، فيمكنك عكس ترتيب هذه العبارات، حيث إن العبارة الثانية تعطي السبب للنتيجة التي تصفها العبارة الأولى.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5 (#2)</w:t>
      </w:r>
      <w:r>
        <w:rPr>
          <w:rtl/>
          <w:cs/>
          <w:lang w:val="ar_AE" w:bidi="ar_AE"/>
        </w:rPr>
      </w:r>
    </w:p>
    <w:p>
      <w:pPr>
        <w:bidi/>
      </w:pPr>
      <w:r>
        <w:rPr>
          <w:rtl/>
          <w:cs/>
          <w:lang w:val="ar_AE" w:bidi="ar_AE"/>
        </w:rPr>
      </w:r>
      <w:r>
        <w:rPr>
          <w:rtl/>
          <w:cs/>
          <w:lang w:val="ar_AE" w:bidi="ar_AE"/>
        </w:rPr>
        <w:t>בִּ⁠נְטֹתִ֥⁠י אֶת־יָדִ֖⁠י עַל</w:t>
      </w:r>
    </w:p>
    <w:p>
      <w:pPr>
        <w:bidi/>
      </w:pPr>
      <w:r>
        <w:rPr>
          <w:rtl/>
          <w:cs/>
          <w:lang w:val="ar_AE" w:bidi="ar_AE"/>
        </w:rPr>
      </w:r>
      <w:r>
        <w:rPr>
          <w:b/>
          <w:rtl/>
          <w:cs/>
          <w:lang w:val="ar_AE" w:bidi="ar_AE"/>
        </w:rPr>
        <w:t>"حِينَمَا أَمُدُّ يَدِي عَلَى مِصْرَ"</w:t>
      </w:r>
    </w:p>
    <w:p>
      <w:pPr>
        <w:bidi/>
      </w:pPr>
      <w:r>
        <w:rPr>
          <w:rtl/>
          <w:cs/>
          <w:lang w:val="ar_AE" w:bidi="ar_AE"/>
        </w:rPr>
      </w:r>
      <w:r>
        <w:rPr>
          <w:rtl/>
          <w:cs/>
          <w:lang w:val="ar_AE" w:bidi="ar_AE"/>
        </w:rPr>
        <w:t>تُمثل هذه العبارة قوة الله العظيمة. إذا كان ذلك مفيدًا في لغتك، فيمكنك استخدام تعبير مشابه أو لغة واضحة. ترجمة بديلة: "عندما أُظهر أفعالي القوية ضد"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5 (#3)</w:t>
      </w:r>
      <w:r>
        <w:rPr>
          <w:rtl/>
          <w:cs/>
          <w:lang w:val="ar_AE" w:bidi="ar_AE"/>
        </w:rPr>
      </w:r>
    </w:p>
    <w:p>
      <w:pPr>
        <w:bidi/>
      </w:pPr>
      <w:r>
        <w:rPr>
          <w:rtl/>
          <w:cs/>
          <w:lang w:val="ar_AE" w:bidi="ar_AE"/>
        </w:rPr>
      </w:r>
      <w:r>
        <w:rPr>
          <w:rtl/>
          <w:cs/>
          <w:lang w:val="ar_AE" w:bidi="ar_AE"/>
        </w:rPr>
        <w:t>וְ⁠הוֹצֵאתִ֥י אֶת־בְּנֵֽי־יִשְׂרָאֵ֖ל מִ⁠תּוֹכָֽ⁠ם</w:t>
      </w:r>
    </w:p>
    <w:p>
      <w:pPr>
        <w:bidi/>
      </w:pPr>
      <w:r>
        <w:rPr>
          <w:rtl/>
          <w:cs/>
          <w:lang w:val="ar_AE" w:bidi="ar_AE"/>
        </w:rPr>
      </w:r>
      <w:r>
        <w:rPr>
          <w:b/>
          <w:rtl/>
          <w:cs/>
          <w:lang w:val="ar_AE" w:bidi="ar_AE"/>
        </w:rPr>
        <w:t>"وَأُخْرِجُ بَنِي إِسْرَائِيلَ مِنْ بَيْنِهِمْ"</w:t>
      </w:r>
    </w:p>
    <w:p>
      <w:pPr>
        <w:bidi/>
      </w:pPr>
      <w:r>
        <w:rPr>
          <w:rtl/>
          <w:cs/>
          <w:lang w:val="ar_AE" w:bidi="ar_AE"/>
        </w:rPr>
      </w:r>
      <w:r>
        <w:rPr>
          <w:rtl/>
          <w:cs/>
          <w:lang w:val="ar_AE" w:bidi="ar_AE"/>
        </w:rPr>
        <w:t>كان الهدف من أعمال الله القوية هو إنقاذ بني إسرائيل. استخدم طريقة مناسبة في لغتك للإشارة إلى الغرض. ترجمة بديلة: "لكي أُخرج بني إسرائيل من وسطهم"</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6 (#1)</w:t>
      </w:r>
      <w:r>
        <w:rPr>
          <w:rtl/>
          <w:cs/>
          <w:lang w:val="ar_AE" w:bidi="ar_AE"/>
        </w:rPr>
      </w:r>
    </w:p>
    <w:p>
      <w:pPr>
        <w:bidi/>
      </w:pPr>
      <w:r>
        <w:rPr>
          <w:rtl/>
          <w:cs/>
          <w:lang w:val="ar_AE" w:bidi="ar_AE"/>
        </w:rPr>
      </w:r>
      <w:r>
        <w:rPr>
          <w:rtl/>
          <w:cs/>
          <w:lang w:val="ar_AE" w:bidi="ar_AE"/>
        </w:rPr>
        <w:t>וַ⁠יַּ֥עַשׂ &amp; עָשֽׂוּ</w:t>
      </w:r>
    </w:p>
    <w:p>
      <w:pPr>
        <w:bidi/>
      </w:pPr>
      <w:r>
        <w:rPr>
          <w:rtl/>
          <w:cs/>
          <w:lang w:val="ar_AE" w:bidi="ar_AE"/>
        </w:rPr>
      </w:r>
      <w:r>
        <w:rPr>
          <w:b/>
          <w:rtl/>
          <w:cs/>
          <w:lang w:val="ar_AE" w:bidi="ar_AE"/>
        </w:rPr>
        <w:t>"ف"</w:t>
      </w:r>
      <w:r>
        <w:rPr>
          <w:rtl/>
          <w:cs/>
          <w:lang w:val="ar_AE" w:bidi="ar_AE"/>
        </w:rPr>
        <w:t xml:space="preserve"> - </w:t>
      </w:r>
      <w:r>
        <w:rPr>
          <w:b/>
          <w:rtl/>
          <w:cs/>
          <w:lang w:val="ar_AE" w:bidi="ar_AE"/>
        </w:rPr>
        <w:t>"فَفَعَلَ مُوسَى وَهَارُونُ كَمَا أَمَرَهُمَا الرَّبُّ"</w:t>
      </w:r>
    </w:p>
    <w:p>
      <w:pPr>
        <w:bidi/>
      </w:pPr>
      <w:r>
        <w:rPr>
          <w:rtl/>
          <w:cs/>
          <w:lang w:val="ar_AE" w:bidi="ar_AE"/>
        </w:rPr>
      </w:r>
      <w:r>
        <w:rPr>
          <w:rtl/>
          <w:cs/>
          <w:lang w:val="ar_AE" w:bidi="ar_AE"/>
        </w:rPr>
        <w:t>هذا التكرار يؤكد التصريح. إذا كان قول الشيء نفسه مرتين قد يربك قراءك، فيمكنك دمج العبارات في عبارة واحدة.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تحتوي هذه الآية على معلومات أساسية توضح الخلفية.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7 (#2)</w:t>
      </w:r>
      <w:r>
        <w:rPr>
          <w:rtl/>
          <w:cs/>
          <w:lang w:val="ar_AE" w:bidi="ar_AE"/>
        </w:rPr>
      </w:r>
    </w:p>
    <w:p>
      <w:pPr>
        <w:bidi/>
      </w:pPr>
      <w:r>
        <w:rPr>
          <w:rtl/>
          <w:cs/>
          <w:lang w:val="ar_AE" w:bidi="ar_AE"/>
        </w:rPr>
      </w:r>
      <w:r>
        <w:rPr>
          <w:rtl/>
          <w:cs/>
          <w:lang w:val="ar_AE" w:bidi="ar_AE"/>
        </w:rPr>
        <w:t>שְׁמֹנִ֣ים &amp; שָׁלֹ֥שׁ וּ⁠שְׁמֹנִ֖ים</w:t>
      </w:r>
    </w:p>
    <w:p>
      <w:pPr>
        <w:bidi/>
      </w:pPr>
      <w:r>
        <w:rPr>
          <w:rtl/>
          <w:cs/>
          <w:lang w:val="ar_AE" w:bidi="ar_AE"/>
        </w:rPr>
      </w:r>
      <w:r>
        <w:rPr>
          <w:b/>
          <w:rtl/>
          <w:cs/>
          <w:lang w:val="ar_AE" w:bidi="ar_AE"/>
        </w:rPr>
        <w:t>"80"</w:t>
      </w:r>
      <w:r>
        <w:rPr>
          <w:rtl/>
          <w:cs/>
          <w:lang w:val="ar_AE" w:bidi="ar_AE"/>
        </w:rPr>
        <w:t xml:space="preserve"> - </w:t>
      </w:r>
      <w:r>
        <w:rPr>
          <w:b/>
          <w:rtl/>
          <w:cs/>
          <w:lang w:val="ar_AE" w:bidi="ar_AE"/>
        </w:rPr>
        <w:t>"83"</w:t>
      </w:r>
    </w:p>
    <w:p>
      <w:pPr>
        <w:bidi/>
      </w:pPr>
      <w:r>
        <w:rPr>
          <w:rtl/>
          <w:cs/>
          <w:lang w:val="ar_AE" w:bidi="ar_AE"/>
        </w:rPr>
      </w:r>
      <w:r>
        <w:rPr>
          <w:rtl/>
          <w:cs/>
          <w:lang w:val="ar_AE" w:bidi="ar_AE"/>
        </w:rPr>
        <w:t>ترجمة بديلة: "</w:t>
      </w:r>
      <w:r>
        <w:rPr>
          <w:b/>
          <w:rtl/>
          <w:cs/>
          <w:lang w:val="ar_AE" w:bidi="ar_AE"/>
        </w:rPr>
        <w:t>ابْنَ ثَمَانِينَ سَنَةً</w:t>
      </w:r>
      <w:r>
        <w:rPr>
          <w:rtl/>
          <w:cs/>
          <w:lang w:val="ar_AE" w:bidi="ar_AE"/>
        </w:rPr>
        <w:t xml:space="preserve">... </w:t>
      </w:r>
      <w:r>
        <w:rPr>
          <w:b/>
          <w:rtl/>
          <w:cs/>
          <w:lang w:val="ar_AE" w:bidi="ar_AE"/>
        </w:rPr>
        <w:t>ابْنَ ثَلاَثٍ وَثَمَانِينَ سَنَةً</w:t>
      </w:r>
      <w:r>
        <w:rPr>
          <w:rtl/>
          <w:cs/>
          <w:lang w:val="ar_AE" w:bidi="ar_AE"/>
        </w:rPr>
        <w:t>"</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7 (#3)</w:t>
      </w:r>
      <w:r>
        <w:rPr>
          <w:rtl/>
          <w:cs/>
          <w:lang w:val="ar_AE" w:bidi="ar_AE"/>
        </w:rPr>
      </w:r>
    </w:p>
    <w:p>
      <w:pPr>
        <w:bidi/>
      </w:pPr>
      <w:r>
        <w:rPr>
          <w:rtl/>
          <w:cs/>
          <w:lang w:val="ar_AE" w:bidi="ar_AE"/>
        </w:rPr>
      </w:r>
      <w:r>
        <w:rPr>
          <w:rtl/>
          <w:cs/>
          <w:lang w:val="ar_AE" w:bidi="ar_AE"/>
        </w:rPr>
        <w:t>בֶּן־שְׁמֹנִ֣ים שָׁנָ֔ה &amp; בֶּן־שָׁלֹ֥שׁ וּ⁠שְׁמֹנִ֖ים שָׁנָ֑ה</w:t>
      </w:r>
    </w:p>
    <w:p>
      <w:pPr>
        <w:bidi/>
      </w:pPr>
      <w:r>
        <w:rPr>
          <w:rtl/>
          <w:cs/>
          <w:lang w:val="ar_AE" w:bidi="ar_AE"/>
        </w:rPr>
      </w:r>
      <w:r>
        <w:rPr>
          <w:b/>
          <w:rtl/>
          <w:cs/>
          <w:lang w:val="ar_AE" w:bidi="ar_AE"/>
        </w:rPr>
        <w:t>ابْنَ ثَمَانِينَ سَنَةً</w:t>
      </w:r>
      <w:r>
        <w:rPr>
          <w:rtl/>
          <w:cs/>
          <w:lang w:val="ar_AE" w:bidi="ar_AE"/>
        </w:rPr>
        <w:t xml:space="preserve"> - </w:t>
      </w:r>
      <w:r>
        <w:rPr>
          <w:b/>
          <w:rtl/>
          <w:cs/>
          <w:lang w:val="ar_AE" w:bidi="ar_AE"/>
        </w:rPr>
        <w:t>ابْنَ ثَلاَثٍ وَثَمَانِينَ سَنَةً</w:t>
      </w:r>
    </w:p>
    <w:p>
      <w:pPr>
        <w:bidi/>
      </w:pPr>
      <w:r>
        <w:rPr>
          <w:rtl/>
          <w:cs/>
          <w:lang w:val="ar_AE" w:bidi="ar_AE"/>
        </w:rPr>
      </w:r>
      <w:r>
        <w:rPr>
          <w:rtl/>
          <w:cs/>
          <w:lang w:val="ar_AE" w:bidi="ar_AE"/>
        </w:rPr>
        <w:t xml:space="preserve">العبارة </w:t>
      </w:r>
      <w:r>
        <w:rPr>
          <w:b/>
          <w:rtl/>
          <w:cs/>
          <w:lang w:val="ar_AE" w:bidi="ar_AE"/>
        </w:rPr>
        <w:t>ابن</w:t>
      </w:r>
      <w:r>
        <w:rPr>
          <w:rtl/>
          <w:cs/>
          <w:lang w:val="ar_AE" w:bidi="ar_AE"/>
        </w:rPr>
        <w:t xml:space="preserve"> متبوعة برقم ثم كلمة </w:t>
      </w:r>
      <w:r>
        <w:rPr>
          <w:b/>
          <w:rtl/>
          <w:cs/>
          <w:lang w:val="ar_AE" w:bidi="ar_AE"/>
        </w:rPr>
        <w:t>سنة</w:t>
      </w:r>
      <w:r>
        <w:rPr>
          <w:rtl/>
          <w:cs/>
          <w:lang w:val="ar_AE" w:bidi="ar_AE"/>
        </w:rPr>
        <w:t xml:space="preserve"> هي تعبير يشير إلى العمر. إذا كان ذلك مفيدًا في لغتك، فيمكنك استخدام تعبير مشابه أو استخدام لغة واضحة.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8 (#1)</w:t>
      </w:r>
      <w:r>
        <w:rPr>
          <w:rtl/>
          <w:cs/>
          <w:lang w:val="ar_AE" w:bidi="ar_AE"/>
        </w:rPr>
      </w:r>
    </w:p>
    <w:p>
      <w:pPr>
        <w:bidi/>
      </w:pPr>
      <w:r>
        <w:rPr>
          <w:rtl/>
          <w:cs/>
          <w:lang w:val="ar_AE" w:bidi="ar_AE"/>
        </w:rPr>
      </w:r>
      <w:r>
        <w:rPr>
          <w:rtl/>
          <w:cs/>
          <w:lang w:val="ar_AE" w:bidi="ar_AE"/>
        </w:rPr>
        <w:t>וַ⁠יֹּ֣אמֶר יְהוָ֔ה</w:t>
      </w:r>
    </w:p>
    <w:p>
      <w:pPr>
        <w:bidi/>
      </w:pPr>
      <w:r>
        <w:rPr>
          <w:rtl/>
          <w:cs/>
          <w:lang w:val="ar_AE" w:bidi="ar_AE"/>
        </w:rPr>
      </w:r>
      <w:r>
        <w:rPr>
          <w:b/>
          <w:rtl/>
          <w:cs/>
          <w:lang w:val="ar_AE" w:bidi="ar_AE"/>
        </w:rPr>
        <w:t>"وَكَلَّمَ الرَّبُّ"</w:t>
      </w:r>
    </w:p>
    <w:p>
      <w:pPr>
        <w:bidi/>
      </w:pPr>
      <w:r>
        <w:rPr>
          <w:rtl/>
          <w:cs/>
          <w:lang w:val="ar_AE" w:bidi="ar_AE"/>
        </w:rPr>
      </w:r>
      <w:r>
        <w:rPr>
          <w:rtl/>
          <w:cs/>
          <w:lang w:val="ar_AE" w:bidi="ar_AE"/>
        </w:rPr>
        <w:t>هذه الآية تمثل بداية مقاطع جديدة، سواء كانت رئيسية أو فرعية. فالقصة الرئيسية للضربات والخروج نفسه تتكشف من هنا حتى وقت هزيمة جيش فرعون في البحر الأحمر. والحدث الفرعي التالي هو معجزة تحول العصي إلى ثعابين. لذلك يجب أن يتم تمييز هذه الأجزاء للقراء، سواء باستخدام أشكال معينة تستخدمها لغتك للإشارة إلى كل جزء أو بعمل فواصل وعناوين.</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8 (#2)</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هنا، التعبير </w:t>
      </w:r>
      <w:r>
        <w:rPr>
          <w:b/>
          <w:rtl/>
          <w:cs/>
          <w:lang w:val="ar_AE" w:bidi="ar_AE"/>
        </w:rPr>
        <w:t xml:space="preserve">قَائِلًا </w:t>
      </w:r>
      <w:r>
        <w:rPr>
          <w:rtl/>
          <w:cs/>
          <w:lang w:val="ar_AE" w:bidi="ar_AE"/>
        </w:rPr>
        <w:t>يشير إلى بداية اقتباس مباشر وغالبًا ما يتم حذفه في الترجمة عندما يكون مثل هذا التركيب غير مناسب في اللغة المستهدفة. انظر الترجمة الإنجليزية UST.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9 (#1)</w:t>
      </w:r>
      <w:r>
        <w:rPr>
          <w:rtl/>
          <w:cs/>
          <w:lang w:val="ar_AE" w:bidi="ar_AE"/>
        </w:rPr>
      </w:r>
    </w:p>
    <w:p>
      <w:pPr>
        <w:bidi/>
      </w:pPr>
      <w:r>
        <w:rPr>
          <w:rtl/>
          <w:cs/>
          <w:lang w:val="ar_AE" w:bidi="ar_AE"/>
        </w:rPr>
      </w:r>
      <w:r>
        <w:rPr>
          <w:rtl/>
          <w:cs/>
          <w:lang w:val="ar_AE" w:bidi="ar_AE"/>
        </w:rPr>
        <w:t>כִּי֩ יְדַבֵּ֨ר אֲלֵ⁠כֶ֤ם פַּרְעֹה֙ לֵ⁠אמֹ֔ר תְּנ֥וּ לָ⁠כֶ֖ם מוֹפֵ֑ת וְ⁠אָמַרְתָּ֣ אֶֽל־אַהֲרֹ֗ן קַ֧ח אֶֽת־מַטְּ⁠ךָ֛ וְ⁠הַשְׁלֵ֥ךְ לִ⁠פְנֵֽי־פַרְעֹ֖ה יְהִ֥י לְ⁠תַנִּֽין</w:t>
      </w:r>
    </w:p>
    <w:p>
      <w:pPr>
        <w:bidi/>
      </w:pPr>
      <w:r>
        <w:rPr>
          <w:rtl/>
          <w:cs/>
          <w:lang w:val="ar_AE" w:bidi="ar_AE"/>
        </w:rPr>
      </w:r>
      <w:r>
        <w:rPr>
          <w:b/>
          <w:rtl/>
          <w:cs/>
          <w:lang w:val="ar_AE" w:bidi="ar_AE"/>
        </w:rPr>
        <w:t>"إِذَا كَلَّمَكُمَا فِرْعَوْنُ قَائِلًا، 'هَاتِيَا عَجِيبَةً'، تَقُولُ لِهَارُونَ، 'خُذْ عَصَاكَ وَاطْرَحْهَا أَمَامَ فِرْعَوْنَ فَتَصِيرَ ثُعْبَانًا"</w:t>
      </w:r>
    </w:p>
    <w:p>
      <w:pPr>
        <w:bidi/>
      </w:pPr>
      <w:r>
        <w:rPr>
          <w:rtl/>
          <w:cs/>
          <w:lang w:val="ar_AE" w:bidi="ar_AE"/>
        </w:rPr>
      </w:r>
      <w:r>
        <w:rPr>
          <w:rtl/>
          <w:cs/>
          <w:lang w:val="ar_AE" w:bidi="ar_AE"/>
        </w:rPr>
        <w:t>يمكن صياغة الاقتباسين في هذه الآية كاقتباسات غير مباشرة. ترجمة بديلة: "عندما يطلب منك فرعون أن تقوم بمعجزة، ستطلب من هارون أن يأخذ عصاه ويلقيها أمام فرعون لكي تتحول إلى ثعبان"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9 (#2)</w:t>
      </w:r>
      <w:r>
        <w:rPr>
          <w:rtl/>
          <w:cs/>
          <w:lang w:val="ar_AE" w:bidi="ar_AE"/>
        </w:rPr>
      </w:r>
    </w:p>
    <w:p>
      <w:pPr>
        <w:bidi/>
      </w:pPr>
      <w:r>
        <w:rPr>
          <w:rtl/>
          <w:cs/>
          <w:lang w:val="ar_AE" w:bidi="ar_AE"/>
        </w:rPr>
      </w:r>
      <w:r>
        <w:rPr>
          <w:rtl/>
          <w:cs/>
          <w:lang w:val="ar_AE" w:bidi="ar_AE"/>
        </w:rPr>
        <w:t>קַ֧ח אֶֽת־מַטְּ⁠ךָ֛ וְ⁠הַשְׁלֵ֥ךְ לִ⁠פְנֵֽי־פַרְעֹ֖ה יְהִ֥י לְ⁠תַנִּֽין</w:t>
      </w:r>
    </w:p>
    <w:p>
      <w:pPr>
        <w:bidi/>
      </w:pPr>
      <w:r>
        <w:rPr>
          <w:rtl/>
          <w:cs/>
          <w:lang w:val="ar_AE" w:bidi="ar_AE"/>
        </w:rPr>
      </w:r>
      <w:r>
        <w:rPr>
          <w:b/>
          <w:rtl/>
          <w:cs/>
          <w:lang w:val="ar_AE" w:bidi="ar_AE"/>
        </w:rPr>
        <w:t>"خُذْ عَصَاكَ وَاطْرَحْهَا أَمَامَ فِرْعَوْنَ فَتَصِيرَ ثُعْبَانًا"</w:t>
      </w:r>
    </w:p>
    <w:p>
      <w:pPr>
        <w:bidi/>
      </w:pPr>
      <w:r>
        <w:rPr>
          <w:rtl/>
          <w:cs/>
          <w:lang w:val="ar_AE" w:bidi="ar_AE"/>
        </w:rPr>
      </w:r>
      <w:r>
        <w:rPr>
          <w:rtl/>
          <w:cs/>
          <w:lang w:val="ar_AE" w:bidi="ar_AE"/>
        </w:rPr>
        <w:t xml:space="preserve">هذا اقتباس مباشر من المستوى الثاني. وقد ينتهي المستوى الثاني إما بعد </w:t>
      </w:r>
      <w:r>
        <w:rPr>
          <w:b/>
          <w:rtl/>
          <w:cs/>
          <w:lang w:val="ar_AE" w:bidi="ar_AE"/>
        </w:rPr>
        <w:t>فرعون</w:t>
      </w:r>
      <w:r>
        <w:rPr>
          <w:rtl/>
          <w:cs/>
          <w:lang w:val="ar_AE" w:bidi="ar_AE"/>
        </w:rPr>
        <w:t xml:space="preserve"> أو في نهاية الآية. إذا لم تقرر جعله اقتباسًا غير مباشر، فقد يكون من المفيد لقرائك الإشارة إلى ذلك بوضع علامات اقتباس من المستوى الثاني أو بأي علامات ترقيم أو أشكال أخرى تستخدمها لغتك للإشارة إلى اقتباس داخل 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9 (#3)</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هنا، التعبير </w:t>
      </w:r>
      <w:r>
        <w:rPr>
          <w:b/>
          <w:rtl/>
          <w:cs/>
          <w:lang w:val="ar_AE" w:bidi="ar_AE"/>
        </w:rPr>
        <w:t xml:space="preserve">قَائِلًا </w:t>
      </w:r>
      <w:r>
        <w:rPr>
          <w:rtl/>
          <w:cs/>
          <w:lang w:val="ar_AE" w:bidi="ar_AE"/>
        </w:rPr>
        <w:t>يشير إلى بداية اقتباس مباشر وغالبًا ما يتم حذفه في الترجمة عندما يكون مثل هذا التركيب غير مناسب في اللغة المستهدفة. انظر الترجمة الإنجليزية UST.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9 (#4)</w:t>
      </w:r>
      <w:r>
        <w:rPr>
          <w:rtl/>
          <w:cs/>
          <w:lang w:val="ar_AE" w:bidi="ar_AE"/>
        </w:rPr>
      </w:r>
    </w:p>
    <w:p>
      <w:pPr>
        <w:bidi/>
      </w:pPr>
      <w:r>
        <w:rPr>
          <w:rtl/>
          <w:cs/>
          <w:lang w:val="ar_AE" w:bidi="ar_AE"/>
        </w:rPr>
      </w:r>
      <w:r>
        <w:rPr>
          <w:rtl/>
          <w:cs/>
          <w:lang w:val="ar_AE" w:bidi="ar_AE"/>
        </w:rPr>
        <w:t>אֲלֵ⁠כֶ֤ם &amp; לָ⁠כֶ֖ם</w:t>
      </w:r>
    </w:p>
    <w:p>
      <w:pPr>
        <w:bidi/>
      </w:pPr>
      <w:r>
        <w:rPr>
          <w:rtl/>
          <w:cs/>
          <w:lang w:val="ar_AE" w:bidi="ar_AE"/>
        </w:rPr>
      </w:r>
      <w:r>
        <w:rPr>
          <w:b/>
          <w:rtl/>
          <w:cs/>
          <w:lang w:val="ar_AE" w:bidi="ar_AE"/>
        </w:rPr>
        <w:t>"كَلَّمَكُمَا،"</w:t>
      </w:r>
      <w:r>
        <w:rPr>
          <w:rtl/>
          <w:cs/>
          <w:lang w:val="ar_AE" w:bidi="ar_AE"/>
        </w:rPr>
        <w:t xml:space="preserve"> - </w:t>
      </w:r>
      <w:r>
        <w:rPr>
          <w:b/>
          <w:rtl/>
          <w:cs/>
          <w:lang w:val="ar_AE" w:bidi="ar_AE"/>
        </w:rPr>
        <w:t>"هَاتِيَا"</w:t>
      </w:r>
    </w:p>
    <w:p>
      <w:pPr>
        <w:bidi/>
      </w:pPr>
      <w:r>
        <w:rPr>
          <w:rtl/>
          <w:cs/>
          <w:lang w:val="ar_AE" w:bidi="ar_AE"/>
        </w:rPr>
      </w:r>
      <w:r>
        <w:rPr>
          <w:rtl/>
          <w:cs/>
          <w:lang w:val="ar_AE" w:bidi="ar_AE"/>
        </w:rPr>
        <w:t>تشير هذه الضمائر إلى موسى وهارون. إذا كانت لغتك تستخدم أشكالًا مختلفة من "أنت" اعتمادًا على عدد الأشخاص المخاطبين، فاستخدم صيغة المثنى (إذا كانت لديك) أو صيغة الجمع (إذا لم تكن لديك)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9 (#5)</w:t>
      </w:r>
      <w:r>
        <w:rPr>
          <w:rtl/>
          <w:cs/>
          <w:lang w:val="ar_AE" w:bidi="ar_AE"/>
        </w:rPr>
      </w:r>
    </w:p>
    <w:p>
      <w:pPr>
        <w:bidi/>
      </w:pPr>
      <w:r>
        <w:rPr>
          <w:rtl/>
          <w:cs/>
          <w:lang w:val="ar_AE" w:bidi="ar_AE"/>
        </w:rPr>
      </w:r>
      <w:r>
        <w:rPr>
          <w:rtl/>
          <w:cs/>
          <w:lang w:val="ar_AE" w:bidi="ar_AE"/>
        </w:rPr>
        <w:t>לִ⁠פְנֵֽי־פַרְעֹ֖ה</w:t>
      </w:r>
    </w:p>
    <w:p>
      <w:pPr>
        <w:bidi/>
      </w:pPr>
      <w:r>
        <w:rPr>
          <w:rtl/>
          <w:cs/>
          <w:lang w:val="ar_AE" w:bidi="ar_AE"/>
        </w:rPr>
      </w:r>
      <w:r>
        <w:rPr>
          <w:b/>
          <w:rtl/>
          <w:cs/>
          <w:lang w:val="ar_AE" w:bidi="ar_AE"/>
        </w:rPr>
        <w:t>"وَاطْرَحْهَا أَمَامَ (وجه) فِرْعَوْنَ"</w:t>
      </w:r>
    </w:p>
    <w:p>
      <w:pPr>
        <w:bidi/>
      </w:pPr>
      <w:r>
        <w:rPr>
          <w:rtl/>
          <w:cs/>
          <w:lang w:val="ar_AE" w:bidi="ar_AE"/>
        </w:rPr>
      </w:r>
      <w:r>
        <w:rPr>
          <w:rtl/>
          <w:cs/>
          <w:lang w:val="ar_AE" w:bidi="ar_AE"/>
        </w:rPr>
        <w:t xml:space="preserve">مع أنَّ التعبير </w:t>
      </w:r>
      <w:r>
        <w:rPr>
          <w:b/>
          <w:rtl/>
          <w:cs/>
          <w:lang w:val="ar_AE" w:bidi="ar_AE"/>
        </w:rPr>
        <w:t>أمام وجه</w:t>
      </w:r>
      <w:r>
        <w:rPr>
          <w:rtl/>
          <w:cs/>
          <w:lang w:val="ar_AE" w:bidi="ar_AE"/>
        </w:rPr>
        <w:t xml:space="preserve"> لا يزال يحمل المعنى المجازي الذي يشير إلى"في حضور"، إلا أنه يُستخدم هنا بشكل أكثر حرفية. فيجب على موسى وهارون أن يقوما بالمعجزات أمام فرعون لكي يراها فرعون. إذا كان ذلك مفيدًا في لغتك، فيمكنك استخدام تعبير مشابه أو لغة واضحة. ترجمة بديلة: "لكي يراها فرعون"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10 (#1)</w:t>
      </w:r>
      <w:r>
        <w:rPr>
          <w:rtl/>
          <w:cs/>
          <w:lang w:val="ar_AE" w:bidi="ar_AE"/>
        </w:rPr>
      </w:r>
    </w:p>
    <w:p>
      <w:pPr>
        <w:bidi/>
      </w:pPr>
      <w:r>
        <w:rPr>
          <w:rtl/>
          <w:cs/>
          <w:lang w:val="ar_AE" w:bidi="ar_AE"/>
        </w:rPr>
      </w:r>
      <w:r>
        <w:rPr>
          <w:rtl/>
          <w:cs/>
          <w:lang w:val="ar_AE" w:bidi="ar_AE"/>
        </w:rPr>
        <w:t>לִ⁠פְנֵ֥י פַרְעֹ֛ה וְ⁠לִ⁠פְנֵ֥י עֲבָדָ֖י⁠ו</w:t>
      </w:r>
    </w:p>
    <w:p>
      <w:pPr>
        <w:bidi/>
      </w:pPr>
      <w:r>
        <w:rPr>
          <w:rtl/>
          <w:cs/>
          <w:lang w:val="ar_AE" w:bidi="ar_AE"/>
        </w:rPr>
      </w:r>
      <w:r>
        <w:rPr>
          <w:b/>
          <w:rtl/>
          <w:cs/>
          <w:lang w:val="ar_AE" w:bidi="ar_AE"/>
        </w:rPr>
        <w:t>"أَمَامَ (وجه) فِرْعَوْنَ وَأَمَامَ عَبِيدِهِ"</w:t>
      </w:r>
    </w:p>
    <w:p>
      <w:pPr>
        <w:bidi/>
      </w:pPr>
      <w:r>
        <w:rPr>
          <w:rtl/>
          <w:cs/>
          <w:lang w:val="ar_AE" w:bidi="ar_AE"/>
        </w:rPr>
      </w:r>
      <w:r>
        <w:rPr>
          <w:rtl/>
          <w:cs/>
          <w:lang w:val="ar_AE" w:bidi="ar_AE"/>
        </w:rPr>
        <w:t xml:space="preserve">هذه المرة، في حين أن التعبير </w:t>
      </w:r>
      <w:r>
        <w:rPr>
          <w:b/>
          <w:rtl/>
          <w:cs/>
          <w:lang w:val="ar_AE" w:bidi="ar_AE"/>
        </w:rPr>
        <w:t>أمام وجه</w:t>
      </w:r>
      <w:r>
        <w:rPr>
          <w:rtl/>
          <w:cs/>
          <w:lang w:val="ar_AE" w:bidi="ar_AE"/>
        </w:rPr>
        <w:t xml:space="preserve"> لا يزال له المعنى المجازي الذي يشير إلى "في حضور"، فإنه يستخدم هنا بشكل أكثر حرفية. حيث يقوم هارون بذلك فعليًا أمام فرعون وخدامه حتى يتمكنوا من مشاهدة ما يحدث. إذا كان ذلك مفيدًا في لغتك، فيمكنك استخدام تعبير مشابه أو لغة واضحة. ترجمة بديلة: "حيث يمكن لفرعون وخدامه رؤيته"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10 (#2)</w:t>
      </w:r>
      <w:r>
        <w:rPr>
          <w:rtl/>
          <w:cs/>
          <w:lang w:val="ar_AE" w:bidi="ar_AE"/>
        </w:rPr>
      </w:r>
    </w:p>
    <w:p>
      <w:pPr>
        <w:bidi/>
      </w:pPr>
      <w:r>
        <w:rPr>
          <w:rtl/>
          <w:cs/>
          <w:lang w:val="ar_AE" w:bidi="ar_AE"/>
        </w:rPr>
      </w:r>
      <w:r>
        <w:rPr>
          <w:rtl/>
          <w:cs/>
          <w:lang w:val="ar_AE" w:bidi="ar_AE"/>
        </w:rPr>
        <w:t>עֲבָדָ֖י⁠ו</w:t>
      </w:r>
    </w:p>
    <w:p>
      <w:pPr>
        <w:bidi/>
      </w:pPr>
      <w:r>
        <w:rPr>
          <w:rtl/>
          <w:cs/>
          <w:lang w:val="ar_AE" w:bidi="ar_AE"/>
        </w:rPr>
      </w:r>
      <w:r>
        <w:rPr>
          <w:b/>
          <w:rtl/>
          <w:cs/>
          <w:lang w:val="ar_AE" w:bidi="ar_AE"/>
        </w:rPr>
        <w:t>"عَبِيدِهِ"</w:t>
      </w:r>
    </w:p>
    <w:p>
      <w:pPr>
        <w:bidi/>
      </w:pPr>
      <w:r>
        <w:rPr>
          <w:rtl/>
          <w:cs/>
          <w:lang w:val="ar_AE" w:bidi="ar_AE"/>
        </w:rPr>
      </w:r>
      <w:r>
        <w:rPr>
          <w:rtl/>
          <w:cs/>
          <w:lang w:val="ar_AE" w:bidi="ar_AE"/>
        </w:rPr>
        <w:t xml:space="preserve">هنا، كلمة </w:t>
      </w:r>
      <w:r>
        <w:rPr>
          <w:b/>
          <w:rtl/>
          <w:cs/>
          <w:lang w:val="ar_AE" w:bidi="ar_AE"/>
        </w:rPr>
        <w:t xml:space="preserve">عَبِيدِه </w:t>
      </w:r>
      <w:r>
        <w:rPr>
          <w:rtl/>
          <w:cs/>
          <w:lang w:val="ar_AE" w:bidi="ar_AE"/>
        </w:rPr>
        <w:t>لا تشر إلى الخدم العاديين بل ربما تشير إلى المستشارين المهمين الذين يكونون في بلاط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11 (#1)</w:t>
      </w:r>
      <w:r>
        <w:rPr>
          <w:rtl/>
          <w:cs/>
          <w:lang w:val="ar_AE" w:bidi="ar_AE"/>
        </w:rPr>
      </w:r>
    </w:p>
    <w:p>
      <w:pPr>
        <w:bidi/>
      </w:pPr>
      <w:r>
        <w:rPr>
          <w:rtl/>
          <w:cs/>
          <w:lang w:val="ar_AE" w:bidi="ar_AE"/>
        </w:rPr>
      </w:r>
      <w:r>
        <w:rPr>
          <w:b/>
          <w:rtl/>
          <w:cs/>
          <w:lang w:val="ar_AE" w:bidi="ar_AE"/>
        </w:rPr>
        <w:t>"الْحُكَمَاءَ وَالسَّحَرَةَ."</w:t>
      </w:r>
      <w:r>
        <w:rPr>
          <w:rtl/>
          <w:cs/>
          <w:lang w:val="ar_AE" w:bidi="ar_AE"/>
        </w:rPr>
        <w:t xml:space="preserve"> - </w:t>
      </w:r>
      <w:r>
        <w:rPr>
          <w:b/>
          <w:rtl/>
          <w:cs/>
          <w:lang w:val="ar_AE" w:bidi="ar_AE"/>
        </w:rPr>
        <w:t>"عَرَّافُو مِصْرَ"</w:t>
      </w:r>
    </w:p>
    <w:p>
      <w:pPr>
        <w:bidi/>
      </w:pPr>
      <w:r>
        <w:rPr>
          <w:rtl/>
          <w:cs/>
          <w:lang w:val="ar_AE" w:bidi="ar_AE"/>
        </w:rPr>
      </w:r>
      <w:r>
        <w:rPr>
          <w:rtl/>
          <w:cs/>
          <w:lang w:val="ar_AE" w:bidi="ar_AE"/>
        </w:rPr>
        <w:t xml:space="preserve">هنا، كلمة </w:t>
      </w:r>
      <w:r>
        <w:rPr>
          <w:b/>
          <w:rtl/>
          <w:cs/>
          <w:lang w:val="ar_AE" w:bidi="ar_AE"/>
        </w:rPr>
        <w:t xml:space="preserve">عرافو مصر </w:t>
      </w:r>
      <w:r>
        <w:rPr>
          <w:rtl/>
          <w:cs/>
          <w:lang w:val="ar_AE" w:bidi="ar_AE"/>
        </w:rPr>
        <w:t xml:space="preserve">ربما تصف </w:t>
      </w:r>
      <w:r>
        <w:rPr>
          <w:b/>
          <w:rtl/>
          <w:cs/>
          <w:lang w:val="ar_AE" w:bidi="ar_AE"/>
        </w:rPr>
        <w:t>الحكماء والسحرة</w:t>
      </w:r>
      <w:r>
        <w:rPr>
          <w:rtl/>
          <w:cs/>
          <w:lang w:val="ar_AE" w:bidi="ar_AE"/>
        </w:rPr>
        <w:t xml:space="preserve"> بدلًا من أن يكونوا مجموعة ثالثة. انظر المقالات لشرح كلمات الترجمة لكل مصطلح.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12 (#1)</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"كُلُّ وَاحِدٍ"</w:t>
      </w:r>
    </w:p>
    <w:p>
      <w:pPr>
        <w:bidi/>
      </w:pPr>
      <w:r>
        <w:rPr>
          <w:rtl/>
          <w:cs/>
          <w:lang w:val="ar_AE" w:bidi="ar_AE"/>
        </w:rPr>
      </w:r>
      <w:r>
        <w:rPr>
          <w:rtl/>
          <w:cs/>
          <w:lang w:val="ar_AE" w:bidi="ar_AE"/>
        </w:rPr>
        <w:t>الترجمة البديلة: "كل ساحر"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12 (#2)</w:t>
      </w:r>
      <w:r>
        <w:rPr>
          <w:rtl/>
          <w:cs/>
          <w:lang w:val="ar_AE" w:bidi="ar_AE"/>
        </w:rPr>
      </w:r>
    </w:p>
    <w:p>
      <w:pPr>
        <w:bidi/>
      </w:pPr>
      <w:r>
        <w:rPr>
          <w:rtl/>
          <w:cs/>
          <w:lang w:val="ar_AE" w:bidi="ar_AE"/>
        </w:rPr>
      </w:r>
      <w:r>
        <w:rPr>
          <w:rtl/>
          <w:cs/>
          <w:lang w:val="ar_AE" w:bidi="ar_AE"/>
        </w:rPr>
        <w:t>וַ⁠יִּבְלַ֥ע</w:t>
      </w:r>
    </w:p>
    <w:p>
      <w:pPr>
        <w:bidi/>
      </w:pPr>
      <w:r>
        <w:rPr>
          <w:rtl/>
          <w:cs/>
          <w:lang w:val="ar_AE" w:bidi="ar_AE"/>
        </w:rPr>
      </w:r>
      <w:r>
        <w:rPr>
          <w:b/>
          <w:rtl/>
          <w:cs/>
          <w:lang w:val="ar_AE" w:bidi="ar_AE"/>
        </w:rPr>
        <w:t>"و"</w:t>
      </w:r>
      <w:r>
        <w:rPr>
          <w:rtl/>
          <w:cs/>
          <w:lang w:val="ar_AE" w:bidi="ar_AE"/>
        </w:rPr>
        <w:t xml:space="preserve"> - </w:t>
      </w:r>
      <w:r>
        <w:rPr>
          <w:b/>
          <w:rtl/>
          <w:cs/>
          <w:lang w:val="ar_AE" w:bidi="ar_AE"/>
        </w:rPr>
        <w:t>"ابْتَلَعَتْ"</w:t>
      </w:r>
    </w:p>
    <w:p>
      <w:pPr>
        <w:bidi/>
      </w:pPr>
      <w:r>
        <w:rPr>
          <w:rtl/>
          <w:cs/>
          <w:lang w:val="ar_AE" w:bidi="ar_AE"/>
        </w:rPr>
      </w:r>
      <w:r>
        <w:rPr>
          <w:rtl/>
          <w:cs/>
          <w:lang w:val="ar_AE" w:bidi="ar_AE"/>
        </w:rPr>
        <w:t>ترجمة بديلة: "أكلت" أو "التهمت"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12 (#3)</w:t>
      </w:r>
      <w:r>
        <w:rPr>
          <w:rtl/>
          <w:cs/>
          <w:lang w:val="ar_AE" w:bidi="ar_AE"/>
        </w:rPr>
      </w:r>
    </w:p>
    <w:p>
      <w:pPr>
        <w:bidi/>
      </w:pPr>
      <w:r>
        <w:rPr>
          <w:rtl/>
          <w:cs/>
          <w:lang w:val="ar_AE" w:bidi="ar_AE"/>
        </w:rPr>
      </w:r>
      <w:r>
        <w:rPr>
          <w:rtl/>
          <w:cs/>
          <w:lang w:val="ar_AE" w:bidi="ar_AE"/>
        </w:rPr>
        <w:t>וַ⁠יִּבְלַ֥ע מַטֵּֽה־אַהֲרֹ֖ן אֶת־מַטֹּתָֽ⁠ם</w:t>
      </w:r>
    </w:p>
    <w:p>
      <w:pPr>
        <w:bidi/>
      </w:pPr>
      <w:r>
        <w:rPr>
          <w:rtl/>
          <w:cs/>
          <w:lang w:val="ar_AE" w:bidi="ar_AE"/>
        </w:rPr>
      </w:r>
      <w:r>
        <w:rPr>
          <w:b/>
          <w:rtl/>
          <w:cs/>
          <w:lang w:val="ar_AE" w:bidi="ar_AE"/>
        </w:rPr>
        <w:t>"وَلكِنْ عَصَا هَارُونَ ابْتَلَعَتْ عِصِيَّهُمْ"</w:t>
      </w:r>
    </w:p>
    <w:p>
      <w:pPr>
        <w:bidi/>
      </w:pPr>
      <w:r>
        <w:rPr>
          <w:rtl/>
          <w:cs/>
          <w:lang w:val="ar_AE" w:bidi="ar_AE"/>
        </w:rPr>
      </w:r>
      <w:r>
        <w:rPr>
          <w:rtl/>
          <w:cs/>
          <w:lang w:val="ar_AE" w:bidi="ar_AE"/>
        </w:rPr>
        <w:t>هذا حدث مفاجئ ومبهر لم يكن يتوقعه السحرة. استخدم طريقة مناسبة في لغتك لتقديم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12 (#4)</w:t>
      </w:r>
      <w:r>
        <w:rPr>
          <w:rtl/>
          <w:cs/>
          <w:lang w:val="ar_AE" w:bidi="ar_AE"/>
        </w:rPr>
      </w:r>
    </w:p>
    <w:p>
      <w:pPr>
        <w:bidi/>
      </w:pPr>
      <w:r>
        <w:rPr>
          <w:rtl/>
          <w:cs/>
          <w:lang w:val="ar_AE" w:bidi="ar_AE"/>
        </w:rPr>
      </w:r>
      <w:r>
        <w:rPr>
          <w:rtl/>
          <w:cs/>
          <w:lang w:val="ar_AE" w:bidi="ar_AE"/>
        </w:rPr>
        <w:t>מַטֵּֽה &amp; אֶת־מַטֹּתָֽ⁠ם</w:t>
      </w:r>
    </w:p>
    <w:p>
      <w:pPr>
        <w:bidi/>
      </w:pPr>
      <w:r>
        <w:rPr>
          <w:rtl/>
          <w:cs/>
          <w:lang w:val="ar_AE" w:bidi="ar_AE"/>
        </w:rPr>
      </w:r>
      <w:r>
        <w:rPr>
          <w:b/>
          <w:rtl/>
          <w:cs/>
          <w:lang w:val="ar_AE" w:bidi="ar_AE"/>
        </w:rPr>
        <w:t>"عَصَا"</w:t>
      </w:r>
      <w:r>
        <w:rPr>
          <w:rtl/>
          <w:cs/>
          <w:lang w:val="ar_AE" w:bidi="ar_AE"/>
        </w:rPr>
        <w:t xml:space="preserve"> - </w:t>
      </w:r>
      <w:r>
        <w:rPr>
          <w:b/>
          <w:rtl/>
          <w:cs/>
          <w:lang w:val="ar_AE" w:bidi="ar_AE"/>
        </w:rPr>
        <w:t>"عِصِيَّهُمْ"</w:t>
      </w:r>
    </w:p>
    <w:p>
      <w:pPr>
        <w:bidi/>
      </w:pPr>
      <w:r>
        <w:rPr>
          <w:rtl/>
          <w:cs/>
          <w:lang w:val="ar_AE" w:bidi="ar_AE"/>
        </w:rPr>
      </w:r>
      <w:r>
        <w:rPr>
          <w:rtl/>
          <w:cs/>
          <w:lang w:val="ar_AE" w:bidi="ar_AE"/>
        </w:rPr>
        <w:t xml:space="preserve">قد يكون من الضروري في بعض اللغات ترجمة كلمة </w:t>
      </w:r>
      <w:r>
        <w:rPr>
          <w:b/>
          <w:rtl/>
          <w:cs/>
          <w:lang w:val="ar_AE" w:bidi="ar_AE"/>
        </w:rPr>
        <w:t>عصا</w:t>
      </w:r>
      <w:r>
        <w:rPr>
          <w:rtl/>
          <w:cs/>
          <w:lang w:val="ar_AE" w:bidi="ar_AE"/>
        </w:rPr>
        <w:t xml:space="preserve"> إلى "ثعبان"، لأنها تحولت إلى واحد. وقد يكون هذا صحيحًا إذا لم يكن من المنطقي في اللغة المستهدفة أن نقول (لأنها ليست كائن حي) أن العصا ابتلعت أو أكلت شيئًا. وقد لا يكون من المنطقي أيضًا في بعض اللغات التحدث عن الثعابين كعصي بمجرد تحولها.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13 (#1)</w:t>
      </w:r>
      <w:r>
        <w:rPr>
          <w:rtl/>
          <w:cs/>
          <w:lang w:val="ar_AE" w:bidi="ar_AE"/>
        </w:rPr>
      </w:r>
    </w:p>
    <w:p>
      <w:pPr>
        <w:bidi/>
      </w:pPr>
      <w:r>
        <w:rPr>
          <w:rtl/>
          <w:cs/>
          <w:lang w:val="ar_AE" w:bidi="ar_AE"/>
        </w:rPr>
      </w:r>
      <w:r>
        <w:rPr>
          <w:rtl/>
          <w:cs/>
          <w:lang w:val="ar_AE" w:bidi="ar_AE"/>
        </w:rPr>
        <w:t>וַ⁠יֶּחֱזַק֙ לֵ֣ב פַּרְעֹ֔ה</w:t>
      </w:r>
    </w:p>
    <w:p>
      <w:pPr>
        <w:bidi/>
      </w:pPr>
      <w:r>
        <w:rPr>
          <w:rtl/>
          <w:cs/>
          <w:lang w:val="ar_AE" w:bidi="ar_AE"/>
        </w:rPr>
      </w:r>
      <w:r>
        <w:rPr>
          <w:b/>
          <w:rtl/>
          <w:cs/>
          <w:lang w:val="ar_AE" w:bidi="ar_AE"/>
        </w:rPr>
        <w:t>"فَاشْتَدَّ قَلْبُ فِرْعَوْنَ"</w:t>
      </w:r>
    </w:p>
    <w:p>
      <w:pPr>
        <w:bidi/>
      </w:pPr>
      <w:r>
        <w:rPr>
          <w:rtl/>
          <w:cs/>
          <w:lang w:val="ar_AE" w:bidi="ar_AE"/>
        </w:rPr>
      </w:r>
      <w:r>
        <w:rPr>
          <w:rtl/>
          <w:cs/>
          <w:lang w:val="ar_AE" w:bidi="ar_AE"/>
        </w:rPr>
        <w:t xml:space="preserve">يتم التحدث عن موقف فرعون العنيد كما لو أن </w:t>
      </w:r>
      <w:r>
        <w:rPr>
          <w:b/>
          <w:rtl/>
          <w:cs/>
          <w:lang w:val="ar_AE" w:bidi="ar_AE"/>
        </w:rPr>
        <w:t>قلبه</w:t>
      </w:r>
      <w:r>
        <w:rPr>
          <w:rtl/>
          <w:cs/>
          <w:lang w:val="ar_AE" w:bidi="ar_AE"/>
        </w:rPr>
        <w:t xml:space="preserve"> كان </w:t>
      </w:r>
      <w:r>
        <w:rPr>
          <w:b/>
          <w:rtl/>
          <w:cs/>
          <w:lang w:val="ar_AE" w:bidi="ar_AE"/>
        </w:rPr>
        <w:t>شديدًا</w:t>
      </w:r>
      <w:r>
        <w:rPr>
          <w:rtl/>
          <w:cs/>
          <w:lang w:val="ar_AE" w:bidi="ar_AE"/>
        </w:rPr>
        <w:t xml:space="preserve">.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العضو الذي تستخدمه ثقافتك لهذه الصورة. انظر كيف ترجمت هذا في </w:t>
      </w:r>
      <w:r>
        <w:rPr>
          <w:rtl/>
          <w:cs/>
          <w:lang w:val="ar_AE" w:bidi="ar_AE"/>
        </w:rPr>
        <w:t>خروج 4:21</w:t>
      </w:r>
      <w:r>
        <w:rPr>
          <w:rtl/>
          <w:cs/>
          <w:lang w:val="ar_AE" w:bidi="ar_AE"/>
        </w:rPr>
        <w:t>، ولكن لاحظ أن هذا بيان محايد (لا يقول إن أحدًا تسبب في عناده، كما يفعل الكثيرون في هذا الجزء من السرد). ترجمة بديلة: "كان فرعون لا يزال عنيدًا"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13 (#2)</w:t>
      </w:r>
      <w:r>
        <w:rPr>
          <w:rtl/>
          <w:cs/>
          <w:lang w:val="ar_AE" w:bidi="ar_AE"/>
        </w:rPr>
      </w:r>
    </w:p>
    <w:p>
      <w:pPr>
        <w:bidi/>
      </w:pPr>
      <w:r>
        <w:rPr>
          <w:rtl/>
          <w:cs/>
          <w:lang w:val="ar_AE" w:bidi="ar_AE"/>
        </w:rPr>
      </w:r>
      <w:r>
        <w:rPr>
          <w:rtl/>
          <w:cs/>
          <w:lang w:val="ar_AE" w:bidi="ar_AE"/>
        </w:rPr>
        <w:t>כַּ⁠אֲשֶׁ֖ר דִּבֶּ֥ר יְהוָֽה</w:t>
      </w:r>
    </w:p>
    <w:p>
      <w:pPr>
        <w:bidi/>
      </w:pPr>
      <w:r>
        <w:rPr>
          <w:rtl/>
          <w:cs/>
          <w:lang w:val="ar_AE" w:bidi="ar_AE"/>
        </w:rPr>
      </w:r>
      <w:r>
        <w:rPr>
          <w:b/>
          <w:rtl/>
          <w:cs/>
          <w:lang w:val="ar_AE" w:bidi="ar_AE"/>
        </w:rPr>
        <w:t>"كَمَا تَكَلَّمَ الرَّبُّ"</w:t>
      </w:r>
    </w:p>
    <w:p>
      <w:pPr>
        <w:bidi/>
      </w:pPr>
      <w:r>
        <w:rPr>
          <w:rtl/>
          <w:cs/>
          <w:lang w:val="ar_AE" w:bidi="ar_AE"/>
        </w:rPr>
      </w:r>
      <w:r>
        <w:rPr>
          <w:rtl/>
          <w:cs/>
          <w:lang w:val="ar_AE" w:bidi="ar_AE"/>
        </w:rPr>
        <w:t>لأن الرب كان قد أعلن ذلك قبل هذا الحدث، قد تحتاج بعض اللغات إلى وضع الإشارة إلى ذلك التنبؤ قبل التصريح الذي تم تحقيقه. انظر الترجمة الإنجليزية UST.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14 (#1)</w:t>
      </w:r>
      <w:r>
        <w:rPr>
          <w:rtl/>
          <w:cs/>
          <w:lang w:val="ar_AE" w:bidi="ar_AE"/>
        </w:rPr>
      </w:r>
    </w:p>
    <w:p>
      <w:pPr>
        <w:bidi/>
      </w:pPr>
      <w:r>
        <w:rPr>
          <w:rtl/>
          <w:cs/>
          <w:lang w:val="ar_AE" w:bidi="ar_AE"/>
        </w:rPr>
      </w:r>
      <w:r>
        <w:rPr>
          <w:rtl/>
          <w:cs/>
          <w:lang w:val="ar_AE" w:bidi="ar_AE"/>
        </w:rPr>
        <w:t>כָּבֵ֖ד לֵ֣ב פַּרְעֹ֑ה</w:t>
      </w:r>
    </w:p>
    <w:p>
      <w:pPr>
        <w:bidi/>
      </w:pPr>
      <w:r>
        <w:rPr>
          <w:rtl/>
          <w:cs/>
          <w:lang w:val="ar_AE" w:bidi="ar_AE"/>
        </w:rPr>
      </w:r>
      <w:r>
        <w:rPr>
          <w:b/>
          <w:rtl/>
          <w:cs/>
          <w:lang w:val="ar_AE" w:bidi="ar_AE"/>
        </w:rPr>
        <w:t>"قَلْبُ فِرْعَوْنَ غَلِيظٌ"</w:t>
      </w:r>
    </w:p>
    <w:p>
      <w:pPr>
        <w:bidi/>
      </w:pPr>
      <w:r>
        <w:rPr>
          <w:rtl/>
          <w:cs/>
          <w:lang w:val="ar_AE" w:bidi="ar_AE"/>
        </w:rPr>
      </w:r>
      <w:r>
        <w:rPr>
          <w:rtl/>
          <w:cs/>
          <w:lang w:val="ar_AE" w:bidi="ar_AE"/>
        </w:rPr>
        <w:t xml:space="preserve">الآن يتحدث الرب (يهوه) عن موقف فرعون العنيد كما لو أن </w:t>
      </w:r>
      <w:r>
        <w:rPr>
          <w:b/>
          <w:rtl/>
          <w:cs/>
          <w:lang w:val="ar_AE" w:bidi="ar_AE"/>
        </w:rPr>
        <w:t>قلب</w:t>
      </w:r>
      <w:r>
        <w:rPr>
          <w:rtl/>
          <w:cs/>
          <w:lang w:val="ar_AE" w:bidi="ar_AE"/>
        </w:rPr>
        <w:t xml:space="preserve"> فرعون كان </w:t>
      </w:r>
      <w:r>
        <w:rPr>
          <w:b/>
          <w:rtl/>
          <w:cs/>
          <w:lang w:val="ar_AE" w:bidi="ar_AE"/>
        </w:rPr>
        <w:t>غليظًا</w:t>
      </w:r>
      <w:r>
        <w:rPr>
          <w:rtl/>
          <w:cs/>
          <w:lang w:val="ar_AE" w:bidi="ar_AE"/>
        </w:rPr>
        <w:t xml:space="preserve">.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العضو الذي تستخدمه ثقافتك لهذه الصورة. هذا بيان محايد (لا يقول إن أحدًا تسبب في عناده كما يفعل الكثيرون في هذا الجزء من السرد). انظر كيف ترجمت هذا في </w:t>
      </w:r>
      <w:r>
        <w:rPr>
          <w:rtl/>
          <w:cs/>
          <w:lang w:val="ar_AE" w:bidi="ar_AE"/>
        </w:rPr>
        <w:t>خروج 7:13</w:t>
      </w:r>
      <w:r>
        <w:rPr>
          <w:rtl/>
          <w:cs/>
          <w:lang w:val="ar_AE" w:bidi="ar_AE"/>
        </w:rPr>
        <w:t xml:space="preserve">، ولكن لاحظ الاستعارة المختلفة قليلًا هناك: القلب كان مُتشدد مقابل </w:t>
      </w:r>
      <w:r>
        <w:rPr>
          <w:b/>
          <w:rtl/>
          <w:cs/>
          <w:lang w:val="ar_AE" w:bidi="ar_AE"/>
        </w:rPr>
        <w:t xml:space="preserve">غليظ </w:t>
      </w:r>
      <w:r>
        <w:rPr>
          <w:rtl/>
          <w:cs/>
          <w:lang w:val="ar_AE" w:bidi="ar_AE"/>
        </w:rPr>
        <w:t>هنا. ترجمة بديلة: "فرعون متعنت"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14 (#2)</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"ثم"</w:t>
      </w:r>
      <w:r>
        <w:rPr>
          <w:rtl/>
          <w:cs/>
          <w:lang w:val="ar_AE" w:bidi="ar_AE"/>
        </w:rPr>
        <w:t xml:space="preserve"> - </w:t>
      </w:r>
      <w:r>
        <w:rPr>
          <w:b/>
          <w:rtl/>
          <w:cs/>
          <w:lang w:val="ar_AE" w:bidi="ar_AE"/>
        </w:rPr>
        <w:t>"قال"</w:t>
      </w:r>
    </w:p>
    <w:p>
      <w:pPr>
        <w:bidi/>
      </w:pPr>
      <w:r>
        <w:rPr>
          <w:rtl/>
          <w:cs/>
          <w:lang w:val="ar_AE" w:bidi="ar_AE"/>
        </w:rPr>
      </w:r>
      <w:r>
        <w:rPr>
          <w:rtl/>
          <w:cs/>
          <w:lang w:val="ar_AE" w:bidi="ar_AE"/>
        </w:rPr>
        <w:t>يبدأ هنا مشهد جديد، الذي قد يحتاج إلى أن يتم تمييزه بطريقة معينة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15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"انظر"</w:t>
      </w:r>
    </w:p>
    <w:p>
      <w:pPr>
        <w:bidi/>
      </w:pPr>
      <w:r>
        <w:rPr>
          <w:rtl/>
          <w:cs/>
          <w:lang w:val="ar_AE" w:bidi="ar_AE"/>
        </w:rPr>
      </w:r>
      <w:r>
        <w:rPr>
          <w:b/>
          <w:rtl/>
          <w:cs/>
          <w:lang w:val="ar_AE" w:bidi="ar_AE"/>
        </w:rPr>
        <w:t>انظر</w:t>
      </w:r>
      <w:r>
        <w:rPr>
          <w:rtl/>
          <w:cs/>
          <w:lang w:val="ar_AE" w:bidi="ar_AE"/>
        </w:rPr>
        <w:t xml:space="preserve"> تُستخدم لجذب الانتباه إلى المعلومات التي تليها.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15 (#2)</w:t>
      </w:r>
      <w:r>
        <w:rPr>
          <w:rtl/>
          <w:cs/>
          <w:lang w:val="ar_AE" w:bidi="ar_AE"/>
        </w:rPr>
      </w:r>
    </w:p>
    <w:p>
      <w:pPr>
        <w:bidi/>
      </w:pPr>
      <w:r>
        <w:rPr>
          <w:rtl/>
          <w:cs/>
          <w:lang w:val="ar_AE" w:bidi="ar_AE"/>
        </w:rPr>
      </w:r>
      <w:r>
        <w:rPr>
          <w:rtl/>
          <w:cs/>
          <w:lang w:val="ar_AE" w:bidi="ar_AE"/>
        </w:rPr>
        <w:t>יֹצֵ֣א הַ⁠מַּ֔יְמָ⁠ה</w:t>
      </w:r>
    </w:p>
    <w:p>
      <w:pPr>
        <w:bidi/>
      </w:pPr>
      <w:r>
        <w:rPr>
          <w:rtl/>
          <w:cs/>
          <w:lang w:val="ar_AE" w:bidi="ar_AE"/>
        </w:rPr>
      </w:r>
      <w:r>
        <w:rPr>
          <w:b/>
          <w:rtl/>
          <w:cs/>
          <w:lang w:val="ar_AE" w:bidi="ar_AE"/>
        </w:rPr>
        <w:t>"إِنَّهُ يَخْرُجُ إِلَى الْمَاءِ"</w:t>
      </w:r>
    </w:p>
    <w:p>
      <w:pPr>
        <w:bidi/>
      </w:pPr>
      <w:r>
        <w:rPr>
          <w:rtl/>
          <w:cs/>
          <w:lang w:val="ar_AE" w:bidi="ar_AE"/>
        </w:rPr>
      </w:r>
      <w:r>
        <w:rPr>
          <w:rtl/>
          <w:cs/>
          <w:lang w:val="ar_AE" w:bidi="ar_AE"/>
        </w:rPr>
        <w:t>هناك نظريات مختلفة حول ما كان يفعله الفرعون عندما ينزل إلى النيل، ولكن لا حاجة للتكهن أو التحديد في الترجمة.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16 (#1)</w:t>
      </w:r>
      <w:r>
        <w:rPr>
          <w:rtl/>
          <w:cs/>
          <w:lang w:val="ar_AE" w:bidi="ar_AE"/>
        </w:rPr>
      </w:r>
    </w:p>
    <w:p>
      <w:pPr>
        <w:bidi/>
      </w:pPr>
      <w:r>
        <w:rPr>
          <w:rtl/>
          <w:cs/>
          <w:lang w:val="ar_AE" w:bidi="ar_AE"/>
        </w:rPr>
      </w:r>
      <w:r>
        <w:rPr>
          <w:rtl/>
          <w:cs/>
          <w:lang w:val="ar_AE" w:bidi="ar_AE"/>
        </w:rPr>
        <w:t>וְ⁠אָמַרְתָּ֣ אֵלָ֗י⁠ו</w:t>
      </w:r>
    </w:p>
    <w:p>
      <w:pPr>
        <w:bidi/>
      </w:pPr>
      <w:r>
        <w:rPr>
          <w:rtl/>
          <w:cs/>
          <w:lang w:val="ar_AE" w:bidi="ar_AE"/>
        </w:rPr>
      </w:r>
      <w:r>
        <w:rPr>
          <w:b/>
          <w:rtl/>
          <w:cs/>
          <w:lang w:val="ar_AE" w:bidi="ar_AE"/>
        </w:rPr>
        <w:t>"وَتَقُولُ لَهُ"</w:t>
      </w:r>
    </w:p>
    <w:p>
      <w:pPr>
        <w:bidi/>
      </w:pPr>
      <w:r>
        <w:rPr>
          <w:rtl/>
          <w:cs/>
          <w:lang w:val="ar_AE" w:bidi="ar_AE"/>
        </w:rPr>
      </w:r>
      <w:r>
        <w:rPr>
          <w:rtl/>
          <w:cs/>
          <w:lang w:val="ar_AE" w:bidi="ar_AE"/>
        </w:rPr>
        <w:t>ترجمة بديلة: "وتقول لفرعون"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16 (#2)</w:t>
      </w:r>
      <w:r>
        <w:rPr>
          <w:rtl/>
          <w:cs/>
          <w:lang w:val="ar_AE" w:bidi="ar_AE"/>
        </w:rPr>
      </w:r>
    </w:p>
    <w:p>
      <w:pPr>
        <w:bidi/>
      </w:pPr>
      <w:r>
        <w:rPr>
          <w:rtl/>
          <w:cs/>
          <w:lang w:val="ar_AE" w:bidi="ar_AE"/>
        </w:rPr>
      </w:r>
      <w:r>
        <w:rPr>
          <w:rtl/>
          <w:cs/>
          <w:lang w:val="ar_AE" w:bidi="ar_AE"/>
        </w:rPr>
        <w:t>אֱלֹהֵ֤י הָ⁠עִבְרִים֙</w:t>
      </w:r>
    </w:p>
    <w:p>
      <w:pPr>
        <w:bidi/>
      </w:pPr>
      <w:r>
        <w:rPr>
          <w:rtl/>
          <w:cs/>
          <w:lang w:val="ar_AE" w:bidi="ar_AE"/>
        </w:rPr>
      </w:r>
      <w:r>
        <w:rPr>
          <w:b/>
          <w:rtl/>
          <w:cs/>
          <w:lang w:val="ar_AE" w:bidi="ar_AE"/>
        </w:rPr>
        <w:t>"إله العبرانيين"</w:t>
      </w:r>
    </w:p>
    <w:p>
      <w:pPr>
        <w:bidi/>
      </w:pPr>
      <w:r>
        <w:rPr>
          <w:rtl/>
          <w:cs/>
          <w:lang w:val="ar_AE" w:bidi="ar_AE"/>
        </w:rPr>
      </w:r>
      <w:r>
        <w:rPr>
          <w:rtl/>
          <w:cs/>
          <w:lang w:val="ar_AE" w:bidi="ar_AE"/>
        </w:rPr>
        <w:t>ادعى الرب (يهوه) أن العبرانيين (الإسرائيليين) هم خاصته. وكانوا يعبدونه. وهذا تعبير عن نوع من المِلكية يعكس علاقة اجتماعية.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16 (#3)</w:t>
      </w:r>
      <w:r>
        <w:rPr>
          <w:rtl/>
          <w:cs/>
          <w:lang w:val="ar_AE" w:bidi="ar_AE"/>
        </w:rPr>
      </w:r>
    </w:p>
    <w:p>
      <w:pPr>
        <w:bidi/>
      </w:pPr>
      <w:r>
        <w:rPr>
          <w:rtl/>
          <w:cs/>
          <w:lang w:val="ar_AE" w:bidi="ar_AE"/>
        </w:rPr>
      </w:r>
      <w:r>
        <w:rPr>
          <w:rtl/>
          <w:cs/>
          <w:lang w:val="ar_AE" w:bidi="ar_AE"/>
        </w:rPr>
        <w:t>שַׁלַּח֙ אֶת־עַמִּ֔⁠י וְ⁠יַֽעַבְדֻ֖⁠נִי בַּ⁠מִּדְבָּ֑ר וְ⁠הִנֵּ֥ה לֹא־שָׁמַ֖עְתָּ עַד־כֹּֽה</w:t>
      </w:r>
    </w:p>
    <w:p>
      <w:pPr>
        <w:bidi/>
      </w:pPr>
      <w:r>
        <w:rPr>
          <w:rtl/>
          <w:cs/>
          <w:lang w:val="ar_AE" w:bidi="ar_AE"/>
        </w:rPr>
      </w:r>
      <w:r>
        <w:rPr>
          <w:b/>
          <w:rtl/>
          <w:cs/>
          <w:lang w:val="ar_AE" w:bidi="ar_AE"/>
        </w:rPr>
        <w:t>"أَطْلِقْ شَعْبِي لِيَعْبُدُونِي فِي الْبَرِّيَّةِ. وَهُوَذَا حَتَّى الآنَ لَمْ تَسْمَعْ"</w:t>
      </w:r>
    </w:p>
    <w:p>
      <w:pPr>
        <w:bidi/>
      </w:pPr>
      <w:r>
        <w:rPr>
          <w:rtl/>
          <w:cs/>
          <w:lang w:val="ar_AE" w:bidi="ar_AE"/>
        </w:rPr>
      </w:r>
      <w:r>
        <w:rPr>
          <w:rtl/>
          <w:cs/>
          <w:lang w:val="ar_AE" w:bidi="ar_AE"/>
        </w:rPr>
        <w:t>هذا اقتباس من المستوى الثالث. ويجب تمييزه بطريقة ما عن المستويات الخارجية. بدلًا من ذلك، يمكنك ترجمته كاقتباس غير مباشر كما في الترجمة الإنجليزية UST. إذا قمت بذلك، احرص على تعديل ضمير (المخاطب/الغائب) كما هو مناسب.</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16 (#4)</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"وَهُوَذَا"</w:t>
      </w:r>
    </w:p>
    <w:p>
      <w:pPr>
        <w:bidi/>
      </w:pPr>
      <w:r>
        <w:rPr>
          <w:rtl/>
          <w:cs/>
          <w:lang w:val="ar_AE" w:bidi="ar_AE"/>
        </w:rPr>
      </w:r>
      <w:r>
        <w:rPr>
          <w:rtl/>
          <w:cs/>
          <w:lang w:val="ar_AE" w:bidi="ar_AE"/>
        </w:rPr>
        <w:t xml:space="preserve">هنا، </w:t>
      </w:r>
      <w:r>
        <w:rPr>
          <w:b/>
          <w:rtl/>
          <w:cs/>
          <w:lang w:val="ar_AE" w:bidi="ar_AE"/>
        </w:rPr>
        <w:t xml:space="preserve">وَهُوَذَا </w:t>
      </w:r>
      <w:r>
        <w:rPr>
          <w:rtl/>
          <w:cs/>
          <w:lang w:val="ar_AE" w:bidi="ar_AE"/>
        </w:rPr>
        <w:t>تُستخدم لجذب الانتباه إلى المعلومات التي تليها. في بعض اللغات، لن يتم ترجمتها.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17 (#1)</w:t>
      </w:r>
      <w:r>
        <w:rPr>
          <w:rtl/>
          <w:cs/>
          <w:lang w:val="ar_AE" w:bidi="ar_AE"/>
        </w:rPr>
      </w:r>
    </w:p>
    <w:p>
      <w:pPr>
        <w:bidi/>
      </w:pPr>
      <w:r>
        <w:rPr>
          <w:rtl/>
          <w:cs/>
          <w:lang w:val="ar_AE" w:bidi="ar_AE"/>
        </w:rPr>
      </w:r>
      <w:r>
        <w:rPr>
          <w:rtl/>
          <w:cs/>
          <w:lang w:val="ar_AE" w:bidi="ar_AE"/>
        </w:rPr>
        <w:t>כֹּ֚ה אָמַ֣ר יְהוָ֔ה</w:t>
      </w:r>
    </w:p>
    <w:p>
      <w:pPr>
        <w:bidi/>
      </w:pPr>
      <w:r>
        <w:rPr>
          <w:rtl/>
          <w:cs/>
          <w:lang w:val="ar_AE" w:bidi="ar_AE"/>
        </w:rPr>
      </w:r>
      <w:r>
        <w:rPr>
          <w:b/>
          <w:rtl/>
          <w:cs/>
          <w:lang w:val="ar_AE" w:bidi="ar_AE"/>
        </w:rPr>
        <w:t>"هكَذَا يَقُولُ الرَّبُّ"</w:t>
      </w:r>
    </w:p>
    <w:p>
      <w:pPr>
        <w:bidi/>
      </w:pPr>
      <w:r>
        <w:rPr>
          <w:rtl/>
          <w:cs/>
          <w:lang w:val="ar_AE" w:bidi="ar_AE"/>
        </w:rPr>
      </w:r>
      <w:r>
        <w:rPr>
          <w:rtl/>
          <w:cs/>
          <w:lang w:val="ar_AE" w:bidi="ar_AE"/>
        </w:rPr>
        <w:t>تُستخدم هذه الصيغة لتقديم الأوامر من الرب (يهوه). انظر مقدمة الإصحاح 4 لمزيد من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17 (#2)</w:t>
      </w:r>
      <w:r>
        <w:rPr>
          <w:rtl/>
          <w:cs/>
          <w:lang w:val="ar_AE" w:bidi="ar_AE"/>
        </w:rPr>
      </w:r>
    </w:p>
    <w:p>
      <w:pPr>
        <w:bidi/>
      </w:pPr>
      <w:r>
        <w:rPr>
          <w:rtl/>
          <w:cs/>
          <w:lang w:val="ar_AE" w:bidi="ar_AE"/>
        </w:rPr>
      </w:r>
      <w:r>
        <w:rPr>
          <w:rtl/>
          <w:cs/>
          <w:lang w:val="ar_AE" w:bidi="ar_AE"/>
        </w:rPr>
        <w:t>בְּ⁠זֹ֣את</w:t>
      </w:r>
    </w:p>
    <w:p>
      <w:pPr>
        <w:bidi/>
      </w:pPr>
      <w:r>
        <w:rPr>
          <w:rtl/>
          <w:cs/>
          <w:lang w:val="ar_AE" w:bidi="ar_AE"/>
        </w:rPr>
      </w:r>
      <w:r>
        <w:rPr>
          <w:b/>
          <w:rtl/>
          <w:cs/>
          <w:lang w:val="ar_AE" w:bidi="ar_AE"/>
        </w:rPr>
        <w:t>"بهذا"</w:t>
      </w:r>
    </w:p>
    <w:p>
      <w:pPr>
        <w:bidi/>
      </w:pPr>
      <w:r>
        <w:rPr>
          <w:rtl/>
          <w:cs/>
          <w:lang w:val="ar_AE" w:bidi="ar_AE"/>
        </w:rPr>
      </w:r>
      <w:r>
        <w:rPr>
          <w:rtl/>
          <w:cs/>
          <w:lang w:val="ar_AE" w:bidi="ar_AE"/>
        </w:rPr>
        <w:t xml:space="preserve">يبدأ هذا اقتباس من المستوى الثالث الذي يستمر حتى نهاية الآية 18. ويجب أن يتم تمييزه بطريقة تميزه عن المستويات الخارجية. ومن الممكن أن ينتهي الاقتباس من المستوى الثالث فعليًا قبل أو بعد </w:t>
      </w:r>
      <w:r>
        <w:rPr>
          <w:b/>
          <w:rtl/>
          <w:cs/>
          <w:lang w:val="ar_AE" w:bidi="ar_AE"/>
        </w:rPr>
        <w:t>هَا أَنَا،</w:t>
      </w:r>
      <w:r>
        <w:rPr>
          <w:rtl/>
          <w:cs/>
          <w:lang w:val="ar_AE" w:bidi="ar_AE"/>
        </w:rPr>
        <w:t xml:space="preserve"> وفي هذه الحالة، فإن الضمير </w:t>
      </w:r>
      <w:r>
        <w:rPr>
          <w:b/>
          <w:rtl/>
          <w:cs/>
          <w:lang w:val="ar_AE" w:bidi="ar_AE"/>
        </w:rPr>
        <w:t>أنا</w:t>
      </w:r>
      <w:r>
        <w:rPr>
          <w:rtl/>
          <w:cs/>
          <w:lang w:val="ar_AE" w:bidi="ar_AE"/>
        </w:rPr>
        <w:t xml:space="preserve"> في بقية الاقتباس يشير إلى موسى، وليس الرب (يهوه).</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17 (#3)</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"هَا أَنَا"</w:t>
      </w:r>
    </w:p>
    <w:p>
      <w:pPr>
        <w:bidi/>
      </w:pPr>
      <w:r>
        <w:rPr>
          <w:rtl/>
          <w:cs/>
          <w:lang w:val="ar_AE" w:bidi="ar_AE"/>
        </w:rPr>
      </w:r>
      <w:r>
        <w:rPr>
          <w:b/>
          <w:rtl/>
          <w:cs/>
          <w:lang w:val="ar_AE" w:bidi="ar_AE"/>
        </w:rPr>
        <w:t xml:space="preserve">هَا أَنَا </w:t>
      </w:r>
      <w:r>
        <w:rPr>
          <w:rtl/>
          <w:cs/>
          <w:lang w:val="ar_AE" w:bidi="ar_AE"/>
        </w:rPr>
        <w:t>هو مصطلح يُستخدم لتركيز انتباه المستمع على ما سيقوله المتحدث. ترجمة بديلة: "انظر إلى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18 (#1)</w:t>
      </w:r>
      <w:r>
        <w:rPr>
          <w:rtl/>
          <w:cs/>
          <w:lang w:val="ar_AE" w:bidi="ar_AE"/>
        </w:rPr>
      </w:r>
    </w:p>
    <w:p>
      <w:pPr>
        <w:bidi/>
      </w:pPr>
      <w:r>
        <w:rPr>
          <w:rtl/>
          <w:cs/>
          <w:lang w:val="ar_AE" w:bidi="ar_AE"/>
        </w:rPr>
      </w:r>
      <w:r>
        <w:rPr>
          <w:rtl/>
          <w:cs/>
          <w:lang w:val="ar_AE" w:bidi="ar_AE"/>
        </w:rPr>
        <w:t>וּ⁠בָאַ֣שׁ הַ⁠יְאֹ֑ר</w:t>
      </w:r>
    </w:p>
    <w:p>
      <w:pPr>
        <w:bidi/>
      </w:pPr>
      <w:r>
        <w:rPr>
          <w:rtl/>
          <w:cs/>
          <w:lang w:val="ar_AE" w:bidi="ar_AE"/>
        </w:rPr>
      </w:r>
      <w:r>
        <w:rPr>
          <w:b/>
          <w:rtl/>
          <w:cs/>
          <w:lang w:val="ar_AE" w:bidi="ar_AE"/>
        </w:rPr>
        <w:t>"وَيَنْتِنُ النَّهْرُ"</w:t>
      </w:r>
    </w:p>
    <w:p>
      <w:pPr>
        <w:bidi/>
      </w:pPr>
      <w:r>
        <w:rPr>
          <w:rtl/>
          <w:cs/>
          <w:lang w:val="ar_AE" w:bidi="ar_AE"/>
        </w:rPr>
      </w:r>
      <w:r>
        <w:rPr>
          <w:rtl/>
          <w:cs/>
          <w:lang w:val="ar_AE" w:bidi="ar_AE"/>
        </w:rPr>
        <w:t xml:space="preserve">تحذير موسي، </w:t>
      </w:r>
      <w:r>
        <w:rPr>
          <w:b/>
          <w:rtl/>
          <w:cs/>
          <w:lang w:val="ar_AE" w:bidi="ar_AE"/>
        </w:rPr>
        <w:t>وَيَنْتِنُ النَّهْرُ</w:t>
      </w:r>
      <w:r>
        <w:rPr>
          <w:rtl/>
          <w:cs/>
          <w:lang w:val="ar_AE" w:bidi="ar_AE"/>
        </w:rPr>
        <w:t>، سيحدث لأن الأسماك ستموت. ترجمة بديلة: "وبسبب ذلك سيفوح النهر برائحة كريهة"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18 (#2)</w:t>
      </w:r>
      <w:r>
        <w:rPr>
          <w:rtl/>
          <w:cs/>
          <w:lang w:val="ar_AE" w:bidi="ar_AE"/>
        </w:rPr>
      </w:r>
    </w:p>
    <w:p>
      <w:pPr>
        <w:bidi/>
      </w:pPr>
      <w:r>
        <w:rPr>
          <w:rtl/>
          <w:cs/>
          <w:lang w:val="ar_AE" w:bidi="ar_AE"/>
        </w:rPr>
      </w:r>
      <w:r>
        <w:rPr>
          <w:rtl/>
          <w:cs/>
          <w:lang w:val="ar_AE" w:bidi="ar_AE"/>
        </w:rPr>
        <w:t>לִ⁠שְׁתּ֥וֹת מַ֖יִם</w:t>
      </w:r>
    </w:p>
    <w:p>
      <w:pPr>
        <w:bidi/>
      </w:pPr>
      <w:r>
        <w:rPr>
          <w:rtl/>
          <w:cs/>
          <w:lang w:val="ar_AE" w:bidi="ar_AE"/>
        </w:rPr>
      </w:r>
      <w:r>
        <w:rPr>
          <w:b/>
          <w:rtl/>
          <w:cs/>
          <w:lang w:val="ar_AE" w:bidi="ar_AE"/>
        </w:rPr>
        <w:t>"أَنْ يَشْرَبُوا مَاءً"</w:t>
      </w:r>
    </w:p>
    <w:p>
      <w:pPr>
        <w:bidi/>
      </w:pPr>
      <w:r>
        <w:rPr>
          <w:rtl/>
          <w:cs/>
          <w:lang w:val="ar_AE" w:bidi="ar_AE"/>
        </w:rPr>
      </w:r>
      <w:r>
        <w:rPr>
          <w:rtl/>
          <w:cs/>
          <w:lang w:val="ar_AE" w:bidi="ar_AE"/>
        </w:rPr>
        <w:t>تُستخدم هذه العبارة لتقديم جملة الغرض. استخدم طريقة مناسبة في لغتك لتقديم جملة الغرض. ترجمة بديلة: "لكي يأخذوا ماء للشرب"</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18 (#3)</w:t>
      </w:r>
      <w:r>
        <w:rPr>
          <w:rtl/>
          <w:cs/>
          <w:lang w:val="ar_AE" w:bidi="ar_AE"/>
        </w:rPr>
      </w:r>
    </w:p>
    <w:p>
      <w:pPr>
        <w:bidi/>
      </w:pPr>
      <w:r>
        <w:rPr>
          <w:rtl/>
          <w:cs/>
          <w:lang w:val="ar_AE" w:bidi="ar_AE"/>
        </w:rPr>
      </w:r>
      <w:r>
        <w:rPr>
          <w:rtl/>
          <w:cs/>
          <w:lang w:val="ar_AE" w:bidi="ar_AE"/>
        </w:rPr>
        <w:t>וְ⁠נִלְא֣וּ מִצְרַ֔יִם</w:t>
      </w:r>
    </w:p>
    <w:p>
      <w:pPr>
        <w:bidi/>
      </w:pPr>
      <w:r>
        <w:rPr>
          <w:rtl/>
          <w:cs/>
          <w:lang w:val="ar_AE" w:bidi="ar_AE"/>
        </w:rPr>
      </w:r>
      <w:r>
        <w:rPr>
          <w:b/>
          <w:rtl/>
          <w:cs/>
          <w:lang w:val="ar_AE" w:bidi="ar_AE"/>
        </w:rPr>
        <w:t>"فَيَعَافُ الْمِصْرِيُّونَ أَنْ"</w:t>
      </w:r>
    </w:p>
    <w:p>
      <w:pPr>
        <w:bidi/>
      </w:pPr>
      <w:r>
        <w:rPr>
          <w:rtl/>
          <w:cs/>
          <w:lang w:val="ar_AE" w:bidi="ar_AE"/>
        </w:rPr>
      </w:r>
      <w:r>
        <w:rPr>
          <w:rtl/>
          <w:cs/>
          <w:lang w:val="ar_AE" w:bidi="ar_AE"/>
        </w:rPr>
        <w:t xml:space="preserve">هنا، تشير كلمة </w:t>
      </w:r>
      <w:r>
        <w:rPr>
          <w:b/>
          <w:rtl/>
          <w:cs/>
          <w:lang w:val="ar_AE" w:bidi="ar_AE"/>
        </w:rPr>
        <w:t>أنفسهم</w:t>
      </w:r>
      <w:r>
        <w:rPr>
          <w:rtl/>
          <w:cs/>
          <w:lang w:val="ar_AE" w:bidi="ar_AE"/>
        </w:rPr>
        <w:t xml:space="preserve"> إلى الفاعل (</w:t>
      </w:r>
      <w:r>
        <w:rPr>
          <w:b/>
          <w:rtl/>
          <w:cs/>
          <w:lang w:val="ar_AE" w:bidi="ar_AE"/>
        </w:rPr>
        <w:t>المصريون</w:t>
      </w:r>
      <w:r>
        <w:rPr>
          <w:rtl/>
          <w:cs/>
          <w:lang w:val="ar_AE" w:bidi="ar_AE"/>
        </w:rPr>
        <w:t>) لتوضيح أن المصريين هم المفعول به أيضًا. استخدم صيغة طبيعية في لغتك لإظهار أن المصريين هم الفاعل والمفعول به. ترجمة بديلة: "وسينهك المصريون ذواتهم"</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18 (#4)</w:t>
      </w:r>
      <w:r>
        <w:rPr>
          <w:rtl/>
          <w:cs/>
          <w:lang w:val="ar_AE" w:bidi="ar_AE"/>
        </w:rPr>
      </w:r>
    </w:p>
    <w:p>
      <w:pPr>
        <w:bidi/>
      </w:pPr>
      <w:r>
        <w:rPr>
          <w:rtl/>
          <w:cs/>
          <w:lang w:val="ar_AE" w:bidi="ar_AE"/>
        </w:rPr>
      </w:r>
      <w:r>
        <w:rPr>
          <w:rtl/>
          <w:cs/>
          <w:lang w:val="ar_AE" w:bidi="ar_AE"/>
        </w:rPr>
        <w:t>מִן־הַ⁠יְאֹֽר</w:t>
      </w:r>
    </w:p>
    <w:p>
      <w:pPr>
        <w:bidi/>
      </w:pPr>
      <w:r>
        <w:rPr>
          <w:rtl/>
          <w:cs/>
          <w:lang w:val="ar_AE" w:bidi="ar_AE"/>
        </w:rPr>
      </w:r>
      <w:r>
        <w:rPr>
          <w:b/>
          <w:rtl/>
          <w:cs/>
          <w:lang w:val="ar_AE" w:bidi="ar_AE"/>
        </w:rPr>
        <w:t>"من النهر"</w:t>
      </w:r>
    </w:p>
    <w:p>
      <w:pPr>
        <w:bidi/>
      </w:pPr>
      <w:r>
        <w:rPr>
          <w:rtl/>
          <w:cs/>
          <w:lang w:val="ar_AE" w:bidi="ar_AE"/>
        </w:rPr>
      </w:r>
      <w:r>
        <w:rPr>
          <w:rtl/>
          <w:cs/>
          <w:lang w:val="ar_AE" w:bidi="ar_AE"/>
        </w:rPr>
        <w:t>بعد هذه العبارة، ينتهي الاقتباس المباشر لأوامر الرب (يهوه). وبناءً على قراراتك بشأن مستويات الاقتباس المضمنة، قد يكون لديك ما يصل إلى ثلاثة مستويات من الاقتباسات التي تحتاج إلى إغلاق هنا. قد يكون من المفيد لقرائك الإشارة إلى ذلك بعلامات الاقتباس الختامية أو بأي علامات ترقيم أو أشكال أخرى تستخدمها لغتك للإشارة إلى نهاية الاقتباس والاقتباسات داخل الاقتباسات.</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19 (#1)</w:t>
      </w:r>
      <w:r>
        <w:rPr>
          <w:rtl/>
          <w:cs/>
          <w:lang w:val="ar_AE" w:bidi="ar_AE"/>
        </w:rPr>
      </w:r>
    </w:p>
    <w:p>
      <w:pPr>
        <w:bidi/>
      </w:pPr>
      <w:r>
        <w:rPr>
          <w:rtl/>
          <w:cs/>
          <w:lang w:val="ar_AE" w:bidi="ar_AE"/>
        </w:rPr>
      </w:r>
      <w:r>
        <w:rPr>
          <w:rtl/>
          <w:cs/>
          <w:lang w:val="ar_AE" w:bidi="ar_AE"/>
        </w:rPr>
        <w:t>עַֽל־נַהֲרֹתָ֣⁠ם ׀ עַל־יְאֹרֵי⁠הֶ֣ם וְ⁠עַל־אַגְמֵי⁠הֶ֗ם וְ⁠עַ֛ל כָּל־מִקְוֵ֥ה מֵימֵי⁠הֶ֖ם</w:t>
      </w:r>
    </w:p>
    <w:p>
      <w:pPr>
        <w:bidi/>
      </w:pPr>
      <w:r>
        <w:rPr>
          <w:rtl/>
          <w:cs/>
          <w:lang w:val="ar_AE" w:bidi="ar_AE"/>
        </w:rPr>
      </w:r>
      <w:r>
        <w:rPr>
          <w:b/>
          <w:rtl/>
          <w:cs/>
          <w:lang w:val="ar_AE" w:bidi="ar_AE"/>
        </w:rPr>
        <w:t>"عَلَى أَنْهَارِهِمْ وَعَلَى سَوَاقِيهِمْ، وَعَلَى آجَامِهِمْ، وَعَلَى كُلِّ مُجْتَمَعَاتِ مِيَاهِهِمْ"</w:t>
      </w:r>
    </w:p>
    <w:p>
      <w:pPr>
        <w:bidi/>
      </w:pPr>
      <w:r>
        <w:rPr>
          <w:rtl/>
          <w:cs/>
          <w:lang w:val="ar_AE" w:bidi="ar_AE"/>
        </w:rPr>
      </w:r>
      <w:r>
        <w:rPr>
          <w:rtl/>
          <w:cs/>
          <w:lang w:val="ar_AE" w:bidi="ar_AE"/>
        </w:rPr>
        <w:t>تهدف هذه القائمة إلى توسيع وتعزيز فكرة شمول كل أماكن المياه في مصر. ويجب أن تُترجم القائمة بطريقة لا تقتصر فيها مواقع الدم على هذه الأماكن المحددة، بل لتوحي بالشمولية.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19 (#2)</w:t>
      </w:r>
      <w:r>
        <w:rPr>
          <w:rtl/>
          <w:cs/>
          <w:lang w:val="ar_AE" w:bidi="ar_AE"/>
        </w:rPr>
      </w:r>
    </w:p>
    <w:p>
      <w:pPr>
        <w:bidi/>
      </w:pPr>
      <w:r>
        <w:rPr>
          <w:rtl/>
          <w:cs/>
          <w:lang w:val="ar_AE" w:bidi="ar_AE"/>
        </w:rPr>
      </w:r>
      <w:r>
        <w:rPr>
          <w:rtl/>
          <w:cs/>
          <w:lang w:val="ar_AE" w:bidi="ar_AE"/>
        </w:rPr>
        <w:t>בְּ⁠כָל־אֶ֣רֶץ</w:t>
      </w:r>
    </w:p>
    <w:p>
      <w:pPr>
        <w:bidi/>
      </w:pPr>
      <w:r>
        <w:rPr>
          <w:rtl/>
          <w:cs/>
          <w:lang w:val="ar_AE" w:bidi="ar_AE"/>
        </w:rPr>
      </w:r>
      <w:r>
        <w:rPr>
          <w:b/>
          <w:rtl/>
          <w:cs/>
          <w:lang w:val="ar_AE" w:bidi="ar_AE"/>
        </w:rPr>
        <w:t>"فِي كُلِّ أَرْضِ مِصْرَ"</w:t>
      </w:r>
    </w:p>
    <w:p>
      <w:pPr>
        <w:bidi/>
      </w:pPr>
      <w:r>
        <w:rPr>
          <w:rtl/>
          <w:cs/>
          <w:lang w:val="ar_AE" w:bidi="ar_AE"/>
        </w:rPr>
      </w:r>
      <w:r>
        <w:rPr>
          <w:rtl/>
          <w:cs/>
          <w:lang w:val="ar_AE" w:bidi="ar_AE"/>
        </w:rPr>
        <w:t>ترجمة بديلة: "في كل جزء من 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19 (#3)</w:t>
      </w:r>
      <w:r>
        <w:rPr>
          <w:rtl/>
          <w:cs/>
          <w:lang w:val="ar_AE" w:bidi="ar_AE"/>
        </w:rPr>
      </w:r>
    </w:p>
    <w:p>
      <w:pPr>
        <w:bidi/>
      </w:pPr>
      <w:r>
        <w:rPr>
          <w:rtl/>
          <w:cs/>
          <w:lang w:val="ar_AE" w:bidi="ar_AE"/>
        </w:rPr>
      </w:r>
      <w:r>
        <w:rPr>
          <w:rtl/>
          <w:cs/>
          <w:lang w:val="ar_AE" w:bidi="ar_AE"/>
        </w:rPr>
        <w:t>וּ⁠בָ⁠עֵצִ֖ים וּ⁠בָ⁠אֲבָנִֽים</w:t>
      </w:r>
    </w:p>
    <w:p>
      <w:pPr>
        <w:bidi/>
      </w:pPr>
      <w:r>
        <w:rPr>
          <w:rtl/>
          <w:cs/>
          <w:lang w:val="ar_AE" w:bidi="ar_AE"/>
        </w:rPr>
      </w:r>
      <w:r>
        <w:rPr>
          <w:b/>
          <w:rtl/>
          <w:cs/>
          <w:lang w:val="ar_AE" w:bidi="ar_AE"/>
        </w:rPr>
        <w:t>"فِي الأَخْشَابِ وَفِي الأَحْجَارِ"</w:t>
      </w:r>
    </w:p>
    <w:p>
      <w:pPr>
        <w:bidi/>
      </w:pPr>
      <w:r>
        <w:rPr>
          <w:rtl/>
          <w:cs/>
          <w:lang w:val="ar_AE" w:bidi="ar_AE"/>
        </w:rPr>
      </w:r>
      <w:r>
        <w:rPr>
          <w:rtl/>
          <w:cs/>
          <w:lang w:val="ar_AE" w:bidi="ar_AE"/>
        </w:rPr>
        <w:t>هذا التركيب يُظهر الملكية. ترجمة بديلة: "وفي الأوعية المصنوعة من الخشب وفي الأوعية المصنوعة من الحجر"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20 (#1)</w:t>
      </w:r>
      <w:r>
        <w:rPr>
          <w:rtl/>
          <w:cs/>
          <w:lang w:val="ar_AE" w:bidi="ar_AE"/>
        </w:rPr>
      </w:r>
    </w:p>
    <w:p>
      <w:pPr>
        <w:bidi/>
      </w:pPr>
      <w:r>
        <w:rPr>
          <w:rtl/>
          <w:cs/>
          <w:lang w:val="ar_AE" w:bidi="ar_AE"/>
        </w:rPr>
      </w:r>
      <w:r>
        <w:rPr>
          <w:rtl/>
          <w:cs/>
          <w:lang w:val="ar_AE" w:bidi="ar_AE"/>
        </w:rPr>
        <w:t>בַּ⁠יְאֹ֔ר</w:t>
      </w:r>
    </w:p>
    <w:p>
      <w:pPr>
        <w:bidi/>
      </w:pPr>
      <w:r>
        <w:rPr>
          <w:rtl/>
          <w:cs/>
          <w:lang w:val="ar_AE" w:bidi="ar_AE"/>
        </w:rPr>
      </w:r>
      <w:r>
        <w:rPr>
          <w:b/>
          <w:rtl/>
          <w:cs/>
          <w:lang w:val="ar_AE" w:bidi="ar_AE"/>
        </w:rPr>
        <w:t>"في النهر"</w:t>
      </w:r>
    </w:p>
    <w:p>
      <w:pPr>
        <w:bidi/>
      </w:pPr>
      <w:r>
        <w:rPr>
          <w:rtl/>
          <w:cs/>
          <w:lang w:val="ar_AE" w:bidi="ar_AE"/>
        </w:rPr>
      </w:r>
      <w:r>
        <w:rPr>
          <w:rtl/>
          <w:cs/>
          <w:lang w:val="ar_AE" w:bidi="ar_AE"/>
        </w:rPr>
        <w:t>إذا كان ذلك مفيدًا لقرائك، فيمكن توضيح اسم النهر. ترجمة بديلة: "في نهر النيل"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20 (#2)</w:t>
      </w:r>
      <w:r>
        <w:rPr>
          <w:rtl/>
          <w:cs/>
          <w:lang w:val="ar_AE" w:bidi="ar_AE"/>
        </w:rPr>
      </w:r>
    </w:p>
    <w:p>
      <w:pPr>
        <w:bidi/>
      </w:pPr>
      <w:r>
        <w:rPr>
          <w:rtl/>
          <w:cs/>
          <w:lang w:val="ar_AE" w:bidi="ar_AE"/>
        </w:rPr>
      </w:r>
      <w:r>
        <w:rPr>
          <w:rtl/>
          <w:cs/>
          <w:lang w:val="ar_AE" w:bidi="ar_AE"/>
        </w:rPr>
        <w:t>לְ⁠עֵינֵ֣י פַרְעֹ֔ה וּ⁠לְ⁠עֵינֵ֖י עֲבָדָ֑י⁠ו</w:t>
      </w:r>
    </w:p>
    <w:p>
      <w:pPr>
        <w:bidi/>
      </w:pPr>
      <w:r>
        <w:rPr>
          <w:rtl/>
          <w:cs/>
          <w:lang w:val="ar_AE" w:bidi="ar_AE"/>
        </w:rPr>
      </w:r>
      <w:r>
        <w:rPr>
          <w:b/>
          <w:rtl/>
          <w:cs/>
          <w:lang w:val="ar_AE" w:bidi="ar_AE"/>
        </w:rPr>
        <w:t>"أَمَامَ عَيْنَيْ فِرْعَوْنَ وَأَمَامَ عُيُونِ عَبِيدِهِ"</w:t>
      </w:r>
    </w:p>
    <w:p>
      <w:pPr>
        <w:bidi/>
      </w:pPr>
      <w:r>
        <w:rPr>
          <w:rtl/>
          <w:cs/>
          <w:lang w:val="ar_AE" w:bidi="ar_AE"/>
        </w:rPr>
      </w:r>
      <w:r>
        <w:rPr>
          <w:rtl/>
          <w:cs/>
          <w:lang w:val="ar_AE" w:bidi="ar_AE"/>
        </w:rPr>
        <w:t>هذا يعني في نظرهم. إذا كان ذلك مفيدًا في لغتك، فيمكنك استخدام تعبير مشابه أو لغة واضحة. ترجمة بديلة: "في نظر فرعون وعبيده"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22 (#1)</w:t>
      </w:r>
      <w:r>
        <w:rPr>
          <w:rtl/>
          <w:cs/>
          <w:lang w:val="ar_AE" w:bidi="ar_AE"/>
        </w:rPr>
      </w:r>
    </w:p>
    <w:p>
      <w:pPr>
        <w:bidi/>
      </w:pPr>
      <w:r>
        <w:rPr>
          <w:rtl/>
          <w:cs/>
          <w:lang w:val="ar_AE" w:bidi="ar_AE"/>
        </w:rPr>
      </w:r>
      <w:r>
        <w:rPr>
          <w:rtl/>
          <w:cs/>
          <w:lang w:val="ar_AE" w:bidi="ar_AE"/>
        </w:rPr>
        <w:t>חַרְטֻמֵּ֥י</w:t>
      </w:r>
    </w:p>
    <w:p>
      <w:pPr>
        <w:bidi/>
      </w:pPr>
      <w:r>
        <w:rPr>
          <w:rtl/>
          <w:cs/>
          <w:lang w:val="ar_AE" w:bidi="ar_AE"/>
        </w:rPr>
      </w:r>
      <w:r>
        <w:rPr>
          <w:b/>
          <w:rtl/>
          <w:cs/>
          <w:lang w:val="ar_AE" w:bidi="ar_AE"/>
        </w:rPr>
        <w:t>"عَرَّافُو مِصْرَ"</w:t>
      </w:r>
    </w:p>
    <w:p>
      <w:pPr>
        <w:bidi/>
      </w:pPr>
      <w:r>
        <w:rPr>
          <w:rtl/>
          <w:cs/>
          <w:lang w:val="ar_AE" w:bidi="ar_AE"/>
        </w:rPr>
      </w:r>
      <w:r>
        <w:rPr>
          <w:rtl/>
          <w:cs/>
          <w:lang w:val="ar_AE" w:bidi="ar_AE"/>
        </w:rPr>
        <w:t xml:space="preserve">انظر كيف ترجمت هذا المصطلح في </w:t>
      </w:r>
      <w:r>
        <w:rPr>
          <w:rtl/>
          <w:cs/>
          <w:lang w:val="ar_AE" w:bidi="ar_AE"/>
        </w:rPr>
        <w:t>7:11</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22 (#2)</w:t>
      </w:r>
      <w:r>
        <w:rPr>
          <w:rtl/>
          <w:cs/>
          <w:lang w:val="ar_AE" w:bidi="ar_AE"/>
        </w:rPr>
      </w:r>
    </w:p>
    <w:p>
      <w:pPr>
        <w:bidi/>
      </w:pPr>
      <w:r>
        <w:rPr>
          <w:rtl/>
          <w:cs/>
          <w:lang w:val="ar_AE" w:bidi="ar_AE"/>
        </w:rPr>
      </w:r>
      <w:r>
        <w:rPr>
          <w:rtl/>
          <w:cs/>
          <w:lang w:val="ar_AE" w:bidi="ar_AE"/>
        </w:rPr>
        <w:t>וַ⁠יֶּחֱזַ֤ק לֵב־פַּרְעֹה֙</w:t>
      </w:r>
    </w:p>
    <w:p>
      <w:pPr>
        <w:bidi/>
      </w:pPr>
      <w:r>
        <w:rPr>
          <w:rtl/>
          <w:cs/>
          <w:lang w:val="ar_AE" w:bidi="ar_AE"/>
        </w:rPr>
      </w:r>
      <w:r>
        <w:rPr>
          <w:b/>
          <w:rtl/>
          <w:cs/>
          <w:lang w:val="ar_AE" w:bidi="ar_AE"/>
        </w:rPr>
        <w:t>"فَاشْتَدَّ قَلْبُ فِرْعَوْنَ"</w:t>
      </w:r>
    </w:p>
    <w:p>
      <w:pPr>
        <w:bidi/>
      </w:pPr>
      <w:r>
        <w:rPr>
          <w:rtl/>
          <w:cs/>
          <w:lang w:val="ar_AE" w:bidi="ar_AE"/>
        </w:rPr>
      </w:r>
      <w:r>
        <w:rPr>
          <w:rtl/>
          <w:cs/>
          <w:lang w:val="ar_AE" w:bidi="ar_AE"/>
        </w:rPr>
        <w:t xml:space="preserve">يتم التحدث عن موقف فرعون العنيد كما لو أن </w:t>
      </w:r>
      <w:r>
        <w:rPr>
          <w:b/>
          <w:rtl/>
          <w:cs/>
          <w:lang w:val="ar_AE" w:bidi="ar_AE"/>
        </w:rPr>
        <w:t>قلبه</w:t>
      </w:r>
      <w:r>
        <w:rPr>
          <w:rtl/>
          <w:cs/>
          <w:lang w:val="ar_AE" w:bidi="ar_AE"/>
        </w:rPr>
        <w:t xml:space="preserve"> كان </w:t>
      </w:r>
      <w:r>
        <w:rPr>
          <w:b/>
          <w:rtl/>
          <w:cs/>
          <w:lang w:val="ar_AE" w:bidi="ar_AE"/>
        </w:rPr>
        <w:t>مُتشددًا</w:t>
      </w:r>
      <w:r>
        <w:rPr>
          <w:rtl/>
          <w:cs/>
          <w:lang w:val="ar_AE" w:bidi="ar_AE"/>
        </w:rPr>
        <w:t xml:space="preserve">.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العضو الذي تستخدمه ثقافتك لهذه الصورة. هذا بيان محايد (لا يقول إن أحدًا تسبب في عناده كما يفعل الكثيرون في هذا الجزء من السرد). انظر كيف ترجمت هذا في </w:t>
      </w:r>
      <w:r>
        <w:rPr>
          <w:rtl/>
          <w:cs/>
          <w:lang w:val="ar_AE" w:bidi="ar_AE"/>
        </w:rPr>
        <w:t>خروج 7:13</w:t>
      </w:r>
      <w:r>
        <w:rPr>
          <w:rtl/>
          <w:cs/>
          <w:lang w:val="ar_AE" w:bidi="ar_AE"/>
        </w:rPr>
        <w:t>. ترجمة بديلة: "كان فرعون لا يزال مُتعنِّتًا"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22 (#3)</w:t>
      </w:r>
      <w:r>
        <w:rPr>
          <w:rtl/>
          <w:cs/>
          <w:lang w:val="ar_AE" w:bidi="ar_AE"/>
        </w:rPr>
      </w:r>
    </w:p>
    <w:p>
      <w:pPr>
        <w:bidi/>
      </w:pPr>
      <w:r>
        <w:rPr>
          <w:rtl/>
          <w:cs/>
          <w:lang w:val="ar_AE" w:bidi="ar_AE"/>
        </w:rPr>
      </w:r>
      <w:r>
        <w:rPr>
          <w:rtl/>
          <w:cs/>
          <w:lang w:val="ar_AE" w:bidi="ar_AE"/>
        </w:rPr>
        <w:t>כַּ⁠אֲשֶׁ֖ר דִּבֶּ֥ר יְהוָֽה</w:t>
      </w:r>
    </w:p>
    <w:p>
      <w:pPr>
        <w:bidi/>
      </w:pPr>
      <w:r>
        <w:rPr>
          <w:rtl/>
          <w:cs/>
          <w:lang w:val="ar_AE" w:bidi="ar_AE"/>
        </w:rPr>
      </w:r>
      <w:r>
        <w:rPr>
          <w:b/>
          <w:rtl/>
          <w:cs/>
          <w:lang w:val="ar_AE" w:bidi="ar_AE"/>
        </w:rPr>
        <w:t>"كَمَا تَكَلَّمَ الرَّبُّ"</w:t>
      </w:r>
    </w:p>
    <w:p>
      <w:pPr>
        <w:bidi/>
      </w:pPr>
      <w:r>
        <w:rPr>
          <w:rtl/>
          <w:cs/>
          <w:lang w:val="ar_AE" w:bidi="ar_AE"/>
        </w:rPr>
      </w:r>
      <w:r>
        <w:rPr>
          <w:rtl/>
          <w:cs/>
          <w:lang w:val="ar_AE" w:bidi="ar_AE"/>
        </w:rPr>
        <w:t xml:space="preserve">كان الرب (يهوه) قد سبق وتنبأ بذلك قبل هذا الحدث، قد تحتاج بعض اللغات إلى وضع الإشارة إلى هذا التنبؤ قبل الحدث الذي تم تحقيقه. انظر إلى الترجمة الإنجليزية UST وكيف ترجمت هذا في </w:t>
      </w:r>
      <w:r>
        <w:rPr>
          <w:rtl/>
          <w:cs/>
          <w:lang w:val="ar_AE" w:bidi="ar_AE"/>
        </w:rPr>
        <w:t>7:13</w:t>
      </w:r>
      <w:r>
        <w:rPr>
          <w:rtl/>
          <w:cs/>
          <w:lang w:val="ar_AE" w:bidi="ar_AE"/>
        </w:rPr>
        <w:t>، حيث تظهر نفس الجملة.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23 (#1)</w:t>
      </w:r>
      <w:r>
        <w:rPr>
          <w:rtl/>
          <w:cs/>
          <w:lang w:val="ar_AE" w:bidi="ar_AE"/>
        </w:rPr>
      </w:r>
    </w:p>
    <w:p>
      <w:pPr>
        <w:bidi/>
      </w:pPr>
      <w:r>
        <w:rPr>
          <w:rtl/>
          <w:cs/>
          <w:lang w:val="ar_AE" w:bidi="ar_AE"/>
        </w:rPr>
      </w:r>
      <w:r>
        <w:rPr>
          <w:rtl/>
          <w:cs/>
          <w:lang w:val="ar_AE" w:bidi="ar_AE"/>
        </w:rPr>
        <w:t>וְ⁠לֹא־שָׁ֥ת לִבּ֖⁠וֹ גַּם־לָ⁠זֹֽאת</w:t>
      </w:r>
    </w:p>
    <w:p>
      <w:pPr>
        <w:bidi/>
      </w:pPr>
      <w:r>
        <w:rPr>
          <w:rtl/>
          <w:cs/>
          <w:lang w:val="ar_AE" w:bidi="ar_AE"/>
        </w:rPr>
      </w:r>
      <w:r>
        <w:rPr>
          <w:b/>
          <w:rtl/>
          <w:cs/>
          <w:lang w:val="ar_AE" w:bidi="ar_AE"/>
        </w:rPr>
        <w:t>"وَلَمْ يُوَجِّهْ قَلْبَهُ إِلَى هذَا أَيْضًا"</w:t>
      </w:r>
    </w:p>
    <w:p>
      <w:pPr>
        <w:bidi/>
      </w:pPr>
      <w:r>
        <w:rPr>
          <w:rtl/>
          <w:cs/>
          <w:lang w:val="ar_AE" w:bidi="ar_AE"/>
        </w:rPr>
      </w:r>
      <w:r>
        <w:rPr>
          <w:rtl/>
          <w:cs/>
          <w:lang w:val="ar_AE" w:bidi="ar_AE"/>
        </w:rPr>
        <w:t>هذا تعبير اصطلاحي يعني أن فرعون لم يفكر في معنى المعجزة التي رآها للتو. إذا كان ذلك مفيدًا في لغتك، فيمكنك استخدام عبارة مشابهة أو استخدام لغة واضحة. ترجمة بديلة: "ولم يفكر في ما يعنيه هذا حتى"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24 (#1)</w:t>
      </w:r>
      <w:r>
        <w:rPr>
          <w:rtl/>
          <w:cs/>
          <w:lang w:val="ar_AE" w:bidi="ar_AE"/>
        </w:rPr>
      </w:r>
    </w:p>
    <w:p>
      <w:pPr>
        <w:bidi/>
      </w:pPr>
      <w:r>
        <w:rPr>
          <w:rtl/>
          <w:cs/>
          <w:lang w:val="ar_AE" w:bidi="ar_AE"/>
        </w:rPr>
      </w:r>
      <w:r>
        <w:rPr>
          <w:rtl/>
          <w:cs/>
          <w:lang w:val="ar_AE" w:bidi="ar_AE"/>
        </w:rPr>
        <w:t>כָל־מִצְרַ֛יִם</w:t>
      </w:r>
    </w:p>
    <w:p>
      <w:pPr>
        <w:bidi/>
      </w:pPr>
      <w:r>
        <w:rPr>
          <w:rtl/>
          <w:cs/>
          <w:lang w:val="ar_AE" w:bidi="ar_AE"/>
        </w:rPr>
      </w:r>
      <w:r>
        <w:rPr>
          <w:b/>
          <w:rtl/>
          <w:cs/>
          <w:lang w:val="ar_AE" w:bidi="ar_AE"/>
        </w:rPr>
        <w:t>"جَمِيعُ الْمِصْرِيِّينَ"</w:t>
      </w:r>
    </w:p>
    <w:p>
      <w:pPr>
        <w:bidi/>
      </w:pPr>
      <w:r>
        <w:rPr>
          <w:rtl/>
          <w:cs/>
          <w:lang w:val="ar_AE" w:bidi="ar_AE"/>
        </w:rPr>
      </w:r>
      <w:r>
        <w:rPr>
          <w:rtl/>
          <w:cs/>
          <w:lang w:val="ar_AE" w:bidi="ar_AE"/>
        </w:rPr>
        <w:t xml:space="preserve">كلمة </w:t>
      </w:r>
      <w:r>
        <w:rPr>
          <w:b/>
          <w:rtl/>
          <w:cs/>
          <w:lang w:val="ar_AE" w:bidi="ar_AE"/>
        </w:rPr>
        <w:t xml:space="preserve">جَمِيعُ </w:t>
      </w:r>
      <w:r>
        <w:rPr>
          <w:rtl/>
          <w:cs/>
          <w:lang w:val="ar_AE" w:bidi="ar_AE"/>
        </w:rPr>
        <w:t>هنا هي تعميم يعني "الكثير". على الأقل، الطبقة العليا كانت سترسل عبيدها ليحفروا لهم. ومع ذلك، فإنه يشير إلى أن جميع المصريين الذين أرادوا شرب الماء كان عليهم أن يحفروا أو أن يُحفر لهم. ترجمة بديلة: "الكثير من المصريين"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25 (#1)</w:t>
      </w:r>
      <w:r>
        <w:rPr>
          <w:rtl/>
          <w:cs/>
          <w:lang w:val="ar_AE" w:bidi="ar_AE"/>
        </w:rPr>
      </w:r>
    </w:p>
    <w:p>
      <w:pPr>
        <w:bidi/>
      </w:pPr>
      <w:r>
        <w:rPr>
          <w:rtl/>
          <w:cs/>
          <w:lang w:val="ar_AE" w:bidi="ar_AE"/>
        </w:rPr>
      </w:r>
      <w:r>
        <w:rPr>
          <w:rtl/>
          <w:cs/>
          <w:lang w:val="ar_AE" w:bidi="ar_AE"/>
        </w:rPr>
        <w:t>וַ⁠יִּמָּלֵ֖א</w:t>
      </w:r>
    </w:p>
    <w:p>
      <w:pPr>
        <w:bidi/>
      </w:pPr>
      <w:r>
        <w:rPr>
          <w:rtl/>
          <w:cs/>
          <w:lang w:val="ar_AE" w:bidi="ar_AE"/>
        </w:rPr>
      </w:r>
      <w:r>
        <w:rPr>
          <w:b/>
          <w:rtl/>
          <w:cs/>
          <w:lang w:val="ar_AE" w:bidi="ar_AE"/>
        </w:rPr>
        <w:t>"و"</w:t>
      </w:r>
      <w:r>
        <w:rPr>
          <w:rtl/>
          <w:cs/>
          <w:lang w:val="ar_AE" w:bidi="ar_AE"/>
        </w:rPr>
        <w:t xml:space="preserve"> - </w:t>
      </w:r>
      <w:r>
        <w:rPr>
          <w:b/>
          <w:rtl/>
          <w:cs/>
          <w:lang w:val="ar_AE" w:bidi="ar_AE"/>
        </w:rPr>
        <w:t>"لَمَّا كَمُلَتْ"</w:t>
      </w:r>
    </w:p>
    <w:p>
      <w:pPr>
        <w:bidi/>
      </w:pPr>
      <w:r>
        <w:rPr>
          <w:rtl/>
          <w:cs/>
          <w:lang w:val="ar_AE" w:bidi="ar_AE"/>
        </w:rPr>
      </w:r>
      <w:r>
        <w:rPr>
          <w:rtl/>
          <w:cs/>
          <w:lang w:val="ar_AE" w:bidi="ar_AE"/>
        </w:rPr>
        <w:t>يبدأ هنا مشهد جديد. استخدم الشكل المناسب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25 (#2)</w:t>
      </w:r>
      <w:r>
        <w:rPr>
          <w:rtl/>
          <w:cs/>
          <w:lang w:val="ar_AE" w:bidi="ar_AE"/>
        </w:rPr>
      </w:r>
    </w:p>
    <w:p>
      <w:pPr>
        <w:bidi/>
      </w:pPr>
      <w:r>
        <w:rPr>
          <w:rtl/>
          <w:cs/>
          <w:lang w:val="ar_AE" w:bidi="ar_AE"/>
        </w:rPr>
      </w:r>
      <w:r>
        <w:rPr>
          <w:rtl/>
          <w:cs/>
          <w:lang w:val="ar_AE" w:bidi="ar_AE"/>
        </w:rPr>
        <w:t>וַ⁠יִּמָּלֵ֖א שִׁבְעַ֣ת יָמִ֑ים</w:t>
      </w:r>
    </w:p>
    <w:p>
      <w:pPr>
        <w:bidi/>
      </w:pPr>
      <w:r>
        <w:rPr>
          <w:rtl/>
          <w:cs/>
          <w:lang w:val="ar_AE" w:bidi="ar_AE"/>
        </w:rPr>
      </w:r>
      <w:r>
        <w:rPr>
          <w:b/>
          <w:rtl/>
          <w:cs/>
          <w:lang w:val="ar_AE" w:bidi="ar_AE"/>
        </w:rPr>
        <w:t>"وَلَمَّا كَمُلَتْ سَبْعَةُ أَيَّامٍ"</w:t>
      </w:r>
    </w:p>
    <w:p>
      <w:pPr>
        <w:bidi/>
      </w:pPr>
      <w:r>
        <w:rPr>
          <w:rtl/>
          <w:cs/>
          <w:lang w:val="ar_AE" w:bidi="ar_AE"/>
        </w:rPr>
      </w:r>
      <w:r>
        <w:rPr>
          <w:rtl/>
          <w:cs/>
          <w:lang w:val="ar_AE" w:bidi="ar_AE"/>
        </w:rPr>
        <w:t>هذا يعني بعد سبعة أيام. إذا كان ذلك مفيدًا في لغتك، فيمكنك استخدام تعبير مماثل أو استخدام لغة واضحة.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25 (#3)</w:t>
      </w:r>
      <w:r>
        <w:rPr>
          <w:rtl/>
          <w:cs/>
          <w:lang w:val="ar_AE" w:bidi="ar_AE"/>
        </w:rPr>
      </w:r>
    </w:p>
    <w:p>
      <w:pPr>
        <w:bidi/>
      </w:pPr>
      <w:r>
        <w:rPr>
          <w:rtl/>
          <w:cs/>
          <w:lang w:val="ar_AE" w:bidi="ar_AE"/>
        </w:rPr>
      </w:r>
      <w:r>
        <w:rPr>
          <w:rtl/>
          <w:cs/>
          <w:lang w:val="ar_AE" w:bidi="ar_AE"/>
        </w:rPr>
        <w:t>שִׁבְעַ֣ת</w:t>
      </w:r>
    </w:p>
    <w:p>
      <w:pPr>
        <w:bidi/>
      </w:pPr>
      <w:r>
        <w:rPr>
          <w:rtl/>
          <w:cs/>
          <w:lang w:val="ar_AE" w:bidi="ar_AE"/>
        </w:rPr>
      </w:r>
      <w:r>
        <w:rPr>
          <w:b/>
          <w:rtl/>
          <w:cs/>
          <w:lang w:val="ar_AE" w:bidi="ar_AE"/>
        </w:rPr>
        <w:t>"سبعة"</w:t>
      </w:r>
    </w:p>
    <w:p>
      <w:pPr>
        <w:bidi/>
      </w:pPr>
      <w:r>
        <w:rPr>
          <w:rtl/>
          <w:cs/>
          <w:lang w:val="ar_AE" w:bidi="ar_AE"/>
        </w:rPr>
      </w:r>
      <w:r>
        <w:rPr>
          <w:rtl/>
          <w:cs/>
          <w:lang w:val="ar_AE" w:bidi="ar_AE"/>
        </w:rPr>
        <w:t>ترجمة بديلة: "7"</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8</w:t>
      </w:r>
      <w:r>
        <w:rPr>
          <w:rtl/>
          <w:cs/>
          <w:lang w:val="ar_AE" w:bidi="ar_AE"/>
        </w:rPr>
      </w:r>
    </w:p>
    <w:p>
      <w:pPr>
        <w:pStyle w:val="Heading3"/>
        <w:bidi/>
      </w:pPr>
      <w:r>
        <w:rPr>
          <w:rtl/>
          <w:cs/>
          <w:lang w:val="ar_AE" w:bidi="ar_AE"/>
        </w:rPr>
        <w:t>البنية (الهيكل) والتنسيق</w:t>
      </w:r>
    </w:p>
    <w:p>
      <w:pPr>
        <w:pStyle w:val="ListBullet"/>
        <w:bidi/>
        <w:spacing w:line="240" w:lineRule="auto"/>
        <w:ind w:left="720"/>
      </w:pPr>
      <w:r>
        <w:rPr>
          <w:rtl/>
          <w:cs/>
          <w:lang w:val="ar_AE" w:bidi="ar_AE"/>
        </w:rPr>
      </w:r>
      <w:r>
        <w:rPr>
          <w:rtl/>
          <w:cs/>
          <w:lang w:val="ar_AE" w:bidi="ar_AE"/>
        </w:rPr>
        <w:t>الآيات 1–15: الضربة الثانية: الضفادع</w:t>
      </w:r>
    </w:p>
    <w:p>
      <w:pPr>
        <w:pStyle w:val="ListBullet"/>
        <w:bidi/>
        <w:spacing w:line="240" w:lineRule="auto"/>
        <w:ind w:left="720"/>
      </w:pPr>
      <w:r>
        <w:rPr>
          <w:rtl/>
          <w:cs/>
          <w:lang w:val="ar_AE" w:bidi="ar_AE"/>
        </w:rPr>
      </w:r>
      <w:r>
        <w:rPr>
          <w:rtl/>
          <w:cs/>
          <w:lang w:val="ar_AE" w:bidi="ar_AE"/>
        </w:rPr>
        <w:t>الآيات 16–19: الضربة الثالثة (الأولى التي لم يتمكن السحرة من تقليدها): البعوض</w:t>
      </w:r>
    </w:p>
    <w:p>
      <w:pPr>
        <w:pStyle w:val="ListBullet"/>
        <w:bidi/>
        <w:spacing w:line="240" w:lineRule="auto"/>
        <w:ind w:left="720"/>
      </w:pPr>
      <w:r>
        <w:rPr>
          <w:rtl/>
          <w:cs/>
          <w:lang w:val="ar_AE" w:bidi="ar_AE"/>
        </w:rPr>
      </w:r>
      <w:r>
        <w:rPr>
          <w:rtl/>
          <w:cs/>
          <w:lang w:val="ar_AE" w:bidi="ar_AE"/>
        </w:rPr>
        <w:t>الآيات 20–32: الضربة الرابعة: الذباب</w:t>
      </w:r>
    </w:p>
    <w:p>
      <w:pPr>
        <w:pStyle w:val="Heading3"/>
        <w:bidi/>
      </w:pPr>
      <w:r>
        <w:rPr>
          <w:rtl/>
          <w:cs/>
          <w:lang w:val="ar_AE" w:bidi="ar_AE"/>
        </w:rPr>
        <w:t>صعوبات الترجمة المحتملة في هذا الأصحاح</w:t>
      </w:r>
    </w:p>
    <w:p>
      <w:pPr>
        <w:pStyle w:val="ListBullet"/>
        <w:bidi/>
        <w:spacing w:line="240" w:lineRule="auto"/>
        <w:ind w:left="720"/>
      </w:pPr>
      <w:r>
        <w:rPr>
          <w:rtl/>
          <w:cs/>
          <w:lang w:val="ar_AE" w:bidi="ar_AE"/>
        </w:rPr>
      </w:r>
      <w:r>
        <w:rPr>
          <w:rtl/>
          <w:cs/>
          <w:lang w:val="ar_AE" w:bidi="ar_AE"/>
        </w:rPr>
        <w:t>نوع الحشرات المحددة في الضربات 3–4 غير معلوم على وجه اليقين؛ سيتعين على فِرق الترجمة تحديد الحشرات التي يمكن استخدامها لكل منها.</w:t>
      </w:r>
    </w:p>
    <w:p>
      <w:pPr>
        <w:pStyle w:val="ListBullet"/>
        <w:bidi/>
        <w:spacing w:line="240" w:lineRule="auto"/>
        <w:ind w:left="720"/>
      </w:pPr>
      <w:r>
        <w:rPr>
          <w:rtl/>
          <w:cs/>
          <w:lang w:val="ar_AE" w:bidi="ar_AE"/>
        </w:rPr>
      </w:r>
      <w:r>
        <w:rPr>
          <w:rtl/>
          <w:cs/>
          <w:lang w:val="ar_AE" w:bidi="ar_AE"/>
        </w:rPr>
        <w:t>قسَّى فرعون قلبه، أي أنه اختار أن يسلك بالكبرياء ويقاوم الرب مرتين في هذا الأصحاح</w:t>
      </w:r>
    </w:p>
    <w:p>
      <w:pPr>
        <w:pStyle w:val="ListBullet"/>
        <w:bidi/>
        <w:spacing w:line="240" w:lineRule="auto"/>
        <w:ind w:left="720"/>
      </w:pPr>
      <w:r>
        <w:rPr>
          <w:rtl/>
          <w:cs/>
          <w:lang w:val="ar_AE" w:bidi="ar_AE"/>
        </w:rPr>
      </w:r>
      <w:r>
        <w:rPr>
          <w:rtl/>
          <w:cs/>
          <w:lang w:val="ar_AE" w:bidi="ar_AE"/>
        </w:rPr>
        <w:t>ذبائح بني إسرائيل تُعدّ رجس (بغيضة) لدى المصريين، ولكن لم يتم توضيح السبب أو الكيفية وراء ذلك</w:t>
      </w:r>
    </w:p>
    <w:p>
      <w:pPr>
        <w:pStyle w:val="Heading4"/>
        <w:bidi/>
      </w:pPr>
      <w:r>
        <w:rPr>
          <w:rtl/>
          <w:cs/>
          <w:lang w:val="ar_AE" w:bidi="ar_AE"/>
        </w:rPr>
        <w:t>رفع اليد والعصا:</w:t>
      </w:r>
    </w:p>
    <w:p>
      <w:pPr>
        <w:bidi/>
      </w:pPr>
      <w:r>
        <w:rPr>
          <w:rtl/>
          <w:cs/>
          <w:lang w:val="ar_AE" w:bidi="ar_AE"/>
        </w:rPr>
      </w:r>
      <w:r>
        <w:rPr>
          <w:rtl/>
          <w:cs/>
          <w:lang w:val="ar_AE" w:bidi="ar_AE"/>
        </w:rPr>
        <w:t>في الأصحاحات القليلة القادمة، سيقوم الله بتوجيه موسى أو هارون أو كليهما لرفع يده أو عصاه أو كليهما. ثم سيسجل السرد من الذي سيرفع يده أو عصاه أو كليهما. ولا يتطابق السرد مع التعليمات والفعل دائمًا بشكل دقيق. فقد يقول الله "ارفع يدك"، وقد يذكر السرد أن موسى رفع عصاه. وهذه ليست روايات متضاربة. إذ يجب على المترجمين أن يدركوا أن اليد والعصا يُفهمان دائمًا معًا. فَهُمَا وحدة واحدة، ويمكن ذِكرهما معًا، أو يمكن ذِكرهما بشكل منفصل. وفي كل حالة، يرفع موسى أو هارون يده تكون العصا فيها. وهذا الأمر يُعبَّر عنه بشكل مختلف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 (#1)</w:t>
      </w:r>
      <w:r>
        <w:rPr>
          <w:rtl/>
          <w:cs/>
          <w:lang w:val="ar_AE" w:bidi="ar_AE"/>
        </w:rPr>
      </w:r>
    </w:p>
    <w:p>
      <w:pPr>
        <w:bidi/>
      </w:pPr>
      <w:r>
        <w:rPr>
          <w:rtl/>
          <w:cs/>
          <w:lang w:val="ar_AE" w:bidi="ar_AE"/>
        </w:rPr>
      </w:r>
      <w:r>
        <w:rPr>
          <w:rtl/>
          <w:cs/>
          <w:lang w:val="ar_AE" w:bidi="ar_AE"/>
        </w:rPr>
        <w:t>בֹּ֖א</w:t>
      </w:r>
    </w:p>
    <w:p>
      <w:pPr>
        <w:bidi/>
      </w:pPr>
      <w:r>
        <w:rPr>
          <w:rtl/>
          <w:cs/>
          <w:lang w:val="ar_AE" w:bidi="ar_AE"/>
        </w:rPr>
      </w:r>
      <w:r>
        <w:rPr>
          <w:b/>
          <w:rtl/>
          <w:cs/>
          <w:lang w:val="ar_AE" w:bidi="ar_AE"/>
        </w:rPr>
        <w:t>"ادْخُلْ"</w:t>
      </w:r>
    </w:p>
    <w:p>
      <w:pPr>
        <w:bidi/>
      </w:pPr>
      <w:r>
        <w:rPr>
          <w:rtl/>
          <w:cs/>
          <w:lang w:val="ar_AE" w:bidi="ar_AE"/>
        </w:rPr>
      </w:r>
      <w:r>
        <w:rPr>
          <w:rtl/>
          <w:cs/>
          <w:lang w:val="ar_AE" w:bidi="ar_AE"/>
        </w:rPr>
        <w:t xml:space="preserve">يبدأ هذا اقتباس مباشر يستمر حتى نهاية </w:t>
      </w:r>
      <w:r>
        <w:rPr>
          <w:rtl/>
          <w:cs/>
          <w:lang w:val="ar_AE" w:bidi="ar_AE"/>
        </w:rPr>
        <w:t>8:4</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 (#2)</w:t>
      </w:r>
      <w:r>
        <w:rPr>
          <w:rtl/>
          <w:cs/>
          <w:lang w:val="ar_AE" w:bidi="ar_AE"/>
        </w:rPr>
      </w:r>
    </w:p>
    <w:p>
      <w:pPr>
        <w:bidi/>
      </w:pPr>
      <w:r>
        <w:rPr>
          <w:rtl/>
          <w:cs/>
          <w:lang w:val="ar_AE" w:bidi="ar_AE"/>
        </w:rPr>
      </w:r>
      <w:r>
        <w:rPr>
          <w:rtl/>
          <w:cs/>
          <w:lang w:val="ar_AE" w:bidi="ar_AE"/>
        </w:rPr>
        <w:t>כֹּ֚ה אָמַ֣ר יְהוָ֔ה</w:t>
      </w:r>
    </w:p>
    <w:p>
      <w:pPr>
        <w:bidi/>
      </w:pPr>
      <w:r>
        <w:rPr>
          <w:rtl/>
          <w:cs/>
          <w:lang w:val="ar_AE" w:bidi="ar_AE"/>
        </w:rPr>
      </w:r>
      <w:r>
        <w:rPr>
          <w:b/>
          <w:rtl/>
          <w:cs/>
          <w:lang w:val="ar_AE" w:bidi="ar_AE"/>
        </w:rPr>
        <w:t>"هكَذَا يَقُولُ الرَّبُّ"</w:t>
      </w:r>
    </w:p>
    <w:p>
      <w:pPr>
        <w:bidi/>
      </w:pPr>
      <w:r>
        <w:rPr>
          <w:rtl/>
          <w:cs/>
          <w:lang w:val="ar_AE" w:bidi="ar_AE"/>
        </w:rPr>
      </w:r>
      <w:r>
        <w:rPr>
          <w:rtl/>
          <w:cs/>
          <w:lang w:val="ar_AE" w:bidi="ar_AE"/>
        </w:rPr>
        <w:t>تُستخدم صيغة الاقتباس هذه لتقديم الأوامر من الرب (يهوه). انظر مقدمة الإصحاح 4 لمزيد من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 (#3)</w:t>
      </w:r>
      <w:r>
        <w:rPr>
          <w:rtl/>
          <w:cs/>
          <w:lang w:val="ar_AE" w:bidi="ar_AE"/>
        </w:rPr>
      </w:r>
    </w:p>
    <w:p>
      <w:pPr>
        <w:bidi/>
      </w:pPr>
      <w:r>
        <w:rPr>
          <w:rtl/>
          <w:cs/>
          <w:lang w:val="ar_AE" w:bidi="ar_AE"/>
        </w:rPr>
      </w:r>
      <w:r>
        <w:rPr>
          <w:rtl/>
          <w:cs/>
          <w:lang w:val="ar_AE" w:bidi="ar_AE"/>
        </w:rPr>
        <w:t>כֹּ֚ה</w:t>
      </w:r>
    </w:p>
    <w:p>
      <w:pPr>
        <w:bidi/>
      </w:pPr>
      <w:r>
        <w:rPr>
          <w:rtl/>
          <w:cs/>
          <w:lang w:val="ar_AE" w:bidi="ar_AE"/>
        </w:rPr>
      </w:r>
      <w:r>
        <w:rPr>
          <w:b/>
          <w:rtl/>
          <w:cs/>
          <w:lang w:val="ar_AE" w:bidi="ar_AE"/>
        </w:rPr>
        <w:t>"هكَذَا"</w:t>
      </w:r>
    </w:p>
    <w:p>
      <w:pPr>
        <w:bidi/>
      </w:pPr>
      <w:r>
        <w:rPr>
          <w:rtl/>
          <w:cs/>
          <w:lang w:val="ar_AE" w:bidi="ar_AE"/>
        </w:rPr>
      </w:r>
      <w:r>
        <w:rPr>
          <w:rtl/>
          <w:cs/>
          <w:lang w:val="ar_AE" w:bidi="ar_AE"/>
        </w:rPr>
        <w:t xml:space="preserve">هنا، التعبير </w:t>
      </w:r>
      <w:r>
        <w:rPr>
          <w:b/>
          <w:rtl/>
          <w:cs/>
          <w:lang w:val="ar_AE" w:bidi="ar_AE"/>
        </w:rPr>
        <w:t>هكذا</w:t>
      </w:r>
      <w:r>
        <w:rPr>
          <w:rtl/>
          <w:cs/>
          <w:lang w:val="ar_AE" w:bidi="ar_AE"/>
        </w:rPr>
        <w:t xml:space="preserve"> يبدأ اقتباس من المستوى الثاني الذي يستمر حتى نهاية </w:t>
      </w:r>
      <w:r>
        <w:rPr>
          <w:rtl/>
          <w:cs/>
          <w:lang w:val="ar_AE" w:bidi="ar_AE"/>
        </w:rPr>
        <w:t>8:4</w:t>
      </w:r>
      <w:r>
        <w:rPr>
          <w:rtl/>
          <w:cs/>
          <w:lang w:val="ar_AE" w:bidi="ar_AE"/>
        </w:rPr>
        <w:t>. ويجب أن يتم تمييزه بطريقة ما تميزه عن المستوى الخارجي.</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 (#4)</w:t>
      </w:r>
      <w:r>
        <w:rPr>
          <w:rtl/>
          <w:cs/>
          <w:lang w:val="ar_AE" w:bidi="ar_AE"/>
        </w:rPr>
      </w:r>
    </w:p>
    <w:p>
      <w:pPr>
        <w:bidi/>
      </w:pPr>
      <w:r>
        <w:rPr>
          <w:rtl/>
          <w:cs/>
          <w:lang w:val="ar_AE" w:bidi="ar_AE"/>
        </w:rPr>
      </w:r>
      <w:r>
        <w:rPr>
          <w:rtl/>
          <w:cs/>
          <w:lang w:val="ar_AE" w:bidi="ar_AE"/>
        </w:rPr>
        <w:t>שַׁלַּ֥ח</w:t>
      </w:r>
    </w:p>
    <w:p>
      <w:pPr>
        <w:bidi/>
      </w:pPr>
      <w:r>
        <w:rPr>
          <w:rtl/>
          <w:cs/>
          <w:lang w:val="ar_AE" w:bidi="ar_AE"/>
        </w:rPr>
      </w:r>
      <w:r>
        <w:rPr>
          <w:b/>
          <w:rtl/>
          <w:cs/>
          <w:lang w:val="ar_AE" w:bidi="ar_AE"/>
        </w:rPr>
        <w:t>"أَطْلِقْ"</w:t>
      </w:r>
    </w:p>
    <w:p>
      <w:pPr>
        <w:bidi/>
      </w:pPr>
      <w:r>
        <w:rPr>
          <w:rtl/>
          <w:cs/>
          <w:lang w:val="ar_AE" w:bidi="ar_AE"/>
        </w:rPr>
      </w:r>
      <w:r>
        <w:rPr>
          <w:rtl/>
          <w:cs/>
          <w:lang w:val="ar_AE" w:bidi="ar_AE"/>
        </w:rPr>
        <w:t xml:space="preserve">يبدأ هذا اقتباس من المستوى الثالث الذي يستمر حتى نهاية </w:t>
      </w:r>
      <w:r>
        <w:rPr>
          <w:rtl/>
          <w:cs/>
          <w:lang w:val="ar_AE" w:bidi="ar_AE"/>
        </w:rPr>
        <w:t>8:4</w:t>
      </w:r>
      <w:r>
        <w:rPr>
          <w:rtl/>
          <w:cs/>
          <w:lang w:val="ar_AE" w:bidi="ar_AE"/>
        </w:rPr>
        <w:t>. ويجب أن يتم تمييزه بطريقة تميزه عن المستويات الخارجية.</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 (#1)</w:t>
      </w:r>
      <w:r>
        <w:rPr>
          <w:rtl/>
          <w:cs/>
          <w:lang w:val="ar_AE" w:bidi="ar_AE"/>
        </w:rPr>
      </w:r>
    </w:p>
    <w:p>
      <w:pPr>
        <w:bidi/>
      </w:pPr>
      <w:r>
        <w:rPr>
          <w:rtl/>
          <w:cs/>
          <w:lang w:val="ar_AE" w:bidi="ar_AE"/>
        </w:rPr>
      </w:r>
      <w:r>
        <w:rPr>
          <w:rtl/>
          <w:cs/>
          <w:lang w:val="ar_AE" w:bidi="ar_AE"/>
        </w:rPr>
        <w:t>לְ⁠שַׁלֵּ֑חַ</w:t>
      </w:r>
    </w:p>
    <w:p>
      <w:pPr>
        <w:bidi/>
      </w:pPr>
      <w:r>
        <w:rPr>
          <w:rtl/>
          <w:cs/>
          <w:lang w:val="ar_AE" w:bidi="ar_AE"/>
        </w:rPr>
      </w:r>
      <w:r>
        <w:rPr>
          <w:b/>
          <w:rtl/>
          <w:cs/>
          <w:lang w:val="ar_AE" w:bidi="ar_AE"/>
        </w:rPr>
        <w:t>"تَأْبَى أَنْ تُطْلِقَهُمْ"</w:t>
      </w:r>
    </w:p>
    <w:p>
      <w:pPr>
        <w:bidi/>
      </w:pPr>
      <w:r>
        <w:rPr>
          <w:rtl/>
          <w:cs/>
          <w:lang w:val="ar_AE" w:bidi="ar_AE"/>
        </w:rPr>
      </w:r>
      <w:r>
        <w:rPr>
          <w:rtl/>
          <w:cs/>
          <w:lang w:val="ar_AE" w:bidi="ar_AE"/>
        </w:rPr>
        <w:t xml:space="preserve">ما يجب على فرعون </w:t>
      </w:r>
      <w:r>
        <w:rPr>
          <w:b/>
          <w:rtl/>
          <w:cs/>
          <w:lang w:val="ar_AE" w:bidi="ar_AE"/>
        </w:rPr>
        <w:t>أن يطلقه</w:t>
      </w:r>
      <w:r>
        <w:rPr>
          <w:rtl/>
          <w:cs/>
          <w:lang w:val="ar_AE" w:bidi="ar_AE"/>
        </w:rPr>
        <w:t xml:space="preserve"> غير محدد، ولكن "شعبي" أو "الإسرائيليين" هما المفهوم الضمني. إذا كان ذلك مفيدًا في لغتك، فيمكنك إضافة هذه الكلمات من السياق. ترجمة بديلة: "أن تطلق إسرائيل"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"فَهَا أَنَا"</w:t>
      </w:r>
    </w:p>
    <w:p>
      <w:pPr>
        <w:bidi/>
      </w:pPr>
      <w:r>
        <w:rPr>
          <w:rtl/>
          <w:cs/>
          <w:lang w:val="ar_AE" w:bidi="ar_AE"/>
        </w:rPr>
      </w:r>
      <w:r>
        <w:rPr>
          <w:rtl/>
          <w:cs/>
          <w:lang w:val="ar_AE" w:bidi="ar_AE"/>
        </w:rPr>
        <w:t xml:space="preserve">هنا، التعبير </w:t>
      </w:r>
      <w:r>
        <w:rPr>
          <w:b/>
          <w:rtl/>
          <w:cs/>
          <w:lang w:val="ar_AE" w:bidi="ar_AE"/>
        </w:rPr>
        <w:t xml:space="preserve">فَهَا أَنَا </w:t>
      </w:r>
      <w:r>
        <w:rPr>
          <w:rtl/>
          <w:cs/>
          <w:lang w:val="ar_AE" w:bidi="ar_AE"/>
        </w:rPr>
        <w:t>هو تعبير يستخدم لجذب انتباه المستمع إلى ما سيأتي بعده، وفي هذه الحالة تحذير شديد الْخَطَر. ترجمة بديلة: "احذر"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3 (#1)</w:t>
      </w:r>
      <w:r>
        <w:rPr>
          <w:rtl/>
          <w:cs/>
          <w:lang w:val="ar_AE" w:bidi="ar_AE"/>
        </w:rPr>
      </w:r>
    </w:p>
    <w:p>
      <w:pPr>
        <w:bidi/>
      </w:pPr>
      <w:r>
        <w:rPr>
          <w:rtl/>
          <w:cs/>
          <w:lang w:val="ar_AE" w:bidi="ar_AE"/>
        </w:rPr>
      </w:r>
      <w:r>
        <w:rPr>
          <w:rtl/>
          <w:cs/>
          <w:lang w:val="ar_AE" w:bidi="ar_AE"/>
        </w:rPr>
        <w:t>בְּ⁠בֵיתֶ֔⁠ךָ וּ⁠בַ⁠חֲדַ֥ר מִשְׁכָּבְ⁠ךָ֖ וְ⁠עַל־מִטָּתֶ֑⁠ךָ וּ⁠בְ⁠בֵ֤ית עֲבָדֶ֨י⁠ךָ֙ וּ⁠בְ⁠עַמֶּ֔⁠ךָ וּ⁠בְ⁠תַנּוּרֶ֖י⁠ךָ וּ⁠בְ⁠מִשְׁאֲרוֹתֶֽי⁠ךָ</w:t>
      </w:r>
    </w:p>
    <w:p>
      <w:pPr>
        <w:bidi/>
      </w:pPr>
      <w:r>
        <w:rPr>
          <w:rtl/>
          <w:cs/>
          <w:lang w:val="ar_AE" w:bidi="ar_AE"/>
        </w:rPr>
      </w:r>
      <w:r>
        <w:rPr>
          <w:b/>
          <w:rtl/>
          <w:cs/>
          <w:lang w:val="ar_AE" w:bidi="ar_AE"/>
        </w:rPr>
        <w:t>"إِلَى بَيْتِكَ وَإِلَى مِخْدَعِ فِرَاشِكَ وَعَلَى سَرِيرِكَ وَإِلَى بُيُوتِ عَبِيدِكَ وَعَلَى شَعْبِكَ وَإِلَى تَنَانِيرِكَ وَإِلَى مَعَاجِنِكَ"</w:t>
      </w:r>
    </w:p>
    <w:p>
      <w:pPr>
        <w:bidi/>
      </w:pPr>
      <w:r>
        <w:rPr>
          <w:rtl/>
          <w:cs/>
          <w:lang w:val="ar_AE" w:bidi="ar_AE"/>
        </w:rPr>
      </w:r>
      <w:r>
        <w:rPr>
          <w:rtl/>
          <w:cs/>
          <w:lang w:val="ar_AE" w:bidi="ar_AE"/>
        </w:rPr>
        <w:t>هذه القائمة الطويلة تعني "في كل مكان في مصر". ويتم تقديمها بهذه الطريقة لتحقيق تأثير بلاغي، أي لإقناع فرعون بمدى سوء هذه الضربة لكي يطيع. يجب أن تترجم القائمة بطريقة لا تقتصر فيها مواقع الضفادع على هذه الأماكن المحددة. حيث يجب أن توحي القائمة بالشمولية.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ينتهي ما يصل إلى ثلاثة مستويات من الاقتباسات في نهاية هذه الآية. وبناءً على عدد المستويات التي اخترت تحديدها كاقتباسات مباشرة، يجب عليك الإشارة إلى نهايتها هنا بعلامات اقتباس من المستوى الثاني (والمستوى الثالث) أو بأي علامات ترقيم أو أشكال أخرى تستخدمها لغتك للإشارة إلى نهاية الاقتباسات والاقتباسات داخل الاقتباس. وقد تكون هناك اقتباسات أخرى في هذا الإصحاح؛ سيتم تمييزها بنفس علامات الترقيم، لكنها لن تحتوي على ملاحظات خاصة بها إلا إذا كان هناك شيء فريد بشأنها.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5 (#1)</w:t>
      </w:r>
      <w:r>
        <w:rPr>
          <w:rtl/>
          <w:cs/>
          <w:lang w:val="ar_AE" w:bidi="ar_AE"/>
        </w:rPr>
      </w:r>
    </w:p>
    <w:p>
      <w:pPr>
        <w:bidi/>
      </w:pPr>
      <w:r>
        <w:rPr>
          <w:rtl/>
          <w:cs/>
          <w:lang w:val="ar_AE" w:bidi="ar_AE"/>
        </w:rPr>
      </w:r>
      <w:r>
        <w:rPr>
          <w:rtl/>
          <w:cs/>
          <w:lang w:val="ar_AE" w:bidi="ar_AE"/>
        </w:rPr>
        <w:t>וַ⁠יֹּ֣אמֶר יְהוָה֮ אֶל־מֹשֶׁה֒ אֱמֹ֣ר אֶֽל־אַהֲרֹ֗ן</w:t>
      </w:r>
    </w:p>
    <w:p>
      <w:pPr>
        <w:bidi/>
      </w:pPr>
      <w:r>
        <w:rPr>
          <w:rtl/>
          <w:cs/>
          <w:lang w:val="ar_AE" w:bidi="ar_AE"/>
        </w:rPr>
      </w:r>
      <w:r>
        <w:rPr>
          <w:b/>
          <w:rtl/>
          <w:cs/>
          <w:lang w:val="ar_AE" w:bidi="ar_AE"/>
        </w:rPr>
        <w:t>"فَقَالَ الرَّبُّ لِمُوسَى، “قُلْ لِهَارُونَ"</w:t>
      </w:r>
    </w:p>
    <w:p>
      <w:pPr>
        <w:bidi/>
      </w:pPr>
      <w:r>
        <w:rPr>
          <w:rtl/>
          <w:cs/>
          <w:lang w:val="ar_AE" w:bidi="ar_AE"/>
        </w:rPr>
      </w:r>
      <w:r>
        <w:rPr>
          <w:rtl/>
          <w:cs/>
          <w:lang w:val="ar_AE" w:bidi="ar_AE"/>
        </w:rPr>
        <w:t>قد يكون من المفيد ترجمة هذا الاقتباس الأول بشكل غير مباشر لتجنب وجود مستويين من الاقتباسات في هذه الآية. ترجمة بديلة: "وقال الرب لموسى أن يقول لهارون"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5 (#2)</w:t>
      </w:r>
      <w:r>
        <w:rPr>
          <w:rtl/>
          <w:cs/>
          <w:lang w:val="ar_AE" w:bidi="ar_AE"/>
        </w:rPr>
      </w:r>
    </w:p>
    <w:p>
      <w:pPr>
        <w:bidi/>
      </w:pPr>
      <w:r>
        <w:rPr>
          <w:rtl/>
          <w:cs/>
          <w:lang w:val="ar_AE" w:bidi="ar_AE"/>
        </w:rPr>
      </w:r>
      <w:r>
        <w:rPr>
          <w:rtl/>
          <w:cs/>
          <w:lang w:val="ar_AE" w:bidi="ar_AE"/>
        </w:rPr>
        <w:t>נְטֵ֤ה אֶת־יָדְ⁠ךָ֙ בְּ⁠מַטֶּ֔⁠ךָ עַל־הַ֨⁠נְּהָרֹ֔ת עַל־הַ⁠יְאֹרִ֖ים וְ⁠עַל־הָ⁠אֲגַמִּ֑ים וְ⁠הַ֥עַל אֶת־הַֽ⁠צְפַרְדְּעִ֖ים עַל־אֶ֥רֶץ מִצְרָֽיִם</w:t>
      </w:r>
    </w:p>
    <w:p>
      <w:pPr>
        <w:bidi/>
      </w:pPr>
      <w:r>
        <w:rPr>
          <w:rtl/>
          <w:cs/>
          <w:lang w:val="ar_AE" w:bidi="ar_AE"/>
        </w:rPr>
      </w:r>
      <w:r>
        <w:rPr>
          <w:b/>
          <w:rtl/>
          <w:cs/>
          <w:lang w:val="ar_AE" w:bidi="ar_AE"/>
        </w:rPr>
        <w:t>"مُدَّ يَدَكَ بِعَصَاكَ عَلَى الأَنْهَارِ وَالسَّوَاقِي وَالآجَامِ، وَأَصْعِدِ الضَّفَادِعَ عَلَى أَرْضِ مِصْرَ"</w:t>
      </w:r>
    </w:p>
    <w:p>
      <w:pPr>
        <w:bidi/>
      </w:pPr>
      <w:r>
        <w:rPr>
          <w:rtl/>
          <w:cs/>
          <w:lang w:val="ar_AE" w:bidi="ar_AE"/>
        </w:rPr>
      </w:r>
      <w:r>
        <w:rPr>
          <w:rtl/>
          <w:cs/>
          <w:lang w:val="ar_AE" w:bidi="ar_AE"/>
        </w:rPr>
        <w:t xml:space="preserve">هذا اقتباس مباشر من المستوى الثاني إذا اخترت جعل عبارة </w:t>
      </w:r>
      <w:r>
        <w:rPr>
          <w:b/>
          <w:rtl/>
          <w:cs/>
          <w:lang w:val="ar_AE" w:bidi="ar_AE"/>
        </w:rPr>
        <w:t>قل لهارون</w:t>
      </w:r>
      <w:r>
        <w:rPr>
          <w:rtl/>
          <w:cs/>
          <w:lang w:val="ar_AE" w:bidi="ar_AE"/>
        </w:rPr>
        <w:t xml:space="preserve"> اقتباسًا مباشرًا. في هذه الحالة، قد يكون من المفيد لقرائك الإشارة إلى ذلك بعلامات اقتباس افتتاحية وختامية من المستوى الثاني أو بأي علامات ترقيم أو شكل آخر تستخدمه لغتك للإشارة إلى اقتباس داخل 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5 (#3)</w:t>
      </w:r>
      <w:r>
        <w:rPr>
          <w:rtl/>
          <w:cs/>
          <w:lang w:val="ar_AE" w:bidi="ar_AE"/>
        </w:rPr>
      </w:r>
    </w:p>
    <w:p>
      <w:pPr>
        <w:bidi/>
      </w:pPr>
      <w:r>
        <w:rPr>
          <w:rtl/>
          <w:cs/>
          <w:lang w:val="ar_AE" w:bidi="ar_AE"/>
        </w:rPr>
      </w:r>
      <w:r>
        <w:rPr>
          <w:rtl/>
          <w:cs/>
          <w:lang w:val="ar_AE" w:bidi="ar_AE"/>
        </w:rPr>
        <w:t>אֶת־יָדְ⁠ךָ֙ בְּ⁠מַטֶּ֔⁠ךָ</w:t>
      </w:r>
    </w:p>
    <w:p>
      <w:pPr>
        <w:bidi/>
      </w:pPr>
      <w:r>
        <w:rPr>
          <w:rtl/>
          <w:cs/>
          <w:lang w:val="ar_AE" w:bidi="ar_AE"/>
        </w:rPr>
      </w:r>
      <w:r>
        <w:rPr>
          <w:b/>
          <w:rtl/>
          <w:cs/>
          <w:lang w:val="ar_AE" w:bidi="ar_AE"/>
        </w:rPr>
        <w:t>"مُدَّ يَدَكَ بِعَصَاكَ"</w:t>
      </w:r>
    </w:p>
    <w:p>
      <w:pPr>
        <w:bidi/>
      </w:pPr>
      <w:r>
        <w:rPr>
          <w:rtl/>
          <w:cs/>
          <w:lang w:val="ar_AE" w:bidi="ar_AE"/>
        </w:rPr>
      </w:r>
      <w:r>
        <w:rPr>
          <w:rtl/>
          <w:cs/>
          <w:lang w:val="ar_AE" w:bidi="ar_AE"/>
        </w:rPr>
        <w:t>راجع الملاحظة في مقدمة الإصحاح 8 بخصوص اليد والعصا.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5 (#4)</w:t>
      </w:r>
      <w:r>
        <w:rPr>
          <w:rtl/>
          <w:cs/>
          <w:lang w:val="ar_AE" w:bidi="ar_AE"/>
        </w:rPr>
      </w:r>
    </w:p>
    <w:p>
      <w:pPr>
        <w:bidi/>
      </w:pPr>
      <w:r>
        <w:rPr>
          <w:rtl/>
          <w:cs/>
          <w:lang w:val="ar_AE" w:bidi="ar_AE"/>
        </w:rPr>
      </w:r>
      <w:r>
        <w:rPr>
          <w:rtl/>
          <w:cs/>
          <w:lang w:val="ar_AE" w:bidi="ar_AE"/>
        </w:rPr>
        <w:t>עַל־הַ֨⁠נְּהָרֹ֔ת עַל־הַ⁠יְאֹרִ֖ים וְ⁠עַל־הָ⁠אֲגַמִּ֑ים</w:t>
      </w:r>
    </w:p>
    <w:p>
      <w:pPr>
        <w:bidi/>
      </w:pPr>
      <w:r>
        <w:rPr>
          <w:rtl/>
          <w:cs/>
          <w:lang w:val="ar_AE" w:bidi="ar_AE"/>
        </w:rPr>
      </w:r>
      <w:r>
        <w:rPr>
          <w:b/>
          <w:rtl/>
          <w:cs/>
          <w:lang w:val="ar_AE" w:bidi="ar_AE"/>
        </w:rPr>
        <w:t>"عَلَى الأَنْهَارِ وَالسَّوَاقِي وَالآجَامِ"</w:t>
      </w:r>
    </w:p>
    <w:p>
      <w:pPr>
        <w:bidi/>
      </w:pPr>
      <w:r>
        <w:rPr>
          <w:rtl/>
          <w:cs/>
          <w:lang w:val="ar_AE" w:bidi="ar_AE"/>
        </w:rPr>
      </w:r>
      <w:r>
        <w:rPr>
          <w:rtl/>
          <w:cs/>
          <w:lang w:val="ar_AE" w:bidi="ar_AE"/>
        </w:rPr>
        <w:t xml:space="preserve">تهدف هذه القائمة إلى نقل فكرة كل مصادر المياه في مصر حيث قد تعيش الضفادع. لذا يجب أن تترجم القائمة بطريقة لا تقتصر على هذه الأماكن المحددة. حيث يجب أن توحي القائمة بالشمولية. يتضح هذا في </w:t>
      </w:r>
      <w:r>
        <w:rPr>
          <w:rtl/>
          <w:cs/>
          <w:lang w:val="ar_AE" w:bidi="ar_AE"/>
        </w:rPr>
        <w:t>8:6</w:t>
      </w:r>
      <w:r>
        <w:rPr>
          <w:rtl/>
          <w:cs/>
          <w:lang w:val="ar_AE" w:bidi="ar_AE"/>
        </w:rPr>
        <w:t>.</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6 (#1)</w:t>
      </w:r>
      <w:r>
        <w:rPr>
          <w:rtl/>
          <w:cs/>
          <w:lang w:val="ar_AE" w:bidi="ar_AE"/>
        </w:rPr>
      </w:r>
    </w:p>
    <w:p>
      <w:pPr>
        <w:bidi/>
      </w:pPr>
      <w:r>
        <w:rPr>
          <w:rtl/>
          <w:cs/>
          <w:lang w:val="ar_AE" w:bidi="ar_AE"/>
        </w:rPr>
      </w:r>
      <w:r>
        <w:rPr>
          <w:rtl/>
          <w:cs/>
          <w:lang w:val="ar_AE" w:bidi="ar_AE"/>
        </w:rPr>
        <w:t>וַ⁠יֵּ֤ט אַהֲרֹן֙</w:t>
      </w:r>
    </w:p>
    <w:p>
      <w:pPr>
        <w:bidi/>
      </w:pPr>
      <w:r>
        <w:rPr>
          <w:rtl/>
          <w:cs/>
          <w:lang w:val="ar_AE" w:bidi="ar_AE"/>
        </w:rPr>
      </w:r>
      <w:r>
        <w:rPr>
          <w:b/>
          <w:rtl/>
          <w:cs/>
          <w:lang w:val="ar_AE" w:bidi="ar_AE"/>
        </w:rPr>
        <w:t>"فَمَدَّ هَارُونُ يَدَهُ"</w:t>
      </w:r>
    </w:p>
    <w:p>
      <w:pPr>
        <w:bidi/>
      </w:pPr>
      <w:r>
        <w:rPr>
          <w:rtl/>
          <w:cs/>
          <w:lang w:val="ar_AE" w:bidi="ar_AE"/>
        </w:rPr>
      </w:r>
      <w:r>
        <w:rPr>
          <w:rtl/>
          <w:cs/>
          <w:lang w:val="ar_AE" w:bidi="ar_AE"/>
        </w:rPr>
        <w:t>يُفترض أن موسى نقل تعليمات الرب (يهوه) إلى هارون. إذا كان ذلك سيفيد قراءك، فيمكنك توضيح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6 (#2)</w:t>
      </w:r>
      <w:r>
        <w:rPr>
          <w:rtl/>
          <w:cs/>
          <w:lang w:val="ar_AE" w:bidi="ar_AE"/>
        </w:rPr>
      </w:r>
    </w:p>
    <w:p>
      <w:pPr>
        <w:bidi/>
      </w:pPr>
      <w:r>
        <w:rPr>
          <w:rtl/>
          <w:cs/>
          <w:lang w:val="ar_AE" w:bidi="ar_AE"/>
        </w:rPr>
      </w:r>
      <w:r>
        <w:rPr>
          <w:rtl/>
          <w:cs/>
          <w:lang w:val="ar_AE" w:bidi="ar_AE"/>
        </w:rPr>
        <w:t>אֶת־יָד֔⁠וֹ</w:t>
      </w:r>
    </w:p>
    <w:p>
      <w:pPr>
        <w:bidi/>
      </w:pPr>
      <w:r>
        <w:rPr>
          <w:rtl/>
          <w:cs/>
          <w:lang w:val="ar_AE" w:bidi="ar_AE"/>
        </w:rPr>
      </w:r>
      <w:r>
        <w:rPr>
          <w:b/>
          <w:rtl/>
          <w:cs/>
          <w:lang w:val="ar_AE" w:bidi="ar_AE"/>
        </w:rPr>
        <w:t>"يده"</w:t>
      </w:r>
    </w:p>
    <w:p>
      <w:pPr>
        <w:bidi/>
      </w:pPr>
      <w:r>
        <w:rPr>
          <w:rtl/>
          <w:cs/>
          <w:lang w:val="ar_AE" w:bidi="ar_AE"/>
        </w:rPr>
      </w:r>
      <w:r>
        <w:rPr>
          <w:rtl/>
          <w:cs/>
          <w:lang w:val="ar_AE" w:bidi="ar_AE"/>
        </w:rPr>
        <w:t>يُفترض أن هارون كان يحمل عصاه كما أُمر. إذا كان ذلك سيساعد قراءك، فيمكنك التعبير عن ذلك بشكل صريح. انظر الملاحظة في مقدمة الإصحاح 8 بخصوص اليد والعصا. ترجمة بديلة: "يده التي تحمل عصاه"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6 (#3)</w:t>
      </w:r>
      <w:r>
        <w:rPr>
          <w:rtl/>
          <w:cs/>
          <w:lang w:val="ar_AE" w:bidi="ar_AE"/>
        </w:rPr>
      </w:r>
    </w:p>
    <w:p>
      <w:pPr>
        <w:bidi/>
      </w:pPr>
      <w:r>
        <w:rPr>
          <w:rtl/>
          <w:cs/>
          <w:lang w:val="ar_AE" w:bidi="ar_AE"/>
        </w:rPr>
      </w:r>
      <w:r>
        <w:rPr>
          <w:rtl/>
          <w:cs/>
          <w:lang w:val="ar_AE" w:bidi="ar_AE"/>
        </w:rPr>
        <w:t>וַ⁠יֵּ֤ט אַהֲרֹן֙ אֶת־יָד֔⁠וֹ עַ֖ל מֵימֵ֣י</w:t>
      </w:r>
    </w:p>
    <w:p>
      <w:pPr>
        <w:bidi/>
      </w:pPr>
      <w:r>
        <w:rPr>
          <w:rtl/>
          <w:cs/>
          <w:lang w:val="ar_AE" w:bidi="ar_AE"/>
        </w:rPr>
      </w:r>
      <w:r>
        <w:rPr>
          <w:b/>
          <w:rtl/>
          <w:cs/>
          <w:lang w:val="ar_AE" w:bidi="ar_AE"/>
        </w:rPr>
        <w:t>"فَمَدَّ هَارُونُ يَدَهُ عَلَى مِيَاهِ مِصْرَ"</w:t>
      </w:r>
    </w:p>
    <w:p>
      <w:pPr>
        <w:bidi/>
      </w:pPr>
      <w:r>
        <w:rPr>
          <w:rtl/>
          <w:cs/>
          <w:lang w:val="ar_AE" w:bidi="ar_AE"/>
        </w:rPr>
      </w:r>
      <w:r>
        <w:rPr>
          <w:rtl/>
          <w:cs/>
          <w:lang w:val="ar_AE" w:bidi="ar_AE"/>
        </w:rPr>
        <w:t>لم يكن بإمكان هارون أن يمد يده فوق كل مياه مصر. من المحتمل أنه مَدّ يده فوق جزء قريب من النيل، مما يرمز إلى كل مياه مصر. إذا كان ذلك مفيدًا في لغتك، فيمكنك ترجمة المعنى بشكل واضح.</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6 (#4)</w:t>
      </w:r>
      <w:r>
        <w:rPr>
          <w:rtl/>
          <w:cs/>
          <w:lang w:val="ar_AE" w:bidi="ar_AE"/>
        </w:rPr>
      </w:r>
    </w:p>
    <w:p>
      <w:pPr>
        <w:bidi/>
      </w:pPr>
      <w:r>
        <w:rPr>
          <w:rtl/>
          <w:cs/>
          <w:lang w:val="ar_AE" w:bidi="ar_AE"/>
        </w:rPr>
      </w:r>
      <w:r>
        <w:rPr>
          <w:rtl/>
          <w:cs/>
          <w:lang w:val="ar_AE" w:bidi="ar_AE"/>
        </w:rPr>
        <w:t>וַ⁠תַּ֨עַל֙</w:t>
      </w:r>
    </w:p>
    <w:p>
      <w:pPr>
        <w:bidi/>
      </w:pPr>
      <w:r>
        <w:rPr>
          <w:rtl/>
          <w:cs/>
          <w:lang w:val="ar_AE" w:bidi="ar_AE"/>
        </w:rPr>
      </w:r>
      <w:r>
        <w:rPr>
          <w:b/>
          <w:rtl/>
          <w:cs/>
          <w:lang w:val="ar_AE" w:bidi="ar_AE"/>
        </w:rPr>
        <w:t>"ف"</w:t>
      </w:r>
      <w:r>
        <w:rPr>
          <w:rtl/>
          <w:cs/>
          <w:lang w:val="ar_AE" w:bidi="ar_AE"/>
        </w:rPr>
        <w:t xml:space="preserve"> - </w:t>
      </w:r>
      <w:r>
        <w:rPr>
          <w:b/>
          <w:rtl/>
          <w:cs/>
          <w:lang w:val="ar_AE" w:bidi="ar_AE"/>
        </w:rPr>
        <w:t>"صَعِدَتِ"</w:t>
      </w:r>
    </w:p>
    <w:p>
      <w:pPr>
        <w:bidi/>
      </w:pPr>
      <w:r>
        <w:rPr>
          <w:rtl/>
          <w:cs/>
          <w:lang w:val="ar_AE" w:bidi="ar_AE"/>
        </w:rPr>
      </w:r>
      <w:r>
        <w:rPr>
          <w:rtl/>
          <w:cs/>
          <w:lang w:val="ar_AE" w:bidi="ar_AE"/>
        </w:rPr>
        <w:t>8:3</w:t>
      </w:r>
      <w:r>
        <w:rPr>
          <w:rtl/>
          <w:cs/>
          <w:lang w:val="ar_AE" w:bidi="ar_AE"/>
        </w:rPr>
        <w:t xml:space="preserve"> قد حدد من أين ستأتي الضفادع. وهنا يُفهم ذلك ضمنيًا، ولكن إذا كان ذلك مفيدًا لقرائك، فيمكنك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6 (#5)</w:t>
      </w:r>
      <w:r>
        <w:rPr>
          <w:rtl/>
          <w:cs/>
          <w:lang w:val="ar_AE" w:bidi="ar_AE"/>
        </w:rPr>
      </w:r>
    </w:p>
    <w:p>
      <w:pPr>
        <w:bidi/>
      </w:pPr>
      <w:r>
        <w:rPr>
          <w:rtl/>
          <w:cs/>
          <w:lang w:val="ar_AE" w:bidi="ar_AE"/>
        </w:rPr>
      </w:r>
      <w:r>
        <w:rPr>
          <w:rtl/>
          <w:cs/>
          <w:lang w:val="ar_AE" w:bidi="ar_AE"/>
        </w:rPr>
        <w:t>הַ⁠צְּפַרְדֵּ֔עַ</w:t>
      </w:r>
    </w:p>
    <w:p>
      <w:pPr>
        <w:bidi/>
      </w:pPr>
      <w:r>
        <w:rPr>
          <w:rtl/>
          <w:cs/>
          <w:lang w:val="ar_AE" w:bidi="ar_AE"/>
        </w:rPr>
      </w:r>
      <w:r>
        <w:rPr>
          <w:b/>
          <w:rtl/>
          <w:cs/>
          <w:lang w:val="ar_AE" w:bidi="ar_AE"/>
        </w:rPr>
        <w:t>"الضَّفَادِعُ"</w:t>
      </w:r>
    </w:p>
    <w:p>
      <w:pPr>
        <w:bidi/>
      </w:pPr>
      <w:r>
        <w:rPr>
          <w:rtl/>
          <w:cs/>
          <w:lang w:val="ar_AE" w:bidi="ar_AE"/>
        </w:rPr>
      </w:r>
      <w:r>
        <w:rPr>
          <w:rtl/>
          <w:cs/>
          <w:lang w:val="ar_AE" w:bidi="ar_AE"/>
        </w:rPr>
        <w:t>كان هناك الكثير من الضفادع لدرجة أن النص يستخدم صيغة المفرد الذي يعبر عن الجمع (وذلك في الترجمة الإنجليزية). إذا كان ذلك سيسبب سوء فهم في لغتك، فيمكنك ببساطة استخدام الجمع، كما هو الحال في ترجمة UST.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6 (#6)</w:t>
      </w:r>
      <w:r>
        <w:rPr>
          <w:rtl/>
          <w:cs/>
          <w:lang w:val="ar_AE" w:bidi="ar_AE"/>
        </w:rPr>
      </w:r>
    </w:p>
    <w:p>
      <w:pPr>
        <w:bidi/>
      </w:pPr>
      <w:r>
        <w:rPr>
          <w:rtl/>
          <w:cs/>
          <w:lang w:val="ar_AE" w:bidi="ar_AE"/>
        </w:rPr>
      </w:r>
      <w:r>
        <w:rPr>
          <w:rtl/>
          <w:cs/>
          <w:lang w:val="ar_AE" w:bidi="ar_AE"/>
        </w:rPr>
        <w:t>וַ⁠תַּ֨עַל֙ הַ⁠צְּפַרְדֵּ֔עַ וַ⁠תְּכַ֖ס אֶת־אֶ֥רֶץ מִצְרָֽיִם</w:t>
      </w:r>
    </w:p>
    <w:p>
      <w:pPr>
        <w:bidi/>
      </w:pPr>
      <w:r>
        <w:rPr>
          <w:rtl/>
          <w:cs/>
          <w:lang w:val="ar_AE" w:bidi="ar_AE"/>
        </w:rPr>
      </w:r>
      <w:r>
        <w:rPr>
          <w:b/>
          <w:rtl/>
          <w:cs/>
          <w:lang w:val="ar_AE" w:bidi="ar_AE"/>
        </w:rPr>
        <w:t>"صَعِدَتِ الضَّفَادِعُ وَغَطَّتْ أَرْضَ مِصْرَ"</w:t>
      </w:r>
    </w:p>
    <w:p>
      <w:pPr>
        <w:bidi/>
      </w:pPr>
      <w:r>
        <w:rPr>
          <w:rtl/>
          <w:cs/>
          <w:lang w:val="ar_AE" w:bidi="ar_AE"/>
        </w:rPr>
      </w:r>
      <w:r>
        <w:rPr>
          <w:rtl/>
          <w:cs/>
          <w:lang w:val="ar_AE" w:bidi="ar_AE"/>
        </w:rPr>
        <w:t>هذا يعني أن الضفادع كانت في كل مكان في مصر. وتشبه الصورة غطاء أو ملاءة تغطي البلاد كُلََّها. (أو بشكل أكثر مباشرة، مثل ضفدع عملاق بحجم الأمة يجلس فوق الأرض كُلََّها). إذا لم يفهم قراؤك ما تعنيه هذه الصورة في هذا السياق، فيمكنك استخدام استعارة مشابهة من ثقافتك. أو بدلًا من ذلك، يمكنك التعبير عن المعنى بشكل واضح.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7 (#1)</w:t>
      </w:r>
      <w:r>
        <w:rPr>
          <w:rtl/>
          <w:cs/>
          <w:lang w:val="ar_AE" w:bidi="ar_AE"/>
        </w:rPr>
      </w:r>
    </w:p>
    <w:p>
      <w:pPr>
        <w:bidi/>
      </w:pPr>
      <w:r>
        <w:rPr>
          <w:rtl/>
          <w:cs/>
          <w:lang w:val="ar_AE" w:bidi="ar_AE"/>
        </w:rPr>
      </w:r>
      <w:r>
        <w:rPr>
          <w:rtl/>
          <w:cs/>
          <w:lang w:val="ar_AE" w:bidi="ar_AE"/>
        </w:rPr>
        <w:t>הַֽ⁠חֲרְטֻמִּ֖ים בְּ⁠לָטֵי⁠הֶ֑ם</w:t>
      </w:r>
    </w:p>
    <w:p>
      <w:pPr>
        <w:bidi/>
      </w:pPr>
      <w:r>
        <w:rPr>
          <w:rtl/>
          <w:cs/>
          <w:lang w:val="ar_AE" w:bidi="ar_AE"/>
        </w:rPr>
      </w:r>
      <w:r>
        <w:rPr>
          <w:b/>
          <w:rtl/>
          <w:cs/>
          <w:lang w:val="ar_AE" w:bidi="ar_AE"/>
        </w:rPr>
        <w:t>"الْعَرَّافُونَ"</w:t>
      </w:r>
      <w:r>
        <w:rPr>
          <w:rtl/>
          <w:cs/>
          <w:lang w:val="ar_AE" w:bidi="ar_AE"/>
        </w:rPr>
        <w:t xml:space="preserve"> - </w:t>
      </w:r>
      <w:r>
        <w:rPr>
          <w:b/>
          <w:rtl/>
          <w:cs/>
          <w:lang w:val="ar_AE" w:bidi="ar_AE"/>
        </w:rPr>
        <w:t>"بسحرهم"</w:t>
      </w:r>
    </w:p>
    <w:p>
      <w:pPr>
        <w:bidi/>
      </w:pPr>
      <w:r>
        <w:rPr>
          <w:rtl/>
          <w:cs/>
          <w:lang w:val="ar_AE" w:bidi="ar_AE"/>
        </w:rPr>
      </w:r>
      <w:r>
        <w:rPr>
          <w:rtl/>
          <w:cs/>
          <w:lang w:val="ar_AE" w:bidi="ar_AE"/>
        </w:rPr>
        <w:t xml:space="preserve">انظر كيف ترجمت هذه في </w:t>
      </w:r>
      <w:r>
        <w:rPr>
          <w:rtl/>
          <w:cs/>
          <w:lang w:val="ar_AE" w:bidi="ar_AE"/>
        </w:rPr>
        <w:t>7:11</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8 (#1)</w:t>
      </w:r>
      <w:r>
        <w:rPr>
          <w:rtl/>
          <w:cs/>
          <w:lang w:val="ar_AE" w:bidi="ar_AE"/>
        </w:rPr>
      </w:r>
    </w:p>
    <w:p>
      <w:pPr>
        <w:bidi/>
      </w:pPr>
      <w:r>
        <w:rPr>
          <w:rtl/>
          <w:cs/>
          <w:lang w:val="ar_AE" w:bidi="ar_AE"/>
        </w:rPr>
      </w:r>
      <w:r>
        <w:rPr>
          <w:rtl/>
          <w:cs/>
          <w:lang w:val="ar_AE" w:bidi="ar_AE"/>
        </w:rPr>
        <w:t>וַ⁠יִּקְרָ֨א פַרְעֹ֜ה לְ⁠מֹשֶׁ֣ה וּֽ⁠לְ⁠אַהֲרֹ֗ן</w:t>
      </w:r>
    </w:p>
    <w:p>
      <w:pPr>
        <w:bidi/>
      </w:pPr>
      <w:r>
        <w:rPr>
          <w:rtl/>
          <w:cs/>
          <w:lang w:val="ar_AE" w:bidi="ar_AE"/>
        </w:rPr>
      </w:r>
      <w:r>
        <w:rPr>
          <w:b/>
          <w:rtl/>
          <w:cs/>
          <w:lang w:val="ar_AE" w:bidi="ar_AE"/>
        </w:rPr>
        <w:t>"فَدَعَا فِرْعَوْنُ مُوسَى وَهَارُونَ"</w:t>
      </w:r>
    </w:p>
    <w:p>
      <w:pPr>
        <w:bidi/>
      </w:pPr>
      <w:r>
        <w:rPr>
          <w:rtl/>
          <w:cs/>
          <w:lang w:val="ar_AE" w:bidi="ar_AE"/>
        </w:rPr>
      </w:r>
      <w:r>
        <w:rPr>
          <w:rtl/>
          <w:cs/>
          <w:lang w:val="ar_AE" w:bidi="ar_AE"/>
        </w:rPr>
        <w:t>ترجمة بديلة: "ثم أرسل فرعون في طلب موسى وهارون" أو "واستدعى الملك موسى وهارون"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8 (#2)</w:t>
      </w:r>
      <w:r>
        <w:rPr>
          <w:rtl/>
          <w:cs/>
          <w:lang w:val="ar_AE" w:bidi="ar_AE"/>
        </w:rPr>
      </w:r>
    </w:p>
    <w:p>
      <w:pPr>
        <w:bidi/>
      </w:pPr>
      <w:r>
        <w:rPr>
          <w:rtl/>
          <w:cs/>
          <w:lang w:val="ar_AE" w:bidi="ar_AE"/>
        </w:rPr>
      </w:r>
      <w:r>
        <w:rPr>
          <w:rtl/>
          <w:cs/>
          <w:lang w:val="ar_AE" w:bidi="ar_AE"/>
        </w:rPr>
        <w:t>וַ⁠יִּקְרָ֨א פַרְעֹ֜ה לְ⁠מֹשֶׁ֣ה וּֽ⁠לְ⁠אַהֲרֹ֗ן וַ⁠יֹּ֨אמֶר֙</w:t>
      </w:r>
    </w:p>
    <w:p>
      <w:pPr>
        <w:bidi/>
      </w:pPr>
      <w:r>
        <w:rPr>
          <w:rtl/>
          <w:cs/>
          <w:lang w:val="ar_AE" w:bidi="ar_AE"/>
        </w:rPr>
      </w:r>
      <w:r>
        <w:rPr>
          <w:b/>
          <w:rtl/>
          <w:cs/>
          <w:lang w:val="ar_AE" w:bidi="ar_AE"/>
        </w:rPr>
        <w:t>"فَدَعَا فِرْعَوْنُ مُوسَى وَهَارُونَ وَقَالَ"</w:t>
      </w:r>
    </w:p>
    <w:p>
      <w:pPr>
        <w:bidi/>
      </w:pPr>
      <w:r>
        <w:rPr>
          <w:rtl/>
          <w:cs/>
          <w:lang w:val="ar_AE" w:bidi="ar_AE"/>
        </w:rPr>
      </w:r>
      <w:r>
        <w:rPr>
          <w:rtl/>
          <w:cs/>
          <w:lang w:val="ar_AE" w:bidi="ar_AE"/>
        </w:rPr>
        <w:t>يُفهم أن موسى وهارون جاءا إلى فرعون بين الوقت الذي دعاهم فيه والوقت الذي تحدث إليهم فيه. إذا كان ذلك سيفيد قراءك، فيمكنك التعبير عن ذلك بشكل صريح. ترجمة بديلة: "ودعا فرعون موسى وهارون، وبعد أن جاءا، قال"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8 (#3)</w:t>
      </w:r>
      <w:r>
        <w:rPr>
          <w:rtl/>
          <w:cs/>
          <w:lang w:val="ar_AE" w:bidi="ar_AE"/>
        </w:rPr>
      </w:r>
    </w:p>
    <w:p>
      <w:pPr>
        <w:bidi/>
      </w:pPr>
      <w:r>
        <w:rPr>
          <w:rtl/>
          <w:cs/>
          <w:lang w:val="ar_AE" w:bidi="ar_AE"/>
        </w:rPr>
      </w:r>
      <w:r>
        <w:rPr>
          <w:rtl/>
          <w:cs/>
          <w:lang w:val="ar_AE" w:bidi="ar_AE"/>
        </w:rPr>
        <w:t>אֶל־יְהוָ֔ה וְ⁠יָסֵר֙ הַֽ⁠צְפַרְדְּעִ֔ים מִמֶּ֖⁠נִּי וּ⁠מֵֽ⁠עַמִּ֑⁠י</w:t>
      </w:r>
    </w:p>
    <w:p>
      <w:pPr>
        <w:bidi/>
      </w:pPr>
      <w:r>
        <w:rPr>
          <w:rtl/>
          <w:cs/>
          <w:lang w:val="ar_AE" w:bidi="ar_AE"/>
        </w:rPr>
      </w:r>
      <w:r>
        <w:rPr>
          <w:b/>
          <w:rtl/>
          <w:cs/>
          <w:lang w:val="ar_AE" w:bidi="ar_AE"/>
        </w:rPr>
        <w:t>"صَلِّيَا إِلَى الرَّبِّ لِيَرْفَعَ الضَّفَادِعَ عَنِّي وَعَنْ شَعْبِي"</w:t>
      </w:r>
    </w:p>
    <w:p>
      <w:pPr>
        <w:bidi/>
      </w:pPr>
      <w:r>
        <w:rPr>
          <w:rtl/>
          <w:cs/>
          <w:lang w:val="ar_AE" w:bidi="ar_AE"/>
        </w:rPr>
      </w:r>
      <w:r>
        <w:rPr>
          <w:rtl/>
          <w:cs/>
          <w:lang w:val="ar_AE" w:bidi="ar_AE"/>
        </w:rPr>
        <w:t>في بعض اللغات، قد تحتاج إلى جعل محتوى صلاة فرعون إلى الرب (يهوه) اقتباسًا مباشرًا. لاحظ أن هذا سيجعله اقتباسًا من المستوى الثاني وستحتاج إلى تمييزه بعلامات اقتباس من المستوى الثاني إذا كانت لغتك تستخدمها. ترجمة بديلة: "إلى الرب وقولا، 'من فضلك أزل الضفادع عن فرعون وعن شعبه.'"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8 (#4)</w:t>
      </w:r>
      <w:r>
        <w:rPr>
          <w:rtl/>
          <w:cs/>
          <w:lang w:val="ar_AE" w:bidi="ar_AE"/>
        </w:rPr>
      </w:r>
    </w:p>
    <w:p>
      <w:pPr>
        <w:bidi/>
      </w:pPr>
      <w:r>
        <w:rPr>
          <w:rtl/>
          <w:cs/>
          <w:lang w:val="ar_AE" w:bidi="ar_AE"/>
        </w:rPr>
      </w:r>
      <w:r>
        <w:rPr>
          <w:rtl/>
          <w:cs/>
          <w:lang w:val="ar_AE" w:bidi="ar_AE"/>
        </w:rPr>
        <w:t>וַ⁠אֲשַׁלְּחָה֙ אֶת־הָ⁠עָ֔ם וְ⁠יִזְבְּח֖וּ לַ⁠יהוָֽה</w:t>
      </w:r>
    </w:p>
    <w:p>
      <w:pPr>
        <w:bidi/>
      </w:pPr>
      <w:r>
        <w:rPr>
          <w:rtl/>
          <w:cs/>
          <w:lang w:val="ar_AE" w:bidi="ar_AE"/>
        </w:rPr>
      </w:r>
      <w:r>
        <w:rPr>
          <w:b/>
          <w:rtl/>
          <w:cs/>
          <w:lang w:val="ar_AE" w:bidi="ar_AE"/>
        </w:rPr>
        <w:t>"فَأُطْلِقَ الشَّعْبَ لِيَذْبَحُوا لِلرَّبِّ"</w:t>
      </w:r>
    </w:p>
    <w:p>
      <w:pPr>
        <w:bidi/>
      </w:pPr>
      <w:r>
        <w:rPr>
          <w:rtl/>
          <w:cs/>
          <w:lang w:val="ar_AE" w:bidi="ar_AE"/>
        </w:rPr>
      </w:r>
      <w:r>
        <w:rPr>
          <w:rtl/>
          <w:cs/>
          <w:lang w:val="ar_AE" w:bidi="ar_AE"/>
        </w:rPr>
        <w:t>هذا الوعد مشروط بزوال الضفادع. استخدم صيغة مناسبة في لغتك للمواقف الافتراضية. ترجمة بديلة: "بمجرد أن تذهب الضفادع، سأسمح للناس بالذهاب، ويمكنهم تقديم ذبيحة للرب"</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9 (#1)</w:t>
      </w:r>
      <w:r>
        <w:rPr>
          <w:rtl/>
          <w:cs/>
          <w:lang w:val="ar_AE" w:bidi="ar_AE"/>
        </w:rPr>
      </w:r>
    </w:p>
    <w:p>
      <w:pPr>
        <w:bidi/>
      </w:pPr>
      <w:r>
        <w:rPr>
          <w:rtl/>
          <w:cs/>
          <w:lang w:val="ar_AE" w:bidi="ar_AE"/>
        </w:rPr>
      </w:r>
      <w:r>
        <w:rPr>
          <w:rtl/>
          <w:cs/>
          <w:lang w:val="ar_AE" w:bidi="ar_AE"/>
        </w:rPr>
        <w:t>הִתְפָּאֵ֣ר עָלַ⁠י֒</w:t>
      </w:r>
    </w:p>
    <w:p>
      <w:pPr>
        <w:bidi/>
      </w:pPr>
      <w:r>
        <w:rPr>
          <w:rtl/>
          <w:cs/>
          <w:lang w:val="ar_AE" w:bidi="ar_AE"/>
        </w:rPr>
      </w:r>
      <w:r>
        <w:rPr>
          <w:b/>
          <w:rtl/>
          <w:cs/>
          <w:lang w:val="ar_AE" w:bidi="ar_AE"/>
        </w:rPr>
        <w:t>"عَيِّنْ لِي مَتَى أُصَلِّي"</w:t>
      </w:r>
    </w:p>
    <w:p>
      <w:pPr>
        <w:bidi/>
      </w:pPr>
      <w:r>
        <w:rPr>
          <w:rtl/>
          <w:cs/>
          <w:lang w:val="ar_AE" w:bidi="ar_AE"/>
        </w:rPr>
      </w:r>
      <w:r>
        <w:rPr>
          <w:rtl/>
          <w:cs/>
          <w:lang w:val="ar_AE" w:bidi="ar_AE"/>
        </w:rPr>
        <w:t>يتحدث موسى هنا بتواضع زائف. يشير بشكل ساخر إلى عجز فرعون أمام الرب يهوه. ترجمة بديلة: "يمكنك الاختيار"</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9 (#2)</w:t>
      </w:r>
      <w:r>
        <w:rPr>
          <w:rtl/>
          <w:cs/>
          <w:lang w:val="ar_AE" w:bidi="ar_AE"/>
        </w:rPr>
      </w:r>
    </w:p>
    <w:p>
      <w:pPr>
        <w:bidi/>
      </w:pPr>
      <w:r>
        <w:rPr>
          <w:rtl/>
          <w:cs/>
          <w:lang w:val="ar_AE" w:bidi="ar_AE"/>
        </w:rPr>
      </w:r>
      <w:r>
        <w:rPr>
          <w:rtl/>
          <w:cs/>
          <w:lang w:val="ar_AE" w:bidi="ar_AE"/>
        </w:rPr>
        <w:t>לְ⁠ךָ֗ וְ⁠לַ⁠עֲבָדֶ֨י⁠ךָ֙ וּֽ⁠לְ⁠עַמְּ⁠ךָ֔ &amp; מִמְּ⁠ךָ֖ וּ⁠מִ⁠בָּתֶּ֑י⁠ךָ</w:t>
      </w:r>
    </w:p>
    <w:p>
      <w:pPr>
        <w:bidi/>
      </w:pPr>
      <w:r>
        <w:rPr>
          <w:rtl/>
          <w:cs/>
          <w:lang w:val="ar_AE" w:bidi="ar_AE"/>
        </w:rPr>
      </w:r>
      <w:r>
        <w:rPr>
          <w:b/>
          <w:rtl/>
          <w:cs/>
          <w:lang w:val="ar_AE" w:bidi="ar_AE"/>
        </w:rPr>
        <w:t>"لأَجْلِكَ وَلأَجْلِ عَبِيدِكَ وَشَعْبِكَ"</w:t>
      </w:r>
      <w:r>
        <w:rPr>
          <w:rtl/>
          <w:cs/>
          <w:lang w:val="ar_AE" w:bidi="ar_AE"/>
        </w:rPr>
        <w:t xml:space="preserve"> - </w:t>
      </w:r>
      <w:r>
        <w:rPr>
          <w:b/>
          <w:rtl/>
          <w:cs/>
          <w:lang w:val="ar_AE" w:bidi="ar_AE"/>
        </w:rPr>
        <w:t>"عَنْكَ وَعَنْ بُيُوتِكَ"</w:t>
      </w:r>
    </w:p>
    <w:p>
      <w:pPr>
        <w:bidi/>
      </w:pPr>
      <w:r>
        <w:rPr>
          <w:rtl/>
          <w:cs/>
          <w:lang w:val="ar_AE" w:bidi="ar_AE"/>
        </w:rPr>
      </w:r>
      <w:r>
        <w:rPr>
          <w:rtl/>
          <w:cs/>
          <w:lang w:val="ar_AE" w:bidi="ar_AE"/>
        </w:rPr>
        <w:t>هذه القوائم تعني "للجميع" و"من كل مكان" (في مصر). هذا يوضح أن موسى سيطلب نهاية كاملة للضربة. يجب أن تترجم القائمة بطريقة لا توحي بالحدود لهذه التفاصيل ولكن تُفهم على أنها تشير إلى الشمولية.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10 (#1)</w:t>
      </w:r>
      <w:r>
        <w:rPr>
          <w:rtl/>
          <w:cs/>
          <w:lang w:val="ar_AE" w:bidi="ar_AE"/>
        </w:rPr>
      </w:r>
    </w:p>
    <w:p>
      <w:pPr>
        <w:bidi/>
      </w:pPr>
      <w:r>
        <w:rPr>
          <w:rtl/>
          <w:cs/>
          <w:lang w:val="ar_AE" w:bidi="ar_AE"/>
        </w:rPr>
      </w:r>
      <w:r>
        <w:rPr>
          <w:rtl/>
          <w:cs/>
          <w:lang w:val="ar_AE" w:bidi="ar_AE"/>
        </w:rPr>
        <w:t>לְמַ֣עַן תֵּדַ֔ע כִּי־אֵ֖ין כַּ⁠יהוָ֥ה אֱלֹהֵֽי⁠נוּ</w:t>
      </w:r>
    </w:p>
    <w:p>
      <w:pPr>
        <w:bidi/>
      </w:pPr>
      <w:r>
        <w:rPr>
          <w:rtl/>
          <w:cs/>
          <w:lang w:val="ar_AE" w:bidi="ar_AE"/>
        </w:rPr>
      </w:r>
      <w:r>
        <w:rPr>
          <w:b/>
          <w:rtl/>
          <w:cs/>
          <w:lang w:val="ar_AE" w:bidi="ar_AE"/>
        </w:rPr>
        <w:t>"لِكَيْ تَعْرِفَ أَنْ لَيْسَ مِثْلُ الرَّبِّ إِلهِنَا"</w:t>
      </w:r>
    </w:p>
    <w:p>
      <w:pPr>
        <w:bidi/>
      </w:pPr>
      <w:r>
        <w:rPr>
          <w:rtl/>
          <w:cs/>
          <w:lang w:val="ar_AE" w:bidi="ar_AE"/>
        </w:rPr>
      </w:r>
      <w:r>
        <w:rPr>
          <w:rtl/>
          <w:cs/>
          <w:lang w:val="ar_AE" w:bidi="ar_AE"/>
        </w:rPr>
        <w:t xml:space="preserve">هذه المعرفة هي الهدف من منح الرب (يهوه) نهاية لضربة الضفادع. في بعض اللغات، قد تحتاج إلى وضع هذا في نهاية </w:t>
      </w:r>
      <w:r>
        <w:rPr>
          <w:rtl/>
          <w:cs/>
          <w:lang w:val="ar_AE" w:bidi="ar_AE"/>
        </w:rPr>
        <w:t>8:11</w:t>
      </w:r>
      <w:r>
        <w:rPr>
          <w:rtl/>
          <w:cs/>
          <w:lang w:val="ar_AE" w:bidi="ar_AE"/>
        </w:rPr>
        <w:t>، بعد أن يقول موسى إن الضفادع ستغادر. استخدم طريقة مناسبة في لغتك للإشارة إلى الغرض.</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10 (#2)</w:t>
      </w:r>
      <w:r>
        <w:rPr>
          <w:rtl/>
          <w:cs/>
          <w:lang w:val="ar_AE" w:bidi="ar_AE"/>
        </w:rPr>
      </w:r>
    </w:p>
    <w:p>
      <w:pPr>
        <w:bidi/>
      </w:pPr>
      <w:r>
        <w:rPr>
          <w:rtl/>
          <w:cs/>
          <w:lang w:val="ar_AE" w:bidi="ar_AE"/>
        </w:rPr>
      </w:r>
      <w:r>
        <w:rPr>
          <w:rtl/>
          <w:cs/>
          <w:lang w:val="ar_AE" w:bidi="ar_AE"/>
        </w:rPr>
        <w:t>אֱלֹהֵֽי⁠נוּ</w:t>
      </w:r>
    </w:p>
    <w:p>
      <w:pPr>
        <w:bidi/>
      </w:pPr>
      <w:r>
        <w:rPr>
          <w:rtl/>
          <w:cs/>
          <w:lang w:val="ar_AE" w:bidi="ar_AE"/>
        </w:rPr>
      </w:r>
      <w:r>
        <w:rPr>
          <w:b/>
          <w:rtl/>
          <w:cs/>
          <w:lang w:val="ar_AE" w:bidi="ar_AE"/>
        </w:rPr>
        <w:t>"إلهنا"</w:t>
      </w:r>
    </w:p>
    <w:p>
      <w:pPr>
        <w:bidi/>
      </w:pPr>
      <w:r>
        <w:rPr>
          <w:rtl/>
          <w:cs/>
          <w:lang w:val="ar_AE" w:bidi="ar_AE"/>
        </w:rPr>
      </w:r>
      <w:r>
        <w:rPr>
          <w:rtl/>
          <w:cs/>
          <w:lang w:val="ar_AE" w:bidi="ar_AE"/>
        </w:rPr>
        <w:t xml:space="preserve">هنا، </w:t>
      </w:r>
      <w:r>
        <w:rPr>
          <w:b/>
          <w:rtl/>
          <w:cs/>
          <w:lang w:val="ar_AE" w:bidi="ar_AE"/>
        </w:rPr>
        <w:t>الضمير "نا"</w:t>
      </w:r>
      <w:r>
        <w:rPr>
          <w:rtl/>
          <w:cs/>
          <w:lang w:val="ar_AE" w:bidi="ar_AE"/>
        </w:rPr>
        <w:t xml:space="preserve"> يشير إلى إله بني إسرائيل، مستثنيًا فرعون والمصريين. قد تتطلب لغتك وضع علامات لهذه الأشكال.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11 (#1)</w:t>
      </w:r>
      <w:r>
        <w:rPr>
          <w:rtl/>
          <w:cs/>
          <w:lang w:val="ar_AE" w:bidi="ar_AE"/>
        </w:rPr>
      </w:r>
    </w:p>
    <w:p>
      <w:pPr>
        <w:bidi/>
      </w:pPr>
      <w:r>
        <w:rPr>
          <w:rtl/>
          <w:cs/>
          <w:lang w:val="ar_AE" w:bidi="ar_AE"/>
        </w:rPr>
      </w:r>
      <w:r>
        <w:rPr>
          <w:rtl/>
          <w:cs/>
          <w:lang w:val="ar_AE" w:bidi="ar_AE"/>
        </w:rPr>
        <w:t>מִמְּ⁠ךָ֙ וּ⁠מִ⁠בָּ֣תֶּ֔י⁠ךָ וּ⁠מֵ⁠עֲבָדֶ֖י⁠ךָ וּ⁠מֵ⁠עַמֶּ֑⁠ךָ</w:t>
      </w:r>
    </w:p>
    <w:p>
      <w:pPr>
        <w:bidi/>
      </w:pPr>
      <w:r>
        <w:rPr>
          <w:rtl/>
          <w:cs/>
          <w:lang w:val="ar_AE" w:bidi="ar_AE"/>
        </w:rPr>
      </w:r>
      <w:r>
        <w:rPr>
          <w:b/>
          <w:rtl/>
          <w:cs/>
          <w:lang w:val="ar_AE" w:bidi="ar_AE"/>
        </w:rPr>
        <w:t>"عَنْكَ وَعَنْ بُيُوتِكَ وَعَبِيدِكَ وَشَعْبِكَ"</w:t>
      </w:r>
    </w:p>
    <w:p>
      <w:pPr>
        <w:bidi/>
      </w:pPr>
      <w:r>
        <w:rPr>
          <w:rtl/>
          <w:cs/>
          <w:lang w:val="ar_AE" w:bidi="ar_AE"/>
        </w:rPr>
      </w:r>
      <w:r>
        <w:rPr>
          <w:rtl/>
          <w:cs/>
          <w:lang w:val="ar_AE" w:bidi="ar_AE"/>
        </w:rPr>
        <w:t>تعني هذه القائمة "من كل مكان ومن الجميع" (في مصر). ويُظهر هذا أن نهاية الضربة ستكون شاملة كما كانت كاملة في حدوثها. يجب عليك ترجمة القائمة بطريقة لا توحي بالاقتصار على هذه التفاصيل ولكن يُفهم منها الشمولية.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12 (#1)</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"الَّتِي جَعَلَهَا"</w:t>
      </w:r>
    </w:p>
    <w:p>
      <w:pPr>
        <w:bidi/>
      </w:pPr>
      <w:r>
        <w:rPr>
          <w:rtl/>
          <w:cs/>
          <w:lang w:val="ar_AE" w:bidi="ar_AE"/>
        </w:rPr>
      </w:r>
      <w:r>
        <w:rPr>
          <w:rtl/>
          <w:cs/>
          <w:lang w:val="ar_AE" w:bidi="ar_AE"/>
        </w:rPr>
        <w:t>ترجمة بديلة: "</w:t>
      </w:r>
      <w:r>
        <w:rPr>
          <w:b/>
          <w:rtl/>
          <w:cs/>
          <w:lang w:val="ar_AE" w:bidi="ar_AE"/>
        </w:rPr>
        <w:t>الَّتِي جَعَلَهَا 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12 (#2)</w:t>
      </w:r>
      <w:r>
        <w:rPr>
          <w:rtl/>
          <w:cs/>
          <w:lang w:val="ar_AE" w:bidi="ar_AE"/>
        </w:rPr>
      </w:r>
    </w:p>
    <w:p>
      <w:pPr>
        <w:bidi/>
      </w:pPr>
      <w:r>
        <w:rPr>
          <w:rtl/>
          <w:cs/>
          <w:lang w:val="ar_AE" w:bidi="ar_AE"/>
        </w:rPr>
      </w:r>
      <w:r>
        <w:rPr>
          <w:rtl/>
          <w:cs/>
          <w:lang w:val="ar_AE" w:bidi="ar_AE"/>
        </w:rPr>
        <w:t>וַ⁠יֵּצֵ֥א מֹשֶׁ֛ה וְ⁠אַהֲרֹ֖ן</w:t>
      </w:r>
    </w:p>
    <w:p>
      <w:pPr>
        <w:bidi/>
      </w:pPr>
      <w:r>
        <w:rPr>
          <w:rtl/>
          <w:cs/>
          <w:lang w:val="ar_AE" w:bidi="ar_AE"/>
        </w:rPr>
      </w:r>
      <w:r>
        <w:rPr>
          <w:b/>
          <w:rtl/>
          <w:cs/>
          <w:lang w:val="ar_AE" w:bidi="ar_AE"/>
        </w:rPr>
        <w:t>"ثُمَّ خَرَجَ مُوسَى وَهَارُونُ"</w:t>
      </w:r>
    </w:p>
    <w:p>
      <w:pPr>
        <w:bidi/>
      </w:pPr>
      <w:r>
        <w:rPr>
          <w:rtl/>
          <w:cs/>
          <w:lang w:val="ar_AE" w:bidi="ar_AE"/>
        </w:rPr>
      </w:r>
      <w:r>
        <w:rPr>
          <w:rtl/>
          <w:cs/>
          <w:lang w:val="ar_AE" w:bidi="ar_AE"/>
        </w:rPr>
        <w:t>يحدث هنا تغيير طفيف في المشهد. استخدم الشكل المناسب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13 (#1)</w:t>
      </w:r>
      <w:r>
        <w:rPr>
          <w:rtl/>
          <w:cs/>
          <w:lang w:val="ar_AE" w:bidi="ar_AE"/>
        </w:rPr>
      </w:r>
    </w:p>
    <w:p>
      <w:pPr>
        <w:bidi/>
      </w:pPr>
      <w:r>
        <w:rPr>
          <w:rtl/>
          <w:cs/>
          <w:lang w:val="ar_AE" w:bidi="ar_AE"/>
        </w:rPr>
      </w:r>
      <w:r>
        <w:rPr>
          <w:rtl/>
          <w:cs/>
          <w:lang w:val="ar_AE" w:bidi="ar_AE"/>
        </w:rPr>
        <w:t>מִן־הַ⁠בָּתִּ֥ים מִן־הַ⁠חֲצֵרֹ֖ת וּ⁠מִן־הַ⁠שָּׂדֹֽת</w:t>
      </w:r>
    </w:p>
    <w:p>
      <w:pPr>
        <w:bidi/>
      </w:pPr>
      <w:r>
        <w:rPr>
          <w:rtl/>
          <w:cs/>
          <w:lang w:val="ar_AE" w:bidi="ar_AE"/>
        </w:rPr>
      </w:r>
      <w:r>
        <w:rPr>
          <w:b/>
          <w:rtl/>
          <w:cs/>
          <w:lang w:val="ar_AE" w:bidi="ar_AE"/>
        </w:rPr>
        <w:t>"مِنَ الْبُيُوتِ وَالدُّورِ وَالْحُقُولِ"</w:t>
      </w:r>
    </w:p>
    <w:p>
      <w:pPr>
        <w:bidi/>
      </w:pPr>
      <w:r>
        <w:rPr>
          <w:rtl/>
          <w:cs/>
          <w:lang w:val="ar_AE" w:bidi="ar_AE"/>
        </w:rPr>
      </w:r>
      <w:r>
        <w:rPr>
          <w:rtl/>
          <w:cs/>
          <w:lang w:val="ar_AE" w:bidi="ar_AE"/>
        </w:rPr>
        <w:t>تشير هذه القائمة إلى "من كل مكان" (في مصر). ويوضح هذا أن هناك نهاية كاملة للضربة. يجب عليك ترجمة القائمة بطريقة لا توحي بالاقتصار على هذه التفاصيل ولكن يُفهم منها الإشارة إلى الشمولية.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14 (#1)</w:t>
      </w:r>
      <w:r>
        <w:rPr>
          <w:rtl/>
          <w:cs/>
          <w:lang w:val="ar_AE" w:bidi="ar_AE"/>
        </w:rPr>
      </w:r>
    </w:p>
    <w:p>
      <w:pPr>
        <w:bidi/>
      </w:pPr>
      <w:r>
        <w:rPr>
          <w:rtl/>
          <w:cs/>
          <w:lang w:val="ar_AE" w:bidi="ar_AE"/>
        </w:rPr>
      </w:r>
      <w:r>
        <w:rPr>
          <w:rtl/>
          <w:cs/>
          <w:lang w:val="ar_AE" w:bidi="ar_AE"/>
        </w:rPr>
        <w:t>חֳמָרִ֣ם חֳמָרִ֑ם</w:t>
      </w:r>
    </w:p>
    <w:p>
      <w:pPr>
        <w:bidi/>
      </w:pPr>
      <w:r>
        <w:rPr>
          <w:rtl/>
          <w:cs/>
          <w:lang w:val="ar_AE" w:bidi="ar_AE"/>
        </w:rPr>
      </w:r>
      <w:r>
        <w:rPr>
          <w:b/>
          <w:rtl/>
          <w:cs/>
          <w:lang w:val="ar_AE" w:bidi="ar_AE"/>
        </w:rPr>
        <w:t>"وَجَمَعُوهَا كُوَمًا كَثِيرَةً"</w:t>
      </w:r>
    </w:p>
    <w:p>
      <w:pPr>
        <w:bidi/>
      </w:pPr>
      <w:r>
        <w:rPr>
          <w:rtl/>
          <w:cs/>
          <w:lang w:val="ar_AE" w:bidi="ar_AE"/>
        </w:rPr>
      </w:r>
      <w:r>
        <w:rPr>
          <w:rtl/>
          <w:cs/>
          <w:lang w:val="ar_AE" w:bidi="ar_AE"/>
        </w:rPr>
        <w:t>حرفيًا، يقول النص العبري "أكوام أكوام". ويُستخدم التكرار في العبرية للتأكيد على عدد أو حجم أكوام الضفادع.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15 (#1)</w:t>
      </w:r>
      <w:r>
        <w:rPr>
          <w:rtl/>
          <w:cs/>
          <w:lang w:val="ar_AE" w:bidi="ar_AE"/>
        </w:rPr>
      </w:r>
    </w:p>
    <w:p>
      <w:pPr>
        <w:bidi/>
      </w:pPr>
      <w:r>
        <w:rPr>
          <w:rtl/>
          <w:cs/>
          <w:lang w:val="ar_AE" w:bidi="ar_AE"/>
        </w:rPr>
      </w:r>
      <w:r>
        <w:rPr>
          <w:rtl/>
          <w:cs/>
          <w:lang w:val="ar_AE" w:bidi="ar_AE"/>
        </w:rPr>
        <w:t>וְ⁠הַכְבֵּד֙ אֶת־לִבּ֔⁠וֹ</w:t>
      </w:r>
    </w:p>
    <w:p>
      <w:pPr>
        <w:bidi/>
      </w:pPr>
      <w:r>
        <w:rPr>
          <w:rtl/>
          <w:cs/>
          <w:lang w:val="ar_AE" w:bidi="ar_AE"/>
        </w:rPr>
      </w:r>
      <w:r>
        <w:rPr>
          <w:b/>
          <w:rtl/>
          <w:cs/>
          <w:lang w:val="ar_AE" w:bidi="ar_AE"/>
        </w:rPr>
        <w:t>"أَغْلَظَ قَلْبَهُ"</w:t>
      </w:r>
    </w:p>
    <w:p>
      <w:pPr>
        <w:bidi/>
      </w:pPr>
      <w:r>
        <w:rPr>
          <w:rtl/>
          <w:cs/>
          <w:lang w:val="ar_AE" w:bidi="ar_AE"/>
        </w:rPr>
      </w:r>
      <w:r>
        <w:rPr>
          <w:rtl/>
          <w:cs/>
          <w:lang w:val="ar_AE" w:bidi="ar_AE"/>
        </w:rPr>
        <w:t xml:space="preserve">يتم ذِكْر عناد فرعون كما لو أنه جعل </w:t>
      </w:r>
      <w:r>
        <w:rPr>
          <w:b/>
          <w:rtl/>
          <w:cs/>
          <w:lang w:val="ar_AE" w:bidi="ar_AE"/>
        </w:rPr>
        <w:t xml:space="preserve">قلبه غليظًا </w:t>
      </w:r>
      <w:r>
        <w:rPr>
          <w:rtl/>
          <w:cs/>
          <w:lang w:val="ar_AE" w:bidi="ar_AE"/>
        </w:rPr>
        <w:t xml:space="preserve">بنفسه.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العضو الذي تستخدمه ثقافتك لهذه الصورة. انظر كيف ترجمت هذا في </w:t>
      </w:r>
      <w:r>
        <w:rPr>
          <w:rtl/>
          <w:cs/>
          <w:lang w:val="ar_AE" w:bidi="ar_AE"/>
        </w:rPr>
        <w:t>خروج 7:14</w:t>
      </w:r>
      <w:r>
        <w:rPr>
          <w:rtl/>
          <w:cs/>
          <w:lang w:val="ar_AE" w:bidi="ar_AE"/>
        </w:rPr>
        <w:t>، لكن لاحظ هناك أن حالة قلب فرعون تُذكر دون إيضاح المُسَبِّب، بينما هنا يجعل فرعون قلبه ثقيلًا بنفسه. ترجمة بديلة: "وقرر فرعون أن يكون متعنتًا"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15 (#2)</w:t>
      </w:r>
      <w:r>
        <w:rPr>
          <w:rtl/>
          <w:cs/>
          <w:lang w:val="ar_AE" w:bidi="ar_AE"/>
        </w:rPr>
      </w:r>
    </w:p>
    <w:p>
      <w:pPr>
        <w:bidi/>
      </w:pPr>
      <w:r>
        <w:rPr>
          <w:rtl/>
          <w:cs/>
          <w:lang w:val="ar_AE" w:bidi="ar_AE"/>
        </w:rPr>
      </w:r>
      <w:r>
        <w:rPr>
          <w:rtl/>
          <w:cs/>
          <w:lang w:val="ar_AE" w:bidi="ar_AE"/>
        </w:rPr>
        <w:t>כַּ⁠אֲשֶׁ֖ר דִּבֶּ֥ר יְהוָֽה</w:t>
      </w:r>
    </w:p>
    <w:p>
      <w:pPr>
        <w:bidi/>
      </w:pPr>
      <w:r>
        <w:rPr>
          <w:rtl/>
          <w:cs/>
          <w:lang w:val="ar_AE" w:bidi="ar_AE"/>
        </w:rPr>
      </w:r>
      <w:r>
        <w:rPr>
          <w:b/>
          <w:rtl/>
          <w:cs/>
          <w:lang w:val="ar_AE" w:bidi="ar_AE"/>
        </w:rPr>
        <w:t>"كَمَا تَكَلَّمَ الرَّبُّ"</w:t>
      </w:r>
    </w:p>
    <w:p>
      <w:pPr>
        <w:bidi/>
      </w:pPr>
      <w:r>
        <w:rPr>
          <w:rtl/>
          <w:cs/>
          <w:lang w:val="ar_AE" w:bidi="ar_AE"/>
        </w:rPr>
      </w:r>
      <w:r>
        <w:rPr>
          <w:rtl/>
          <w:cs/>
          <w:lang w:val="ar_AE" w:bidi="ar_AE"/>
        </w:rPr>
        <w:t>ترجمة بديلة: "تمامًا كما قال الرب (يهوه) أن فرعون سيفعل"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16 (#1)</w:t>
      </w:r>
      <w:r>
        <w:rPr>
          <w:rtl/>
          <w:cs/>
          <w:lang w:val="ar_AE" w:bidi="ar_AE"/>
        </w:rPr>
      </w:r>
    </w:p>
    <w:p>
      <w:pPr>
        <w:bidi/>
      </w:pPr>
      <w:r>
        <w:rPr>
          <w:rtl/>
          <w:cs/>
          <w:lang w:val="ar_AE" w:bidi="ar_AE"/>
        </w:rPr>
      </w:r>
      <w:r>
        <w:rPr>
          <w:rtl/>
          <w:cs/>
          <w:lang w:val="ar_AE" w:bidi="ar_AE"/>
        </w:rPr>
        <w:t>וַ⁠יֹּ֣אמֶר יְהוָה֮</w:t>
      </w:r>
    </w:p>
    <w:p>
      <w:pPr>
        <w:bidi/>
      </w:pPr>
      <w:r>
        <w:rPr>
          <w:rtl/>
          <w:cs/>
          <w:lang w:val="ar_AE" w:bidi="ar_AE"/>
        </w:rPr>
      </w:r>
      <w:r>
        <w:rPr>
          <w:b/>
          <w:rtl/>
          <w:cs/>
          <w:lang w:val="ar_AE" w:bidi="ar_AE"/>
        </w:rPr>
        <w:t>"ثُمَّ قَالَ الرَّبُّ لِمُوسَى"</w:t>
      </w:r>
    </w:p>
    <w:p>
      <w:pPr>
        <w:bidi/>
      </w:pPr>
      <w:r>
        <w:rPr>
          <w:rtl/>
          <w:cs/>
          <w:lang w:val="ar_AE" w:bidi="ar_AE"/>
        </w:rPr>
      </w:r>
      <w:r>
        <w:rPr>
          <w:rtl/>
          <w:cs/>
          <w:lang w:val="ar_AE" w:bidi="ar_AE"/>
        </w:rPr>
        <w:t>يبدأ هنا مشهد جديد. استخدم الشكل المناسب في لغتك لتقديم حدث جديد. هذا هو بداية تسلسل الضرية الثالثة.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16 (#2)</w:t>
      </w:r>
      <w:r>
        <w:rPr>
          <w:rtl/>
          <w:cs/>
          <w:lang w:val="ar_AE" w:bidi="ar_AE"/>
        </w:rPr>
      </w:r>
    </w:p>
    <w:p>
      <w:pPr>
        <w:bidi/>
      </w:pPr>
      <w:r>
        <w:rPr>
          <w:rtl/>
          <w:cs/>
          <w:lang w:val="ar_AE" w:bidi="ar_AE"/>
        </w:rPr>
      </w:r>
      <w:r>
        <w:rPr>
          <w:rtl/>
          <w:cs/>
          <w:lang w:val="ar_AE" w:bidi="ar_AE"/>
        </w:rPr>
        <w:t>וַ⁠יֹּ֣אמֶר יְהוָה֮ אֶל־מֹשֶׁה֒ אֱמֹר֙ אֶֽל־אַהֲרֹ֔ן</w:t>
      </w:r>
    </w:p>
    <w:p>
      <w:pPr>
        <w:bidi/>
      </w:pPr>
      <w:r>
        <w:rPr>
          <w:rtl/>
          <w:cs/>
          <w:lang w:val="ar_AE" w:bidi="ar_AE"/>
        </w:rPr>
      </w:r>
      <w:r>
        <w:rPr>
          <w:b/>
          <w:rtl/>
          <w:cs/>
          <w:lang w:val="ar_AE" w:bidi="ar_AE"/>
        </w:rPr>
        <w:t>"ثُمَّ قَالَ الرَّبُّ لِمُوسَى، قُلْ لِهَارُونَ"</w:t>
      </w:r>
    </w:p>
    <w:p>
      <w:pPr>
        <w:bidi/>
      </w:pPr>
      <w:r>
        <w:rPr>
          <w:rtl/>
          <w:cs/>
          <w:lang w:val="ar_AE" w:bidi="ar_AE"/>
        </w:rPr>
      </w:r>
      <w:r>
        <w:rPr>
          <w:rtl/>
          <w:cs/>
          <w:lang w:val="ar_AE" w:bidi="ar_AE"/>
        </w:rPr>
        <w:t>عبارة</w:t>
      </w:r>
      <w:r>
        <w:rPr>
          <w:b/>
          <w:rtl/>
          <w:cs/>
          <w:lang w:val="ar_AE" w:bidi="ar_AE"/>
        </w:rPr>
        <w:t xml:space="preserve"> قل لهارون</w:t>
      </w:r>
      <w:r>
        <w:rPr>
          <w:rtl/>
          <w:cs/>
          <w:lang w:val="ar_AE" w:bidi="ar_AE"/>
        </w:rPr>
        <w:t xml:space="preserve"> تبدأ اقتباسًا مباشرًا. قد يكون من المفيد لقرائك الإشارة إلى ذلك بوضع علامات الاقتباس من المستوى الأول أو بأي علامات ترقيم أو شكل آخر تستخدمه لغتك للإشارة إلى الاقتباس. ومع ذلك، قد يكون من المفيد ترجمة أحد الأجزاء كاقتباس غير مباشر حتى لا تضطر إلى وجود مستويين من الاقتباسات هنا. انظر إلى الترجمة الإنجليزية UST. ترجمة بديلة: "وقال الرب لموسى أن يخبر هارون"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16 (#3)</w:t>
      </w:r>
      <w:r>
        <w:rPr>
          <w:rtl/>
          <w:cs/>
          <w:lang w:val="ar_AE" w:bidi="ar_AE"/>
        </w:rPr>
      </w:r>
    </w:p>
    <w:p>
      <w:pPr>
        <w:bidi/>
      </w:pPr>
      <w:r>
        <w:rPr>
          <w:rtl/>
          <w:cs/>
          <w:lang w:val="ar_AE" w:bidi="ar_AE"/>
        </w:rPr>
      </w:r>
      <w:r>
        <w:rPr>
          <w:rtl/>
          <w:cs/>
          <w:lang w:val="ar_AE" w:bidi="ar_AE"/>
        </w:rPr>
        <w:t>נְטֵ֣ה אֶֽת־מַטְּ⁠ךָ֔ וְ⁠הַ֖ךְ</w:t>
      </w:r>
    </w:p>
    <w:p>
      <w:pPr>
        <w:bidi/>
      </w:pPr>
      <w:r>
        <w:rPr>
          <w:rtl/>
          <w:cs/>
          <w:lang w:val="ar_AE" w:bidi="ar_AE"/>
        </w:rPr>
      </w:r>
      <w:r>
        <w:rPr>
          <w:b/>
          <w:rtl/>
          <w:cs/>
          <w:lang w:val="ar_AE" w:bidi="ar_AE"/>
        </w:rPr>
        <w:t>"مُدَّ عَصَاكَ وَاضْرِبْ"</w:t>
      </w:r>
    </w:p>
    <w:p>
      <w:pPr>
        <w:bidi/>
      </w:pPr>
      <w:r>
        <w:rPr>
          <w:rtl/>
          <w:cs/>
          <w:lang w:val="ar_AE" w:bidi="ar_AE"/>
        </w:rPr>
      </w:r>
      <w:r>
        <w:rPr>
          <w:rtl/>
          <w:cs/>
          <w:lang w:val="ar_AE" w:bidi="ar_AE"/>
        </w:rPr>
        <w:t>هذا فعل أو حركة واحدة، ولكنه يوصف بالفعلين الذين يحدثان خلال هذا القسم من الضربة.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16 (#4)</w:t>
      </w:r>
      <w:r>
        <w:rPr>
          <w:rtl/>
          <w:cs/>
          <w:lang w:val="ar_AE" w:bidi="ar_AE"/>
        </w:rPr>
      </w:r>
    </w:p>
    <w:p>
      <w:pPr>
        <w:bidi/>
      </w:pPr>
      <w:r>
        <w:rPr>
          <w:rtl/>
          <w:cs/>
          <w:lang w:val="ar_AE" w:bidi="ar_AE"/>
        </w:rPr>
      </w:r>
      <w:r>
        <w:rPr>
          <w:rtl/>
          <w:cs/>
          <w:lang w:val="ar_AE" w:bidi="ar_AE"/>
        </w:rPr>
        <w:t>אֶֽת־מַטְּ⁠ךָ֔</w:t>
      </w:r>
    </w:p>
    <w:p>
      <w:pPr>
        <w:bidi/>
      </w:pPr>
      <w:r>
        <w:rPr>
          <w:rtl/>
          <w:cs/>
          <w:lang w:val="ar_AE" w:bidi="ar_AE"/>
        </w:rPr>
      </w:r>
      <w:r>
        <w:rPr>
          <w:b/>
          <w:rtl/>
          <w:cs/>
          <w:lang w:val="ar_AE" w:bidi="ar_AE"/>
        </w:rPr>
        <w:t>"مُدَّ عَصَاكَ"</w:t>
      </w:r>
    </w:p>
    <w:p>
      <w:pPr>
        <w:bidi/>
      </w:pPr>
      <w:r>
        <w:rPr>
          <w:rtl/>
          <w:cs/>
          <w:lang w:val="ar_AE" w:bidi="ar_AE"/>
        </w:rPr>
      </w:r>
      <w:r>
        <w:rPr>
          <w:rtl/>
          <w:cs/>
          <w:lang w:val="ar_AE" w:bidi="ar_AE"/>
        </w:rPr>
        <w:t>هذا يشير إلى عصا هارون. انظر الملاحظة في مقدمة إصحاح 8 بخصوص اليد والعصا.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16 (#5)</w:t>
      </w:r>
      <w:r>
        <w:rPr>
          <w:rtl/>
          <w:cs/>
          <w:lang w:val="ar_AE" w:bidi="ar_AE"/>
        </w:rPr>
      </w:r>
    </w:p>
    <w:p>
      <w:pPr>
        <w:bidi/>
      </w:pPr>
      <w:r>
        <w:rPr>
          <w:rtl/>
          <w:cs/>
          <w:lang w:val="ar_AE" w:bidi="ar_AE"/>
        </w:rPr>
      </w:r>
      <w:r>
        <w:rPr>
          <w:rtl/>
          <w:cs/>
          <w:lang w:val="ar_AE" w:bidi="ar_AE"/>
        </w:rPr>
        <w:t>לְ⁠כִנִּ֖ם</w:t>
      </w:r>
    </w:p>
    <w:p>
      <w:pPr>
        <w:bidi/>
      </w:pPr>
      <w:r>
        <w:rPr>
          <w:rtl/>
          <w:cs/>
          <w:lang w:val="ar_AE" w:bidi="ar_AE"/>
        </w:rPr>
      </w:r>
      <w:r>
        <w:rPr>
          <w:b/>
          <w:rtl/>
          <w:cs/>
          <w:lang w:val="ar_AE" w:bidi="ar_AE"/>
        </w:rPr>
        <w:t>"بَعُوض"</w:t>
      </w:r>
    </w:p>
    <w:p>
      <w:pPr>
        <w:bidi/>
      </w:pPr>
      <w:r>
        <w:rPr>
          <w:rtl/>
          <w:cs/>
          <w:lang w:val="ar_AE" w:bidi="ar_AE"/>
        </w:rPr>
      </w:r>
      <w:r>
        <w:rPr>
          <w:rtl/>
          <w:cs/>
          <w:lang w:val="ar_AE" w:bidi="ar_AE"/>
        </w:rPr>
        <w:t>نحن لا نعرف بالضبط ما تعنيه هذه الكلمة. من المحتمل أن تكون حشرة صغيرة جدًا (بحجم ذرة الغبار) وتلدغ. يجب اختيار حشرة مختلفة هنا عن تلك الموجودة في الضربة التالية (</w:t>
      </w:r>
      <w:r>
        <w:rPr>
          <w:rtl/>
          <w:cs/>
          <w:lang w:val="ar_AE" w:bidi="ar_AE"/>
        </w:rPr>
        <w:t>8:21</w:t>
      </w:r>
      <w:r>
        <w:rPr>
          <w:rtl/>
          <w:cs/>
          <w:lang w:val="ar_AE" w:bidi="ar_AE"/>
        </w:rPr>
        <w:t>-8:31).</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17 (#1)</w:t>
      </w:r>
      <w:r>
        <w:rPr>
          <w:rtl/>
          <w:cs/>
          <w:lang w:val="ar_AE" w:bidi="ar_AE"/>
        </w:rPr>
      </w:r>
    </w:p>
    <w:p>
      <w:pPr>
        <w:bidi/>
      </w:pPr>
      <w:r>
        <w:rPr>
          <w:rtl/>
          <w:cs/>
          <w:lang w:val="ar_AE" w:bidi="ar_AE"/>
        </w:rPr>
      </w:r>
      <w:r>
        <w:rPr>
          <w:rtl/>
          <w:cs/>
          <w:lang w:val="ar_AE" w:bidi="ar_AE"/>
        </w:rPr>
        <w:t>וַ⁠יֵּט֩ אַהֲרֹ֨ן אֶת־יָד֤⁠וֹ בְ⁠מַטֵּ֨⁠הוּ֙ וַ⁠יַּךְ֙ אֶת־עֲפַ֣ר הָ⁠אָ֔רֶץ</w:t>
      </w:r>
    </w:p>
    <w:p>
      <w:pPr>
        <w:bidi/>
      </w:pPr>
      <w:r>
        <w:rPr>
          <w:rtl/>
          <w:cs/>
          <w:lang w:val="ar_AE" w:bidi="ar_AE"/>
        </w:rPr>
      </w:r>
      <w:r>
        <w:rPr>
          <w:b/>
          <w:rtl/>
          <w:cs/>
          <w:lang w:val="ar_AE" w:bidi="ar_AE"/>
        </w:rPr>
        <w:t>"مُدَّ عَصَاكَ وَاضْرِبْ تُرَابَ الأَرْضِ"</w:t>
      </w:r>
    </w:p>
    <w:p>
      <w:pPr>
        <w:bidi/>
      </w:pPr>
      <w:r>
        <w:rPr>
          <w:rtl/>
          <w:cs/>
          <w:lang w:val="ar_AE" w:bidi="ar_AE"/>
        </w:rPr>
      </w:r>
      <w:r>
        <w:rPr>
          <w:rtl/>
          <w:cs/>
          <w:lang w:val="ar_AE" w:bidi="ar_AE"/>
        </w:rPr>
        <w:t xml:space="preserve">مرة أخرى، هذا فعل أو حركة واحدة، ولكنه موصوف بالفعلين، </w:t>
      </w:r>
      <w:r>
        <w:rPr>
          <w:b/>
          <w:rtl/>
          <w:cs/>
          <w:lang w:val="ar_AE" w:bidi="ar_AE"/>
        </w:rPr>
        <w:t>مُدّ</w:t>
      </w:r>
      <w:r>
        <w:rPr>
          <w:rtl/>
          <w:cs/>
          <w:lang w:val="ar_AE" w:bidi="ar_AE"/>
        </w:rPr>
        <w:t xml:space="preserve"> و</w:t>
      </w:r>
      <w:r>
        <w:rPr>
          <w:b/>
          <w:rtl/>
          <w:cs/>
          <w:lang w:val="ar_AE" w:bidi="ar_AE"/>
        </w:rPr>
        <w:t>اضرب</w:t>
      </w:r>
      <w:r>
        <w:rPr>
          <w:rtl/>
          <w:cs/>
          <w:lang w:val="ar_AE" w:bidi="ar_AE"/>
        </w:rPr>
        <w:t xml:space="preserve">، الذين يحدثان خلال هذا القسم من الضربة. انظر كيف ترجمته في </w:t>
      </w:r>
      <w:r>
        <w:rPr>
          <w:rtl/>
          <w:cs/>
          <w:lang w:val="ar_AE" w:bidi="ar_AE"/>
        </w:rPr>
        <w:t>8:16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17 (#2)</w:t>
      </w:r>
      <w:r>
        <w:rPr>
          <w:rtl/>
          <w:cs/>
          <w:lang w:val="ar_AE" w:bidi="ar_AE"/>
        </w:rPr>
      </w:r>
    </w:p>
    <w:p>
      <w:pPr>
        <w:bidi/>
      </w:pPr>
      <w:r>
        <w:rPr>
          <w:rtl/>
          <w:cs/>
          <w:lang w:val="ar_AE" w:bidi="ar_AE"/>
        </w:rPr>
      </w:r>
      <w:r>
        <w:rPr>
          <w:rtl/>
          <w:cs/>
          <w:lang w:val="ar_AE" w:bidi="ar_AE"/>
        </w:rPr>
        <w:t>אֶת־יָד֤⁠וֹ בְ⁠מַטֵּ֨⁠הוּ֙</w:t>
      </w:r>
    </w:p>
    <w:p>
      <w:pPr>
        <w:bidi/>
      </w:pPr>
      <w:r>
        <w:rPr>
          <w:rtl/>
          <w:cs/>
          <w:lang w:val="ar_AE" w:bidi="ar_AE"/>
        </w:rPr>
      </w:r>
      <w:r>
        <w:rPr>
          <w:b/>
          <w:rtl/>
          <w:cs/>
          <w:lang w:val="ar_AE" w:bidi="ar_AE"/>
        </w:rPr>
        <w:t>"يَدَهُ بِعَصَاهُ"</w:t>
      </w:r>
    </w:p>
    <w:p>
      <w:pPr>
        <w:bidi/>
      </w:pPr>
      <w:r>
        <w:rPr>
          <w:rtl/>
          <w:cs/>
          <w:lang w:val="ar_AE" w:bidi="ar_AE"/>
        </w:rPr>
      </w:r>
      <w:r>
        <w:rPr>
          <w:rtl/>
          <w:cs/>
          <w:lang w:val="ar_AE" w:bidi="ar_AE"/>
        </w:rPr>
        <w:t>راجع الملاحظة في مقدمة إصحاح 8 بخصوص اليد والعصا.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17 (#3)</w:t>
      </w:r>
      <w:r>
        <w:rPr>
          <w:rtl/>
          <w:cs/>
          <w:lang w:val="ar_AE" w:bidi="ar_AE"/>
        </w:rPr>
      </w:r>
    </w:p>
    <w:p>
      <w:pPr>
        <w:bidi/>
      </w:pPr>
      <w:r>
        <w:rPr>
          <w:rtl/>
          <w:cs/>
          <w:lang w:val="ar_AE" w:bidi="ar_AE"/>
        </w:rPr>
      </w:r>
      <w:r>
        <w:rPr>
          <w:rtl/>
          <w:cs/>
          <w:lang w:val="ar_AE" w:bidi="ar_AE"/>
        </w:rPr>
        <w:t>הַ⁠כִּנָּ֔ם &amp; כִנִּ֖ים</w:t>
      </w:r>
    </w:p>
    <w:p>
      <w:pPr>
        <w:bidi/>
      </w:pPr>
      <w:r>
        <w:rPr>
          <w:rtl/>
          <w:cs/>
          <w:lang w:val="ar_AE" w:bidi="ar_AE"/>
        </w:rPr>
      </w:r>
      <w:r>
        <w:rPr>
          <w:b/>
          <w:rtl/>
          <w:cs/>
          <w:lang w:val="ar_AE" w:bidi="ar_AE"/>
        </w:rPr>
        <w:t>"الْبَعُوضُ"</w:t>
      </w:r>
      <w:r>
        <w:rPr>
          <w:rtl/>
          <w:cs/>
          <w:lang w:val="ar_AE" w:bidi="ar_AE"/>
        </w:rPr>
        <w:t xml:space="preserve"> - </w:t>
      </w:r>
      <w:r>
        <w:rPr>
          <w:b/>
          <w:rtl/>
          <w:cs/>
          <w:lang w:val="ar_AE" w:bidi="ar_AE"/>
        </w:rPr>
        <w:t>"بَعُوضًا"</w:t>
      </w:r>
    </w:p>
    <w:p>
      <w:pPr>
        <w:bidi/>
      </w:pPr>
      <w:r>
        <w:rPr>
          <w:rtl/>
          <w:cs/>
          <w:lang w:val="ar_AE" w:bidi="ar_AE"/>
        </w:rPr>
      </w:r>
      <w:r>
        <w:rPr>
          <w:rtl/>
          <w:cs/>
          <w:lang w:val="ar_AE" w:bidi="ar_AE"/>
        </w:rPr>
        <w:t xml:space="preserve">مرة أخرى، نحن لا نعرف بالتحديد إلى ماذا يشير هذا المصطلح، لذا انظر كيف ترجمته في </w:t>
      </w:r>
      <w:r>
        <w:rPr>
          <w:rtl/>
          <w:cs/>
          <w:lang w:val="ar_AE" w:bidi="ar_AE"/>
        </w:rPr>
        <w:t>8:16</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17 (#4)</w:t>
      </w:r>
      <w:r>
        <w:rPr>
          <w:rtl/>
          <w:cs/>
          <w:lang w:val="ar_AE" w:bidi="ar_AE"/>
        </w:rPr>
      </w:r>
    </w:p>
    <w:p>
      <w:pPr>
        <w:bidi/>
      </w:pPr>
      <w:r>
        <w:rPr>
          <w:rtl/>
          <w:cs/>
          <w:lang w:val="ar_AE" w:bidi="ar_AE"/>
        </w:rPr>
      </w:r>
      <w:r>
        <w:rPr>
          <w:rtl/>
          <w:cs/>
          <w:lang w:val="ar_AE" w:bidi="ar_AE"/>
        </w:rPr>
        <w:t>בָּ⁠אָדָ֖ם</w:t>
      </w:r>
    </w:p>
    <w:p>
      <w:pPr>
        <w:bidi/>
      </w:pPr>
      <w:r>
        <w:rPr>
          <w:rtl/>
          <w:cs/>
          <w:lang w:val="ar_AE" w:bidi="ar_AE"/>
        </w:rPr>
      </w:r>
      <w:r>
        <w:rPr>
          <w:b/>
          <w:rtl/>
          <w:cs/>
          <w:lang w:val="ar_AE" w:bidi="ar_AE"/>
        </w:rPr>
        <w:t>"عَلَى النَّاسِ"</w:t>
      </w:r>
    </w:p>
    <w:p>
      <w:pPr>
        <w:bidi/>
      </w:pPr>
      <w:r>
        <w:rPr>
          <w:rtl/>
          <w:cs/>
          <w:lang w:val="ar_AE" w:bidi="ar_AE"/>
        </w:rPr>
      </w:r>
      <w:r>
        <w:rPr>
          <w:rtl/>
          <w:cs/>
          <w:lang w:val="ar_AE" w:bidi="ar_AE"/>
        </w:rPr>
        <w:t xml:space="preserve">هنا كلمة </w:t>
      </w:r>
      <w:r>
        <w:rPr>
          <w:b/>
          <w:rtl/>
          <w:cs/>
          <w:lang w:val="ar_AE" w:bidi="ar_AE"/>
        </w:rPr>
        <w:t xml:space="preserve">النَّاسِ </w:t>
      </w:r>
      <w:r>
        <w:rPr>
          <w:rtl/>
          <w:cs/>
          <w:lang w:val="ar_AE" w:bidi="ar_AE"/>
        </w:rPr>
        <w:t>تشمل النساء والأطفال. ترجمة بديلة: "الشعب" أو "البشرية" أو "البشر" انظر إلى الترجمة الإنجليزية UST.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17 (#5)</w:t>
      </w:r>
      <w:r>
        <w:rPr>
          <w:rtl/>
          <w:cs/>
          <w:lang w:val="ar_AE" w:bidi="ar_AE"/>
        </w:rPr>
      </w:r>
    </w:p>
    <w:p>
      <w:pPr>
        <w:bidi/>
      </w:pPr>
      <w:r>
        <w:rPr>
          <w:rtl/>
          <w:cs/>
          <w:lang w:val="ar_AE" w:bidi="ar_AE"/>
        </w:rPr>
      </w:r>
      <w:r>
        <w:rPr>
          <w:rtl/>
          <w:cs/>
          <w:lang w:val="ar_AE" w:bidi="ar_AE"/>
        </w:rPr>
        <w:t>כָּל־עֲפַ֥ר הָ⁠אָ֛רֶץ &amp; בְּ⁠כָל־אֶ֥רֶץ מִצְרָֽיִם</w:t>
      </w:r>
    </w:p>
    <w:p>
      <w:pPr>
        <w:bidi/>
      </w:pPr>
      <w:r>
        <w:rPr>
          <w:rtl/>
          <w:cs/>
          <w:lang w:val="ar_AE" w:bidi="ar_AE"/>
        </w:rPr>
      </w:r>
      <w:r>
        <w:rPr>
          <w:b/>
          <w:rtl/>
          <w:cs/>
          <w:lang w:val="ar_AE" w:bidi="ar_AE"/>
        </w:rPr>
        <w:t>"كُلُّ تُرَابِ الأَرْضِ"</w:t>
      </w:r>
      <w:r>
        <w:rPr>
          <w:rtl/>
          <w:cs/>
          <w:lang w:val="ar_AE" w:bidi="ar_AE"/>
        </w:rPr>
        <w:t xml:space="preserve"> - </w:t>
      </w:r>
      <w:r>
        <w:rPr>
          <w:b/>
          <w:rtl/>
          <w:cs/>
          <w:lang w:val="ar_AE" w:bidi="ar_AE"/>
        </w:rPr>
        <w:t>"فِي جَمِيعِ أَرْضِ مِصْرَ"</w:t>
      </w:r>
    </w:p>
    <w:p>
      <w:pPr>
        <w:bidi/>
      </w:pPr>
      <w:r>
        <w:rPr>
          <w:rtl/>
          <w:cs/>
          <w:lang w:val="ar_AE" w:bidi="ar_AE"/>
        </w:rPr>
      </w:r>
      <w:r>
        <w:rPr>
          <w:rtl/>
          <w:cs/>
          <w:lang w:val="ar_AE" w:bidi="ar_AE"/>
        </w:rPr>
        <w:t xml:space="preserve">يُستخدم هذا التصريح الاستثنائي مع التكرار </w:t>
      </w:r>
      <w:r>
        <w:rPr>
          <w:b/>
          <w:rtl/>
          <w:cs/>
          <w:lang w:val="ar_AE" w:bidi="ar_AE"/>
        </w:rPr>
        <w:t>كُلّ</w:t>
      </w:r>
      <w:r>
        <w:rPr>
          <w:rtl/>
          <w:cs/>
          <w:lang w:val="ar_AE" w:bidi="ar_AE"/>
        </w:rPr>
        <w:t xml:space="preserve"> للتأكيد على مدى وشدة الضربة. إذا كان هذا غير مناسب في لغتك، فاستخدم طريقة مناسبة للتعبير عن ذلك.</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18 (#1)</w:t>
      </w:r>
      <w:r>
        <w:rPr>
          <w:rtl/>
          <w:cs/>
          <w:lang w:val="ar_AE" w:bidi="ar_AE"/>
        </w:rPr>
      </w:r>
    </w:p>
    <w:p>
      <w:pPr>
        <w:bidi/>
      </w:pPr>
      <w:r>
        <w:rPr>
          <w:rtl/>
          <w:cs/>
          <w:lang w:val="ar_AE" w:bidi="ar_AE"/>
        </w:rPr>
      </w:r>
      <w:r>
        <w:rPr>
          <w:rtl/>
          <w:cs/>
          <w:lang w:val="ar_AE" w:bidi="ar_AE"/>
        </w:rPr>
        <w:t>הַ⁠חַרְטֻמִּ֧ים בְּ⁠לָטֵי⁠הֶ֛ם</w:t>
      </w:r>
    </w:p>
    <w:p>
      <w:pPr>
        <w:bidi/>
      </w:pPr>
      <w:r>
        <w:rPr>
          <w:rtl/>
          <w:cs/>
          <w:lang w:val="ar_AE" w:bidi="ar_AE"/>
        </w:rPr>
      </w:r>
      <w:r>
        <w:rPr>
          <w:b/>
          <w:rtl/>
          <w:cs/>
          <w:lang w:val="ar_AE" w:bidi="ar_AE"/>
        </w:rPr>
        <w:t>"الْعَرَّافُونَ"</w:t>
      </w:r>
      <w:r>
        <w:rPr>
          <w:rtl/>
          <w:cs/>
          <w:lang w:val="ar_AE" w:bidi="ar_AE"/>
        </w:rPr>
        <w:t xml:space="preserve"> - </w:t>
      </w:r>
      <w:r>
        <w:rPr>
          <w:b/>
          <w:rtl/>
          <w:cs/>
          <w:lang w:val="ar_AE" w:bidi="ar_AE"/>
        </w:rPr>
        <w:t>"بسحرهم"</w:t>
      </w:r>
    </w:p>
    <w:p>
      <w:pPr>
        <w:bidi/>
      </w:pPr>
      <w:r>
        <w:rPr>
          <w:rtl/>
          <w:cs/>
          <w:lang w:val="ar_AE" w:bidi="ar_AE"/>
        </w:rPr>
      </w:r>
      <w:r>
        <w:rPr>
          <w:rtl/>
          <w:cs/>
          <w:lang w:val="ar_AE" w:bidi="ar_AE"/>
        </w:rPr>
        <w:t xml:space="preserve">انظر كيف ترجمت هذه في </w:t>
      </w:r>
      <w:r>
        <w:rPr>
          <w:rtl/>
          <w:cs/>
          <w:lang w:val="ar_AE" w:bidi="ar_AE"/>
        </w:rPr>
        <w:t>7:11</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18 (#2)</w:t>
      </w:r>
      <w:r>
        <w:rPr>
          <w:rtl/>
          <w:cs/>
          <w:lang w:val="ar_AE" w:bidi="ar_AE"/>
        </w:rPr>
      </w:r>
    </w:p>
    <w:p>
      <w:pPr>
        <w:bidi/>
      </w:pPr>
      <w:r>
        <w:rPr>
          <w:rtl/>
          <w:cs/>
          <w:lang w:val="ar_AE" w:bidi="ar_AE"/>
        </w:rPr>
      </w:r>
      <w:r>
        <w:rPr>
          <w:rtl/>
          <w:cs/>
          <w:lang w:val="ar_AE" w:bidi="ar_AE"/>
        </w:rPr>
        <w:t>אֶת־הַ⁠כִּנִּ֖ים &amp; הַ⁠כִּנָּ֔ם</w:t>
      </w:r>
    </w:p>
    <w:p>
      <w:pPr>
        <w:bidi/>
      </w:pPr>
      <w:r>
        <w:rPr>
          <w:rtl/>
          <w:cs/>
          <w:lang w:val="ar_AE" w:bidi="ar_AE"/>
        </w:rPr>
      </w:r>
      <w:r>
        <w:rPr>
          <w:b/>
          <w:rtl/>
          <w:cs/>
          <w:lang w:val="ar_AE" w:bidi="ar_AE"/>
        </w:rPr>
        <w:t>"الْبَعُوض،"</w:t>
      </w:r>
      <w:r>
        <w:rPr>
          <w:rtl/>
          <w:cs/>
          <w:lang w:val="ar_AE" w:bidi="ar_AE"/>
        </w:rPr>
        <w:t xml:space="preserve"> - </w:t>
      </w:r>
      <w:r>
        <w:rPr>
          <w:b/>
          <w:rtl/>
          <w:cs/>
          <w:lang w:val="ar_AE" w:bidi="ar_AE"/>
        </w:rPr>
        <w:t>"الْبَعُوض"</w:t>
      </w:r>
    </w:p>
    <w:p>
      <w:pPr>
        <w:bidi/>
      </w:pPr>
      <w:r>
        <w:rPr>
          <w:rtl/>
          <w:cs/>
          <w:lang w:val="ar_AE" w:bidi="ar_AE"/>
        </w:rPr>
      </w:r>
      <w:r>
        <w:rPr>
          <w:rtl/>
          <w:cs/>
          <w:lang w:val="ar_AE" w:bidi="ar_AE"/>
        </w:rPr>
        <w:t xml:space="preserve">انظر كيف ترجمت هذا المصطلح في </w:t>
      </w:r>
      <w:r>
        <w:rPr>
          <w:rtl/>
          <w:cs/>
          <w:lang w:val="ar_AE" w:bidi="ar_AE"/>
        </w:rPr>
        <w:t>8:16</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18 (#3)</w:t>
      </w:r>
      <w:r>
        <w:rPr>
          <w:rtl/>
          <w:cs/>
          <w:lang w:val="ar_AE" w:bidi="ar_AE"/>
        </w:rPr>
      </w:r>
    </w:p>
    <w:p>
      <w:pPr>
        <w:bidi/>
      </w:pPr>
      <w:r>
        <w:rPr>
          <w:rtl/>
          <w:cs/>
          <w:lang w:val="ar_AE" w:bidi="ar_AE"/>
        </w:rPr>
      </w:r>
      <w:r>
        <w:rPr>
          <w:rtl/>
          <w:cs/>
          <w:lang w:val="ar_AE" w:bidi="ar_AE"/>
        </w:rPr>
        <w:t>בָּ⁠אָדָ֖ם</w:t>
      </w:r>
    </w:p>
    <w:p>
      <w:pPr>
        <w:bidi/>
      </w:pPr>
      <w:r>
        <w:rPr>
          <w:rtl/>
          <w:cs/>
          <w:lang w:val="ar_AE" w:bidi="ar_AE"/>
        </w:rPr>
      </w:r>
      <w:r>
        <w:rPr>
          <w:b/>
          <w:rtl/>
          <w:cs/>
          <w:lang w:val="ar_AE" w:bidi="ar_AE"/>
        </w:rPr>
        <w:t>"عَلَى النَّاسِ"</w:t>
      </w:r>
    </w:p>
    <w:p>
      <w:pPr>
        <w:bidi/>
      </w:pPr>
      <w:r>
        <w:rPr>
          <w:rtl/>
          <w:cs/>
          <w:lang w:val="ar_AE" w:bidi="ar_AE"/>
        </w:rPr>
      </w:r>
      <w:r>
        <w:rPr>
          <w:rtl/>
          <w:cs/>
          <w:lang w:val="ar_AE" w:bidi="ar_AE"/>
        </w:rPr>
        <w:t xml:space="preserve">هنا كلمة </w:t>
      </w:r>
      <w:r>
        <w:rPr>
          <w:b/>
          <w:rtl/>
          <w:cs/>
          <w:lang w:val="ar_AE" w:bidi="ar_AE"/>
        </w:rPr>
        <w:t xml:space="preserve">النَّاسِ </w:t>
      </w:r>
      <w:r>
        <w:rPr>
          <w:rtl/>
          <w:cs/>
          <w:lang w:val="ar_AE" w:bidi="ar_AE"/>
        </w:rPr>
        <w:t>تشمل النساء والأطفال. ترجمة بديلة: "الشعب" أو "البشرية" أو "البشر" انظر ترجمة UST.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19 (#1)</w:t>
      </w:r>
      <w:r>
        <w:rPr>
          <w:rtl/>
          <w:cs/>
          <w:lang w:val="ar_AE" w:bidi="ar_AE"/>
        </w:rPr>
      </w:r>
    </w:p>
    <w:p>
      <w:pPr>
        <w:bidi/>
      </w:pPr>
      <w:r>
        <w:rPr>
          <w:rtl/>
          <w:cs/>
          <w:lang w:val="ar_AE" w:bidi="ar_AE"/>
        </w:rPr>
      </w:r>
      <w:r>
        <w:rPr>
          <w:rtl/>
          <w:cs/>
          <w:lang w:val="ar_AE" w:bidi="ar_AE"/>
        </w:rPr>
        <w:t>הַֽ⁠חַרְטֻמִּים֙</w:t>
      </w:r>
    </w:p>
    <w:p>
      <w:pPr>
        <w:bidi/>
      </w:pPr>
      <w:r>
        <w:rPr>
          <w:rtl/>
          <w:cs/>
          <w:lang w:val="ar_AE" w:bidi="ar_AE"/>
        </w:rPr>
      </w:r>
      <w:r>
        <w:rPr>
          <w:b/>
          <w:rtl/>
          <w:cs/>
          <w:lang w:val="ar_AE" w:bidi="ar_AE"/>
        </w:rPr>
        <w:t>"الْعَرَّافُونَ"</w:t>
      </w:r>
    </w:p>
    <w:p>
      <w:pPr>
        <w:bidi/>
      </w:pPr>
      <w:r>
        <w:rPr>
          <w:rtl/>
          <w:cs/>
          <w:lang w:val="ar_AE" w:bidi="ar_AE"/>
        </w:rPr>
      </w:r>
      <w:r>
        <w:rPr>
          <w:rtl/>
          <w:cs/>
          <w:lang w:val="ar_AE" w:bidi="ar_AE"/>
        </w:rPr>
        <w:t xml:space="preserve">انظر كيف ترجمت هذا المصطلح في </w:t>
      </w:r>
      <w:r>
        <w:rPr>
          <w:rtl/>
          <w:cs/>
          <w:lang w:val="ar_AE" w:bidi="ar_AE"/>
        </w:rPr>
        <w:t>7:11</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19 (#2)</w:t>
      </w:r>
      <w:r>
        <w:rPr>
          <w:rtl/>
          <w:cs/>
          <w:lang w:val="ar_AE" w:bidi="ar_AE"/>
        </w:rPr>
      </w:r>
    </w:p>
    <w:p>
      <w:pPr>
        <w:bidi/>
      </w:pPr>
      <w:r>
        <w:rPr>
          <w:rtl/>
          <w:cs/>
          <w:lang w:val="ar_AE" w:bidi="ar_AE"/>
        </w:rPr>
      </w:r>
      <w:r>
        <w:rPr>
          <w:rtl/>
          <w:cs/>
          <w:lang w:val="ar_AE" w:bidi="ar_AE"/>
        </w:rPr>
        <w:t>אֶצְבַּ֥ע אֱלֹהִ֖ים הִ֑וא</w:t>
      </w:r>
    </w:p>
    <w:p>
      <w:pPr>
        <w:bidi/>
      </w:pPr>
      <w:r>
        <w:rPr>
          <w:rtl/>
          <w:cs/>
          <w:lang w:val="ar_AE" w:bidi="ar_AE"/>
        </w:rPr>
      </w:r>
      <w:r>
        <w:rPr>
          <w:b/>
          <w:rtl/>
          <w:cs/>
          <w:lang w:val="ar_AE" w:bidi="ar_AE"/>
        </w:rPr>
        <w:t>"هذَا إِصْبَعُ اللهِ"</w:t>
      </w:r>
    </w:p>
    <w:p>
      <w:pPr>
        <w:bidi/>
      </w:pPr>
      <w:r>
        <w:rPr>
          <w:rtl/>
          <w:cs/>
          <w:lang w:val="ar_AE" w:bidi="ar_AE"/>
        </w:rPr>
      </w:r>
      <w:r>
        <w:rPr>
          <w:rtl/>
          <w:cs/>
          <w:lang w:val="ar_AE" w:bidi="ar_AE"/>
        </w:rPr>
        <w:t>كلمات "إصبع الله" تمثل قوة الله. إذا كان ذلك مفيدًا في لغتك، فيمكنك ترجمة المعنى بوضوح. ترجمة بديلة: "هذا هو العمل القوي لله"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19 (#3)</w:t>
      </w:r>
      <w:r>
        <w:rPr>
          <w:rtl/>
          <w:cs/>
          <w:lang w:val="ar_AE" w:bidi="ar_AE"/>
        </w:rPr>
      </w:r>
    </w:p>
    <w:p>
      <w:pPr>
        <w:bidi/>
      </w:pPr>
      <w:r>
        <w:rPr>
          <w:rtl/>
          <w:cs/>
          <w:lang w:val="ar_AE" w:bidi="ar_AE"/>
        </w:rPr>
      </w:r>
      <w:r>
        <w:rPr>
          <w:rtl/>
          <w:cs/>
          <w:lang w:val="ar_AE" w:bidi="ar_AE"/>
        </w:rPr>
        <w:t>וַ⁠יֶּחֱזַ֤ק לֵב־פַּרְעֹה֙</w:t>
      </w:r>
    </w:p>
    <w:p>
      <w:pPr>
        <w:bidi/>
      </w:pPr>
      <w:r>
        <w:rPr>
          <w:rtl/>
          <w:cs/>
          <w:lang w:val="ar_AE" w:bidi="ar_AE"/>
        </w:rPr>
      </w:r>
      <w:r>
        <w:rPr>
          <w:b/>
          <w:rtl/>
          <w:cs/>
          <w:lang w:val="ar_AE" w:bidi="ar_AE"/>
        </w:rPr>
        <w:t>"وَلكِنِ اشْتَدَّ قَلْبُ فِرْعَوْنَ فَلَمْ يَسْمَعْ لَهُمِا"</w:t>
      </w:r>
    </w:p>
    <w:p>
      <w:pPr>
        <w:bidi/>
      </w:pPr>
      <w:r>
        <w:rPr>
          <w:rtl/>
          <w:cs/>
          <w:lang w:val="ar_AE" w:bidi="ar_AE"/>
        </w:rPr>
      </w:r>
      <w:r>
        <w:rPr>
          <w:rtl/>
          <w:cs/>
          <w:lang w:val="ar_AE" w:bidi="ar_AE"/>
        </w:rPr>
        <w:t xml:space="preserve">يتم التحدث عن موقف فرعون العنيد كما لو أن </w:t>
      </w:r>
      <w:r>
        <w:rPr>
          <w:b/>
          <w:rtl/>
          <w:cs/>
          <w:lang w:val="ar_AE" w:bidi="ar_AE"/>
        </w:rPr>
        <w:t>قلبه</w:t>
      </w:r>
      <w:r>
        <w:rPr>
          <w:rtl/>
          <w:cs/>
          <w:lang w:val="ar_AE" w:bidi="ar_AE"/>
        </w:rPr>
        <w:t xml:space="preserve"> كان </w:t>
      </w:r>
      <w:r>
        <w:rPr>
          <w:b/>
          <w:rtl/>
          <w:cs/>
          <w:lang w:val="ar_AE" w:bidi="ar_AE"/>
        </w:rPr>
        <w:t>قويًا</w:t>
      </w:r>
      <w:r>
        <w:rPr>
          <w:rtl/>
          <w:cs/>
          <w:lang w:val="ar_AE" w:bidi="ar_AE"/>
        </w:rPr>
        <w:t xml:space="preserve">.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فكر في استخدام العضو الذي تستخدمه ثقافتك لهذه الصورة. انظر كيف ترجمت هذا في </w:t>
      </w:r>
      <w:r>
        <w:rPr>
          <w:rtl/>
          <w:cs/>
          <w:lang w:val="ar_AE" w:bidi="ar_AE"/>
        </w:rPr>
        <w:t>خروج 7:13</w:t>
      </w:r>
      <w:r>
        <w:rPr>
          <w:rtl/>
          <w:cs/>
          <w:lang w:val="ar_AE" w:bidi="ar_AE"/>
        </w:rPr>
        <w:t>. هذا بيان محايد (لا يقول إن أحدًا تسبب في عناده كما يفعل الكثيرون في هذا الجزء من السرد). ترجمة بديلة: "كان فرعون لا يزال متعنِّتًا"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19 (#4)</w:t>
      </w:r>
      <w:r>
        <w:rPr>
          <w:rtl/>
          <w:cs/>
          <w:lang w:val="ar_AE" w:bidi="ar_AE"/>
        </w:rPr>
      </w:r>
    </w:p>
    <w:p>
      <w:pPr>
        <w:bidi/>
      </w:pPr>
      <w:r>
        <w:rPr>
          <w:rtl/>
          <w:cs/>
          <w:lang w:val="ar_AE" w:bidi="ar_AE"/>
        </w:rPr>
      </w:r>
      <w:r>
        <w:rPr>
          <w:rtl/>
          <w:cs/>
          <w:lang w:val="ar_AE" w:bidi="ar_AE"/>
        </w:rPr>
        <w:t>אֲלֵ⁠הֶ֔ם</w:t>
      </w:r>
    </w:p>
    <w:p>
      <w:pPr>
        <w:bidi/>
      </w:pPr>
      <w:r>
        <w:rPr>
          <w:rtl/>
          <w:cs/>
          <w:lang w:val="ar_AE" w:bidi="ar_AE"/>
        </w:rPr>
      </w:r>
      <w:r>
        <w:rPr>
          <w:b/>
          <w:rtl/>
          <w:cs/>
          <w:lang w:val="ar_AE" w:bidi="ar_AE"/>
        </w:rPr>
        <w:t>"لَهُمِا"</w:t>
      </w:r>
    </w:p>
    <w:p>
      <w:pPr>
        <w:bidi/>
      </w:pPr>
      <w:r>
        <w:rPr>
          <w:rtl/>
          <w:cs/>
          <w:lang w:val="ar_AE" w:bidi="ar_AE"/>
        </w:rPr>
      </w:r>
      <w:r>
        <w:rPr>
          <w:rtl/>
          <w:cs/>
          <w:lang w:val="ar_AE" w:bidi="ar_AE"/>
        </w:rPr>
        <w:t xml:space="preserve">هنا، </w:t>
      </w:r>
      <w:r>
        <w:rPr>
          <w:b/>
          <w:rtl/>
          <w:cs/>
          <w:lang w:val="ar_AE" w:bidi="ar_AE"/>
        </w:rPr>
        <w:t xml:space="preserve">هم </w:t>
      </w:r>
      <w:r>
        <w:rPr>
          <w:rtl/>
          <w:cs/>
          <w:lang w:val="ar_AE" w:bidi="ar_AE"/>
        </w:rPr>
        <w:t xml:space="preserve">أو </w:t>
      </w:r>
      <w:r>
        <w:rPr>
          <w:b/>
          <w:rtl/>
          <w:cs/>
          <w:lang w:val="ar_AE" w:bidi="ar_AE"/>
        </w:rPr>
        <w:t>هما</w:t>
      </w:r>
      <w:r>
        <w:rPr>
          <w:rtl/>
          <w:cs/>
          <w:lang w:val="ar_AE" w:bidi="ar_AE"/>
        </w:rPr>
        <w:t xml:space="preserve"> قد يشير إلى السحرة أو إلى هارون وموسى. ترجمة بديلة: "إلى تحذير السحرة"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19 (#5)</w:t>
      </w:r>
      <w:r>
        <w:rPr>
          <w:rtl/>
          <w:cs/>
          <w:lang w:val="ar_AE" w:bidi="ar_AE"/>
        </w:rPr>
      </w:r>
    </w:p>
    <w:p>
      <w:pPr>
        <w:bidi/>
      </w:pPr>
      <w:r>
        <w:rPr>
          <w:rtl/>
          <w:cs/>
          <w:lang w:val="ar_AE" w:bidi="ar_AE"/>
        </w:rPr>
      </w:r>
      <w:r>
        <w:rPr>
          <w:rtl/>
          <w:cs/>
          <w:lang w:val="ar_AE" w:bidi="ar_AE"/>
        </w:rPr>
        <w:t>כַּ⁠אֲשֶׁ֖ר דִּבֶּ֥ר יְהוָֽה</w:t>
      </w:r>
    </w:p>
    <w:p>
      <w:pPr>
        <w:bidi/>
      </w:pPr>
      <w:r>
        <w:rPr>
          <w:rtl/>
          <w:cs/>
          <w:lang w:val="ar_AE" w:bidi="ar_AE"/>
        </w:rPr>
      </w:r>
      <w:r>
        <w:rPr>
          <w:b/>
          <w:rtl/>
          <w:cs/>
          <w:lang w:val="ar_AE" w:bidi="ar_AE"/>
        </w:rPr>
        <w:t>"كَمَا تَكَلَّمَ الرَّبُّ"</w:t>
      </w:r>
    </w:p>
    <w:p>
      <w:pPr>
        <w:bidi/>
      </w:pPr>
      <w:r>
        <w:rPr>
          <w:rtl/>
          <w:cs/>
          <w:lang w:val="ar_AE" w:bidi="ar_AE"/>
        </w:rPr>
      </w:r>
      <w:r>
        <w:rPr>
          <w:rtl/>
          <w:cs/>
          <w:lang w:val="ar_AE" w:bidi="ar_AE"/>
        </w:rPr>
        <w:t>بعض اللغات ستحتاج إلى وضع هذا قبل الحدث الذي تنبأ به الرب يهوه، كما هو الحال في الترجمة الإنجليزية UST.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20 (#1)</w:t>
      </w:r>
      <w:r>
        <w:rPr>
          <w:rtl/>
          <w:cs/>
          <w:lang w:val="ar_AE" w:bidi="ar_AE"/>
        </w:rPr>
      </w:r>
    </w:p>
    <w:p>
      <w:pPr>
        <w:bidi/>
      </w:pPr>
      <w:r>
        <w:rPr>
          <w:rtl/>
          <w:cs/>
          <w:lang w:val="ar_AE" w:bidi="ar_AE"/>
        </w:rPr>
      </w:r>
      <w:r>
        <w:rPr>
          <w:rtl/>
          <w:cs/>
          <w:lang w:val="ar_AE" w:bidi="ar_AE"/>
        </w:rPr>
        <w:t>וְ⁠הִתְיַצֵּב֙ לִ⁠פְנֵ֣י פַרְעֹ֔ה</w:t>
      </w:r>
    </w:p>
    <w:p>
      <w:pPr>
        <w:bidi/>
      </w:pPr>
      <w:r>
        <w:rPr>
          <w:rtl/>
          <w:cs/>
          <w:lang w:val="ar_AE" w:bidi="ar_AE"/>
        </w:rPr>
      </w:r>
      <w:r>
        <w:rPr>
          <w:b/>
          <w:rtl/>
          <w:cs/>
          <w:lang w:val="ar_AE" w:bidi="ar_AE"/>
        </w:rPr>
        <w:t>"وَقِفْ أَمَامَ فِرْعَوْنَ"</w:t>
      </w:r>
    </w:p>
    <w:p>
      <w:pPr>
        <w:bidi/>
      </w:pPr>
      <w:r>
        <w:rPr>
          <w:rtl/>
          <w:cs/>
          <w:lang w:val="ar_AE" w:bidi="ar_AE"/>
        </w:rPr>
      </w:r>
      <w:r>
        <w:rPr>
          <w:rtl/>
          <w:cs/>
          <w:lang w:val="ar_AE" w:bidi="ar_AE"/>
        </w:rPr>
        <w:t>الترجمة البديلة: "أظهر نفسك لفرعون"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20 (#2)</w:t>
      </w:r>
      <w:r>
        <w:rPr>
          <w:rtl/>
          <w:cs/>
          <w:lang w:val="ar_AE" w:bidi="ar_AE"/>
        </w:rPr>
      </w:r>
    </w:p>
    <w:p>
      <w:pPr>
        <w:bidi/>
      </w:pPr>
      <w:r>
        <w:rPr>
          <w:rtl/>
          <w:cs/>
          <w:lang w:val="ar_AE" w:bidi="ar_AE"/>
        </w:rPr>
      </w:r>
      <w:r>
        <w:rPr>
          <w:rtl/>
          <w:cs/>
          <w:lang w:val="ar_AE" w:bidi="ar_AE"/>
        </w:rPr>
        <w:t>וַ⁠יֹּ֨אמֶר יְהוָ֜ה</w:t>
      </w:r>
    </w:p>
    <w:p>
      <w:pPr>
        <w:bidi/>
      </w:pPr>
      <w:r>
        <w:rPr>
          <w:rtl/>
          <w:cs/>
          <w:lang w:val="ar_AE" w:bidi="ar_AE"/>
        </w:rPr>
      </w:r>
      <w:r>
        <w:rPr>
          <w:b/>
          <w:rtl/>
          <w:cs/>
          <w:lang w:val="ar_AE" w:bidi="ar_AE"/>
        </w:rPr>
        <w:t>"ثُمَّ قَالَ الرَّبُّ"</w:t>
      </w:r>
    </w:p>
    <w:p>
      <w:pPr>
        <w:bidi/>
      </w:pPr>
      <w:r>
        <w:rPr>
          <w:rtl/>
          <w:cs/>
          <w:lang w:val="ar_AE" w:bidi="ar_AE"/>
        </w:rPr>
      </w:r>
      <w:r>
        <w:rPr>
          <w:rtl/>
          <w:cs/>
          <w:lang w:val="ar_AE" w:bidi="ar_AE"/>
        </w:rPr>
        <w:t>يبدأ هنا مشهد جديد. استخدم الشكل المناسب في لغتك لتقديم حدث جديد. هذا هو بداية تسلسل الضربة الرابعة.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20 (#3)</w:t>
      </w:r>
      <w:r>
        <w:rPr>
          <w:rtl/>
          <w:cs/>
          <w:lang w:val="ar_AE" w:bidi="ar_AE"/>
        </w:rPr>
      </w:r>
    </w:p>
    <w:p>
      <w:pPr>
        <w:bidi/>
      </w:pPr>
      <w:r>
        <w:rPr>
          <w:rtl/>
          <w:cs/>
          <w:lang w:val="ar_AE" w:bidi="ar_AE"/>
        </w:rPr>
      </w:r>
      <w:r>
        <w:rPr>
          <w:rtl/>
          <w:cs/>
          <w:lang w:val="ar_AE" w:bidi="ar_AE"/>
        </w:rPr>
        <w:t>לִ⁠פְנֵ֣י פַרְעֹ֔ה</w:t>
      </w:r>
    </w:p>
    <w:p>
      <w:pPr>
        <w:bidi/>
      </w:pPr>
      <w:r>
        <w:rPr>
          <w:rtl/>
          <w:cs/>
          <w:lang w:val="ar_AE" w:bidi="ar_AE"/>
        </w:rPr>
      </w:r>
      <w:r>
        <w:rPr>
          <w:b/>
          <w:rtl/>
          <w:cs/>
          <w:lang w:val="ar_AE" w:bidi="ar_AE"/>
        </w:rPr>
        <w:t>"وَقِفْ أَمَامَ (وجه) فِرْعَوْنَ"</w:t>
      </w:r>
    </w:p>
    <w:p>
      <w:pPr>
        <w:bidi/>
      </w:pPr>
      <w:r>
        <w:rPr>
          <w:rtl/>
          <w:cs/>
          <w:lang w:val="ar_AE" w:bidi="ar_AE"/>
        </w:rPr>
      </w:r>
      <w:r>
        <w:rPr>
          <w:rtl/>
          <w:cs/>
          <w:lang w:val="ar_AE" w:bidi="ar_AE"/>
        </w:rPr>
        <w:t xml:space="preserve">هنا، كلمة </w:t>
      </w:r>
      <w:r>
        <w:rPr>
          <w:b/>
          <w:rtl/>
          <w:cs/>
          <w:lang w:val="ar_AE" w:bidi="ar_AE"/>
        </w:rPr>
        <w:t>الوجه</w:t>
      </w:r>
      <w:r>
        <w:rPr>
          <w:rtl/>
          <w:cs/>
          <w:lang w:val="ar_AE" w:bidi="ar_AE"/>
        </w:rPr>
        <w:t xml:space="preserve"> تعني محضر الشخص.</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20 (#4)</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"هكَذَا"</w:t>
      </w:r>
    </w:p>
    <w:p>
      <w:pPr>
        <w:bidi/>
      </w:pPr>
      <w:r>
        <w:rPr>
          <w:rtl/>
          <w:cs/>
          <w:lang w:val="ar_AE" w:bidi="ar_AE"/>
        </w:rPr>
      </w:r>
      <w:r>
        <w:rPr>
          <w:b/>
          <w:rtl/>
          <w:cs/>
          <w:lang w:val="ar_AE" w:bidi="ar_AE"/>
        </w:rPr>
        <w:t xml:space="preserve">هكَذَا </w:t>
      </w:r>
      <w:r>
        <w:rPr>
          <w:rtl/>
          <w:cs/>
          <w:lang w:val="ar_AE" w:bidi="ar_AE"/>
        </w:rPr>
        <w:t>تُستخدم لجذب الانتباه إلى المعلومات المهمة التي تأتي بعد ذلك. في بعض اللغات وأنماط الترجمة، سيكون من المنطقي حذفها، كما في ترجمة UST. ترجمة بديلة: "استمع بعناية"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20 (#5)</w:t>
      </w:r>
      <w:r>
        <w:rPr>
          <w:rtl/>
          <w:cs/>
          <w:lang w:val="ar_AE" w:bidi="ar_AE"/>
        </w:rPr>
      </w:r>
    </w:p>
    <w:p>
      <w:pPr>
        <w:bidi/>
      </w:pPr>
      <w:r>
        <w:rPr>
          <w:rtl/>
          <w:cs/>
          <w:lang w:val="ar_AE" w:bidi="ar_AE"/>
        </w:rPr>
      </w:r>
      <w:r>
        <w:rPr>
          <w:rtl/>
          <w:cs/>
          <w:lang w:val="ar_AE" w:bidi="ar_AE"/>
        </w:rPr>
        <w:t>כֹּ֚ה אָמַ֣ר יְהוָ֔ה</w:t>
      </w:r>
    </w:p>
    <w:p>
      <w:pPr>
        <w:bidi/>
      </w:pPr>
      <w:r>
        <w:rPr>
          <w:rtl/>
          <w:cs/>
          <w:lang w:val="ar_AE" w:bidi="ar_AE"/>
        </w:rPr>
      </w:r>
      <w:r>
        <w:rPr>
          <w:b/>
          <w:rtl/>
          <w:cs/>
          <w:lang w:val="ar_AE" w:bidi="ar_AE"/>
        </w:rPr>
        <w:t>"هكَذَا يَقُولُ الرَّبُّ"</w:t>
      </w:r>
    </w:p>
    <w:p>
      <w:pPr>
        <w:bidi/>
      </w:pPr>
      <w:r>
        <w:rPr>
          <w:rtl/>
          <w:cs/>
          <w:lang w:val="ar_AE" w:bidi="ar_AE"/>
        </w:rPr>
      </w:r>
      <w:r>
        <w:rPr>
          <w:rtl/>
          <w:cs/>
          <w:lang w:val="ar_AE" w:bidi="ar_AE"/>
        </w:rPr>
        <w:t xml:space="preserve">تبدأ هذه العبارة اقتباسًا مباشرًا يستمر حتى نهاية </w:t>
      </w:r>
      <w:r>
        <w:rPr>
          <w:rtl/>
          <w:cs/>
          <w:lang w:val="ar_AE" w:bidi="ar_AE"/>
        </w:rPr>
        <w:t>8:23</w:t>
      </w:r>
      <w:r>
        <w:rPr>
          <w:rtl/>
          <w:cs/>
          <w:lang w:val="ar_AE" w:bidi="ar_AE"/>
        </w:rPr>
        <w:t>. قد يكون من المفيد لقرائك الإشارة إلى ذلك بعلامة اقتباس من المستوى الأول أو بأي علامات ترقيم أو أشكال أخرى تستخدمها لغتك للإشارة إلى بداية الاقتباس. ومع ذلك، يمكنك أيضًا التفكير في جعل الجزء الافتتاحي اقتباسًا غير مباشر حتى لا يكون لديك اقتباس داخل اقتباس للآيات التالية. ترجمة بديلة: "يقول الرب"</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20 (#6)</w:t>
      </w:r>
      <w:r>
        <w:rPr>
          <w:rtl/>
          <w:cs/>
          <w:lang w:val="ar_AE" w:bidi="ar_AE"/>
        </w:rPr>
      </w:r>
    </w:p>
    <w:p>
      <w:pPr>
        <w:bidi/>
      </w:pPr>
      <w:r>
        <w:rPr>
          <w:rtl/>
          <w:cs/>
          <w:lang w:val="ar_AE" w:bidi="ar_AE"/>
        </w:rPr>
      </w:r>
      <w:r>
        <w:rPr>
          <w:rtl/>
          <w:cs/>
          <w:lang w:val="ar_AE" w:bidi="ar_AE"/>
        </w:rPr>
        <w:t>כֹּ֚ה אָמַ֣ר יְהוָ֔ה</w:t>
      </w:r>
    </w:p>
    <w:p>
      <w:pPr>
        <w:bidi/>
      </w:pPr>
      <w:r>
        <w:rPr>
          <w:rtl/>
          <w:cs/>
          <w:lang w:val="ar_AE" w:bidi="ar_AE"/>
        </w:rPr>
      </w:r>
      <w:r>
        <w:rPr>
          <w:b/>
          <w:rtl/>
          <w:cs/>
          <w:lang w:val="ar_AE" w:bidi="ar_AE"/>
        </w:rPr>
        <w:t>"هكَذَا يَقُولُ الرَّبُّ"</w:t>
      </w:r>
    </w:p>
    <w:p>
      <w:pPr>
        <w:bidi/>
      </w:pPr>
      <w:r>
        <w:rPr>
          <w:rtl/>
          <w:cs/>
          <w:lang w:val="ar_AE" w:bidi="ar_AE"/>
        </w:rPr>
      </w:r>
      <w:r>
        <w:rPr>
          <w:rtl/>
          <w:cs/>
          <w:lang w:val="ar_AE" w:bidi="ar_AE"/>
        </w:rPr>
        <w:t>تُستخدم هذه الصيغة لتقديم الأوامر من الرب (يهوه). انظر مقدمة إصحاح 4 لمزيد من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20 (#7)</w:t>
      </w:r>
      <w:r>
        <w:rPr>
          <w:rtl/>
          <w:cs/>
          <w:lang w:val="ar_AE" w:bidi="ar_AE"/>
        </w:rPr>
      </w:r>
    </w:p>
    <w:p>
      <w:pPr>
        <w:bidi/>
      </w:pPr>
      <w:r>
        <w:rPr>
          <w:rtl/>
          <w:cs/>
          <w:lang w:val="ar_AE" w:bidi="ar_AE"/>
        </w:rPr>
      </w:r>
      <w:r>
        <w:rPr>
          <w:rtl/>
          <w:cs/>
          <w:lang w:val="ar_AE" w:bidi="ar_AE"/>
        </w:rPr>
        <w:t>שַׁלַּ֥ח</w:t>
      </w:r>
    </w:p>
    <w:p>
      <w:pPr>
        <w:bidi/>
      </w:pPr>
      <w:r>
        <w:rPr>
          <w:rtl/>
          <w:cs/>
          <w:lang w:val="ar_AE" w:bidi="ar_AE"/>
        </w:rPr>
      </w:r>
      <w:r>
        <w:rPr>
          <w:b/>
          <w:rtl/>
          <w:cs/>
          <w:lang w:val="ar_AE" w:bidi="ar_AE"/>
        </w:rPr>
        <w:t>"أَطْلِقْ"</w:t>
      </w:r>
    </w:p>
    <w:p>
      <w:pPr>
        <w:bidi/>
      </w:pPr>
      <w:r>
        <w:rPr>
          <w:rtl/>
          <w:cs/>
          <w:lang w:val="ar_AE" w:bidi="ar_AE"/>
        </w:rPr>
      </w:r>
      <w:r>
        <w:rPr>
          <w:rtl/>
          <w:cs/>
          <w:lang w:val="ar_AE" w:bidi="ar_AE"/>
        </w:rPr>
        <w:t xml:space="preserve">تفتتح هذه العبارة اقتباسًا مباشرًا من المستوى الثاني الذي يستمر حتى نهاية </w:t>
      </w:r>
      <w:r>
        <w:rPr>
          <w:rtl/>
          <w:cs/>
          <w:lang w:val="ar_AE" w:bidi="ar_AE"/>
        </w:rPr>
        <w:t>8:23</w:t>
      </w:r>
      <w:r>
        <w:rPr>
          <w:rtl/>
          <w:cs/>
          <w:lang w:val="ar_AE" w:bidi="ar_AE"/>
        </w:rPr>
        <w:t xml:space="preserve">، إلا إذا جعلت </w:t>
      </w:r>
      <w:r>
        <w:rPr>
          <w:b/>
          <w:rtl/>
          <w:cs/>
          <w:lang w:val="ar_AE" w:bidi="ar_AE"/>
        </w:rPr>
        <w:t>هكذا يقول يهوه</w:t>
      </w:r>
      <w:r>
        <w:rPr>
          <w:rtl/>
          <w:cs/>
          <w:lang w:val="ar_AE" w:bidi="ar_AE"/>
        </w:rPr>
        <w:t xml:space="preserve"> اقتباسًا غير مباشر. قد يكون من المفيد لقرائك الإشارة إلى ذلك بوضع علامات اقتباس من المستوى الثاني أو بأي علامات ترقيم أو أشكال أخرى تستخدمها لغتك للإشارة إلى اقتباس داخل 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20 (#8)</w:t>
      </w:r>
      <w:r>
        <w:rPr>
          <w:rtl/>
          <w:cs/>
          <w:lang w:val="ar_AE" w:bidi="ar_AE"/>
        </w:rPr>
      </w:r>
    </w:p>
    <w:p>
      <w:pPr>
        <w:bidi/>
      </w:pPr>
      <w:r>
        <w:rPr>
          <w:rtl/>
          <w:cs/>
          <w:lang w:val="ar_AE" w:bidi="ar_AE"/>
        </w:rPr>
      </w:r>
      <w:r>
        <w:rPr>
          <w:rtl/>
          <w:cs/>
          <w:lang w:val="ar_AE" w:bidi="ar_AE"/>
        </w:rPr>
        <w:t>וְ⁠יַֽעַבְדֻֽ⁠נִי</w:t>
      </w:r>
    </w:p>
    <w:p>
      <w:pPr>
        <w:bidi/>
      </w:pPr>
      <w:r>
        <w:rPr>
          <w:rtl/>
          <w:cs/>
          <w:lang w:val="ar_AE" w:bidi="ar_AE"/>
        </w:rPr>
      </w:r>
      <w:r>
        <w:rPr>
          <w:b/>
          <w:rtl/>
          <w:cs/>
          <w:lang w:val="ar_AE" w:bidi="ar_AE"/>
        </w:rPr>
        <w:t>"لِيَعْبُدُونِي"</w:t>
      </w:r>
    </w:p>
    <w:p>
      <w:pPr>
        <w:bidi/>
      </w:pPr>
      <w:r>
        <w:rPr>
          <w:rtl/>
          <w:cs/>
          <w:lang w:val="ar_AE" w:bidi="ar_AE"/>
        </w:rPr>
      </w:r>
      <w:r>
        <w:rPr>
          <w:rtl/>
          <w:cs/>
          <w:lang w:val="ar_AE" w:bidi="ar_AE"/>
        </w:rPr>
        <w:t>هذا هو الغرض من خروج شعب إسرائيل من مصر. استخدم طريقة مناسبة في لغتك للإشارة إلى الغرض. ترجمة بديلة: "حتى يتمكنوا من خدمتي"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21 (#1)</w:t>
      </w:r>
      <w:r>
        <w:rPr>
          <w:rtl/>
          <w:cs/>
          <w:lang w:val="ar_AE" w:bidi="ar_AE"/>
        </w:rPr>
      </w:r>
    </w:p>
    <w:p>
      <w:pPr>
        <w:bidi/>
      </w:pPr>
      <w:r>
        <w:rPr>
          <w:rtl/>
          <w:cs/>
          <w:lang w:val="ar_AE" w:bidi="ar_AE"/>
        </w:rPr>
      </w:r>
      <w:r>
        <w:rPr>
          <w:rtl/>
          <w:cs/>
          <w:lang w:val="ar_AE" w:bidi="ar_AE"/>
        </w:rPr>
        <w:t>הִנְ⁠נִי֩</w:t>
      </w:r>
    </w:p>
    <w:p>
      <w:pPr>
        <w:bidi/>
      </w:pPr>
      <w:r>
        <w:rPr>
          <w:rtl/>
          <w:cs/>
          <w:lang w:val="ar_AE" w:bidi="ar_AE"/>
        </w:rPr>
      </w:r>
      <w:r>
        <w:rPr>
          <w:b/>
          <w:rtl/>
          <w:cs/>
          <w:lang w:val="ar_AE" w:bidi="ar_AE"/>
        </w:rPr>
        <w:t>"هَا أَنَا"</w:t>
      </w:r>
    </w:p>
    <w:p>
      <w:pPr>
        <w:bidi/>
      </w:pPr>
      <w:r>
        <w:rPr>
          <w:rtl/>
          <w:cs/>
          <w:lang w:val="ar_AE" w:bidi="ar_AE"/>
        </w:rPr>
      </w:r>
      <w:r>
        <w:rPr>
          <w:rtl/>
          <w:cs/>
          <w:lang w:val="ar_AE" w:bidi="ar_AE"/>
        </w:rPr>
        <w:t xml:space="preserve">التعبير </w:t>
      </w:r>
      <w:r>
        <w:rPr>
          <w:b/>
          <w:rtl/>
          <w:cs/>
          <w:lang w:val="ar_AE" w:bidi="ar_AE"/>
        </w:rPr>
        <w:t>هَا أَنَا!</w:t>
      </w:r>
      <w:r>
        <w:rPr>
          <w:rtl/>
          <w:cs/>
          <w:lang w:val="ar_AE" w:bidi="ar_AE"/>
        </w:rPr>
        <w:t xml:space="preserve"> يُستخدم لجذب الانتباه إلى معلومات مهمة تأتي بعده. ترجمة بديلة: "استمع بعناية"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21 (#2)</w:t>
      </w:r>
      <w:r>
        <w:rPr>
          <w:rtl/>
          <w:cs/>
          <w:lang w:val="ar_AE" w:bidi="ar_AE"/>
        </w:rPr>
      </w:r>
    </w:p>
    <w:p>
      <w:pPr>
        <w:bidi/>
      </w:pPr>
      <w:r>
        <w:rPr>
          <w:rtl/>
          <w:cs/>
          <w:lang w:val="ar_AE" w:bidi="ar_AE"/>
        </w:rPr>
      </w:r>
      <w:r>
        <w:rPr>
          <w:rtl/>
          <w:cs/>
          <w:lang w:val="ar_AE" w:bidi="ar_AE"/>
        </w:rPr>
        <w:t>אֶת־הֶ⁠עָרֹ֑ב &amp; אֶת־הֶ֣⁠עָרֹ֔ב</w:t>
      </w:r>
    </w:p>
    <w:p>
      <w:pPr>
        <w:bidi/>
      </w:pPr>
      <w:r>
        <w:rPr>
          <w:rtl/>
          <w:cs/>
          <w:lang w:val="ar_AE" w:bidi="ar_AE"/>
        </w:rPr>
      </w:r>
      <w:r>
        <w:rPr>
          <w:b/>
          <w:rtl/>
          <w:cs/>
          <w:lang w:val="ar_AE" w:bidi="ar_AE"/>
        </w:rPr>
        <w:t>"الذُّبَّانَ"</w:t>
      </w:r>
      <w:r>
        <w:rPr>
          <w:rtl/>
          <w:cs/>
          <w:lang w:val="ar_AE" w:bidi="ar_AE"/>
        </w:rPr>
        <w:t xml:space="preserve"> - </w:t>
      </w:r>
      <w:r>
        <w:rPr>
          <w:b/>
          <w:rtl/>
          <w:cs/>
          <w:lang w:val="ar_AE" w:bidi="ar_AE"/>
        </w:rPr>
        <w:t>"ذُبَّانًا"</w:t>
      </w:r>
    </w:p>
    <w:p>
      <w:pPr>
        <w:bidi/>
      </w:pPr>
      <w:r>
        <w:rPr>
          <w:rtl/>
          <w:cs/>
          <w:lang w:val="ar_AE" w:bidi="ar_AE"/>
        </w:rPr>
      </w:r>
      <w:r>
        <w:rPr>
          <w:rtl/>
          <w:cs/>
          <w:lang w:val="ar_AE" w:bidi="ar_AE"/>
        </w:rPr>
        <w:t xml:space="preserve">هنا، </w:t>
      </w:r>
      <w:r>
        <w:rPr>
          <w:b/>
          <w:rtl/>
          <w:cs/>
          <w:lang w:val="ar_AE" w:bidi="ar_AE"/>
        </w:rPr>
        <w:t xml:space="preserve">الذُّبَّانَ </w:t>
      </w:r>
      <w:r>
        <w:rPr>
          <w:rtl/>
          <w:cs/>
          <w:lang w:val="ar_AE" w:bidi="ar_AE"/>
        </w:rPr>
        <w:t>هو اسم مفرد يشير إلى جمع وهنا يشير إلى عدد كبير من الحشرات الطائرة واللاسعة التي تسافر في مجموعة. إذا كانت لغتك لا تستخدم الأسماء المفردة بهذه الطريقة، فيمكنك استخدام تعبير مختلف. ترجمة بديلة: "أسراب من الذباب"</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21 (#3)</w:t>
      </w:r>
      <w:r>
        <w:rPr>
          <w:rtl/>
          <w:cs/>
          <w:lang w:val="ar_AE" w:bidi="ar_AE"/>
        </w:rPr>
      </w:r>
    </w:p>
    <w:p>
      <w:pPr>
        <w:bidi/>
      </w:pPr>
      <w:r>
        <w:rPr>
          <w:rtl/>
          <w:cs/>
          <w:lang w:val="ar_AE" w:bidi="ar_AE"/>
        </w:rPr>
      </w:r>
      <w:r>
        <w:rPr>
          <w:rtl/>
          <w:cs/>
          <w:lang w:val="ar_AE" w:bidi="ar_AE"/>
        </w:rPr>
        <w:t>אֶת־הֶ⁠עָרֹ֑ב &amp; אֶת־הֶ֣⁠עָרֹ֔ב</w:t>
      </w:r>
    </w:p>
    <w:p>
      <w:pPr>
        <w:bidi/>
      </w:pPr>
      <w:r>
        <w:rPr>
          <w:rtl/>
          <w:cs/>
          <w:lang w:val="ar_AE" w:bidi="ar_AE"/>
        </w:rPr>
      </w:r>
      <w:r>
        <w:rPr>
          <w:b/>
          <w:rtl/>
          <w:cs/>
          <w:lang w:val="ar_AE" w:bidi="ar_AE"/>
        </w:rPr>
        <w:t>"الذُّبَّانَ"</w:t>
      </w:r>
      <w:r>
        <w:rPr>
          <w:rtl/>
          <w:cs/>
          <w:lang w:val="ar_AE" w:bidi="ar_AE"/>
        </w:rPr>
        <w:t xml:space="preserve"> - </w:t>
      </w:r>
      <w:r>
        <w:rPr>
          <w:b/>
          <w:rtl/>
          <w:cs/>
          <w:lang w:val="ar_AE" w:bidi="ar_AE"/>
        </w:rPr>
        <w:t>"ذُبَّانًا"</w:t>
      </w:r>
    </w:p>
    <w:p>
      <w:pPr>
        <w:bidi/>
      </w:pPr>
      <w:r>
        <w:rPr>
          <w:rtl/>
          <w:cs/>
          <w:lang w:val="ar_AE" w:bidi="ar_AE"/>
        </w:rPr>
      </w:r>
      <w:r>
        <w:rPr>
          <w:rtl/>
          <w:cs/>
          <w:lang w:val="ar_AE" w:bidi="ar_AE"/>
        </w:rPr>
        <w:t xml:space="preserve">هنا، كلمة </w:t>
      </w:r>
      <w:r>
        <w:rPr>
          <w:b/>
          <w:rtl/>
          <w:cs/>
          <w:lang w:val="ar_AE" w:bidi="ar_AE"/>
        </w:rPr>
        <w:t xml:space="preserve">ذُبَّان </w:t>
      </w:r>
      <w:r>
        <w:rPr>
          <w:rtl/>
          <w:cs/>
          <w:lang w:val="ar_AE" w:bidi="ar_AE"/>
        </w:rPr>
        <w:t>تشير على الأرجح إلى نوع من الذباب الكبير الشائع الذي يزعج البشر والماشية.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21 (#4)</w:t>
      </w:r>
      <w:r>
        <w:rPr>
          <w:rtl/>
          <w:cs/>
          <w:lang w:val="ar_AE" w:bidi="ar_AE"/>
        </w:rPr>
      </w:r>
    </w:p>
    <w:p>
      <w:pPr>
        <w:bidi/>
      </w:pPr>
      <w:r>
        <w:rPr>
          <w:rtl/>
          <w:cs/>
          <w:lang w:val="ar_AE" w:bidi="ar_AE"/>
        </w:rPr>
      </w:r>
      <w:r>
        <w:rPr>
          <w:rtl/>
          <w:cs/>
          <w:lang w:val="ar_AE" w:bidi="ar_AE"/>
        </w:rPr>
        <w:t>בְּ⁠ךָ֜ וּ⁠בַ⁠עֲבָדֶ֧י⁠ךָ וּֽ⁠בְ⁠עַמְּ⁠ךָ֛ וּ⁠בְ⁠בָתֶּ֖י⁠ךָ &amp; בָּתֵּ֤י מִצְרַ֨יִם֙ &amp; וְ⁠גַ֥ם הָ⁠אֲדָמָ֖ה</w:t>
      </w:r>
    </w:p>
    <w:p>
      <w:pPr>
        <w:bidi/>
      </w:pPr>
      <w:r>
        <w:rPr>
          <w:rtl/>
          <w:cs/>
          <w:lang w:val="ar_AE" w:bidi="ar_AE"/>
        </w:rPr>
      </w:r>
      <w:r>
        <w:rPr>
          <w:b/>
          <w:rtl/>
          <w:cs/>
          <w:lang w:val="ar_AE" w:bidi="ar_AE"/>
        </w:rPr>
        <w:t>"عَلَيْكَ وَعَلَى عَبِيدِكَ وَعَلَى شَعْبِكَ وَعَلَى بُيُوتِكَ."</w:t>
      </w:r>
      <w:r>
        <w:rPr>
          <w:rtl/>
          <w:cs/>
          <w:lang w:val="ar_AE" w:bidi="ar_AE"/>
        </w:rPr>
        <w:t xml:space="preserve"> - </w:t>
      </w:r>
      <w:r>
        <w:rPr>
          <w:b/>
          <w:rtl/>
          <w:cs/>
          <w:lang w:val="ar_AE" w:bidi="ar_AE"/>
        </w:rPr>
        <w:t>"بُيُوتُ الْمِصْرِيِّينَ"</w:t>
      </w:r>
      <w:r>
        <w:rPr>
          <w:rtl/>
          <w:cs/>
          <w:lang w:val="ar_AE" w:bidi="ar_AE"/>
        </w:rPr>
        <w:t xml:space="preserve"> - </w:t>
      </w:r>
      <w:r>
        <w:rPr>
          <w:b/>
          <w:rtl/>
          <w:cs/>
          <w:lang w:val="ar_AE" w:bidi="ar_AE"/>
        </w:rPr>
        <w:t>"وَأَيْضًا الأَرْضُ"</w:t>
      </w:r>
    </w:p>
    <w:p>
      <w:pPr>
        <w:bidi/>
      </w:pPr>
      <w:r>
        <w:rPr>
          <w:rtl/>
          <w:cs/>
          <w:lang w:val="ar_AE" w:bidi="ar_AE"/>
        </w:rPr>
      </w:r>
      <w:r>
        <w:rPr>
          <w:rtl/>
          <w:cs/>
          <w:lang w:val="ar_AE" w:bidi="ar_AE"/>
        </w:rPr>
        <w:t>هذه القائمة الطويلة تعني "في كل مكان في مصر". ويتم تقديمها بهذه الطريقة للتأثير البلاغي، أي لإقناع فرعون بمدى سوء هذه الضربة حتى يطيع. يجب أن تترجم القائمة بطريقة لا تقتصر فيها مواقع الذباب على هذه الأماكن المحددة بل يُفهم منها الشمولية.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22 (#1)</w:t>
      </w:r>
      <w:r>
        <w:rPr>
          <w:rtl/>
          <w:cs/>
          <w:lang w:val="ar_AE" w:bidi="ar_AE"/>
        </w:rPr>
      </w:r>
    </w:p>
    <w:p>
      <w:pPr>
        <w:bidi/>
      </w:pPr>
      <w:r>
        <w:rPr>
          <w:rtl/>
          <w:cs/>
          <w:lang w:val="ar_AE" w:bidi="ar_AE"/>
        </w:rPr>
      </w:r>
      <w:r>
        <w:rPr>
          <w:rtl/>
          <w:cs/>
          <w:lang w:val="ar_AE" w:bidi="ar_AE"/>
        </w:rPr>
        <w:t>לְ⁠בִלְתִּ֥י הֱיֽוֹת־שָׁ֖ם עָרֹ֑ב</w:t>
      </w:r>
    </w:p>
    <w:p>
      <w:pPr>
        <w:bidi/>
      </w:pPr>
      <w:r>
        <w:rPr>
          <w:rtl/>
          <w:cs/>
          <w:lang w:val="ar_AE" w:bidi="ar_AE"/>
        </w:rPr>
      </w:r>
      <w:r>
        <w:rPr>
          <w:b/>
          <w:rtl/>
          <w:cs/>
          <w:lang w:val="ar_AE" w:bidi="ar_AE"/>
        </w:rPr>
        <w:t>"حَتَّى لاَ يَكُونُ هُنَاكَ ذُبَّانٌ."</w:t>
      </w:r>
    </w:p>
    <w:p>
      <w:pPr>
        <w:bidi/>
      </w:pPr>
      <w:r>
        <w:rPr>
          <w:rtl/>
          <w:cs/>
          <w:lang w:val="ar_AE" w:bidi="ar_AE"/>
        </w:rPr>
      </w:r>
      <w:r>
        <w:rPr>
          <w:rtl/>
          <w:cs/>
          <w:lang w:val="ar_AE" w:bidi="ar_AE"/>
        </w:rPr>
        <w:t>هذا هو هدف الرب يهوه في معاملة أرض جاسان بشكل مختلف. ترجمة بديلة: "بإبعاد الذُبَّان عن هناك"</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22 (#2)</w:t>
      </w:r>
      <w:r>
        <w:rPr>
          <w:rtl/>
          <w:cs/>
          <w:lang w:val="ar_AE" w:bidi="ar_AE"/>
        </w:rPr>
      </w:r>
    </w:p>
    <w:p>
      <w:pPr>
        <w:bidi/>
      </w:pPr>
      <w:r>
        <w:rPr>
          <w:rtl/>
          <w:cs/>
          <w:lang w:val="ar_AE" w:bidi="ar_AE"/>
        </w:rPr>
      </w:r>
      <w:r>
        <w:rPr>
          <w:rtl/>
          <w:cs/>
          <w:lang w:val="ar_AE" w:bidi="ar_AE"/>
        </w:rPr>
        <w:t>עָרֹ֑ב</w:t>
      </w:r>
    </w:p>
    <w:p>
      <w:pPr>
        <w:bidi/>
      </w:pPr>
      <w:r>
        <w:rPr>
          <w:rtl/>
          <w:cs/>
          <w:lang w:val="ar_AE" w:bidi="ar_AE"/>
        </w:rPr>
      </w:r>
      <w:r>
        <w:rPr>
          <w:b/>
          <w:rtl/>
          <w:cs/>
          <w:lang w:val="ar_AE" w:bidi="ar_AE"/>
        </w:rPr>
        <w:t>"ذُبَّانٌ"</w:t>
      </w:r>
    </w:p>
    <w:p>
      <w:pPr>
        <w:bidi/>
      </w:pPr>
      <w:r>
        <w:rPr>
          <w:rtl/>
          <w:cs/>
          <w:lang w:val="ar_AE" w:bidi="ar_AE"/>
        </w:rPr>
      </w:r>
      <w:r>
        <w:rPr>
          <w:rtl/>
          <w:cs/>
          <w:lang w:val="ar_AE" w:bidi="ar_AE"/>
        </w:rPr>
        <w:t xml:space="preserve">هذا اسم مفرد يُقصد به جمع يشير إلى عدد كبير من الحشرات التي تهاجم وتلدغ. انظر كيف ترجمت هذا في </w:t>
      </w:r>
      <w:r>
        <w:rPr>
          <w:rtl/>
          <w:cs/>
          <w:lang w:val="ar_AE" w:bidi="ar_AE"/>
        </w:rPr>
        <w:t>8:21</w:t>
      </w:r>
      <w:r>
        <w:rPr>
          <w:rtl/>
          <w:cs/>
          <w:lang w:val="ar_AE" w:bidi="ar_AE"/>
        </w:rPr>
        <w:t>. ترجمة بديلة: "أسراب من الذباب"</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22 (#3)</w:t>
      </w:r>
      <w:r>
        <w:rPr>
          <w:rtl/>
          <w:cs/>
          <w:lang w:val="ar_AE" w:bidi="ar_AE"/>
        </w:rPr>
      </w:r>
    </w:p>
    <w:p>
      <w:pPr>
        <w:bidi/>
      </w:pPr>
      <w:r>
        <w:rPr>
          <w:rtl/>
          <w:cs/>
          <w:lang w:val="ar_AE" w:bidi="ar_AE"/>
        </w:rPr>
      </w:r>
      <w:r>
        <w:rPr>
          <w:rtl/>
          <w:cs/>
          <w:lang w:val="ar_AE" w:bidi="ar_AE"/>
        </w:rPr>
        <w:t>עָרֹ֑ב</w:t>
      </w:r>
    </w:p>
    <w:p>
      <w:pPr>
        <w:bidi/>
      </w:pPr>
      <w:r>
        <w:rPr>
          <w:rtl/>
          <w:cs/>
          <w:lang w:val="ar_AE" w:bidi="ar_AE"/>
        </w:rPr>
      </w:r>
      <w:r>
        <w:rPr>
          <w:b/>
          <w:rtl/>
          <w:cs/>
          <w:lang w:val="ar_AE" w:bidi="ar_AE"/>
        </w:rPr>
        <w:t>"ذُبَّانٌ"</w:t>
      </w:r>
    </w:p>
    <w:p>
      <w:pPr>
        <w:bidi/>
      </w:pPr>
      <w:r>
        <w:rPr>
          <w:rtl/>
          <w:cs/>
          <w:lang w:val="ar_AE" w:bidi="ar_AE"/>
        </w:rPr>
      </w:r>
      <w:r>
        <w:rPr>
          <w:rtl/>
          <w:cs/>
          <w:lang w:val="ar_AE" w:bidi="ar_AE"/>
        </w:rPr>
        <w:t xml:space="preserve">في الأغلب هذه أنواع من الذباب الكبير الشائع التي تزعج البشر والماشية. انظر كيف ترجمت هذا في </w:t>
      </w:r>
      <w:r>
        <w:rPr>
          <w:rtl/>
          <w:cs/>
          <w:lang w:val="ar_AE" w:bidi="ar_AE"/>
        </w:rPr>
        <w:t>8:21</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22 (#4)</w:t>
      </w:r>
      <w:r>
        <w:rPr>
          <w:rtl/>
          <w:cs/>
          <w:lang w:val="ar_AE" w:bidi="ar_AE"/>
        </w:rPr>
      </w:r>
    </w:p>
    <w:p>
      <w:pPr>
        <w:bidi/>
      </w:pPr>
      <w:r>
        <w:rPr>
          <w:rtl/>
          <w:cs/>
          <w:lang w:val="ar_AE" w:bidi="ar_AE"/>
        </w:rPr>
      </w:r>
      <w:r>
        <w:rPr>
          <w:rtl/>
          <w:cs/>
          <w:lang w:val="ar_AE" w:bidi="ar_AE"/>
        </w:rPr>
        <w:t>לְמַ֣עַן תֵּדַ֔ע כִּ֛י אֲנִ֥י יְהוָ֖ה בְּ⁠קֶ֥רֶב הָ⁠אָֽרֶץ</w:t>
      </w:r>
    </w:p>
    <w:p>
      <w:pPr>
        <w:bidi/>
      </w:pPr>
      <w:r>
        <w:rPr>
          <w:rtl/>
          <w:cs/>
          <w:lang w:val="ar_AE" w:bidi="ar_AE"/>
        </w:rPr>
      </w:r>
      <w:r>
        <w:rPr>
          <w:b/>
          <w:rtl/>
          <w:cs/>
          <w:lang w:val="ar_AE" w:bidi="ar_AE"/>
        </w:rPr>
        <w:t>"لِكَيْ تَعْلَمَ أَنِّي أَنَا الرَّبُّ فِي الأَرْضِ"</w:t>
      </w:r>
    </w:p>
    <w:p>
      <w:pPr>
        <w:bidi/>
      </w:pPr>
      <w:r>
        <w:rPr>
          <w:rtl/>
          <w:cs/>
          <w:lang w:val="ar_AE" w:bidi="ar_AE"/>
        </w:rPr>
      </w:r>
      <w:r>
        <w:rPr>
          <w:rtl/>
          <w:cs/>
          <w:lang w:val="ar_AE" w:bidi="ar_AE"/>
        </w:rPr>
        <w:t>هذا هو الهدف من معاملة بني إسرائيل بشكل مختلف. في بعض اللغات، قد تحتاج إلى وضع هذه العبارة في بداية الآية. استخدم طريقة مناسبة في لغتك للإشارة إلى الغرض.</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22 (#5)</w:t>
      </w:r>
      <w:r>
        <w:rPr>
          <w:rtl/>
          <w:cs/>
          <w:lang w:val="ar_AE" w:bidi="ar_AE"/>
        </w:rPr>
      </w:r>
    </w:p>
    <w:p>
      <w:pPr>
        <w:bidi/>
      </w:pPr>
      <w:r>
        <w:rPr>
          <w:rtl/>
          <w:cs/>
          <w:lang w:val="ar_AE" w:bidi="ar_AE"/>
        </w:rPr>
      </w:r>
      <w:r>
        <w:rPr>
          <w:rtl/>
          <w:cs/>
          <w:lang w:val="ar_AE" w:bidi="ar_AE"/>
        </w:rPr>
        <w:t>אֲנִ֥י יְהוָ֖ה בְּ⁠קֶ֥רֶב הָ⁠אָֽרֶץ</w:t>
      </w:r>
    </w:p>
    <w:p>
      <w:pPr>
        <w:bidi/>
      </w:pPr>
      <w:r>
        <w:rPr>
          <w:rtl/>
          <w:cs/>
          <w:lang w:val="ar_AE" w:bidi="ar_AE"/>
        </w:rPr>
      </w:r>
      <w:r>
        <w:rPr>
          <w:b/>
          <w:rtl/>
          <w:cs/>
          <w:lang w:val="ar_AE" w:bidi="ar_AE"/>
        </w:rPr>
        <w:t>"لِكَيْ تَعْلَمَ أَنِّي أَنَا (أكون) الرَّبُّ فِي الأَرْضِ"</w:t>
      </w:r>
    </w:p>
    <w:p>
      <w:pPr>
        <w:bidi/>
      </w:pPr>
      <w:r>
        <w:rPr>
          <w:rtl/>
          <w:cs/>
          <w:lang w:val="ar_AE" w:bidi="ar_AE"/>
        </w:rPr>
      </w:r>
      <w:r>
        <w:rPr>
          <w:rtl/>
          <w:cs/>
          <w:lang w:val="ar_AE" w:bidi="ar_AE"/>
        </w:rPr>
        <w:t xml:space="preserve">هنا، كلمة </w:t>
      </w:r>
      <w:r>
        <w:rPr>
          <w:b/>
          <w:rtl/>
          <w:cs/>
          <w:lang w:val="ar_AE" w:bidi="ar_AE"/>
        </w:rPr>
        <w:t xml:space="preserve">أكون </w:t>
      </w:r>
      <w:r>
        <w:rPr>
          <w:rtl/>
          <w:cs/>
          <w:lang w:val="ar_AE" w:bidi="ar_AE"/>
        </w:rPr>
        <w:t xml:space="preserve">يمكن أن تربط </w:t>
      </w:r>
      <w:r>
        <w:rPr>
          <w:b/>
          <w:rtl/>
          <w:cs/>
          <w:lang w:val="ar_AE" w:bidi="ar_AE"/>
        </w:rPr>
        <w:t>أنا</w:t>
      </w:r>
      <w:r>
        <w:rPr>
          <w:rtl/>
          <w:cs/>
          <w:lang w:val="ar_AE" w:bidi="ar_AE"/>
        </w:rPr>
        <w:t xml:space="preserve"> و</w:t>
      </w:r>
      <w:r>
        <w:rPr>
          <w:b/>
          <w:rtl/>
          <w:cs/>
          <w:lang w:val="ar_AE" w:bidi="ar_AE"/>
        </w:rPr>
        <w:t>الرب</w:t>
      </w:r>
      <w:r>
        <w:rPr>
          <w:rtl/>
          <w:cs/>
          <w:lang w:val="ar_AE" w:bidi="ar_AE"/>
        </w:rPr>
        <w:t xml:space="preserve"> أو يمكن أن تربط </w:t>
      </w:r>
      <w:r>
        <w:rPr>
          <w:b/>
          <w:rtl/>
          <w:cs/>
          <w:lang w:val="ar_AE" w:bidi="ar_AE"/>
        </w:rPr>
        <w:t>أنا، يهوه</w:t>
      </w:r>
      <w:r>
        <w:rPr>
          <w:rtl/>
          <w:cs/>
          <w:lang w:val="ar_AE" w:bidi="ar_AE"/>
        </w:rPr>
        <w:t xml:space="preserve"> و</w:t>
      </w:r>
      <w:r>
        <w:rPr>
          <w:b/>
          <w:rtl/>
          <w:cs/>
          <w:lang w:val="ar_AE" w:bidi="ar_AE"/>
        </w:rPr>
        <w:t>في الأرض</w:t>
      </w:r>
      <w:r>
        <w:rPr>
          <w:rtl/>
          <w:cs/>
          <w:lang w:val="ar_AE" w:bidi="ar_AE"/>
        </w:rPr>
        <w:t>. ترجمة بديلة: "أنا، يهوه، أكون في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23 (#1)</w:t>
      </w:r>
      <w:r>
        <w:rPr>
          <w:rtl/>
          <w:cs/>
          <w:lang w:val="ar_AE" w:bidi="ar_AE"/>
        </w:rPr>
      </w:r>
    </w:p>
    <w:p>
      <w:pPr>
        <w:bidi/>
      </w:pPr>
      <w:r>
        <w:rPr>
          <w:rtl/>
          <w:cs/>
          <w:lang w:val="ar_AE" w:bidi="ar_AE"/>
        </w:rPr>
      </w:r>
      <w:r>
        <w:rPr>
          <w:rtl/>
          <w:cs/>
          <w:lang w:val="ar_AE" w:bidi="ar_AE"/>
        </w:rPr>
        <w:t>פְדֻ֔ת</w:t>
      </w:r>
    </w:p>
    <w:p>
      <w:pPr>
        <w:bidi/>
      </w:pPr>
      <w:r>
        <w:rPr>
          <w:rtl/>
          <w:cs/>
          <w:lang w:val="ar_AE" w:bidi="ar_AE"/>
        </w:rPr>
      </w:r>
      <w:r>
        <w:rPr>
          <w:b/>
          <w:rtl/>
          <w:cs/>
          <w:lang w:val="ar_AE" w:bidi="ar_AE"/>
        </w:rPr>
        <w:t>"وَأَجْعَلُ فَرْقًا" - "خلاصًا" في بعض الترجمات</w:t>
      </w:r>
    </w:p>
    <w:p>
      <w:pPr>
        <w:bidi/>
      </w:pPr>
      <w:r>
        <w:rPr>
          <w:rtl/>
          <w:cs/>
          <w:lang w:val="ar_AE" w:bidi="ar_AE"/>
        </w:rPr>
      </w:r>
      <w:r>
        <w:rPr>
          <w:rtl/>
          <w:cs/>
          <w:lang w:val="ar_AE" w:bidi="ar_AE"/>
        </w:rPr>
        <w:t xml:space="preserve">هذا اسم مشتق من فعل يعني "الشراء مرة أخرى". عمومًا، يمكن أن يعني "الخلاص أو الإنقاذ". إذا كانت لغتك لا تستخدم اسمًا مجردًا للتعبير عن فكرة </w:t>
      </w:r>
      <w:r>
        <w:rPr>
          <w:b/>
          <w:rtl/>
          <w:cs/>
          <w:lang w:val="ar_AE" w:bidi="ar_AE"/>
        </w:rPr>
        <w:t>الخلاص</w:t>
      </w:r>
      <w:r>
        <w:rPr>
          <w:rtl/>
          <w:cs/>
          <w:lang w:val="ar_AE" w:bidi="ar_AE"/>
        </w:rPr>
        <w:t>، فيمكنك التعبير عن نفس الفكرة بطريقة أخرى. انظر الملاحظة التالية بخصوص المتغيرات النصية لمزيد من المعلومات.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23 (#2)</w:t>
      </w:r>
      <w:r>
        <w:rPr>
          <w:rtl/>
          <w:cs/>
          <w:lang w:val="ar_AE" w:bidi="ar_AE"/>
        </w:rPr>
      </w:r>
    </w:p>
    <w:p>
      <w:pPr>
        <w:bidi/>
      </w:pPr>
      <w:r>
        <w:rPr>
          <w:rtl/>
          <w:cs/>
          <w:lang w:val="ar_AE" w:bidi="ar_AE"/>
        </w:rPr>
      </w:r>
      <w:r>
        <w:rPr>
          <w:rtl/>
          <w:cs/>
          <w:lang w:val="ar_AE" w:bidi="ar_AE"/>
        </w:rPr>
        <w:t>פְדֻ֔ת</w:t>
      </w:r>
    </w:p>
    <w:p>
      <w:pPr>
        <w:bidi/>
      </w:pPr>
      <w:r>
        <w:rPr>
          <w:rtl/>
          <w:cs/>
          <w:lang w:val="ar_AE" w:bidi="ar_AE"/>
        </w:rPr>
      </w:r>
      <w:r>
        <w:rPr>
          <w:b/>
          <w:rtl/>
          <w:cs/>
          <w:lang w:val="ar_AE" w:bidi="ar_AE"/>
        </w:rPr>
        <w:t>"وَأَجْعَلُ فَرْقًا"</w:t>
      </w:r>
    </w:p>
    <w:p>
      <w:pPr>
        <w:bidi/>
      </w:pPr>
      <w:r>
        <w:rPr>
          <w:rtl/>
          <w:cs/>
          <w:lang w:val="ar_AE" w:bidi="ar_AE"/>
        </w:rPr>
      </w:r>
      <w:r>
        <w:rPr>
          <w:rtl/>
          <w:cs/>
          <w:lang w:val="ar_AE" w:bidi="ar_AE"/>
        </w:rPr>
        <w:t xml:space="preserve">العديد من الترجمات تتبع الترجمة السبعينية هنا، التي تستخدم كلمة "فرقًا". ويمكن لتغيير طفيف في العبرية أن ينتج أيضًا الكلمة المترجمة "معاملة مختلفة" في </w:t>
      </w:r>
      <w:r>
        <w:rPr>
          <w:rtl/>
          <w:cs/>
          <w:lang w:val="ar_AE" w:bidi="ar_AE"/>
        </w:rPr>
        <w:t>8:22</w:t>
      </w:r>
      <w:r>
        <w:rPr>
          <w:rtl/>
          <w:cs/>
          <w:lang w:val="ar_AE" w:bidi="ar_AE"/>
        </w:rPr>
        <w:t>. ترجمة بديلة: "تفرقةً"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23 (#3)</w:t>
      </w:r>
      <w:r>
        <w:rPr>
          <w:rtl/>
          <w:cs/>
          <w:lang w:val="ar_AE" w:bidi="ar_AE"/>
        </w:rPr>
      </w:r>
    </w:p>
    <w:p>
      <w:pPr>
        <w:bidi/>
      </w:pPr>
      <w:r>
        <w:rPr>
          <w:rtl/>
          <w:cs/>
          <w:lang w:val="ar_AE" w:bidi="ar_AE"/>
        </w:rPr>
      </w:r>
      <w:r>
        <w:rPr>
          <w:rtl/>
          <w:cs/>
          <w:lang w:val="ar_AE" w:bidi="ar_AE"/>
        </w:rPr>
        <w:t>עַמִּ֖⁠י</w:t>
      </w:r>
    </w:p>
    <w:p>
      <w:pPr>
        <w:bidi/>
      </w:pPr>
      <w:r>
        <w:rPr>
          <w:rtl/>
          <w:cs/>
          <w:lang w:val="ar_AE" w:bidi="ar_AE"/>
        </w:rPr>
      </w:r>
      <w:r>
        <w:rPr>
          <w:b/>
          <w:rtl/>
          <w:cs/>
          <w:lang w:val="ar_AE" w:bidi="ar_AE"/>
        </w:rPr>
        <w:t>"شعبي"</w:t>
      </w:r>
    </w:p>
    <w:p>
      <w:pPr>
        <w:bidi/>
      </w:pPr>
      <w:r>
        <w:rPr>
          <w:rtl/>
          <w:cs/>
          <w:lang w:val="ar_AE" w:bidi="ar_AE"/>
        </w:rPr>
      </w:r>
      <w:r>
        <w:rPr>
          <w:rtl/>
          <w:cs/>
          <w:lang w:val="ar_AE" w:bidi="ar_AE"/>
        </w:rPr>
        <w:t>شعب الرب، أي الإسرائيليون. ترجمة بديلة: "الإسرائيليون"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23 (#4)</w:t>
      </w:r>
      <w:r>
        <w:rPr>
          <w:rtl/>
          <w:cs/>
          <w:lang w:val="ar_AE" w:bidi="ar_AE"/>
        </w:rPr>
      </w:r>
    </w:p>
    <w:p>
      <w:pPr>
        <w:bidi/>
      </w:pPr>
      <w:r>
        <w:rPr>
          <w:rtl/>
          <w:cs/>
          <w:lang w:val="ar_AE" w:bidi="ar_AE"/>
        </w:rPr>
      </w:r>
      <w:r>
        <w:rPr>
          <w:rtl/>
          <w:cs/>
          <w:lang w:val="ar_AE" w:bidi="ar_AE"/>
        </w:rPr>
        <w:t>עַמֶּ֑⁠ךָ</w:t>
      </w:r>
    </w:p>
    <w:p>
      <w:pPr>
        <w:bidi/>
      </w:pPr>
      <w:r>
        <w:rPr>
          <w:rtl/>
          <w:cs/>
          <w:lang w:val="ar_AE" w:bidi="ar_AE"/>
        </w:rPr>
      </w:r>
      <w:r>
        <w:rPr>
          <w:b/>
          <w:rtl/>
          <w:cs/>
          <w:lang w:val="ar_AE" w:bidi="ar_AE"/>
        </w:rPr>
        <w:t>"شعبك"</w:t>
      </w:r>
    </w:p>
    <w:p>
      <w:pPr>
        <w:bidi/>
      </w:pPr>
      <w:r>
        <w:rPr>
          <w:rtl/>
          <w:cs/>
          <w:lang w:val="ar_AE" w:bidi="ar_AE"/>
        </w:rPr>
      </w:r>
      <w:r>
        <w:rPr>
          <w:rtl/>
          <w:cs/>
          <w:lang w:val="ar_AE" w:bidi="ar_AE"/>
        </w:rPr>
        <w:t>شعب فرعون، أي المصريون. ترجمة بديلة: "المصريون"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23 (#5)</w:t>
      </w:r>
      <w:r>
        <w:rPr>
          <w:rtl/>
          <w:cs/>
          <w:lang w:val="ar_AE" w:bidi="ar_AE"/>
        </w:rPr>
      </w:r>
    </w:p>
    <w:p>
      <w:pPr>
        <w:bidi/>
      </w:pPr>
      <w:r>
        <w:rPr>
          <w:rtl/>
          <w:cs/>
          <w:lang w:val="ar_AE" w:bidi="ar_AE"/>
        </w:rPr>
      </w:r>
      <w:r>
        <w:rPr>
          <w:rtl/>
          <w:cs/>
          <w:lang w:val="ar_AE" w:bidi="ar_AE"/>
        </w:rPr>
        <w:t>לְ⁠מָחָ֥ר יִהְיֶ֖ה הָ⁠אֹ֥ת הַ⁠זֶּֽה</w:t>
      </w:r>
    </w:p>
    <w:p>
      <w:pPr>
        <w:bidi/>
      </w:pPr>
      <w:r>
        <w:rPr>
          <w:rtl/>
          <w:cs/>
          <w:lang w:val="ar_AE" w:bidi="ar_AE"/>
        </w:rPr>
      </w:r>
      <w:r>
        <w:rPr>
          <w:b/>
          <w:rtl/>
          <w:cs/>
          <w:lang w:val="ar_AE" w:bidi="ar_AE"/>
        </w:rPr>
        <w:t>"غَدًا تَكُونُ هذِهِ الآيَةُ"</w:t>
      </w:r>
    </w:p>
    <w:p>
      <w:pPr>
        <w:bidi/>
      </w:pPr>
      <w:r>
        <w:rPr>
          <w:rtl/>
          <w:cs/>
          <w:lang w:val="ar_AE" w:bidi="ar_AE"/>
        </w:rPr>
      </w:r>
      <w:r>
        <w:rPr>
          <w:rtl/>
          <w:cs/>
          <w:lang w:val="ar_AE" w:bidi="ar_AE"/>
        </w:rPr>
        <w:t xml:space="preserve">بعد هذه العبارة، تنتهي المستويات الثلاثة للاقتباسات المباشرة من الرب يهوه التي بدأت في </w:t>
      </w:r>
      <w:r>
        <w:rPr>
          <w:rtl/>
          <w:cs/>
          <w:lang w:val="ar_AE" w:bidi="ar_AE"/>
        </w:rPr>
        <w:t>8:20</w:t>
      </w:r>
      <w:r>
        <w:rPr>
          <w:rtl/>
          <w:cs/>
          <w:lang w:val="ar_AE" w:bidi="ar_AE"/>
        </w:rPr>
        <w:t>. قد يكون من المفيد لقرائك الإشارة إلى ذلك بإغلاق علامات الاقتباس من المستوى الأول والثاني والثالث أو بأي علامات ترقيم أو أشكال أخرى تستخدمها لغتك للإشارة إلى نهاية الاقتباسات. قد لا يكون لديك ثلاثة مستويات إذا جعلت أي مستوى اقتباسًا غير مباشر.</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24 (#1)</w:t>
      </w:r>
      <w:r>
        <w:rPr>
          <w:rtl/>
          <w:cs/>
          <w:lang w:val="ar_AE" w:bidi="ar_AE"/>
        </w:rPr>
      </w:r>
    </w:p>
    <w:p>
      <w:pPr>
        <w:bidi/>
      </w:pPr>
      <w:r>
        <w:rPr>
          <w:rtl/>
          <w:cs/>
          <w:lang w:val="ar_AE" w:bidi="ar_AE"/>
        </w:rPr>
      </w:r>
      <w:r>
        <w:rPr>
          <w:rtl/>
          <w:cs/>
          <w:lang w:val="ar_AE" w:bidi="ar_AE"/>
        </w:rPr>
        <w:t>וַ⁠יַּ֤עַשׂ יְהוָה֙ כֵּ֔ן</w:t>
      </w:r>
    </w:p>
    <w:p>
      <w:pPr>
        <w:bidi/>
      </w:pPr>
      <w:r>
        <w:rPr>
          <w:rtl/>
          <w:cs/>
          <w:lang w:val="ar_AE" w:bidi="ar_AE"/>
        </w:rPr>
      </w:r>
      <w:r>
        <w:rPr>
          <w:b/>
          <w:rtl/>
          <w:cs/>
          <w:lang w:val="ar_AE" w:bidi="ar_AE"/>
        </w:rPr>
        <w:t>"فَفَعَلَ الرَّبُّ هكَذَا"</w:t>
      </w:r>
    </w:p>
    <w:p>
      <w:pPr>
        <w:bidi/>
      </w:pPr>
      <w:r>
        <w:rPr>
          <w:rtl/>
          <w:cs/>
          <w:lang w:val="ar_AE" w:bidi="ar_AE"/>
        </w:rPr>
      </w:r>
      <w:r>
        <w:rPr>
          <w:rtl/>
          <w:cs/>
          <w:lang w:val="ar_AE" w:bidi="ar_AE"/>
        </w:rPr>
        <w:t>تزود ترجمة UST جملة قصيرة تملأ الفجوة بين أمر يهوه لموسى وبداية الضربة. إذا كان ذلك مفيدًا لقرائك، فيمكنك التعبير عن ذلك بشكل صريح لجعل تسلسل الأحداث واضحًا. ترجمة بديلة: "أطاع موسى التعليمات التي أعطاها له الرب، واستجاب فرعون كما قال الرب أنه سيفعل. وفعل الرب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24 (#2)</w:t>
      </w:r>
      <w:r>
        <w:rPr>
          <w:rtl/>
          <w:cs/>
          <w:lang w:val="ar_AE" w:bidi="ar_AE"/>
        </w:rPr>
      </w:r>
    </w:p>
    <w:p>
      <w:pPr>
        <w:bidi/>
      </w:pPr>
      <w:r>
        <w:rPr>
          <w:rtl/>
          <w:cs/>
          <w:lang w:val="ar_AE" w:bidi="ar_AE"/>
        </w:rPr>
      </w:r>
      <w:r>
        <w:rPr>
          <w:rtl/>
          <w:cs/>
          <w:lang w:val="ar_AE" w:bidi="ar_AE"/>
        </w:rPr>
        <w:t>וַ⁠יַּ֤עַשׂ יְהוָה֙ כֵּ֔ן</w:t>
      </w:r>
    </w:p>
    <w:p>
      <w:pPr>
        <w:bidi/>
      </w:pPr>
      <w:r>
        <w:rPr>
          <w:rtl/>
          <w:cs/>
          <w:lang w:val="ar_AE" w:bidi="ar_AE"/>
        </w:rPr>
      </w:r>
      <w:r>
        <w:rPr>
          <w:b/>
          <w:rtl/>
          <w:cs/>
          <w:lang w:val="ar_AE" w:bidi="ar_AE"/>
        </w:rPr>
        <w:t>"فَفَعَلَ الرَّبُّ هكَذَا"</w:t>
      </w:r>
    </w:p>
    <w:p>
      <w:pPr>
        <w:bidi/>
      </w:pPr>
      <w:r>
        <w:rPr>
          <w:rtl/>
          <w:cs/>
          <w:lang w:val="ar_AE" w:bidi="ar_AE"/>
        </w:rPr>
      </w:r>
      <w:r>
        <w:rPr>
          <w:rtl/>
          <w:cs/>
          <w:lang w:val="ar_AE" w:bidi="ar_AE"/>
        </w:rPr>
        <w:t>هناك تغيير طفيف في المشهد هنا. استخدم الشكل المناسب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24 (#3)</w:t>
      </w:r>
      <w:r>
        <w:rPr>
          <w:rtl/>
          <w:cs/>
          <w:lang w:val="ar_AE" w:bidi="ar_AE"/>
        </w:rPr>
      </w:r>
    </w:p>
    <w:p>
      <w:pPr>
        <w:bidi/>
      </w:pPr>
      <w:r>
        <w:rPr>
          <w:rtl/>
          <w:cs/>
          <w:lang w:val="ar_AE" w:bidi="ar_AE"/>
        </w:rPr>
      </w:r>
      <w:r>
        <w:rPr>
          <w:rtl/>
          <w:cs/>
          <w:lang w:val="ar_AE" w:bidi="ar_AE"/>
        </w:rPr>
        <w:t>עָרֹ֣ב</w:t>
      </w:r>
    </w:p>
    <w:p>
      <w:pPr>
        <w:bidi/>
      </w:pPr>
      <w:r>
        <w:rPr>
          <w:rtl/>
          <w:cs/>
          <w:lang w:val="ar_AE" w:bidi="ar_AE"/>
        </w:rPr>
      </w:r>
      <w:r>
        <w:rPr>
          <w:b/>
          <w:rtl/>
          <w:cs/>
          <w:lang w:val="ar_AE" w:bidi="ar_AE"/>
        </w:rPr>
        <w:t>"فَدَخَلَتْ"</w:t>
      </w:r>
      <w:r>
        <w:rPr>
          <w:rtl/>
          <w:cs/>
          <w:lang w:val="ar_AE" w:bidi="ar_AE"/>
        </w:rPr>
        <w:t xml:space="preserve"> - </w:t>
      </w:r>
      <w:r>
        <w:rPr>
          <w:b/>
          <w:rtl/>
          <w:cs/>
          <w:lang w:val="ar_AE" w:bidi="ar_AE"/>
        </w:rPr>
        <w:t>"ذُبَّانٌ"</w:t>
      </w:r>
    </w:p>
    <w:p>
      <w:pPr>
        <w:bidi/>
      </w:pPr>
      <w:r>
        <w:rPr>
          <w:rtl/>
          <w:cs/>
          <w:lang w:val="ar_AE" w:bidi="ar_AE"/>
        </w:rPr>
      </w:r>
      <w:r>
        <w:rPr>
          <w:rtl/>
          <w:cs/>
          <w:lang w:val="ar_AE" w:bidi="ar_AE"/>
        </w:rPr>
        <w:t xml:space="preserve">من المحتمل أن يكون هذا الذباب الكبير الشائع الذي يزعج البشر والماشية. انظر كيف ترجمت هذا في </w:t>
      </w:r>
      <w:r>
        <w:rPr>
          <w:rtl/>
          <w:cs/>
          <w:lang w:val="ar_AE" w:bidi="ar_AE"/>
        </w:rPr>
        <w:t>8:21</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24 (#4)</w:t>
      </w:r>
      <w:r>
        <w:rPr>
          <w:rtl/>
          <w:cs/>
          <w:lang w:val="ar_AE" w:bidi="ar_AE"/>
        </w:rPr>
      </w:r>
    </w:p>
    <w:p>
      <w:pPr>
        <w:bidi/>
      </w:pPr>
      <w:r>
        <w:rPr>
          <w:rtl/>
          <w:cs/>
          <w:lang w:val="ar_AE" w:bidi="ar_AE"/>
        </w:rPr>
      </w:r>
      <w:r>
        <w:rPr>
          <w:rtl/>
          <w:cs/>
          <w:lang w:val="ar_AE" w:bidi="ar_AE"/>
        </w:rPr>
        <w:t>וַ⁠יָּבֹא֙</w:t>
      </w:r>
    </w:p>
    <w:p>
      <w:pPr>
        <w:bidi/>
      </w:pPr>
      <w:r>
        <w:rPr>
          <w:rtl/>
          <w:cs/>
          <w:lang w:val="ar_AE" w:bidi="ar_AE"/>
        </w:rPr>
      </w:r>
      <w:r>
        <w:rPr>
          <w:b/>
          <w:rtl/>
          <w:cs/>
          <w:lang w:val="ar_AE" w:bidi="ar_AE"/>
        </w:rPr>
        <w:t>"ف"</w:t>
      </w:r>
      <w:r>
        <w:rPr>
          <w:rtl/>
          <w:cs/>
          <w:lang w:val="ar_AE" w:bidi="ar_AE"/>
        </w:rPr>
        <w:t xml:space="preserve"> - </w:t>
      </w:r>
      <w:r>
        <w:rPr>
          <w:b/>
          <w:rtl/>
          <w:cs/>
          <w:lang w:val="ar_AE" w:bidi="ar_AE"/>
        </w:rPr>
        <w:t>"دَخَلَتْ"</w:t>
      </w:r>
    </w:p>
    <w:p>
      <w:pPr>
        <w:bidi/>
      </w:pPr>
      <w:r>
        <w:rPr>
          <w:rtl/>
          <w:cs/>
          <w:lang w:val="ar_AE" w:bidi="ar_AE"/>
        </w:rPr>
      </w:r>
      <w:r>
        <w:rPr>
          <w:rtl/>
          <w:cs/>
          <w:lang w:val="ar_AE" w:bidi="ar_AE"/>
        </w:rPr>
        <w:t>قد تحتاج بعض اللغات إلى ترجمة هذا إلى"ذهبت" بدلًا من "دخلت". ترجمة بديلة: "فذهبت"</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24 (#5)</w:t>
      </w:r>
      <w:r>
        <w:rPr>
          <w:rtl/>
          <w:cs/>
          <w:lang w:val="ar_AE" w:bidi="ar_AE"/>
        </w:rPr>
      </w:r>
    </w:p>
    <w:p>
      <w:pPr>
        <w:bidi/>
      </w:pPr>
      <w:r>
        <w:rPr>
          <w:rtl/>
          <w:cs/>
          <w:lang w:val="ar_AE" w:bidi="ar_AE"/>
        </w:rPr>
      </w:r>
      <w:r>
        <w:rPr>
          <w:rtl/>
          <w:cs/>
          <w:lang w:val="ar_AE" w:bidi="ar_AE"/>
        </w:rPr>
        <w:t>בֵּ֥יתָ⁠ה פַרְעֹ֖ה וּ⁠בֵ֣ית עֲבָדָ֑י⁠ו</w:t>
      </w:r>
    </w:p>
    <w:p>
      <w:pPr>
        <w:bidi/>
      </w:pPr>
      <w:r>
        <w:rPr>
          <w:rtl/>
          <w:cs/>
          <w:lang w:val="ar_AE" w:bidi="ar_AE"/>
        </w:rPr>
      </w:r>
      <w:r>
        <w:rPr>
          <w:b/>
          <w:rtl/>
          <w:cs/>
          <w:lang w:val="ar_AE" w:bidi="ar_AE"/>
        </w:rPr>
        <w:t>"إِلَى بَيْتِ فِرْعَوْنَ وَبُيُوتِ عَبِيدِهِ."</w:t>
      </w:r>
    </w:p>
    <w:p>
      <w:pPr>
        <w:bidi/>
      </w:pPr>
      <w:r>
        <w:rPr>
          <w:rtl/>
          <w:cs/>
          <w:lang w:val="ar_AE" w:bidi="ar_AE"/>
        </w:rPr>
      </w:r>
      <w:r>
        <w:rPr>
          <w:rtl/>
          <w:cs/>
          <w:lang w:val="ar_AE" w:bidi="ar_AE"/>
        </w:rPr>
        <w:t>هذا يعني "لكل شخص في كل مكان" (في مصر)، كما هو موضح في التصريح التالي. هذا يوضح أن الحشرات كانت في جميع أنحاء الأرض. يجب أن تترجم هذا بطريقة لا تضع حدودًا تحصرها إلى هذه التفاصيل فقط ولكن يُفهم منها أنها تشير إلى الشمولية.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24 (#6)</w:t>
      </w:r>
      <w:r>
        <w:rPr>
          <w:rtl/>
          <w:cs/>
          <w:lang w:val="ar_AE" w:bidi="ar_AE"/>
        </w:rPr>
      </w:r>
    </w:p>
    <w:p>
      <w:pPr>
        <w:bidi/>
      </w:pPr>
      <w:r>
        <w:rPr>
          <w:rtl/>
          <w:cs/>
          <w:lang w:val="ar_AE" w:bidi="ar_AE"/>
        </w:rPr>
      </w:r>
      <w:r>
        <w:rPr>
          <w:rtl/>
          <w:cs/>
          <w:lang w:val="ar_AE" w:bidi="ar_AE"/>
        </w:rPr>
        <w:t>תִּשָּׁחֵ֥ת הָ⁠אָ֖רֶץ מִ⁠פְּנֵ֥י הֶ⁠עָרֹֽב</w:t>
      </w:r>
    </w:p>
    <w:p>
      <w:pPr>
        <w:bidi/>
      </w:pPr>
      <w:r>
        <w:rPr>
          <w:rtl/>
          <w:cs/>
          <w:lang w:val="ar_AE" w:bidi="ar_AE"/>
        </w:rPr>
      </w:r>
      <w:r>
        <w:rPr>
          <w:b/>
          <w:rtl/>
          <w:cs/>
          <w:lang w:val="ar_AE" w:bidi="ar_AE"/>
        </w:rPr>
        <w:t>"خَرِبَتِ الأَرْضُ مِنَ الذُّبَّانِ"</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"أسراب الذباب أخربت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24 (#7)</w:t>
      </w:r>
      <w:r>
        <w:rPr>
          <w:rtl/>
          <w:cs/>
          <w:lang w:val="ar_AE" w:bidi="ar_AE"/>
        </w:rPr>
      </w:r>
    </w:p>
    <w:p>
      <w:pPr>
        <w:bidi/>
      </w:pPr>
      <w:r>
        <w:rPr>
          <w:rtl/>
          <w:cs/>
          <w:lang w:val="ar_AE" w:bidi="ar_AE"/>
        </w:rPr>
      </w:r>
      <w:r>
        <w:rPr>
          <w:rtl/>
          <w:cs/>
          <w:lang w:val="ar_AE" w:bidi="ar_AE"/>
        </w:rPr>
        <w:t>מִ⁠פְּנֵ֥י הֶ⁠עָרֹֽב</w:t>
      </w:r>
    </w:p>
    <w:p>
      <w:pPr>
        <w:bidi/>
      </w:pPr>
      <w:r>
        <w:rPr>
          <w:rtl/>
          <w:cs/>
          <w:lang w:val="ar_AE" w:bidi="ar_AE"/>
        </w:rPr>
      </w:r>
      <w:r>
        <w:rPr>
          <w:b/>
          <w:rtl/>
          <w:cs/>
          <w:lang w:val="ar_AE" w:bidi="ar_AE"/>
        </w:rPr>
        <w:t>"مِنَ (وجه) الذُّبَّانِ"</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يمثل وجود الحشرات. ترجمة بديلة: "لأن الحشرات كانت في كل مكان"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25 (#1)</w:t>
      </w:r>
      <w:r>
        <w:rPr>
          <w:rtl/>
          <w:cs/>
          <w:lang w:val="ar_AE" w:bidi="ar_AE"/>
        </w:rPr>
      </w:r>
    </w:p>
    <w:p>
      <w:pPr>
        <w:bidi/>
      </w:pPr>
      <w:r>
        <w:rPr>
          <w:rtl/>
          <w:cs/>
          <w:lang w:val="ar_AE" w:bidi="ar_AE"/>
        </w:rPr>
      </w:r>
      <w:r>
        <w:rPr>
          <w:rtl/>
          <w:cs/>
          <w:lang w:val="ar_AE" w:bidi="ar_AE"/>
        </w:rPr>
        <w:t>וַ⁠יִּקְרָ֣א</w:t>
      </w:r>
    </w:p>
    <w:p>
      <w:pPr>
        <w:bidi/>
      </w:pPr>
      <w:r>
        <w:rPr>
          <w:rtl/>
          <w:cs/>
          <w:lang w:val="ar_AE" w:bidi="ar_AE"/>
        </w:rPr>
      </w:r>
      <w:r>
        <w:rPr>
          <w:b/>
          <w:rtl/>
          <w:cs/>
          <w:lang w:val="ar_AE" w:bidi="ar_AE"/>
        </w:rPr>
        <w:t>"ف"</w:t>
      </w:r>
      <w:r>
        <w:rPr>
          <w:rtl/>
          <w:cs/>
          <w:lang w:val="ar_AE" w:bidi="ar_AE"/>
        </w:rPr>
        <w:t xml:space="preserve"> - </w:t>
      </w:r>
      <w:r>
        <w:rPr>
          <w:b/>
          <w:rtl/>
          <w:cs/>
          <w:lang w:val="ar_AE" w:bidi="ar_AE"/>
        </w:rPr>
        <w:t>"دَعَا"</w:t>
      </w:r>
    </w:p>
    <w:p>
      <w:pPr>
        <w:bidi/>
      </w:pPr>
      <w:r>
        <w:rPr>
          <w:rtl/>
          <w:cs/>
          <w:lang w:val="ar_AE" w:bidi="ar_AE"/>
        </w:rPr>
      </w:r>
      <w:r>
        <w:rPr>
          <w:rtl/>
          <w:cs/>
          <w:lang w:val="ar_AE" w:bidi="ar_AE"/>
        </w:rPr>
        <w:t>حدث هذا خلال الضربة.</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25 (#2)</w:t>
      </w:r>
      <w:r>
        <w:rPr>
          <w:rtl/>
          <w:cs/>
          <w:lang w:val="ar_AE" w:bidi="ar_AE"/>
        </w:rPr>
      </w:r>
    </w:p>
    <w:p>
      <w:pPr>
        <w:bidi/>
      </w:pPr>
      <w:r>
        <w:rPr>
          <w:rtl/>
          <w:cs/>
          <w:lang w:val="ar_AE" w:bidi="ar_AE"/>
        </w:rPr>
      </w:r>
      <w:r>
        <w:rPr>
          <w:rtl/>
          <w:cs/>
          <w:lang w:val="ar_AE" w:bidi="ar_AE"/>
        </w:rPr>
        <w:t>לֵֽ⁠אלֹהֵי⁠כֶ֖ם</w:t>
      </w:r>
    </w:p>
    <w:p>
      <w:pPr>
        <w:bidi/>
      </w:pPr>
      <w:r>
        <w:rPr>
          <w:rtl/>
          <w:cs/>
          <w:lang w:val="ar_AE" w:bidi="ar_AE"/>
        </w:rPr>
      </w:r>
      <w:r>
        <w:rPr>
          <w:b/>
          <w:rtl/>
          <w:cs/>
          <w:lang w:val="ar_AE" w:bidi="ar_AE"/>
        </w:rPr>
        <w:t>"لإِلهِكُمْ"</w:t>
      </w:r>
    </w:p>
    <w:p>
      <w:pPr>
        <w:bidi/>
      </w:pPr>
      <w:r>
        <w:rPr>
          <w:rtl/>
          <w:cs/>
          <w:lang w:val="ar_AE" w:bidi="ar_AE"/>
        </w:rPr>
      </w:r>
      <w:r>
        <w:rPr>
          <w:rtl/>
          <w:cs/>
          <w:lang w:val="ar_AE" w:bidi="ar_AE"/>
        </w:rPr>
        <w:t xml:space="preserve">هنا، </w:t>
      </w:r>
      <w:r>
        <w:rPr>
          <w:b/>
          <w:rtl/>
          <w:cs/>
          <w:lang w:val="ar_AE" w:bidi="ar_AE"/>
        </w:rPr>
        <w:t>الضمير "أنتم"</w:t>
      </w:r>
      <w:r>
        <w:rPr>
          <w:rtl/>
          <w:cs/>
          <w:lang w:val="ar_AE" w:bidi="ar_AE"/>
        </w:rPr>
        <w:t xml:space="preserve"> هو في صيغة الجمع. ويمكن أن يشير إما إلى موسى وهارون أو إلى بني إسرائيل. إذا كانت لغتك تستخدم أشكالًا مختلفة من "أنت" اعتمادًا على عدد الأشخاص المخاطبين، فاستخدم صيغة المثنى (إذا كان لديك واحدة) إذا قرر فريقك أنها تعني موسى وهارون؛ وإلا فاستخدم صيغة الجمع.</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26 (#1)</w:t>
      </w:r>
      <w:r>
        <w:rPr>
          <w:rtl/>
          <w:cs/>
          <w:lang w:val="ar_AE" w:bidi="ar_AE"/>
        </w:rPr>
      </w:r>
    </w:p>
    <w:p>
      <w:pPr>
        <w:bidi/>
      </w:pPr>
      <w:r>
        <w:rPr>
          <w:rtl/>
          <w:cs/>
          <w:lang w:val="ar_AE" w:bidi="ar_AE"/>
        </w:rPr>
      </w:r>
      <w:r>
        <w:rPr>
          <w:rtl/>
          <w:cs/>
          <w:lang w:val="ar_AE" w:bidi="ar_AE"/>
        </w:rPr>
        <w:t>תּוֹעֲבַ֣ת מִצְרַ֔יִם &amp; אֶת־תּוֹעֲבַ֥ת מִצְרַ֛יִם</w:t>
      </w:r>
    </w:p>
    <w:p>
      <w:pPr>
        <w:bidi/>
      </w:pPr>
      <w:r>
        <w:rPr>
          <w:rtl/>
          <w:cs/>
          <w:lang w:val="ar_AE" w:bidi="ar_AE"/>
        </w:rPr>
      </w:r>
      <w:r>
        <w:rPr>
          <w:b/>
          <w:rtl/>
          <w:cs/>
          <w:lang w:val="ar_AE" w:bidi="ar_AE"/>
        </w:rPr>
        <w:t>"رجس المصريين"</w:t>
      </w:r>
      <w:r>
        <w:rPr>
          <w:rtl/>
          <w:cs/>
          <w:lang w:val="ar_AE" w:bidi="ar_AE"/>
        </w:rPr>
        <w:t xml:space="preserve"> - </w:t>
      </w:r>
      <w:r>
        <w:rPr>
          <w:b/>
          <w:rtl/>
          <w:cs/>
          <w:lang w:val="ar_AE" w:bidi="ar_AE"/>
        </w:rPr>
        <w:t>"رجس المصريين"</w:t>
      </w:r>
    </w:p>
    <w:p>
      <w:pPr>
        <w:bidi/>
      </w:pPr>
      <w:r>
        <w:rPr>
          <w:rtl/>
          <w:cs/>
          <w:lang w:val="ar_AE" w:bidi="ar_AE"/>
        </w:rPr>
      </w:r>
      <w:r>
        <w:rPr>
          <w:rtl/>
          <w:cs/>
          <w:lang w:val="ar_AE" w:bidi="ar_AE"/>
        </w:rPr>
        <w:t xml:space="preserve">نحن لا نعرف ما الذي كان يجعل تضحياتهم </w:t>
      </w:r>
      <w:r>
        <w:rPr>
          <w:b/>
          <w:rtl/>
          <w:cs/>
          <w:lang w:val="ar_AE" w:bidi="ar_AE"/>
        </w:rPr>
        <w:t>رجس (مكروهة)</w:t>
      </w:r>
      <w:r>
        <w:rPr>
          <w:rtl/>
          <w:cs/>
          <w:lang w:val="ar_AE" w:bidi="ar_AE"/>
        </w:rPr>
        <w:t xml:space="preserve"> لدى المصريين. يُستخدم نفس المصطلح في سفر التكوين 43:32 و46:34 لوصف مشاعر المصريين تجاه الأكل مع العبرانيين وتجاه مهنة الرعي العبرانية، على التوالي. يجب على المترجمين محاولة نقل المشاعر السلبية القوية التي قد تثيرها هذه الأمور لدى المصريين دون التكهن بالسبب.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26 (#2)</w:t>
      </w:r>
      <w:r>
        <w:rPr>
          <w:rtl/>
          <w:cs/>
          <w:lang w:val="ar_AE" w:bidi="ar_AE"/>
        </w:rPr>
      </w:r>
    </w:p>
    <w:p>
      <w:pPr>
        <w:bidi/>
      </w:pPr>
      <w:r>
        <w:rPr>
          <w:rtl/>
          <w:cs/>
          <w:lang w:val="ar_AE" w:bidi="ar_AE"/>
        </w:rPr>
      </w:r>
      <w:r>
        <w:rPr>
          <w:rtl/>
          <w:cs/>
          <w:lang w:val="ar_AE" w:bidi="ar_AE"/>
        </w:rPr>
        <w:t>נִזְבַּ֖ח &amp; אֱלֹהֵ֑י⁠נוּ &amp; נִזְבַּ֞ח &amp; יִסְקְלֻֽ⁠נוּ</w:t>
      </w:r>
    </w:p>
    <w:p>
      <w:pPr>
        <w:bidi/>
      </w:pPr>
      <w:r>
        <w:rPr>
          <w:rtl/>
          <w:cs/>
          <w:lang w:val="ar_AE" w:bidi="ar_AE"/>
        </w:rPr>
      </w:r>
      <w:r>
        <w:rPr>
          <w:b/>
          <w:rtl/>
          <w:cs/>
          <w:lang w:val="ar_AE" w:bidi="ar_AE"/>
        </w:rPr>
        <w:t>"نَذْبَحُ"</w:t>
      </w:r>
      <w:r>
        <w:rPr>
          <w:rtl/>
          <w:cs/>
          <w:lang w:val="ar_AE" w:bidi="ar_AE"/>
        </w:rPr>
        <w:t xml:space="preserve"> - </w:t>
      </w:r>
      <w:r>
        <w:rPr>
          <w:b/>
          <w:rtl/>
          <w:cs/>
          <w:lang w:val="ar_AE" w:bidi="ar_AE"/>
        </w:rPr>
        <w:t>"إلهنا."</w:t>
      </w:r>
      <w:r>
        <w:rPr>
          <w:rtl/>
          <w:cs/>
          <w:lang w:val="ar_AE" w:bidi="ar_AE"/>
        </w:rPr>
        <w:t xml:space="preserve"> - </w:t>
      </w:r>
      <w:r>
        <w:rPr>
          <w:b/>
          <w:rtl/>
          <w:cs/>
          <w:lang w:val="ar_AE" w:bidi="ar_AE"/>
        </w:rPr>
        <w:t>"ذَبَحْنَا"</w:t>
      </w:r>
      <w:r>
        <w:rPr>
          <w:rtl/>
          <w:cs/>
          <w:lang w:val="ar_AE" w:bidi="ar_AE"/>
        </w:rPr>
        <w:t xml:space="preserve"> - </w:t>
      </w:r>
      <w:r>
        <w:rPr>
          <w:b/>
          <w:rtl/>
          <w:cs/>
          <w:lang w:val="ar_AE" w:bidi="ar_AE"/>
        </w:rPr>
        <w:t>"أَفَلاَ"</w:t>
      </w:r>
      <w:r>
        <w:rPr>
          <w:rtl/>
          <w:cs/>
          <w:lang w:val="ar_AE" w:bidi="ar_AE"/>
        </w:rPr>
        <w:t xml:space="preserve"> - </w:t>
      </w:r>
      <w:r>
        <w:rPr>
          <w:b/>
          <w:rtl/>
          <w:cs/>
          <w:lang w:val="ar_AE" w:bidi="ar_AE"/>
        </w:rPr>
        <w:t>"يَرْجُمُونَنَا"</w:t>
      </w:r>
    </w:p>
    <w:p>
      <w:pPr>
        <w:bidi/>
      </w:pPr>
      <w:r>
        <w:rPr>
          <w:rtl/>
          <w:cs/>
          <w:lang w:val="ar_AE" w:bidi="ar_AE"/>
        </w:rPr>
      </w:r>
      <w:r>
        <w:rPr>
          <w:rtl/>
          <w:cs/>
          <w:lang w:val="ar_AE" w:bidi="ar_AE"/>
        </w:rPr>
        <w:t xml:space="preserve">هنا، </w:t>
      </w:r>
      <w:r>
        <w:rPr>
          <w:b/>
          <w:rtl/>
          <w:cs/>
          <w:lang w:val="ar_AE" w:bidi="ar_AE"/>
        </w:rPr>
        <w:t>نحن</w:t>
      </w:r>
      <w:r>
        <w:rPr>
          <w:rtl/>
          <w:cs/>
          <w:lang w:val="ar_AE" w:bidi="ar_AE"/>
        </w:rPr>
        <w:t xml:space="preserve"> و</w:t>
      </w:r>
      <w:r>
        <w:rPr>
          <w:b/>
          <w:rtl/>
          <w:cs/>
          <w:lang w:val="ar_AE" w:bidi="ar_AE"/>
        </w:rPr>
        <w:t>نا،</w:t>
      </w:r>
      <w:r>
        <w:rPr>
          <w:rtl/>
          <w:cs/>
          <w:lang w:val="ar_AE" w:bidi="ar_AE"/>
        </w:rPr>
        <w:t xml:space="preserve"> و</w:t>
      </w:r>
      <w:r>
        <w:rPr>
          <w:b/>
          <w:rtl/>
          <w:cs/>
          <w:lang w:val="ar_AE" w:bidi="ar_AE"/>
        </w:rPr>
        <w:t>ننا</w:t>
      </w:r>
      <w:r>
        <w:rPr>
          <w:rtl/>
          <w:cs/>
          <w:lang w:val="ar_AE" w:bidi="ar_AE"/>
        </w:rPr>
        <w:t xml:space="preserve"> يجب أن تُترجم جميعها بشكل حصري (إذا كانت لغتك تميز ذلك). الفرعون والمصريون غير مشمولين.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26 (#3)</w:t>
      </w:r>
      <w:r>
        <w:rPr>
          <w:rtl/>
          <w:cs/>
          <w:lang w:val="ar_AE" w:bidi="ar_AE"/>
        </w:rPr>
      </w:r>
    </w:p>
    <w:p>
      <w:pPr>
        <w:bidi/>
      </w:pPr>
      <w:r>
        <w:rPr>
          <w:rtl/>
          <w:cs/>
          <w:lang w:val="ar_AE" w:bidi="ar_AE"/>
        </w:rPr>
      </w:r>
      <w:r>
        <w:rPr>
          <w:rtl/>
          <w:cs/>
          <w:lang w:val="ar_AE" w:bidi="ar_AE"/>
        </w:rPr>
        <w:t>וְ⁠לֹ֥א יִסְקְלֻֽ⁠נוּ</w:t>
      </w:r>
    </w:p>
    <w:p>
      <w:pPr>
        <w:bidi/>
      </w:pPr>
      <w:r>
        <w:rPr>
          <w:rtl/>
          <w:cs/>
          <w:lang w:val="ar_AE" w:bidi="ar_AE"/>
        </w:rPr>
      </w:r>
      <w:r>
        <w:rPr>
          <w:b/>
          <w:rtl/>
          <w:cs/>
          <w:lang w:val="ar_AE" w:bidi="ar_AE"/>
        </w:rPr>
        <w:t>"أَفَلاَ يَرْجُمُونَنَا"</w:t>
      </w:r>
    </w:p>
    <w:p>
      <w:pPr>
        <w:bidi/>
      </w:pPr>
      <w:r>
        <w:rPr>
          <w:rtl/>
          <w:cs/>
          <w:lang w:val="ar_AE" w:bidi="ar_AE"/>
        </w:rPr>
      </w:r>
      <w:r>
        <w:rPr>
          <w:rtl/>
          <w:cs/>
          <w:lang w:val="ar_AE" w:bidi="ar_AE"/>
        </w:rPr>
        <w:t xml:space="preserve">يسأل موسى هذا السؤال ليظهر لفرعون أن المصريين لن يسمحوا للإسرائيليين بعبادة الرب يهوه من خلال تقديم ذبيحة مرفوضة لهم.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"سيقومون برجمنا بالتأكيد!"</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26 (#4)</w:t>
      </w:r>
      <w:r>
        <w:rPr>
          <w:rtl/>
          <w:cs/>
          <w:lang w:val="ar_AE" w:bidi="ar_AE"/>
        </w:rPr>
      </w:r>
    </w:p>
    <w:p>
      <w:pPr>
        <w:bidi/>
      </w:pPr>
      <w:r>
        <w:rPr>
          <w:rtl/>
          <w:cs/>
          <w:lang w:val="ar_AE" w:bidi="ar_AE"/>
        </w:rPr>
      </w:r>
      <w:r>
        <w:rPr>
          <w:rtl/>
          <w:cs/>
          <w:lang w:val="ar_AE" w:bidi="ar_AE"/>
        </w:rPr>
        <w:t>לְ⁠עֵינֵי⁠הֶ֖ם</w:t>
      </w:r>
    </w:p>
    <w:p>
      <w:pPr>
        <w:bidi/>
      </w:pPr>
      <w:r>
        <w:rPr>
          <w:rtl/>
          <w:cs/>
          <w:lang w:val="ar_AE" w:bidi="ar_AE"/>
        </w:rPr>
      </w:r>
      <w:r>
        <w:rPr>
          <w:b/>
          <w:rtl/>
          <w:cs/>
          <w:lang w:val="ar_AE" w:bidi="ar_AE"/>
        </w:rPr>
        <w:t>"أَمَامَ عُيُونِهِمْ"</w:t>
      </w:r>
    </w:p>
    <w:p>
      <w:pPr>
        <w:bidi/>
      </w:pPr>
      <w:r>
        <w:rPr>
          <w:rtl/>
          <w:cs/>
          <w:lang w:val="ar_AE" w:bidi="ar_AE"/>
        </w:rPr>
      </w:r>
      <w:r>
        <w:rPr>
          <w:rtl/>
          <w:cs/>
          <w:lang w:val="ar_AE" w:bidi="ar_AE"/>
        </w:rPr>
        <w:t xml:space="preserve">التعبير </w:t>
      </w:r>
      <w:r>
        <w:rPr>
          <w:b/>
          <w:rtl/>
          <w:cs/>
          <w:lang w:val="ar_AE" w:bidi="ar_AE"/>
        </w:rPr>
        <w:t>أَمَامَ عُيُونِهِمْ</w:t>
      </w:r>
      <w:r>
        <w:rPr>
          <w:rtl/>
          <w:cs/>
          <w:lang w:val="ar_AE" w:bidi="ar_AE"/>
        </w:rPr>
        <w:t xml:space="preserve"> هو طريقة مجازية لقول "حيث يمكنهم الرؤية". إذا كان ذلك مفيدًا في لغتك، فيمكنك استخدام تعبير مماثل أو لغة واضحة. ترجمة بديلة: "في مرأى منهم"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27 (#1)</w:t>
      </w:r>
      <w:r>
        <w:rPr>
          <w:rtl/>
          <w:cs/>
          <w:lang w:val="ar_AE" w:bidi="ar_AE"/>
        </w:rPr>
      </w:r>
    </w:p>
    <w:p>
      <w:pPr>
        <w:bidi/>
      </w:pPr>
      <w:r>
        <w:rPr>
          <w:rtl/>
          <w:cs/>
          <w:lang w:val="ar_AE" w:bidi="ar_AE"/>
        </w:rPr>
      </w:r>
      <w:r>
        <w:rPr>
          <w:rtl/>
          <w:cs/>
          <w:lang w:val="ar_AE" w:bidi="ar_AE"/>
        </w:rPr>
        <w:t>נֵלֵ֖ךְ &amp; וְ⁠זָבַ֨חְנוּ֙ &amp; אֱלֹהֵ֔י⁠נוּ &amp; אֵלֵֽי⁠נוּ</w:t>
      </w:r>
    </w:p>
    <w:p>
      <w:pPr>
        <w:bidi/>
      </w:pPr>
      <w:r>
        <w:rPr>
          <w:rtl/>
          <w:cs/>
          <w:lang w:val="ar_AE" w:bidi="ar_AE"/>
        </w:rPr>
      </w:r>
      <w:r>
        <w:rPr>
          <w:b/>
          <w:rtl/>
          <w:cs/>
          <w:lang w:val="ar_AE" w:bidi="ar_AE"/>
        </w:rPr>
        <w:t>"نَذْهَبُ سَفَرَ"</w:t>
      </w:r>
      <w:r>
        <w:rPr>
          <w:rtl/>
          <w:cs/>
          <w:lang w:val="ar_AE" w:bidi="ar_AE"/>
        </w:rPr>
        <w:t xml:space="preserve"> - </w:t>
      </w:r>
      <w:r>
        <w:rPr>
          <w:b/>
          <w:rtl/>
          <w:cs/>
          <w:lang w:val="ar_AE" w:bidi="ar_AE"/>
        </w:rPr>
        <w:t>"وَنَذْبَحُ"</w:t>
      </w:r>
      <w:r>
        <w:rPr>
          <w:rtl/>
          <w:cs/>
          <w:lang w:val="ar_AE" w:bidi="ar_AE"/>
        </w:rPr>
        <w:t xml:space="preserve"> - </w:t>
      </w:r>
      <w:r>
        <w:rPr>
          <w:b/>
          <w:rtl/>
          <w:cs/>
          <w:lang w:val="ar_AE" w:bidi="ar_AE"/>
        </w:rPr>
        <w:t>"إلهنا"</w:t>
      </w:r>
      <w:r>
        <w:rPr>
          <w:rtl/>
          <w:cs/>
          <w:lang w:val="ar_AE" w:bidi="ar_AE"/>
        </w:rPr>
        <w:t xml:space="preserve"> - </w:t>
      </w:r>
      <w:r>
        <w:rPr>
          <w:b/>
          <w:rtl/>
          <w:cs/>
          <w:lang w:val="ar_AE" w:bidi="ar_AE"/>
        </w:rPr>
        <w:t>"لنا"</w:t>
      </w:r>
    </w:p>
    <w:p>
      <w:pPr>
        <w:bidi/>
      </w:pPr>
      <w:r>
        <w:rPr>
          <w:rtl/>
          <w:cs/>
          <w:lang w:val="ar_AE" w:bidi="ar_AE"/>
        </w:rPr>
      </w:r>
      <w:r>
        <w:rPr>
          <w:rtl/>
          <w:cs/>
          <w:lang w:val="ar_AE" w:bidi="ar_AE"/>
        </w:rPr>
        <w:t xml:space="preserve">هنا، </w:t>
      </w:r>
      <w:r>
        <w:rPr>
          <w:b/>
          <w:rtl/>
          <w:cs/>
          <w:lang w:val="ar_AE" w:bidi="ar_AE"/>
        </w:rPr>
        <w:t>نحن</w:t>
      </w:r>
      <w:r>
        <w:rPr>
          <w:rtl/>
          <w:cs/>
          <w:lang w:val="ar_AE" w:bidi="ar_AE"/>
        </w:rPr>
        <w:t xml:space="preserve"> و</w:t>
      </w:r>
      <w:r>
        <w:rPr>
          <w:b/>
          <w:rtl/>
          <w:cs/>
          <w:lang w:val="ar_AE" w:bidi="ar_AE"/>
        </w:rPr>
        <w:t xml:space="preserve">لنا </w:t>
      </w:r>
      <w:r>
        <w:rPr>
          <w:rtl/>
          <w:cs/>
          <w:lang w:val="ar_AE" w:bidi="ar_AE"/>
        </w:rPr>
        <w:t>يجب أن تُترجم جميعها بشكل حصري (إذا كانت لغتك تميز ذلك). فرعون وشعبه غير مشمولين.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28 (#1)</w:t>
      </w:r>
      <w:r>
        <w:rPr>
          <w:rtl/>
          <w:cs/>
          <w:lang w:val="ar_AE" w:bidi="ar_AE"/>
        </w:rPr>
      </w:r>
    </w:p>
    <w:p>
      <w:pPr>
        <w:bidi/>
      </w:pPr>
      <w:r>
        <w:rPr>
          <w:rtl/>
          <w:cs/>
          <w:lang w:val="ar_AE" w:bidi="ar_AE"/>
        </w:rPr>
      </w:r>
      <w:r>
        <w:rPr>
          <w:rtl/>
          <w:cs/>
          <w:lang w:val="ar_AE" w:bidi="ar_AE"/>
        </w:rPr>
        <w:t>אֶתְ⁠כֶם֙ &amp; אֱלֹֽהֵי⁠כֶם֙ &amp; תַרְחִ֖יקוּ</w:t>
      </w:r>
    </w:p>
    <w:p>
      <w:pPr>
        <w:bidi/>
      </w:pPr>
      <w:r>
        <w:rPr>
          <w:rtl/>
          <w:cs/>
          <w:lang w:val="ar_AE" w:bidi="ar_AE"/>
        </w:rPr>
      </w:r>
      <w:r>
        <w:rPr>
          <w:b/>
          <w:rtl/>
          <w:cs/>
          <w:lang w:val="ar_AE" w:bidi="ar_AE"/>
        </w:rPr>
        <w:t>"أُطْلِقُكُمْ"</w:t>
      </w:r>
      <w:r>
        <w:rPr>
          <w:rtl/>
          <w:cs/>
          <w:lang w:val="ar_AE" w:bidi="ar_AE"/>
        </w:rPr>
        <w:t xml:space="preserve"> - </w:t>
      </w:r>
      <w:r>
        <w:rPr>
          <w:b/>
          <w:rtl/>
          <w:cs/>
          <w:lang w:val="ar_AE" w:bidi="ar_AE"/>
        </w:rPr>
        <w:t>"إِلهِكُمْ"</w:t>
      </w:r>
      <w:r>
        <w:rPr>
          <w:rtl/>
          <w:cs/>
          <w:lang w:val="ar_AE" w:bidi="ar_AE"/>
        </w:rPr>
        <w:t xml:space="preserve"> - </w:t>
      </w:r>
      <w:r>
        <w:rPr>
          <w:b/>
          <w:rtl/>
          <w:cs/>
          <w:lang w:val="ar_AE" w:bidi="ar_AE"/>
        </w:rPr>
        <w:t>"لاَ تَذْهَبُوا"</w:t>
      </w:r>
      <w:r>
        <w:rPr>
          <w:rtl/>
          <w:cs/>
          <w:lang w:val="ar_AE" w:bidi="ar_AE"/>
        </w:rPr>
        <w:t xml:space="preserve"> - </w:t>
      </w:r>
      <w:r>
        <w:rPr>
          <w:b/>
          <w:rtl/>
          <w:cs/>
          <w:lang w:val="ar_AE" w:bidi="ar_AE"/>
        </w:rPr>
        <w:t>"بَعِيدًا"</w:t>
      </w:r>
    </w:p>
    <w:p>
      <w:pPr>
        <w:bidi/>
      </w:pPr>
      <w:r>
        <w:rPr>
          <w:rtl/>
          <w:cs/>
          <w:lang w:val="ar_AE" w:bidi="ar_AE"/>
        </w:rPr>
      </w:r>
      <w:r>
        <w:rPr>
          <w:rtl/>
          <w:cs/>
          <w:lang w:val="ar_AE" w:bidi="ar_AE"/>
        </w:rPr>
        <w:t>إذا كانت لغتك تستخدم أشكالًا مختلفة من "أنت" اعتمادًا على عدد الأشخاص المخاطبين، فاستخدم الشكل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28 (#2)</w:t>
      </w:r>
      <w:r>
        <w:rPr>
          <w:rtl/>
          <w:cs/>
          <w:lang w:val="ar_AE" w:bidi="ar_AE"/>
        </w:rPr>
      </w:r>
    </w:p>
    <w:p>
      <w:pPr>
        <w:bidi/>
      </w:pPr>
      <w:r>
        <w:rPr>
          <w:rtl/>
          <w:cs/>
          <w:lang w:val="ar_AE" w:bidi="ar_AE"/>
        </w:rPr>
      </w:r>
      <w:r>
        <w:rPr>
          <w:rtl/>
          <w:cs/>
          <w:lang w:val="ar_AE" w:bidi="ar_AE"/>
        </w:rPr>
        <w:t>אֶתְ⁠כֶם֙</w:t>
      </w:r>
    </w:p>
    <w:p>
      <w:pPr>
        <w:bidi/>
      </w:pPr>
      <w:r>
        <w:rPr>
          <w:rtl/>
          <w:cs/>
          <w:lang w:val="ar_AE" w:bidi="ar_AE"/>
        </w:rPr>
      </w:r>
      <w:r>
        <w:rPr>
          <w:b/>
          <w:rtl/>
          <w:cs/>
          <w:lang w:val="ar_AE" w:bidi="ar_AE"/>
        </w:rPr>
        <w:t>"أنتم"</w:t>
      </w:r>
    </w:p>
    <w:p>
      <w:pPr>
        <w:bidi/>
      </w:pPr>
      <w:r>
        <w:rPr>
          <w:rtl/>
          <w:cs/>
          <w:lang w:val="ar_AE" w:bidi="ar_AE"/>
        </w:rPr>
      </w:r>
      <w:r>
        <w:rPr>
          <w:rtl/>
          <w:cs/>
          <w:lang w:val="ar_AE" w:bidi="ar_AE"/>
        </w:rPr>
        <w:t>ترجمة بديلة: "يا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28 (#3)</w:t>
      </w:r>
      <w:r>
        <w:rPr>
          <w:rtl/>
          <w:cs/>
          <w:lang w:val="ar_AE" w:bidi="ar_AE"/>
        </w:rPr>
      </w:r>
    </w:p>
    <w:p>
      <w:pPr>
        <w:bidi/>
      </w:pPr>
      <w:r>
        <w:rPr>
          <w:rtl/>
          <w:cs/>
          <w:lang w:val="ar_AE" w:bidi="ar_AE"/>
        </w:rPr>
      </w:r>
      <w:r>
        <w:rPr>
          <w:rtl/>
          <w:cs/>
          <w:lang w:val="ar_AE" w:bidi="ar_AE"/>
        </w:rPr>
        <w:t>הַרְחֵ֥ק &amp; תַרְחִ֖יקוּ</w:t>
      </w:r>
    </w:p>
    <w:p>
      <w:pPr>
        <w:bidi/>
      </w:pPr>
      <w:r>
        <w:rPr>
          <w:rtl/>
          <w:cs/>
          <w:lang w:val="ar_AE" w:bidi="ar_AE"/>
        </w:rPr>
      </w:r>
      <w:r>
        <w:rPr>
          <w:b/>
          <w:rtl/>
          <w:cs/>
          <w:lang w:val="ar_AE" w:bidi="ar_AE"/>
        </w:rPr>
        <w:t>"لاَ تَذْهَبُوا"</w:t>
      </w:r>
      <w:r>
        <w:rPr>
          <w:rtl/>
          <w:cs/>
          <w:lang w:val="ar_AE" w:bidi="ar_AE"/>
        </w:rPr>
        <w:t xml:space="preserve"> - </w:t>
      </w:r>
      <w:r>
        <w:rPr>
          <w:b/>
          <w:rtl/>
          <w:cs/>
          <w:lang w:val="ar_AE" w:bidi="ar_AE"/>
        </w:rPr>
        <w:t>"بالتأكيد"</w:t>
      </w:r>
      <w:r>
        <w:rPr>
          <w:rtl/>
          <w:cs/>
          <w:lang w:val="ar_AE" w:bidi="ar_AE"/>
        </w:rPr>
        <w:t xml:space="preserve"> - </w:t>
      </w:r>
      <w:r>
        <w:rPr>
          <w:b/>
          <w:rtl/>
          <w:cs/>
          <w:lang w:val="ar_AE" w:bidi="ar_AE"/>
        </w:rPr>
        <w:t>"بَعِيدًا"</w:t>
      </w:r>
    </w:p>
    <w:p>
      <w:pPr>
        <w:bidi/>
      </w:pPr>
      <w:r>
        <w:rPr>
          <w:rtl/>
          <w:cs/>
          <w:lang w:val="ar_AE" w:bidi="ar_AE"/>
        </w:rPr>
      </w:r>
      <w:r>
        <w:rPr>
          <w:rtl/>
          <w:cs/>
          <w:lang w:val="ar_AE" w:bidi="ar_AE"/>
        </w:rPr>
        <w:t xml:space="preserve">في اللغة العبرية، يتم تكرار كلمة </w:t>
      </w:r>
      <w:r>
        <w:rPr>
          <w:b/>
          <w:rtl/>
          <w:cs/>
          <w:lang w:val="ar_AE" w:bidi="ar_AE"/>
        </w:rPr>
        <w:t>بعيد</w:t>
      </w:r>
      <w:r>
        <w:rPr>
          <w:rtl/>
          <w:cs/>
          <w:lang w:val="ar_AE" w:bidi="ar_AE"/>
        </w:rPr>
        <w:t xml:space="preserve"> للتأكيد (مع </w:t>
      </w:r>
      <w:r>
        <w:rPr>
          <w:b/>
          <w:rtl/>
          <w:cs/>
          <w:lang w:val="ar_AE" w:bidi="ar_AE"/>
        </w:rPr>
        <w:t>لا</w:t>
      </w:r>
      <w:r>
        <w:rPr>
          <w:rtl/>
          <w:cs/>
          <w:lang w:val="ar_AE" w:bidi="ar_AE"/>
        </w:rPr>
        <w:t>) على أنهم بالتأكيد يَجِبُ ألاّ يذهبوا بعيدًا. إذا كانت لغتك لا تستخدم تكرار الكلمات بهذه الطريقة، فعبّر عن التأكيد بطريقة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29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"هَا أَنَا"</w:t>
      </w:r>
    </w:p>
    <w:p>
      <w:pPr>
        <w:bidi/>
      </w:pPr>
      <w:r>
        <w:rPr>
          <w:rtl/>
          <w:cs/>
          <w:lang w:val="ar_AE" w:bidi="ar_AE"/>
        </w:rPr>
      </w:r>
      <w:r>
        <w:rPr>
          <w:b/>
          <w:rtl/>
          <w:cs/>
          <w:lang w:val="ar_AE" w:bidi="ar_AE"/>
        </w:rPr>
        <w:t xml:space="preserve">هَا أَنَا </w:t>
      </w:r>
      <w:r>
        <w:rPr>
          <w:rtl/>
          <w:cs/>
          <w:lang w:val="ar_AE" w:bidi="ar_AE"/>
        </w:rPr>
        <w:t>هو مصطلح يُستخدم لجذب انتباه المستمع إلى ما سيقوله المتحدث. إذا لم يكن هناك طريقة جيدة لترجمة هذا المصطلح في لغتك، فيمكن حذف هذا المصطلح من الترجمة. ترجمة بديلة: "اعلم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29 (#2)</w:t>
      </w:r>
      <w:r>
        <w:rPr>
          <w:rtl/>
          <w:cs/>
          <w:lang w:val="ar_AE" w:bidi="ar_AE"/>
        </w:rPr>
      </w:r>
    </w:p>
    <w:p>
      <w:pPr>
        <w:bidi/>
      </w:pPr>
      <w:r>
        <w:rPr>
          <w:rtl/>
          <w:cs/>
          <w:lang w:val="ar_AE" w:bidi="ar_AE"/>
        </w:rPr>
      </w:r>
      <w:r>
        <w:rPr>
          <w:rtl/>
          <w:cs/>
          <w:lang w:val="ar_AE" w:bidi="ar_AE"/>
        </w:rPr>
        <w:t>הֶ⁠עָרֹ֗ב</w:t>
      </w:r>
    </w:p>
    <w:p>
      <w:pPr>
        <w:bidi/>
      </w:pPr>
      <w:r>
        <w:rPr>
          <w:rtl/>
          <w:cs/>
          <w:lang w:val="ar_AE" w:bidi="ar_AE"/>
        </w:rPr>
      </w:r>
      <w:r>
        <w:rPr>
          <w:b/>
          <w:rtl/>
          <w:cs/>
          <w:lang w:val="ar_AE" w:bidi="ar_AE"/>
        </w:rPr>
        <w:t>"الذُّبَّانُ"</w:t>
      </w:r>
    </w:p>
    <w:p>
      <w:pPr>
        <w:bidi/>
      </w:pPr>
      <w:r>
        <w:rPr>
          <w:rtl/>
          <w:cs/>
          <w:lang w:val="ar_AE" w:bidi="ar_AE"/>
        </w:rPr>
      </w:r>
      <w:r>
        <w:rPr>
          <w:rtl/>
          <w:cs/>
          <w:lang w:val="ar_AE" w:bidi="ar_AE"/>
        </w:rPr>
        <w:t xml:space="preserve">هذه على الأرجح أنواع من الذباب الكبير الشائع الذي يزعج البشر والماشية. انظر كيف ترجمت هذا في </w:t>
      </w:r>
      <w:r>
        <w:rPr>
          <w:rtl/>
          <w:cs/>
          <w:lang w:val="ar_AE" w:bidi="ar_AE"/>
        </w:rPr>
        <w:t>8:21</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29 (#3)</w:t>
      </w:r>
      <w:r>
        <w:rPr>
          <w:rtl/>
          <w:cs/>
          <w:lang w:val="ar_AE" w:bidi="ar_AE"/>
        </w:rPr>
      </w:r>
    </w:p>
    <w:p>
      <w:pPr>
        <w:bidi/>
      </w:pPr>
      <w:r>
        <w:rPr>
          <w:rtl/>
          <w:cs/>
          <w:lang w:val="ar_AE" w:bidi="ar_AE"/>
        </w:rPr>
      </w:r>
      <w:r>
        <w:rPr>
          <w:rtl/>
          <w:cs/>
          <w:lang w:val="ar_AE" w:bidi="ar_AE"/>
        </w:rPr>
        <w:t>מִ⁠פַּרְעֹ֛ה &amp; פַּרְעֹה֙</w:t>
      </w:r>
    </w:p>
    <w:p>
      <w:pPr>
        <w:bidi/>
      </w:pPr>
      <w:r>
        <w:rPr>
          <w:rtl/>
          <w:cs/>
          <w:lang w:val="ar_AE" w:bidi="ar_AE"/>
        </w:rPr>
      </w:r>
      <w:r>
        <w:rPr>
          <w:b/>
          <w:rtl/>
          <w:cs/>
          <w:lang w:val="ar_AE" w:bidi="ar_AE"/>
        </w:rPr>
        <w:t>"عن فرعون،"</w:t>
      </w:r>
      <w:r>
        <w:rPr>
          <w:rtl/>
          <w:cs/>
          <w:lang w:val="ar_AE" w:bidi="ar_AE"/>
        </w:rPr>
        <w:t xml:space="preserve"> - </w:t>
      </w:r>
      <w:r>
        <w:rPr>
          <w:b/>
          <w:rtl/>
          <w:cs/>
          <w:lang w:val="ar_AE" w:bidi="ar_AE"/>
        </w:rPr>
        <w:t>"فرعون"</w:t>
      </w:r>
    </w:p>
    <w:p>
      <w:pPr>
        <w:bidi/>
      </w:pPr>
      <w:r>
        <w:rPr>
          <w:rtl/>
          <w:cs/>
          <w:lang w:val="ar_AE" w:bidi="ar_AE"/>
        </w:rPr>
      </w:r>
      <w:r>
        <w:rPr>
          <w:rtl/>
          <w:cs/>
          <w:lang w:val="ar_AE" w:bidi="ar_AE"/>
        </w:rPr>
        <w:t>قد يكون موسى يستخدم صيغة الغائب للإشارة إلى فرعون لإظهار الاحترام، لأن الملك يبدو أنه يتراجع. إذا لم تكن صيغة الغائب وسيلة لإظهار الاحترام في ثقافتك أو لم تكن طريقة صالحة لمخاطبة الفرد على الإطلاق، فقد تحتاج إلى تغيير الصيغة. ترجمة بديلة: "عنك ... أنت"</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29 (#4)</w:t>
      </w:r>
      <w:r>
        <w:rPr>
          <w:rtl/>
          <w:cs/>
          <w:lang w:val="ar_AE" w:bidi="ar_AE"/>
        </w:rPr>
      </w:r>
    </w:p>
    <w:p>
      <w:pPr>
        <w:bidi/>
      </w:pPr>
      <w:r>
        <w:rPr>
          <w:rtl/>
          <w:cs/>
          <w:lang w:val="ar_AE" w:bidi="ar_AE"/>
        </w:rPr>
      </w:r>
      <w:r>
        <w:rPr>
          <w:rtl/>
          <w:cs/>
          <w:lang w:val="ar_AE" w:bidi="ar_AE"/>
        </w:rPr>
        <w:t>מִ⁠פַּרְעֹ֛ה מֵ⁠עֲבָדָ֥י⁠ו וּ⁠מֵ⁠עַמּ֖⁠וֹ</w:t>
      </w:r>
    </w:p>
    <w:p>
      <w:pPr>
        <w:bidi/>
      </w:pPr>
      <w:r>
        <w:rPr>
          <w:rtl/>
          <w:cs/>
          <w:lang w:val="ar_AE" w:bidi="ar_AE"/>
        </w:rPr>
      </w:r>
      <w:r>
        <w:rPr>
          <w:b/>
          <w:rtl/>
          <w:cs/>
          <w:lang w:val="ar_AE" w:bidi="ar_AE"/>
        </w:rPr>
        <w:t>"عَنْ فِرْعَوْنَ وَعَبِيدِهِ وَشَعْبِهِ"</w:t>
      </w:r>
    </w:p>
    <w:p>
      <w:pPr>
        <w:bidi/>
      </w:pPr>
      <w:r>
        <w:rPr>
          <w:rtl/>
          <w:cs/>
          <w:lang w:val="ar_AE" w:bidi="ar_AE"/>
        </w:rPr>
      </w:r>
      <w:r>
        <w:rPr>
          <w:rtl/>
          <w:cs/>
          <w:lang w:val="ar_AE" w:bidi="ar_AE"/>
        </w:rPr>
        <w:t>هذه القائمة تعني "من كل مكان ومن الجميع" (في مصر). ويُظهر هذا أن نهاية الضربة ستكون شاملة كما كان انتشارها. يجب عليك ترجمة القائمة بطريقة لا توحي بالتحديد لهذه الدوائر فقط ولكن يُفهم منها الشمولية.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29 (#5)</w:t>
      </w:r>
      <w:r>
        <w:rPr>
          <w:rtl/>
          <w:cs/>
          <w:lang w:val="ar_AE" w:bidi="ar_AE"/>
        </w:rPr>
      </w:r>
    </w:p>
    <w:p>
      <w:pPr>
        <w:bidi/>
      </w:pPr>
      <w:r>
        <w:rPr>
          <w:rtl/>
          <w:cs/>
          <w:lang w:val="ar_AE" w:bidi="ar_AE"/>
        </w:rPr>
      </w:r>
      <w:r>
        <w:rPr>
          <w:rtl/>
          <w:cs/>
          <w:lang w:val="ar_AE" w:bidi="ar_AE"/>
        </w:rPr>
        <w:t>אַל־יֹסֵ֤ף פַּרְעֹה֙ הָתֵ֔ל לְ⁠בִלְתִּי֙ שַׁלַּ֣ח אֶת־הָ⁠עָ֔ם</w:t>
      </w:r>
    </w:p>
    <w:p>
      <w:pPr>
        <w:bidi/>
      </w:pPr>
      <w:r>
        <w:rPr>
          <w:rtl/>
          <w:cs/>
          <w:lang w:val="ar_AE" w:bidi="ar_AE"/>
        </w:rPr>
      </w:r>
      <w:r>
        <w:rPr>
          <w:b/>
          <w:rtl/>
          <w:cs/>
          <w:lang w:val="ar_AE" w:bidi="ar_AE"/>
        </w:rPr>
        <w:t>"وَلكِنْ لاَ يَعُدْ فِرْعَوْنُ يُخَاتِلُ حَتَّى لاَ يُطْلِقَ الشَّعْبَ لِيَذْبَحَ لِلرَّبِّ"</w:t>
      </w:r>
    </w:p>
    <w:p>
      <w:pPr>
        <w:bidi/>
      </w:pPr>
      <w:r>
        <w:rPr>
          <w:rtl/>
          <w:cs/>
          <w:lang w:val="ar_AE" w:bidi="ar_AE"/>
        </w:rPr>
      </w:r>
      <w:r>
        <w:rPr>
          <w:rtl/>
          <w:cs/>
          <w:lang w:val="ar_AE" w:bidi="ar_AE"/>
        </w:rPr>
        <w:t>إذا كان هذا النفي المزدوج سيساء فهمه في لغتك، فيمكنك ترجمته في صيغة جملة خبرية مُثبتة. ترجمة بديلة: "يجب أن تبدأ في التعامل بصدق معنا وتترك شعبنا يذهب"</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29 (#6)</w:t>
      </w:r>
      <w:r>
        <w:rPr>
          <w:rtl/>
          <w:cs/>
          <w:lang w:val="ar_AE" w:bidi="ar_AE"/>
        </w:rPr>
      </w:r>
    </w:p>
    <w:p>
      <w:pPr>
        <w:bidi/>
      </w:pPr>
      <w:r>
        <w:rPr>
          <w:rtl/>
          <w:cs/>
          <w:lang w:val="ar_AE" w:bidi="ar_AE"/>
        </w:rPr>
      </w:r>
      <w:r>
        <w:rPr>
          <w:rtl/>
          <w:cs/>
          <w:lang w:val="ar_AE" w:bidi="ar_AE"/>
        </w:rPr>
        <w:t>רַ֗ק אַל־יֹסֵ֤ף פַּרְעֹה֙ הָתֵ֔ל</w:t>
      </w:r>
    </w:p>
    <w:p>
      <w:pPr>
        <w:bidi/>
      </w:pPr>
      <w:r>
        <w:rPr>
          <w:rtl/>
          <w:cs/>
          <w:lang w:val="ar_AE" w:bidi="ar_AE"/>
        </w:rPr>
      </w:r>
      <w:r>
        <w:rPr>
          <w:b/>
          <w:rtl/>
          <w:cs/>
          <w:lang w:val="ar_AE" w:bidi="ar_AE"/>
        </w:rPr>
        <w:t>"وَلكِنْ لاَ يَعُدْ فِرْعَوْنُ يُخَاتِلُ حَتَّى لاَ يُطْلِقَ الشَّعْبَ لِيَذْبَحَ لِلرَّبِّ"</w:t>
      </w:r>
    </w:p>
    <w:p>
      <w:pPr>
        <w:bidi/>
      </w:pPr>
      <w:r>
        <w:rPr>
          <w:rtl/>
          <w:cs/>
          <w:lang w:val="ar_AE" w:bidi="ar_AE"/>
        </w:rPr>
      </w:r>
      <w:r>
        <w:rPr>
          <w:rtl/>
          <w:cs/>
          <w:lang w:val="ar_AE" w:bidi="ar_AE"/>
        </w:rPr>
        <w:t>ترجمة بديلة: "لكن يجب ألا تخدعنا" أو "لكن يجب ألا تكذب علينا"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30 (#1)</w:t>
      </w:r>
      <w:r>
        <w:rPr>
          <w:rtl/>
          <w:cs/>
          <w:lang w:val="ar_AE" w:bidi="ar_AE"/>
        </w:rPr>
      </w:r>
    </w:p>
    <w:p>
      <w:pPr>
        <w:bidi/>
      </w:pPr>
      <w:r>
        <w:rPr>
          <w:rtl/>
          <w:cs/>
          <w:lang w:val="ar_AE" w:bidi="ar_AE"/>
        </w:rPr>
      </w:r>
      <w:r>
        <w:rPr>
          <w:rtl/>
          <w:cs/>
          <w:lang w:val="ar_AE" w:bidi="ar_AE"/>
        </w:rPr>
        <w:t>וַ⁠יֵּצֵ֥א מֹשֶׁ֖ה</w:t>
      </w:r>
    </w:p>
    <w:p>
      <w:pPr>
        <w:bidi/>
      </w:pPr>
      <w:r>
        <w:rPr>
          <w:rtl/>
          <w:cs/>
          <w:lang w:val="ar_AE" w:bidi="ar_AE"/>
        </w:rPr>
      </w:r>
      <w:r>
        <w:rPr>
          <w:b/>
          <w:rtl/>
          <w:cs/>
          <w:lang w:val="ar_AE" w:bidi="ar_AE"/>
        </w:rPr>
        <w:t>"فَخَرَجَ مُوسَى"</w:t>
      </w:r>
    </w:p>
    <w:p>
      <w:pPr>
        <w:bidi/>
      </w:pPr>
      <w:r>
        <w:rPr>
          <w:rtl/>
          <w:cs/>
          <w:lang w:val="ar_AE" w:bidi="ar_AE"/>
        </w:rPr>
      </w:r>
      <w:r>
        <w:rPr>
          <w:rtl/>
          <w:cs/>
          <w:lang w:val="ar_AE" w:bidi="ar_AE"/>
        </w:rPr>
        <w:t>هناك تحول طفيف في المشهد هنا. استخدم الشكل المناسب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31 (#1)</w:t>
      </w:r>
      <w:r>
        <w:rPr>
          <w:rtl/>
          <w:cs/>
          <w:lang w:val="ar_AE" w:bidi="ar_AE"/>
        </w:rPr>
      </w:r>
    </w:p>
    <w:p>
      <w:pPr>
        <w:bidi/>
      </w:pPr>
      <w:r>
        <w:rPr>
          <w:rtl/>
          <w:cs/>
          <w:lang w:val="ar_AE" w:bidi="ar_AE"/>
        </w:rPr>
      </w:r>
      <w:r>
        <w:rPr>
          <w:rtl/>
          <w:cs/>
          <w:lang w:val="ar_AE" w:bidi="ar_AE"/>
        </w:rPr>
        <w:t>הֶ⁠עָרֹ֔ב</w:t>
      </w:r>
    </w:p>
    <w:p>
      <w:pPr>
        <w:bidi/>
      </w:pPr>
      <w:r>
        <w:rPr>
          <w:rtl/>
          <w:cs/>
          <w:lang w:val="ar_AE" w:bidi="ar_AE"/>
        </w:rPr>
      </w:r>
      <w:r>
        <w:rPr>
          <w:b/>
          <w:rtl/>
          <w:cs/>
          <w:lang w:val="ar_AE" w:bidi="ar_AE"/>
        </w:rPr>
        <w:t>"الذُّبَّانُ"</w:t>
      </w:r>
    </w:p>
    <w:p>
      <w:pPr>
        <w:bidi/>
      </w:pPr>
      <w:r>
        <w:rPr>
          <w:rtl/>
          <w:cs/>
          <w:lang w:val="ar_AE" w:bidi="ar_AE"/>
        </w:rPr>
      </w:r>
      <w:r>
        <w:rPr>
          <w:rtl/>
          <w:cs/>
          <w:lang w:val="ar_AE" w:bidi="ar_AE"/>
        </w:rPr>
        <w:t xml:space="preserve">هذه على الأرجح هي نوع من الذباب الكبير الشائع الذي يزعج البشر والماشية. انظر كيف ترجمت هذا في </w:t>
      </w:r>
      <w:r>
        <w:rPr>
          <w:rtl/>
          <w:cs/>
          <w:lang w:val="ar_AE" w:bidi="ar_AE"/>
        </w:rPr>
        <w:t>8:21</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31 (#2)</w:t>
      </w:r>
      <w:r>
        <w:rPr>
          <w:rtl/>
          <w:cs/>
          <w:lang w:val="ar_AE" w:bidi="ar_AE"/>
        </w:rPr>
      </w:r>
    </w:p>
    <w:p>
      <w:pPr>
        <w:bidi/>
      </w:pPr>
      <w:r>
        <w:rPr>
          <w:rtl/>
          <w:cs/>
          <w:lang w:val="ar_AE" w:bidi="ar_AE"/>
        </w:rPr>
      </w:r>
      <w:r>
        <w:rPr>
          <w:rtl/>
          <w:cs/>
          <w:lang w:val="ar_AE" w:bidi="ar_AE"/>
        </w:rPr>
        <w:t>מִ⁠פַּרְעֹ֖ה מֵ⁠עֲבָדָ֣י⁠ו וּ⁠מֵ⁠עַמּ֑⁠וֹ</w:t>
      </w:r>
    </w:p>
    <w:p>
      <w:pPr>
        <w:bidi/>
      </w:pPr>
      <w:r>
        <w:rPr>
          <w:rtl/>
          <w:cs/>
          <w:lang w:val="ar_AE" w:bidi="ar_AE"/>
        </w:rPr>
      </w:r>
      <w:r>
        <w:rPr>
          <w:b/>
          <w:rtl/>
          <w:cs/>
          <w:lang w:val="ar_AE" w:bidi="ar_AE"/>
        </w:rPr>
        <w:t>"عَنْ فِرْعَوْنَ وَعَبِيدِهِ وَشَعْبِهِ"</w:t>
      </w:r>
    </w:p>
    <w:p>
      <w:pPr>
        <w:bidi/>
      </w:pPr>
      <w:r>
        <w:rPr>
          <w:rtl/>
          <w:cs/>
          <w:lang w:val="ar_AE" w:bidi="ar_AE"/>
        </w:rPr>
      </w:r>
      <w:r>
        <w:rPr>
          <w:rtl/>
          <w:cs/>
          <w:lang w:val="ar_AE" w:bidi="ar_AE"/>
        </w:rPr>
        <w:t>هذه القائمة تعني "من الجميع ومن كل مكان" (في مصر). وهذا يوضح أن هناك نهاية كاملة للضربة. يجب أن تترجم القائمة بطريقة لا توحي بالتحديد لهذه التفاصيل ولكن تُفهم على أنها تشير إلى الشمولية.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31 (#3)</w:t>
      </w:r>
      <w:r>
        <w:rPr>
          <w:rtl/>
          <w:cs/>
          <w:lang w:val="ar_AE" w:bidi="ar_AE"/>
        </w:rPr>
      </w:r>
    </w:p>
    <w:p>
      <w:pPr>
        <w:bidi/>
      </w:pPr>
      <w:r>
        <w:rPr>
          <w:rtl/>
          <w:cs/>
          <w:lang w:val="ar_AE" w:bidi="ar_AE"/>
        </w:rPr>
      </w:r>
      <w:r>
        <w:rPr>
          <w:rtl/>
          <w:cs/>
          <w:lang w:val="ar_AE" w:bidi="ar_AE"/>
        </w:rPr>
        <w:t>לֹ֥א נִשְׁאַ֖ר אֶחָֽד</w:t>
      </w:r>
    </w:p>
    <w:p>
      <w:pPr>
        <w:bidi/>
      </w:pPr>
      <w:r>
        <w:rPr>
          <w:rtl/>
          <w:cs/>
          <w:lang w:val="ar_AE" w:bidi="ar_AE"/>
        </w:rPr>
      </w:r>
      <w:r>
        <w:rPr>
          <w:b/>
          <w:rtl/>
          <w:cs/>
          <w:lang w:val="ar_AE" w:bidi="ar_AE"/>
        </w:rPr>
        <w:t>"لَمْ تَبْقَ وَاحِدَةٌ"</w:t>
      </w:r>
    </w:p>
    <w:p>
      <w:pPr>
        <w:bidi/>
      </w:pPr>
      <w:r>
        <w:rPr>
          <w:rtl/>
          <w:cs/>
          <w:lang w:val="ar_AE" w:bidi="ar_AE"/>
        </w:rPr>
      </w:r>
      <w:r>
        <w:rPr>
          <w:rtl/>
          <w:cs/>
          <w:lang w:val="ar_AE" w:bidi="ar_AE"/>
        </w:rPr>
        <w:t>هذا التصريح هو صيغة مبالغة تؤكد مدى إزالة الرب للحشرات من الأرض بشكل كامل. إذا كان ذلك مفيدًا في لغتك، فيمكنك استخدام تعبير مشابه من لغتك يؤكد الشمولية أو النقصان التام للذبان. ترجمة بديلة: "لم يتبق أي من هذه الحشرات في الأرض كلها"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32 (#1)</w:t>
      </w:r>
      <w:r>
        <w:rPr>
          <w:rtl/>
          <w:cs/>
          <w:lang w:val="ar_AE" w:bidi="ar_AE"/>
        </w:rPr>
      </w:r>
    </w:p>
    <w:p>
      <w:pPr>
        <w:bidi/>
      </w:pPr>
      <w:r>
        <w:rPr>
          <w:rtl/>
          <w:cs/>
          <w:lang w:val="ar_AE" w:bidi="ar_AE"/>
        </w:rPr>
      </w:r>
      <w:r>
        <w:rPr>
          <w:rtl/>
          <w:cs/>
          <w:lang w:val="ar_AE" w:bidi="ar_AE"/>
        </w:rPr>
        <w:t>וַ⁠יַּכְבֵּ֤ד פַּרְעֹה֙ אֶת־לִבּ֔⁠וֹ</w:t>
      </w:r>
    </w:p>
    <w:p>
      <w:pPr>
        <w:bidi/>
      </w:pPr>
      <w:r>
        <w:rPr>
          <w:rtl/>
          <w:cs/>
          <w:lang w:val="ar_AE" w:bidi="ar_AE"/>
        </w:rPr>
      </w:r>
      <w:r>
        <w:rPr>
          <w:b/>
          <w:rtl/>
          <w:cs/>
          <w:lang w:val="ar_AE" w:bidi="ar_AE"/>
        </w:rPr>
        <w:t>"وَلكِنْ أَغْلَظَ فِرْعَوْنُ قَلْبَهُ"</w:t>
      </w:r>
    </w:p>
    <w:p>
      <w:pPr>
        <w:bidi/>
      </w:pPr>
      <w:r>
        <w:rPr>
          <w:rtl/>
          <w:cs/>
          <w:lang w:val="ar_AE" w:bidi="ar_AE"/>
        </w:rPr>
      </w:r>
      <w:r>
        <w:rPr>
          <w:rtl/>
          <w:cs/>
          <w:lang w:val="ar_AE" w:bidi="ar_AE"/>
        </w:rPr>
        <w:t xml:space="preserve">يتم التحدث عن موقف الفرعون العنيد كما لو أنه جعل </w:t>
      </w:r>
      <w:r>
        <w:rPr>
          <w:b/>
          <w:rtl/>
          <w:cs/>
          <w:lang w:val="ar_AE" w:bidi="ar_AE"/>
        </w:rPr>
        <w:t xml:space="preserve">قلبه غليظًا </w:t>
      </w:r>
      <w:r>
        <w:rPr>
          <w:rtl/>
          <w:cs/>
          <w:lang w:val="ar_AE" w:bidi="ar_AE"/>
        </w:rPr>
        <w:t xml:space="preserve">بنفسه. إذا لم يكن </w:t>
      </w:r>
      <w:r>
        <w:rPr>
          <w:b/>
          <w:rtl/>
          <w:cs/>
          <w:lang w:val="ar_AE" w:bidi="ar_AE"/>
        </w:rPr>
        <w:t>القلب</w:t>
      </w:r>
      <w:r>
        <w:rPr>
          <w:rtl/>
          <w:cs/>
          <w:lang w:val="ar_AE" w:bidi="ar_AE"/>
        </w:rPr>
        <w:t xml:space="preserve"> هو العضو الذي تستخدمه ثقافتك للإشارة إلى إرادة الشخص، ففكر في استخدام العضو الذي تستخدمه ثقافتك لهذه الصورة. انظر كيف ترجمت هذا في </w:t>
      </w:r>
      <w:r>
        <w:rPr>
          <w:rtl/>
          <w:cs/>
          <w:lang w:val="ar_AE" w:bidi="ar_AE"/>
        </w:rPr>
        <w:t>8:15</w:t>
      </w:r>
      <w:r>
        <w:rPr>
          <w:rtl/>
          <w:cs/>
          <w:lang w:val="ar_AE" w:bidi="ar_AE"/>
        </w:rPr>
        <w:t>. ترجمة بديلة: "قرر الفرعون أن يكون متعنِّتًا"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9</w:t>
      </w:r>
      <w:r>
        <w:rPr>
          <w:rtl/>
          <w:cs/>
          <w:lang w:val="ar_AE" w:bidi="ar_AE"/>
        </w:rPr>
      </w:r>
    </w:p>
    <w:p>
      <w:pPr>
        <w:pStyle w:val="Heading3"/>
        <w:bidi/>
      </w:pPr>
      <w:r>
        <w:rPr>
          <w:rtl/>
          <w:cs/>
          <w:lang w:val="ar_AE" w:bidi="ar_AE"/>
        </w:rPr>
        <w:t>البنية (الهيكل) والتنسيق</w:t>
      </w:r>
    </w:p>
    <w:p>
      <w:pPr>
        <w:pStyle w:val="ListBullet"/>
        <w:bidi/>
        <w:spacing w:line="240" w:lineRule="auto"/>
        <w:ind w:left="720"/>
      </w:pPr>
      <w:r>
        <w:rPr>
          <w:rtl/>
          <w:cs/>
          <w:lang w:val="ar_AE" w:bidi="ar_AE"/>
        </w:rPr>
      </w:r>
      <w:r>
        <w:rPr>
          <w:rtl/>
          <w:cs/>
          <w:lang w:val="ar_AE" w:bidi="ar_AE"/>
        </w:rPr>
        <w:t>الآيات 1–7: الضربة الخامسة (الضربة الأولى التي لا تؤثر على بني إسرائيل): المرض الذي يقتل الماشية</w:t>
      </w:r>
    </w:p>
    <w:p>
      <w:pPr>
        <w:pStyle w:val="ListBullet"/>
        <w:bidi/>
        <w:spacing w:line="240" w:lineRule="auto"/>
        <w:ind w:left="720"/>
      </w:pPr>
      <w:r>
        <w:rPr>
          <w:rtl/>
          <w:cs/>
          <w:lang w:val="ar_AE" w:bidi="ar_AE"/>
        </w:rPr>
      </w:r>
      <w:r>
        <w:rPr>
          <w:rtl/>
          <w:cs/>
          <w:lang w:val="ar_AE" w:bidi="ar_AE"/>
        </w:rPr>
        <w:t>الآيات 8–12: الضربة السادسة: الدمامل</w:t>
      </w:r>
    </w:p>
    <w:p>
      <w:pPr>
        <w:pStyle w:val="ListBullet"/>
        <w:bidi/>
        <w:spacing w:line="240" w:lineRule="auto"/>
        <w:ind w:left="720"/>
      </w:pPr>
      <w:r>
        <w:rPr>
          <w:rtl/>
          <w:cs/>
          <w:lang w:val="ar_AE" w:bidi="ar_AE"/>
        </w:rPr>
      </w:r>
      <w:r>
        <w:rPr>
          <w:rtl/>
          <w:cs/>
          <w:lang w:val="ar_AE" w:bidi="ar_AE"/>
        </w:rPr>
        <w:t>الآيات 13–35: الضربة السابعة: البَرَد</w:t>
      </w:r>
    </w:p>
    <w:p>
      <w:pPr>
        <w:pStyle w:val="ListBullet"/>
        <w:bidi/>
        <w:spacing w:line="240" w:lineRule="auto"/>
        <w:ind w:left="720"/>
      </w:pPr>
      <w:r>
        <w:rPr>
          <w:rtl/>
          <w:cs/>
          <w:lang w:val="ar_AE" w:bidi="ar_AE"/>
        </w:rPr>
      </w:r>
      <w:r>
        <w:rPr>
          <w:rtl/>
          <w:cs/>
          <w:lang w:val="ar_AE" w:bidi="ar_AE"/>
        </w:rPr>
        <w:t>الآيات 27–35: يبدو أن فرعون يتوب، لكن توبته لا تستمر</w:t>
      </w:r>
    </w:p>
    <w:p>
      <w:pPr>
        <w:pStyle w:val="Heading3"/>
        <w:bidi/>
      </w:pPr>
      <w:r>
        <w:rPr>
          <w:rtl/>
          <w:cs/>
          <w:lang w:val="ar_AE" w:bidi="ar_AE"/>
        </w:rPr>
        <w:t>صعوبات الترجمة المحتملة في هذا الأصحاح</w:t>
      </w:r>
    </w:p>
    <w:p>
      <w:pPr>
        <w:pStyle w:val="ListBullet"/>
        <w:bidi/>
        <w:spacing w:line="240" w:lineRule="auto"/>
        <w:ind w:left="720"/>
      </w:pPr>
      <w:r>
        <w:rPr>
          <w:rtl/>
          <w:cs/>
          <w:lang w:val="ar_AE" w:bidi="ar_AE"/>
        </w:rPr>
      </w:r>
      <w:r>
        <w:rPr>
          <w:rtl/>
          <w:cs/>
          <w:lang w:val="ar_AE" w:bidi="ar_AE"/>
        </w:rPr>
        <w:t>تتأثر الحيوانات في كل من الضربتين الخامسة والسابعة. في الضربة الخامسة، يتعلق الأمر تحديدًا بالحيوانات الأليفة (الماشية)، في حين تكون الكلمة المستخدمة في الضربة السابعة أكثر عمومية.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 (#1)</w:t>
      </w:r>
      <w:r>
        <w:rPr>
          <w:rtl/>
          <w:cs/>
          <w:lang w:val="ar_AE" w:bidi="ar_AE"/>
        </w:rPr>
      </w:r>
    </w:p>
    <w:p>
      <w:pPr>
        <w:bidi/>
      </w:pPr>
      <w:r>
        <w:rPr>
          <w:rtl/>
          <w:cs/>
          <w:lang w:val="ar_AE" w:bidi="ar_AE"/>
        </w:rPr>
      </w:r>
      <w:r>
        <w:rPr>
          <w:rtl/>
          <w:cs/>
          <w:lang w:val="ar_AE" w:bidi="ar_AE"/>
        </w:rPr>
        <w:t>וַ⁠יֹּ֤אמֶר יְהוָה֙</w:t>
      </w:r>
    </w:p>
    <w:p>
      <w:pPr>
        <w:bidi/>
      </w:pPr>
      <w:r>
        <w:rPr>
          <w:rtl/>
          <w:cs/>
          <w:lang w:val="ar_AE" w:bidi="ar_AE"/>
        </w:rPr>
      </w:r>
      <w:r>
        <w:rPr>
          <w:b/>
          <w:rtl/>
          <w:cs/>
          <w:lang w:val="ar_AE" w:bidi="ar_AE"/>
        </w:rPr>
        <w:t>"ثُمَّ قَالَ الرَّبُّ"</w:t>
      </w:r>
    </w:p>
    <w:p>
      <w:pPr>
        <w:bidi/>
      </w:pPr>
      <w:r>
        <w:rPr>
          <w:rtl/>
          <w:cs/>
          <w:lang w:val="ar_AE" w:bidi="ar_AE"/>
        </w:rPr>
      </w:r>
      <w:r>
        <w:rPr>
          <w:rtl/>
          <w:cs/>
          <w:lang w:val="ar_AE" w:bidi="ar_AE"/>
        </w:rPr>
        <w:t>يبدأ هنا مشهد جديد. استخدم الشكل المناسب في لغتك لتقديم حدث جديد. هذا هو بداية تسلسل الضربة الخامسة.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 (#2)</w:t>
      </w:r>
      <w:r>
        <w:rPr>
          <w:rtl/>
          <w:cs/>
          <w:lang w:val="ar_AE" w:bidi="ar_AE"/>
        </w:rPr>
      </w:r>
    </w:p>
    <w:p>
      <w:pPr>
        <w:bidi/>
      </w:pPr>
      <w:r>
        <w:rPr>
          <w:rtl/>
          <w:cs/>
          <w:lang w:val="ar_AE" w:bidi="ar_AE"/>
        </w:rPr>
      </w:r>
      <w:r>
        <w:rPr>
          <w:rtl/>
          <w:cs/>
          <w:lang w:val="ar_AE" w:bidi="ar_AE"/>
        </w:rPr>
        <w:t>אֶל־מֹשֶׁ֔ה</w:t>
      </w:r>
    </w:p>
    <w:p>
      <w:pPr>
        <w:bidi/>
      </w:pPr>
      <w:r>
        <w:rPr>
          <w:rtl/>
          <w:cs/>
          <w:lang w:val="ar_AE" w:bidi="ar_AE"/>
        </w:rPr>
      </w:r>
      <w:r>
        <w:rPr>
          <w:b/>
          <w:rtl/>
          <w:cs/>
          <w:lang w:val="ar_AE" w:bidi="ar_AE"/>
        </w:rPr>
        <w:t>"لموسى"</w:t>
      </w:r>
    </w:p>
    <w:p>
      <w:pPr>
        <w:bidi/>
      </w:pPr>
      <w:r>
        <w:rPr>
          <w:rtl/>
          <w:cs/>
          <w:lang w:val="ar_AE" w:bidi="ar_AE"/>
        </w:rPr>
      </w:r>
      <w:r>
        <w:rPr>
          <w:rtl/>
          <w:cs/>
          <w:lang w:val="ar_AE" w:bidi="ar_AE"/>
        </w:rPr>
        <w:t xml:space="preserve">بعد هذه العبارة، يبدأ اقتباس مباشر يستمر حتى نهاية </w:t>
      </w:r>
      <w:r>
        <w:rPr>
          <w:rtl/>
          <w:cs/>
          <w:lang w:val="ar_AE" w:bidi="ar_AE"/>
        </w:rPr>
        <w:t>9:4</w:t>
      </w:r>
      <w:r>
        <w:rPr>
          <w:rtl/>
          <w:cs/>
          <w:lang w:val="ar_AE" w:bidi="ar_AE"/>
        </w:rPr>
        <w:t xml:space="preserve"> ويحتوي على مستويين إضافيين من الاقتباسات. قد يكون من المفيد لقرائك الإشارة إلى ذلك بعلامة اقتباس من المستوى الأول أو بأي علامات ترقيم أو أشكال أخرى تستخدمها لغتك للإشارة إلى بداية الاقتباس. وقد تكون هناك اقتباسات أخرى في هذا الإصحاح؛ سيتم تمييزها بنفس علامات الترقيم، لكنها لن تحتوي على ملاحظاتها الخاصة إلا إذا كان هناك شيء فريد بشأنها.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 (#3)</w:t>
      </w:r>
      <w:r>
        <w:rPr>
          <w:rtl/>
          <w:cs/>
          <w:lang w:val="ar_AE" w:bidi="ar_AE"/>
        </w:rPr>
      </w:r>
    </w:p>
    <w:p>
      <w:pPr>
        <w:bidi/>
      </w:pPr>
      <w:r>
        <w:rPr>
          <w:rtl/>
          <w:cs/>
          <w:lang w:val="ar_AE" w:bidi="ar_AE"/>
        </w:rPr>
      </w:r>
      <w:r>
        <w:rPr>
          <w:rtl/>
          <w:cs/>
          <w:lang w:val="ar_AE" w:bidi="ar_AE"/>
        </w:rPr>
        <w:t>וְ⁠דִבַּרְתָּ֣ אֵלָ֗י⁠ו כֹּֽה־אָמַ֤ר יְהוָה֙ אֱלֹהֵ֣י הָֽ⁠עִבְרִ֔ים</w:t>
      </w:r>
    </w:p>
    <w:p>
      <w:pPr>
        <w:bidi/>
      </w:pPr>
      <w:r>
        <w:rPr>
          <w:rtl/>
          <w:cs/>
          <w:lang w:val="ar_AE" w:bidi="ar_AE"/>
        </w:rPr>
      </w:r>
      <w:r>
        <w:rPr>
          <w:b/>
          <w:rtl/>
          <w:cs/>
          <w:lang w:val="ar_AE" w:bidi="ar_AE"/>
        </w:rPr>
        <w:t>"وَقُلْ لَهُ: 'هكَذَا يَقُولُ الرَّبُّ إِلهُ الْعِبْرَانِيِّينَ"</w:t>
      </w:r>
    </w:p>
    <w:p>
      <w:pPr>
        <w:bidi/>
      </w:pPr>
      <w:r>
        <w:rPr>
          <w:rtl/>
          <w:cs/>
          <w:lang w:val="ar_AE" w:bidi="ar_AE"/>
        </w:rPr>
      </w:r>
      <w:r>
        <w:rPr>
          <w:rtl/>
          <w:cs/>
          <w:lang w:val="ar_AE" w:bidi="ar_AE"/>
        </w:rPr>
        <w:t xml:space="preserve">قد ترغب في ترجمة الاقتباس من المستوى الثاني الذي يبدأ بـ </w:t>
      </w:r>
      <w:r>
        <w:rPr>
          <w:b/>
          <w:rtl/>
          <w:cs/>
          <w:lang w:val="ar_AE" w:bidi="ar_AE"/>
        </w:rPr>
        <w:t xml:space="preserve">هكذا يقول الرب </w:t>
      </w:r>
      <w:r>
        <w:rPr>
          <w:rtl/>
          <w:cs/>
          <w:lang w:val="ar_AE" w:bidi="ar_AE"/>
        </w:rPr>
        <w:t>كاقتباس غير مباشر لتقليل مستويات الاقتباسات في هذا المقطع. الترجمة البديلة: "وقل له أن يهوه، إله العبرانيين، يقول"</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 (#4)</w:t>
      </w:r>
      <w:r>
        <w:rPr>
          <w:rtl/>
          <w:cs/>
          <w:lang w:val="ar_AE" w:bidi="ar_AE"/>
        </w:rPr>
      </w:r>
    </w:p>
    <w:p>
      <w:pPr>
        <w:bidi/>
      </w:pPr>
      <w:r>
        <w:rPr>
          <w:rtl/>
          <w:cs/>
          <w:lang w:val="ar_AE" w:bidi="ar_AE"/>
        </w:rPr>
      </w:r>
      <w:r>
        <w:rPr>
          <w:rtl/>
          <w:cs/>
          <w:lang w:val="ar_AE" w:bidi="ar_AE"/>
        </w:rPr>
        <w:t>כֹּֽה־אָמַ֤ר יְהוָה֙</w:t>
      </w:r>
    </w:p>
    <w:p>
      <w:pPr>
        <w:bidi/>
      </w:pPr>
      <w:r>
        <w:rPr>
          <w:rtl/>
          <w:cs/>
          <w:lang w:val="ar_AE" w:bidi="ar_AE"/>
        </w:rPr>
      </w:r>
      <w:r>
        <w:rPr>
          <w:b/>
          <w:rtl/>
          <w:cs/>
          <w:lang w:val="ar_AE" w:bidi="ar_AE"/>
        </w:rPr>
        <w:t>"هكَذَا يَقُولُ الرَّبُّ إِلهُ الْعِبْرَانِيِّينَ"</w:t>
      </w:r>
    </w:p>
    <w:p>
      <w:pPr>
        <w:bidi/>
      </w:pPr>
      <w:r>
        <w:rPr>
          <w:rtl/>
          <w:cs/>
          <w:lang w:val="ar_AE" w:bidi="ar_AE"/>
        </w:rPr>
      </w:r>
      <w:r>
        <w:rPr>
          <w:rtl/>
          <w:cs/>
          <w:lang w:val="ar_AE" w:bidi="ar_AE"/>
        </w:rPr>
        <w:t>تُستخدم هذه الصيغة لتقديم الأوامر من الرب (يهوه). انظر مقدمة الإصحاح 4 لمزيد من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 (#5)</w:t>
      </w:r>
      <w:r>
        <w:rPr>
          <w:rtl/>
          <w:cs/>
          <w:lang w:val="ar_AE" w:bidi="ar_AE"/>
        </w:rPr>
      </w:r>
    </w:p>
    <w:p>
      <w:pPr>
        <w:bidi/>
      </w:pPr>
      <w:r>
        <w:rPr>
          <w:rtl/>
          <w:cs/>
          <w:lang w:val="ar_AE" w:bidi="ar_AE"/>
        </w:rPr>
      </w:r>
      <w:r>
        <w:rPr>
          <w:rtl/>
          <w:cs/>
          <w:lang w:val="ar_AE" w:bidi="ar_AE"/>
        </w:rPr>
        <w:t>אֶת־עַמִּ֖⁠י</w:t>
      </w:r>
    </w:p>
    <w:p>
      <w:pPr>
        <w:bidi/>
      </w:pPr>
      <w:r>
        <w:rPr>
          <w:rtl/>
          <w:cs/>
          <w:lang w:val="ar_AE" w:bidi="ar_AE"/>
        </w:rPr>
      </w:r>
      <w:r>
        <w:rPr>
          <w:b/>
          <w:rtl/>
          <w:cs/>
          <w:lang w:val="ar_AE" w:bidi="ar_AE"/>
        </w:rPr>
        <w:t>"شعبي"</w:t>
      </w:r>
    </w:p>
    <w:p>
      <w:pPr>
        <w:bidi/>
      </w:pPr>
      <w:r>
        <w:rPr>
          <w:rtl/>
          <w:cs/>
          <w:lang w:val="ar_AE" w:bidi="ar_AE"/>
        </w:rPr>
      </w:r>
      <w:r>
        <w:rPr>
          <w:rtl/>
          <w:cs/>
          <w:lang w:val="ar_AE" w:bidi="ar_AE"/>
        </w:rPr>
        <w:t>ترجمة بديلة: "بنو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 (#1)</w:t>
      </w:r>
      <w:r>
        <w:rPr>
          <w:rtl/>
          <w:cs/>
          <w:lang w:val="ar_AE" w:bidi="ar_AE"/>
        </w:rPr>
      </w:r>
    </w:p>
    <w:p>
      <w:pPr>
        <w:bidi/>
      </w:pPr>
      <w:r>
        <w:rPr>
          <w:rtl/>
          <w:cs/>
          <w:lang w:val="ar_AE" w:bidi="ar_AE"/>
        </w:rPr>
      </w:r>
      <w:r>
        <w:rPr>
          <w:rtl/>
          <w:cs/>
          <w:lang w:val="ar_AE" w:bidi="ar_AE"/>
        </w:rPr>
        <w:t>כִּ֛י אִם־מָאֵ֥ן אַתָּ֖ה לְ⁠שַׁלֵּ֑חַ וְ⁠עוֹדְ⁠ךָ֖ מַחֲזִ֥יק בָּֽ⁠ם</w:t>
      </w:r>
    </w:p>
    <w:p>
      <w:pPr>
        <w:bidi/>
      </w:pPr>
      <w:r>
        <w:rPr>
          <w:rtl/>
          <w:cs/>
          <w:lang w:val="ar_AE" w:bidi="ar_AE"/>
        </w:rPr>
      </w:r>
      <w:r>
        <w:rPr>
          <w:b/>
          <w:rtl/>
          <w:cs/>
          <w:lang w:val="ar_AE" w:bidi="ar_AE"/>
        </w:rPr>
        <w:t>"فَإِنَّهُ إِنْ كُنْتَ تَأْبَى أَنْ تُطْلِقَهُمْ وَكُنْتَ تُمْسِكُهُمْ بَعْدُ"</w:t>
      </w:r>
    </w:p>
    <w:p>
      <w:pPr>
        <w:bidi/>
      </w:pPr>
      <w:r>
        <w:rPr>
          <w:rtl/>
          <w:cs/>
          <w:lang w:val="ar_AE" w:bidi="ar_AE"/>
        </w:rPr>
      </w:r>
      <w:r>
        <w:rPr>
          <w:rtl/>
          <w:cs/>
          <w:lang w:val="ar_AE" w:bidi="ar_AE"/>
        </w:rPr>
        <w:t>هاتان العبارتان تعنيان الشيء نفسه بشكل أساسي. إذا كان قول الشيء نفسه مرتين قد يربك قراءك، فيمكنك دمج العبارتين في واحدة. ترجمة بديلة: "إذا استمرَرْت في رفض السماح لهم بالذهاب"</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"فَهَا"</w:t>
      </w:r>
    </w:p>
    <w:p>
      <w:pPr>
        <w:bidi/>
      </w:pPr>
      <w:r>
        <w:rPr>
          <w:rtl/>
          <w:cs/>
          <w:lang w:val="ar_AE" w:bidi="ar_AE"/>
        </w:rPr>
      </w:r>
      <w:r>
        <w:rPr>
          <w:rtl/>
          <w:cs/>
          <w:lang w:val="ar_AE" w:bidi="ar_AE"/>
        </w:rPr>
        <w:t xml:space="preserve">تُستخدم كلمة </w:t>
      </w:r>
      <w:r>
        <w:rPr>
          <w:b/>
          <w:rtl/>
          <w:cs/>
          <w:lang w:val="ar_AE" w:bidi="ar_AE"/>
        </w:rPr>
        <w:t xml:space="preserve">فَهَا </w:t>
      </w:r>
      <w:r>
        <w:rPr>
          <w:rtl/>
          <w:cs/>
          <w:lang w:val="ar_AE" w:bidi="ar_AE"/>
        </w:rPr>
        <w:t>لجذب الانتباه إلى معلومات مفاجئة تتبعها. ترجمة بديلة: "انتبه"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 (#2)</w:t>
      </w:r>
      <w:r>
        <w:rPr>
          <w:rtl/>
          <w:cs/>
          <w:lang w:val="ar_AE" w:bidi="ar_AE"/>
        </w:rPr>
      </w:r>
    </w:p>
    <w:p>
      <w:pPr>
        <w:bidi/>
      </w:pPr>
      <w:r>
        <w:rPr>
          <w:rtl/>
          <w:cs/>
          <w:lang w:val="ar_AE" w:bidi="ar_AE"/>
        </w:rPr>
      </w:r>
      <w:r>
        <w:rPr>
          <w:rtl/>
          <w:cs/>
          <w:lang w:val="ar_AE" w:bidi="ar_AE"/>
        </w:rPr>
        <w:t>יַד־יְהוָ֜ה הוֹיָ֗ה בְּ⁠מִקְנְ⁠ךָ֙</w:t>
      </w:r>
    </w:p>
    <w:p>
      <w:pPr>
        <w:bidi/>
      </w:pPr>
      <w:r>
        <w:rPr>
          <w:rtl/>
          <w:cs/>
          <w:lang w:val="ar_AE" w:bidi="ar_AE"/>
        </w:rPr>
      </w:r>
      <w:r>
        <w:rPr>
          <w:b/>
          <w:rtl/>
          <w:cs/>
          <w:lang w:val="ar_AE" w:bidi="ar_AE"/>
        </w:rPr>
        <w:t>"يَدُ الرَّبِّ تَكُونُ عَلَى مَوَاشِيكَ الَّتِي فِي الْحَقْلِ"</w:t>
      </w:r>
    </w:p>
    <w:p>
      <w:pPr>
        <w:bidi/>
      </w:pPr>
      <w:r>
        <w:rPr>
          <w:rtl/>
          <w:cs/>
          <w:lang w:val="ar_AE" w:bidi="ar_AE"/>
        </w:rPr>
      </w:r>
      <w:r>
        <w:rPr>
          <w:rtl/>
          <w:cs/>
          <w:lang w:val="ar_AE" w:bidi="ar_AE"/>
        </w:rPr>
        <w:t xml:space="preserve">هنا، تمثل كلمة </w:t>
      </w:r>
      <w:r>
        <w:rPr>
          <w:b/>
          <w:rtl/>
          <w:cs/>
          <w:lang w:val="ar_AE" w:bidi="ar_AE"/>
        </w:rPr>
        <w:t>يد</w:t>
      </w:r>
      <w:r>
        <w:rPr>
          <w:rtl/>
          <w:cs/>
          <w:lang w:val="ar_AE" w:bidi="ar_AE"/>
        </w:rPr>
        <w:t xml:space="preserve"> قوة الرب (يهوه) لإصابة حيواناتهم بالمرض. إذا كان ذلك مفيدًا في لغتك، فيمكنك استخدام تعبير مشابه أو لغة واضحة. ترجمة بديلة: "ستصيب قوة الرب ماشيتك"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 (#3)</w:t>
      </w:r>
      <w:r>
        <w:rPr>
          <w:rtl/>
          <w:cs/>
          <w:lang w:val="ar_AE" w:bidi="ar_AE"/>
        </w:rPr>
      </w:r>
    </w:p>
    <w:p>
      <w:pPr>
        <w:bidi/>
      </w:pPr>
      <w:r>
        <w:rPr>
          <w:rtl/>
          <w:cs/>
          <w:lang w:val="ar_AE" w:bidi="ar_AE"/>
        </w:rPr>
      </w:r>
      <w:r>
        <w:rPr>
          <w:rtl/>
          <w:cs/>
          <w:lang w:val="ar_AE" w:bidi="ar_AE"/>
        </w:rPr>
        <w:t>יַד־יְהוָ֜ה</w:t>
      </w:r>
    </w:p>
    <w:p>
      <w:pPr>
        <w:bidi/>
      </w:pPr>
      <w:r>
        <w:rPr>
          <w:rtl/>
          <w:cs/>
          <w:lang w:val="ar_AE" w:bidi="ar_AE"/>
        </w:rPr>
      </w:r>
      <w:r>
        <w:rPr>
          <w:b/>
          <w:rtl/>
          <w:cs/>
          <w:lang w:val="ar_AE" w:bidi="ar_AE"/>
        </w:rPr>
        <w:t>"يَدُ الرَّبِّ"</w:t>
      </w:r>
    </w:p>
    <w:p>
      <w:pPr>
        <w:bidi/>
      </w:pPr>
      <w:r>
        <w:rPr>
          <w:rtl/>
          <w:cs/>
          <w:lang w:val="ar_AE" w:bidi="ar_AE"/>
        </w:rPr>
      </w:r>
      <w:r>
        <w:rPr>
          <w:rtl/>
          <w:cs/>
          <w:lang w:val="ar_AE" w:bidi="ar_AE"/>
        </w:rPr>
        <w:t xml:space="preserve">هذا جزء من الكلام المنقول الذي يريد الرب (يهوه) أن يقوله موسى لفرعون. لذلك، يمكنك تغيير أسلوب الغائب </w:t>
      </w:r>
      <w:r>
        <w:rPr>
          <w:b/>
          <w:rtl/>
          <w:cs/>
          <w:lang w:val="ar_AE" w:bidi="ar_AE"/>
        </w:rPr>
        <w:t xml:space="preserve">يد الرب </w:t>
      </w:r>
      <w:r>
        <w:rPr>
          <w:rtl/>
          <w:cs/>
          <w:lang w:val="ar_AE" w:bidi="ar_AE"/>
        </w:rPr>
        <w:t>إلى أسلوب المتكلم إذا كان ذلك أوضح في لغتك. ترجمة بديلة: "يدي"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 (#4)</w:t>
      </w:r>
      <w:r>
        <w:rPr>
          <w:rtl/>
          <w:cs/>
          <w:lang w:val="ar_AE" w:bidi="ar_AE"/>
        </w:rPr>
      </w:r>
    </w:p>
    <w:p>
      <w:pPr>
        <w:bidi/>
      </w:pPr>
      <w:r>
        <w:rPr>
          <w:rtl/>
          <w:cs/>
          <w:lang w:val="ar_AE" w:bidi="ar_AE"/>
        </w:rPr>
      </w:r>
      <w:r>
        <w:rPr>
          <w:rtl/>
          <w:cs/>
          <w:lang w:val="ar_AE" w:bidi="ar_AE"/>
        </w:rPr>
        <w:t>בְּ⁠מִקְנְ⁠ךָ֙</w:t>
      </w:r>
    </w:p>
    <w:p>
      <w:pPr>
        <w:bidi/>
      </w:pPr>
      <w:r>
        <w:rPr>
          <w:rtl/>
          <w:cs/>
          <w:lang w:val="ar_AE" w:bidi="ar_AE"/>
        </w:rPr>
      </w:r>
      <w:r>
        <w:rPr>
          <w:b/>
          <w:rtl/>
          <w:cs/>
          <w:lang w:val="ar_AE" w:bidi="ar_AE"/>
        </w:rPr>
        <w:t>"عَلَى مَوَاشِيكَ (أنت)"</w:t>
      </w:r>
    </w:p>
    <w:p>
      <w:pPr>
        <w:bidi/>
      </w:pPr>
      <w:r>
        <w:rPr>
          <w:rtl/>
          <w:cs/>
          <w:lang w:val="ar_AE" w:bidi="ar_AE"/>
        </w:rPr>
      </w:r>
      <w:r>
        <w:rPr>
          <w:rtl/>
          <w:cs/>
          <w:lang w:val="ar_AE" w:bidi="ar_AE"/>
        </w:rPr>
        <w:t xml:space="preserve">بينما الضمير </w:t>
      </w:r>
      <w:r>
        <w:rPr>
          <w:b/>
          <w:rtl/>
          <w:cs/>
          <w:lang w:val="ar_AE" w:bidi="ar_AE"/>
        </w:rPr>
        <w:t>أنت</w:t>
      </w:r>
      <w:r>
        <w:rPr>
          <w:rtl/>
          <w:cs/>
          <w:lang w:val="ar_AE" w:bidi="ar_AE"/>
        </w:rPr>
        <w:t xml:space="preserve"> هنا ليس جمعًا، تُظهر الآية التالية أنه يشير إلى جميع شعب مصر الذين يمتلكون الماشية. إذا كانت لغتك تستخدم أشكالًا مختلفة من "أنت" اعتمادًا على عدد الأشخاص المخاطبين، فقد ترغب في استخدام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 (#5)</w:t>
      </w:r>
      <w:r>
        <w:rPr>
          <w:rtl/>
          <w:cs/>
          <w:lang w:val="ar_AE" w:bidi="ar_AE"/>
        </w:rPr>
      </w:r>
    </w:p>
    <w:p>
      <w:pPr>
        <w:bidi/>
      </w:pPr>
      <w:r>
        <w:rPr>
          <w:rtl/>
          <w:cs/>
          <w:lang w:val="ar_AE" w:bidi="ar_AE"/>
        </w:rPr>
      </w:r>
      <w:r>
        <w:rPr>
          <w:rtl/>
          <w:cs/>
          <w:lang w:val="ar_AE" w:bidi="ar_AE"/>
        </w:rPr>
        <w:t>בַּ⁠סּוּסִ֤ים בַּֽ⁠חֲמֹרִים֙ בַּ⁠גְּמַלִּ֔ים בַּ⁠בָּקָ֖ר וּ⁠בַ⁠צֹּ֑אן</w:t>
      </w:r>
    </w:p>
    <w:p>
      <w:pPr>
        <w:bidi/>
      </w:pPr>
      <w:r>
        <w:rPr>
          <w:rtl/>
          <w:cs/>
          <w:lang w:val="ar_AE" w:bidi="ar_AE"/>
        </w:rPr>
      </w:r>
      <w:r>
        <w:rPr>
          <w:b/>
          <w:rtl/>
          <w:cs/>
          <w:lang w:val="ar_AE" w:bidi="ar_AE"/>
        </w:rPr>
        <w:t>"عَلَى الْخَيْلِ وَالْحَمِيرِ وَالْجِمَالِ وَالْبَقَرِ وَالْغَنَمِ"</w:t>
      </w:r>
    </w:p>
    <w:p>
      <w:pPr>
        <w:bidi/>
      </w:pPr>
      <w:r>
        <w:rPr>
          <w:rtl/>
          <w:cs/>
          <w:lang w:val="ar_AE" w:bidi="ar_AE"/>
        </w:rPr>
      </w:r>
      <w:r>
        <w:rPr>
          <w:rtl/>
          <w:cs/>
          <w:lang w:val="ar_AE" w:bidi="ar_AE"/>
        </w:rPr>
        <w:t>تهدف هذه القائمة الطويلة إلى تعزيز التأثيرات الكبيرة للضربة القادمة. ويتم تقديمها بهذه الطريقة لتحقيق تأثير بلاغي، أي لإقناع فرعون بمدى سوء هذه الضربة حتى يطيع. يجب أن تترجم القائمة بطريقة لا تكون محدودة ولكن يُفهم منها أنها تشير إلى شمولية التأثير.</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 (#6)</w:t>
      </w:r>
      <w:r>
        <w:rPr>
          <w:rtl/>
          <w:cs/>
          <w:lang w:val="ar_AE" w:bidi="ar_AE"/>
        </w:rPr>
      </w:r>
    </w:p>
    <w:p>
      <w:pPr>
        <w:bidi/>
      </w:pPr>
      <w:r>
        <w:rPr>
          <w:rtl/>
          <w:cs/>
          <w:lang w:val="ar_AE" w:bidi="ar_AE"/>
        </w:rPr>
      </w:r>
      <w:r>
        <w:rPr>
          <w:rtl/>
          <w:cs/>
          <w:lang w:val="ar_AE" w:bidi="ar_AE"/>
        </w:rPr>
        <w:t>בַּ⁠בָּקָ֖ר וּ⁠בַ⁠צֹּ֑אן</w:t>
      </w:r>
    </w:p>
    <w:p>
      <w:pPr>
        <w:bidi/>
      </w:pPr>
      <w:r>
        <w:rPr>
          <w:rtl/>
          <w:cs/>
          <w:lang w:val="ar_AE" w:bidi="ar_AE"/>
        </w:rPr>
      </w:r>
      <w:r>
        <w:rPr>
          <w:b/>
          <w:rtl/>
          <w:cs/>
          <w:lang w:val="ar_AE" w:bidi="ar_AE"/>
        </w:rPr>
        <w:t>"وَالْبَقَرِ وَالْغَنَمِ"</w:t>
      </w:r>
    </w:p>
    <w:p>
      <w:pPr>
        <w:bidi/>
      </w:pPr>
      <w:r>
        <w:rPr>
          <w:rtl/>
          <w:cs/>
          <w:lang w:val="ar_AE" w:bidi="ar_AE"/>
        </w:rPr>
      </w:r>
      <w:r>
        <w:rPr>
          <w:rtl/>
          <w:cs/>
          <w:lang w:val="ar_AE" w:bidi="ar_AE"/>
        </w:rPr>
        <w:t>هذه (</w:t>
      </w:r>
      <w:r>
        <w:rPr>
          <w:b/>
          <w:rtl/>
          <w:cs/>
          <w:lang w:val="ar_AE" w:bidi="ar_AE"/>
        </w:rPr>
        <w:t>الْبَقَرِ وَالْغَنَمِ</w:t>
      </w:r>
      <w:r>
        <w:rPr>
          <w:rtl/>
          <w:cs/>
          <w:lang w:val="ar_AE" w:bidi="ar_AE"/>
        </w:rPr>
        <w:t>) هي أسماء مفردة تحمل معني جمع وتشير إلى مجموعات من الحيوانات. إذا كانت لغتك لا تستخدم الأسماء المفردة بهذه الطريقة، فيمكنك استخدام تعبير مختلف. ترجمة بديلة: "على ثيرانك وأبقارك وعلى خرافك وماعزك"</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 (#7)</w:t>
      </w:r>
      <w:r>
        <w:rPr>
          <w:rtl/>
          <w:cs/>
          <w:lang w:val="ar_AE" w:bidi="ar_AE"/>
        </w:rPr>
      </w:r>
    </w:p>
    <w:p>
      <w:pPr>
        <w:bidi/>
      </w:pPr>
      <w:r>
        <w:rPr>
          <w:rtl/>
          <w:cs/>
          <w:lang w:val="ar_AE" w:bidi="ar_AE"/>
        </w:rPr>
      </w:r>
      <w:r>
        <w:rPr>
          <w:rtl/>
          <w:cs/>
          <w:lang w:val="ar_AE" w:bidi="ar_AE"/>
        </w:rPr>
        <w:t>כָּבֵ֥ד</w:t>
      </w:r>
    </w:p>
    <w:p>
      <w:pPr>
        <w:bidi/>
      </w:pPr>
      <w:r>
        <w:rPr>
          <w:rtl/>
          <w:cs/>
          <w:lang w:val="ar_AE" w:bidi="ar_AE"/>
        </w:rPr>
      </w:r>
      <w:r>
        <w:rPr>
          <w:b/>
          <w:rtl/>
          <w:cs/>
          <w:lang w:val="ar_AE" w:bidi="ar_AE"/>
        </w:rPr>
        <w:t>"وَبَأً ثَقِيلًا جِدًّا"</w:t>
      </w:r>
    </w:p>
    <w:p>
      <w:pPr>
        <w:bidi/>
      </w:pPr>
      <w:r>
        <w:rPr>
          <w:rtl/>
          <w:cs/>
          <w:lang w:val="ar_AE" w:bidi="ar_AE"/>
        </w:rPr>
      </w:r>
      <w:r>
        <w:rPr>
          <w:rtl/>
          <w:cs/>
          <w:lang w:val="ar_AE" w:bidi="ar_AE"/>
        </w:rPr>
        <w:t>هنا يتم التحدث عن ضربة الوبأ كما لو كانت تزن كثيرًا. هذا يعني أنه سيكون سيئًا للغاية. إذا كان قراؤك لن يفهموا ما تعنيه هذه الصورة في هذا السياق، فيمكنك استخدام استعارة مشابهة من ثقافتك. أو بدلًا من ذلك، يمكنك التعبير عن المعنى بوضوح. ترجمة بديلة: "شديد"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4 (#1)</w:t>
      </w:r>
      <w:r>
        <w:rPr>
          <w:rtl/>
          <w:cs/>
          <w:lang w:val="ar_AE" w:bidi="ar_AE"/>
        </w:rPr>
      </w:r>
    </w:p>
    <w:p>
      <w:pPr>
        <w:bidi/>
      </w:pPr>
      <w:r>
        <w:rPr>
          <w:rtl/>
          <w:cs/>
          <w:lang w:val="ar_AE" w:bidi="ar_AE"/>
        </w:rPr>
      </w:r>
      <w:r>
        <w:rPr>
          <w:rtl/>
          <w:cs/>
          <w:lang w:val="ar_AE" w:bidi="ar_AE"/>
        </w:rPr>
        <w:t>יְהוָ֔ה</w:t>
      </w:r>
    </w:p>
    <w:p>
      <w:pPr>
        <w:bidi/>
      </w:pPr>
      <w:r>
        <w:rPr>
          <w:rtl/>
          <w:cs/>
          <w:lang w:val="ar_AE" w:bidi="ar_AE"/>
        </w:rPr>
      </w:r>
      <w:r>
        <w:rPr>
          <w:b/>
          <w:rtl/>
          <w:cs/>
          <w:lang w:val="ar_AE" w:bidi="ar_AE"/>
        </w:rPr>
        <w:t>"الرَّبُّ"</w:t>
      </w:r>
    </w:p>
    <w:p>
      <w:pPr>
        <w:bidi/>
      </w:pPr>
      <w:r>
        <w:rPr>
          <w:rtl/>
          <w:cs/>
          <w:lang w:val="ar_AE" w:bidi="ar_AE"/>
        </w:rPr>
      </w:r>
      <w:r>
        <w:rPr>
          <w:rtl/>
          <w:cs/>
          <w:lang w:val="ar_AE" w:bidi="ar_AE"/>
        </w:rPr>
        <w:t xml:space="preserve">هذا جزء من الكلام المنقول الذي يريد الرب (يهوه) أن يقوله موسى لفرعون. لذلك، يمكنك تغيير صيغة الغائب </w:t>
      </w:r>
      <w:r>
        <w:rPr>
          <w:b/>
          <w:rtl/>
          <w:cs/>
          <w:lang w:val="ar_AE" w:bidi="ar_AE"/>
        </w:rPr>
        <w:t>الرب</w:t>
      </w:r>
      <w:r>
        <w:rPr>
          <w:rtl/>
          <w:cs/>
          <w:lang w:val="ar_AE" w:bidi="ar_AE"/>
        </w:rPr>
        <w:t xml:space="preserve"> </w:t>
      </w:r>
      <w:r>
        <w:rPr>
          <w:b/>
          <w:rtl/>
          <w:cs/>
          <w:lang w:val="ar_AE" w:bidi="ar_AE"/>
        </w:rPr>
        <w:t>يهوه</w:t>
      </w:r>
      <w:r>
        <w:rPr>
          <w:rtl/>
          <w:cs/>
          <w:lang w:val="ar_AE" w:bidi="ar_AE"/>
        </w:rPr>
        <w:t xml:space="preserve"> إلى صيغة المتكلم إذا كان ذلك أوضح في لغتك. يجب أن تفعل الشيء نفسه كما فعلت في </w:t>
      </w:r>
      <w:r>
        <w:rPr>
          <w:rtl/>
          <w:cs/>
          <w:lang w:val="ar_AE" w:bidi="ar_AE"/>
        </w:rPr>
        <w:t>9:4</w:t>
      </w:r>
      <w:r>
        <w:rPr>
          <w:rtl/>
          <w:cs/>
          <w:lang w:val="ar_AE" w:bidi="ar_AE"/>
        </w:rPr>
        <w:t>. ترجمة بديلة: "أنا"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4 (#2)</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هنا، تشير كلمة </w:t>
      </w:r>
      <w:r>
        <w:rPr>
          <w:b/>
          <w:rtl/>
          <w:cs/>
          <w:lang w:val="ar_AE" w:bidi="ar_AE"/>
        </w:rPr>
        <w:t>إسرائيل</w:t>
      </w:r>
      <w:r>
        <w:rPr>
          <w:rtl/>
          <w:cs/>
          <w:lang w:val="ar_AE" w:bidi="ar_AE"/>
        </w:rPr>
        <w:t xml:space="preserve"> إلى بني إسرائيل. إذا كان ذلك مفيدًا في لغتك، فيمكنك استخدام تعبير مشابه أو لغة واضحة. ترجمة بديلة: "شعب إسرائيل"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:4 (#3)</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هنا، تُستخدم كلمة </w:t>
      </w:r>
      <w:r>
        <w:rPr>
          <w:b/>
          <w:rtl/>
          <w:cs/>
          <w:lang w:val="ar_AE" w:bidi="ar_AE"/>
        </w:rPr>
        <w:t>إسرائيل</w:t>
      </w:r>
      <w:r>
        <w:rPr>
          <w:rtl/>
          <w:cs/>
          <w:lang w:val="ar_AE" w:bidi="ar_AE"/>
        </w:rPr>
        <w:t xml:space="preserve"> كاسم مفرد يشير إلى جمع. إذا كانت لغتك لا تشر إلى مجموعة من الناس بهذه الطريقة، فقد تحتاج إلى ترجمتها بصيغة الجمع. ترجمة بديلة: "شعب إسرائيل"</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4 (#4)</w:t>
      </w:r>
      <w:r>
        <w:rPr>
          <w:rtl/>
          <w:cs/>
          <w:lang w:val="ar_AE" w:bidi="ar_AE"/>
        </w:rPr>
      </w:r>
    </w:p>
    <w:p>
      <w:pPr>
        <w:bidi/>
      </w:pPr>
      <w:r>
        <w:rPr>
          <w:rtl/>
          <w:cs/>
          <w:lang w:val="ar_AE" w:bidi="ar_AE"/>
        </w:rPr>
      </w:r>
      <w:r>
        <w:rPr>
          <w:rtl/>
          <w:cs/>
          <w:lang w:val="ar_AE" w:bidi="ar_AE"/>
        </w:rPr>
        <w:t>מִקְנֵ֣ה מִצְרָ֑יִם</w:t>
      </w:r>
    </w:p>
    <w:p>
      <w:pPr>
        <w:bidi/>
      </w:pPr>
      <w:r>
        <w:rPr>
          <w:rtl/>
          <w:cs/>
          <w:lang w:val="ar_AE" w:bidi="ar_AE"/>
        </w:rPr>
      </w:r>
      <w:r>
        <w:rPr>
          <w:b/>
          <w:rtl/>
          <w:cs/>
          <w:lang w:val="ar_AE" w:bidi="ar_AE"/>
        </w:rPr>
        <w:t>"وَمَوَاشِي الْمِصْرِيِّينَ"</w:t>
      </w:r>
    </w:p>
    <w:p>
      <w:pPr>
        <w:bidi/>
      </w:pPr>
      <w:r>
        <w:rPr>
          <w:rtl/>
          <w:cs/>
          <w:lang w:val="ar_AE" w:bidi="ar_AE"/>
        </w:rPr>
      </w:r>
      <w:r>
        <w:rPr>
          <w:rtl/>
          <w:cs/>
          <w:lang w:val="ar_AE" w:bidi="ar_AE"/>
        </w:rPr>
        <w:t xml:space="preserve">هنا، كلمة </w:t>
      </w:r>
      <w:r>
        <w:rPr>
          <w:b/>
          <w:rtl/>
          <w:cs/>
          <w:lang w:val="ar_AE" w:bidi="ar_AE"/>
        </w:rPr>
        <w:t>مصر</w:t>
      </w:r>
      <w:r>
        <w:rPr>
          <w:rtl/>
          <w:cs/>
          <w:lang w:val="ar_AE" w:bidi="ar_AE"/>
        </w:rPr>
        <w:t xml:space="preserve"> (كما في بعض الترجمات) تشير إلى المصريين. إذا كان ذلك مفيدًا في لغتك، فيمكنك استخدام تعبير مشابه أو لغة واضحة. ترجمة بديلة: "مواشي الشعب المصري"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4 (#5)</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"شيء"</w:t>
      </w:r>
    </w:p>
    <w:p>
      <w:pPr>
        <w:bidi/>
      </w:pPr>
      <w:r>
        <w:rPr>
          <w:rtl/>
          <w:cs/>
          <w:lang w:val="ar_AE" w:bidi="ar_AE"/>
        </w:rPr>
      </w:r>
      <w:r>
        <w:rPr>
          <w:rtl/>
          <w:cs/>
          <w:lang w:val="ar_AE" w:bidi="ar_AE"/>
        </w:rPr>
        <w:t>ترجمة بديلة: "حيوان"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4 (#6)</w:t>
      </w:r>
      <w:r>
        <w:rPr>
          <w:rtl/>
          <w:cs/>
          <w:lang w:val="ar_AE" w:bidi="ar_AE"/>
        </w:rPr>
      </w:r>
    </w:p>
    <w:p>
      <w:pPr>
        <w:bidi/>
      </w:pPr>
      <w:r>
        <w:rPr>
          <w:rtl/>
          <w:cs/>
          <w:lang w:val="ar_AE" w:bidi="ar_AE"/>
        </w:rPr>
      </w:r>
      <w:r>
        <w:rPr>
          <w:rtl/>
          <w:cs/>
          <w:lang w:val="ar_AE" w:bidi="ar_AE"/>
        </w:rPr>
        <w:t>מִ⁠כָּל־לִ⁠בְנֵ֥י יִשְׂרָאֵ֖ל</w:t>
      </w:r>
    </w:p>
    <w:p>
      <w:pPr>
        <w:bidi/>
      </w:pPr>
      <w:r>
        <w:rPr>
          <w:rtl/>
          <w:cs/>
          <w:lang w:val="ar_AE" w:bidi="ar_AE"/>
        </w:rPr>
      </w:r>
      <w:r>
        <w:rPr>
          <w:b/>
          <w:rtl/>
          <w:cs/>
          <w:lang w:val="ar_AE" w:bidi="ar_AE"/>
        </w:rPr>
        <w:t>"مِنْ كُلِّ مَا لِبَنِي إِسْرَائِيلَ"</w:t>
      </w:r>
    </w:p>
    <w:p>
      <w:pPr>
        <w:bidi/>
      </w:pPr>
      <w:r>
        <w:rPr>
          <w:rtl/>
          <w:cs/>
          <w:lang w:val="ar_AE" w:bidi="ar_AE"/>
        </w:rPr>
      </w:r>
      <w:r>
        <w:rPr>
          <w:rtl/>
          <w:cs/>
          <w:lang w:val="ar_AE" w:bidi="ar_AE"/>
        </w:rPr>
        <w:t>ترجمة بديلة: "التي تخص أيًا من أبناء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5 (#1)</w:t>
      </w:r>
      <w:r>
        <w:rPr>
          <w:rtl/>
          <w:cs/>
          <w:lang w:val="ar_AE" w:bidi="ar_AE"/>
        </w:rPr>
      </w:r>
    </w:p>
    <w:p>
      <w:pPr>
        <w:bidi/>
      </w:pPr>
      <w:r>
        <w:rPr>
          <w:rtl/>
          <w:cs/>
          <w:lang w:val="ar_AE" w:bidi="ar_AE"/>
        </w:rPr>
      </w:r>
      <w:r>
        <w:rPr>
          <w:rtl/>
          <w:cs/>
          <w:lang w:val="ar_AE" w:bidi="ar_AE"/>
        </w:rPr>
        <w:t>וַ⁠יָּ֥שֶׂם יְהוָ֖ה מוֹעֵ֣ד</w:t>
      </w:r>
    </w:p>
    <w:p>
      <w:pPr>
        <w:bidi/>
      </w:pPr>
      <w:r>
        <w:rPr>
          <w:rtl/>
          <w:cs/>
          <w:lang w:val="ar_AE" w:bidi="ar_AE"/>
        </w:rPr>
      </w:r>
      <w:r>
        <w:rPr>
          <w:b/>
          <w:rtl/>
          <w:cs/>
          <w:lang w:val="ar_AE" w:bidi="ar_AE"/>
        </w:rPr>
        <w:t>"وَعَيَّنَ الرَّبُّ وَقْتًا"</w:t>
      </w:r>
    </w:p>
    <w:p>
      <w:pPr>
        <w:bidi/>
      </w:pPr>
      <w:r>
        <w:rPr>
          <w:rtl/>
          <w:cs/>
          <w:lang w:val="ar_AE" w:bidi="ar_AE"/>
        </w:rPr>
      </w:r>
      <w:r>
        <w:rPr>
          <w:rtl/>
          <w:cs/>
          <w:lang w:val="ar_AE" w:bidi="ar_AE"/>
        </w:rPr>
        <w:t>ترجمة بديلة: "وجعل الرب توقيتًا محددًا"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5 (#2)</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يشير هذا إلى بداية اقتباس مباشر. ويمكن حذفه في الترجمة إذا كانت لغتك لا تستخدم شكلًا مشابهًا. ومع ذلك، فإن هذا هو الفعل الوحيد المتعلق بالكلام في هذه الجملة، لذا قد تحتاج إلى ترجمته بطريقة مشابهة للطريقة التي يستخدمها ترجمة UST.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5 (#3)</w:t>
      </w:r>
      <w:r>
        <w:rPr>
          <w:rtl/>
          <w:cs/>
          <w:lang w:val="ar_AE" w:bidi="ar_AE"/>
        </w:rPr>
      </w:r>
    </w:p>
    <w:p>
      <w:pPr>
        <w:bidi/>
      </w:pPr>
      <w:r>
        <w:rPr>
          <w:rtl/>
          <w:cs/>
          <w:lang w:val="ar_AE" w:bidi="ar_AE"/>
        </w:rPr>
      </w:r>
      <w:r>
        <w:rPr>
          <w:rtl/>
          <w:cs/>
          <w:lang w:val="ar_AE" w:bidi="ar_AE"/>
        </w:rPr>
        <w:t>יְהוָ֛ה</w:t>
      </w:r>
    </w:p>
    <w:p>
      <w:pPr>
        <w:bidi/>
      </w:pPr>
      <w:r>
        <w:rPr>
          <w:rtl/>
          <w:cs/>
          <w:lang w:val="ar_AE" w:bidi="ar_AE"/>
        </w:rPr>
      </w:r>
      <w:r>
        <w:rPr>
          <w:b/>
          <w:rtl/>
          <w:cs/>
          <w:lang w:val="ar_AE" w:bidi="ar_AE"/>
        </w:rPr>
        <w:t>"الرب"</w:t>
      </w:r>
    </w:p>
    <w:p>
      <w:pPr>
        <w:bidi/>
      </w:pPr>
      <w:r>
        <w:rPr>
          <w:rtl/>
          <w:cs/>
          <w:lang w:val="ar_AE" w:bidi="ar_AE"/>
        </w:rPr>
      </w:r>
      <w:r>
        <w:rPr>
          <w:rtl/>
          <w:cs/>
          <w:lang w:val="ar_AE" w:bidi="ar_AE"/>
        </w:rPr>
        <w:t xml:space="preserve">يتحدث الرب هنا. لذلك، يمكنك تغيير الرب </w:t>
      </w:r>
      <w:r>
        <w:rPr>
          <w:b/>
          <w:rtl/>
          <w:cs/>
          <w:lang w:val="ar_AE" w:bidi="ar_AE"/>
        </w:rPr>
        <w:t>يهوه</w:t>
      </w:r>
      <w:r>
        <w:rPr>
          <w:rtl/>
          <w:cs/>
          <w:lang w:val="ar_AE" w:bidi="ar_AE"/>
        </w:rPr>
        <w:t xml:space="preserve"> من صيغة الغائب إلى صيغة المتكلم إذا كان ذلك أوضح في لغتك. ترجمة بديلة: "أنا، يهوه،"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6 (#1)</w:t>
      </w:r>
      <w:r>
        <w:rPr>
          <w:rtl/>
          <w:cs/>
          <w:lang w:val="ar_AE" w:bidi="ar_AE"/>
        </w:rPr>
      </w:r>
    </w:p>
    <w:p>
      <w:pPr>
        <w:bidi/>
      </w:pPr>
      <w:r>
        <w:rPr>
          <w:rtl/>
          <w:cs/>
          <w:lang w:val="ar_AE" w:bidi="ar_AE"/>
        </w:rPr>
      </w:r>
      <w:r>
        <w:rPr>
          <w:rtl/>
          <w:cs/>
          <w:lang w:val="ar_AE" w:bidi="ar_AE"/>
        </w:rPr>
        <w:t>וַ⁠יַּ֨עַשׂ יְהוָ֜ה</w:t>
      </w:r>
    </w:p>
    <w:p>
      <w:pPr>
        <w:bidi/>
      </w:pPr>
      <w:r>
        <w:rPr>
          <w:rtl/>
          <w:cs/>
          <w:lang w:val="ar_AE" w:bidi="ar_AE"/>
        </w:rPr>
      </w:r>
      <w:r>
        <w:rPr>
          <w:b/>
          <w:rtl/>
          <w:cs/>
          <w:lang w:val="ar_AE" w:bidi="ar_AE"/>
        </w:rPr>
        <w:t>"فَفَعَلَ الرَّبُّ"</w:t>
      </w:r>
    </w:p>
    <w:p>
      <w:pPr>
        <w:bidi/>
      </w:pPr>
      <w:r>
        <w:rPr>
          <w:rtl/>
          <w:cs/>
          <w:lang w:val="ar_AE" w:bidi="ar_AE"/>
        </w:rPr>
      </w:r>
      <w:r>
        <w:rPr>
          <w:rtl/>
          <w:cs/>
          <w:lang w:val="ar_AE" w:bidi="ar_AE"/>
        </w:rPr>
        <w:t>يُفهم أن موسى ذهب وتحدث إلى فرعون كما أُمر. إذا كان ذلك سيفيد قراءك، فيمكنك التعبير عن ذلك بشكل صريح. ترجمة بديلة: "فعل موسى كما أمره الرب. وفعل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6 (#2)</w:t>
      </w:r>
      <w:r>
        <w:rPr>
          <w:rtl/>
          <w:cs/>
          <w:lang w:val="ar_AE" w:bidi="ar_AE"/>
        </w:rPr>
      </w:r>
    </w:p>
    <w:p>
      <w:pPr>
        <w:bidi/>
      </w:pPr>
      <w:r>
        <w:rPr>
          <w:rtl/>
          <w:cs/>
          <w:lang w:val="ar_AE" w:bidi="ar_AE"/>
        </w:rPr>
      </w:r>
      <w:r>
        <w:rPr>
          <w:rtl/>
          <w:cs/>
          <w:lang w:val="ar_AE" w:bidi="ar_AE"/>
        </w:rPr>
        <w:t>כֹּ֖ל מִקְנֵ֣ה</w:t>
      </w:r>
    </w:p>
    <w:p>
      <w:pPr>
        <w:bidi/>
      </w:pPr>
      <w:r>
        <w:rPr>
          <w:rtl/>
          <w:cs/>
          <w:lang w:val="ar_AE" w:bidi="ar_AE"/>
        </w:rPr>
      </w:r>
      <w:r>
        <w:rPr>
          <w:b/>
          <w:rtl/>
          <w:cs/>
          <w:lang w:val="ar_AE" w:bidi="ar_AE"/>
        </w:rPr>
        <w:t>"جَمِيعُ مَوَاشِي الْمِصْرِيِّينَ"</w:t>
      </w:r>
    </w:p>
    <w:p>
      <w:pPr>
        <w:bidi/>
      </w:pPr>
      <w:r>
        <w:rPr>
          <w:rtl/>
          <w:cs/>
          <w:lang w:val="ar_AE" w:bidi="ar_AE"/>
        </w:rPr>
      </w:r>
      <w:r>
        <w:rPr>
          <w:rtl/>
          <w:cs/>
          <w:lang w:val="ar_AE" w:bidi="ar_AE"/>
        </w:rPr>
        <w:t>هذا نوع من المبالغة لتسليط الضوء على خطورة الحدث. حيث إنه ما زال هناك بعض الحيوانات على قيد الحياة والتي ستتأثر بالأوبئة اللاحقة. ومع ذلك، قد يكون من الأفضل ترجمة هذا بكلمة "جميع".</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6 (#3)</w:t>
      </w:r>
      <w:r>
        <w:rPr>
          <w:rtl/>
          <w:cs/>
          <w:lang w:val="ar_AE" w:bidi="ar_AE"/>
        </w:rPr>
      </w:r>
    </w:p>
    <w:p>
      <w:pPr>
        <w:bidi/>
      </w:pPr>
      <w:r>
        <w:rPr>
          <w:rtl/>
          <w:cs/>
          <w:lang w:val="ar_AE" w:bidi="ar_AE"/>
        </w:rPr>
      </w:r>
      <w:r>
        <w:rPr>
          <w:rtl/>
          <w:cs/>
          <w:lang w:val="ar_AE" w:bidi="ar_AE"/>
        </w:rPr>
        <w:t>מִצְרָ֑יִם</w:t>
      </w:r>
    </w:p>
    <w:p>
      <w:pPr>
        <w:bidi/>
      </w:pPr>
      <w:r>
        <w:rPr>
          <w:rtl/>
          <w:cs/>
          <w:lang w:val="ar_AE" w:bidi="ar_AE"/>
        </w:rPr>
      </w:r>
      <w:r>
        <w:rPr>
          <w:b/>
          <w:rtl/>
          <w:cs/>
          <w:lang w:val="ar_AE" w:bidi="ar_AE"/>
        </w:rPr>
        <w:t>"جَمِيعُ مَوَاشِي الْمِصْرِيِّينَ"</w:t>
      </w:r>
    </w:p>
    <w:p>
      <w:pPr>
        <w:bidi/>
      </w:pPr>
      <w:r>
        <w:rPr>
          <w:rtl/>
          <w:cs/>
          <w:lang w:val="ar_AE" w:bidi="ar_AE"/>
        </w:rPr>
      </w:r>
      <w:r>
        <w:rPr>
          <w:rtl/>
          <w:cs/>
          <w:lang w:val="ar_AE" w:bidi="ar_AE"/>
        </w:rPr>
        <w:t xml:space="preserve">هنا، كلمة </w:t>
      </w:r>
      <w:r>
        <w:rPr>
          <w:b/>
          <w:rtl/>
          <w:cs/>
          <w:lang w:val="ar_AE" w:bidi="ar_AE"/>
        </w:rPr>
        <w:t>مصر</w:t>
      </w:r>
      <w:r>
        <w:rPr>
          <w:rtl/>
          <w:cs/>
          <w:lang w:val="ar_AE" w:bidi="ar_AE"/>
        </w:rPr>
        <w:t xml:space="preserve"> (كما في بعض الترجمات) تشير إلى المصريين. إذا كان ذلك مفيدًا في لغتك، فيمكنك استخدام تعبير مشابه أو لغة واضحة. ترجمة بديلة: "الشعب المصري"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6 (#4)</w:t>
      </w:r>
      <w:r>
        <w:rPr>
          <w:rtl/>
          <w:cs/>
          <w:lang w:val="ar_AE" w:bidi="ar_AE"/>
        </w:rPr>
      </w:r>
    </w:p>
    <w:p>
      <w:pPr>
        <w:bidi/>
      </w:pPr>
      <w:r>
        <w:rPr>
          <w:rtl/>
          <w:cs/>
          <w:lang w:val="ar_AE" w:bidi="ar_AE"/>
        </w:rPr>
      </w:r>
      <w:r>
        <w:rPr>
          <w:rtl/>
          <w:cs/>
          <w:lang w:val="ar_AE" w:bidi="ar_AE"/>
        </w:rPr>
        <w:t>וּ⁠מִ⁠מִּקְנֵ֥ה בְנֵֽי־יִשְׂרָאֵ֖ל לֹא־מֵ֥ת אֶחָֽד</w:t>
      </w:r>
    </w:p>
    <w:p>
      <w:pPr>
        <w:bidi/>
      </w:pPr>
      <w:r>
        <w:rPr>
          <w:rtl/>
          <w:cs/>
          <w:lang w:val="ar_AE" w:bidi="ar_AE"/>
        </w:rPr>
      </w:r>
      <w:r>
        <w:rPr>
          <w:b/>
          <w:rtl/>
          <w:cs/>
          <w:lang w:val="ar_AE" w:bidi="ar_AE"/>
        </w:rPr>
        <w:t>"وَأَمَّا مَوَاشِي بَنِي إِسْرَائِيلَ فَلَمْ يَمُتْ مِنْهَا وَاحِدٌ"</w:t>
      </w:r>
    </w:p>
    <w:p>
      <w:pPr>
        <w:bidi/>
      </w:pPr>
      <w:r>
        <w:rPr>
          <w:rtl/>
          <w:cs/>
          <w:lang w:val="ar_AE" w:bidi="ar_AE"/>
        </w:rPr>
      </w:r>
      <w:r>
        <w:rPr>
          <w:rtl/>
          <w:cs/>
          <w:lang w:val="ar_AE" w:bidi="ar_AE"/>
        </w:rPr>
        <w:t>هنا يستخدم الكاتب صورة بلاغية تعبر عن معنى إيجابي قوي باستخدام أداة نفي مع كلمة تعني عكس المعنى المقصود. إذا كان هذا مربكًا في لغتك، فيمكنك التعبير عن المعنى بشكل مثبت. ترجمة بديلة: "لكن كل واحد من مواشي الإسرائيليين بقي حيًا"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7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مرة أخرى، كلمة </w:t>
      </w:r>
      <w:r>
        <w:rPr>
          <w:b/>
          <w:rtl/>
          <w:cs/>
          <w:lang w:val="ar_AE" w:bidi="ar_AE"/>
        </w:rPr>
        <w:t xml:space="preserve">وَإِذَا </w:t>
      </w:r>
      <w:r>
        <w:rPr>
          <w:rtl/>
          <w:cs/>
          <w:lang w:val="ar_AE" w:bidi="ar_AE"/>
        </w:rPr>
        <w:t>تُستخدم لجذب الانتباه إلى معلومات مفاجئة تتبعها. ترجمة بديلة: "واستمع"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7 (#2)</w:t>
      </w:r>
      <w:r>
        <w:rPr>
          <w:rtl/>
          <w:cs/>
          <w:lang w:val="ar_AE" w:bidi="ar_AE"/>
        </w:rPr>
      </w:r>
    </w:p>
    <w:p>
      <w:pPr>
        <w:bidi/>
      </w:pPr>
      <w:r>
        <w:rPr>
          <w:rtl/>
          <w:cs/>
          <w:lang w:val="ar_AE" w:bidi="ar_AE"/>
        </w:rPr>
      </w:r>
      <w:r>
        <w:rPr>
          <w:rtl/>
          <w:cs/>
          <w:lang w:val="ar_AE" w:bidi="ar_AE"/>
        </w:rPr>
        <w:t>לֹא־מֵ֛ת מִ⁠מִּקְנֵ֥ה יִשְׂרָאֵ֖ל עַד־אֶחָ֑ד</w:t>
      </w:r>
    </w:p>
    <w:p>
      <w:pPr>
        <w:bidi/>
      </w:pPr>
      <w:r>
        <w:rPr>
          <w:rtl/>
          <w:cs/>
          <w:lang w:val="ar_AE" w:bidi="ar_AE"/>
        </w:rPr>
      </w:r>
      <w:r>
        <w:rPr>
          <w:b/>
          <w:rtl/>
          <w:cs/>
          <w:lang w:val="ar_AE" w:bidi="ar_AE"/>
        </w:rPr>
        <w:t>"مَوَاشِي إِسْرَائِيلَ لَمْ يَمُتْ مِنْهَا وَلاَ وَاحِدٌ"</w:t>
      </w:r>
    </w:p>
    <w:p>
      <w:pPr>
        <w:bidi/>
      </w:pPr>
      <w:r>
        <w:rPr>
          <w:rtl/>
          <w:cs/>
          <w:lang w:val="ar_AE" w:bidi="ar_AE"/>
        </w:rPr>
      </w:r>
      <w:r>
        <w:rPr>
          <w:rtl/>
          <w:cs/>
          <w:lang w:val="ar_AE" w:bidi="ar_AE"/>
        </w:rPr>
        <w:t>هنا يستخدم الكاتب أسلوبًا بلاغيًا يعبر عن معنى إيجابي قوي باستخدام أداة نفي مع كلمة تعني عكس المعنى المقصود. إذا كان هذا مربكًا في لغتك، فيمكنك التعبير عن المعنى بشكل مُثبت. ترجمة بديلة: "كل ماشية بني إسرائيل بقيت حية"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7 (#3)</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هنا، تشير كلمة </w:t>
      </w:r>
      <w:r>
        <w:rPr>
          <w:b/>
          <w:rtl/>
          <w:cs/>
          <w:lang w:val="ar_AE" w:bidi="ar_AE"/>
        </w:rPr>
        <w:t>إسرائيل</w:t>
      </w:r>
      <w:r>
        <w:rPr>
          <w:rtl/>
          <w:cs/>
          <w:lang w:val="ar_AE" w:bidi="ar_AE"/>
        </w:rPr>
        <w:t xml:space="preserve"> إلى بني إسرائيل. ترجمة بديلة: "لبني إسرائيل"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7 (#4)</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هنا، كلمة </w:t>
      </w:r>
      <w:r>
        <w:rPr>
          <w:b/>
          <w:rtl/>
          <w:cs/>
          <w:lang w:val="ar_AE" w:bidi="ar_AE"/>
        </w:rPr>
        <w:t>إسرائيل</w:t>
      </w:r>
      <w:r>
        <w:rPr>
          <w:rtl/>
          <w:cs/>
          <w:lang w:val="ar_AE" w:bidi="ar_AE"/>
        </w:rPr>
        <w:t xml:space="preserve"> هي اسم مفرد يشير إلى جمع. إذا كانت لغتك لا تشر إلى مجموعة من الناس بهذه الطريقة، فقد تحتاج إلى ترجمته كجمع. ترجمة بديلة: "الإسرائيليون"</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7 (#5)</w:t>
      </w:r>
      <w:r>
        <w:rPr>
          <w:rtl/>
          <w:cs/>
          <w:lang w:val="ar_AE" w:bidi="ar_AE"/>
        </w:rPr>
      </w:r>
    </w:p>
    <w:p>
      <w:pPr>
        <w:bidi/>
      </w:pPr>
      <w:r>
        <w:rPr>
          <w:rtl/>
          <w:cs/>
          <w:lang w:val="ar_AE" w:bidi="ar_AE"/>
        </w:rPr>
      </w:r>
      <w:r>
        <w:rPr>
          <w:rtl/>
          <w:cs/>
          <w:lang w:val="ar_AE" w:bidi="ar_AE"/>
        </w:rPr>
        <w:t>וַ⁠יִּכְבַּד֙ לֵ֣ב פַּרְעֹ֔ה</w:t>
      </w:r>
    </w:p>
    <w:p>
      <w:pPr>
        <w:bidi/>
      </w:pPr>
      <w:r>
        <w:rPr>
          <w:rtl/>
          <w:cs/>
          <w:lang w:val="ar_AE" w:bidi="ar_AE"/>
        </w:rPr>
      </w:r>
      <w:r>
        <w:rPr>
          <w:b/>
          <w:rtl/>
          <w:cs/>
          <w:lang w:val="ar_AE" w:bidi="ar_AE"/>
        </w:rPr>
        <w:t>"وَلكِنْ غَلُظَ قَلْبُ فِرْعَوْنَ"</w:t>
      </w:r>
    </w:p>
    <w:p>
      <w:pPr>
        <w:bidi/>
      </w:pPr>
      <w:r>
        <w:rPr>
          <w:rtl/>
          <w:cs/>
          <w:lang w:val="ar_AE" w:bidi="ar_AE"/>
        </w:rPr>
      </w:r>
      <w:r>
        <w:rPr>
          <w:rtl/>
          <w:cs/>
          <w:lang w:val="ar_AE" w:bidi="ar_AE"/>
        </w:rPr>
        <w:t xml:space="preserve">تتم الإشارة هنا إلى موقف فرعون العنيد كما لو أن </w:t>
      </w:r>
      <w:r>
        <w:rPr>
          <w:b/>
          <w:rtl/>
          <w:cs/>
          <w:lang w:val="ar_AE" w:bidi="ar_AE"/>
        </w:rPr>
        <w:t>قلبه</w:t>
      </w:r>
      <w:r>
        <w:rPr>
          <w:rtl/>
          <w:cs/>
          <w:lang w:val="ar_AE" w:bidi="ar_AE"/>
        </w:rPr>
        <w:t xml:space="preserve"> كان </w:t>
      </w:r>
      <w:r>
        <w:rPr>
          <w:b/>
          <w:rtl/>
          <w:cs/>
          <w:lang w:val="ar_AE" w:bidi="ar_AE"/>
        </w:rPr>
        <w:t>غليظًا</w:t>
      </w:r>
      <w:r>
        <w:rPr>
          <w:rtl/>
          <w:cs/>
          <w:lang w:val="ar_AE" w:bidi="ar_AE"/>
        </w:rPr>
        <w:t xml:space="preserve">.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العضو الذي تستخدمه ثقافتك لهذه الصورة. هذا بيان محايد (لا يقول إن أحدًا تسبب في عناده كما يفعل الكثيرون في هذا الجزء من السرد). انظر كيف ترجمت هذا في </w:t>
      </w:r>
      <w:r>
        <w:rPr>
          <w:rtl/>
          <w:cs/>
          <w:lang w:val="ar_AE" w:bidi="ar_AE"/>
        </w:rPr>
        <w:t>خروج 7:14</w:t>
      </w:r>
      <w:r>
        <w:rPr>
          <w:rtl/>
          <w:cs/>
          <w:lang w:val="ar_AE" w:bidi="ar_AE"/>
        </w:rPr>
        <w:t>. ترجمة بديلة: "لكن فرعون كان متعنِّتًا"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8 (#1)</w:t>
      </w:r>
      <w:r>
        <w:rPr>
          <w:rtl/>
          <w:cs/>
          <w:lang w:val="ar_AE" w:bidi="ar_AE"/>
        </w:rPr>
      </w:r>
    </w:p>
    <w:p>
      <w:pPr>
        <w:bidi/>
      </w:pPr>
      <w:r>
        <w:rPr>
          <w:rtl/>
          <w:cs/>
          <w:lang w:val="ar_AE" w:bidi="ar_AE"/>
        </w:rPr>
      </w:r>
      <w:r>
        <w:rPr>
          <w:rtl/>
          <w:cs/>
          <w:lang w:val="ar_AE" w:bidi="ar_AE"/>
        </w:rPr>
        <w:t>וַ⁠יֹּ֣אמֶר יְהוָה֮</w:t>
      </w:r>
    </w:p>
    <w:p>
      <w:pPr>
        <w:bidi/>
      </w:pPr>
      <w:r>
        <w:rPr>
          <w:rtl/>
          <w:cs/>
          <w:lang w:val="ar_AE" w:bidi="ar_AE"/>
        </w:rPr>
      </w:r>
      <w:r>
        <w:rPr>
          <w:b/>
          <w:rtl/>
          <w:cs/>
          <w:lang w:val="ar_AE" w:bidi="ar_AE"/>
        </w:rPr>
        <w:t>"ثُمَّ قَالَ الرَّبُّ"</w:t>
      </w:r>
    </w:p>
    <w:p>
      <w:pPr>
        <w:bidi/>
      </w:pPr>
      <w:r>
        <w:rPr>
          <w:rtl/>
          <w:cs/>
          <w:lang w:val="ar_AE" w:bidi="ar_AE"/>
        </w:rPr>
      </w:r>
      <w:r>
        <w:rPr>
          <w:rtl/>
          <w:cs/>
          <w:lang w:val="ar_AE" w:bidi="ar_AE"/>
        </w:rPr>
        <w:t>يبدأ هنا مشهد جديد. استخدم الشكل المناسب في لغتك لتقديم حدث جديد. هذا هو بداية تسلسل الضربة السادسة.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8 (#2)</w:t>
      </w:r>
      <w:r>
        <w:rPr>
          <w:rtl/>
          <w:cs/>
          <w:lang w:val="ar_AE" w:bidi="ar_AE"/>
        </w:rPr>
      </w:r>
    </w:p>
    <w:p>
      <w:pPr>
        <w:bidi/>
      </w:pPr>
      <w:r>
        <w:rPr>
          <w:rtl/>
          <w:cs/>
          <w:lang w:val="ar_AE" w:bidi="ar_AE"/>
        </w:rPr>
      </w:r>
      <w:r>
        <w:rPr>
          <w:rtl/>
          <w:cs/>
          <w:lang w:val="ar_AE" w:bidi="ar_AE"/>
        </w:rPr>
        <w:t>לָ⁠כֶם֙ &amp; חָפְנֵי⁠כֶ֔ם</w:t>
      </w:r>
    </w:p>
    <w:p>
      <w:pPr>
        <w:bidi/>
      </w:pPr>
      <w:r>
        <w:rPr>
          <w:rtl/>
          <w:cs/>
          <w:lang w:val="ar_AE" w:bidi="ar_AE"/>
        </w:rPr>
      </w:r>
      <w:r>
        <w:rPr>
          <w:b/>
          <w:rtl/>
          <w:cs/>
          <w:lang w:val="ar_AE" w:bidi="ar_AE"/>
        </w:rPr>
        <w:t>"خُذَا"</w:t>
      </w:r>
      <w:r>
        <w:rPr>
          <w:rtl/>
          <w:cs/>
          <w:lang w:val="ar_AE" w:bidi="ar_AE"/>
        </w:rPr>
        <w:t xml:space="preserve"> - </w:t>
      </w:r>
      <w:r>
        <w:rPr>
          <w:b/>
          <w:rtl/>
          <w:cs/>
          <w:lang w:val="ar_AE" w:bidi="ar_AE"/>
        </w:rPr>
        <w:t>"مِلْءَ أَيْدِيكُمَا"</w:t>
      </w:r>
    </w:p>
    <w:p>
      <w:pPr>
        <w:bidi/>
      </w:pPr>
      <w:r>
        <w:rPr>
          <w:rtl/>
          <w:cs/>
          <w:lang w:val="ar_AE" w:bidi="ar_AE"/>
        </w:rPr>
      </w:r>
      <w:r>
        <w:rPr>
          <w:b/>
          <w:rtl/>
          <w:cs/>
          <w:lang w:val="ar_AE" w:bidi="ar_AE"/>
        </w:rPr>
        <w:t>الضمائر أنتما</w:t>
      </w:r>
      <w:r>
        <w:rPr>
          <w:rtl/>
          <w:cs/>
          <w:lang w:val="ar_AE" w:bidi="ar_AE"/>
        </w:rPr>
        <w:t xml:space="preserve"> و</w:t>
      </w:r>
      <w:r>
        <w:rPr>
          <w:b/>
          <w:rtl/>
          <w:cs/>
          <w:lang w:val="ar_AE" w:bidi="ar_AE"/>
        </w:rPr>
        <w:t>كما</w:t>
      </w:r>
      <w:r>
        <w:rPr>
          <w:rtl/>
          <w:cs/>
          <w:lang w:val="ar_AE" w:bidi="ar_AE"/>
        </w:rPr>
        <w:t xml:space="preserve"> تشير إلى كل من موسى وهارون. إذا كانت لغتك تستخدم أشكالًا مختلفة من "أنت" اعتمادًا على عدد الأشخاص المخاطبين، فاستخدم صيغة المثنى (إذا كانت لديك) أو الصيغ الجمع (إذا لم تكن لديك)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8 (#3)</w:t>
      </w:r>
      <w:r>
        <w:rPr>
          <w:rtl/>
          <w:cs/>
          <w:lang w:val="ar_AE" w:bidi="ar_AE"/>
        </w:rPr>
      </w:r>
    </w:p>
    <w:p>
      <w:pPr>
        <w:bidi/>
      </w:pPr>
      <w:r>
        <w:rPr>
          <w:rtl/>
          <w:cs/>
          <w:lang w:val="ar_AE" w:bidi="ar_AE"/>
        </w:rPr>
      </w:r>
      <w:r>
        <w:rPr>
          <w:rtl/>
          <w:cs/>
          <w:lang w:val="ar_AE" w:bidi="ar_AE"/>
        </w:rPr>
        <w:t>קְח֤וּ לָ⁠כֶם֙ מְלֹ֣א חָפְנֵי⁠כֶ֔ם</w:t>
      </w:r>
    </w:p>
    <w:p>
      <w:pPr>
        <w:bidi/>
      </w:pPr>
      <w:r>
        <w:rPr>
          <w:rtl/>
          <w:cs/>
          <w:lang w:val="ar_AE" w:bidi="ar_AE"/>
        </w:rPr>
      </w:r>
      <w:r>
        <w:rPr>
          <w:b/>
          <w:rtl/>
          <w:cs/>
          <w:lang w:val="ar_AE" w:bidi="ar_AE"/>
        </w:rPr>
        <w:t>"خُذَا مِلْءَ أَيْدِيكُمَا من"</w:t>
      </w:r>
    </w:p>
    <w:p>
      <w:pPr>
        <w:bidi/>
      </w:pPr>
      <w:r>
        <w:rPr>
          <w:rtl/>
          <w:cs/>
          <w:lang w:val="ar_AE" w:bidi="ar_AE"/>
        </w:rPr>
      </w:r>
      <w:r>
        <w:rPr>
          <w:rtl/>
          <w:cs/>
          <w:lang w:val="ar_AE" w:bidi="ar_AE"/>
        </w:rPr>
        <w:t>ترجمة بديلة: "كل منكم يملأ كلتا يديه بـ"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8 (#4)</w:t>
      </w:r>
      <w:r>
        <w:rPr>
          <w:rtl/>
          <w:cs/>
          <w:lang w:val="ar_AE" w:bidi="ar_AE"/>
        </w:rPr>
      </w:r>
    </w:p>
    <w:p>
      <w:pPr>
        <w:bidi/>
      </w:pPr>
      <w:r>
        <w:rPr>
          <w:rtl/>
          <w:cs/>
          <w:lang w:val="ar_AE" w:bidi="ar_AE"/>
        </w:rPr>
      </w:r>
      <w:r>
        <w:rPr>
          <w:rtl/>
          <w:cs/>
          <w:lang w:val="ar_AE" w:bidi="ar_AE"/>
        </w:rPr>
        <w:t>פִּ֖יחַ כִּבְשָׁ֑ן</w:t>
      </w:r>
    </w:p>
    <w:p>
      <w:pPr>
        <w:bidi/>
      </w:pPr>
      <w:r>
        <w:rPr>
          <w:rtl/>
          <w:cs/>
          <w:lang w:val="ar_AE" w:bidi="ar_AE"/>
        </w:rPr>
      </w:r>
      <w:r>
        <w:rPr>
          <w:b/>
          <w:rtl/>
          <w:cs/>
          <w:lang w:val="ar_AE" w:bidi="ar_AE"/>
        </w:rPr>
        <w:t>"مِنْ رَمَادِ الأَتُونِ"</w:t>
      </w:r>
    </w:p>
    <w:p>
      <w:pPr>
        <w:bidi/>
      </w:pPr>
      <w:r>
        <w:rPr>
          <w:rtl/>
          <w:cs/>
          <w:lang w:val="ar_AE" w:bidi="ar_AE"/>
        </w:rPr>
      </w:r>
      <w:r>
        <w:rPr>
          <w:rtl/>
          <w:cs/>
          <w:lang w:val="ar_AE" w:bidi="ar_AE"/>
        </w:rPr>
        <w:t>ترجمة بديلة: "رماد من الفرن" أو "رماد ناتج عن الفرن"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8 (#5)</w:t>
      </w:r>
      <w:r>
        <w:rPr>
          <w:rtl/>
          <w:cs/>
          <w:lang w:val="ar_AE" w:bidi="ar_AE"/>
        </w:rPr>
      </w:r>
    </w:p>
    <w:p>
      <w:pPr>
        <w:bidi/>
      </w:pPr>
      <w:r>
        <w:rPr>
          <w:rtl/>
          <w:cs/>
          <w:lang w:val="ar_AE" w:bidi="ar_AE"/>
        </w:rPr>
      </w:r>
      <w:r>
        <w:rPr>
          <w:rtl/>
          <w:cs/>
          <w:lang w:val="ar_AE" w:bidi="ar_AE"/>
        </w:rPr>
        <w:t>פִּ֖יחַ</w:t>
      </w:r>
    </w:p>
    <w:p>
      <w:pPr>
        <w:bidi/>
      </w:pPr>
      <w:r>
        <w:rPr>
          <w:rtl/>
          <w:cs/>
          <w:lang w:val="ar_AE" w:bidi="ar_AE"/>
        </w:rPr>
      </w:r>
      <w:r>
        <w:rPr>
          <w:b/>
          <w:rtl/>
          <w:cs/>
          <w:lang w:val="ar_AE" w:bidi="ar_AE"/>
        </w:rPr>
        <w:t>"رَمَادِ"</w:t>
      </w:r>
    </w:p>
    <w:p>
      <w:pPr>
        <w:bidi/>
      </w:pPr>
      <w:r>
        <w:rPr>
          <w:rtl/>
          <w:cs/>
          <w:lang w:val="ar_AE" w:bidi="ar_AE"/>
        </w:rPr>
      </w:r>
      <w:r>
        <w:rPr>
          <w:rtl/>
          <w:cs/>
          <w:lang w:val="ar_AE" w:bidi="ar_AE"/>
        </w:rPr>
        <w:t xml:space="preserve">هنا، كلمة </w:t>
      </w:r>
      <w:r>
        <w:rPr>
          <w:b/>
          <w:rtl/>
          <w:cs/>
          <w:lang w:val="ar_AE" w:bidi="ar_AE"/>
        </w:rPr>
        <w:t>الرماد</w:t>
      </w:r>
      <w:r>
        <w:rPr>
          <w:rtl/>
          <w:cs/>
          <w:lang w:val="ar_AE" w:bidi="ar_AE"/>
        </w:rPr>
        <w:t xml:space="preserve"> مفرد. بالنسبة لبعض اللغات، قد تحتاج إلى جعله جمعًا كما في ترجمة UST.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8 (#6)</w:t>
      </w:r>
      <w:r>
        <w:rPr>
          <w:rtl/>
          <w:cs/>
          <w:lang w:val="ar_AE" w:bidi="ar_AE"/>
        </w:rPr>
      </w:r>
    </w:p>
    <w:p>
      <w:pPr>
        <w:bidi/>
      </w:pPr>
      <w:r>
        <w:rPr>
          <w:rtl/>
          <w:cs/>
          <w:lang w:val="ar_AE" w:bidi="ar_AE"/>
        </w:rPr>
      </w:r>
      <w:r>
        <w:rPr>
          <w:rtl/>
          <w:cs/>
          <w:lang w:val="ar_AE" w:bidi="ar_AE"/>
        </w:rPr>
        <w:t>הַ⁠שָּׁמַ֖יְמָ⁠ה</w:t>
      </w:r>
    </w:p>
    <w:p>
      <w:pPr>
        <w:bidi/>
      </w:pPr>
      <w:r>
        <w:rPr>
          <w:rtl/>
          <w:cs/>
          <w:lang w:val="ar_AE" w:bidi="ar_AE"/>
        </w:rPr>
      </w:r>
      <w:r>
        <w:rPr>
          <w:b/>
          <w:rtl/>
          <w:cs/>
          <w:lang w:val="ar_AE" w:bidi="ar_AE"/>
        </w:rPr>
        <w:t>"نحو السماء"</w:t>
      </w:r>
    </w:p>
    <w:p>
      <w:pPr>
        <w:bidi/>
      </w:pPr>
      <w:r>
        <w:rPr>
          <w:rtl/>
          <w:cs/>
          <w:lang w:val="ar_AE" w:bidi="ar_AE"/>
        </w:rPr>
      </w:r>
      <w:r>
        <w:rPr>
          <w:rtl/>
          <w:cs/>
          <w:lang w:val="ar_AE" w:bidi="ar_AE"/>
        </w:rPr>
        <w:t>ترجمة بديلة: "نحو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:8 (#7)</w:t>
      </w:r>
      <w:r>
        <w:rPr>
          <w:rtl/>
          <w:cs/>
          <w:lang w:val="ar_AE" w:bidi="ar_AE"/>
        </w:rPr>
      </w:r>
    </w:p>
    <w:p>
      <w:pPr>
        <w:bidi/>
      </w:pPr>
      <w:r>
        <w:rPr>
          <w:rtl/>
          <w:cs/>
          <w:lang w:val="ar_AE" w:bidi="ar_AE"/>
        </w:rPr>
      </w:r>
      <w:r>
        <w:rPr>
          <w:rtl/>
          <w:cs/>
          <w:lang w:val="ar_AE" w:bidi="ar_AE"/>
        </w:rPr>
        <w:t>לְ⁠עֵינֵ֥י פַרְעֹֽה</w:t>
      </w:r>
    </w:p>
    <w:p>
      <w:pPr>
        <w:bidi/>
      </w:pPr>
      <w:r>
        <w:rPr>
          <w:rtl/>
          <w:cs/>
          <w:lang w:val="ar_AE" w:bidi="ar_AE"/>
        </w:rPr>
      </w:r>
      <w:r>
        <w:rPr>
          <w:b/>
          <w:rtl/>
          <w:cs/>
          <w:lang w:val="ar_AE" w:bidi="ar_AE"/>
        </w:rPr>
        <w:t>"أَمَامَ عَيْنَيْ فِرْعَوْنَ"</w:t>
      </w:r>
    </w:p>
    <w:p>
      <w:pPr>
        <w:bidi/>
      </w:pPr>
      <w:r>
        <w:rPr>
          <w:rtl/>
          <w:cs/>
          <w:lang w:val="ar_AE" w:bidi="ar_AE"/>
        </w:rPr>
      </w:r>
      <w:r>
        <w:rPr>
          <w:rtl/>
          <w:cs/>
          <w:lang w:val="ar_AE" w:bidi="ar_AE"/>
        </w:rPr>
        <w:t xml:space="preserve">العبارة </w:t>
      </w:r>
      <w:r>
        <w:rPr>
          <w:b/>
          <w:rtl/>
          <w:cs/>
          <w:lang w:val="ar_AE" w:bidi="ar_AE"/>
        </w:rPr>
        <w:t>أمام عيني فرعون</w:t>
      </w:r>
      <w:r>
        <w:rPr>
          <w:rtl/>
          <w:cs/>
          <w:lang w:val="ar_AE" w:bidi="ar_AE"/>
        </w:rPr>
        <w:t xml:space="preserve"> تعني في مرأى منه. إذا كان ذلك مفيدًا في لغتك، فيمكنك استخدام تعبير مشابه أو لغة واضحة. ترجمة بديلة: "في مرأى فرعون" أو "حتى يراه فرعون"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9 (#1)</w:t>
      </w:r>
      <w:r>
        <w:rPr>
          <w:rtl/>
          <w:cs/>
          <w:lang w:val="ar_AE" w:bidi="ar_AE"/>
        </w:rPr>
      </w:r>
    </w:p>
    <w:p>
      <w:pPr>
        <w:bidi/>
      </w:pPr>
      <w:r>
        <w:rPr>
          <w:rtl/>
          <w:cs/>
          <w:lang w:val="ar_AE" w:bidi="ar_AE"/>
        </w:rPr>
      </w:r>
      <w:r>
        <w:rPr>
          <w:rtl/>
          <w:cs/>
          <w:lang w:val="ar_AE" w:bidi="ar_AE"/>
        </w:rPr>
        <w:t>לִ⁠שְׁחִ֥ין פֹּרֵ֛חַ אֲבַעְבֻּעֹ֖ת</w:t>
      </w:r>
    </w:p>
    <w:p>
      <w:pPr>
        <w:bidi/>
      </w:pPr>
      <w:r>
        <w:rPr>
          <w:rtl/>
          <w:cs/>
          <w:lang w:val="ar_AE" w:bidi="ar_AE"/>
        </w:rPr>
      </w:r>
      <w:r>
        <w:rPr>
          <w:b/>
          <w:rtl/>
          <w:cs/>
          <w:lang w:val="ar_AE" w:bidi="ar_AE"/>
        </w:rPr>
        <w:t>"دَمَامِلَ طَالِعَةً بِبُثُورٍ"</w:t>
      </w:r>
    </w:p>
    <w:p>
      <w:pPr>
        <w:bidi/>
      </w:pPr>
      <w:r>
        <w:rPr>
          <w:rtl/>
          <w:cs/>
          <w:lang w:val="ar_AE" w:bidi="ar_AE"/>
        </w:rPr>
      </w:r>
      <w:r>
        <w:rPr>
          <w:rtl/>
          <w:cs/>
          <w:lang w:val="ar_AE" w:bidi="ar_AE"/>
        </w:rPr>
        <w:t xml:space="preserve">وجود </w:t>
      </w:r>
      <w:r>
        <w:rPr>
          <w:b/>
          <w:rtl/>
          <w:cs/>
          <w:lang w:val="ar_AE" w:bidi="ar_AE"/>
        </w:rPr>
        <w:t>الدمامل</w:t>
      </w:r>
      <w:r>
        <w:rPr>
          <w:rtl/>
          <w:cs/>
          <w:lang w:val="ar_AE" w:bidi="ar_AE"/>
        </w:rPr>
        <w:t xml:space="preserve"> يعني وجود حالة يكون فيها الجلد أحمر وساخن ومؤلم، ويتشقق الجلد ويخرج الصديد والدم.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9 (#2)</w:t>
      </w:r>
      <w:r>
        <w:rPr>
          <w:rtl/>
          <w:cs/>
          <w:lang w:val="ar_AE" w:bidi="ar_AE"/>
        </w:rPr>
      </w:r>
    </w:p>
    <w:p>
      <w:pPr>
        <w:bidi/>
      </w:pPr>
      <w:r>
        <w:rPr>
          <w:rtl/>
          <w:cs/>
          <w:lang w:val="ar_AE" w:bidi="ar_AE"/>
        </w:rPr>
      </w:r>
      <w:r>
        <w:rPr>
          <w:rtl/>
          <w:cs/>
          <w:lang w:val="ar_AE" w:bidi="ar_AE"/>
        </w:rPr>
        <w:t>הָ⁠אָדָ֜ם</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هنا، كلمة </w:t>
      </w:r>
      <w:r>
        <w:rPr>
          <w:b/>
          <w:rtl/>
          <w:cs/>
          <w:lang w:val="ar_AE" w:bidi="ar_AE"/>
        </w:rPr>
        <w:t>النَّاسِ ت</w:t>
      </w:r>
      <w:r>
        <w:rPr>
          <w:rtl/>
          <w:cs/>
          <w:lang w:val="ar_AE" w:bidi="ar_AE"/>
        </w:rPr>
        <w:t>شمل النساء والأطفال. ترجمة بديلة: "الشعب" أو "البشرية" أو "البشر" انظر ترجمة UST.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10 (#1)</w:t>
      </w:r>
      <w:r>
        <w:rPr>
          <w:rtl/>
          <w:cs/>
          <w:lang w:val="ar_AE" w:bidi="ar_AE"/>
        </w:rPr>
      </w:r>
    </w:p>
    <w:p>
      <w:pPr>
        <w:bidi/>
      </w:pPr>
      <w:r>
        <w:rPr>
          <w:rtl/>
          <w:cs/>
          <w:lang w:val="ar_AE" w:bidi="ar_AE"/>
        </w:rPr>
      </w:r>
      <w:r>
        <w:rPr>
          <w:rtl/>
          <w:cs/>
          <w:lang w:val="ar_AE" w:bidi="ar_AE"/>
        </w:rPr>
        <w:t>אֶת־פִּ֣יחַ</w:t>
      </w:r>
    </w:p>
    <w:p>
      <w:pPr>
        <w:bidi/>
      </w:pPr>
      <w:r>
        <w:rPr>
          <w:rtl/>
          <w:cs/>
          <w:lang w:val="ar_AE" w:bidi="ar_AE"/>
        </w:rPr>
      </w:r>
      <w:r>
        <w:rPr>
          <w:b/>
          <w:rtl/>
          <w:cs/>
          <w:lang w:val="ar_AE" w:bidi="ar_AE"/>
        </w:rPr>
        <w:t>"رَمَادَ الأَتُونِ"</w:t>
      </w:r>
    </w:p>
    <w:p>
      <w:pPr>
        <w:bidi/>
      </w:pPr>
      <w:r>
        <w:rPr>
          <w:rtl/>
          <w:cs/>
          <w:lang w:val="ar_AE" w:bidi="ar_AE"/>
        </w:rPr>
      </w:r>
      <w:r>
        <w:rPr>
          <w:rtl/>
          <w:cs/>
          <w:lang w:val="ar_AE" w:bidi="ar_AE"/>
        </w:rPr>
        <w:t xml:space="preserve">هنا، كلمة </w:t>
      </w:r>
      <w:r>
        <w:rPr>
          <w:b/>
          <w:rtl/>
          <w:cs/>
          <w:lang w:val="ar_AE" w:bidi="ar_AE"/>
        </w:rPr>
        <w:t>الرماد</w:t>
      </w:r>
      <w:r>
        <w:rPr>
          <w:rtl/>
          <w:cs/>
          <w:lang w:val="ar_AE" w:bidi="ar_AE"/>
        </w:rPr>
        <w:t xml:space="preserve"> مفرد. قد تحتاج إلى جعله جمعًا في بعض اللغات كما في ترجمة UST. انظر كيف ترجمت هذا في </w:t>
      </w:r>
      <w:r>
        <w:rPr>
          <w:rtl/>
          <w:cs/>
          <w:lang w:val="ar_AE" w:bidi="ar_AE"/>
        </w:rPr>
        <w:t>9:9</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10 (#2)</w:t>
      </w:r>
      <w:r>
        <w:rPr>
          <w:rtl/>
          <w:cs/>
          <w:lang w:val="ar_AE" w:bidi="ar_AE"/>
        </w:rPr>
      </w:r>
    </w:p>
    <w:p>
      <w:pPr>
        <w:bidi/>
      </w:pPr>
      <w:r>
        <w:rPr>
          <w:rtl/>
          <w:cs/>
          <w:lang w:val="ar_AE" w:bidi="ar_AE"/>
        </w:rPr>
      </w:r>
      <w:r>
        <w:rPr>
          <w:rtl/>
          <w:cs/>
          <w:lang w:val="ar_AE" w:bidi="ar_AE"/>
        </w:rPr>
        <w:t>אֶת־פִּ֣יחַ הַ⁠כִּבְשָׁ֗ן</w:t>
      </w:r>
    </w:p>
    <w:p>
      <w:pPr>
        <w:bidi/>
      </w:pPr>
      <w:r>
        <w:rPr>
          <w:rtl/>
          <w:cs/>
          <w:lang w:val="ar_AE" w:bidi="ar_AE"/>
        </w:rPr>
      </w:r>
      <w:r>
        <w:rPr>
          <w:b/>
          <w:rtl/>
          <w:cs/>
          <w:lang w:val="ar_AE" w:bidi="ar_AE"/>
        </w:rPr>
        <w:t>"رَمَادَ الأَتُونِ"</w:t>
      </w:r>
    </w:p>
    <w:p>
      <w:pPr>
        <w:bidi/>
      </w:pPr>
      <w:r>
        <w:rPr>
          <w:rtl/>
          <w:cs/>
          <w:lang w:val="ar_AE" w:bidi="ar_AE"/>
        </w:rPr>
      </w:r>
      <w:r>
        <w:rPr>
          <w:rtl/>
          <w:cs/>
          <w:lang w:val="ar_AE" w:bidi="ar_AE"/>
        </w:rPr>
        <w:t xml:space="preserve">ترجمة بديلة: "رماد من الفرن" أو "رماد ينتجه الفرن" انظر كيف ترجمت هذا في </w:t>
      </w:r>
      <w:r>
        <w:rPr>
          <w:rtl/>
          <w:cs/>
          <w:lang w:val="ar_AE" w:bidi="ar_AE"/>
        </w:rPr>
        <w:t>9:9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10 (#3)</w:t>
      </w:r>
      <w:r>
        <w:rPr>
          <w:rtl/>
          <w:cs/>
          <w:lang w:val="ar_AE" w:bidi="ar_AE"/>
        </w:rPr>
      </w:r>
    </w:p>
    <w:p>
      <w:pPr>
        <w:bidi/>
      </w:pPr>
      <w:r>
        <w:rPr>
          <w:rtl/>
          <w:cs/>
          <w:lang w:val="ar_AE" w:bidi="ar_AE"/>
        </w:rPr>
      </w:r>
      <w:r>
        <w:rPr>
          <w:rtl/>
          <w:cs/>
          <w:lang w:val="ar_AE" w:bidi="ar_AE"/>
        </w:rPr>
        <w:t>וַ⁠יַּֽעַמְדוּ֙ לִ⁠פְנֵ֣י פַרְעֹ֔ה</w:t>
      </w:r>
    </w:p>
    <w:p>
      <w:pPr>
        <w:bidi/>
      </w:pPr>
      <w:r>
        <w:rPr>
          <w:rtl/>
          <w:cs/>
          <w:lang w:val="ar_AE" w:bidi="ar_AE"/>
        </w:rPr>
      </w:r>
      <w:r>
        <w:rPr>
          <w:b/>
          <w:rtl/>
          <w:cs/>
          <w:lang w:val="ar_AE" w:bidi="ar_AE"/>
        </w:rPr>
        <w:t>"وَوَقَفَا أَمَامَ {وجه} فِرْعَوْنَ"</w:t>
      </w:r>
    </w:p>
    <w:p>
      <w:pPr>
        <w:bidi/>
      </w:pPr>
      <w:r>
        <w:rPr>
          <w:rtl/>
          <w:cs/>
          <w:lang w:val="ar_AE" w:bidi="ar_AE"/>
        </w:rPr>
      </w:r>
      <w:r>
        <w:rPr>
          <w:rtl/>
          <w:cs/>
          <w:lang w:val="ar_AE" w:bidi="ar_AE"/>
        </w:rPr>
        <w:t xml:space="preserve">هنا، </w:t>
      </w:r>
      <w:r>
        <w:rPr>
          <w:b/>
          <w:rtl/>
          <w:cs/>
          <w:lang w:val="ar_AE" w:bidi="ar_AE"/>
        </w:rPr>
        <w:t>أمام وجه فرعون</w:t>
      </w:r>
      <w:r>
        <w:rPr>
          <w:rtl/>
          <w:cs/>
          <w:lang w:val="ar_AE" w:bidi="ar_AE"/>
        </w:rPr>
        <w:t xml:space="preserve"> (كما في الترجمة الإنجليزية) تعني في حضور فرعون. ترجمة بديلة: "ووقفا في حضور فرعون" أو "ووقفا في حضرة فرعون" انظر كيف ترجمت عبارة مشابهة في </w:t>
      </w:r>
      <w:r>
        <w:rPr>
          <w:rtl/>
          <w:cs/>
          <w:lang w:val="ar_AE" w:bidi="ar_AE"/>
        </w:rPr>
        <w:t>9:9</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10 (#4)</w:t>
      </w:r>
      <w:r>
        <w:rPr>
          <w:rtl/>
          <w:cs/>
          <w:lang w:val="ar_AE" w:bidi="ar_AE"/>
        </w:rPr>
      </w:r>
    </w:p>
    <w:p>
      <w:pPr>
        <w:bidi/>
      </w:pPr>
      <w:r>
        <w:rPr>
          <w:rtl/>
          <w:cs/>
          <w:lang w:val="ar_AE" w:bidi="ar_AE"/>
        </w:rPr>
      </w:r>
      <w:r>
        <w:rPr>
          <w:b/>
          <w:rtl/>
          <w:cs/>
          <w:lang w:val="ar_AE" w:bidi="ar_AE"/>
        </w:rPr>
        <w:t>"نَحْوَ السَّمَاءِ"</w:t>
      </w:r>
    </w:p>
    <w:p>
      <w:pPr>
        <w:bidi/>
      </w:pPr>
      <w:r>
        <w:rPr>
          <w:rtl/>
          <w:cs/>
          <w:lang w:val="ar_AE" w:bidi="ar_AE"/>
        </w:rPr>
      </w:r>
      <w:r>
        <w:rPr>
          <w:rtl/>
          <w:cs/>
          <w:lang w:val="ar_AE" w:bidi="ar_AE"/>
        </w:rPr>
        <w:t xml:space="preserve">ترجمة بديلة: "نحو السماء" انظر كيف ترجمت هذا في </w:t>
      </w:r>
      <w:r>
        <w:rPr>
          <w:rtl/>
          <w:cs/>
          <w:lang w:val="ar_AE" w:bidi="ar_AE"/>
        </w:rPr>
        <w:t>9:9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10 (#5)</w:t>
      </w:r>
      <w:r>
        <w:rPr>
          <w:rtl/>
          <w:cs/>
          <w:lang w:val="ar_AE" w:bidi="ar_AE"/>
        </w:rPr>
      </w:r>
    </w:p>
    <w:p>
      <w:pPr>
        <w:bidi/>
      </w:pPr>
      <w:r>
        <w:rPr>
          <w:rtl/>
          <w:cs/>
          <w:lang w:val="ar_AE" w:bidi="ar_AE"/>
        </w:rPr>
      </w:r>
      <w:r>
        <w:rPr>
          <w:rtl/>
          <w:cs/>
          <w:lang w:val="ar_AE" w:bidi="ar_AE"/>
        </w:rPr>
        <w:t>שְׁחִין֙ אֲבַעְבֻּעֹ֔ת פֹּרֵ֕חַ</w:t>
      </w:r>
    </w:p>
    <w:p>
      <w:pPr>
        <w:bidi/>
      </w:pPr>
      <w:r>
        <w:rPr>
          <w:rtl/>
          <w:cs/>
          <w:lang w:val="ar_AE" w:bidi="ar_AE"/>
        </w:rPr>
      </w:r>
      <w:r>
        <w:rPr>
          <w:b/>
          <w:rtl/>
          <w:cs/>
          <w:lang w:val="ar_AE" w:bidi="ar_AE"/>
        </w:rPr>
        <w:t>"دَمَامِلَ بُثُورٍ طَالِعَةً"</w:t>
      </w:r>
    </w:p>
    <w:p>
      <w:pPr>
        <w:bidi/>
      </w:pPr>
      <w:r>
        <w:rPr>
          <w:rtl/>
          <w:cs/>
          <w:lang w:val="ar_AE" w:bidi="ar_AE"/>
        </w:rPr>
      </w:r>
      <w:r>
        <w:rPr>
          <w:rtl/>
          <w:cs/>
          <w:lang w:val="ar_AE" w:bidi="ar_AE"/>
        </w:rPr>
        <w:t xml:space="preserve">وجود </w:t>
      </w:r>
      <w:r>
        <w:rPr>
          <w:b/>
          <w:rtl/>
          <w:cs/>
          <w:lang w:val="ar_AE" w:bidi="ar_AE"/>
        </w:rPr>
        <w:t>الدمامل</w:t>
      </w:r>
      <w:r>
        <w:rPr>
          <w:rtl/>
          <w:cs/>
          <w:lang w:val="ar_AE" w:bidi="ar_AE"/>
        </w:rPr>
        <w:t xml:space="preserve"> يعني وجود حالة يكون فيها الجلد أحمر، ساخن، ومؤلم، وينفتح الجلد، ويخرج الصديد والدم. انظر كيف ترجمت هذا في </w:t>
      </w:r>
      <w:r>
        <w:rPr>
          <w:rtl/>
          <w:cs/>
          <w:lang w:val="ar_AE" w:bidi="ar_AE"/>
        </w:rPr>
        <w:t>9:9</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10 (#6)</w:t>
      </w:r>
      <w:r>
        <w:rPr>
          <w:rtl/>
          <w:cs/>
          <w:lang w:val="ar_AE" w:bidi="ar_AE"/>
        </w:rPr>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هنا، كلمة </w:t>
      </w:r>
      <w:r>
        <w:rPr>
          <w:b/>
          <w:rtl/>
          <w:cs/>
          <w:lang w:val="ar_AE" w:bidi="ar_AE"/>
        </w:rPr>
        <w:t xml:space="preserve">النَّاسِ </w:t>
      </w:r>
      <w:r>
        <w:rPr>
          <w:rtl/>
          <w:cs/>
          <w:lang w:val="ar_AE" w:bidi="ar_AE"/>
        </w:rPr>
        <w:t xml:space="preserve">تشمل النساء والأطفال. انظر كيف ترجمت هذا في </w:t>
      </w:r>
      <w:r>
        <w:rPr>
          <w:rtl/>
          <w:cs/>
          <w:lang w:val="ar_AE" w:bidi="ar_AE"/>
        </w:rPr>
        <w:t>9:9</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11 (#1)</w:t>
      </w:r>
      <w:r>
        <w:rPr>
          <w:rtl/>
          <w:cs/>
          <w:lang w:val="ar_AE" w:bidi="ar_AE"/>
        </w:rPr>
      </w:r>
    </w:p>
    <w:p>
      <w:pPr>
        <w:bidi/>
      </w:pPr>
      <w:r>
        <w:rPr>
          <w:rtl/>
          <w:cs/>
          <w:lang w:val="ar_AE" w:bidi="ar_AE"/>
        </w:rPr>
      </w:r>
      <w:r>
        <w:rPr>
          <w:rtl/>
          <w:cs/>
          <w:lang w:val="ar_AE" w:bidi="ar_AE"/>
        </w:rPr>
        <w:t>הַֽ⁠חַרְטֻמִּ֗ים &amp; בַּֽ⁠חֲרְטֻמִּ֖ם</w:t>
      </w:r>
    </w:p>
    <w:p>
      <w:pPr>
        <w:bidi/>
      </w:pPr>
      <w:r>
        <w:rPr>
          <w:rtl/>
          <w:cs/>
          <w:lang w:val="ar_AE" w:bidi="ar_AE"/>
        </w:rPr>
      </w:r>
      <w:r>
        <w:rPr>
          <w:b/>
          <w:rtl/>
          <w:cs/>
          <w:lang w:val="ar_AE" w:bidi="ar_AE"/>
        </w:rPr>
        <w:t>"الْعَرَّافُونَ"</w:t>
      </w:r>
      <w:r>
        <w:rPr>
          <w:rtl/>
          <w:cs/>
          <w:lang w:val="ar_AE" w:bidi="ar_AE"/>
        </w:rPr>
        <w:t xml:space="preserve"> - </w:t>
      </w:r>
      <w:r>
        <w:rPr>
          <w:b/>
          <w:rtl/>
          <w:cs/>
          <w:lang w:val="ar_AE" w:bidi="ar_AE"/>
        </w:rPr>
        <w:t>"فِي الْعَرَّافِينَ"</w:t>
      </w:r>
    </w:p>
    <w:p>
      <w:pPr>
        <w:bidi/>
      </w:pPr>
      <w:r>
        <w:rPr>
          <w:rtl/>
          <w:cs/>
          <w:lang w:val="ar_AE" w:bidi="ar_AE"/>
        </w:rPr>
      </w:r>
      <w:r>
        <w:rPr>
          <w:rtl/>
          <w:cs/>
          <w:lang w:val="ar_AE" w:bidi="ar_AE"/>
        </w:rPr>
        <w:t xml:space="preserve">انظر كيف ترجمت </w:t>
      </w:r>
      <w:r>
        <w:rPr>
          <w:b/>
          <w:rtl/>
          <w:cs/>
          <w:lang w:val="ar_AE" w:bidi="ar_AE"/>
        </w:rPr>
        <w:t>السحرة</w:t>
      </w:r>
      <w:r>
        <w:rPr>
          <w:rtl/>
          <w:cs/>
          <w:lang w:val="ar_AE" w:bidi="ar_AE"/>
        </w:rPr>
        <w:t xml:space="preserve"> في </w:t>
      </w:r>
      <w:r>
        <w:rPr>
          <w:rtl/>
          <w:cs/>
          <w:lang w:val="ar_AE" w:bidi="ar_AE"/>
        </w:rPr>
        <w:t>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11 (#2)</w:t>
      </w:r>
      <w:r>
        <w:rPr>
          <w:rtl/>
          <w:cs/>
          <w:lang w:val="ar_AE" w:bidi="ar_AE"/>
        </w:rPr>
      </w:r>
    </w:p>
    <w:p>
      <w:pPr>
        <w:bidi/>
      </w:pPr>
      <w:r>
        <w:rPr>
          <w:rtl/>
          <w:cs/>
          <w:lang w:val="ar_AE" w:bidi="ar_AE"/>
        </w:rPr>
      </w:r>
      <w:r>
        <w:rPr>
          <w:rtl/>
          <w:cs/>
          <w:lang w:val="ar_AE" w:bidi="ar_AE"/>
        </w:rPr>
        <w:t>לַ⁠עֲמֹ֛ד לִ⁠פְנֵ֥י מֹשֶׁ֖ה</w:t>
      </w:r>
    </w:p>
    <w:p>
      <w:pPr>
        <w:bidi/>
      </w:pPr>
      <w:r>
        <w:rPr>
          <w:rtl/>
          <w:cs/>
          <w:lang w:val="ar_AE" w:bidi="ar_AE"/>
        </w:rPr>
      </w:r>
      <w:r>
        <w:rPr>
          <w:b/>
          <w:rtl/>
          <w:cs/>
          <w:lang w:val="ar_AE" w:bidi="ar_AE"/>
        </w:rPr>
        <w:t>"أَنْ يَقِفُوا أَمَامَ (وجه) مُوسَى"</w:t>
      </w:r>
    </w:p>
    <w:p>
      <w:pPr>
        <w:bidi/>
      </w:pPr>
      <w:r>
        <w:rPr>
          <w:rtl/>
          <w:cs/>
          <w:lang w:val="ar_AE" w:bidi="ar_AE"/>
        </w:rPr>
      </w:r>
      <w:r>
        <w:rPr>
          <w:rtl/>
          <w:cs/>
          <w:lang w:val="ar_AE" w:bidi="ar_AE"/>
        </w:rPr>
        <w:t xml:space="preserve">هنا، التعبير </w:t>
      </w:r>
      <w:r>
        <w:rPr>
          <w:b/>
          <w:rtl/>
          <w:cs/>
          <w:lang w:val="ar_AE" w:bidi="ar_AE"/>
        </w:rPr>
        <w:t>أمام وجه</w:t>
      </w:r>
      <w:r>
        <w:rPr>
          <w:rtl/>
          <w:cs/>
          <w:lang w:val="ar_AE" w:bidi="ar_AE"/>
        </w:rPr>
        <w:t xml:space="preserve"> يعني في حضور موسى. ترجمة بديلة: "للوقوف في حضور موسى"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11 (#3)</w:t>
      </w:r>
      <w:r>
        <w:rPr>
          <w:rtl/>
          <w:cs/>
          <w:lang w:val="ar_AE" w:bidi="ar_AE"/>
        </w:rPr>
      </w:r>
    </w:p>
    <w:p>
      <w:pPr>
        <w:bidi/>
      </w:pPr>
      <w:r>
        <w:rPr>
          <w:rtl/>
          <w:cs/>
          <w:lang w:val="ar_AE" w:bidi="ar_AE"/>
        </w:rPr>
      </w:r>
      <w:r>
        <w:rPr>
          <w:rtl/>
          <w:cs/>
          <w:lang w:val="ar_AE" w:bidi="ar_AE"/>
        </w:rPr>
        <w:t>מִ⁠פְּנֵ֣י הַ⁠שְּׁחִ֑ין</w:t>
      </w:r>
    </w:p>
    <w:p>
      <w:pPr>
        <w:bidi/>
      </w:pPr>
      <w:r>
        <w:rPr>
          <w:rtl/>
          <w:cs/>
          <w:lang w:val="ar_AE" w:bidi="ar_AE"/>
        </w:rPr>
      </w:r>
      <w:r>
        <w:rPr>
          <w:b/>
          <w:rtl/>
          <w:cs/>
          <w:lang w:val="ar_AE" w:bidi="ar_AE"/>
        </w:rPr>
        <w:t>"مِنْ أَجْلِ (وجه) الدَّمَامِلِ"</w:t>
      </w:r>
    </w:p>
    <w:p>
      <w:pPr>
        <w:bidi/>
      </w:pPr>
      <w:r>
        <w:rPr>
          <w:rtl/>
          <w:cs/>
          <w:lang w:val="ar_AE" w:bidi="ar_AE"/>
        </w:rPr>
      </w:r>
      <w:r>
        <w:rPr>
          <w:rtl/>
          <w:cs/>
          <w:lang w:val="ar_AE" w:bidi="ar_AE"/>
        </w:rPr>
        <w:t xml:space="preserve">هنا، كلمة </w:t>
      </w:r>
      <w:r>
        <w:rPr>
          <w:b/>
          <w:rtl/>
          <w:cs/>
          <w:lang w:val="ar_AE" w:bidi="ar_AE"/>
        </w:rPr>
        <w:t>وجه</w:t>
      </w:r>
      <w:r>
        <w:rPr>
          <w:rtl/>
          <w:cs/>
          <w:lang w:val="ar_AE" w:bidi="ar_AE"/>
        </w:rPr>
        <w:t xml:space="preserve"> (كما في الترجمة الإنجليزية) تعني وجود أو ربما ألم من الدمامل. ترجمة بديلة: "بسبب الدمامل"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11 (#4)</w:t>
      </w:r>
      <w:r>
        <w:rPr>
          <w:rtl/>
          <w:cs/>
          <w:lang w:val="ar_AE" w:bidi="ar_AE"/>
        </w:rPr>
      </w:r>
    </w:p>
    <w:p>
      <w:pPr>
        <w:bidi/>
      </w:pPr>
      <w:r>
        <w:rPr>
          <w:rtl/>
          <w:cs/>
          <w:lang w:val="ar_AE" w:bidi="ar_AE"/>
        </w:rPr>
      </w:r>
      <w:r>
        <w:rPr>
          <w:rtl/>
          <w:cs/>
          <w:lang w:val="ar_AE" w:bidi="ar_AE"/>
        </w:rPr>
        <w:t>הַ⁠שְּׁחִ֑ין &amp; הַ⁠שְּׁחִ֔ין</w:t>
      </w:r>
    </w:p>
    <w:p>
      <w:pPr>
        <w:bidi/>
      </w:pPr>
      <w:r>
        <w:rPr>
          <w:rtl/>
          <w:cs/>
          <w:lang w:val="ar_AE" w:bidi="ar_AE"/>
        </w:rPr>
      </w:r>
      <w:r>
        <w:rPr>
          <w:b/>
          <w:rtl/>
          <w:cs/>
          <w:lang w:val="ar_AE" w:bidi="ar_AE"/>
        </w:rPr>
        <w:t>"الدمامل،"</w:t>
      </w:r>
      <w:r>
        <w:rPr>
          <w:rtl/>
          <w:cs/>
          <w:lang w:val="ar_AE" w:bidi="ar_AE"/>
        </w:rPr>
        <w:t xml:space="preserve"> - </w:t>
      </w:r>
      <w:r>
        <w:rPr>
          <w:b/>
          <w:rtl/>
          <w:cs/>
          <w:lang w:val="ar_AE" w:bidi="ar_AE"/>
        </w:rPr>
        <w:t>"الدمامل"</w:t>
      </w:r>
    </w:p>
    <w:p>
      <w:pPr>
        <w:bidi/>
      </w:pPr>
      <w:r>
        <w:rPr>
          <w:rtl/>
          <w:cs/>
          <w:lang w:val="ar_AE" w:bidi="ar_AE"/>
        </w:rPr>
      </w:r>
      <w:r>
        <w:rPr>
          <w:rtl/>
          <w:cs/>
          <w:lang w:val="ar_AE" w:bidi="ar_AE"/>
        </w:rPr>
        <w:t xml:space="preserve">وجود </w:t>
      </w:r>
      <w:r>
        <w:rPr>
          <w:b/>
          <w:rtl/>
          <w:cs/>
          <w:lang w:val="ar_AE" w:bidi="ar_AE"/>
        </w:rPr>
        <w:t>الدمامل</w:t>
      </w:r>
      <w:r>
        <w:rPr>
          <w:rtl/>
          <w:cs/>
          <w:lang w:val="ar_AE" w:bidi="ar_AE"/>
        </w:rPr>
        <w:t xml:space="preserve"> يعني وجود حالة يكون فيها الجلد أحمر وساخن ومؤلم، وينفتح الجلد ويخرج القيح والدم. انظر كيف ترجمت هذا في </w:t>
      </w:r>
      <w:r>
        <w:rPr>
          <w:rtl/>
          <w:cs/>
          <w:lang w:val="ar_AE" w:bidi="ar_AE"/>
        </w:rPr>
        <w:t>9:9</w:t>
      </w:r>
      <w:r>
        <w:rPr>
          <w:rtl/>
          <w:cs/>
          <w:lang w:val="ar_AE" w:bidi="ar_AE"/>
        </w:rPr>
        <w:t xml:space="preserve">. ومع ذلك، هذه المرة يتم استخدام </w:t>
      </w:r>
      <w:r>
        <w:rPr>
          <w:b/>
          <w:rtl/>
          <w:cs/>
          <w:lang w:val="ar_AE" w:bidi="ar_AE"/>
        </w:rPr>
        <w:t>الدمامل</w:t>
      </w:r>
      <w:r>
        <w:rPr>
          <w:rtl/>
          <w:cs/>
          <w:lang w:val="ar_AE" w:bidi="ar_AE"/>
        </w:rPr>
        <w:t xml:space="preserve"> فقط، دون الوصف ("طالعة ببثور") الموجود في الآيتين السابقتين.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12 (#1)</w:t>
      </w:r>
      <w:r>
        <w:rPr>
          <w:rtl/>
          <w:cs/>
          <w:lang w:val="ar_AE" w:bidi="ar_AE"/>
        </w:rPr>
      </w:r>
    </w:p>
    <w:p>
      <w:pPr>
        <w:bidi/>
      </w:pPr>
      <w:r>
        <w:rPr>
          <w:rtl/>
          <w:cs/>
          <w:lang w:val="ar_AE" w:bidi="ar_AE"/>
        </w:rPr>
      </w:r>
      <w:r>
        <w:rPr>
          <w:rtl/>
          <w:cs/>
          <w:lang w:val="ar_AE" w:bidi="ar_AE"/>
        </w:rPr>
        <w:t>וַ⁠יְחַזֵּ֤ק יְהוָה֙ אֶת־לֵ֣ב פַּרְעֹ֔ה</w:t>
      </w:r>
    </w:p>
    <w:p>
      <w:pPr>
        <w:bidi/>
      </w:pPr>
      <w:r>
        <w:rPr>
          <w:rtl/>
          <w:cs/>
          <w:lang w:val="ar_AE" w:bidi="ar_AE"/>
        </w:rPr>
      </w:r>
      <w:r>
        <w:rPr>
          <w:b/>
          <w:rtl/>
          <w:cs/>
          <w:lang w:val="ar_AE" w:bidi="ar_AE"/>
        </w:rPr>
        <w:t>"وَلكِنْ شَدَّدَ الرَّبُّ قَلْبَ فِرْعَوْنَ"</w:t>
      </w:r>
    </w:p>
    <w:p>
      <w:pPr>
        <w:bidi/>
      </w:pPr>
      <w:r>
        <w:rPr>
          <w:rtl/>
          <w:cs/>
          <w:lang w:val="ar_AE" w:bidi="ar_AE"/>
        </w:rPr>
      </w:r>
      <w:r>
        <w:rPr>
          <w:rtl/>
          <w:cs/>
          <w:lang w:val="ar_AE" w:bidi="ar_AE"/>
        </w:rPr>
        <w:t xml:space="preserve">هذه العبارة تعني أن الله هو الذي جعله عنيدًا. وينم التحدث عن موقفه العنيد كما لو أن </w:t>
      </w:r>
      <w:r>
        <w:rPr>
          <w:b/>
          <w:rtl/>
          <w:cs/>
          <w:lang w:val="ar_AE" w:bidi="ar_AE"/>
        </w:rPr>
        <w:t>قلبه</w:t>
      </w:r>
      <w:r>
        <w:rPr>
          <w:rtl/>
          <w:cs/>
          <w:lang w:val="ar_AE" w:bidi="ar_AE"/>
        </w:rPr>
        <w:t xml:space="preserve"> كان </w:t>
      </w:r>
      <w:r>
        <w:rPr>
          <w:b/>
          <w:rtl/>
          <w:cs/>
          <w:lang w:val="ar_AE" w:bidi="ar_AE"/>
        </w:rPr>
        <w:t>قويًا</w:t>
      </w:r>
      <w:r>
        <w:rPr>
          <w:rtl/>
          <w:cs/>
          <w:lang w:val="ar_AE" w:bidi="ar_AE"/>
        </w:rPr>
        <w:t xml:space="preserve">.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أي عضو تستخدمه ثقافتك لهذه الصورة. انظر كيف ترجمت هذا في </w:t>
      </w:r>
      <w:r>
        <w:rPr>
          <w:rtl/>
          <w:cs/>
          <w:lang w:val="ar_AE" w:bidi="ar_AE"/>
        </w:rPr>
        <w:t>4:21</w:t>
      </w:r>
      <w:r>
        <w:rPr>
          <w:rtl/>
          <w:cs/>
          <w:lang w:val="ar_AE" w:bidi="ar_AE"/>
        </w:rPr>
        <w:t>. ترجمة بديلة: "لكن الرب جعل فرعون عنيدًا"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13 (#1)</w:t>
      </w:r>
      <w:r>
        <w:rPr>
          <w:rtl/>
          <w:cs/>
          <w:lang w:val="ar_AE" w:bidi="ar_AE"/>
        </w:rPr>
      </w:r>
    </w:p>
    <w:p>
      <w:pPr>
        <w:bidi/>
      </w:pPr>
      <w:r>
        <w:rPr>
          <w:rtl/>
          <w:cs/>
          <w:lang w:val="ar_AE" w:bidi="ar_AE"/>
        </w:rPr>
      </w:r>
      <w:r>
        <w:rPr>
          <w:rtl/>
          <w:cs/>
          <w:lang w:val="ar_AE" w:bidi="ar_AE"/>
        </w:rPr>
        <w:t>וַ⁠יֹּ֤אמֶר יְהוָה֙ אֶל־מֹשֶׁ֔ה</w:t>
      </w:r>
    </w:p>
    <w:p>
      <w:pPr>
        <w:bidi/>
      </w:pPr>
      <w:r>
        <w:rPr>
          <w:rtl/>
          <w:cs/>
          <w:lang w:val="ar_AE" w:bidi="ar_AE"/>
        </w:rPr>
      </w:r>
      <w:r>
        <w:rPr>
          <w:b/>
          <w:rtl/>
          <w:cs/>
          <w:lang w:val="ar_AE" w:bidi="ar_AE"/>
        </w:rPr>
        <w:t>"ثُمَّ قَالَ الرَّبُّ لِمُوسَى"</w:t>
      </w:r>
    </w:p>
    <w:p>
      <w:pPr>
        <w:bidi/>
      </w:pPr>
      <w:r>
        <w:rPr>
          <w:rtl/>
          <w:cs/>
          <w:lang w:val="ar_AE" w:bidi="ar_AE"/>
        </w:rPr>
      </w:r>
      <w:r>
        <w:rPr>
          <w:rtl/>
          <w:cs/>
          <w:lang w:val="ar_AE" w:bidi="ar_AE"/>
        </w:rPr>
        <w:t>يبدأ هنا مشهد جديد. استخدم الشكل المناسب في لغتك لتقديم حدث جديد. هذا هو بداية تسلسل الضربة السابعة.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13 (#2)</w:t>
      </w:r>
      <w:r>
        <w:rPr>
          <w:rtl/>
          <w:cs/>
          <w:lang w:val="ar_AE" w:bidi="ar_AE"/>
        </w:rPr>
      </w:r>
    </w:p>
    <w:p>
      <w:pPr>
        <w:bidi/>
      </w:pPr>
      <w:r>
        <w:rPr>
          <w:rtl/>
          <w:cs/>
          <w:lang w:val="ar_AE" w:bidi="ar_AE"/>
        </w:rPr>
      </w:r>
      <w:r>
        <w:rPr>
          <w:rtl/>
          <w:cs/>
          <w:lang w:val="ar_AE" w:bidi="ar_AE"/>
        </w:rPr>
        <w:t>וְ⁠הִתְיַצֵּ֖ב לִ⁠פְנֵ֣י פַרְעֹ֑ה</w:t>
      </w:r>
    </w:p>
    <w:p>
      <w:pPr>
        <w:bidi/>
      </w:pPr>
      <w:r>
        <w:rPr>
          <w:rtl/>
          <w:cs/>
          <w:lang w:val="ar_AE" w:bidi="ar_AE"/>
        </w:rPr>
      </w:r>
      <w:r>
        <w:rPr>
          <w:b/>
          <w:rtl/>
          <w:cs/>
          <w:lang w:val="ar_AE" w:bidi="ar_AE"/>
        </w:rPr>
        <w:t>"وَقِفْ أَمَامَ (وجه) فِرْعَوْنَ"</w:t>
      </w:r>
    </w:p>
    <w:p>
      <w:pPr>
        <w:bidi/>
      </w:pPr>
      <w:r>
        <w:rPr>
          <w:rtl/>
          <w:cs/>
          <w:lang w:val="ar_AE" w:bidi="ar_AE"/>
        </w:rPr>
      </w:r>
      <w:r>
        <w:rPr>
          <w:rtl/>
          <w:cs/>
          <w:lang w:val="ar_AE" w:bidi="ar_AE"/>
        </w:rPr>
        <w:t xml:space="preserve">هنا، التعبير </w:t>
      </w:r>
      <w:r>
        <w:rPr>
          <w:b/>
          <w:rtl/>
          <w:cs/>
          <w:lang w:val="ar_AE" w:bidi="ar_AE"/>
        </w:rPr>
        <w:t>أمام وجه</w:t>
      </w:r>
      <w:r>
        <w:rPr>
          <w:rtl/>
          <w:cs/>
          <w:lang w:val="ar_AE" w:bidi="ar_AE"/>
        </w:rPr>
        <w:t xml:space="preserve"> (كما في بعض الترجمات الإنجليزية) يعني في حضور فرعون. ترجمة بديلة: "وَقِف في حضور فرعون"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13 (#3)</w:t>
      </w:r>
      <w:r>
        <w:rPr>
          <w:rtl/>
          <w:cs/>
          <w:lang w:val="ar_AE" w:bidi="ar_AE"/>
        </w:rPr>
      </w:r>
    </w:p>
    <w:p>
      <w:pPr>
        <w:bidi/>
      </w:pPr>
      <w:r>
        <w:rPr>
          <w:rtl/>
          <w:cs/>
          <w:lang w:val="ar_AE" w:bidi="ar_AE"/>
        </w:rPr>
      </w:r>
      <w:r>
        <w:rPr>
          <w:rtl/>
          <w:cs/>
          <w:lang w:val="ar_AE" w:bidi="ar_AE"/>
        </w:rPr>
        <w:t>וְ⁠אָמַרְתָּ֣ אֵלָ֗י⁠ו כֹּֽה־אָמַ֤ר יְהוָה֙ אֱלֹהֵ֣י הָֽ⁠עִבְרִ֔ים</w:t>
      </w:r>
    </w:p>
    <w:p>
      <w:pPr>
        <w:bidi/>
      </w:pPr>
      <w:r>
        <w:rPr>
          <w:rtl/>
          <w:cs/>
          <w:lang w:val="ar_AE" w:bidi="ar_AE"/>
        </w:rPr>
      </w:r>
      <w:r>
        <w:rPr>
          <w:b/>
          <w:rtl/>
          <w:cs/>
          <w:lang w:val="ar_AE" w:bidi="ar_AE"/>
        </w:rPr>
        <w:t>وقل له: "هكَذَا يَقُولُ الرَّبُّ إِلهُ الْعِبْرَانِيِّينَ"</w:t>
      </w:r>
    </w:p>
    <w:p>
      <w:pPr>
        <w:bidi/>
      </w:pPr>
      <w:r>
        <w:rPr>
          <w:rtl/>
          <w:cs/>
          <w:lang w:val="ar_AE" w:bidi="ar_AE"/>
        </w:rPr>
      </w:r>
      <w:r>
        <w:rPr>
          <w:rtl/>
          <w:cs/>
          <w:lang w:val="ar_AE" w:bidi="ar_AE"/>
        </w:rPr>
        <w:t xml:space="preserve">بعد عبارة </w:t>
      </w:r>
      <w:r>
        <w:rPr>
          <w:b/>
          <w:rtl/>
          <w:cs/>
          <w:lang w:val="ar_AE" w:bidi="ar_AE"/>
        </w:rPr>
        <w:t>وقل له</w:t>
      </w:r>
      <w:r>
        <w:rPr>
          <w:rtl/>
          <w:cs/>
          <w:lang w:val="ar_AE" w:bidi="ar_AE"/>
        </w:rPr>
        <w:t xml:space="preserve">، يبدأ اقتباس من المستوى الثاني الذي يستمر حتى نهاية </w:t>
      </w:r>
      <w:r>
        <w:rPr>
          <w:rtl/>
          <w:cs/>
          <w:lang w:val="ar_AE" w:bidi="ar_AE"/>
        </w:rPr>
        <w:t>9:19</w:t>
      </w:r>
      <w:r>
        <w:rPr>
          <w:rtl/>
          <w:cs/>
          <w:lang w:val="ar_AE" w:bidi="ar_AE"/>
        </w:rPr>
        <w:t>. قد يكون من المفيد لقرائك الإشارة إلى ذلك بعلامة اقتباس من المستوى الثاني أو بأي علامات ترقيم أو أشكال أخرى تستخدمها لغتك للإشارة إلى بداية اقتباس داخل اقتباس. ومع ذلك، قد يكون من المفيد ترجمة هذا الإطار القصير للاقتباس كاقتباس غير مباشر، كما تفعل الترجمة الإنجليزية UST.</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13 (#4)</w:t>
      </w:r>
      <w:r>
        <w:rPr>
          <w:rtl/>
          <w:cs/>
          <w:lang w:val="ar_AE" w:bidi="ar_AE"/>
        </w:rPr>
      </w:r>
    </w:p>
    <w:p>
      <w:pPr>
        <w:bidi/>
      </w:pPr>
      <w:r>
        <w:rPr>
          <w:rtl/>
          <w:cs/>
          <w:lang w:val="ar_AE" w:bidi="ar_AE"/>
        </w:rPr>
      </w:r>
      <w:r>
        <w:rPr>
          <w:rtl/>
          <w:cs/>
          <w:lang w:val="ar_AE" w:bidi="ar_AE"/>
        </w:rPr>
        <w:t>כֹּֽה־אָמַ֤ר יְהוָה֙</w:t>
      </w:r>
    </w:p>
    <w:p>
      <w:pPr>
        <w:bidi/>
      </w:pPr>
      <w:r>
        <w:rPr>
          <w:rtl/>
          <w:cs/>
          <w:lang w:val="ar_AE" w:bidi="ar_AE"/>
        </w:rPr>
      </w:r>
      <w:r>
        <w:rPr>
          <w:b/>
          <w:rtl/>
          <w:cs/>
          <w:lang w:val="ar_AE" w:bidi="ar_AE"/>
        </w:rPr>
        <w:t>"هكَذَا يَقُولُ الرَّبُّ"</w:t>
      </w:r>
    </w:p>
    <w:p>
      <w:pPr>
        <w:bidi/>
      </w:pPr>
      <w:r>
        <w:rPr>
          <w:rtl/>
          <w:cs/>
          <w:lang w:val="ar_AE" w:bidi="ar_AE"/>
        </w:rPr>
      </w:r>
      <w:r>
        <w:rPr>
          <w:rtl/>
          <w:cs/>
          <w:lang w:val="ar_AE" w:bidi="ar_AE"/>
        </w:rPr>
        <w:t>تُستخدم هذه الصيغة لتقديم الأوامر من الرب (يهوه). انظر مقدمة إصحاح 4 لمزيد من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14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هنا يُفترض أن فرعون لن يسمح مرة أخرى لشعب الله بالذهاب. كلمة </w:t>
      </w:r>
      <w:r>
        <w:rPr>
          <w:b/>
          <w:rtl/>
          <w:cs/>
          <w:lang w:val="ar_AE" w:bidi="ar_AE"/>
        </w:rPr>
        <w:t>لأني</w:t>
      </w:r>
      <w:r>
        <w:rPr>
          <w:rtl/>
          <w:cs/>
          <w:lang w:val="ar_AE" w:bidi="ar_AE"/>
        </w:rPr>
        <w:t xml:space="preserve"> تعبر عن النتيجة، وهي استجابة الله لعصيان فرعون للأمر الذي يسبقه مباشرة. قد تحتاج إلى إدراج هذا كما في الترجمة الإنجليزية UST أو اختيار أداة ربط متناقضة. ترجمة بديلة: "وإلا،"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14 (#2)</w:t>
      </w:r>
      <w:r>
        <w:rPr>
          <w:rtl/>
          <w:cs/>
          <w:lang w:val="ar_AE" w:bidi="ar_AE"/>
        </w:rPr>
      </w:r>
    </w:p>
    <w:p>
      <w:pPr>
        <w:bidi/>
      </w:pPr>
      <w:r>
        <w:rPr>
          <w:rtl/>
          <w:cs/>
          <w:lang w:val="ar_AE" w:bidi="ar_AE"/>
        </w:rPr>
      </w:r>
      <w:r>
        <w:rPr>
          <w:rtl/>
          <w:cs/>
          <w:lang w:val="ar_AE" w:bidi="ar_AE"/>
        </w:rPr>
        <w:t>אֲנִ֨י שֹׁלֵ֜חַ אֶת־כָּל־מַגֵּפֹתַ⁠י֙ אֶֽל־לִבְּ⁠ךָ֔</w:t>
      </w:r>
    </w:p>
    <w:p>
      <w:pPr>
        <w:bidi/>
      </w:pPr>
      <w:r>
        <w:rPr>
          <w:rtl/>
          <w:cs/>
          <w:lang w:val="ar_AE" w:bidi="ar_AE"/>
        </w:rPr>
      </w:r>
      <w:r>
        <w:rPr>
          <w:b/>
          <w:rtl/>
          <w:cs/>
          <w:lang w:val="ar_AE" w:bidi="ar_AE"/>
        </w:rPr>
        <w:t>"أُرْسِلُ جَمِيعَ ضَرَبَاتِي إِلَى قَلْبِكَ وَعَلَى عَبِيدِكَ وَشَعْبِكَ"</w:t>
      </w:r>
    </w:p>
    <w:p>
      <w:pPr>
        <w:bidi/>
      </w:pPr>
      <w:r>
        <w:rPr>
          <w:rtl/>
          <w:cs/>
          <w:lang w:val="ar_AE" w:bidi="ar_AE"/>
        </w:rPr>
      </w:r>
      <w:r>
        <w:rPr>
          <w:rtl/>
          <w:cs/>
          <w:lang w:val="ar_AE" w:bidi="ar_AE"/>
        </w:rPr>
        <w:t xml:space="preserve">هنا، التعبير </w:t>
      </w:r>
      <w:r>
        <w:rPr>
          <w:b/>
          <w:rtl/>
          <w:cs/>
          <w:lang w:val="ar_AE" w:bidi="ar_AE"/>
        </w:rPr>
        <w:t>إلى قلبك</w:t>
      </w:r>
      <w:r>
        <w:rPr>
          <w:rtl/>
          <w:cs/>
          <w:lang w:val="ar_AE" w:bidi="ar_AE"/>
        </w:rPr>
        <w:t xml:space="preserve"> هو مجاز مرسل يعني أنه حتى فرعون سيتأذى من الضربات. إذا كان ذلك مفيدًا في لغتك، فيمكنك ترجمة المعنى بشكل واضح. ترجمة بديلة: "أنا على وشك إرسال جميع ضرباتي ضدك أنت شخصيًا"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15 (#1)</w:t>
      </w:r>
      <w:r>
        <w:rPr>
          <w:rtl/>
          <w:cs/>
          <w:lang w:val="ar_AE" w:bidi="ar_AE"/>
        </w:rPr>
      </w:r>
    </w:p>
    <w:p>
      <w:pPr>
        <w:bidi/>
      </w:pPr>
      <w:r>
        <w:rPr>
          <w:rtl/>
          <w:cs/>
          <w:lang w:val="ar_AE" w:bidi="ar_AE"/>
        </w:rPr>
      </w:r>
      <w:r>
        <w:rPr>
          <w:rtl/>
          <w:cs/>
          <w:lang w:val="ar_AE" w:bidi="ar_AE"/>
        </w:rPr>
        <w:t>כִּ֤י עַתָּה֙ שָׁלַ֣חְתִּי אֶת־יָדִ֔⁠י וָ⁠אַ֥ךְ אוֹתְ⁠ךָ֛ וְ⁠אֶֽת־עַמְּ⁠ךָ֖ בַּ⁠דָּ֑בֶר וַ⁠תִּכָּחֵ֖ד מִן־הָ⁠אָֽרֶץ</w:t>
      </w:r>
    </w:p>
    <w:p>
      <w:pPr>
        <w:bidi/>
      </w:pPr>
      <w:r>
        <w:rPr>
          <w:rtl/>
          <w:cs/>
          <w:lang w:val="ar_AE" w:bidi="ar_AE"/>
        </w:rPr>
      </w:r>
      <w:r>
        <w:rPr>
          <w:b/>
          <w:rtl/>
          <w:cs/>
          <w:lang w:val="ar_AE" w:bidi="ar_AE"/>
        </w:rPr>
        <w:t>"فَإِنَّهُ الآنَ لَوْ كُنْتُ أَمُدُّ يَدِي وَأَضْرِبُكَ وَشَعْبَكَ بِالْوَبَإِ، لَكُنْتَ تُبَادُ مِنَ الأَرْضِ"</w:t>
      </w:r>
    </w:p>
    <w:p>
      <w:pPr>
        <w:bidi/>
      </w:pPr>
      <w:r>
        <w:rPr>
          <w:rtl/>
          <w:cs/>
          <w:lang w:val="ar_AE" w:bidi="ar_AE"/>
        </w:rPr>
      </w:r>
      <w:r>
        <w:rPr>
          <w:rtl/>
          <w:cs/>
          <w:lang w:val="ar_AE" w:bidi="ar_AE"/>
        </w:rPr>
        <w:t xml:space="preserve">تقدم هذه الآية شيئين كان يمكن لله أن يفعلهما ولكنه لم يفعلهم مع المصريين. هذا لتوضيح السبب الذي يقدمه في </w:t>
      </w:r>
      <w:r>
        <w:rPr>
          <w:rtl/>
          <w:cs/>
          <w:lang w:val="ar_AE" w:bidi="ar_AE"/>
        </w:rPr>
        <w:t>9:16</w:t>
      </w:r>
      <w:r>
        <w:rPr>
          <w:rtl/>
          <w:cs/>
          <w:lang w:val="ar_AE" w:bidi="ar_AE"/>
        </w:rPr>
        <w:t>. تيقن من أن يكون واضحًا في ترجمتك أن هذه أحداث ماضية افتراضية. انظر إلى الملاحظة المتعلقة بأهداف الرب المعلنة في الآية التالية. قد تحتاج بعض اللغات إلى عكس ترتيب هذه الآيات لوضع أهداف الرب قبل عدم فعله. استخدم الشكل المناسب في لغتك للتعبير عن موقف افتراضي.</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15 (#2)</w:t>
      </w:r>
      <w:r>
        <w:rPr>
          <w:rtl/>
          <w:cs/>
          <w:lang w:val="ar_AE" w:bidi="ar_AE"/>
        </w:rPr>
      </w:r>
    </w:p>
    <w:p>
      <w:pPr>
        <w:bidi/>
      </w:pPr>
      <w:r>
        <w:rPr>
          <w:rtl/>
          <w:cs/>
          <w:lang w:val="ar_AE" w:bidi="ar_AE"/>
        </w:rPr>
      </w:r>
      <w:r>
        <w:rPr>
          <w:rtl/>
          <w:cs/>
          <w:lang w:val="ar_AE" w:bidi="ar_AE"/>
        </w:rPr>
        <w:t>שָׁלַ֣חְתִּי אֶת־יָדִ֔⁠י וָ⁠אַ֥ךְ אוֹתְ⁠ךָ֛</w:t>
      </w:r>
    </w:p>
    <w:p>
      <w:pPr>
        <w:bidi/>
      </w:pPr>
      <w:r>
        <w:rPr>
          <w:rtl/>
          <w:cs/>
          <w:lang w:val="ar_AE" w:bidi="ar_AE"/>
        </w:rPr>
      </w:r>
      <w:r>
        <w:rPr>
          <w:b/>
          <w:rtl/>
          <w:cs/>
          <w:lang w:val="ar_AE" w:bidi="ar_AE"/>
        </w:rPr>
        <w:t>"فَإِنَّهُ الآنَ لَوْ كُنْتُ أَمُدُّ يَدِي وَأَضْرِبُكَ"</w:t>
      </w:r>
    </w:p>
    <w:p>
      <w:pPr>
        <w:bidi/>
      </w:pPr>
      <w:r>
        <w:rPr>
          <w:rtl/>
          <w:cs/>
          <w:lang w:val="ar_AE" w:bidi="ar_AE"/>
        </w:rPr>
      </w:r>
      <w:r>
        <w:rPr>
          <w:rtl/>
          <w:cs/>
          <w:lang w:val="ar_AE" w:bidi="ar_AE"/>
        </w:rPr>
        <w:t xml:space="preserve">هنا، تشير كلمة </w:t>
      </w:r>
      <w:r>
        <w:rPr>
          <w:b/>
          <w:rtl/>
          <w:cs/>
          <w:lang w:val="ar_AE" w:bidi="ar_AE"/>
        </w:rPr>
        <w:t>يدي</w:t>
      </w:r>
      <w:r>
        <w:rPr>
          <w:rtl/>
          <w:cs/>
          <w:lang w:val="ar_AE" w:bidi="ar_AE"/>
        </w:rPr>
        <w:t xml:space="preserve"> إلى قوة الله. ترجمة بديلة: "كان بإمكاني استخدام قوتي لمهاجمتك"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15 (#3)</w:t>
      </w:r>
      <w:r>
        <w:rPr>
          <w:rtl/>
          <w:cs/>
          <w:lang w:val="ar_AE" w:bidi="ar_AE"/>
        </w:rPr>
      </w:r>
    </w:p>
    <w:p>
      <w:pPr>
        <w:bidi/>
      </w:pPr>
      <w:r>
        <w:rPr>
          <w:rtl/>
          <w:cs/>
          <w:lang w:val="ar_AE" w:bidi="ar_AE"/>
        </w:rPr>
      </w:r>
      <w:r>
        <w:rPr>
          <w:rtl/>
          <w:cs/>
          <w:lang w:val="ar_AE" w:bidi="ar_AE"/>
        </w:rPr>
        <w:t>וָ⁠אַ֥ךְ אוֹתְ⁠ךָ֛ וְ⁠אֶֽת־עַמְּ⁠ךָ֖ בַּ⁠דָּ֑בֶר</w:t>
      </w:r>
    </w:p>
    <w:p>
      <w:pPr>
        <w:bidi/>
      </w:pPr>
      <w:r>
        <w:rPr>
          <w:rtl/>
          <w:cs/>
          <w:lang w:val="ar_AE" w:bidi="ar_AE"/>
        </w:rPr>
      </w:r>
      <w:r>
        <w:rPr>
          <w:b/>
          <w:rtl/>
          <w:cs/>
          <w:lang w:val="ar_AE" w:bidi="ar_AE"/>
        </w:rPr>
        <w:t>"وَأَضْرِبُكَ وَشَعْبَكَ بِالْوَبَإِ،"</w:t>
      </w:r>
    </w:p>
    <w:p>
      <w:pPr>
        <w:bidi/>
      </w:pPr>
      <w:r>
        <w:rPr>
          <w:rtl/>
          <w:cs/>
          <w:lang w:val="ar_AE" w:bidi="ar_AE"/>
        </w:rPr>
      </w:r>
      <w:r>
        <w:rPr>
          <w:rtl/>
          <w:cs/>
          <w:lang w:val="ar_AE" w:bidi="ar_AE"/>
        </w:rPr>
        <w:t xml:space="preserve">هنا، يتم التحدث عن </w:t>
      </w:r>
      <w:r>
        <w:rPr>
          <w:b/>
          <w:rtl/>
          <w:cs/>
          <w:lang w:val="ar_AE" w:bidi="ar_AE"/>
        </w:rPr>
        <w:t xml:space="preserve">الوبأ </w:t>
      </w:r>
      <w:r>
        <w:rPr>
          <w:rtl/>
          <w:cs/>
          <w:lang w:val="ar_AE" w:bidi="ar_AE"/>
        </w:rPr>
        <w:t>وكأنه شيء يمكن استخدامه لضرب شخص ما. إذا كان قراؤك لن يفهموا ما تعنيه هذه الصورة في هذا السياق، فيمكنك استخدام استعارة مشابهة من ثقافتك. أو بدلًا من ذلك، يمكنك التعبير عن المعنى بشكل واضح. ترجمة بديلة: "وأجعلك أنت وشعبك تُعانون من الوبأ"</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16 (#1)</w:t>
      </w:r>
      <w:r>
        <w:rPr>
          <w:rtl/>
          <w:cs/>
          <w:lang w:val="ar_AE" w:bidi="ar_AE"/>
        </w:rPr>
      </w:r>
    </w:p>
    <w:p>
      <w:pPr>
        <w:bidi/>
      </w:pPr>
      <w:r>
        <w:rPr>
          <w:rtl/>
          <w:cs/>
          <w:lang w:val="ar_AE" w:bidi="ar_AE"/>
        </w:rPr>
      </w:r>
      <w:r>
        <w:rPr>
          <w:rtl/>
          <w:cs/>
          <w:lang w:val="ar_AE" w:bidi="ar_AE"/>
        </w:rPr>
        <w:t>וְ⁠אוּלָ֗ם בַּ⁠עֲב֥וּר זֹאת֙ הֶעֱמַדְתִּ֔י⁠ךָ בַּ⁠עֲב֖וּר הַרְאֹתְ⁠ךָ֣ אֶת־כֹּחִ֑⁠י וּ⁠לְמַ֛עַן סַפֵּ֥ר שְׁמִ֖⁠י בְּ⁠כָל־הָ⁠אָֽרֶץ</w:t>
      </w:r>
    </w:p>
    <w:p>
      <w:pPr>
        <w:bidi/>
      </w:pPr>
      <w:r>
        <w:rPr>
          <w:rtl/>
          <w:cs/>
          <w:lang w:val="ar_AE" w:bidi="ar_AE"/>
        </w:rPr>
      </w:r>
      <w:r>
        <w:rPr>
          <w:b/>
          <w:rtl/>
          <w:cs/>
          <w:lang w:val="ar_AE" w:bidi="ar_AE"/>
        </w:rPr>
        <w:t>"وَلكِنْ لأَجْلِ هذَا أَقَمْتُكَ: لِكَيْ أُرِيَكَ قُوَّتِي، وَلِكَيْ يُخْبَرَ بِاسْمِي فِي كُلِّ الأَرْضِ"</w:t>
      </w:r>
    </w:p>
    <w:p>
      <w:pPr>
        <w:bidi/>
      </w:pPr>
      <w:r>
        <w:rPr>
          <w:rtl/>
          <w:cs/>
          <w:lang w:val="ar_AE" w:bidi="ar_AE"/>
        </w:rPr>
      </w:r>
      <w:r>
        <w:rPr>
          <w:rtl/>
          <w:cs/>
          <w:lang w:val="ar_AE" w:bidi="ar_AE"/>
        </w:rPr>
        <w:t xml:space="preserve">العبارات من </w:t>
      </w:r>
      <w:r>
        <w:rPr>
          <w:b/>
          <w:rtl/>
          <w:cs/>
          <w:lang w:val="ar_AE" w:bidi="ar_AE"/>
        </w:rPr>
        <w:t xml:space="preserve">لِكَيْ أُرِيَكَ </w:t>
      </w:r>
      <w:r>
        <w:rPr>
          <w:rtl/>
          <w:cs/>
          <w:lang w:val="ar_AE" w:bidi="ar_AE"/>
        </w:rPr>
        <w:t xml:space="preserve">إلى نهاية الآية هي أهداف الرب المُعلنة، بالتالي، هي أسبابه لعدم تدمير مصر وفرعون حتى هذا الوقت. ستحتاج إلى ترجمة، </w:t>
      </w:r>
      <w:r>
        <w:rPr>
          <w:b/>
          <w:rtl/>
          <w:cs/>
          <w:lang w:val="ar_AE" w:bidi="ar_AE"/>
        </w:rPr>
        <w:t>وَلكِنْ لأَجْلِ هذَا أَقَمْتُكَ: لِكَيْ</w:t>
      </w:r>
      <w:r>
        <w:rPr>
          <w:rtl/>
          <w:cs/>
          <w:lang w:val="ar_AE" w:bidi="ar_AE"/>
        </w:rPr>
        <w:t xml:space="preserve"> بطريقة تربط بينها وبين الآية </w:t>
      </w:r>
      <w:r>
        <w:rPr>
          <w:rtl/>
          <w:cs/>
          <w:lang w:val="ar_AE" w:bidi="ar_AE"/>
        </w:rPr>
        <w:t>9:15</w:t>
      </w:r>
      <w:r>
        <w:rPr>
          <w:rtl/>
          <w:cs/>
          <w:lang w:val="ar_AE" w:bidi="ar_AE"/>
        </w:rPr>
        <w:t xml:space="preserve"> بطريقة تبرز علاقة الغرض بالوسيلة.</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16 (#2)</w:t>
      </w:r>
      <w:r>
        <w:rPr>
          <w:rtl/>
          <w:cs/>
          <w:lang w:val="ar_AE" w:bidi="ar_AE"/>
        </w:rPr>
      </w:r>
    </w:p>
    <w:p>
      <w:pPr>
        <w:bidi/>
      </w:pPr>
      <w:r>
        <w:rPr>
          <w:rtl/>
          <w:cs/>
          <w:lang w:val="ar_AE" w:bidi="ar_AE"/>
        </w:rPr>
      </w:r>
      <w:r>
        <w:rPr>
          <w:rtl/>
          <w:cs/>
          <w:lang w:val="ar_AE" w:bidi="ar_AE"/>
        </w:rPr>
        <w:t>וּ⁠לְמַ֛עַן סַפֵּ֥ר שְׁמִ֖⁠י בְּ⁠כָל־הָ⁠אָֽרֶץ</w:t>
      </w:r>
    </w:p>
    <w:p>
      <w:pPr>
        <w:bidi/>
      </w:pPr>
      <w:r>
        <w:rPr>
          <w:rtl/>
          <w:cs/>
          <w:lang w:val="ar_AE" w:bidi="ar_AE"/>
        </w:rPr>
      </w:r>
      <w:r>
        <w:rPr>
          <w:b/>
          <w:rtl/>
          <w:cs/>
          <w:lang w:val="ar_AE" w:bidi="ar_AE"/>
        </w:rPr>
        <w:t>"وَلِكَيْ يُخْبَرَ بِاسْمِي فِي كُلِّ الأَرْضِ"</w:t>
      </w:r>
    </w:p>
    <w:p>
      <w:pPr>
        <w:bidi/>
      </w:pPr>
      <w:r>
        <w:rPr>
          <w:rtl/>
          <w:cs/>
          <w:lang w:val="ar_AE" w:bidi="ar_AE"/>
        </w:rPr>
      </w:r>
      <w:r>
        <w:rPr>
          <w:rtl/>
          <w:cs/>
          <w:lang w:val="ar_AE" w:bidi="ar_AE"/>
        </w:rPr>
        <w:t xml:space="preserve">هنا، كلمة </w:t>
      </w:r>
      <w:r>
        <w:rPr>
          <w:b/>
          <w:rtl/>
          <w:cs/>
          <w:lang w:val="ar_AE" w:bidi="ar_AE"/>
        </w:rPr>
        <w:t>اسمي</w:t>
      </w:r>
      <w:r>
        <w:rPr>
          <w:rtl/>
          <w:cs/>
          <w:lang w:val="ar_AE" w:bidi="ar_AE"/>
        </w:rPr>
        <w:t xml:space="preserve"> تُمثل سمعة الرب ومعرفته. إذا كان ذلك مفيدًا في لغتك، فيمكنك استخدام تعبير مماثل أو لغة واضحة. ترجمة بديلة: "ولكي يعرف الناس في كل مكان من أكون"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17 (#1)</w:t>
      </w:r>
      <w:r>
        <w:rPr>
          <w:rtl/>
          <w:cs/>
          <w:lang w:val="ar_AE" w:bidi="ar_AE"/>
        </w:rPr>
      </w:r>
    </w:p>
    <w:p>
      <w:pPr>
        <w:bidi/>
      </w:pPr>
      <w:r>
        <w:rPr>
          <w:rtl/>
          <w:cs/>
          <w:lang w:val="ar_AE" w:bidi="ar_AE"/>
        </w:rPr>
      </w:r>
      <w:r>
        <w:rPr>
          <w:rtl/>
          <w:cs/>
          <w:lang w:val="ar_AE" w:bidi="ar_AE"/>
        </w:rPr>
        <w:t>עוֹדְ⁠ךָ֖ מִסְתּוֹלֵ֣ל בְּ⁠עַמִּ֑⁠י</w:t>
      </w:r>
    </w:p>
    <w:p>
      <w:pPr>
        <w:bidi/>
      </w:pPr>
      <w:r>
        <w:rPr>
          <w:rtl/>
          <w:cs/>
          <w:lang w:val="ar_AE" w:bidi="ar_AE"/>
        </w:rPr>
      </w:r>
      <w:r>
        <w:rPr>
          <w:b/>
          <w:rtl/>
          <w:cs/>
          <w:lang w:val="ar_AE" w:bidi="ar_AE"/>
        </w:rPr>
        <w:t>"أَنْتَ مُعَانِدٌ بَعْدُ لِشَعْبِي حَتَّى لاَ تُطْلِقَهُ"</w:t>
      </w:r>
    </w:p>
    <w:p>
      <w:pPr>
        <w:bidi/>
      </w:pPr>
      <w:r>
        <w:rPr>
          <w:rtl/>
          <w:cs/>
          <w:lang w:val="ar_AE" w:bidi="ar_AE"/>
        </w:rPr>
      </w:r>
      <w:r>
        <w:rPr>
          <w:rtl/>
          <w:cs/>
          <w:lang w:val="ar_AE" w:bidi="ar_AE"/>
        </w:rPr>
        <w:t>يتم تصوير معارضة الفرعون للسماح لشعب إسرائيل بالذهاب لعبادة الرب كما لو أنه يعاند أو يرفع نفسه كحاجز أمامهم (كما في بعض الترجمات). إذا لم يفهم قراؤك ما يعنيه هذا التصور في هذا السياق، فيمكنك استخدام استعارة مشابهة من ثقافتك. بدلًا من ذلك، يمكنك التعبير عن المعنى بوضوح. ترجمة بديلة: "أنت لا تزل تمنع شعبي"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17 (#2)</w:t>
      </w:r>
      <w:r>
        <w:rPr>
          <w:rtl/>
          <w:cs/>
          <w:lang w:val="ar_AE" w:bidi="ar_AE"/>
        </w:rPr>
      </w:r>
    </w:p>
    <w:p>
      <w:pPr>
        <w:bidi/>
      </w:pPr>
      <w:r>
        <w:rPr>
          <w:rtl/>
          <w:cs/>
          <w:lang w:val="ar_AE" w:bidi="ar_AE"/>
        </w:rPr>
      </w:r>
      <w:r>
        <w:rPr>
          <w:rtl/>
          <w:cs/>
          <w:lang w:val="ar_AE" w:bidi="ar_AE"/>
        </w:rPr>
        <w:t>מִסְתּוֹלֵ֣ל</w:t>
      </w:r>
    </w:p>
    <w:p>
      <w:pPr>
        <w:bidi/>
      </w:pPr>
      <w:r>
        <w:rPr>
          <w:rtl/>
          <w:cs/>
          <w:lang w:val="ar_AE" w:bidi="ar_AE"/>
        </w:rPr>
      </w:r>
      <w:r>
        <w:rPr>
          <w:b/>
          <w:rtl/>
          <w:cs/>
          <w:lang w:val="ar_AE" w:bidi="ar_AE"/>
        </w:rPr>
        <w:t>"أنت"</w:t>
      </w:r>
      <w:r>
        <w:rPr>
          <w:rtl/>
          <w:cs/>
          <w:lang w:val="ar_AE" w:bidi="ar_AE"/>
        </w:rPr>
        <w:t xml:space="preserve"> - </w:t>
      </w:r>
      <w:r>
        <w:rPr>
          <w:b/>
          <w:rtl/>
          <w:cs/>
          <w:lang w:val="ar_AE" w:bidi="ar_AE"/>
        </w:rPr>
        <w:t>"مُعَانِدٌ" أو</w:t>
      </w:r>
      <w:r>
        <w:rPr>
          <w:rtl/>
          <w:cs/>
          <w:lang w:val="ar_AE" w:bidi="ar_AE"/>
        </w:rPr>
        <w:t xml:space="preserve"> </w:t>
      </w:r>
      <w:r>
        <w:rPr>
          <w:b/>
          <w:rtl/>
          <w:cs/>
          <w:lang w:val="ar_AE" w:bidi="ar_AE"/>
        </w:rPr>
        <w:t>"ترفع نفسك" في بعض الترجمات</w:t>
      </w:r>
    </w:p>
    <w:p>
      <w:pPr>
        <w:bidi/>
      </w:pPr>
      <w:r>
        <w:rPr>
          <w:rtl/>
          <w:cs/>
          <w:lang w:val="ar_AE" w:bidi="ar_AE"/>
        </w:rPr>
      </w:r>
      <w:r>
        <w:rPr>
          <w:rtl/>
          <w:cs/>
          <w:lang w:val="ar_AE" w:bidi="ar_AE"/>
        </w:rPr>
        <w:t>هنا، فرعون هو كل من الفاعل والمفعول به في هذه الجملة. ترجم هذه الفكرة بحيث توضح أن (1) فرعون يجعل فرعون (نفسه) فخورًا و(2) يتم التعبير عن ذلك مجازيًا بأن فرعون يجعل فرعون (نفسه) هو العقبة في طريق بني إسرائيل نحو الحرية (كما نوقش في الملاحظة السابقة).</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17 (#3)</w:t>
      </w:r>
      <w:r>
        <w:rPr>
          <w:rtl/>
          <w:cs/>
          <w:lang w:val="ar_AE" w:bidi="ar_AE"/>
        </w:rPr>
      </w:r>
    </w:p>
    <w:p>
      <w:pPr>
        <w:bidi/>
      </w:pPr>
      <w:r>
        <w:rPr>
          <w:rtl/>
          <w:cs/>
          <w:lang w:val="ar_AE" w:bidi="ar_AE"/>
        </w:rPr>
      </w:r>
      <w:r>
        <w:rPr>
          <w:rtl/>
          <w:cs/>
          <w:lang w:val="ar_AE" w:bidi="ar_AE"/>
        </w:rPr>
        <w:t>מִסְתּוֹלֵ֣ל</w:t>
      </w:r>
    </w:p>
    <w:p>
      <w:pPr>
        <w:bidi/>
      </w:pPr>
      <w:r>
        <w:rPr>
          <w:rtl/>
          <w:cs/>
          <w:lang w:val="ar_AE" w:bidi="ar_AE"/>
        </w:rPr>
      </w:r>
      <w:r>
        <w:rPr>
          <w:b/>
          <w:rtl/>
          <w:cs/>
          <w:lang w:val="ar_AE" w:bidi="ar_AE"/>
        </w:rPr>
        <w:t>"أنت"</w:t>
      </w:r>
      <w:r>
        <w:rPr>
          <w:rtl/>
          <w:cs/>
          <w:lang w:val="ar_AE" w:bidi="ar_AE"/>
        </w:rPr>
        <w:t xml:space="preserve"> - </w:t>
      </w:r>
      <w:r>
        <w:rPr>
          <w:b/>
          <w:rtl/>
          <w:cs/>
          <w:lang w:val="ar_AE" w:bidi="ar_AE"/>
        </w:rPr>
        <w:t>"مُعَانِدٌ"</w:t>
      </w:r>
    </w:p>
    <w:p>
      <w:pPr>
        <w:bidi/>
      </w:pPr>
      <w:r>
        <w:rPr>
          <w:rtl/>
          <w:cs/>
          <w:lang w:val="ar_AE" w:bidi="ar_AE"/>
        </w:rPr>
      </w:r>
      <w:r>
        <w:rPr>
          <w:rtl/>
          <w:cs/>
          <w:lang w:val="ar_AE" w:bidi="ar_AE"/>
        </w:rPr>
        <w:t xml:space="preserve">هنا، </w:t>
      </w:r>
      <w:r>
        <w:rPr>
          <w:b/>
          <w:rtl/>
          <w:cs/>
          <w:lang w:val="ar_AE" w:bidi="ar_AE"/>
        </w:rPr>
        <w:t>أنت</w:t>
      </w:r>
      <w:r>
        <w:rPr>
          <w:rtl/>
          <w:cs/>
          <w:lang w:val="ar_AE" w:bidi="ar_AE"/>
        </w:rPr>
        <w:t xml:space="preserve"> تشير إلى 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17 (#4)</w:t>
      </w:r>
      <w:r>
        <w:rPr>
          <w:rtl/>
          <w:cs/>
          <w:lang w:val="ar_AE" w:bidi="ar_AE"/>
        </w:rPr>
      </w:r>
    </w:p>
    <w:p>
      <w:pPr>
        <w:bidi/>
      </w:pPr>
      <w:r>
        <w:rPr>
          <w:rtl/>
          <w:cs/>
          <w:lang w:val="ar_AE" w:bidi="ar_AE"/>
        </w:rPr>
      </w:r>
      <w:r>
        <w:rPr>
          <w:rtl/>
          <w:cs/>
          <w:lang w:val="ar_AE" w:bidi="ar_AE"/>
        </w:rPr>
        <w:t>בְּ⁠עַמִּ֑⁠י</w:t>
      </w:r>
    </w:p>
    <w:p>
      <w:pPr>
        <w:bidi/>
      </w:pPr>
      <w:r>
        <w:rPr>
          <w:rtl/>
          <w:cs/>
          <w:lang w:val="ar_AE" w:bidi="ar_AE"/>
        </w:rPr>
      </w:r>
      <w:r>
        <w:rPr>
          <w:b/>
          <w:rtl/>
          <w:cs/>
          <w:lang w:val="ar_AE" w:bidi="ar_AE"/>
        </w:rPr>
        <w:t>"لشعبي"</w:t>
      </w:r>
    </w:p>
    <w:p>
      <w:pPr>
        <w:bidi/>
      </w:pPr>
      <w:r>
        <w:rPr>
          <w:rtl/>
          <w:cs/>
          <w:lang w:val="ar_AE" w:bidi="ar_AE"/>
        </w:rPr>
      </w:r>
      <w:r>
        <w:rPr>
          <w:rtl/>
          <w:cs/>
          <w:lang w:val="ar_AE" w:bidi="ar_AE"/>
        </w:rPr>
        <w:t xml:space="preserve">هنا، تشير كلمة </w:t>
      </w:r>
      <w:r>
        <w:rPr>
          <w:b/>
          <w:rtl/>
          <w:cs/>
          <w:lang w:val="ar_AE" w:bidi="ar_AE"/>
        </w:rPr>
        <w:t>شعبي</w:t>
      </w:r>
      <w:r>
        <w:rPr>
          <w:rtl/>
          <w:cs/>
          <w:lang w:val="ar_AE" w:bidi="ar_AE"/>
        </w:rPr>
        <w:t xml:space="preserve"> إلى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18 (#1)</w:t>
      </w:r>
      <w:r>
        <w:rPr>
          <w:rtl/>
          <w:cs/>
          <w:lang w:val="ar_AE" w:bidi="ar_AE"/>
        </w:rPr>
      </w:r>
    </w:p>
    <w:p>
      <w:pPr>
        <w:bidi/>
      </w:pPr>
      <w:r>
        <w:rPr>
          <w:rtl/>
          <w:cs/>
          <w:lang w:val="ar_AE" w:bidi="ar_AE"/>
        </w:rPr>
      </w:r>
      <w:r>
        <w:rPr>
          <w:rtl/>
          <w:cs/>
          <w:lang w:val="ar_AE" w:bidi="ar_AE"/>
        </w:rPr>
        <w:t>הִנְ⁠נִ֤י</w:t>
      </w:r>
    </w:p>
    <w:p>
      <w:pPr>
        <w:bidi/>
      </w:pPr>
      <w:r>
        <w:rPr>
          <w:rtl/>
          <w:cs/>
          <w:lang w:val="ar_AE" w:bidi="ar_AE"/>
        </w:rPr>
      </w:r>
      <w:r>
        <w:rPr>
          <w:b/>
          <w:rtl/>
          <w:cs/>
          <w:lang w:val="ar_AE" w:bidi="ar_AE"/>
        </w:rPr>
        <w:t>"ها أنا"</w:t>
      </w:r>
    </w:p>
    <w:p>
      <w:pPr>
        <w:bidi/>
      </w:pPr>
      <w:r>
        <w:rPr>
          <w:rtl/>
          <w:cs/>
          <w:lang w:val="ar_AE" w:bidi="ar_AE"/>
        </w:rPr>
      </w:r>
      <w:r>
        <w:rPr>
          <w:rtl/>
          <w:cs/>
          <w:lang w:val="ar_AE" w:bidi="ar_AE"/>
        </w:rPr>
        <w:t>ترجمة بديلة: "انتبه للأمر المهم الذي سأخبرك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18 (#2)</w:t>
      </w:r>
      <w:r>
        <w:rPr>
          <w:rtl/>
          <w:cs/>
          <w:lang w:val="ar_AE" w:bidi="ar_AE"/>
        </w:rPr>
      </w:r>
    </w:p>
    <w:p>
      <w:pPr>
        <w:bidi/>
      </w:pPr>
      <w:r>
        <w:rPr>
          <w:rtl/>
          <w:cs/>
          <w:lang w:val="ar_AE" w:bidi="ar_AE"/>
        </w:rPr>
      </w:r>
      <w:r>
        <w:rPr>
          <w:rtl/>
          <w:cs/>
          <w:lang w:val="ar_AE" w:bidi="ar_AE"/>
        </w:rPr>
        <w:t>כָּ⁠עֵ֣ת &amp; אֲשֶׁ֨ר לֹא־הָיָ֤ה כָמֹ֨⁠הוּ֙</w:t>
      </w:r>
    </w:p>
    <w:p>
      <w:pPr>
        <w:bidi/>
      </w:pPr>
      <w:r>
        <w:rPr>
          <w:rtl/>
          <w:cs/>
          <w:lang w:val="ar_AE" w:bidi="ar_AE"/>
        </w:rPr>
      </w:r>
      <w:r>
        <w:rPr>
          <w:b/>
          <w:rtl/>
          <w:cs/>
          <w:lang w:val="ar_AE" w:bidi="ar_AE"/>
        </w:rPr>
        <w:t>"غَدًا مِثْلَ الآنَ أُمْطِرُ بَرَدًا عَظِيمًا جِدًّا لَمْ يَكُنْ مِثْلُهُ"</w:t>
      </w:r>
    </w:p>
    <w:p>
      <w:pPr>
        <w:bidi/>
      </w:pPr>
      <w:r>
        <w:rPr>
          <w:rtl/>
          <w:cs/>
          <w:lang w:val="ar_AE" w:bidi="ar_AE"/>
        </w:rPr>
      </w:r>
      <w:r>
        <w:rPr>
          <w:rtl/>
          <w:cs/>
          <w:lang w:val="ar_AE" w:bidi="ar_AE"/>
        </w:rPr>
        <w:t>ترجمة بديلة: "في هذا الوقت غدًا. أمطر بردًا لم يكن هناك شيء مثله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19 (#1)</w:t>
      </w:r>
      <w:r>
        <w:rPr>
          <w:rtl/>
          <w:cs/>
          <w:lang w:val="ar_AE" w:bidi="ar_AE"/>
        </w:rPr>
      </w:r>
    </w:p>
    <w:p>
      <w:pPr>
        <w:bidi/>
      </w:pPr>
      <w:r>
        <w:rPr>
          <w:rtl/>
          <w:cs/>
          <w:lang w:val="ar_AE" w:bidi="ar_AE"/>
        </w:rPr>
      </w:r>
      <w:r>
        <w:rPr>
          <w:rtl/>
          <w:cs/>
          <w:lang w:val="ar_AE" w:bidi="ar_AE"/>
        </w:rPr>
        <w:t>שְׁלַ֤ח הָעֵז֙ אֶֽת־מִקְנְ⁠ךָ֔ וְ⁠אֵ֛ת כָּל־אֲשֶׁ֥ר לְ⁠ךָ֖ בַּ⁠שָּׂדֶ֑ה</w:t>
      </w:r>
    </w:p>
    <w:p>
      <w:pPr>
        <w:bidi/>
      </w:pPr>
      <w:r>
        <w:rPr>
          <w:rtl/>
          <w:cs/>
          <w:lang w:val="ar_AE" w:bidi="ar_AE"/>
        </w:rPr>
      </w:r>
      <w:r>
        <w:rPr>
          <w:b/>
          <w:rtl/>
          <w:cs/>
          <w:lang w:val="ar_AE" w:bidi="ar_AE"/>
        </w:rPr>
        <w:t>"أَرْسِلِ احْمِ مَوَاشِيَكَ وَكُلَّ مَا لَكَ فِي الْحَقْل"</w:t>
      </w:r>
    </w:p>
    <w:p>
      <w:pPr>
        <w:bidi/>
      </w:pPr>
      <w:r>
        <w:rPr>
          <w:rtl/>
          <w:cs/>
          <w:lang w:val="ar_AE" w:bidi="ar_AE"/>
        </w:rPr>
      </w:r>
      <w:r>
        <w:rPr>
          <w:rtl/>
          <w:cs/>
          <w:lang w:val="ar_AE" w:bidi="ar_AE"/>
        </w:rPr>
        <w:t>صيغة المخاطبة هنا مفردة؛ يتحدث موسى مباشرة إلى فرعون. ومع ذلك، فإن الآيتين التاليتين توضحان أن عبيد فرعون سمعوا وفهموا هذا التحذير على أنه موجه لهم أيضًا. بهذا المعنى فإن فرعون يُمثل المصريين. إذا كان ذلك مفيدًا في لغتك، فيمكنك استخدام تعبير مماثل أو لغة واضحة.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19 (#2)</w:t>
      </w:r>
      <w:r>
        <w:rPr>
          <w:rtl/>
          <w:cs/>
          <w:lang w:val="ar_AE" w:bidi="ar_AE"/>
        </w:rPr>
      </w:r>
    </w:p>
    <w:p>
      <w:pPr>
        <w:bidi/>
      </w:pPr>
      <w:r>
        <w:rPr>
          <w:rtl/>
          <w:cs/>
          <w:lang w:val="ar_AE" w:bidi="ar_AE"/>
        </w:rPr>
      </w:r>
      <w:r>
        <w:rPr>
          <w:rtl/>
          <w:cs/>
          <w:lang w:val="ar_AE" w:bidi="ar_AE"/>
        </w:rPr>
        <w:t>וְ⁠יָרַ֧ד עֲלֵ⁠הֶ֛ם הַ⁠בָּרָ֖ד</w:t>
      </w:r>
    </w:p>
    <w:p>
      <w:pPr>
        <w:bidi/>
      </w:pPr>
      <w:r>
        <w:rPr>
          <w:rtl/>
          <w:cs/>
          <w:lang w:val="ar_AE" w:bidi="ar_AE"/>
        </w:rPr>
      </w:r>
      <w:r>
        <w:rPr>
          <w:b/>
          <w:rtl/>
          <w:cs/>
          <w:lang w:val="ar_AE" w:bidi="ar_AE"/>
        </w:rPr>
        <w:t>"يَنْزِلُ عَلَيْهِمِ الْبَرَدُ"</w:t>
      </w:r>
    </w:p>
    <w:p>
      <w:pPr>
        <w:bidi/>
      </w:pPr>
      <w:r>
        <w:rPr>
          <w:rtl/>
          <w:cs/>
          <w:lang w:val="ar_AE" w:bidi="ar_AE"/>
        </w:rPr>
      </w:r>
      <w:r>
        <w:rPr>
          <w:rtl/>
          <w:cs/>
          <w:lang w:val="ar_AE" w:bidi="ar_AE"/>
        </w:rPr>
        <w:t>الترجمة البديلة: "وستسقط كرات الجليد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19 (#3)</w:t>
      </w:r>
      <w:r>
        <w:rPr>
          <w:rtl/>
          <w:cs/>
          <w:lang w:val="ar_AE" w:bidi="ar_AE"/>
        </w:rPr>
      </w:r>
    </w:p>
    <w:p>
      <w:pPr>
        <w:bidi/>
      </w:pPr>
      <w:r>
        <w:rPr>
          <w:rtl/>
          <w:cs/>
          <w:lang w:val="ar_AE" w:bidi="ar_AE"/>
        </w:rPr>
      </w:r>
      <w:r>
        <w:rPr>
          <w:rtl/>
          <w:cs/>
          <w:lang w:val="ar_AE" w:bidi="ar_AE"/>
        </w:rPr>
        <w:t>כָּל־הָ⁠אָדָ֨ם</w:t>
      </w:r>
    </w:p>
    <w:p>
      <w:pPr>
        <w:bidi/>
      </w:pPr>
      <w:r>
        <w:rPr>
          <w:rtl/>
          <w:cs/>
          <w:lang w:val="ar_AE" w:bidi="ar_AE"/>
        </w:rPr>
      </w:r>
      <w:r>
        <w:rPr>
          <w:b/>
          <w:rtl/>
          <w:cs/>
          <w:lang w:val="ar_AE" w:bidi="ar_AE"/>
        </w:rPr>
        <w:t>"جَمِيعُ النَّاسِ"</w:t>
      </w:r>
    </w:p>
    <w:p>
      <w:pPr>
        <w:bidi/>
      </w:pPr>
      <w:r>
        <w:rPr>
          <w:rtl/>
          <w:cs/>
          <w:lang w:val="ar_AE" w:bidi="ar_AE"/>
        </w:rPr>
      </w:r>
      <w:r>
        <w:rPr>
          <w:rtl/>
          <w:cs/>
          <w:lang w:val="ar_AE" w:bidi="ar_AE"/>
        </w:rPr>
        <w:t xml:space="preserve">هنا، كلمة </w:t>
      </w:r>
      <w:r>
        <w:rPr>
          <w:b/>
          <w:rtl/>
          <w:cs/>
          <w:lang w:val="ar_AE" w:bidi="ar_AE"/>
        </w:rPr>
        <w:t xml:space="preserve">الناس </w:t>
      </w:r>
      <w:r>
        <w:rPr>
          <w:rtl/>
          <w:cs/>
          <w:lang w:val="ar_AE" w:bidi="ar_AE"/>
        </w:rPr>
        <w:t>تعني البشر وتشمل الرجال والنساء والأطفال. ترجمة بديلة: "الجميع" أو "أي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19 (#4)</w:t>
      </w:r>
      <w:r>
        <w:rPr>
          <w:rtl/>
          <w:cs/>
          <w:lang w:val="ar_AE" w:bidi="ar_AE"/>
        </w:rPr>
      </w:r>
    </w:p>
    <w:p>
      <w:pPr>
        <w:bidi/>
      </w:pPr>
      <w:r>
        <w:rPr>
          <w:rtl/>
          <w:cs/>
          <w:lang w:val="ar_AE" w:bidi="ar_AE"/>
        </w:rPr>
      </w:r>
      <w:r>
        <w:rPr>
          <w:rtl/>
          <w:cs/>
          <w:lang w:val="ar_AE" w:bidi="ar_AE"/>
        </w:rPr>
        <w:t>וְ⁠הַ⁠בְּהֵמָ֜ה</w:t>
      </w:r>
    </w:p>
    <w:p>
      <w:pPr>
        <w:bidi/>
      </w:pPr>
      <w:r>
        <w:rPr>
          <w:rtl/>
          <w:cs/>
          <w:lang w:val="ar_AE" w:bidi="ar_AE"/>
        </w:rPr>
      </w:r>
      <w:r>
        <w:rPr>
          <w:b/>
          <w:rtl/>
          <w:cs/>
          <w:lang w:val="ar_AE" w:bidi="ar_AE"/>
        </w:rPr>
        <w:t>"وَالْبَهَائِمِ"</w:t>
      </w:r>
    </w:p>
    <w:p>
      <w:pPr>
        <w:bidi/>
      </w:pPr>
      <w:r>
        <w:rPr>
          <w:rtl/>
          <w:cs/>
          <w:lang w:val="ar_AE" w:bidi="ar_AE"/>
        </w:rPr>
      </w:r>
      <w:r>
        <w:rPr>
          <w:rtl/>
          <w:cs/>
          <w:lang w:val="ar_AE" w:bidi="ar_AE"/>
        </w:rPr>
        <w:t xml:space="preserve">هنا، كلمة </w:t>
      </w:r>
      <w:r>
        <w:rPr>
          <w:b/>
          <w:rtl/>
          <w:cs/>
          <w:lang w:val="ar_AE" w:bidi="ar_AE"/>
        </w:rPr>
        <w:t>الْبَهَائِمِ ت</w:t>
      </w:r>
      <w:r>
        <w:rPr>
          <w:rtl/>
          <w:cs/>
          <w:lang w:val="ar_AE" w:bidi="ar_AE"/>
        </w:rPr>
        <w:t>شمل الحيوانات الأليفة والبرية.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19 (#5)</w:t>
      </w:r>
      <w:r>
        <w:rPr>
          <w:rtl/>
          <w:cs/>
          <w:lang w:val="ar_AE" w:bidi="ar_AE"/>
        </w:rPr>
      </w:r>
    </w:p>
    <w:p>
      <w:pPr>
        <w:bidi/>
      </w:pPr>
      <w:r>
        <w:rPr>
          <w:rtl/>
          <w:cs/>
          <w:lang w:val="ar_AE" w:bidi="ar_AE"/>
        </w:rPr>
      </w:r>
      <w:r>
        <w:rPr>
          <w:rtl/>
          <w:cs/>
          <w:lang w:val="ar_AE" w:bidi="ar_AE"/>
        </w:rPr>
        <w:t>וָ⁠מֵֽתוּ</w:t>
      </w:r>
    </w:p>
    <w:p>
      <w:pPr>
        <w:bidi/>
      </w:pPr>
      <w:r>
        <w:rPr>
          <w:rtl/>
          <w:cs/>
          <w:lang w:val="ar_AE" w:bidi="ar_AE"/>
        </w:rPr>
      </w:r>
      <w:r>
        <w:rPr>
          <w:b/>
          <w:rtl/>
          <w:cs/>
          <w:lang w:val="ar_AE" w:bidi="ar_AE"/>
        </w:rPr>
        <w:t>"فَيَمُوتُونَ"</w:t>
      </w:r>
    </w:p>
    <w:p>
      <w:pPr>
        <w:bidi/>
      </w:pPr>
      <w:r>
        <w:rPr>
          <w:rtl/>
          <w:cs/>
          <w:lang w:val="ar_AE" w:bidi="ar_AE"/>
        </w:rPr>
      </w:r>
      <w:r>
        <w:rPr>
          <w:b/>
          <w:rtl/>
          <w:cs/>
          <w:lang w:val="ar_AE" w:bidi="ar_AE"/>
        </w:rPr>
        <w:t>سيموت</w:t>
      </w:r>
      <w:r>
        <w:rPr>
          <w:rtl/>
          <w:cs/>
          <w:lang w:val="ar_AE" w:bidi="ar_AE"/>
        </w:rPr>
        <w:t xml:space="preserve"> الناس والحيوانات لأنهم سيتعرضون لإصابات قاتلة بسبب البَرَد. إذا كان ذلك سيساعد قراءك، فيمكنك التعبير عن ذلك بشكل صريح. ترجمة بديلة: "وسوف يقتلهم البَرَد"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19 (#6)</w:t>
      </w:r>
      <w:r>
        <w:rPr>
          <w:rtl/>
          <w:cs/>
          <w:lang w:val="ar_AE" w:bidi="ar_AE"/>
        </w:rPr>
      </w:r>
    </w:p>
    <w:p>
      <w:pPr>
        <w:bidi/>
      </w:pPr>
      <w:r>
        <w:rPr>
          <w:rtl/>
          <w:cs/>
          <w:lang w:val="ar_AE" w:bidi="ar_AE"/>
        </w:rPr>
      </w:r>
      <w:r>
        <w:rPr>
          <w:rtl/>
          <w:cs/>
          <w:lang w:val="ar_AE" w:bidi="ar_AE"/>
        </w:rPr>
        <w:t>וָ⁠מֵֽתוּ</w:t>
      </w:r>
    </w:p>
    <w:p>
      <w:pPr>
        <w:bidi/>
      </w:pPr>
      <w:r>
        <w:rPr>
          <w:rtl/>
          <w:cs/>
          <w:lang w:val="ar_AE" w:bidi="ar_AE"/>
        </w:rPr>
      </w:r>
      <w:r>
        <w:rPr>
          <w:b/>
          <w:rtl/>
          <w:cs/>
          <w:lang w:val="ar_AE" w:bidi="ar_AE"/>
        </w:rPr>
        <w:t>"فَيَمُوتُونَ"</w:t>
      </w:r>
    </w:p>
    <w:p>
      <w:pPr>
        <w:bidi/>
      </w:pPr>
      <w:r>
        <w:rPr>
          <w:rtl/>
          <w:cs/>
          <w:lang w:val="ar_AE" w:bidi="ar_AE"/>
        </w:rPr>
      </w:r>
      <w:r>
        <w:rPr>
          <w:rtl/>
          <w:cs/>
          <w:lang w:val="ar_AE" w:bidi="ar_AE"/>
        </w:rPr>
        <w:t>تنتهي هنا ثلاثة مستويات من الاقتباس المباشر (اعتمادًا على قرارك السابق بشأن تحويل إحدى المستويات إلى اقتباس غير مباشر) في نهاية هذه الآية. يجب أن تشير إلى هذا الانتهاء هنا بإغلاق علامات الاقتباس من المستوى الأول والمستوى الثاني والمستوى الثالث (إذا لزم الأمر) أو بأي علامات ترقيم أو شكل آخر تستخدمه لغتك للإشارة إلى نهاية الاقتباسات داخل الاقتباسات.</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20 (#1)</w:t>
      </w:r>
      <w:r>
        <w:rPr>
          <w:rtl/>
          <w:cs/>
          <w:lang w:val="ar_AE" w:bidi="ar_AE"/>
        </w:rPr>
      </w:r>
    </w:p>
    <w:p>
      <w:pPr>
        <w:bidi/>
      </w:pPr>
      <w:r>
        <w:rPr>
          <w:rtl/>
          <w:cs/>
          <w:lang w:val="ar_AE" w:bidi="ar_AE"/>
        </w:rPr>
      </w:r>
      <w:r>
        <w:rPr>
          <w:rtl/>
          <w:cs/>
          <w:lang w:val="ar_AE" w:bidi="ar_AE"/>
        </w:rPr>
        <w:t>הַ⁠יָּרֵא֙</w:t>
      </w:r>
    </w:p>
    <w:p>
      <w:pPr>
        <w:bidi/>
      </w:pPr>
      <w:r>
        <w:rPr>
          <w:rtl/>
          <w:cs/>
          <w:lang w:val="ar_AE" w:bidi="ar_AE"/>
        </w:rPr>
      </w:r>
      <w:r>
        <w:rPr>
          <w:b/>
          <w:rtl/>
          <w:cs/>
          <w:lang w:val="ar_AE" w:bidi="ar_AE"/>
        </w:rPr>
        <w:t>"خَافَ كَلِمَةَ الرَّبِّ"</w:t>
      </w:r>
    </w:p>
    <w:p>
      <w:pPr>
        <w:bidi/>
      </w:pPr>
      <w:r>
        <w:rPr>
          <w:rtl/>
          <w:cs/>
          <w:lang w:val="ar_AE" w:bidi="ar_AE"/>
        </w:rPr>
      </w:r>
      <w:r>
        <w:rPr>
          <w:rtl/>
          <w:cs/>
          <w:lang w:val="ar_AE" w:bidi="ar_AE"/>
        </w:rPr>
        <w:t>كما في بعض المناسبات الأخرى، لم تُسجل محادثة موسى مع فرعون. إذا كان ذلك سيفيد قراءك، فيمكنك التعبير عن حقيقة أنه فعل كما أمره الرب (يهوه) بشكل صريح. انظر إلى الترجمة الإنجليزية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20 (#2)</w:t>
      </w:r>
      <w:r>
        <w:rPr>
          <w:rtl/>
          <w:cs/>
          <w:lang w:val="ar_AE" w:bidi="ar_AE"/>
        </w:rPr>
      </w:r>
    </w:p>
    <w:p>
      <w:pPr>
        <w:bidi/>
      </w:pPr>
      <w:r>
        <w:rPr>
          <w:rtl/>
          <w:cs/>
          <w:lang w:val="ar_AE" w:bidi="ar_AE"/>
        </w:rPr>
      </w:r>
      <w:r>
        <w:rPr>
          <w:rtl/>
          <w:cs/>
          <w:lang w:val="ar_AE" w:bidi="ar_AE"/>
        </w:rPr>
        <w:t>הַ⁠יָּרֵא֙ אֶת־דְּבַ֣ר יְהוָ֔ה מֵֽ⁠עַבְדֵ֖י פַּרְעֹ֑ה</w:t>
      </w:r>
    </w:p>
    <w:p>
      <w:pPr>
        <w:bidi/>
      </w:pPr>
      <w:r>
        <w:rPr>
          <w:rtl/>
          <w:cs/>
          <w:lang w:val="ar_AE" w:bidi="ar_AE"/>
        </w:rPr>
      </w:r>
      <w:r>
        <w:rPr>
          <w:b/>
          <w:rtl/>
          <w:cs/>
          <w:lang w:val="ar_AE" w:bidi="ar_AE"/>
        </w:rPr>
        <w:t>"فَالَّذِي خَافَ كَلِمَةَ الرَّبِّ مِنْ عَبِيدِ فِرْعَوْنَ"</w:t>
      </w:r>
    </w:p>
    <w:p>
      <w:pPr>
        <w:bidi/>
      </w:pPr>
      <w:r>
        <w:rPr>
          <w:rtl/>
          <w:cs/>
          <w:lang w:val="ar_AE" w:bidi="ar_AE"/>
        </w:rPr>
      </w:r>
      <w:r>
        <w:rPr>
          <w:rtl/>
          <w:cs/>
          <w:lang w:val="ar_AE" w:bidi="ar_AE"/>
        </w:rPr>
        <w:t xml:space="preserve">هنا، </w:t>
      </w:r>
      <w:r>
        <w:rPr>
          <w:b/>
          <w:rtl/>
          <w:cs/>
          <w:lang w:val="ar_AE" w:bidi="ar_AE"/>
        </w:rPr>
        <w:t xml:space="preserve">كلمة الرب </w:t>
      </w:r>
      <w:r>
        <w:rPr>
          <w:rtl/>
          <w:cs/>
          <w:lang w:val="ar_AE" w:bidi="ar_AE"/>
        </w:rPr>
        <w:t>تشير إلى تحذير الرب (يهوه)، وبشكل أوسع فإنها تعني أنهم اعتقدوا أن الرب سيفعل ما قد هدد به. ترجمة بديلة: "أولئك من خدام فرعون الذين خافوا تحذير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21 (#1)</w:t>
      </w:r>
      <w:r>
        <w:rPr>
          <w:rtl/>
          <w:cs/>
          <w:lang w:val="ar_AE" w:bidi="ar_AE"/>
        </w:rPr>
      </w:r>
    </w:p>
    <w:p>
      <w:pPr>
        <w:bidi/>
      </w:pPr>
      <w:r>
        <w:rPr>
          <w:rtl/>
          <w:cs/>
          <w:lang w:val="ar_AE" w:bidi="ar_AE"/>
        </w:rPr>
      </w:r>
      <w:r>
        <w:rPr>
          <w:rtl/>
          <w:cs/>
          <w:lang w:val="ar_AE" w:bidi="ar_AE"/>
        </w:rPr>
        <w:t>וַ⁠אֲשֶׁ֥ר לֹא־שָׂ֛ם לִבּ֖⁠וֹ אֶל</w:t>
      </w:r>
    </w:p>
    <w:p>
      <w:pPr>
        <w:bidi/>
      </w:pPr>
      <w:r>
        <w:rPr>
          <w:rtl/>
          <w:cs/>
          <w:lang w:val="ar_AE" w:bidi="ar_AE"/>
        </w:rPr>
      </w:r>
      <w:r>
        <w:rPr>
          <w:b/>
          <w:rtl/>
          <w:cs/>
          <w:lang w:val="ar_AE" w:bidi="ar_AE"/>
        </w:rPr>
        <w:t>"وَأَمَّا الَّذِي لَمْ يُوَجِّهْ قَلْبَهُ إِلَى"</w:t>
      </w:r>
    </w:p>
    <w:p>
      <w:pPr>
        <w:bidi/>
      </w:pPr>
      <w:r>
        <w:rPr>
          <w:rtl/>
          <w:cs/>
          <w:lang w:val="ar_AE" w:bidi="ar_AE"/>
        </w:rPr>
      </w:r>
      <w:r>
        <w:rPr>
          <w:rtl/>
          <w:cs/>
          <w:lang w:val="ar_AE" w:bidi="ar_AE"/>
        </w:rPr>
        <w:t xml:space="preserve">هنا، عبارة </w:t>
      </w:r>
      <w:r>
        <w:rPr>
          <w:b/>
          <w:rtl/>
          <w:cs/>
          <w:lang w:val="ar_AE" w:bidi="ar_AE"/>
        </w:rPr>
        <w:t>يوجه قلبه</w:t>
      </w:r>
      <w:r>
        <w:rPr>
          <w:rtl/>
          <w:cs/>
          <w:lang w:val="ar_AE" w:bidi="ar_AE"/>
        </w:rPr>
        <w:t xml:space="preserve"> تعني أنه اعتقد أو ظن أن شيئًا ما صحيح.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العضو الذي تستخدمه ثقافتك لهذه الصورة. ترجمة بديلة: "ولكن من لم يحترم"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21 (#2)</w:t>
      </w:r>
      <w:r>
        <w:rPr>
          <w:rtl/>
          <w:cs/>
          <w:lang w:val="ar_AE" w:bidi="ar_AE"/>
        </w:rPr>
      </w:r>
    </w:p>
    <w:p>
      <w:pPr>
        <w:bidi/>
      </w:pPr>
      <w:r>
        <w:rPr>
          <w:rtl/>
          <w:cs/>
          <w:lang w:val="ar_AE" w:bidi="ar_AE"/>
        </w:rPr>
      </w:r>
      <w:r>
        <w:rPr>
          <w:rtl/>
          <w:cs/>
          <w:lang w:val="ar_AE" w:bidi="ar_AE"/>
        </w:rPr>
        <w:t>דְּבַ֣ר יְהוָ֑ה</w:t>
      </w:r>
    </w:p>
    <w:p>
      <w:pPr>
        <w:bidi/>
      </w:pPr>
      <w:r>
        <w:rPr>
          <w:rtl/>
          <w:cs/>
          <w:lang w:val="ar_AE" w:bidi="ar_AE"/>
        </w:rPr>
      </w:r>
      <w:r>
        <w:rPr>
          <w:b/>
          <w:rtl/>
          <w:cs/>
          <w:lang w:val="ar_AE" w:bidi="ar_AE"/>
        </w:rPr>
        <w:t>"كَلِمَةِ الرَّبِّ"</w:t>
      </w:r>
    </w:p>
    <w:p>
      <w:pPr>
        <w:bidi/>
      </w:pPr>
      <w:r>
        <w:rPr>
          <w:rtl/>
          <w:cs/>
          <w:lang w:val="ar_AE" w:bidi="ar_AE"/>
        </w:rPr>
      </w:r>
      <w:r>
        <w:rPr>
          <w:rtl/>
          <w:cs/>
          <w:lang w:val="ar_AE" w:bidi="ar_AE"/>
        </w:rPr>
        <w:t xml:space="preserve">هنا، </w:t>
      </w:r>
      <w:r>
        <w:rPr>
          <w:b/>
          <w:rtl/>
          <w:cs/>
          <w:lang w:val="ar_AE" w:bidi="ar_AE"/>
        </w:rPr>
        <w:t xml:space="preserve">كلمة الرب </w:t>
      </w:r>
      <w:r>
        <w:rPr>
          <w:rtl/>
          <w:cs/>
          <w:lang w:val="ar_AE" w:bidi="ar_AE"/>
        </w:rPr>
        <w:t>تشير إلى تحذير الرب، وبشكل أوسع تعني أنهم لم يصدقوا أن الرب (يهوه) كان سيفعل ما قد هدد به. ترجمة بديلة: "تحذير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22 (#1)</w:t>
      </w:r>
      <w:r>
        <w:rPr>
          <w:rtl/>
          <w:cs/>
          <w:lang w:val="ar_AE" w:bidi="ar_AE"/>
        </w:rPr>
      </w:r>
    </w:p>
    <w:p>
      <w:pPr>
        <w:bidi/>
      </w:pPr>
      <w:r>
        <w:rPr>
          <w:rtl/>
          <w:cs/>
          <w:lang w:val="ar_AE" w:bidi="ar_AE"/>
        </w:rPr>
      </w:r>
      <w:r>
        <w:rPr>
          <w:rtl/>
          <w:cs/>
          <w:lang w:val="ar_AE" w:bidi="ar_AE"/>
        </w:rPr>
        <w:t>וַ⁠יֹּ֨אמֶר יְהוָ֜ה</w:t>
      </w:r>
    </w:p>
    <w:p>
      <w:pPr>
        <w:bidi/>
      </w:pPr>
      <w:r>
        <w:rPr>
          <w:rtl/>
          <w:cs/>
          <w:lang w:val="ar_AE" w:bidi="ar_AE"/>
        </w:rPr>
      </w:r>
      <w:r>
        <w:rPr>
          <w:b/>
          <w:rtl/>
          <w:cs/>
          <w:lang w:val="ar_AE" w:bidi="ar_AE"/>
        </w:rPr>
        <w:t>"ثُمَّ قَالَ الرَّبُّ"</w:t>
      </w:r>
    </w:p>
    <w:p>
      <w:pPr>
        <w:bidi/>
      </w:pPr>
      <w:r>
        <w:rPr>
          <w:rtl/>
          <w:cs/>
          <w:lang w:val="ar_AE" w:bidi="ar_AE"/>
        </w:rPr>
      </w:r>
      <w:r>
        <w:rPr>
          <w:rtl/>
          <w:cs/>
          <w:lang w:val="ar_AE" w:bidi="ar_AE"/>
        </w:rPr>
        <w:t>يحدث هنا تغيير طفيف في المشهد وقد يحتاج إلى إيضاح بطريقة معينة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22 (#2)</w:t>
      </w:r>
      <w:r>
        <w:rPr>
          <w:rtl/>
          <w:cs/>
          <w:lang w:val="ar_AE" w:bidi="ar_AE"/>
        </w:rPr>
      </w:r>
    </w:p>
    <w:p>
      <w:pPr>
        <w:bidi/>
      </w:pPr>
      <w:r>
        <w:rPr>
          <w:rtl/>
          <w:cs/>
          <w:lang w:val="ar_AE" w:bidi="ar_AE"/>
        </w:rPr>
      </w:r>
      <w:r>
        <w:rPr>
          <w:rtl/>
          <w:cs/>
          <w:lang w:val="ar_AE" w:bidi="ar_AE"/>
        </w:rPr>
        <w:t>אֶת־יָֽדְ⁠ךָ֙</w:t>
      </w:r>
    </w:p>
    <w:p>
      <w:pPr>
        <w:bidi/>
      </w:pPr>
      <w:r>
        <w:rPr>
          <w:rtl/>
          <w:cs/>
          <w:lang w:val="ar_AE" w:bidi="ar_AE"/>
        </w:rPr>
      </w:r>
      <w:r>
        <w:rPr>
          <w:b/>
          <w:rtl/>
          <w:cs/>
          <w:lang w:val="ar_AE" w:bidi="ar_AE"/>
        </w:rPr>
        <w:t>"يدك"</w:t>
      </w:r>
    </w:p>
    <w:p>
      <w:pPr>
        <w:bidi/>
      </w:pPr>
      <w:r>
        <w:rPr>
          <w:rtl/>
          <w:cs/>
          <w:lang w:val="ar_AE" w:bidi="ar_AE"/>
        </w:rPr>
      </w:r>
      <w:r>
        <w:rPr>
          <w:rtl/>
          <w:cs/>
          <w:lang w:val="ar_AE" w:bidi="ar_AE"/>
        </w:rPr>
        <w:t>راجع الملاحظة في مقدمة إصحاح 8 بخصوص اليد والعصا.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22 (#3)</w:t>
      </w:r>
      <w:r>
        <w:rPr>
          <w:rtl/>
          <w:cs/>
          <w:lang w:val="ar_AE" w:bidi="ar_AE"/>
        </w:rPr>
      </w:r>
    </w:p>
    <w:p>
      <w:pPr>
        <w:bidi/>
      </w:pPr>
      <w:r>
        <w:rPr>
          <w:rtl/>
          <w:cs/>
          <w:lang w:val="ar_AE" w:bidi="ar_AE"/>
        </w:rPr>
      </w:r>
      <w:r>
        <w:rPr>
          <w:rtl/>
          <w:cs/>
          <w:lang w:val="ar_AE" w:bidi="ar_AE"/>
        </w:rPr>
        <w:t>הָ⁠אָדָ֣ם</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هنا، كلمة </w:t>
      </w:r>
      <w:r>
        <w:rPr>
          <w:b/>
          <w:rtl/>
          <w:cs/>
          <w:lang w:val="ar_AE" w:bidi="ar_AE"/>
        </w:rPr>
        <w:t xml:space="preserve">النَّاسِ </w:t>
      </w:r>
      <w:r>
        <w:rPr>
          <w:rtl/>
          <w:cs/>
          <w:lang w:val="ar_AE" w:bidi="ar_AE"/>
        </w:rPr>
        <w:t>تشمل النساء والأطفال. انظر الترجمة الإنجليزية UST.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22 (#4)</w:t>
      </w:r>
      <w:r>
        <w:rPr>
          <w:rtl/>
          <w:cs/>
          <w:lang w:val="ar_AE" w:bidi="ar_AE"/>
        </w:rPr>
      </w:r>
    </w:p>
    <w:p>
      <w:pPr>
        <w:bidi/>
      </w:pPr>
      <w:r>
        <w:rPr>
          <w:rtl/>
          <w:cs/>
          <w:lang w:val="ar_AE" w:bidi="ar_AE"/>
        </w:rPr>
      </w:r>
      <w:r>
        <w:rPr>
          <w:rtl/>
          <w:cs/>
          <w:lang w:val="ar_AE" w:bidi="ar_AE"/>
        </w:rPr>
        <w:t>הַ⁠בְּהֵמָ֗ה</w:t>
      </w:r>
    </w:p>
    <w:p>
      <w:pPr>
        <w:bidi/>
      </w:pPr>
      <w:r>
        <w:rPr>
          <w:rtl/>
          <w:cs/>
          <w:lang w:val="ar_AE" w:bidi="ar_AE"/>
        </w:rPr>
      </w:r>
      <w:r>
        <w:rPr>
          <w:b/>
          <w:rtl/>
          <w:cs/>
          <w:lang w:val="ar_AE" w:bidi="ar_AE"/>
        </w:rPr>
        <w:t>"الْبَهَائِمِ"</w:t>
      </w:r>
    </w:p>
    <w:p>
      <w:pPr>
        <w:bidi/>
      </w:pPr>
      <w:r>
        <w:rPr>
          <w:rtl/>
          <w:cs/>
          <w:lang w:val="ar_AE" w:bidi="ar_AE"/>
        </w:rPr>
      </w:r>
      <w:r>
        <w:rPr>
          <w:rtl/>
          <w:cs/>
          <w:lang w:val="ar_AE" w:bidi="ar_AE"/>
        </w:rPr>
        <w:t xml:space="preserve">هنا، كلمة </w:t>
      </w:r>
      <w:r>
        <w:rPr>
          <w:b/>
          <w:rtl/>
          <w:cs/>
          <w:lang w:val="ar_AE" w:bidi="ar_AE"/>
        </w:rPr>
        <w:t xml:space="preserve">الْبَهَائِمِ </w:t>
      </w:r>
      <w:r>
        <w:rPr>
          <w:rtl/>
          <w:cs/>
          <w:lang w:val="ar_AE" w:bidi="ar_AE"/>
        </w:rPr>
        <w:t>تشمل الحيوانات الأليفة والبرية.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23 (#1)</w:t>
      </w:r>
      <w:r>
        <w:rPr>
          <w:rtl/>
          <w:cs/>
          <w:lang w:val="ar_AE" w:bidi="ar_AE"/>
        </w:rPr>
      </w:r>
    </w:p>
    <w:p>
      <w:pPr>
        <w:bidi/>
      </w:pPr>
      <w:r>
        <w:rPr>
          <w:rtl/>
          <w:cs/>
          <w:lang w:val="ar_AE" w:bidi="ar_AE"/>
        </w:rPr>
      </w:r>
      <w:r>
        <w:rPr>
          <w:rtl/>
          <w:cs/>
          <w:lang w:val="ar_AE" w:bidi="ar_AE"/>
        </w:rPr>
        <w:t>אֶת־מַטֵּ⁠הוּ֮</w:t>
      </w:r>
    </w:p>
    <w:p>
      <w:pPr>
        <w:bidi/>
      </w:pPr>
      <w:r>
        <w:rPr>
          <w:rtl/>
          <w:cs/>
          <w:lang w:val="ar_AE" w:bidi="ar_AE"/>
        </w:rPr>
      </w:r>
      <w:r>
        <w:rPr>
          <w:b/>
          <w:rtl/>
          <w:cs/>
          <w:lang w:val="ar_AE" w:bidi="ar_AE"/>
        </w:rPr>
        <w:t>"عَصَاهُ"</w:t>
      </w:r>
    </w:p>
    <w:p>
      <w:pPr>
        <w:bidi/>
      </w:pPr>
      <w:r>
        <w:rPr>
          <w:rtl/>
          <w:cs/>
          <w:lang w:val="ar_AE" w:bidi="ar_AE"/>
        </w:rPr>
      </w:r>
      <w:r>
        <w:rPr>
          <w:rtl/>
          <w:cs/>
          <w:lang w:val="ar_AE" w:bidi="ar_AE"/>
        </w:rPr>
        <w:t>راجع الملاحظة في مقدمة إصحاح 8 بخصوص اليد والعصا.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25 (#1)</w:t>
      </w:r>
      <w:r>
        <w:rPr>
          <w:rtl/>
          <w:cs/>
          <w:lang w:val="ar_AE" w:bidi="ar_AE"/>
        </w:rPr>
      </w:r>
    </w:p>
    <w:p>
      <w:pPr>
        <w:bidi/>
      </w:pPr>
      <w:r>
        <w:rPr>
          <w:rtl/>
          <w:cs/>
          <w:lang w:val="ar_AE" w:bidi="ar_AE"/>
        </w:rPr>
      </w:r>
      <w:r>
        <w:rPr>
          <w:rtl/>
          <w:cs/>
          <w:lang w:val="ar_AE" w:bidi="ar_AE"/>
        </w:rPr>
        <w:t>מֵ⁠אָדָ֖ם וְ⁠עַד־בְּהֵמָ֑ה</w:t>
      </w:r>
    </w:p>
    <w:p>
      <w:pPr>
        <w:bidi/>
      </w:pPr>
      <w:r>
        <w:rPr>
          <w:rtl/>
          <w:cs/>
          <w:lang w:val="ar_AE" w:bidi="ar_AE"/>
        </w:rPr>
      </w:r>
      <w:r>
        <w:rPr>
          <w:b/>
          <w:rtl/>
          <w:cs/>
          <w:lang w:val="ar_AE" w:bidi="ar_AE"/>
        </w:rPr>
        <w:t>"مِنَ النَّاسِ وَالْبَهَائِمِ"</w:t>
      </w:r>
    </w:p>
    <w:p>
      <w:pPr>
        <w:bidi/>
      </w:pPr>
      <w:r>
        <w:rPr>
          <w:rtl/>
          <w:cs/>
          <w:lang w:val="ar_AE" w:bidi="ar_AE"/>
        </w:rPr>
      </w:r>
      <w:r>
        <w:rPr>
          <w:rtl/>
          <w:cs/>
          <w:lang w:val="ar_AE" w:bidi="ar_AE"/>
        </w:rPr>
        <w:t xml:space="preserve">هنا، التعبير </w:t>
      </w:r>
      <w:r>
        <w:rPr>
          <w:b/>
          <w:rtl/>
          <w:cs/>
          <w:lang w:val="ar_AE" w:bidi="ar_AE"/>
        </w:rPr>
        <w:t>مِنَ النَّاسِ وَالْبَهَائِمِ</w:t>
      </w:r>
      <w:r>
        <w:rPr>
          <w:rtl/>
          <w:cs/>
          <w:lang w:val="ar_AE" w:bidi="ar_AE"/>
        </w:rPr>
        <w:t xml:space="preserve"> هو تعبير مجازي يُستخدم لتأكيد مدى وشدة البَرَد. إذا كان ذلك مفيدًا في لغتك، فيمكنك استخدام تعبير مشابه أو لغة واضحة. ترجمة بديلة: "كل كائن حي"</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25 (#2)</w:t>
      </w:r>
      <w:r>
        <w:rPr>
          <w:rtl/>
          <w:cs/>
          <w:lang w:val="ar_AE" w:bidi="ar_AE"/>
        </w:rPr>
      </w:r>
    </w:p>
    <w:p>
      <w:pPr>
        <w:bidi/>
      </w:pPr>
      <w:r>
        <w:rPr>
          <w:rtl/>
          <w:cs/>
          <w:lang w:val="ar_AE" w:bidi="ar_AE"/>
        </w:rPr>
      </w:r>
      <w:r>
        <w:rPr>
          <w:rtl/>
          <w:cs/>
          <w:lang w:val="ar_AE" w:bidi="ar_AE"/>
        </w:rPr>
        <w:t>מֵ⁠אָדָ֖ם</w:t>
      </w:r>
    </w:p>
    <w:p>
      <w:pPr>
        <w:bidi/>
      </w:pPr>
      <w:r>
        <w:rPr>
          <w:rtl/>
          <w:cs/>
          <w:lang w:val="ar_AE" w:bidi="ar_AE"/>
        </w:rPr>
      </w:r>
      <w:r>
        <w:rPr>
          <w:b/>
          <w:rtl/>
          <w:cs/>
          <w:lang w:val="ar_AE" w:bidi="ar_AE"/>
        </w:rPr>
        <w:t>"من النَّاسِ"</w:t>
      </w:r>
    </w:p>
    <w:p>
      <w:pPr>
        <w:bidi/>
      </w:pPr>
      <w:r>
        <w:rPr>
          <w:rtl/>
          <w:cs/>
          <w:lang w:val="ar_AE" w:bidi="ar_AE"/>
        </w:rPr>
      </w:r>
      <w:r>
        <w:rPr>
          <w:rtl/>
          <w:cs/>
          <w:lang w:val="ar_AE" w:bidi="ar_AE"/>
        </w:rPr>
        <w:t xml:space="preserve">هنا، كلمة </w:t>
      </w:r>
      <w:r>
        <w:rPr>
          <w:b/>
          <w:rtl/>
          <w:cs/>
          <w:lang w:val="ar_AE" w:bidi="ar_AE"/>
        </w:rPr>
        <w:t>النَّاسِ ت</w:t>
      </w:r>
      <w:r>
        <w:rPr>
          <w:rtl/>
          <w:cs/>
          <w:lang w:val="ar_AE" w:bidi="ar_AE"/>
        </w:rPr>
        <w:t>شمل النساء والأطفال. ترجمة بديلة: "من الشعب" أو "من البشرية" أو "من البشر" انظر ترجمة UST.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25 (#3)</w:t>
      </w:r>
      <w:r>
        <w:rPr>
          <w:rtl/>
          <w:cs/>
          <w:lang w:val="ar_AE" w:bidi="ar_AE"/>
        </w:rPr>
      </w:r>
    </w:p>
    <w:p>
      <w:pPr>
        <w:bidi/>
      </w:pPr>
      <w:r>
        <w:rPr>
          <w:rtl/>
          <w:cs/>
          <w:lang w:val="ar_AE" w:bidi="ar_AE"/>
        </w:rPr>
      </w:r>
      <w:r>
        <w:rPr>
          <w:rtl/>
          <w:cs/>
          <w:lang w:val="ar_AE" w:bidi="ar_AE"/>
        </w:rPr>
        <w:t>בְּהֵמָ֑ה</w:t>
      </w:r>
    </w:p>
    <w:p>
      <w:pPr>
        <w:bidi/>
      </w:pPr>
      <w:r>
        <w:rPr>
          <w:rtl/>
          <w:cs/>
          <w:lang w:val="ar_AE" w:bidi="ar_AE"/>
        </w:rPr>
      </w:r>
      <w:r>
        <w:rPr>
          <w:b/>
          <w:rtl/>
          <w:cs/>
          <w:lang w:val="ar_AE" w:bidi="ar_AE"/>
        </w:rPr>
        <w:t>"وَالْبَهَائِمِ"</w:t>
      </w:r>
    </w:p>
    <w:p>
      <w:pPr>
        <w:bidi/>
      </w:pPr>
      <w:r>
        <w:rPr>
          <w:rtl/>
          <w:cs/>
          <w:lang w:val="ar_AE" w:bidi="ar_AE"/>
        </w:rPr>
      </w:r>
      <w:r>
        <w:rPr>
          <w:rtl/>
          <w:cs/>
          <w:lang w:val="ar_AE" w:bidi="ar_AE"/>
        </w:rPr>
        <w:t xml:space="preserve">هنا، كلمة </w:t>
      </w:r>
      <w:r>
        <w:rPr>
          <w:b/>
          <w:rtl/>
          <w:cs/>
          <w:lang w:val="ar_AE" w:bidi="ar_AE"/>
        </w:rPr>
        <w:t xml:space="preserve">الْبَهَائِمِ </w:t>
      </w:r>
      <w:r>
        <w:rPr>
          <w:rtl/>
          <w:cs/>
          <w:lang w:val="ar_AE" w:bidi="ar_AE"/>
        </w:rPr>
        <w:t>تشمل الحيوانات الأليفة والبرية.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27 (#1)</w:t>
      </w:r>
      <w:r>
        <w:rPr>
          <w:rtl/>
          <w:cs/>
          <w:lang w:val="ar_AE" w:bidi="ar_AE"/>
        </w:rPr>
      </w:r>
    </w:p>
    <w:p>
      <w:pPr>
        <w:bidi/>
      </w:pPr>
      <w:r>
        <w:rPr>
          <w:rtl/>
          <w:cs/>
          <w:lang w:val="ar_AE" w:bidi="ar_AE"/>
        </w:rPr>
      </w:r>
      <w:r>
        <w:rPr>
          <w:rtl/>
          <w:cs/>
          <w:lang w:val="ar_AE" w:bidi="ar_AE"/>
        </w:rPr>
        <w:t>וַ⁠יִּשְׁלַ֣ח פַּרְעֹ֗ה</w:t>
      </w:r>
    </w:p>
    <w:p>
      <w:pPr>
        <w:bidi/>
      </w:pPr>
      <w:r>
        <w:rPr>
          <w:rtl/>
          <w:cs/>
          <w:lang w:val="ar_AE" w:bidi="ar_AE"/>
        </w:rPr>
      </w:r>
      <w:r>
        <w:rPr>
          <w:b/>
          <w:rtl/>
          <w:cs/>
          <w:lang w:val="ar_AE" w:bidi="ar_AE"/>
        </w:rPr>
        <w:t>"فَأَرْسَلَ فِرْعَوْنُ"</w:t>
      </w:r>
    </w:p>
    <w:p>
      <w:pPr>
        <w:bidi/>
      </w:pPr>
      <w:r>
        <w:rPr>
          <w:rtl/>
          <w:cs/>
          <w:lang w:val="ar_AE" w:bidi="ar_AE"/>
        </w:rPr>
      </w:r>
      <w:r>
        <w:rPr>
          <w:rtl/>
          <w:cs/>
          <w:lang w:val="ar_AE" w:bidi="ar_AE"/>
        </w:rPr>
        <w:t>يحدث هنا تغيير طفيف في المشهد وقد يحتاج إلى إظهاره بطريقة معينة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27 (#2)</w:t>
      </w:r>
      <w:r>
        <w:rPr>
          <w:rtl/>
          <w:cs/>
          <w:lang w:val="ar_AE" w:bidi="ar_AE"/>
        </w:rPr>
      </w:r>
    </w:p>
    <w:p>
      <w:pPr>
        <w:bidi/>
      </w:pPr>
      <w:r>
        <w:rPr>
          <w:rtl/>
          <w:cs/>
          <w:lang w:val="ar_AE" w:bidi="ar_AE"/>
        </w:rPr>
      </w:r>
      <w:r>
        <w:rPr>
          <w:rtl/>
          <w:cs/>
          <w:lang w:val="ar_AE" w:bidi="ar_AE"/>
        </w:rPr>
        <w:t>חָטָ֣אתִי</w:t>
      </w:r>
    </w:p>
    <w:p>
      <w:pPr>
        <w:bidi/>
      </w:pPr>
      <w:r>
        <w:rPr>
          <w:rtl/>
          <w:cs/>
          <w:lang w:val="ar_AE" w:bidi="ar_AE"/>
        </w:rPr>
      </w:r>
      <w:r>
        <w:rPr>
          <w:b/>
          <w:rtl/>
          <w:cs/>
          <w:lang w:val="ar_AE" w:bidi="ar_AE"/>
        </w:rPr>
        <w:t>"أَخْطَأْتُ"</w:t>
      </w:r>
    </w:p>
    <w:p>
      <w:pPr>
        <w:bidi/>
      </w:pPr>
      <w:r>
        <w:rPr>
          <w:rtl/>
          <w:cs/>
          <w:lang w:val="ar_AE" w:bidi="ar_AE"/>
        </w:rPr>
      </w:r>
      <w:r>
        <w:rPr>
          <w:rtl/>
          <w:cs/>
          <w:lang w:val="ar_AE" w:bidi="ar_AE"/>
        </w:rPr>
        <w:t xml:space="preserve">يقترح بعض المعلقين ترجمة </w:t>
      </w:r>
      <w:r>
        <w:rPr>
          <w:b/>
          <w:rtl/>
          <w:cs/>
          <w:lang w:val="ar_AE" w:bidi="ar_AE"/>
        </w:rPr>
        <w:t xml:space="preserve">أَخْطَأْتُ </w:t>
      </w:r>
      <w:r>
        <w:rPr>
          <w:rtl/>
          <w:cs/>
          <w:lang w:val="ar_AE" w:bidi="ar_AE"/>
        </w:rPr>
        <w:t>بشكل حرفي أكثر، أي "أخطأت التصرف"، لأن فرعون ربما لا يعترف بفشل أخلاقي، بل يعترف بأنه أساء التقدير.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27 (#3)</w:t>
      </w:r>
      <w:r>
        <w:rPr>
          <w:rtl/>
          <w:cs/>
          <w:lang w:val="ar_AE" w:bidi="ar_AE"/>
        </w:rPr>
      </w:r>
    </w:p>
    <w:p>
      <w:pPr>
        <w:bidi/>
      </w:pPr>
      <w:r>
        <w:rPr>
          <w:rtl/>
          <w:cs/>
          <w:lang w:val="ar_AE" w:bidi="ar_AE"/>
        </w:rPr>
      </w:r>
      <w:r>
        <w:rPr>
          <w:rtl/>
          <w:cs/>
          <w:lang w:val="ar_AE" w:bidi="ar_AE"/>
        </w:rPr>
        <w:t>הַ⁠צַּדִּ֔יק &amp; הָ⁠רְשָׁעִֽים</w:t>
      </w:r>
    </w:p>
    <w:p>
      <w:pPr>
        <w:bidi/>
      </w:pPr>
      <w:r>
        <w:rPr>
          <w:rtl/>
          <w:cs/>
          <w:lang w:val="ar_AE" w:bidi="ar_AE"/>
        </w:rPr>
      </w:r>
      <w:r>
        <w:rPr>
          <w:b/>
          <w:rtl/>
          <w:cs/>
          <w:lang w:val="ar_AE" w:bidi="ar_AE"/>
        </w:rPr>
        <w:t>"الرَّبُّ هُوَ الْبَارُّ"</w:t>
      </w:r>
      <w:r>
        <w:rPr>
          <w:rtl/>
          <w:cs/>
          <w:lang w:val="ar_AE" w:bidi="ar_AE"/>
        </w:rPr>
        <w:t xml:space="preserve"> - </w:t>
      </w:r>
      <w:r>
        <w:rPr>
          <w:b/>
          <w:rtl/>
          <w:cs/>
          <w:lang w:val="ar_AE" w:bidi="ar_AE"/>
        </w:rPr>
        <w:t>"أَنَا وَشَعْبِي الأَشْرَارُ"</w:t>
      </w:r>
    </w:p>
    <w:p>
      <w:pPr>
        <w:bidi/>
      </w:pPr>
      <w:r>
        <w:rPr>
          <w:rtl/>
          <w:cs/>
          <w:lang w:val="ar_AE" w:bidi="ar_AE"/>
        </w:rPr>
      </w:r>
      <w:r>
        <w:rPr>
          <w:rtl/>
          <w:cs/>
          <w:lang w:val="ar_AE" w:bidi="ar_AE"/>
        </w:rPr>
        <w:t>يقترح العديد من المُعَلِّقين أن فرعون يستخدم هذه المصطلحات بمعنى ضيق وقانوني ويشير فقط إلى هذه الحالة. بمعنى أنه يقول شيئًا مثل "لقد خسرت هذه الجولة في المحكمة". انظر الترجمة الإنجليزية UST.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27 (#4)</w:t>
      </w:r>
      <w:r>
        <w:rPr>
          <w:rtl/>
          <w:cs/>
          <w:lang w:val="ar_AE" w:bidi="ar_AE"/>
        </w:rPr>
      </w:r>
    </w:p>
    <w:p>
      <w:pPr>
        <w:bidi/>
      </w:pPr>
      <w:r>
        <w:rPr>
          <w:rtl/>
          <w:cs/>
          <w:lang w:val="ar_AE" w:bidi="ar_AE"/>
        </w:rPr>
      </w:r>
      <w:r>
        <w:rPr>
          <w:rtl/>
          <w:cs/>
          <w:lang w:val="ar_AE" w:bidi="ar_AE"/>
        </w:rPr>
        <w:t>וְ⁠עַמִּ֖⁠י</w:t>
      </w:r>
    </w:p>
    <w:p>
      <w:pPr>
        <w:bidi/>
      </w:pPr>
      <w:r>
        <w:rPr>
          <w:rtl/>
          <w:cs/>
          <w:lang w:val="ar_AE" w:bidi="ar_AE"/>
        </w:rPr>
      </w:r>
      <w:r>
        <w:rPr>
          <w:b/>
          <w:rtl/>
          <w:cs/>
          <w:lang w:val="ar_AE" w:bidi="ar_AE"/>
        </w:rPr>
        <w:t>"وشعبي"</w:t>
      </w:r>
    </w:p>
    <w:p>
      <w:pPr>
        <w:bidi/>
      </w:pPr>
      <w:r>
        <w:rPr>
          <w:rtl/>
          <w:cs/>
          <w:lang w:val="ar_AE" w:bidi="ar_AE"/>
        </w:rPr>
      </w:r>
      <w:r>
        <w:rPr>
          <w:rtl/>
          <w:cs/>
          <w:lang w:val="ar_AE" w:bidi="ar_AE"/>
        </w:rPr>
        <w:t xml:space="preserve">هنا، كلمة </w:t>
      </w:r>
      <w:r>
        <w:rPr>
          <w:b/>
          <w:rtl/>
          <w:cs/>
          <w:lang w:val="ar_AE" w:bidi="ar_AE"/>
        </w:rPr>
        <w:t>شعبي</w:t>
      </w:r>
      <w:r>
        <w:rPr>
          <w:rtl/>
          <w:cs/>
          <w:lang w:val="ar_AE" w:bidi="ar_AE"/>
        </w:rPr>
        <w:t xml:space="preserve"> تشير إلى المصريين.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28 (#1)</w:t>
      </w:r>
      <w:r>
        <w:rPr>
          <w:rtl/>
          <w:cs/>
          <w:lang w:val="ar_AE" w:bidi="ar_AE"/>
        </w:rPr>
      </w:r>
    </w:p>
    <w:p>
      <w:pPr>
        <w:bidi/>
      </w:pPr>
      <w:r>
        <w:rPr>
          <w:rtl/>
          <w:cs/>
          <w:lang w:val="ar_AE" w:bidi="ar_AE"/>
        </w:rPr>
      </w:r>
      <w:r>
        <w:rPr>
          <w:rtl/>
          <w:cs/>
          <w:lang w:val="ar_AE" w:bidi="ar_AE"/>
        </w:rPr>
        <w:t>וְ⁠לֹ֥א תֹסִפ֖וּ⁠ן לַ⁠עֲמֹֽד</w:t>
      </w:r>
    </w:p>
    <w:p>
      <w:pPr>
        <w:bidi/>
      </w:pPr>
      <w:r>
        <w:rPr>
          <w:rtl/>
          <w:cs/>
          <w:lang w:val="ar_AE" w:bidi="ar_AE"/>
        </w:rPr>
      </w:r>
      <w:r>
        <w:rPr>
          <w:b/>
          <w:rtl/>
          <w:cs/>
          <w:lang w:val="ar_AE" w:bidi="ar_AE"/>
        </w:rPr>
        <w:t>"وَلاَ تَعُودُوا تَلْبَثُونَ"</w:t>
      </w:r>
    </w:p>
    <w:p>
      <w:pPr>
        <w:bidi/>
      </w:pPr>
      <w:r>
        <w:rPr>
          <w:rtl/>
          <w:cs/>
          <w:lang w:val="ar_AE" w:bidi="ar_AE"/>
        </w:rPr>
      </w:r>
      <w:r>
        <w:rPr>
          <w:rtl/>
          <w:cs/>
          <w:lang w:val="ar_AE" w:bidi="ar_AE"/>
        </w:rPr>
        <w:t>هنا يستخدم فرعون تعبيرًا مجازيًا يعبر عن معنى إيجابي قوي باستخدام أداة نفي مع كلمة تعني عكس المعنى المقصود. إذا كان هذا مربكًا في لغتك، فيمكنك التعبير عن المعنى بشكل مُثبت. ترجمة بديلة: "حقًا، سأدعكم تذهبون"</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29 (#1)</w:t>
      </w:r>
      <w:r>
        <w:rPr>
          <w:rtl/>
          <w:cs/>
          <w:lang w:val="ar_AE" w:bidi="ar_AE"/>
        </w:rPr>
      </w:r>
    </w:p>
    <w:p>
      <w:pPr>
        <w:bidi/>
      </w:pPr>
      <w:r>
        <w:rPr>
          <w:rtl/>
          <w:cs/>
          <w:lang w:val="ar_AE" w:bidi="ar_AE"/>
        </w:rPr>
      </w:r>
      <w:r>
        <w:rPr>
          <w:rtl/>
          <w:cs/>
          <w:lang w:val="ar_AE" w:bidi="ar_AE"/>
        </w:rPr>
        <w:t>וַ⁠יֹּ֤אמֶר אֵלָי⁠ו֙ מֹשֶׁ֔ה</w:t>
      </w:r>
    </w:p>
    <w:p>
      <w:pPr>
        <w:bidi/>
      </w:pPr>
      <w:r>
        <w:rPr>
          <w:rtl/>
          <w:cs/>
          <w:lang w:val="ar_AE" w:bidi="ar_AE"/>
        </w:rPr>
      </w:r>
      <w:r>
        <w:rPr>
          <w:b/>
          <w:rtl/>
          <w:cs/>
          <w:lang w:val="ar_AE" w:bidi="ar_AE"/>
        </w:rPr>
        <w:t>"فَقَالَ لَهُ مُوسَى"</w:t>
      </w:r>
    </w:p>
    <w:p>
      <w:pPr>
        <w:bidi/>
      </w:pPr>
      <w:r>
        <w:rPr>
          <w:rtl/>
          <w:cs/>
          <w:lang w:val="ar_AE" w:bidi="ar_AE"/>
        </w:rPr>
      </w:r>
      <w:r>
        <w:rPr>
          <w:rtl/>
          <w:cs/>
          <w:lang w:val="ar_AE" w:bidi="ar_AE"/>
        </w:rPr>
        <w:t>ترجمة بديلة: "وقال موسى لفرعون"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29 (#2)</w:t>
      </w:r>
      <w:r>
        <w:rPr>
          <w:rtl/>
          <w:cs/>
          <w:lang w:val="ar_AE" w:bidi="ar_AE"/>
        </w:rPr>
      </w:r>
    </w:p>
    <w:p>
      <w:pPr>
        <w:bidi/>
      </w:pPr>
      <w:r>
        <w:rPr>
          <w:rtl/>
          <w:cs/>
          <w:lang w:val="ar_AE" w:bidi="ar_AE"/>
        </w:rPr>
      </w:r>
      <w:r>
        <w:rPr>
          <w:rtl/>
          <w:cs/>
          <w:lang w:val="ar_AE" w:bidi="ar_AE"/>
        </w:rPr>
        <w:t>אֶפְרֹ֥שׂ אֶת־כַּפַּ֖⁠י אֶל־יְהוָ֑ה</w:t>
      </w:r>
    </w:p>
    <w:p>
      <w:pPr>
        <w:bidi/>
      </w:pPr>
      <w:r>
        <w:rPr>
          <w:rtl/>
          <w:cs/>
          <w:lang w:val="ar_AE" w:bidi="ar_AE"/>
        </w:rPr>
      </w:r>
      <w:r>
        <w:rPr>
          <w:b/>
          <w:rtl/>
          <w:cs/>
          <w:lang w:val="ar_AE" w:bidi="ar_AE"/>
        </w:rPr>
        <w:t>"أَبْسِطُ يَدَيَّ إِلَى الرَّبِّ"</w:t>
      </w:r>
    </w:p>
    <w:p>
      <w:pPr>
        <w:bidi/>
      </w:pPr>
      <w:r>
        <w:rPr>
          <w:rtl/>
          <w:cs/>
          <w:lang w:val="ar_AE" w:bidi="ar_AE"/>
        </w:rPr>
      </w:r>
      <w:r>
        <w:rPr>
          <w:rtl/>
          <w:cs/>
          <w:lang w:val="ar_AE" w:bidi="ar_AE"/>
        </w:rPr>
        <w:t>هذه الإشارة الرمزية ترافق الصلاة. إذا كان ذلك سيفيد قراءك، فيمكنك التعبير عن ذلك بشكل صريح. ترجمة بديلة: "سأصلي للرب (ليهوه)"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30 (#1)</w:t>
      </w:r>
      <w:r>
        <w:rPr>
          <w:rtl/>
          <w:cs/>
          <w:lang w:val="ar_AE" w:bidi="ar_AE"/>
        </w:rPr>
      </w:r>
    </w:p>
    <w:p>
      <w:pPr>
        <w:bidi/>
      </w:pPr>
      <w:r>
        <w:rPr>
          <w:rtl/>
          <w:cs/>
          <w:lang w:val="ar_AE" w:bidi="ar_AE"/>
        </w:rPr>
      </w:r>
      <w:r>
        <w:rPr>
          <w:rtl/>
          <w:cs/>
          <w:lang w:val="ar_AE" w:bidi="ar_AE"/>
        </w:rPr>
        <w:t>וְ⁠אַתָּ֖ה וַ⁠עֲבָדֶ֑י⁠ךָ</w:t>
      </w:r>
    </w:p>
    <w:p>
      <w:pPr>
        <w:bidi/>
      </w:pPr>
      <w:r>
        <w:rPr>
          <w:rtl/>
          <w:cs/>
          <w:lang w:val="ar_AE" w:bidi="ar_AE"/>
        </w:rPr>
      </w:r>
      <w:r>
        <w:rPr>
          <w:b/>
          <w:rtl/>
          <w:cs/>
          <w:lang w:val="ar_AE" w:bidi="ar_AE"/>
        </w:rPr>
        <w:t>"وَأَمَّا أَنْتَ وَعَبِيدُكَ"</w:t>
      </w:r>
    </w:p>
    <w:p>
      <w:pPr>
        <w:bidi/>
      </w:pPr>
      <w:r>
        <w:rPr>
          <w:rtl/>
          <w:cs/>
          <w:lang w:val="ar_AE" w:bidi="ar_AE"/>
        </w:rPr>
      </w:r>
      <w:r>
        <w:rPr>
          <w:rtl/>
          <w:cs/>
          <w:lang w:val="ar_AE" w:bidi="ar_AE"/>
        </w:rPr>
        <w:t>تم نقل هذه العبارة إلى بداية الجملة لتسليط الضوء على فرعون وخدامه لأنه، مع أنَّ الرب أظهر قوته، إلا أنهم لم يخافوه بعد. إذا كانت لغتك تحتوي على شكل أو طريقة للكلام تركز وتظهر التباين بين المشاركين، فاستخدمها هنا.</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9: 30 (#2)</w:t>
      </w:r>
      <w:r>
        <w:rPr>
          <w:rtl/>
          <w:cs/>
          <w:lang w:val="ar_AE" w:bidi="ar_AE"/>
        </w:rPr>
      </w:r>
    </w:p>
    <w:p>
      <w:pPr>
        <w:bidi/>
      </w:pPr>
      <w:r>
        <w:rPr>
          <w:rtl/>
          <w:cs/>
          <w:lang w:val="ar_AE" w:bidi="ar_AE"/>
        </w:rPr>
      </w:r>
      <w:r>
        <w:rPr>
          <w:rtl/>
          <w:cs/>
          <w:lang w:val="ar_AE" w:bidi="ar_AE"/>
        </w:rPr>
        <w:t>מִ⁠פְּנֵ֖י יְהוָ֥ה</w:t>
      </w:r>
    </w:p>
    <w:p>
      <w:pPr>
        <w:bidi/>
      </w:pPr>
      <w:r>
        <w:rPr>
          <w:rtl/>
          <w:cs/>
          <w:lang w:val="ar_AE" w:bidi="ar_AE"/>
        </w:rPr>
      </w:r>
      <w:r>
        <w:rPr>
          <w:b/>
          <w:rtl/>
          <w:cs/>
          <w:lang w:val="ar_AE" w:bidi="ar_AE"/>
        </w:rPr>
        <w:t>"بَعْدُ مِنَ (وجه) الرَّبِّ الإِلهِ"</w:t>
      </w:r>
    </w:p>
    <w:p>
      <w:pPr>
        <w:bidi/>
      </w:pPr>
      <w:r>
        <w:rPr>
          <w:rtl/>
          <w:cs/>
          <w:lang w:val="ar_AE" w:bidi="ar_AE"/>
        </w:rPr>
      </w:r>
      <w:r>
        <w:rPr>
          <w:rtl/>
          <w:cs/>
          <w:lang w:val="ar_AE" w:bidi="ar_AE"/>
        </w:rPr>
        <w:t xml:space="preserve">هنا، كلمة </w:t>
      </w:r>
      <w:r>
        <w:rPr>
          <w:b/>
          <w:rtl/>
          <w:cs/>
          <w:lang w:val="ar_AE" w:bidi="ar_AE"/>
        </w:rPr>
        <w:t>وجه</w:t>
      </w:r>
      <w:r>
        <w:rPr>
          <w:rtl/>
          <w:cs/>
          <w:lang w:val="ar_AE" w:bidi="ar_AE"/>
        </w:rPr>
        <w:t xml:space="preserve"> يعني الحضور أو القوة. ترجمة بديلة: "من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هذه الآية والآية التالية تقدمان معلومات أساسية توضح الخلفية حتى يتمكن القارئ من فهم حجم الدمار الذي تسببت فيه الضربات اللاحقة.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31 (#2)</w:t>
      </w:r>
      <w:r>
        <w:rPr>
          <w:rtl/>
          <w:cs/>
          <w:lang w:val="ar_AE" w:bidi="ar_AE"/>
        </w:rPr>
      </w:r>
    </w:p>
    <w:p>
      <w:pPr>
        <w:bidi/>
      </w:pPr>
      <w:r>
        <w:rPr>
          <w:rtl/>
          <w:cs/>
          <w:lang w:val="ar_AE" w:bidi="ar_AE"/>
        </w:rPr>
      </w:r>
      <w:r>
        <w:rPr>
          <w:rtl/>
          <w:cs/>
          <w:lang w:val="ar_AE" w:bidi="ar_AE"/>
        </w:rPr>
        <w:t>וְ⁠הַ⁠פִּשְׁתָּ֥ה &amp; וְ⁠הַ⁠פִּשְׁתָּ֖ה</w:t>
      </w:r>
    </w:p>
    <w:p>
      <w:pPr>
        <w:bidi/>
      </w:pPr>
      <w:r>
        <w:rPr>
          <w:rtl/>
          <w:cs/>
          <w:lang w:val="ar_AE" w:bidi="ar_AE"/>
        </w:rPr>
      </w:r>
      <w:r>
        <w:rPr>
          <w:b/>
          <w:rtl/>
          <w:cs/>
          <w:lang w:val="ar_AE" w:bidi="ar_AE"/>
        </w:rPr>
        <w:t>"فَالْكَتَّانُ"</w:t>
      </w:r>
      <w:r>
        <w:rPr>
          <w:rtl/>
          <w:cs/>
          <w:lang w:val="ar_AE" w:bidi="ar_AE"/>
        </w:rPr>
        <w:t xml:space="preserve"> - </w:t>
      </w:r>
      <w:r>
        <w:rPr>
          <w:b/>
          <w:rtl/>
          <w:cs/>
          <w:lang w:val="ar_AE" w:bidi="ar_AE"/>
        </w:rPr>
        <w:t>"وَالْكَتَّانُ"</w:t>
      </w:r>
    </w:p>
    <w:p>
      <w:pPr>
        <w:bidi/>
      </w:pPr>
      <w:r>
        <w:rPr>
          <w:rtl/>
          <w:cs/>
          <w:lang w:val="ar_AE" w:bidi="ar_AE"/>
        </w:rPr>
      </w:r>
      <w:r>
        <w:rPr>
          <w:b/>
          <w:rtl/>
          <w:cs/>
          <w:lang w:val="ar_AE" w:bidi="ar_AE"/>
        </w:rPr>
        <w:t>الكتان</w:t>
      </w:r>
      <w:r>
        <w:rPr>
          <w:rtl/>
          <w:cs/>
          <w:lang w:val="ar_AE" w:bidi="ar_AE"/>
        </w:rPr>
        <w:t xml:space="preserve"> هو نبات يُنتج أليافًا يمكن تحويلها إلى قماش الكتان.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31 (#3)</w:t>
      </w:r>
      <w:r>
        <w:rPr>
          <w:rtl/>
          <w:cs/>
          <w:lang w:val="ar_AE" w:bidi="ar_AE"/>
        </w:rPr>
      </w:r>
    </w:p>
    <w:p>
      <w:pPr>
        <w:bidi/>
      </w:pPr>
      <w:r>
        <w:rPr>
          <w:rtl/>
          <w:cs/>
          <w:lang w:val="ar_AE" w:bidi="ar_AE"/>
        </w:rPr>
      </w:r>
      <w:r>
        <w:rPr>
          <w:rtl/>
          <w:cs/>
          <w:lang w:val="ar_AE" w:bidi="ar_AE"/>
        </w:rPr>
        <w:t>אָבִ֔יב</w:t>
      </w:r>
    </w:p>
    <w:p>
      <w:pPr>
        <w:bidi/>
      </w:pPr>
      <w:r>
        <w:rPr>
          <w:rtl/>
          <w:cs/>
          <w:lang w:val="ar_AE" w:bidi="ar_AE"/>
        </w:rPr>
      </w:r>
      <w:r>
        <w:rPr>
          <w:b/>
          <w:rtl/>
          <w:cs/>
          <w:lang w:val="ar_AE" w:bidi="ar_AE"/>
        </w:rPr>
        <w:t>"الشَّعِيرَ كَانَ مُسْبِلًا"</w:t>
      </w:r>
    </w:p>
    <w:p>
      <w:pPr>
        <w:bidi/>
      </w:pPr>
      <w:r>
        <w:rPr>
          <w:rtl/>
          <w:cs/>
          <w:lang w:val="ar_AE" w:bidi="ar_AE"/>
        </w:rPr>
      </w:r>
      <w:r>
        <w:rPr>
          <w:rtl/>
          <w:cs/>
          <w:lang w:val="ar_AE" w:bidi="ar_AE"/>
        </w:rPr>
        <w:t>هذا يعني أن البذور في أعلى ساق الشعير كانت تتطور لكنها لا تزل خضراء.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31 (#4)</w:t>
      </w:r>
      <w:r>
        <w:rPr>
          <w:rtl/>
          <w:cs/>
          <w:lang w:val="ar_AE" w:bidi="ar_AE"/>
        </w:rPr>
      </w:r>
    </w:p>
    <w:p>
      <w:pPr>
        <w:bidi/>
      </w:pPr>
      <w:r>
        <w:rPr>
          <w:rtl/>
          <w:cs/>
          <w:lang w:val="ar_AE" w:bidi="ar_AE"/>
        </w:rPr>
      </w:r>
      <w:r>
        <w:rPr>
          <w:rtl/>
          <w:cs/>
          <w:lang w:val="ar_AE" w:bidi="ar_AE"/>
        </w:rPr>
        <w:t>גִּבְעֹֽל</w:t>
      </w:r>
    </w:p>
    <w:p>
      <w:pPr>
        <w:bidi/>
      </w:pPr>
      <w:r>
        <w:rPr>
          <w:rtl/>
          <w:cs/>
          <w:lang w:val="ar_AE" w:bidi="ar_AE"/>
        </w:rPr>
      </w:r>
      <w:r>
        <w:rPr>
          <w:b/>
          <w:rtl/>
          <w:cs/>
          <w:lang w:val="ar_AE" w:bidi="ar_AE"/>
        </w:rPr>
        <w:t>"وَالْكَتَّانُ مُبْزِرًا"</w:t>
      </w:r>
    </w:p>
    <w:p>
      <w:pPr>
        <w:bidi/>
      </w:pPr>
      <w:r>
        <w:rPr>
          <w:rtl/>
          <w:cs/>
          <w:lang w:val="ar_AE" w:bidi="ar_AE"/>
        </w:rPr>
      </w:r>
      <w:r>
        <w:rPr>
          <w:rtl/>
          <w:cs/>
          <w:lang w:val="ar_AE" w:bidi="ar_AE"/>
        </w:rPr>
        <w:t>ترجمة بديلة: "كان يُزهر"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32 (#1)</w:t>
      </w:r>
      <w:r>
        <w:rPr>
          <w:rtl/>
          <w:cs/>
          <w:lang w:val="ar_AE" w:bidi="ar_AE"/>
        </w:rPr>
      </w:r>
    </w:p>
    <w:p>
      <w:pPr>
        <w:bidi/>
      </w:pPr>
      <w:r>
        <w:rPr>
          <w:rtl/>
          <w:cs/>
          <w:lang w:val="ar_AE" w:bidi="ar_AE"/>
        </w:rPr>
      </w:r>
      <w:r>
        <w:rPr>
          <w:rtl/>
          <w:cs/>
          <w:lang w:val="ar_AE" w:bidi="ar_AE"/>
        </w:rPr>
        <w:t>וְ⁠הַ⁠כֻּסֶּ֖מֶת</w:t>
      </w:r>
    </w:p>
    <w:p>
      <w:pPr>
        <w:bidi/>
      </w:pPr>
      <w:r>
        <w:rPr>
          <w:rtl/>
          <w:cs/>
          <w:lang w:val="ar_AE" w:bidi="ar_AE"/>
        </w:rPr>
      </w:r>
      <w:r>
        <w:rPr>
          <w:b/>
          <w:rtl/>
          <w:cs/>
          <w:lang w:val="ar_AE" w:bidi="ar_AE"/>
        </w:rPr>
        <w:t>"الْحِنْطَةُ"</w:t>
      </w:r>
    </w:p>
    <w:p>
      <w:pPr>
        <w:bidi/>
      </w:pPr>
      <w:r>
        <w:rPr>
          <w:rtl/>
          <w:cs/>
          <w:lang w:val="ar_AE" w:bidi="ar_AE"/>
        </w:rPr>
      </w:r>
      <w:r>
        <w:rPr>
          <w:b/>
          <w:rtl/>
          <w:cs/>
          <w:lang w:val="ar_AE" w:bidi="ar_AE"/>
        </w:rPr>
        <w:t xml:space="preserve">الْحِنْطَةُ </w:t>
      </w:r>
      <w:r>
        <w:rPr>
          <w:rtl/>
          <w:cs/>
          <w:lang w:val="ar_AE" w:bidi="ar_AE"/>
        </w:rPr>
        <w:t>هي نوع من القمح.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33 (#1)</w:t>
      </w:r>
      <w:r>
        <w:rPr>
          <w:rtl/>
          <w:cs/>
          <w:lang w:val="ar_AE" w:bidi="ar_AE"/>
        </w:rPr>
      </w:r>
    </w:p>
    <w:p>
      <w:pPr>
        <w:bidi/>
      </w:pPr>
      <w:r>
        <w:rPr>
          <w:rtl/>
          <w:cs/>
          <w:lang w:val="ar_AE" w:bidi="ar_AE"/>
        </w:rPr>
      </w:r>
      <w:r>
        <w:rPr>
          <w:rtl/>
          <w:cs/>
          <w:lang w:val="ar_AE" w:bidi="ar_AE"/>
        </w:rPr>
        <w:t>וַ⁠יִּפְרֹ֥שׂ כַּפָּ֖י⁠ו אֶל־יְהוָ֑ה</w:t>
      </w:r>
    </w:p>
    <w:p>
      <w:pPr>
        <w:bidi/>
      </w:pPr>
      <w:r>
        <w:rPr>
          <w:rtl/>
          <w:cs/>
          <w:lang w:val="ar_AE" w:bidi="ar_AE"/>
        </w:rPr>
      </w:r>
      <w:r>
        <w:rPr>
          <w:b/>
          <w:rtl/>
          <w:cs/>
          <w:lang w:val="ar_AE" w:bidi="ar_AE"/>
        </w:rPr>
        <w:t>"وَبَسَطَ يَدَيْهِ إِلَى الرَّبِّ"</w:t>
      </w:r>
    </w:p>
    <w:p>
      <w:pPr>
        <w:bidi/>
      </w:pPr>
      <w:r>
        <w:rPr>
          <w:rtl/>
          <w:cs/>
          <w:lang w:val="ar_AE" w:bidi="ar_AE"/>
        </w:rPr>
      </w:r>
      <w:r>
        <w:rPr>
          <w:rtl/>
          <w:cs/>
          <w:lang w:val="ar_AE" w:bidi="ar_AE"/>
        </w:rPr>
        <w:t xml:space="preserve">هذه الإشارة الرمزية ترافق الصلاة. انظر كيف ترجمت عبارة مشابهة في </w:t>
      </w:r>
      <w:r>
        <w:rPr>
          <w:rtl/>
          <w:cs/>
          <w:lang w:val="ar_AE" w:bidi="ar_AE"/>
        </w:rPr>
        <w:t>خروج 9:29</w:t>
      </w:r>
      <w:r>
        <w:rPr>
          <w:rtl/>
          <w:cs/>
          <w:lang w:val="ar_AE" w:bidi="ar_AE"/>
        </w:rPr>
        <w:t>. ترجمة بديلة: "رفع يديه نحو الرب وصلى"</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34 (#1)</w:t>
      </w:r>
      <w:r>
        <w:rPr>
          <w:rtl/>
          <w:cs/>
          <w:lang w:val="ar_AE" w:bidi="ar_AE"/>
        </w:rPr>
      </w:r>
    </w:p>
    <w:p>
      <w:pPr>
        <w:bidi/>
      </w:pPr>
      <w:r>
        <w:rPr>
          <w:rtl/>
          <w:cs/>
          <w:lang w:val="ar_AE" w:bidi="ar_AE"/>
        </w:rPr>
      </w:r>
      <w:r>
        <w:rPr>
          <w:rtl/>
          <w:cs/>
          <w:lang w:val="ar_AE" w:bidi="ar_AE"/>
        </w:rPr>
        <w:t>וַ⁠יַּכְבֵּ֥ד לִבּ֖⁠וֹ</w:t>
      </w:r>
    </w:p>
    <w:p>
      <w:pPr>
        <w:bidi/>
      </w:pPr>
      <w:r>
        <w:rPr>
          <w:rtl/>
          <w:cs/>
          <w:lang w:val="ar_AE" w:bidi="ar_AE"/>
        </w:rPr>
      </w:r>
      <w:r>
        <w:rPr>
          <w:b/>
          <w:rtl/>
          <w:cs/>
          <w:lang w:val="ar_AE" w:bidi="ar_AE"/>
        </w:rPr>
        <w:t>"وَأَغْلَظَ قَلْبَهُ هُوَ"</w:t>
      </w:r>
    </w:p>
    <w:p>
      <w:pPr>
        <w:bidi/>
      </w:pPr>
      <w:r>
        <w:rPr>
          <w:rtl/>
          <w:cs/>
          <w:lang w:val="ar_AE" w:bidi="ar_AE"/>
        </w:rPr>
      </w:r>
      <w:r>
        <w:rPr>
          <w:rtl/>
          <w:cs/>
          <w:lang w:val="ar_AE" w:bidi="ar_AE"/>
        </w:rPr>
        <w:t xml:space="preserve">يتم التحدث عن موقف فرعون العنيد كما لو أنه جعل </w:t>
      </w:r>
      <w:r>
        <w:rPr>
          <w:b/>
          <w:rtl/>
          <w:cs/>
          <w:lang w:val="ar_AE" w:bidi="ar_AE"/>
        </w:rPr>
        <w:t xml:space="preserve">قلبه غليظًا </w:t>
      </w:r>
      <w:r>
        <w:rPr>
          <w:rtl/>
          <w:cs/>
          <w:lang w:val="ar_AE" w:bidi="ar_AE"/>
        </w:rPr>
        <w:t xml:space="preserve">بنفسه. وهذه المرة يفعل عبيده الشيء نفسه.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العضو الذي تستخدمه ثقافتك لهذه الصورة. انظر كيف ترجمت هذا في </w:t>
      </w:r>
      <w:r>
        <w:rPr>
          <w:rtl/>
          <w:cs/>
          <w:lang w:val="ar_AE" w:bidi="ar_AE"/>
        </w:rPr>
        <w:t>8:15</w:t>
      </w:r>
      <w:r>
        <w:rPr>
          <w:rtl/>
          <w:cs/>
          <w:lang w:val="ar_AE" w:bidi="ar_AE"/>
        </w:rPr>
        <w:t>. ترجمة بديلة: "قرر فرعون أن يكون متعنَّتًا"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34 (#2)</w:t>
      </w:r>
      <w:r>
        <w:rPr>
          <w:rtl/>
          <w:cs/>
          <w:lang w:val="ar_AE" w:bidi="ar_AE"/>
        </w:rPr>
      </w:r>
    </w:p>
    <w:p>
      <w:pPr>
        <w:bidi/>
      </w:pPr>
      <w:r>
        <w:rPr>
          <w:rtl/>
          <w:cs/>
          <w:lang w:val="ar_AE" w:bidi="ar_AE"/>
        </w:rPr>
      </w:r>
      <w:r>
        <w:rPr>
          <w:rtl/>
          <w:cs/>
          <w:lang w:val="ar_AE" w:bidi="ar_AE"/>
        </w:rPr>
        <w:t>וַ⁠יֹּ֣סֶף לַ⁠חֲטֹ֑א</w:t>
      </w:r>
    </w:p>
    <w:p>
      <w:pPr>
        <w:bidi/>
      </w:pPr>
      <w:r>
        <w:rPr>
          <w:rtl/>
          <w:cs/>
          <w:lang w:val="ar_AE" w:bidi="ar_AE"/>
        </w:rPr>
      </w:r>
      <w:r>
        <w:rPr>
          <w:b/>
          <w:rtl/>
          <w:cs/>
          <w:lang w:val="ar_AE" w:bidi="ar_AE"/>
        </w:rPr>
        <w:t>"عَادَ يُخْطِئُ"</w:t>
      </w:r>
    </w:p>
    <w:p>
      <w:pPr>
        <w:bidi/>
      </w:pPr>
      <w:r>
        <w:rPr>
          <w:rtl/>
          <w:cs/>
          <w:lang w:val="ar_AE" w:bidi="ar_AE"/>
        </w:rPr>
      </w:r>
      <w:r>
        <w:rPr>
          <w:rtl/>
          <w:cs/>
          <w:lang w:val="ar_AE" w:bidi="ar_AE"/>
        </w:rPr>
        <w:t xml:space="preserve">هذا التصريح من وجهة نظر الكاتب. لذلك، وعلى عكس </w:t>
      </w:r>
      <w:r>
        <w:rPr>
          <w:rtl/>
          <w:cs/>
          <w:lang w:val="ar_AE" w:bidi="ar_AE"/>
        </w:rPr>
        <w:t>9:27</w:t>
      </w:r>
      <w:r>
        <w:rPr>
          <w:rtl/>
          <w:cs/>
          <w:lang w:val="ar_AE" w:bidi="ar_AE"/>
        </w:rPr>
        <w:t xml:space="preserve">، يجب ترجمة </w:t>
      </w:r>
      <w:r>
        <w:rPr>
          <w:b/>
          <w:rtl/>
          <w:cs/>
          <w:lang w:val="ar_AE" w:bidi="ar_AE"/>
        </w:rPr>
        <w:t>الخطية</w:t>
      </w:r>
      <w:r>
        <w:rPr>
          <w:rtl/>
          <w:cs/>
          <w:lang w:val="ar_AE" w:bidi="ar_AE"/>
        </w:rPr>
        <w:t xml:space="preserve"> بالكلمة التي تستخدمها لغتك لوصف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34 (#3)</w:t>
      </w:r>
      <w:r>
        <w:rPr>
          <w:rtl/>
          <w:cs/>
          <w:lang w:val="ar_AE" w:bidi="ar_AE"/>
        </w:rPr>
      </w:r>
    </w:p>
    <w:p>
      <w:pPr>
        <w:bidi/>
      </w:pPr>
      <w:r>
        <w:rPr>
          <w:rtl/>
          <w:cs/>
          <w:lang w:val="ar_AE" w:bidi="ar_AE"/>
        </w:rPr>
      </w:r>
      <w:r>
        <w:rPr>
          <w:rtl/>
          <w:cs/>
          <w:lang w:val="ar_AE" w:bidi="ar_AE"/>
        </w:rPr>
        <w:t>וַ⁠יַּכְבֵּ֥ד לִבּ֖⁠וֹ ה֥וּא וַ⁠עֲבָדָֽי⁠ו</w:t>
      </w:r>
    </w:p>
    <w:p>
      <w:pPr>
        <w:bidi/>
      </w:pPr>
      <w:r>
        <w:rPr>
          <w:rtl/>
          <w:cs/>
          <w:lang w:val="ar_AE" w:bidi="ar_AE"/>
        </w:rPr>
      </w:r>
      <w:r>
        <w:rPr>
          <w:b/>
          <w:rtl/>
          <w:cs/>
          <w:lang w:val="ar_AE" w:bidi="ar_AE"/>
        </w:rPr>
        <w:t>"وَأَغْلَظَ قَلْبَهُ هُوَ وَعَبِيدُهُ"</w:t>
      </w:r>
    </w:p>
    <w:p>
      <w:pPr>
        <w:bidi/>
      </w:pPr>
      <w:r>
        <w:rPr>
          <w:rtl/>
          <w:cs/>
          <w:lang w:val="ar_AE" w:bidi="ar_AE"/>
        </w:rPr>
      </w:r>
      <w:r>
        <w:rPr>
          <w:rtl/>
          <w:cs/>
          <w:lang w:val="ar_AE" w:bidi="ar_AE"/>
        </w:rPr>
        <w:t>ترجمة بديلة: "وجعل قلبه غليظًا. وكذلك فعل عبيده أيضًا" أو "وجعل قلبه عنيدًا. وفعل عبيده الشيء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35 (#1)</w:t>
      </w:r>
      <w:r>
        <w:rPr>
          <w:rtl/>
          <w:cs/>
          <w:lang w:val="ar_AE" w:bidi="ar_AE"/>
        </w:rPr>
      </w:r>
    </w:p>
    <w:p>
      <w:pPr>
        <w:bidi/>
      </w:pPr>
      <w:r>
        <w:rPr>
          <w:rtl/>
          <w:cs/>
          <w:lang w:val="ar_AE" w:bidi="ar_AE"/>
        </w:rPr>
      </w:r>
      <w:r>
        <w:rPr>
          <w:rtl/>
          <w:cs/>
          <w:lang w:val="ar_AE" w:bidi="ar_AE"/>
        </w:rPr>
        <w:t>וַֽ⁠יֶּחֱזַק֙ לֵ֣ב פַּרְעֹ֔ה</w:t>
      </w:r>
    </w:p>
    <w:p>
      <w:pPr>
        <w:bidi/>
      </w:pPr>
      <w:r>
        <w:rPr>
          <w:rtl/>
          <w:cs/>
          <w:lang w:val="ar_AE" w:bidi="ar_AE"/>
        </w:rPr>
      </w:r>
      <w:r>
        <w:rPr>
          <w:b/>
          <w:rtl/>
          <w:cs/>
          <w:lang w:val="ar_AE" w:bidi="ar_AE"/>
        </w:rPr>
        <w:t>"فَاشْتَدَّ قَلْبُ فِرْعَوْنَ"</w:t>
      </w:r>
    </w:p>
    <w:p>
      <w:pPr>
        <w:bidi/>
      </w:pPr>
      <w:r>
        <w:rPr>
          <w:rtl/>
          <w:cs/>
          <w:lang w:val="ar_AE" w:bidi="ar_AE"/>
        </w:rPr>
      </w:r>
      <w:r>
        <w:rPr>
          <w:rtl/>
          <w:cs/>
          <w:lang w:val="ar_AE" w:bidi="ar_AE"/>
        </w:rPr>
        <w:t xml:space="preserve">يتم التحدث عن موقف فرعون العنيد كما لو أن </w:t>
      </w:r>
      <w:r>
        <w:rPr>
          <w:b/>
          <w:rtl/>
          <w:cs/>
          <w:lang w:val="ar_AE" w:bidi="ar_AE"/>
        </w:rPr>
        <w:t>قلبه</w:t>
      </w:r>
      <w:r>
        <w:rPr>
          <w:rtl/>
          <w:cs/>
          <w:lang w:val="ar_AE" w:bidi="ar_AE"/>
        </w:rPr>
        <w:t xml:space="preserve"> كان </w:t>
      </w:r>
      <w:r>
        <w:rPr>
          <w:b/>
          <w:rtl/>
          <w:cs/>
          <w:lang w:val="ar_AE" w:bidi="ar_AE"/>
        </w:rPr>
        <w:t>قويًا</w:t>
      </w:r>
      <w:r>
        <w:rPr>
          <w:rtl/>
          <w:cs/>
          <w:lang w:val="ar_AE" w:bidi="ar_AE"/>
        </w:rPr>
        <w:t xml:space="preserve">.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أي عضو تستخدمه ثقافتك لهذه الصورة. انظر كيف ترجمت هذا في </w:t>
      </w:r>
      <w:r>
        <w:rPr>
          <w:rtl/>
          <w:cs/>
          <w:lang w:val="ar_AE" w:bidi="ar_AE"/>
        </w:rPr>
        <w:t>خروج 7:13</w:t>
      </w:r>
      <w:r>
        <w:rPr>
          <w:rtl/>
          <w:cs/>
          <w:lang w:val="ar_AE" w:bidi="ar_AE"/>
        </w:rPr>
        <w:t>. هذا بيان محايد (لا يقول إن أي شخص تسبب في عناده كما يفعل الكثيرون في هذا الجزء من السرد). ترجمة بديلة: "كان فرعون لا يزال متعنِّتًا"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35 (#2)</w:t>
      </w:r>
      <w:r>
        <w:rPr>
          <w:rtl/>
          <w:cs/>
          <w:lang w:val="ar_AE" w:bidi="ar_AE"/>
        </w:rPr>
      </w:r>
    </w:p>
    <w:p>
      <w:pPr>
        <w:bidi/>
      </w:pPr>
      <w:r>
        <w:rPr>
          <w:rtl/>
          <w:cs/>
          <w:lang w:val="ar_AE" w:bidi="ar_AE"/>
        </w:rPr>
      </w:r>
      <w:r>
        <w:rPr>
          <w:rtl/>
          <w:cs/>
          <w:lang w:val="ar_AE" w:bidi="ar_AE"/>
        </w:rPr>
        <w:t>כַּ⁠אֲשֶׁ֛ר דִּבֶּ֥ר יְהוָ֖ה בְּ⁠יַד־מֹשֶֽׁה</w:t>
      </w:r>
    </w:p>
    <w:p>
      <w:pPr>
        <w:bidi/>
      </w:pPr>
      <w:r>
        <w:rPr>
          <w:rtl/>
          <w:cs/>
          <w:lang w:val="ar_AE" w:bidi="ar_AE"/>
        </w:rPr>
      </w:r>
      <w:r>
        <w:rPr>
          <w:b/>
          <w:rtl/>
          <w:cs/>
          <w:lang w:val="ar_AE" w:bidi="ar_AE"/>
        </w:rPr>
        <w:t>"كَمَا تَكَلَّمَ الرَّبُّ عَنْ يَدِ مُوسَى"</w:t>
      </w:r>
    </w:p>
    <w:p>
      <w:pPr>
        <w:bidi/>
      </w:pPr>
      <w:r>
        <w:rPr>
          <w:rtl/>
          <w:cs/>
          <w:lang w:val="ar_AE" w:bidi="ar_AE"/>
        </w:rPr>
      </w:r>
      <w:r>
        <w:rPr>
          <w:rtl/>
          <w:cs/>
          <w:lang w:val="ar_AE" w:bidi="ar_AE"/>
        </w:rPr>
        <w:t xml:space="preserve">هذا مشابه للآية </w:t>
      </w:r>
      <w:r>
        <w:rPr>
          <w:rtl/>
          <w:cs/>
          <w:lang w:val="ar_AE" w:bidi="ar_AE"/>
        </w:rPr>
        <w:t>9:12</w:t>
      </w:r>
      <w:r>
        <w:rPr>
          <w:rtl/>
          <w:cs/>
          <w:lang w:val="ar_AE" w:bidi="ar_AE"/>
        </w:rPr>
        <w:t xml:space="preserve">. في هذه الحالة، يتم التحدث عمَّا قاله الرب كما لو كان شيئًا يمكن أن يُمسَك بيد شخص ما. هذا يعني أن موسى كان قد نقل رسالة من الرب بأن فرعون سيكون عنيدًا. ومن غير الواضح ما إذا كانت هذه الرسالة قد أُعطيت لبني إسرائيل أو إذا كانت تشير إلى تصريح موسى لفرعون في </w:t>
      </w:r>
      <w:r>
        <w:rPr>
          <w:rtl/>
          <w:cs/>
          <w:lang w:val="ar_AE" w:bidi="ar_AE"/>
        </w:rPr>
        <w:t>9:30</w:t>
      </w:r>
      <w:r>
        <w:rPr>
          <w:rtl/>
          <w:cs/>
          <w:lang w:val="ar_AE" w:bidi="ar_AE"/>
        </w:rPr>
        <w:t>. إذا لم يفهم قراؤك ما تعنيه هذه الصورة في هذا السياق، فيمكنك استخدام استعارة مشابهة من ثقافتك. أو بدلًا من ذلك، يمكنك التعبير عن المعنى بوضوح. ترجمة بديلة: "كما أمر الرب موسى أن يقول"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10</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لا يحدد النص ذلك، ولكن يبدو أن بعض الوقت قد مرَّ بين الأصحاحين التاسع والعاشر (انظر: 9:31–32 و10:5).</w:t>
      </w:r>
    </w:p>
    <w:p>
      <w:pPr>
        <w:pStyle w:val="ListBullet"/>
        <w:bidi/>
        <w:spacing w:line="240" w:lineRule="auto"/>
        <w:ind w:left="720"/>
      </w:pPr>
      <w:r>
        <w:rPr>
          <w:rtl/>
          <w:cs/>
          <w:lang w:val="ar_AE" w:bidi="ar_AE"/>
        </w:rPr>
      </w:r>
      <w:r>
        <w:rPr>
          <w:rtl/>
          <w:cs/>
          <w:lang w:val="ar_AE" w:bidi="ar_AE"/>
        </w:rPr>
        <w:t>الآيات 1–20: الضربة الثامنة: الجراد</w:t>
      </w:r>
    </w:p>
    <w:p>
      <w:pPr>
        <w:pStyle w:val="ListBullet"/>
        <w:bidi/>
        <w:spacing w:line="240" w:lineRule="auto"/>
        <w:ind w:left="720"/>
      </w:pPr>
      <w:r>
        <w:rPr>
          <w:rtl/>
          <w:cs/>
          <w:lang w:val="ar_AE" w:bidi="ar_AE"/>
        </w:rPr>
      </w:r>
      <w:r>
        <w:rPr>
          <w:rtl/>
          <w:cs/>
          <w:lang w:val="ar_AE" w:bidi="ar_AE"/>
        </w:rPr>
        <w:t>الآيات 16–20: يبدو أن فرعون يتوب، ولكن ذلك لا يستمر</w:t>
      </w:r>
    </w:p>
    <w:p>
      <w:pPr>
        <w:pStyle w:val="ListBullet"/>
        <w:bidi/>
        <w:spacing w:line="240" w:lineRule="auto"/>
        <w:ind w:left="720"/>
      </w:pPr>
      <w:r>
        <w:rPr>
          <w:rtl/>
          <w:cs/>
          <w:lang w:val="ar_AE" w:bidi="ar_AE"/>
        </w:rPr>
      </w:r>
      <w:r>
        <w:rPr>
          <w:rtl/>
          <w:cs/>
          <w:lang w:val="ar_AE" w:bidi="ar_AE"/>
        </w:rPr>
        <w:t>الآيات 21–29: الضربة التاسعة: الظلام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 (#1)</w:t>
      </w:r>
      <w:r>
        <w:rPr>
          <w:rtl/>
          <w:cs/>
          <w:lang w:val="ar_AE" w:bidi="ar_AE"/>
        </w:rPr>
      </w:r>
    </w:p>
    <w:p>
      <w:pPr>
        <w:bidi/>
      </w:pPr>
      <w:r>
        <w:rPr>
          <w:rtl/>
          <w:cs/>
          <w:lang w:val="ar_AE" w:bidi="ar_AE"/>
        </w:rPr>
      </w:r>
      <w:r>
        <w:rPr>
          <w:rtl/>
          <w:cs/>
          <w:lang w:val="ar_AE" w:bidi="ar_AE"/>
        </w:rPr>
        <w:t>כִּֽי־אֲנִ֞י הִכְבַּ֤דְתִּי אֶת־לִבּ⁠וֹ֙ וְ⁠אֶת־לֵ֣ב עֲבָדָ֔י⁠ו</w:t>
      </w:r>
    </w:p>
    <w:p>
      <w:pPr>
        <w:bidi/>
      </w:pPr>
      <w:r>
        <w:rPr>
          <w:rtl/>
          <w:cs/>
          <w:lang w:val="ar_AE" w:bidi="ar_AE"/>
        </w:rPr>
      </w:r>
      <w:r>
        <w:rPr>
          <w:b/>
          <w:rtl/>
          <w:cs/>
          <w:lang w:val="ar_AE" w:bidi="ar_AE"/>
        </w:rPr>
        <w:t>"فَإِنِّي أَغْلَظْتُ قَلْبَهُ وَقُلُوبَ عَبِيدِهِ"</w:t>
      </w:r>
    </w:p>
    <w:p>
      <w:pPr>
        <w:bidi/>
      </w:pPr>
      <w:r>
        <w:rPr>
          <w:rtl/>
          <w:cs/>
          <w:lang w:val="ar_AE" w:bidi="ar_AE"/>
        </w:rPr>
      </w:r>
      <w:r>
        <w:rPr>
          <w:rtl/>
          <w:cs/>
          <w:lang w:val="ar_AE" w:bidi="ar_AE"/>
        </w:rPr>
        <w:t xml:space="preserve">هذا يعني أن الله جعل فرعون وخدامه عنيدين. ويتم التحدث عن موقفهم العنيد كما لو أن </w:t>
      </w:r>
      <w:r>
        <w:rPr>
          <w:b/>
          <w:rtl/>
          <w:cs/>
          <w:lang w:val="ar_AE" w:bidi="ar_AE"/>
        </w:rPr>
        <w:t>قلوبهم</w:t>
      </w:r>
      <w:r>
        <w:rPr>
          <w:rtl/>
          <w:cs/>
          <w:lang w:val="ar_AE" w:bidi="ar_AE"/>
        </w:rPr>
        <w:t xml:space="preserve"> كانت </w:t>
      </w:r>
      <w:r>
        <w:rPr>
          <w:b/>
          <w:rtl/>
          <w:cs/>
          <w:lang w:val="ar_AE" w:bidi="ar_AE"/>
        </w:rPr>
        <w:t>ثقيلة.</w:t>
      </w:r>
      <w:r>
        <w:rPr>
          <w:rtl/>
          <w:cs/>
          <w:lang w:val="ar_AE" w:bidi="ar_AE"/>
        </w:rPr>
        <w:t xml:space="preserve">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العضو الذي تستخدمه ثقافتك لهذه الصورة. انظر كيف ترجمت هذا في </w:t>
      </w:r>
      <w:r>
        <w:rPr>
          <w:rtl/>
          <w:cs/>
          <w:lang w:val="ar_AE" w:bidi="ar_AE"/>
        </w:rPr>
        <w:t>4:21</w:t>
      </w:r>
      <w:r>
        <w:rPr>
          <w:rtl/>
          <w:cs/>
          <w:lang w:val="ar_AE" w:bidi="ar_AE"/>
        </w:rPr>
        <w:t>، ولكن لاحظ أن الاستعارة مختلفة قليلًا هنا. ترجمة بديلة: "لأنني جعلت فرعون وخدامه عنيدين"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 (#1)</w:t>
      </w:r>
      <w:r>
        <w:rPr>
          <w:rtl/>
          <w:cs/>
          <w:lang w:val="ar_AE" w:bidi="ar_AE"/>
        </w:rPr>
      </w:r>
    </w:p>
    <w:p>
      <w:pPr>
        <w:bidi/>
      </w:pPr>
      <w:r>
        <w:rPr>
          <w:rtl/>
          <w:cs/>
          <w:lang w:val="ar_AE" w:bidi="ar_AE"/>
        </w:rPr>
      </w:r>
      <w:r>
        <w:rPr>
          <w:rtl/>
          <w:cs/>
          <w:lang w:val="ar_AE" w:bidi="ar_AE"/>
        </w:rPr>
        <w:t>הִתְעַלַּ֨לְתִּי֙ בְּ⁠מִצְרַ֔יִם</w:t>
      </w:r>
    </w:p>
    <w:p>
      <w:pPr>
        <w:bidi/>
      </w:pPr>
      <w:r>
        <w:rPr>
          <w:rtl/>
          <w:cs/>
          <w:lang w:val="ar_AE" w:bidi="ar_AE"/>
        </w:rPr>
      </w:r>
      <w:r>
        <w:rPr>
          <w:b/>
          <w:rtl/>
          <w:cs/>
          <w:lang w:val="ar_AE" w:bidi="ar_AE"/>
        </w:rPr>
        <w:t>"بِمَا فَعَلْتُهُ فِي مِصْرَ"</w:t>
      </w:r>
    </w:p>
    <w:p>
      <w:pPr>
        <w:bidi/>
      </w:pPr>
      <w:r>
        <w:rPr>
          <w:rtl/>
          <w:cs/>
          <w:lang w:val="ar_AE" w:bidi="ar_AE"/>
        </w:rPr>
      </w:r>
      <w:r>
        <w:rPr>
          <w:rtl/>
          <w:cs/>
          <w:lang w:val="ar_AE" w:bidi="ar_AE"/>
        </w:rPr>
        <w:t>ترجمة بديلة: "قد سخرت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3 (#1)</w:t>
      </w:r>
      <w:r>
        <w:rPr>
          <w:rtl/>
          <w:cs/>
          <w:lang w:val="ar_AE" w:bidi="ar_AE"/>
        </w:rPr>
      </w:r>
    </w:p>
    <w:p>
      <w:pPr>
        <w:bidi/>
      </w:pPr>
      <w:r>
        <w:rPr>
          <w:rtl/>
          <w:cs/>
          <w:lang w:val="ar_AE" w:bidi="ar_AE"/>
        </w:rPr>
      </w:r>
      <w:r>
        <w:rPr>
          <w:rtl/>
          <w:cs/>
          <w:lang w:val="ar_AE" w:bidi="ar_AE"/>
        </w:rPr>
        <w:t>וַ⁠יֹּאמְר֣וּ אֵלָ֗י⁠ו</w:t>
      </w:r>
    </w:p>
    <w:p>
      <w:pPr>
        <w:bidi/>
      </w:pPr>
      <w:r>
        <w:rPr>
          <w:rtl/>
          <w:cs/>
          <w:lang w:val="ar_AE" w:bidi="ar_AE"/>
        </w:rPr>
      </w:r>
      <w:r>
        <w:rPr>
          <w:b/>
          <w:rtl/>
          <w:cs/>
          <w:lang w:val="ar_AE" w:bidi="ar_AE"/>
        </w:rPr>
        <w:t>"وَقَالاَ لَهُ"</w:t>
      </w:r>
    </w:p>
    <w:p>
      <w:pPr>
        <w:bidi/>
      </w:pPr>
      <w:r>
        <w:rPr>
          <w:rtl/>
          <w:cs/>
          <w:lang w:val="ar_AE" w:bidi="ar_AE"/>
        </w:rPr>
      </w:r>
      <w:r>
        <w:rPr>
          <w:rtl/>
          <w:cs/>
          <w:lang w:val="ar_AE" w:bidi="ar_AE"/>
        </w:rPr>
        <w:t xml:space="preserve">بعد هذه العبارة، يبدأ اقتباس مباشر يستمر حتى قرب نهاية </w:t>
      </w:r>
      <w:r>
        <w:rPr>
          <w:rtl/>
          <w:cs/>
          <w:lang w:val="ar_AE" w:bidi="ar_AE"/>
        </w:rPr>
        <w:t>10:6</w:t>
      </w:r>
      <w:r>
        <w:rPr>
          <w:rtl/>
          <w:cs/>
          <w:lang w:val="ar_AE" w:bidi="ar_AE"/>
        </w:rPr>
        <w:t>. قد يكون من المفيد لقرائك الإشارة إلى ذلك بعلامة اقتباس افتتاحية من المستوى الأول أو بأي علامات ترقيم أو شكل آخر تستخدمه لغتك للإشارة إلى بداية الاقتباس. وقد تكون هناك اقتباسات أخرى في هذا الإصحاح؛ سيتم تمييزها بنفس علامات الترقيم، لكنها لن تحتوي على ملاحظات خاصة بها إلا إذا كان هناك شيء فريد بشأنها.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3 (#2)</w:t>
      </w:r>
      <w:r>
        <w:rPr>
          <w:rtl/>
          <w:cs/>
          <w:lang w:val="ar_AE" w:bidi="ar_AE"/>
        </w:rPr>
      </w:r>
    </w:p>
    <w:p>
      <w:pPr>
        <w:bidi/>
      </w:pPr>
      <w:r>
        <w:rPr>
          <w:rtl/>
          <w:cs/>
          <w:lang w:val="ar_AE" w:bidi="ar_AE"/>
        </w:rPr>
      </w:r>
      <w:r>
        <w:rPr>
          <w:rtl/>
          <w:cs/>
          <w:lang w:val="ar_AE" w:bidi="ar_AE"/>
        </w:rPr>
        <w:t>וַ⁠יֹּאמְר֣וּ אֵלָ֗י⁠ו כֹּֽה־אָמַ֤ר יְהוָה֙ אֱלֹהֵ֣י הָֽ⁠עִבְרִ֔ים</w:t>
      </w:r>
    </w:p>
    <w:p>
      <w:pPr>
        <w:bidi/>
      </w:pPr>
      <w:r>
        <w:rPr>
          <w:rtl/>
          <w:cs/>
          <w:lang w:val="ar_AE" w:bidi="ar_AE"/>
        </w:rPr>
      </w:r>
      <w:r>
        <w:rPr>
          <w:b/>
          <w:rtl/>
          <w:cs/>
          <w:lang w:val="ar_AE" w:bidi="ar_AE"/>
        </w:rPr>
        <w:t>وَقَالاَ لَهُ: "هكَذَا يَقُولُ الرَّبُّ إِلهُ الْعِبْرَانِيِّينَ"</w:t>
      </w:r>
    </w:p>
    <w:p>
      <w:pPr>
        <w:bidi/>
      </w:pPr>
      <w:r>
        <w:rPr>
          <w:rtl/>
          <w:cs/>
          <w:lang w:val="ar_AE" w:bidi="ar_AE"/>
        </w:rPr>
      </w:r>
      <w:r>
        <w:rPr>
          <w:rtl/>
          <w:cs/>
          <w:lang w:val="ar_AE" w:bidi="ar_AE"/>
        </w:rPr>
        <w:t>قد يكون من المفيد تحويل الاقتباس التمهيدي إلى اقتباس غير مباشر حتى لا تضطر إلى استخدام الاقتباسات داخل الاقتباسات. ترجمة بديلة: "وأخبراه أن الرب، إله العبرانيين، قال ذلك"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3 (#3)</w:t>
      </w:r>
      <w:r>
        <w:rPr>
          <w:rtl/>
          <w:cs/>
          <w:lang w:val="ar_AE" w:bidi="ar_AE"/>
        </w:rPr>
      </w:r>
    </w:p>
    <w:p>
      <w:pPr>
        <w:bidi/>
      </w:pPr>
      <w:r>
        <w:rPr>
          <w:rtl/>
          <w:cs/>
          <w:lang w:val="ar_AE" w:bidi="ar_AE"/>
        </w:rPr>
      </w:r>
      <w:r>
        <w:rPr>
          <w:rtl/>
          <w:cs/>
          <w:lang w:val="ar_AE" w:bidi="ar_AE"/>
        </w:rPr>
        <w:t>כֹּֽה־אָמַ֤ר יְהוָה֙</w:t>
      </w:r>
    </w:p>
    <w:p>
      <w:pPr>
        <w:bidi/>
      </w:pPr>
      <w:r>
        <w:rPr>
          <w:rtl/>
          <w:cs/>
          <w:lang w:val="ar_AE" w:bidi="ar_AE"/>
        </w:rPr>
      </w:r>
      <w:r>
        <w:rPr>
          <w:b/>
          <w:rtl/>
          <w:cs/>
          <w:lang w:val="ar_AE" w:bidi="ar_AE"/>
        </w:rPr>
        <w:t>"هكَذَا يَقُولُ الرَّبُّ"</w:t>
      </w:r>
    </w:p>
    <w:p>
      <w:pPr>
        <w:bidi/>
      </w:pPr>
      <w:r>
        <w:rPr>
          <w:rtl/>
          <w:cs/>
          <w:lang w:val="ar_AE" w:bidi="ar_AE"/>
        </w:rPr>
      </w:r>
      <w:r>
        <w:rPr>
          <w:rtl/>
          <w:cs/>
          <w:lang w:val="ar_AE" w:bidi="ar_AE"/>
        </w:rPr>
        <w:t>تُستخدم صيغة الاقتباس هذه لتقديم الأوامر من الرب (يهوه). انظر مقدمة إصحاح 4 لمزيد من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3 (#4)</w:t>
      </w:r>
      <w:r>
        <w:rPr>
          <w:rtl/>
          <w:cs/>
          <w:lang w:val="ar_AE" w:bidi="ar_AE"/>
        </w:rPr>
      </w:r>
    </w:p>
    <w:p>
      <w:pPr>
        <w:bidi/>
      </w:pPr>
      <w:r>
        <w:rPr>
          <w:rtl/>
          <w:cs/>
          <w:lang w:val="ar_AE" w:bidi="ar_AE"/>
        </w:rPr>
      </w:r>
      <w:r>
        <w:rPr>
          <w:rtl/>
          <w:cs/>
          <w:lang w:val="ar_AE" w:bidi="ar_AE"/>
        </w:rPr>
        <w:t>עַד־מָתַ֣י מֵאַ֔נְתָּ לֵ⁠עָנֹ֖ת מִ⁠פָּנָ֑⁠י</w:t>
      </w:r>
    </w:p>
    <w:p>
      <w:pPr>
        <w:bidi/>
      </w:pPr>
      <w:r>
        <w:rPr>
          <w:rtl/>
          <w:cs/>
          <w:lang w:val="ar_AE" w:bidi="ar_AE"/>
        </w:rPr>
      </w:r>
      <w:r>
        <w:rPr>
          <w:b/>
          <w:rtl/>
          <w:cs/>
          <w:lang w:val="ar_AE" w:bidi="ar_AE"/>
        </w:rPr>
        <w:t>"إِلَى مَتَى تَأْبَى أَنْ تَخْضَعَ لِي (أمام وجهي)؟"</w:t>
      </w:r>
    </w:p>
    <w:p>
      <w:pPr>
        <w:bidi/>
      </w:pPr>
      <w:r>
        <w:rPr>
          <w:rtl/>
          <w:cs/>
          <w:lang w:val="ar_AE" w:bidi="ar_AE"/>
        </w:rPr>
      </w:r>
      <w:r>
        <w:rPr>
          <w:rtl/>
          <w:cs/>
          <w:lang w:val="ar_AE" w:bidi="ar_AE"/>
        </w:rPr>
        <w:t xml:space="preserve">هنا، كلمة </w:t>
      </w:r>
      <w:r>
        <w:rPr>
          <w:b/>
          <w:rtl/>
          <w:cs/>
          <w:lang w:val="ar_AE" w:bidi="ar_AE"/>
        </w:rPr>
        <w:t>الوجه</w:t>
      </w:r>
      <w:r>
        <w:rPr>
          <w:rtl/>
          <w:cs/>
          <w:lang w:val="ar_AE" w:bidi="ar_AE"/>
        </w:rPr>
        <w:t xml:space="preserve"> (كما في بعض الترجمات الإنجليزية) تمثل حضور الرب. وبشكل خاص، تشير إلى حضوره القضائي (الضربات). ترجمة بديلة: "إلى متى ترفض أن تكون متواضعًا عندما أحكم عليك" أو "إلى متى ترفض أن تكون متواضعًا أمامي"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4 (#1)</w:t>
      </w:r>
      <w:r>
        <w:rPr>
          <w:rtl/>
          <w:cs/>
          <w:lang w:val="ar_AE" w:bidi="ar_AE"/>
        </w:rPr>
      </w:r>
    </w:p>
    <w:p>
      <w:pPr>
        <w:bidi/>
      </w:pPr>
      <w:r>
        <w:rPr>
          <w:rtl/>
          <w:cs/>
          <w:lang w:val="ar_AE" w:bidi="ar_AE"/>
        </w:rPr>
      </w:r>
      <w:r>
        <w:rPr>
          <w:rtl/>
          <w:cs/>
          <w:lang w:val="ar_AE" w:bidi="ar_AE"/>
        </w:rPr>
        <w:t>הִנְ⁠נִ֨י</w:t>
      </w:r>
    </w:p>
    <w:p>
      <w:pPr>
        <w:bidi/>
      </w:pPr>
      <w:r>
        <w:rPr>
          <w:rtl/>
          <w:cs/>
          <w:lang w:val="ar_AE" w:bidi="ar_AE"/>
        </w:rPr>
      </w:r>
      <w:r>
        <w:rPr>
          <w:b/>
          <w:rtl/>
          <w:cs/>
          <w:lang w:val="ar_AE" w:bidi="ar_AE"/>
        </w:rPr>
        <w:t>"هَا أَنَا"</w:t>
      </w:r>
    </w:p>
    <w:p>
      <w:pPr>
        <w:bidi/>
      </w:pPr>
      <w:r>
        <w:rPr>
          <w:rtl/>
          <w:cs/>
          <w:lang w:val="ar_AE" w:bidi="ar_AE"/>
        </w:rPr>
      </w:r>
      <w:r>
        <w:rPr>
          <w:rtl/>
          <w:cs/>
          <w:lang w:val="ar_AE" w:bidi="ar_AE"/>
        </w:rPr>
        <w:t xml:space="preserve">هنا، يضيف التعبير </w:t>
      </w:r>
      <w:r>
        <w:rPr>
          <w:b/>
          <w:rtl/>
          <w:cs/>
          <w:lang w:val="ar_AE" w:bidi="ar_AE"/>
        </w:rPr>
        <w:t>هَا أَنَا</w:t>
      </w:r>
      <w:r>
        <w:rPr>
          <w:rtl/>
          <w:cs/>
          <w:lang w:val="ar_AE" w:bidi="ar_AE"/>
        </w:rPr>
        <w:t xml:space="preserve"> تأكيدًا لما يُقال بعد ذلك. ترجمة بديلة: "احذر"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4 (#2)</w:t>
      </w:r>
      <w:r>
        <w:rPr>
          <w:rtl/>
          <w:cs/>
          <w:lang w:val="ar_AE" w:bidi="ar_AE"/>
        </w:rPr>
      </w:r>
    </w:p>
    <w:p>
      <w:pPr>
        <w:bidi/>
      </w:pPr>
      <w:r>
        <w:rPr>
          <w:rtl/>
          <w:cs/>
          <w:lang w:val="ar_AE" w:bidi="ar_AE"/>
        </w:rPr>
      </w:r>
      <w:r>
        <w:rPr>
          <w:rtl/>
          <w:cs/>
          <w:lang w:val="ar_AE" w:bidi="ar_AE"/>
        </w:rPr>
        <w:t>אַרְבֶּ֖ה</w:t>
      </w:r>
    </w:p>
    <w:p>
      <w:pPr>
        <w:bidi/>
      </w:pPr>
      <w:r>
        <w:rPr>
          <w:rtl/>
          <w:cs/>
          <w:lang w:val="ar_AE" w:bidi="ar_AE"/>
        </w:rPr>
      </w:r>
      <w:r>
        <w:rPr>
          <w:b/>
          <w:rtl/>
          <w:cs/>
          <w:lang w:val="ar_AE" w:bidi="ar_AE"/>
        </w:rPr>
        <w:t>"جراد"</w:t>
      </w:r>
    </w:p>
    <w:p>
      <w:pPr>
        <w:bidi/>
      </w:pPr>
      <w:r>
        <w:rPr>
          <w:rtl/>
          <w:cs/>
          <w:lang w:val="ar_AE" w:bidi="ar_AE"/>
        </w:rPr>
      </w:r>
      <w:r>
        <w:rPr>
          <w:rtl/>
          <w:cs/>
          <w:lang w:val="ar_AE" w:bidi="ar_AE"/>
        </w:rPr>
        <w:t xml:space="preserve">هنا، كلمة </w:t>
      </w:r>
      <w:r>
        <w:rPr>
          <w:b/>
          <w:rtl/>
          <w:cs/>
          <w:lang w:val="ar_AE" w:bidi="ar_AE"/>
        </w:rPr>
        <w:t>الجراد</w:t>
      </w:r>
      <w:r>
        <w:rPr>
          <w:rtl/>
          <w:cs/>
          <w:lang w:val="ar_AE" w:bidi="ar_AE"/>
        </w:rPr>
        <w:t xml:space="preserve"> هي اسم مفرد يشير إلى المجموعة ككل. إذا كانت لغتك لا تستخدم الأسماء المفردة بهذه الطريقة، فيمكنك استخدام تعبير مختلف. ترجمة بديلة: "أسراب من الجراد"</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5 (#1)</w:t>
      </w:r>
      <w:r>
        <w:rPr>
          <w:rtl/>
          <w:cs/>
          <w:lang w:val="ar_AE" w:bidi="ar_AE"/>
        </w:rPr>
      </w:r>
    </w:p>
    <w:p>
      <w:pPr>
        <w:bidi/>
      </w:pPr>
      <w:r>
        <w:rPr>
          <w:rtl/>
          <w:cs/>
          <w:lang w:val="ar_AE" w:bidi="ar_AE"/>
        </w:rPr>
      </w:r>
      <w:r>
        <w:rPr>
          <w:rtl/>
          <w:cs/>
          <w:lang w:val="ar_AE" w:bidi="ar_AE"/>
        </w:rPr>
        <w:t>וְ⁠כִסָּה֙ אֶת־עֵ֣ין הָ⁠אָ֔רֶץ וְ⁠לֹ֥א יוּכַ֖ל לִ⁠רְאֹ֣ת אֶת־הָ⁠אָ֑רֶץ</w:t>
      </w:r>
    </w:p>
    <w:p>
      <w:pPr>
        <w:bidi/>
      </w:pPr>
      <w:r>
        <w:rPr>
          <w:rtl/>
          <w:cs/>
          <w:lang w:val="ar_AE" w:bidi="ar_AE"/>
        </w:rPr>
      </w:r>
      <w:r>
        <w:rPr>
          <w:b/>
          <w:rtl/>
          <w:cs/>
          <w:lang w:val="ar_AE" w:bidi="ar_AE"/>
        </w:rPr>
        <w:t>"فَيُغَطِّي وَجْهَ الأَرْضِ حَتَّى لاَ يُسْتَطَاعَ نَظَرُ الأَرْضِ."</w:t>
      </w:r>
    </w:p>
    <w:p>
      <w:pPr>
        <w:bidi/>
      </w:pPr>
      <w:r>
        <w:rPr>
          <w:rtl/>
          <w:cs/>
          <w:lang w:val="ar_AE" w:bidi="ar_AE"/>
        </w:rPr>
      </w:r>
      <w:r>
        <w:rPr>
          <w:rtl/>
          <w:cs/>
          <w:lang w:val="ar_AE" w:bidi="ar_AE"/>
        </w:rPr>
        <w:t>هذه العبارات المتوازية لها معنى مشابه. وتُستخدم لتأكيد العدد الكبير من الجراد القادم. إذا كان تكرار الشيء نفسه مرتين قد يربك قراءك، فيمكنك دمج العبارات في واحدة.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5 (#2)</w:t>
      </w:r>
      <w:r>
        <w:rPr>
          <w:rtl/>
          <w:cs/>
          <w:lang w:val="ar_AE" w:bidi="ar_AE"/>
        </w:rPr>
      </w:r>
    </w:p>
    <w:p>
      <w:pPr>
        <w:bidi/>
      </w:pPr>
      <w:r>
        <w:rPr>
          <w:rtl/>
          <w:cs/>
          <w:lang w:val="ar_AE" w:bidi="ar_AE"/>
        </w:rPr>
      </w:r>
      <w:r>
        <w:rPr>
          <w:rtl/>
          <w:cs/>
          <w:lang w:val="ar_AE" w:bidi="ar_AE"/>
        </w:rPr>
        <w:t>וְ⁠כִסָּה֙ אֶת־עֵ֣ין הָ⁠אָ֔רֶץ</w:t>
      </w:r>
    </w:p>
    <w:p>
      <w:pPr>
        <w:bidi/>
      </w:pPr>
      <w:r>
        <w:rPr>
          <w:rtl/>
          <w:cs/>
          <w:lang w:val="ar_AE" w:bidi="ar_AE"/>
        </w:rPr>
      </w:r>
      <w:r>
        <w:rPr>
          <w:b/>
          <w:rtl/>
          <w:cs/>
          <w:lang w:val="ar_AE" w:bidi="ar_AE"/>
        </w:rPr>
        <w:t>"فَيُغَطِّي وَجْهَ الأَرْضِ حَتَّى لاَ يُسْتَطَاعَ نَظَرُ الأَرْضِ"</w:t>
      </w:r>
    </w:p>
    <w:p>
      <w:pPr>
        <w:bidi/>
      </w:pPr>
      <w:r>
        <w:rPr>
          <w:rtl/>
          <w:cs/>
          <w:lang w:val="ar_AE" w:bidi="ar_AE"/>
        </w:rPr>
      </w:r>
      <w:r>
        <w:rPr>
          <w:rtl/>
          <w:cs/>
          <w:lang w:val="ar_AE" w:bidi="ar_AE"/>
        </w:rPr>
        <w:t>ترجمة بديلة: "وسوف يغطي الأرض عن الأنظار"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5 (#3)</w:t>
      </w:r>
      <w:r>
        <w:rPr>
          <w:rtl/>
          <w:cs/>
          <w:lang w:val="ar_AE" w:bidi="ar_AE"/>
        </w:rPr>
      </w:r>
    </w:p>
    <w:p>
      <w:pPr>
        <w:bidi/>
      </w:pPr>
      <w:r>
        <w:rPr>
          <w:rtl/>
          <w:cs/>
          <w:lang w:val="ar_AE" w:bidi="ar_AE"/>
        </w:rPr>
      </w:r>
      <w:r>
        <w:rPr>
          <w:rtl/>
          <w:cs/>
          <w:lang w:val="ar_AE" w:bidi="ar_AE"/>
        </w:rPr>
        <w:t>וְ⁠כִסָּה֙ &amp; וְ⁠אָכַ֣ל &amp; וְ⁠אָכַל֙</w:t>
      </w:r>
    </w:p>
    <w:p>
      <w:pPr>
        <w:bidi/>
      </w:pPr>
      <w:r>
        <w:rPr>
          <w:rtl/>
          <w:cs/>
          <w:lang w:val="ar_AE" w:bidi="ar_AE"/>
        </w:rPr>
      </w:r>
      <w:r>
        <w:rPr>
          <w:b/>
          <w:rtl/>
          <w:cs/>
          <w:lang w:val="ar_AE" w:bidi="ar_AE"/>
        </w:rPr>
        <w:t>"فَيُغَطِّي"</w:t>
      </w:r>
      <w:r>
        <w:rPr>
          <w:rtl/>
          <w:cs/>
          <w:lang w:val="ar_AE" w:bidi="ar_AE"/>
        </w:rPr>
        <w:t xml:space="preserve"> - </w:t>
      </w:r>
      <w:r>
        <w:rPr>
          <w:b/>
          <w:rtl/>
          <w:cs/>
          <w:lang w:val="ar_AE" w:bidi="ar_AE"/>
        </w:rPr>
        <w:t>"وَيَأْكُلُ"</w:t>
      </w:r>
      <w:r>
        <w:rPr>
          <w:rtl/>
          <w:cs/>
          <w:lang w:val="ar_AE" w:bidi="ar_AE"/>
        </w:rPr>
        <w:t xml:space="preserve"> - </w:t>
      </w:r>
      <w:r>
        <w:rPr>
          <w:b/>
          <w:rtl/>
          <w:cs/>
          <w:lang w:val="ar_AE" w:bidi="ar_AE"/>
        </w:rPr>
        <w:t>"وَيَأْكُلُ"</w:t>
      </w:r>
    </w:p>
    <w:p>
      <w:pPr>
        <w:bidi/>
      </w:pPr>
      <w:r>
        <w:rPr>
          <w:rtl/>
          <w:cs/>
          <w:lang w:val="ar_AE" w:bidi="ar_AE"/>
        </w:rPr>
      </w:r>
      <w:r>
        <w:rPr>
          <w:rtl/>
          <w:cs/>
          <w:lang w:val="ar_AE" w:bidi="ar_AE"/>
        </w:rPr>
        <w:t xml:space="preserve">هنا يتفق الضمير </w:t>
      </w:r>
      <w:r>
        <w:rPr>
          <w:b/>
          <w:rtl/>
          <w:cs/>
          <w:lang w:val="ar_AE" w:bidi="ar_AE"/>
        </w:rPr>
        <w:t>هو</w:t>
      </w:r>
      <w:r>
        <w:rPr>
          <w:rtl/>
          <w:cs/>
          <w:lang w:val="ar_AE" w:bidi="ar_AE"/>
        </w:rPr>
        <w:t xml:space="preserve"> في العدد مع المفرد الذي يشير إلى جمع "الجراد" في الآية السابقة. وغالبًا ما يُشار إلى الحشرات دون جنس في اللغة الإنجليزية، ولكن ستحتاج إلى استخدام العدد أو الجنس أو فئة الاسم المطلوبة في لغتك لتتفق مع الكلمة المستخدمة لكلمة "الجراد" التي استخدمتها في </w:t>
      </w:r>
      <w:r>
        <w:rPr>
          <w:rtl/>
          <w:cs/>
          <w:lang w:val="ar_AE" w:bidi="ar_AE"/>
        </w:rPr>
        <w:t>10:4</w:t>
      </w:r>
      <w:r>
        <w:rPr>
          <w:rtl/>
          <w:cs/>
          <w:lang w:val="ar_AE" w:bidi="ar_AE"/>
        </w:rPr>
        <w:t>. انظر إلى الترجمة الإنجليزية UST.</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6 (#1)</w:t>
      </w:r>
      <w:r>
        <w:rPr>
          <w:rtl/>
          <w:cs/>
          <w:lang w:val="ar_AE" w:bidi="ar_AE"/>
        </w:rPr>
      </w:r>
    </w:p>
    <w:p>
      <w:pPr>
        <w:bidi/>
      </w:pPr>
      <w:r>
        <w:rPr>
          <w:rtl/>
          <w:cs/>
          <w:lang w:val="ar_AE" w:bidi="ar_AE"/>
        </w:rPr>
      </w:r>
      <w:r>
        <w:rPr>
          <w:rtl/>
          <w:cs/>
          <w:lang w:val="ar_AE" w:bidi="ar_AE"/>
        </w:rPr>
        <w:t>מִ⁠יּ֗וֹם הֱיוֹתָ⁠ם֙ עַל־הָ֣⁠אֲדָמָ֔ה עַ֖ד הַ⁠יּ֣וֹם הַ⁠זֶּ֑ה</w:t>
      </w:r>
    </w:p>
    <w:p>
      <w:pPr>
        <w:bidi/>
      </w:pPr>
      <w:r>
        <w:rPr>
          <w:rtl/>
          <w:cs/>
          <w:lang w:val="ar_AE" w:bidi="ar_AE"/>
        </w:rPr>
      </w:r>
      <w:r>
        <w:rPr>
          <w:b/>
          <w:rtl/>
          <w:cs/>
          <w:lang w:val="ar_AE" w:bidi="ar_AE"/>
        </w:rPr>
        <w:t>"مُنْذُ يَوْمَ وُجِدُوا عَلَى الأَرْضِ إِلَى هذَا الْيَوْمِ"</w:t>
      </w:r>
    </w:p>
    <w:p>
      <w:pPr>
        <w:bidi/>
      </w:pPr>
      <w:r>
        <w:rPr>
          <w:rtl/>
          <w:cs/>
          <w:lang w:val="ar_AE" w:bidi="ar_AE"/>
        </w:rPr>
      </w:r>
      <w:r>
        <w:rPr>
          <w:rtl/>
          <w:cs/>
          <w:lang w:val="ar_AE" w:bidi="ar_AE"/>
        </w:rPr>
        <w:t xml:space="preserve">هنا، التعبير </w:t>
      </w:r>
      <w:r>
        <w:rPr>
          <w:b/>
          <w:rtl/>
          <w:cs/>
          <w:lang w:val="ar_AE" w:bidi="ar_AE"/>
        </w:rPr>
        <w:t>على الأرض</w:t>
      </w:r>
      <w:r>
        <w:rPr>
          <w:rtl/>
          <w:cs/>
          <w:lang w:val="ar_AE" w:bidi="ar_AE"/>
        </w:rPr>
        <w:t xml:space="preserve"> يمكن أن يعني إما "على الكوكب" أو "على الأرض" (مصر). في كِلتا الحالتين، العبارة كُلََّها تهدف إلى التأكيد على مُدَّة زمنية طويلة جدًا، والمعنى المقصود هو "أبدًا".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6 (#2)</w:t>
      </w:r>
      <w:r>
        <w:rPr>
          <w:rtl/>
          <w:cs/>
          <w:lang w:val="ar_AE" w:bidi="ar_AE"/>
        </w:rPr>
      </w:r>
    </w:p>
    <w:p>
      <w:pPr>
        <w:bidi/>
      </w:pPr>
      <w:r>
        <w:rPr>
          <w:rtl/>
          <w:cs/>
          <w:lang w:val="ar_AE" w:bidi="ar_AE"/>
        </w:rPr>
      </w:r>
      <w:r>
        <w:rPr>
          <w:rtl/>
          <w:cs/>
          <w:lang w:val="ar_AE" w:bidi="ar_AE"/>
        </w:rPr>
        <w:t>וַ⁠יִּ֥פֶן</w:t>
      </w:r>
    </w:p>
    <w:p>
      <w:pPr>
        <w:bidi/>
      </w:pPr>
      <w:r>
        <w:rPr>
          <w:rtl/>
          <w:cs/>
          <w:lang w:val="ar_AE" w:bidi="ar_AE"/>
        </w:rPr>
      </w:r>
      <w:r>
        <w:rPr>
          <w:b/>
          <w:rtl/>
          <w:cs/>
          <w:lang w:val="ar_AE" w:bidi="ar_AE"/>
        </w:rPr>
        <w:t>"ثُمَّ تَحَوَّلَ"</w:t>
      </w:r>
    </w:p>
    <w:p>
      <w:pPr>
        <w:bidi/>
      </w:pPr>
      <w:r>
        <w:rPr>
          <w:rtl/>
          <w:cs/>
          <w:lang w:val="ar_AE" w:bidi="ar_AE"/>
        </w:rPr>
      </w:r>
      <w:r>
        <w:rPr>
          <w:rtl/>
          <w:cs/>
          <w:lang w:val="ar_AE" w:bidi="ar_AE"/>
        </w:rPr>
        <w:t>10:3</w:t>
      </w:r>
      <w:r>
        <w:rPr>
          <w:rtl/>
          <w:cs/>
          <w:lang w:val="ar_AE" w:bidi="ar_AE"/>
        </w:rPr>
        <w:t xml:space="preserve"> يقول إن هارون جاء لرؤية الملك مع موسى. وهنا يُفهم أنه غادر معه أيضًا. يمكنك توضيح ذلك إذا كان سيساعد قُراءك.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7 (#1)</w:t>
      </w:r>
      <w:r>
        <w:rPr>
          <w:rtl/>
          <w:cs/>
          <w:lang w:val="ar_AE" w:bidi="ar_AE"/>
        </w:rPr>
      </w:r>
    </w:p>
    <w:p>
      <w:pPr>
        <w:bidi/>
      </w:pPr>
      <w:r>
        <w:rPr>
          <w:rtl/>
          <w:cs/>
          <w:lang w:val="ar_AE" w:bidi="ar_AE"/>
        </w:rPr>
      </w:r>
      <w:r>
        <w:rPr>
          <w:rtl/>
          <w:cs/>
          <w:lang w:val="ar_AE" w:bidi="ar_AE"/>
        </w:rPr>
        <w:t>עַד־מָתַי֙ יִהְיֶ֨ה זֶ֥ה לָ֨⁠נוּ֙ לְ⁠מוֹקֵ֔שׁ</w:t>
      </w:r>
    </w:p>
    <w:p>
      <w:pPr>
        <w:bidi/>
      </w:pPr>
      <w:r>
        <w:rPr>
          <w:rtl/>
          <w:cs/>
          <w:lang w:val="ar_AE" w:bidi="ar_AE"/>
        </w:rPr>
      </w:r>
      <w:r>
        <w:rPr>
          <w:b/>
          <w:rtl/>
          <w:cs/>
          <w:lang w:val="ar_AE" w:bidi="ar_AE"/>
        </w:rPr>
        <w:t>"إِلَى مَتَى يَكُونُ هذَا لَنَا فَخًّا؟"</w:t>
      </w:r>
    </w:p>
    <w:p>
      <w:pPr>
        <w:bidi/>
      </w:pPr>
      <w:r>
        <w:rPr>
          <w:rtl/>
          <w:cs/>
          <w:lang w:val="ar_AE" w:bidi="ar_AE"/>
        </w:rPr>
      </w:r>
      <w:r>
        <w:rPr>
          <w:rtl/>
          <w:cs/>
          <w:lang w:val="ar_AE" w:bidi="ar_AE"/>
        </w:rPr>
        <w:t xml:space="preserve">يسأل عبيد فرعون هذا السؤال ليُظهروا لفرعون أنه يتسبب بعناده في تدمير مصر.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"يجب ألا نسمح لهذا الرجل بمواصلة التسبب في المشاكل لنا!"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7 (#2)</w:t>
      </w:r>
      <w:r>
        <w:rPr>
          <w:rtl/>
          <w:cs/>
          <w:lang w:val="ar_AE" w:bidi="ar_AE"/>
        </w:rPr>
      </w:r>
    </w:p>
    <w:p>
      <w:pPr>
        <w:bidi/>
      </w:pPr>
      <w:r>
        <w:rPr>
          <w:rtl/>
          <w:cs/>
          <w:lang w:val="ar_AE" w:bidi="ar_AE"/>
        </w:rPr>
      </w:r>
      <w:r>
        <w:rPr>
          <w:rtl/>
          <w:cs/>
          <w:lang w:val="ar_AE" w:bidi="ar_AE"/>
        </w:rPr>
        <w:t>אֶת־הָ֣⁠אֲנָשִׁ֔ים</w:t>
      </w:r>
    </w:p>
    <w:p>
      <w:pPr>
        <w:bidi/>
      </w:pPr>
      <w:r>
        <w:rPr>
          <w:rtl/>
          <w:cs/>
          <w:lang w:val="ar_AE" w:bidi="ar_AE"/>
        </w:rPr>
      </w:r>
      <w:r>
        <w:rPr>
          <w:b/>
          <w:rtl/>
          <w:cs/>
          <w:lang w:val="ar_AE" w:bidi="ar_AE"/>
        </w:rPr>
        <w:t>"الرجال"</w:t>
      </w:r>
    </w:p>
    <w:p>
      <w:pPr>
        <w:bidi/>
      </w:pPr>
      <w:r>
        <w:rPr>
          <w:rtl/>
          <w:cs/>
          <w:lang w:val="ar_AE" w:bidi="ar_AE"/>
        </w:rPr>
      </w:r>
      <w:r>
        <w:rPr>
          <w:rtl/>
          <w:cs/>
          <w:lang w:val="ar_AE" w:bidi="ar_AE"/>
        </w:rPr>
        <w:t xml:space="preserve">هنا، كلمة </w:t>
      </w:r>
      <w:r>
        <w:rPr>
          <w:b/>
          <w:rtl/>
          <w:cs/>
          <w:lang w:val="ar_AE" w:bidi="ar_AE"/>
        </w:rPr>
        <w:t>الرجال</w:t>
      </w:r>
      <w:r>
        <w:rPr>
          <w:rtl/>
          <w:cs/>
          <w:lang w:val="ar_AE" w:bidi="ar_AE"/>
        </w:rPr>
        <w:t xml:space="preserve"> قد تكون بمعني حرفي أو قد تشير إلى بني إسرائيل، بما في ذلك النساء والأطفال. في </w:t>
      </w:r>
      <w:r>
        <w:rPr>
          <w:rtl/>
          <w:cs/>
          <w:lang w:val="ar_AE" w:bidi="ar_AE"/>
        </w:rPr>
        <w:t>10:10</w:t>
      </w:r>
      <w:r>
        <w:rPr>
          <w:rtl/>
          <w:cs/>
          <w:lang w:val="ar_AE" w:bidi="ar_AE"/>
        </w:rPr>
        <w:t xml:space="preserve"> يرفض الملك فكرة السماح للنساء والأطفال بالذهاب، وفي </w:t>
      </w:r>
      <w:r>
        <w:rPr>
          <w:rtl/>
          <w:cs/>
          <w:lang w:val="ar_AE" w:bidi="ar_AE"/>
        </w:rPr>
        <w:t>10:11</w:t>
      </w:r>
      <w:r>
        <w:rPr>
          <w:rtl/>
          <w:cs/>
          <w:lang w:val="ar_AE" w:bidi="ar_AE"/>
        </w:rPr>
        <w:t xml:space="preserve"> يقول تحديدًا أن الرجال يمكنهم الذهاب.</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7 (#3)</w:t>
      </w:r>
      <w:r>
        <w:rPr>
          <w:rtl/>
          <w:cs/>
          <w:lang w:val="ar_AE" w:bidi="ar_AE"/>
        </w:rPr>
      </w:r>
    </w:p>
    <w:p>
      <w:pPr>
        <w:bidi/>
      </w:pPr>
      <w:r>
        <w:rPr>
          <w:rtl/>
          <w:cs/>
          <w:lang w:val="ar_AE" w:bidi="ar_AE"/>
        </w:rPr>
      </w:r>
      <w:r>
        <w:rPr>
          <w:rtl/>
          <w:cs/>
          <w:lang w:val="ar_AE" w:bidi="ar_AE"/>
        </w:rPr>
        <w:t>הֲ⁠טֶ֣רֶם תֵּדַ֔ע כִּ֥י אָבְדָ֖ה מִצְרָֽיִם</w:t>
      </w:r>
    </w:p>
    <w:p>
      <w:pPr>
        <w:bidi/>
      </w:pPr>
      <w:r>
        <w:rPr>
          <w:rtl/>
          <w:cs/>
          <w:lang w:val="ar_AE" w:bidi="ar_AE"/>
        </w:rPr>
      </w:r>
      <w:r>
        <w:rPr>
          <w:b/>
          <w:rtl/>
          <w:cs/>
          <w:lang w:val="ar_AE" w:bidi="ar_AE"/>
        </w:rPr>
        <w:t>"أَلَمْ تَعْلَمْ بَعْدُ أَنَّ مِصْرَ قَدْ خَرِبَتْ؟"</w:t>
      </w:r>
    </w:p>
    <w:p>
      <w:pPr>
        <w:bidi/>
      </w:pPr>
      <w:r>
        <w:rPr>
          <w:rtl/>
          <w:cs/>
          <w:lang w:val="ar_AE" w:bidi="ar_AE"/>
        </w:rPr>
      </w:r>
      <w:r>
        <w:rPr>
          <w:rtl/>
          <w:cs/>
          <w:lang w:val="ar_AE" w:bidi="ar_AE"/>
        </w:rPr>
        <w:t xml:space="preserve">يسأل عبيد الفرعون هذا السؤال لجعل الفرعون يعترف بما يرفض رؤيته.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"يجب أن تدرك أن مصر قد دُمرت!"</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7 (#4)</w:t>
      </w:r>
      <w:r>
        <w:rPr>
          <w:rtl/>
          <w:cs/>
          <w:lang w:val="ar_AE" w:bidi="ar_AE"/>
        </w:rPr>
      </w:r>
    </w:p>
    <w:p>
      <w:pPr>
        <w:bidi/>
      </w:pPr>
      <w:r>
        <w:rPr>
          <w:rtl/>
          <w:cs/>
          <w:lang w:val="ar_AE" w:bidi="ar_AE"/>
        </w:rPr>
      </w:r>
      <w:r>
        <w:rPr>
          <w:rtl/>
          <w:cs/>
          <w:lang w:val="ar_AE" w:bidi="ar_AE"/>
        </w:rPr>
        <w:t>כִּ֥י אָבְדָ֖ה מִצְרָֽיִם</w:t>
      </w:r>
    </w:p>
    <w:p>
      <w:pPr>
        <w:bidi/>
      </w:pPr>
      <w:r>
        <w:rPr>
          <w:rtl/>
          <w:cs/>
          <w:lang w:val="ar_AE" w:bidi="ar_AE"/>
        </w:rPr>
      </w:r>
      <w:r>
        <w:rPr>
          <w:b/>
          <w:rtl/>
          <w:cs/>
          <w:lang w:val="ar_AE" w:bidi="ar_AE"/>
        </w:rPr>
        <w:t>"أَنَّ مِصْرَ قَدْ خَرِبَتْ"</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مناسبة في لغتك. ترجمة بديلة: "أن هذه الضربات قد دمرت مصر" أو "أن إلههم قد دمر مصر"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8 (#1)</w:t>
      </w:r>
      <w:r>
        <w:rPr>
          <w:rtl/>
          <w:cs/>
          <w:lang w:val="ar_AE" w:bidi="ar_AE"/>
        </w:rPr>
      </w:r>
    </w:p>
    <w:p>
      <w:pPr>
        <w:bidi/>
      </w:pPr>
      <w:r>
        <w:rPr>
          <w:rtl/>
          <w:cs/>
          <w:lang w:val="ar_AE" w:bidi="ar_AE"/>
        </w:rPr>
      </w:r>
      <w:r>
        <w:rPr>
          <w:rtl/>
          <w:cs/>
          <w:lang w:val="ar_AE" w:bidi="ar_AE"/>
        </w:rPr>
        <w:t>וַ⁠יּוּשַׁ֞ב אֶת־מֹשֶׁ֤ה וְ⁠אֶֽת־אַהֲרֹן֙ אֶל־פַּרְעֹ֔ה</w:t>
      </w:r>
    </w:p>
    <w:p>
      <w:pPr>
        <w:bidi/>
      </w:pPr>
      <w:r>
        <w:rPr>
          <w:rtl/>
          <w:cs/>
          <w:lang w:val="ar_AE" w:bidi="ar_AE"/>
        </w:rPr>
      </w:r>
      <w:r>
        <w:rPr>
          <w:b/>
          <w:rtl/>
          <w:cs/>
          <w:lang w:val="ar_AE" w:bidi="ar_AE"/>
        </w:rPr>
        <w:t>"فَرُدَّ مُوسَى وَهَارُونُ إِلَى فِرْعَوْنَ"</w:t>
      </w:r>
    </w:p>
    <w:p>
      <w:pPr>
        <w:bidi/>
      </w:pPr>
      <w:r>
        <w:rPr>
          <w:rtl/>
          <w:cs/>
          <w:lang w:val="ar_AE" w:bidi="ar_AE"/>
        </w:rPr>
      </w:r>
      <w:r>
        <w:rPr>
          <w:rtl/>
          <w:cs/>
          <w:lang w:val="ar_AE" w:bidi="ar_AE"/>
        </w:rPr>
        <w:t>إذا لم تكن لغتك تستخدم صيغة المبني للمجهول بهذه الطريقة، فيمكنك التعبير عن الفكرة بصيغة المبني للمعلوم أو بطريقة أخرى تكون مناسبة في لغتك. ترجمة بديلة: "وأعاد إحدى العبيد موسى وهارون إلى فرعون"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8 (#2)</w:t>
      </w:r>
      <w:r>
        <w:rPr>
          <w:rtl/>
          <w:cs/>
          <w:lang w:val="ar_AE" w:bidi="ar_AE"/>
        </w:rPr>
      </w:r>
    </w:p>
    <w:p>
      <w:pPr>
        <w:bidi/>
      </w:pPr>
      <w:r>
        <w:rPr>
          <w:rtl/>
          <w:cs/>
          <w:lang w:val="ar_AE" w:bidi="ar_AE"/>
        </w:rPr>
      </w:r>
      <w:r>
        <w:rPr>
          <w:rtl/>
          <w:cs/>
          <w:lang w:val="ar_AE" w:bidi="ar_AE"/>
        </w:rPr>
        <w:t>מִ֥י וָ⁠מִ֖י</w:t>
      </w:r>
    </w:p>
    <w:p>
      <w:pPr>
        <w:bidi/>
      </w:pPr>
      <w:r>
        <w:rPr>
          <w:rtl/>
          <w:cs/>
          <w:lang w:val="ar_AE" w:bidi="ar_AE"/>
        </w:rPr>
      </w:r>
      <w:r>
        <w:rPr>
          <w:b/>
          <w:rtl/>
          <w:cs/>
          <w:lang w:val="ar_AE" w:bidi="ar_AE"/>
        </w:rPr>
        <w:t>"وَلكِنْ مَنْ وَمَنْ"</w:t>
      </w:r>
    </w:p>
    <w:p>
      <w:pPr>
        <w:bidi/>
      </w:pPr>
      <w:r>
        <w:rPr>
          <w:rtl/>
          <w:cs/>
          <w:lang w:val="ar_AE" w:bidi="ar_AE"/>
        </w:rPr>
      </w:r>
      <w:r>
        <w:rPr>
          <w:rtl/>
          <w:cs/>
          <w:lang w:val="ar_AE" w:bidi="ar_AE"/>
        </w:rPr>
        <w:t>ترجمة بديلة: "من الذين"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9 (#1)</w:t>
      </w:r>
      <w:r>
        <w:rPr>
          <w:rtl/>
          <w:cs/>
          <w:lang w:val="ar_AE" w:bidi="ar_AE"/>
        </w:rPr>
      </w:r>
    </w:p>
    <w:p>
      <w:pPr>
        <w:bidi/>
      </w:pPr>
      <w:r>
        <w:rPr>
          <w:rtl/>
          <w:cs/>
          <w:lang w:val="ar_AE" w:bidi="ar_AE"/>
        </w:rPr>
      </w:r>
      <w:r>
        <w:rPr>
          <w:rtl/>
          <w:cs/>
          <w:lang w:val="ar_AE" w:bidi="ar_AE"/>
        </w:rPr>
        <w:t>נֵלֵ֑ךְ &amp; נֵלֵ֔ךְ</w:t>
      </w:r>
    </w:p>
    <w:p>
      <w:pPr>
        <w:bidi/>
      </w:pPr>
      <w:r>
        <w:rPr>
          <w:rtl/>
          <w:cs/>
          <w:lang w:val="ar_AE" w:bidi="ar_AE"/>
        </w:rPr>
      </w:r>
      <w:r>
        <w:rPr>
          <w:b/>
          <w:rtl/>
          <w:cs/>
          <w:lang w:val="ar_AE" w:bidi="ar_AE"/>
        </w:rPr>
        <w:t>"نَذْهَبُ (نحن)"</w:t>
      </w:r>
      <w:r>
        <w:rPr>
          <w:rtl/>
          <w:cs/>
          <w:lang w:val="ar_AE" w:bidi="ar_AE"/>
        </w:rPr>
        <w:t xml:space="preserve"> - </w:t>
      </w:r>
      <w:r>
        <w:rPr>
          <w:b/>
          <w:rtl/>
          <w:cs/>
          <w:lang w:val="ar_AE" w:bidi="ar_AE"/>
        </w:rPr>
        <w:t>"نَذْهَبُ"</w:t>
      </w:r>
    </w:p>
    <w:p>
      <w:pPr>
        <w:bidi/>
      </w:pPr>
      <w:r>
        <w:rPr>
          <w:rtl/>
          <w:cs/>
          <w:lang w:val="ar_AE" w:bidi="ar_AE"/>
        </w:rPr>
      </w:r>
      <w:r>
        <w:rPr>
          <w:b/>
          <w:rtl/>
          <w:cs/>
          <w:lang w:val="ar_AE" w:bidi="ar_AE"/>
        </w:rPr>
        <w:t>الضمير نحن</w:t>
      </w:r>
      <w:r>
        <w:rPr>
          <w:rtl/>
          <w:cs/>
          <w:lang w:val="ar_AE" w:bidi="ar_AE"/>
        </w:rPr>
        <w:t xml:space="preserve"> يشير إلى بني إسرائيل ولا يشمل فرعون أو المصريين. استخدم صيغة حصرية هنا إذا كانت لغتك تحتوي على هذا التمييز.</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10 (#1)</w:t>
      </w:r>
      <w:r>
        <w:rPr>
          <w:rtl/>
          <w:cs/>
          <w:lang w:val="ar_AE" w:bidi="ar_AE"/>
        </w:rPr>
      </w:r>
    </w:p>
    <w:p>
      <w:pPr>
        <w:bidi/>
      </w:pPr>
      <w:r>
        <w:rPr>
          <w:rtl/>
          <w:cs/>
          <w:lang w:val="ar_AE" w:bidi="ar_AE"/>
        </w:rPr>
      </w:r>
      <w:r>
        <w:rPr>
          <w:rtl/>
          <w:cs/>
          <w:lang w:val="ar_AE" w:bidi="ar_AE"/>
        </w:rPr>
        <w:t>יְהִ֨י כֵ֤ן יְהוָה֙ עִמָּ⁠כֶ֔ם כַּ⁠אֲשֶׁ֛ר אֲשַׁלַּ֥ח אֶתְ⁠כֶ֖ם וְ⁠אֶֽת־טַפְּ⁠כֶ֑ם</w:t>
      </w:r>
    </w:p>
    <w:p>
      <w:pPr>
        <w:bidi/>
      </w:pPr>
      <w:r>
        <w:rPr>
          <w:rtl/>
          <w:cs/>
          <w:lang w:val="ar_AE" w:bidi="ar_AE"/>
        </w:rPr>
      </w:r>
      <w:r>
        <w:rPr>
          <w:b/>
          <w:rtl/>
          <w:cs/>
          <w:lang w:val="ar_AE" w:bidi="ar_AE"/>
        </w:rPr>
        <w:t>"يَكُونُ الرَّبُّ مَعَكُمْ هكَذَا كَمَا أُطْلِقُكُمْ وَأَوْلاَدَكُمُ"</w:t>
      </w:r>
    </w:p>
    <w:p>
      <w:pPr>
        <w:bidi/>
      </w:pPr>
      <w:r>
        <w:rPr>
          <w:rtl/>
          <w:cs/>
          <w:lang w:val="ar_AE" w:bidi="ar_AE"/>
        </w:rPr>
      </w:r>
      <w:r>
        <w:rPr>
          <w:rtl/>
          <w:cs/>
          <w:lang w:val="ar_AE" w:bidi="ar_AE"/>
        </w:rPr>
        <w:t xml:space="preserve">عبارة </w:t>
      </w:r>
      <w:r>
        <w:rPr>
          <w:b/>
          <w:rtl/>
          <w:cs/>
          <w:lang w:val="ar_AE" w:bidi="ar_AE"/>
        </w:rPr>
        <w:t>يَكُونُ الرَّبُّ مَعَكُمْ</w:t>
      </w:r>
      <w:r>
        <w:rPr>
          <w:rtl/>
          <w:cs/>
          <w:lang w:val="ar_AE" w:bidi="ar_AE"/>
        </w:rPr>
        <w:t xml:space="preserve"> عادة ما تكون بركة ولكنها هنا ليست بركة بالتأكيد. من المحتمل أن تعني شيئًا مثل "سيحتاج الأمر إلى قوة الرب (يهوه) لأجعلك أنت وأطفالك تذهبون"، أو "ليكن يهوه مساندًا لك كما أنا مؤيد لفكرة السماح لأطفالك بالذهاب". يقول فرعون إنه سيحتاج إلى الرب (يهوه) ليجعله يفعل ما يريده موسى، لكنه لا يعتقد أن ذلك سيحدث. ترجمة بديلة: "سيكون واضحًا أن يهوه معك إذا سمحت لك ولأطفالك بالذهاب"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10 (#2)</w:t>
      </w:r>
      <w:r>
        <w:rPr>
          <w:rtl/>
          <w:cs/>
          <w:lang w:val="ar_AE" w:bidi="ar_AE"/>
        </w:rPr>
      </w:r>
    </w:p>
    <w:p>
      <w:pPr>
        <w:bidi/>
      </w:pPr>
      <w:r>
        <w:rPr>
          <w:rtl/>
          <w:cs/>
          <w:lang w:val="ar_AE" w:bidi="ar_AE"/>
        </w:rPr>
      </w:r>
      <w:r>
        <w:rPr>
          <w:rtl/>
          <w:cs/>
          <w:lang w:val="ar_AE" w:bidi="ar_AE"/>
        </w:rPr>
        <w:t>רְא֕וּ כִּ֥י רָעָ֖ה נֶ֥גֶד פְּנֵי⁠כֶֽם</w:t>
      </w:r>
    </w:p>
    <w:p>
      <w:pPr>
        <w:bidi/>
      </w:pPr>
      <w:r>
        <w:rPr>
          <w:rtl/>
          <w:cs/>
          <w:lang w:val="ar_AE" w:bidi="ar_AE"/>
        </w:rPr>
      </w:r>
      <w:r>
        <w:rPr>
          <w:b/>
          <w:rtl/>
          <w:cs/>
          <w:lang w:val="ar_AE" w:bidi="ar_AE"/>
        </w:rPr>
        <w:t>"انْظُرُوا، إِنَّ قُدَّامَ وُجُوهِكُمْ شَرًّا"</w:t>
      </w:r>
    </w:p>
    <w:p>
      <w:pPr>
        <w:bidi/>
      </w:pPr>
      <w:r>
        <w:rPr>
          <w:rtl/>
          <w:cs/>
          <w:lang w:val="ar_AE" w:bidi="ar_AE"/>
        </w:rPr>
      </w:r>
      <w:r>
        <w:rPr>
          <w:rtl/>
          <w:cs/>
          <w:lang w:val="ar_AE" w:bidi="ar_AE"/>
        </w:rPr>
        <w:t xml:space="preserve">يمكن أن تكون العبارة </w:t>
      </w:r>
      <w:r>
        <w:rPr>
          <w:b/>
          <w:rtl/>
          <w:cs/>
          <w:lang w:val="ar_AE" w:bidi="ar_AE"/>
        </w:rPr>
        <w:t>إِنَّ قُدَّامَ وُجُوهِكُمْ شَرًّا</w:t>
      </w:r>
      <w:r>
        <w:rPr>
          <w:rtl/>
          <w:cs/>
          <w:lang w:val="ar_AE" w:bidi="ar_AE"/>
        </w:rPr>
        <w:t xml:space="preserve"> إما تحذيرًا من فرعون بأن أفعال موسى ستؤدي إلى الشر للإسرائيليين، أو قد تعني أن فرعون يعتقد أن الإسرائيليين يخططون لشيء يعتبره شريرًا. كلمة </w:t>
      </w:r>
      <w:r>
        <w:rPr>
          <w:b/>
          <w:rtl/>
          <w:cs/>
          <w:lang w:val="ar_AE" w:bidi="ar_AE"/>
        </w:rPr>
        <w:t>وجوهكم</w:t>
      </w:r>
      <w:r>
        <w:rPr>
          <w:rtl/>
          <w:cs/>
          <w:lang w:val="ar_AE" w:bidi="ar_AE"/>
        </w:rPr>
        <w:t xml:space="preserve"> هي مجاز للشخص كُلََّه. ترجمات بديلة: "أرى أنكم تخططون للشر" أو "احذروا! أفعالكم ستؤدي إلى عواقب سيئة"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11 (#1)</w:t>
      </w:r>
      <w:r>
        <w:rPr>
          <w:rtl/>
          <w:cs/>
          <w:lang w:val="ar_AE" w:bidi="ar_AE"/>
        </w:rPr>
      </w:r>
    </w:p>
    <w:p>
      <w:pPr>
        <w:bidi/>
      </w:pPr>
      <w:r>
        <w:rPr>
          <w:rtl/>
          <w:cs/>
          <w:lang w:val="ar_AE" w:bidi="ar_AE"/>
        </w:rPr>
      </w:r>
      <w:r>
        <w:rPr>
          <w:rtl/>
          <w:cs/>
          <w:lang w:val="ar_AE" w:bidi="ar_AE"/>
        </w:rPr>
        <w:t>הַ⁠גְּבָרִים֙</w:t>
      </w:r>
    </w:p>
    <w:p>
      <w:pPr>
        <w:bidi/>
      </w:pPr>
      <w:r>
        <w:rPr>
          <w:rtl/>
          <w:cs/>
          <w:lang w:val="ar_AE" w:bidi="ar_AE"/>
        </w:rPr>
      </w:r>
      <w:r>
        <w:rPr>
          <w:b/>
          <w:rtl/>
          <w:cs/>
          <w:lang w:val="ar_AE" w:bidi="ar_AE"/>
        </w:rPr>
        <w:t>"الرجال"</w:t>
      </w:r>
    </w:p>
    <w:p>
      <w:pPr>
        <w:bidi/>
      </w:pPr>
      <w:r>
        <w:rPr>
          <w:rtl/>
          <w:cs/>
          <w:lang w:val="ar_AE" w:bidi="ar_AE"/>
        </w:rPr>
      </w:r>
      <w:r>
        <w:rPr>
          <w:rtl/>
          <w:cs/>
          <w:lang w:val="ar_AE" w:bidi="ar_AE"/>
        </w:rPr>
        <w:t>هذا التعليق يوضح مَنْ يمكنه الذهاب. ترجمة بديلة: "القادة"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11 (#2)</w:t>
      </w:r>
      <w:r>
        <w:rPr>
          <w:rtl/>
          <w:cs/>
          <w:lang w:val="ar_AE" w:bidi="ar_AE"/>
        </w:rPr>
      </w:r>
    </w:p>
    <w:p>
      <w:pPr>
        <w:bidi/>
      </w:pPr>
      <w:r>
        <w:rPr>
          <w:rtl/>
          <w:cs/>
          <w:lang w:val="ar_AE" w:bidi="ar_AE"/>
        </w:rPr>
      </w:r>
      <w:r>
        <w:rPr>
          <w:rtl/>
          <w:cs/>
          <w:lang w:val="ar_AE" w:bidi="ar_AE"/>
        </w:rPr>
        <w:t>מֵ⁠אֵ֖ת פְּנֵ֥י פַרְעֹֽה</w:t>
      </w:r>
    </w:p>
    <w:p>
      <w:pPr>
        <w:bidi/>
      </w:pPr>
      <w:r>
        <w:rPr>
          <w:rtl/>
          <w:cs/>
          <w:lang w:val="ar_AE" w:bidi="ar_AE"/>
        </w:rPr>
      </w:r>
      <w:r>
        <w:rPr>
          <w:b/>
          <w:rtl/>
          <w:cs/>
          <w:lang w:val="ar_AE" w:bidi="ar_AE"/>
        </w:rPr>
        <w:t>"مِنْ لَدُنْ (وجه) فِرْعَوْنَ"</w:t>
      </w:r>
    </w:p>
    <w:p>
      <w:pPr>
        <w:bidi/>
      </w:pPr>
      <w:r>
        <w:rPr>
          <w:rtl/>
          <w:cs/>
          <w:lang w:val="ar_AE" w:bidi="ar_AE"/>
        </w:rPr>
      </w:r>
      <w:r>
        <w:rPr>
          <w:rtl/>
          <w:cs/>
          <w:lang w:val="ar_AE" w:bidi="ar_AE"/>
        </w:rPr>
        <w:t xml:space="preserve">هنا، كلمة </w:t>
      </w:r>
      <w:r>
        <w:rPr>
          <w:b/>
          <w:rtl/>
          <w:cs/>
          <w:lang w:val="ar_AE" w:bidi="ar_AE"/>
        </w:rPr>
        <w:t>الوجه</w:t>
      </w:r>
      <w:r>
        <w:rPr>
          <w:rtl/>
          <w:cs/>
          <w:lang w:val="ar_AE" w:bidi="ar_AE"/>
        </w:rPr>
        <w:t xml:space="preserve"> (كما في بعض الترجمات) تمثل وجود فرعون. ترجمة بديلة: "مِنْ محضره"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12 (#1)</w:t>
      </w:r>
      <w:r>
        <w:rPr>
          <w:rtl/>
          <w:cs/>
          <w:lang w:val="ar_AE" w:bidi="ar_AE"/>
        </w:rPr>
      </w:r>
    </w:p>
    <w:p>
      <w:pPr>
        <w:bidi/>
      </w:pPr>
      <w:r>
        <w:rPr>
          <w:rtl/>
          <w:cs/>
          <w:lang w:val="ar_AE" w:bidi="ar_AE"/>
        </w:rPr>
      </w:r>
      <w:r>
        <w:rPr>
          <w:rtl/>
          <w:cs/>
          <w:lang w:val="ar_AE" w:bidi="ar_AE"/>
        </w:rPr>
        <w:t>וַ⁠יֹּ֨אמֶר יְהוָ֜ה</w:t>
      </w:r>
    </w:p>
    <w:p>
      <w:pPr>
        <w:bidi/>
      </w:pPr>
      <w:r>
        <w:rPr>
          <w:rtl/>
          <w:cs/>
          <w:lang w:val="ar_AE" w:bidi="ar_AE"/>
        </w:rPr>
      </w:r>
      <w:r>
        <w:rPr>
          <w:b/>
          <w:rtl/>
          <w:cs/>
          <w:lang w:val="ar_AE" w:bidi="ar_AE"/>
        </w:rPr>
        <w:t>"ثُمَّ قَالَ الرَّبُّ لِمُوسَى"</w:t>
      </w:r>
    </w:p>
    <w:p>
      <w:pPr>
        <w:bidi/>
      </w:pPr>
      <w:r>
        <w:rPr>
          <w:rtl/>
          <w:cs/>
          <w:lang w:val="ar_AE" w:bidi="ar_AE"/>
        </w:rPr>
      </w:r>
      <w:r>
        <w:rPr>
          <w:rtl/>
          <w:cs/>
          <w:lang w:val="ar_AE" w:bidi="ar_AE"/>
        </w:rPr>
        <w:t>هناك تغيير طفيف في المشهد هنا، الذي قد يحتاج أن يتم إظهاره بطريقة معينة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12 (#2)</w:t>
      </w:r>
      <w:r>
        <w:rPr>
          <w:rtl/>
          <w:cs/>
          <w:lang w:val="ar_AE" w:bidi="ar_AE"/>
        </w:rPr>
      </w:r>
    </w:p>
    <w:p>
      <w:pPr>
        <w:bidi/>
      </w:pPr>
      <w:r>
        <w:rPr>
          <w:rtl/>
          <w:cs/>
          <w:lang w:val="ar_AE" w:bidi="ar_AE"/>
        </w:rPr>
      </w:r>
      <w:r>
        <w:rPr>
          <w:rtl/>
          <w:cs/>
          <w:lang w:val="ar_AE" w:bidi="ar_AE"/>
        </w:rPr>
        <w:t>יָדְ⁠ךָ֜</w:t>
      </w:r>
    </w:p>
    <w:p>
      <w:pPr>
        <w:bidi/>
      </w:pPr>
      <w:r>
        <w:rPr>
          <w:rtl/>
          <w:cs/>
          <w:lang w:val="ar_AE" w:bidi="ar_AE"/>
        </w:rPr>
      </w:r>
      <w:r>
        <w:rPr>
          <w:b/>
          <w:rtl/>
          <w:cs/>
          <w:lang w:val="ar_AE" w:bidi="ar_AE"/>
        </w:rPr>
        <w:t>"يدك"</w:t>
      </w:r>
    </w:p>
    <w:p>
      <w:pPr>
        <w:bidi/>
      </w:pPr>
      <w:r>
        <w:rPr>
          <w:rtl/>
          <w:cs/>
          <w:lang w:val="ar_AE" w:bidi="ar_AE"/>
        </w:rPr>
      </w:r>
      <w:r>
        <w:rPr>
          <w:rtl/>
          <w:cs/>
          <w:lang w:val="ar_AE" w:bidi="ar_AE"/>
        </w:rPr>
        <w:t>راجع الملاحظة في مقدمة إصحاح 8 بخصوص اليد والعصا.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12 (#3)</w:t>
      </w:r>
      <w:r>
        <w:rPr>
          <w:rtl/>
          <w:cs/>
          <w:lang w:val="ar_AE" w:bidi="ar_AE"/>
        </w:rPr>
      </w:r>
    </w:p>
    <w:p>
      <w:pPr>
        <w:bidi/>
      </w:pPr>
      <w:r>
        <w:rPr>
          <w:rtl/>
          <w:cs/>
          <w:lang w:val="ar_AE" w:bidi="ar_AE"/>
        </w:rPr>
      </w:r>
      <w:r>
        <w:rPr>
          <w:rtl/>
          <w:cs/>
          <w:lang w:val="ar_AE" w:bidi="ar_AE"/>
        </w:rPr>
        <w:t>בָּֽ⁠אַרְבֶּ֔ה</w:t>
      </w:r>
    </w:p>
    <w:p>
      <w:pPr>
        <w:bidi/>
      </w:pPr>
      <w:r>
        <w:rPr>
          <w:rtl/>
          <w:cs/>
          <w:lang w:val="ar_AE" w:bidi="ar_AE"/>
        </w:rPr>
      </w:r>
      <w:r>
        <w:rPr>
          <w:b/>
          <w:rtl/>
          <w:cs/>
          <w:lang w:val="ar_AE" w:bidi="ar_AE"/>
        </w:rPr>
        <w:t>"لأَجْلِ الْجَرَادِ"</w:t>
      </w:r>
    </w:p>
    <w:p>
      <w:pPr>
        <w:bidi/>
      </w:pPr>
      <w:r>
        <w:rPr>
          <w:rtl/>
          <w:cs/>
          <w:lang w:val="ar_AE" w:bidi="ar_AE"/>
        </w:rPr>
      </w:r>
      <w:r>
        <w:rPr>
          <w:b/>
          <w:rtl/>
          <w:cs/>
          <w:lang w:val="ar_AE" w:bidi="ar_AE"/>
        </w:rPr>
        <w:t>الجراد</w:t>
      </w:r>
      <w:r>
        <w:rPr>
          <w:rtl/>
          <w:cs/>
          <w:lang w:val="ar_AE" w:bidi="ar_AE"/>
        </w:rPr>
        <w:t xml:space="preserve"> هو اسم مفرد يشير إلى المجموعة ككل. انظر كيف ترجمت هذا في </w:t>
      </w:r>
      <w:r>
        <w:rPr>
          <w:rtl/>
          <w:cs/>
          <w:lang w:val="ar_AE" w:bidi="ar_AE"/>
        </w:rPr>
        <w:t>10:4</w:t>
      </w:r>
      <w:r>
        <w:rPr>
          <w:rtl/>
          <w:cs/>
          <w:lang w:val="ar_AE" w:bidi="ar_AE"/>
        </w:rPr>
        <w:t>. ترجمة بديلة: "أسراب من الجراد"</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12 (#4)</w:t>
      </w:r>
      <w:r>
        <w:rPr>
          <w:rtl/>
          <w:cs/>
          <w:lang w:val="ar_AE" w:bidi="ar_AE"/>
        </w:rPr>
      </w:r>
    </w:p>
    <w:p>
      <w:pPr>
        <w:bidi/>
      </w:pPr>
      <w:r>
        <w:rPr>
          <w:rtl/>
          <w:cs/>
          <w:lang w:val="ar_AE" w:bidi="ar_AE"/>
        </w:rPr>
      </w:r>
      <w:r>
        <w:rPr>
          <w:rtl/>
          <w:cs/>
          <w:lang w:val="ar_AE" w:bidi="ar_AE"/>
        </w:rPr>
        <w:t>וְ⁠יַ֖עַל &amp; וְ⁠יֹאכַל֙</w:t>
      </w:r>
    </w:p>
    <w:p>
      <w:pPr>
        <w:bidi/>
      </w:pPr>
      <w:r>
        <w:rPr>
          <w:rtl/>
          <w:cs/>
          <w:lang w:val="ar_AE" w:bidi="ar_AE"/>
        </w:rPr>
      </w:r>
      <w:r>
        <w:rPr>
          <w:b/>
          <w:rtl/>
          <w:cs/>
          <w:lang w:val="ar_AE" w:bidi="ar_AE"/>
        </w:rPr>
        <w:t>"لِيَصْعَدَ (هو)"</w:t>
      </w:r>
      <w:r>
        <w:rPr>
          <w:rtl/>
          <w:cs/>
          <w:lang w:val="ar_AE" w:bidi="ar_AE"/>
        </w:rPr>
        <w:t xml:space="preserve"> - </w:t>
      </w:r>
      <w:r>
        <w:rPr>
          <w:b/>
          <w:rtl/>
          <w:cs/>
          <w:lang w:val="ar_AE" w:bidi="ar_AE"/>
        </w:rPr>
        <w:t>"وَيَأْكُلَ"</w:t>
      </w:r>
    </w:p>
    <w:p>
      <w:pPr>
        <w:bidi/>
      </w:pPr>
      <w:r>
        <w:rPr>
          <w:rtl/>
          <w:cs/>
          <w:lang w:val="ar_AE" w:bidi="ar_AE"/>
        </w:rPr>
      </w:r>
      <w:r>
        <w:rPr>
          <w:rtl/>
          <w:cs/>
          <w:lang w:val="ar_AE" w:bidi="ar_AE"/>
        </w:rPr>
        <w:t xml:space="preserve">هنا، يتفق الضمير </w:t>
      </w:r>
      <w:r>
        <w:rPr>
          <w:b/>
          <w:rtl/>
          <w:cs/>
          <w:lang w:val="ar_AE" w:bidi="ar_AE"/>
        </w:rPr>
        <w:t>هو</w:t>
      </w:r>
      <w:r>
        <w:rPr>
          <w:rtl/>
          <w:cs/>
          <w:lang w:val="ar_AE" w:bidi="ar_AE"/>
        </w:rPr>
        <w:t xml:space="preserve"> في العدد مع المفرد الجمعي "الجراد". انظر كيف ترجمت هذا في </w:t>
      </w:r>
      <w:r>
        <w:rPr>
          <w:rtl/>
          <w:cs/>
          <w:lang w:val="ar_AE" w:bidi="ar_AE"/>
        </w:rPr>
        <w:t>10:5</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13 (#1)</w:t>
      </w:r>
      <w:r>
        <w:rPr>
          <w:rtl/>
          <w:cs/>
          <w:lang w:val="ar_AE" w:bidi="ar_AE"/>
        </w:rPr>
      </w:r>
    </w:p>
    <w:p>
      <w:pPr>
        <w:bidi/>
      </w:pPr>
      <w:r>
        <w:rPr>
          <w:rtl/>
          <w:cs/>
          <w:lang w:val="ar_AE" w:bidi="ar_AE"/>
        </w:rPr>
      </w:r>
      <w:r>
        <w:rPr>
          <w:rtl/>
          <w:cs/>
          <w:lang w:val="ar_AE" w:bidi="ar_AE"/>
        </w:rPr>
        <w:t>אֶת־מַטֵּ⁠הוּ֮</w:t>
      </w:r>
    </w:p>
    <w:p>
      <w:pPr>
        <w:bidi/>
      </w:pPr>
      <w:r>
        <w:rPr>
          <w:rtl/>
          <w:cs/>
          <w:lang w:val="ar_AE" w:bidi="ar_AE"/>
        </w:rPr>
      </w:r>
      <w:r>
        <w:rPr>
          <w:b/>
          <w:rtl/>
          <w:cs/>
          <w:lang w:val="ar_AE" w:bidi="ar_AE"/>
        </w:rPr>
        <w:t>"عَصَاهُ"</w:t>
      </w:r>
    </w:p>
    <w:p>
      <w:pPr>
        <w:bidi/>
      </w:pPr>
      <w:r>
        <w:rPr>
          <w:rtl/>
          <w:cs/>
          <w:lang w:val="ar_AE" w:bidi="ar_AE"/>
        </w:rPr>
      </w:r>
      <w:r>
        <w:rPr>
          <w:rtl/>
          <w:cs/>
          <w:lang w:val="ar_AE" w:bidi="ar_AE"/>
        </w:rPr>
        <w:t>راجع الملاحظة في مقدمة إصحاح 8 بخصوص اليد والعصا.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13 (#2)</w:t>
      </w:r>
      <w:r>
        <w:rPr>
          <w:rtl/>
          <w:cs/>
          <w:lang w:val="ar_AE" w:bidi="ar_AE"/>
        </w:rPr>
      </w:r>
    </w:p>
    <w:p>
      <w:pPr>
        <w:bidi/>
      </w:pPr>
      <w:r>
        <w:rPr>
          <w:rtl/>
          <w:cs/>
          <w:lang w:val="ar_AE" w:bidi="ar_AE"/>
        </w:rPr>
      </w:r>
      <w:r>
        <w:rPr>
          <w:rtl/>
          <w:cs/>
          <w:lang w:val="ar_AE" w:bidi="ar_AE"/>
        </w:rPr>
        <w:t>ר֥וּחַ קָדִים֙</w:t>
      </w:r>
    </w:p>
    <w:p>
      <w:pPr>
        <w:bidi/>
      </w:pPr>
      <w:r>
        <w:rPr>
          <w:rtl/>
          <w:cs/>
          <w:lang w:val="ar_AE" w:bidi="ar_AE"/>
        </w:rPr>
      </w:r>
      <w:r>
        <w:rPr>
          <w:b/>
          <w:rtl/>
          <w:cs/>
          <w:lang w:val="ar_AE" w:bidi="ar_AE"/>
        </w:rPr>
        <w:t>"ريح شرقية"</w:t>
      </w:r>
    </w:p>
    <w:p>
      <w:pPr>
        <w:bidi/>
      </w:pPr>
      <w:r>
        <w:rPr>
          <w:rtl/>
          <w:cs/>
          <w:lang w:val="ar_AE" w:bidi="ar_AE"/>
        </w:rPr>
      </w:r>
      <w:r>
        <w:rPr>
          <w:rtl/>
          <w:cs/>
          <w:lang w:val="ar_AE" w:bidi="ar_AE"/>
        </w:rPr>
        <w:t>هبّت الرياح هنا من الشرق إلى الغرب.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13 (#3)</w:t>
      </w:r>
      <w:r>
        <w:rPr>
          <w:rtl/>
          <w:cs/>
          <w:lang w:val="ar_AE" w:bidi="ar_AE"/>
        </w:rPr>
      </w:r>
    </w:p>
    <w:p>
      <w:pPr>
        <w:bidi/>
      </w:pPr>
      <w:r>
        <w:rPr>
          <w:rtl/>
          <w:cs/>
          <w:lang w:val="ar_AE" w:bidi="ar_AE"/>
        </w:rPr>
      </w:r>
      <w:r>
        <w:rPr>
          <w:rtl/>
          <w:cs/>
          <w:lang w:val="ar_AE" w:bidi="ar_AE"/>
        </w:rPr>
        <w:t>אֶת־הָ⁠אַרְבֶּֽה</w:t>
      </w:r>
    </w:p>
    <w:p>
      <w:pPr>
        <w:bidi/>
      </w:pPr>
      <w:r>
        <w:rPr>
          <w:rtl/>
          <w:cs/>
          <w:lang w:val="ar_AE" w:bidi="ar_AE"/>
        </w:rPr>
      </w:r>
      <w:r>
        <w:rPr>
          <w:b/>
          <w:rtl/>
          <w:cs/>
          <w:lang w:val="ar_AE" w:bidi="ar_AE"/>
        </w:rPr>
        <w:t>"الجراد"</w:t>
      </w:r>
    </w:p>
    <w:p>
      <w:pPr>
        <w:bidi/>
      </w:pPr>
      <w:r>
        <w:rPr>
          <w:rtl/>
          <w:cs/>
          <w:lang w:val="ar_AE" w:bidi="ar_AE"/>
        </w:rPr>
      </w:r>
      <w:r>
        <w:rPr>
          <w:rtl/>
          <w:cs/>
          <w:lang w:val="ar_AE" w:bidi="ar_AE"/>
        </w:rPr>
        <w:t xml:space="preserve">انظر كيف ترجمت هذا في </w:t>
      </w:r>
      <w:r>
        <w:rPr>
          <w:rtl/>
          <w:cs/>
          <w:lang w:val="ar_AE" w:bidi="ar_AE"/>
        </w:rPr>
        <w:t>10:4</w:t>
      </w:r>
      <w:r>
        <w:rPr>
          <w:rtl/>
          <w:cs/>
          <w:lang w:val="ar_AE" w:bidi="ar_AE"/>
        </w:rPr>
        <w:t>. ترجمة بديلة: "أسراب من الجراد"</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14 (#1)</w:t>
      </w:r>
      <w:r>
        <w:rPr>
          <w:rtl/>
          <w:cs/>
          <w:lang w:val="ar_AE" w:bidi="ar_AE"/>
        </w:rPr>
      </w:r>
    </w:p>
    <w:p>
      <w:pPr>
        <w:bidi/>
      </w:pPr>
      <w:r>
        <w:rPr>
          <w:rtl/>
          <w:cs/>
          <w:lang w:val="ar_AE" w:bidi="ar_AE"/>
        </w:rPr>
      </w:r>
      <w:r>
        <w:rPr>
          <w:rtl/>
          <w:cs/>
          <w:lang w:val="ar_AE" w:bidi="ar_AE"/>
        </w:rPr>
        <w:t>הָֽ⁠אַרְבֶּ֗ה &amp; אַרְבֶּה֙</w:t>
      </w:r>
    </w:p>
    <w:p>
      <w:pPr>
        <w:bidi/>
      </w:pPr>
      <w:r>
        <w:rPr>
          <w:rtl/>
          <w:cs/>
          <w:lang w:val="ar_AE" w:bidi="ar_AE"/>
        </w:rPr>
      </w:r>
      <w:r>
        <w:rPr>
          <w:b/>
          <w:rtl/>
          <w:cs/>
          <w:lang w:val="ar_AE" w:bidi="ar_AE"/>
        </w:rPr>
        <w:t>"الجراد"</w:t>
      </w:r>
      <w:r>
        <w:rPr>
          <w:rtl/>
          <w:cs/>
          <w:lang w:val="ar_AE" w:bidi="ar_AE"/>
        </w:rPr>
        <w:t xml:space="preserve"> - </w:t>
      </w:r>
      <w:r>
        <w:rPr>
          <w:b/>
          <w:rtl/>
          <w:cs/>
          <w:lang w:val="ar_AE" w:bidi="ar_AE"/>
        </w:rPr>
        <w:t>"جراد"</w:t>
      </w:r>
    </w:p>
    <w:p>
      <w:pPr>
        <w:bidi/>
      </w:pPr>
      <w:r>
        <w:rPr>
          <w:rtl/>
          <w:cs/>
          <w:lang w:val="ar_AE" w:bidi="ar_AE"/>
        </w:rPr>
      </w:r>
      <w:r>
        <w:rPr>
          <w:rtl/>
          <w:cs/>
          <w:lang w:val="ar_AE" w:bidi="ar_AE"/>
        </w:rPr>
        <w:t xml:space="preserve">انظر كيف ترجمت هذا في </w:t>
      </w:r>
      <w:r>
        <w:rPr>
          <w:rtl/>
          <w:cs/>
          <w:lang w:val="ar_AE" w:bidi="ar_AE"/>
        </w:rPr>
        <w:t>10:4</w:t>
      </w:r>
      <w:r>
        <w:rPr>
          <w:rtl/>
          <w:cs/>
          <w:lang w:val="ar_AE" w:bidi="ar_AE"/>
        </w:rPr>
        <w:t>. ترجمة بديلة: "أسراب من الجراد"</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15 (#1)</w:t>
      </w:r>
      <w:r>
        <w:rPr>
          <w:rtl/>
          <w:cs/>
          <w:lang w:val="ar_AE" w:bidi="ar_AE"/>
        </w:rPr>
      </w:r>
    </w:p>
    <w:p>
      <w:pPr>
        <w:bidi/>
      </w:pPr>
      <w:r>
        <w:rPr>
          <w:rtl/>
          <w:cs/>
          <w:lang w:val="ar_AE" w:bidi="ar_AE"/>
        </w:rPr>
      </w:r>
      <w:r>
        <w:rPr>
          <w:rtl/>
          <w:cs/>
          <w:lang w:val="ar_AE" w:bidi="ar_AE"/>
        </w:rPr>
        <w:t>וַ⁠יְכַ֞ס &amp; וַ⁠יֹּ֜אכַל</w:t>
      </w:r>
    </w:p>
    <w:p>
      <w:pPr>
        <w:bidi/>
      </w:pPr>
      <w:r>
        <w:rPr>
          <w:rtl/>
          <w:cs/>
          <w:lang w:val="ar_AE" w:bidi="ar_AE"/>
        </w:rPr>
      </w:r>
      <w:r>
        <w:rPr>
          <w:b/>
          <w:rtl/>
          <w:cs/>
          <w:lang w:val="ar_AE" w:bidi="ar_AE"/>
        </w:rPr>
        <w:t>"وغطى"</w:t>
      </w:r>
      <w:r>
        <w:rPr>
          <w:rtl/>
          <w:cs/>
          <w:lang w:val="ar_AE" w:bidi="ar_AE"/>
        </w:rPr>
        <w:t xml:space="preserve"> - </w:t>
      </w:r>
      <w:r>
        <w:rPr>
          <w:b/>
          <w:rtl/>
          <w:cs/>
          <w:lang w:val="ar_AE" w:bidi="ar_AE"/>
        </w:rPr>
        <w:t>"وأكل"</w:t>
      </w:r>
    </w:p>
    <w:p>
      <w:pPr>
        <w:bidi/>
      </w:pPr>
      <w:r>
        <w:rPr>
          <w:rtl/>
          <w:cs/>
          <w:lang w:val="ar_AE" w:bidi="ar_AE"/>
        </w:rPr>
      </w:r>
      <w:r>
        <w:rPr>
          <w:rtl/>
          <w:cs/>
          <w:lang w:val="ar_AE" w:bidi="ar_AE"/>
        </w:rPr>
        <w:t xml:space="preserve">هنا يتفق الضمير </w:t>
      </w:r>
      <w:r>
        <w:rPr>
          <w:b/>
          <w:rtl/>
          <w:cs/>
          <w:lang w:val="ar_AE" w:bidi="ar_AE"/>
        </w:rPr>
        <w:t>هو</w:t>
      </w:r>
      <w:r>
        <w:rPr>
          <w:rtl/>
          <w:cs/>
          <w:lang w:val="ar_AE" w:bidi="ar_AE"/>
        </w:rPr>
        <w:t xml:space="preserve"> في العدد مع المفرد الجمعي "الجراد". انظر كيف ترجمت هذا في </w:t>
      </w:r>
      <w:r>
        <w:rPr>
          <w:rtl/>
          <w:cs/>
          <w:lang w:val="ar_AE" w:bidi="ar_AE"/>
        </w:rPr>
        <w:t>10:5</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15 (#2)</w:t>
      </w:r>
      <w:r>
        <w:rPr>
          <w:rtl/>
          <w:cs/>
          <w:lang w:val="ar_AE" w:bidi="ar_AE"/>
        </w:rPr>
      </w:r>
    </w:p>
    <w:p>
      <w:pPr>
        <w:bidi/>
      </w:pPr>
      <w:r>
        <w:rPr>
          <w:rtl/>
          <w:cs/>
          <w:lang w:val="ar_AE" w:bidi="ar_AE"/>
        </w:rPr>
      </w:r>
      <w:r>
        <w:rPr>
          <w:rtl/>
          <w:cs/>
          <w:lang w:val="ar_AE" w:bidi="ar_AE"/>
        </w:rPr>
        <w:t>וַ⁠יְכַ֞ס אֶת־עֵ֣ין כָּל־הָ⁠אָרֶץ֮</w:t>
      </w:r>
    </w:p>
    <w:p>
      <w:pPr>
        <w:bidi/>
      </w:pPr>
      <w:r>
        <w:rPr>
          <w:rtl/>
          <w:cs/>
          <w:lang w:val="ar_AE" w:bidi="ar_AE"/>
        </w:rPr>
      </w:r>
      <w:r>
        <w:rPr>
          <w:b/>
          <w:rtl/>
          <w:cs/>
          <w:lang w:val="ar_AE" w:bidi="ar_AE"/>
        </w:rPr>
        <w:t>"وَغَطَّى وَجْهَ كُلِّ الأَرْضِ"</w:t>
      </w:r>
    </w:p>
    <w:p>
      <w:pPr>
        <w:bidi/>
      </w:pPr>
      <w:r>
        <w:rPr>
          <w:rtl/>
          <w:cs/>
          <w:lang w:val="ar_AE" w:bidi="ar_AE"/>
        </w:rPr>
      </w:r>
      <w:r>
        <w:rPr>
          <w:rtl/>
          <w:cs/>
          <w:lang w:val="ar_AE" w:bidi="ar_AE"/>
        </w:rPr>
        <w:t xml:space="preserve">انظر كيف ترجمت هذا في </w:t>
      </w:r>
      <w:r>
        <w:rPr>
          <w:rtl/>
          <w:cs/>
          <w:lang w:val="ar_AE" w:bidi="ar_AE"/>
        </w:rPr>
        <w:t>10:5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15 (#3)</w:t>
      </w:r>
      <w:r>
        <w:rPr>
          <w:rtl/>
          <w:cs/>
          <w:lang w:val="ar_AE" w:bidi="ar_AE"/>
        </w:rPr>
      </w:r>
    </w:p>
    <w:p>
      <w:pPr>
        <w:bidi/>
      </w:pPr>
      <w:r>
        <w:rPr>
          <w:rtl/>
          <w:cs/>
          <w:lang w:val="ar_AE" w:bidi="ar_AE"/>
        </w:rPr>
      </w:r>
      <w:r>
        <w:rPr>
          <w:rtl/>
          <w:cs/>
          <w:lang w:val="ar_AE" w:bidi="ar_AE"/>
        </w:rPr>
        <w:t>וַ⁠יֹּ֜אכַל אֶת־כָּל־עֵ֣שֶׂב הָ⁠אָ֗רֶץ וְ⁠אֵת֙ כָּל־פְּרִ֣י הָ⁠עֵ֔ץ אֲשֶׁ֥ר הוֹתִ֖יר הַ⁠בָּרָ֑ד וְ⁠לֹא־נוֹתַ֨ר כָּל־יֶ֧רֶק בָּ⁠עֵ֛ץ וּ⁠בְ⁠עֵ֥שֶׂב הַ⁠שָּׂדֶ֖ה בְּ⁠כָל־אֶ֥רֶץ מִצְרָֽיִם</w:t>
      </w:r>
    </w:p>
    <w:p>
      <w:pPr>
        <w:bidi/>
      </w:pPr>
      <w:r>
        <w:rPr>
          <w:rtl/>
          <w:cs/>
          <w:lang w:val="ar_AE" w:bidi="ar_AE"/>
        </w:rPr>
      </w:r>
      <w:r>
        <w:rPr>
          <w:b/>
          <w:rtl/>
          <w:cs/>
          <w:lang w:val="ar_AE" w:bidi="ar_AE"/>
        </w:rPr>
        <w:t>"وَأَكَلَ جَمِيعَ عُشْبِ الأَرْضِ وَجَمِيعَ ثَمَرِ الشَّجَرِ الَّذِي تَرَكَهُ الْبَرَدُ، حَتَّى لَمْ يَبْقَ شَيْءٌ أَخْضَرُ فِي الشَّجَرِ وَلاَ فِي عُشْبِ الْحَقْلِ فِي كُلِّ أَرْضِ مِصْرَ"</w:t>
      </w:r>
    </w:p>
    <w:p>
      <w:pPr>
        <w:bidi/>
      </w:pPr>
      <w:r>
        <w:rPr>
          <w:rtl/>
          <w:cs/>
          <w:lang w:val="ar_AE" w:bidi="ar_AE"/>
        </w:rPr>
      </w:r>
      <w:r>
        <w:rPr>
          <w:rtl/>
          <w:cs/>
          <w:lang w:val="ar_AE" w:bidi="ar_AE"/>
        </w:rPr>
        <w:t>هذه العبارات المتوازية تعزز بعضها البعض. إذا كان قول الشيء نفسه مرتين قد يربك قراءك، فيمكنك دمج العبارات في واحدة.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16 (#1)</w:t>
      </w:r>
      <w:r>
        <w:rPr>
          <w:rtl/>
          <w:cs/>
          <w:lang w:val="ar_AE" w:bidi="ar_AE"/>
        </w:rPr>
      </w:r>
    </w:p>
    <w:p>
      <w:pPr>
        <w:bidi/>
      </w:pPr>
      <w:r>
        <w:rPr>
          <w:rtl/>
          <w:cs/>
          <w:lang w:val="ar_AE" w:bidi="ar_AE"/>
        </w:rPr>
      </w:r>
      <w:r>
        <w:rPr>
          <w:rtl/>
          <w:cs/>
          <w:lang w:val="ar_AE" w:bidi="ar_AE"/>
        </w:rPr>
        <w:t>אֱלֹֽהֵי⁠כֶ֖ם וְ⁠לָ⁠כֶֽם</w:t>
      </w:r>
    </w:p>
    <w:p>
      <w:pPr>
        <w:bidi/>
      </w:pPr>
      <w:r>
        <w:rPr>
          <w:rtl/>
          <w:cs/>
          <w:lang w:val="ar_AE" w:bidi="ar_AE"/>
        </w:rPr>
      </w:r>
      <w:r>
        <w:rPr>
          <w:b/>
          <w:rtl/>
          <w:cs/>
          <w:lang w:val="ar_AE" w:bidi="ar_AE"/>
        </w:rPr>
        <w:t>"إِلَى الرَّبِّ إِلهِكُمَا وَإِلَيْكُمَا."</w:t>
      </w:r>
    </w:p>
    <w:p>
      <w:pPr>
        <w:bidi/>
      </w:pPr>
      <w:r>
        <w:rPr>
          <w:rtl/>
          <w:cs/>
          <w:lang w:val="ar_AE" w:bidi="ar_AE"/>
        </w:rPr>
      </w:r>
      <w:r>
        <w:rPr>
          <w:rtl/>
          <w:cs/>
          <w:lang w:val="ar_AE" w:bidi="ar_AE"/>
        </w:rPr>
        <w:t xml:space="preserve">هنا، الضمير </w:t>
      </w:r>
      <w:r>
        <w:rPr>
          <w:b/>
          <w:rtl/>
          <w:cs/>
          <w:lang w:val="ar_AE" w:bidi="ar_AE"/>
        </w:rPr>
        <w:t>أنتما</w:t>
      </w:r>
      <w:r>
        <w:rPr>
          <w:rtl/>
          <w:cs/>
          <w:lang w:val="ar_AE" w:bidi="ar_AE"/>
        </w:rPr>
        <w:t xml:space="preserve"> </w:t>
      </w:r>
      <w:r>
        <w:rPr>
          <w:b/>
          <w:rtl/>
          <w:cs/>
          <w:lang w:val="ar_AE" w:bidi="ar_AE"/>
        </w:rPr>
        <w:t xml:space="preserve">وَإِلَيْكُمَا </w:t>
      </w:r>
      <w:r>
        <w:rPr>
          <w:rtl/>
          <w:cs/>
          <w:lang w:val="ar_AE" w:bidi="ar_AE"/>
        </w:rPr>
        <w:t>هما مثنى (في الترجمة العربية). ويمكن أن يشيرا إما إلى موسى وهارون أو إلى جميع بني إسرائيل. إذا كانت لغتك تستخدم أشكالًا مختلفة لـ "أنت" بناءً على عدد الأشخاص المخاطبين، فاستخدم الشكل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17 (#1)</w:t>
      </w:r>
      <w:r>
        <w:rPr>
          <w:rtl/>
          <w:cs/>
          <w:lang w:val="ar_AE" w:bidi="ar_AE"/>
        </w:rPr>
      </w:r>
    </w:p>
    <w:p>
      <w:pPr>
        <w:bidi/>
      </w:pPr>
      <w:r>
        <w:rPr>
          <w:rtl/>
          <w:cs/>
          <w:lang w:val="ar_AE" w:bidi="ar_AE"/>
        </w:rPr>
      </w:r>
      <w:r>
        <w:rPr>
          <w:rtl/>
          <w:cs/>
          <w:lang w:val="ar_AE" w:bidi="ar_AE"/>
        </w:rPr>
        <w:t>שָׂ֣א</w:t>
      </w:r>
    </w:p>
    <w:p>
      <w:pPr>
        <w:bidi/>
      </w:pPr>
      <w:r>
        <w:rPr>
          <w:rtl/>
          <w:cs/>
          <w:lang w:val="ar_AE" w:bidi="ar_AE"/>
        </w:rPr>
      </w:r>
      <w:r>
        <w:rPr>
          <w:b/>
          <w:rtl/>
          <w:cs/>
          <w:lang w:val="ar_AE" w:bidi="ar_AE"/>
        </w:rPr>
        <w:t>"لِيَرْفَعَ عَنِّي"</w:t>
      </w:r>
    </w:p>
    <w:p>
      <w:pPr>
        <w:bidi/>
      </w:pPr>
      <w:r>
        <w:rPr>
          <w:rtl/>
          <w:cs/>
          <w:lang w:val="ar_AE" w:bidi="ar_AE"/>
        </w:rPr>
      </w:r>
      <w:r>
        <w:rPr>
          <w:rtl/>
          <w:cs/>
          <w:lang w:val="ar_AE" w:bidi="ar_AE"/>
        </w:rPr>
        <w:t>ترجمة بديلة: "ليأخذ بعيدًا"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17 (#2)</w:t>
      </w:r>
      <w:r>
        <w:rPr>
          <w:rtl/>
          <w:cs/>
          <w:lang w:val="ar_AE" w:bidi="ar_AE"/>
        </w:rPr>
      </w:r>
    </w:p>
    <w:p>
      <w:pPr>
        <w:bidi/>
      </w:pPr>
      <w:r>
        <w:rPr>
          <w:rtl/>
          <w:cs/>
          <w:lang w:val="ar_AE" w:bidi="ar_AE"/>
        </w:rPr>
      </w:r>
      <w:r>
        <w:rPr>
          <w:rtl/>
          <w:cs/>
          <w:lang w:val="ar_AE" w:bidi="ar_AE"/>
        </w:rPr>
        <w:t>אַ֣ךְ הַ⁠פַּ֔עַם &amp; רַ֖ק</w:t>
      </w:r>
    </w:p>
    <w:p>
      <w:pPr>
        <w:bidi/>
      </w:pPr>
      <w:r>
        <w:rPr>
          <w:rtl/>
          <w:cs/>
          <w:lang w:val="ar_AE" w:bidi="ar_AE"/>
        </w:rPr>
      </w:r>
      <w:r>
        <w:rPr>
          <w:b/>
          <w:rtl/>
          <w:cs/>
          <w:lang w:val="ar_AE" w:bidi="ar_AE"/>
        </w:rPr>
        <w:t>"هذِهِ الْمَرَّةَ فَقَطْ،"</w:t>
      </w:r>
      <w:r>
        <w:rPr>
          <w:rtl/>
          <w:cs/>
          <w:lang w:val="ar_AE" w:bidi="ar_AE"/>
        </w:rPr>
        <w:t xml:space="preserve"> - </w:t>
      </w:r>
      <w:r>
        <w:rPr>
          <w:b/>
          <w:rtl/>
          <w:cs/>
          <w:lang w:val="ar_AE" w:bidi="ar_AE"/>
        </w:rPr>
        <w:t>"فقط"</w:t>
      </w:r>
    </w:p>
    <w:p>
      <w:pPr>
        <w:bidi/>
      </w:pPr>
      <w:r>
        <w:rPr>
          <w:rtl/>
          <w:cs/>
          <w:lang w:val="ar_AE" w:bidi="ar_AE"/>
        </w:rPr>
      </w:r>
      <w:r>
        <w:rPr>
          <w:rtl/>
          <w:cs/>
          <w:lang w:val="ar_AE" w:bidi="ar_AE"/>
        </w:rPr>
        <w:t xml:space="preserve">يمكن أن يكون الفرعون إما يائسًا ويستخدم التعبير </w:t>
      </w:r>
      <w:r>
        <w:rPr>
          <w:b/>
          <w:rtl/>
          <w:cs/>
          <w:lang w:val="ar_AE" w:bidi="ar_AE"/>
        </w:rPr>
        <w:t>هذِهِ الْمَرَّةَ فَقَطْ ... فقط</w:t>
      </w:r>
      <w:r>
        <w:rPr>
          <w:rtl/>
          <w:cs/>
          <w:lang w:val="ar_AE" w:bidi="ar_AE"/>
        </w:rPr>
        <w:t xml:space="preserve"> لمحاولة جعل طلبه يبدو صغيرًا قدر الإمكان لزيادة فرص قبوله، أو قد يكون لا يزال متكبرًا جدًا للاعتراف بالذنب فيمَا يتجاوز هذه الحادثة الواحدة (وهو على الأرجح نفس تصريحه الجريء عن أن الرب كان مع بني إسرائيل في </w:t>
      </w:r>
      <w:r>
        <w:rPr>
          <w:rtl/>
          <w:cs/>
          <w:lang w:val="ar_AE" w:bidi="ar_AE"/>
        </w:rPr>
        <w:t>10:10</w:t>
      </w:r>
      <w:r>
        <w:rPr>
          <w:rtl/>
          <w:cs/>
          <w:lang w:val="ar_AE" w:bidi="ar_AE"/>
        </w:rPr>
        <w:t>). يبدو أن الاحتمال الأول هو الأكثر ترجيحًا نظرًا لأنه يصف هذه الضربة بأنها "هذا الموت". إذا كانت ثقافتك تحتوي على طريقة لجعل الطلب يبدو صغيرًا قدر الإمكان، فقد ترغب في استخدامها لترجمة طلب 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17 (#3)</w:t>
      </w:r>
      <w:r>
        <w:rPr>
          <w:rtl/>
          <w:cs/>
          <w:lang w:val="ar_AE" w:bidi="ar_AE"/>
        </w:rPr>
      </w:r>
    </w:p>
    <w:p>
      <w:pPr>
        <w:bidi/>
      </w:pPr>
      <w:r>
        <w:rPr>
          <w:rtl/>
          <w:cs/>
          <w:lang w:val="ar_AE" w:bidi="ar_AE"/>
        </w:rPr>
      </w:r>
      <w:r>
        <w:rPr>
          <w:rtl/>
          <w:cs/>
          <w:lang w:val="ar_AE" w:bidi="ar_AE"/>
        </w:rPr>
        <w:t>אֱלֹהֵי⁠כֶ֑ם</w:t>
      </w:r>
    </w:p>
    <w:p>
      <w:pPr>
        <w:bidi/>
      </w:pPr>
      <w:r>
        <w:rPr>
          <w:rtl/>
          <w:cs/>
          <w:lang w:val="ar_AE" w:bidi="ar_AE"/>
        </w:rPr>
      </w:r>
      <w:r>
        <w:rPr>
          <w:b/>
          <w:rtl/>
          <w:cs/>
          <w:lang w:val="ar_AE" w:bidi="ar_AE"/>
        </w:rPr>
        <w:t>"إِلهِكُمَا"</w:t>
      </w:r>
    </w:p>
    <w:p>
      <w:pPr>
        <w:bidi/>
      </w:pPr>
      <w:r>
        <w:rPr>
          <w:rtl/>
          <w:cs/>
          <w:lang w:val="ar_AE" w:bidi="ar_AE"/>
        </w:rPr>
      </w:r>
      <w:r>
        <w:rPr>
          <w:rtl/>
          <w:cs/>
          <w:lang w:val="ar_AE" w:bidi="ar_AE"/>
        </w:rPr>
        <w:t xml:space="preserve">هنا، </w:t>
      </w:r>
      <w:r>
        <w:rPr>
          <w:b/>
          <w:rtl/>
          <w:cs/>
          <w:lang w:val="ar_AE" w:bidi="ar_AE"/>
        </w:rPr>
        <w:t>الضمير أنتما في</w:t>
      </w:r>
      <w:r>
        <w:rPr>
          <w:rtl/>
          <w:cs/>
          <w:lang w:val="ar_AE" w:bidi="ar_AE"/>
        </w:rPr>
        <w:t xml:space="preserve"> صيغة المثني (في الترجمة العربية). ويمكن أن يشير إما إلى موسى وهارون أو إلى جميع بني إسرائيل. إذا كانت لغتك تستخدم أشكالًا مختلفة من "أنت" اعتمادًا على عدد الأشخاص المخاطبين، فاستخدم صيغة الجمع هنا (إلهكم).</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17 (#4)</w:t>
      </w:r>
      <w:r>
        <w:rPr>
          <w:rtl/>
          <w:cs/>
          <w:lang w:val="ar_AE" w:bidi="ar_AE"/>
        </w:rPr>
      </w:r>
    </w:p>
    <w:p>
      <w:pPr>
        <w:bidi/>
      </w:pPr>
      <w:r>
        <w:rPr>
          <w:rtl/>
          <w:cs/>
          <w:lang w:val="ar_AE" w:bidi="ar_AE"/>
        </w:rPr>
      </w:r>
      <w:r>
        <w:rPr>
          <w:rtl/>
          <w:cs/>
          <w:lang w:val="ar_AE" w:bidi="ar_AE"/>
        </w:rPr>
        <w:t>אֶת־הַ⁠מָּ֥וֶת הַ⁠זֶּֽה</w:t>
      </w:r>
    </w:p>
    <w:p>
      <w:pPr>
        <w:bidi/>
      </w:pPr>
      <w:r>
        <w:rPr>
          <w:rtl/>
          <w:cs/>
          <w:lang w:val="ar_AE" w:bidi="ar_AE"/>
        </w:rPr>
      </w:r>
      <w:r>
        <w:rPr>
          <w:b/>
          <w:rtl/>
          <w:cs/>
          <w:lang w:val="ar_AE" w:bidi="ar_AE"/>
        </w:rPr>
        <w:t>"هذا الموت"</w:t>
      </w:r>
    </w:p>
    <w:p>
      <w:pPr>
        <w:bidi/>
      </w:pPr>
      <w:r>
        <w:rPr>
          <w:rtl/>
          <w:cs/>
          <w:lang w:val="ar_AE" w:bidi="ar_AE"/>
        </w:rPr>
      </w:r>
      <w:r>
        <w:rPr>
          <w:rtl/>
          <w:cs/>
          <w:lang w:val="ar_AE" w:bidi="ar_AE"/>
        </w:rPr>
        <w:t xml:space="preserve">تشير كلمة </w:t>
      </w:r>
      <w:r>
        <w:rPr>
          <w:b/>
          <w:rtl/>
          <w:cs/>
          <w:lang w:val="ar_AE" w:bidi="ar_AE"/>
        </w:rPr>
        <w:t>الموت</w:t>
      </w:r>
      <w:r>
        <w:rPr>
          <w:rtl/>
          <w:cs/>
          <w:lang w:val="ar_AE" w:bidi="ar_AE"/>
        </w:rPr>
        <w:t xml:space="preserve"> هنا إلى تدمير الجراد لجميع النباتات في مصر، مما سيؤدي في النهاية إلى وفاة الناس، لأنه لن يكون هناك محاصيل. إذا كان ذلك مفيدًا في لغتك، فيمكنك استخدام تعبير مشابه أو لغة واضحة. انظر إلى الترجمة الإنجليزية UST.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17 (#5)</w:t>
      </w:r>
      <w:r>
        <w:rPr>
          <w:rtl/>
          <w:cs/>
          <w:lang w:val="ar_AE" w:bidi="ar_AE"/>
        </w:rPr>
      </w:r>
    </w:p>
    <w:p>
      <w:pPr>
        <w:bidi/>
      </w:pPr>
      <w:r>
        <w:rPr>
          <w:rtl/>
          <w:cs/>
          <w:lang w:val="ar_AE" w:bidi="ar_AE"/>
        </w:rPr>
      </w:r>
      <w:r>
        <w:rPr>
          <w:rtl/>
          <w:cs/>
          <w:lang w:val="ar_AE" w:bidi="ar_AE"/>
        </w:rPr>
        <w:t>אֶת־הַ⁠מָּ֥וֶת הַ⁠זֶּֽה</w:t>
      </w:r>
    </w:p>
    <w:p>
      <w:pPr>
        <w:bidi/>
      </w:pPr>
      <w:r>
        <w:rPr>
          <w:rtl/>
          <w:cs/>
          <w:lang w:val="ar_AE" w:bidi="ar_AE"/>
        </w:rPr>
      </w:r>
      <w:r>
        <w:rPr>
          <w:b/>
          <w:rtl/>
          <w:cs/>
          <w:lang w:val="ar_AE" w:bidi="ar_AE"/>
        </w:rPr>
        <w:t>"هذا الموت"</w:t>
      </w:r>
    </w:p>
    <w:p>
      <w:pPr>
        <w:bidi/>
      </w:pPr>
      <w:r>
        <w:rPr>
          <w:rtl/>
          <w:cs/>
          <w:lang w:val="ar_AE" w:bidi="ar_AE"/>
        </w:rPr>
      </w:r>
      <w:r>
        <w:rPr>
          <w:rtl/>
          <w:cs/>
          <w:lang w:val="ar_AE" w:bidi="ar_AE"/>
        </w:rPr>
        <w:t xml:space="preserve">تشير كلمة </w:t>
      </w:r>
      <w:r>
        <w:rPr>
          <w:b/>
          <w:rtl/>
          <w:cs/>
          <w:lang w:val="ar_AE" w:bidi="ar_AE"/>
        </w:rPr>
        <w:t>الموت</w:t>
      </w:r>
      <w:r>
        <w:rPr>
          <w:rtl/>
          <w:cs/>
          <w:lang w:val="ar_AE" w:bidi="ar_AE"/>
        </w:rPr>
        <w:t xml:space="preserve"> هنا إلى تدمير الجراد لجميع النباتات في مصر، مما سيؤدي في النهاية إلى وفاة الناس لأنه لن يكون هناك محاصيل. إذا كان ذلك سيفيد قراءك، فيمكنك التعبير عن ذلك بشكل صريح. ترجمة بديلة: "هذا الدمار الذي سيؤدي إلى موتنا"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18 (#1)</w:t>
      </w:r>
      <w:r>
        <w:rPr>
          <w:rtl/>
          <w:cs/>
          <w:lang w:val="ar_AE" w:bidi="ar_AE"/>
        </w:rPr>
      </w:r>
    </w:p>
    <w:p>
      <w:pPr>
        <w:bidi/>
      </w:pPr>
      <w:r>
        <w:rPr>
          <w:rtl/>
          <w:cs/>
          <w:lang w:val="ar_AE" w:bidi="ar_AE"/>
        </w:rPr>
      </w:r>
      <w:r>
        <w:rPr>
          <w:rtl/>
          <w:cs/>
          <w:lang w:val="ar_AE" w:bidi="ar_AE"/>
        </w:rPr>
        <w:t>וַ⁠יֵּצֵ֖א</w:t>
      </w:r>
    </w:p>
    <w:p>
      <w:pPr>
        <w:bidi/>
      </w:pPr>
      <w:r>
        <w:rPr>
          <w:rtl/>
          <w:cs/>
          <w:lang w:val="ar_AE" w:bidi="ar_AE"/>
        </w:rPr>
      </w:r>
      <w:r>
        <w:rPr>
          <w:b/>
          <w:rtl/>
          <w:cs/>
          <w:lang w:val="ar_AE" w:bidi="ar_AE"/>
        </w:rPr>
        <w:t>"فَخَرَجَ"</w:t>
      </w:r>
    </w:p>
    <w:p>
      <w:pPr>
        <w:bidi/>
      </w:pPr>
      <w:r>
        <w:rPr>
          <w:rtl/>
          <w:cs/>
          <w:lang w:val="ar_AE" w:bidi="ar_AE"/>
        </w:rPr>
      </w:r>
      <w:r>
        <w:rPr>
          <w:rtl/>
          <w:cs/>
          <w:lang w:val="ar_AE" w:bidi="ar_AE"/>
        </w:rPr>
        <w:t xml:space="preserve">تم استدعاء موسى وهارون إلى الملك في </w:t>
      </w:r>
      <w:r>
        <w:rPr>
          <w:rtl/>
          <w:cs/>
          <w:lang w:val="ar_AE" w:bidi="ar_AE"/>
        </w:rPr>
        <w:t>10:16</w:t>
      </w:r>
      <w:r>
        <w:rPr>
          <w:rtl/>
          <w:cs/>
          <w:lang w:val="ar_AE" w:bidi="ar_AE"/>
        </w:rPr>
        <w:t>، لذا ستحتاج بعض الترجمات إلى القول بأنهما غادرا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19 (#1)</w:t>
      </w:r>
      <w:r>
        <w:rPr>
          <w:rtl/>
          <w:cs/>
          <w:lang w:val="ar_AE" w:bidi="ar_AE"/>
        </w:rPr>
      </w:r>
    </w:p>
    <w:p>
      <w:pPr>
        <w:bidi/>
      </w:pPr>
      <w:r>
        <w:rPr>
          <w:rtl/>
          <w:cs/>
          <w:lang w:val="ar_AE" w:bidi="ar_AE"/>
        </w:rPr>
      </w:r>
      <w:r>
        <w:rPr>
          <w:rtl/>
          <w:cs/>
          <w:lang w:val="ar_AE" w:bidi="ar_AE"/>
        </w:rPr>
        <w:t>רֽוּחַ־יָם֙ חָזָ֣ק מְאֹ֔ד</w:t>
      </w:r>
    </w:p>
    <w:p>
      <w:pPr>
        <w:bidi/>
      </w:pPr>
      <w:r>
        <w:rPr>
          <w:rtl/>
          <w:cs/>
          <w:lang w:val="ar_AE" w:bidi="ar_AE"/>
        </w:rPr>
      </w:r>
      <w:r>
        <w:rPr>
          <w:b/>
          <w:rtl/>
          <w:cs/>
          <w:lang w:val="ar_AE" w:bidi="ar_AE"/>
        </w:rPr>
        <w:t>"رِيحًا غَرْبِيَّةً شَدِيدَةً جِدًّا"</w:t>
      </w:r>
    </w:p>
    <w:p>
      <w:pPr>
        <w:bidi/>
      </w:pPr>
      <w:r>
        <w:rPr>
          <w:rtl/>
          <w:cs/>
          <w:lang w:val="ar_AE" w:bidi="ar_AE"/>
        </w:rPr>
      </w:r>
      <w:r>
        <w:rPr>
          <w:rtl/>
          <w:cs/>
          <w:lang w:val="ar_AE" w:bidi="ar_AE"/>
        </w:rPr>
        <w:t>ترجمة بديلة: "رياح غربية قوية جدًا" أو "رياح قوية جدًا من الغرب"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19 (#2)</w:t>
      </w:r>
      <w:r>
        <w:rPr>
          <w:rtl/>
          <w:cs/>
          <w:lang w:val="ar_AE" w:bidi="ar_AE"/>
        </w:rPr>
      </w:r>
    </w:p>
    <w:p>
      <w:pPr>
        <w:bidi/>
      </w:pPr>
      <w:r>
        <w:rPr>
          <w:rtl/>
          <w:cs/>
          <w:lang w:val="ar_AE" w:bidi="ar_AE"/>
        </w:rPr>
      </w:r>
      <w:r>
        <w:rPr>
          <w:rtl/>
          <w:cs/>
          <w:lang w:val="ar_AE" w:bidi="ar_AE"/>
        </w:rPr>
        <w:t>וַ⁠יִּשָּׂא֙ אֶת־הָ֣⁠אַרְבֶּ֔ה</w:t>
      </w:r>
    </w:p>
    <w:p>
      <w:pPr>
        <w:bidi/>
      </w:pPr>
      <w:r>
        <w:rPr>
          <w:rtl/>
          <w:cs/>
          <w:lang w:val="ar_AE" w:bidi="ar_AE"/>
        </w:rPr>
      </w:r>
      <w:r>
        <w:rPr>
          <w:b/>
          <w:rtl/>
          <w:cs/>
          <w:lang w:val="ar_AE" w:bidi="ar_AE"/>
        </w:rPr>
        <w:t>"فَحَمَلَتِ الْجَرَادَ"</w:t>
      </w:r>
    </w:p>
    <w:p>
      <w:pPr>
        <w:bidi/>
      </w:pPr>
      <w:r>
        <w:rPr>
          <w:rtl/>
          <w:cs/>
          <w:lang w:val="ar_AE" w:bidi="ar_AE"/>
        </w:rPr>
      </w:r>
      <w:r>
        <w:rPr>
          <w:rtl/>
          <w:cs/>
          <w:lang w:val="ar_AE" w:bidi="ar_AE"/>
        </w:rPr>
        <w:t>ترجمة بديلة: "ونقلت الجراد بعيدًا"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19 (#3)</w:t>
      </w:r>
      <w:r>
        <w:rPr>
          <w:rtl/>
          <w:cs/>
          <w:lang w:val="ar_AE" w:bidi="ar_AE"/>
        </w:rPr>
      </w:r>
    </w:p>
    <w:p>
      <w:pPr>
        <w:bidi/>
      </w:pPr>
      <w:r>
        <w:rPr>
          <w:rtl/>
          <w:cs/>
          <w:lang w:val="ar_AE" w:bidi="ar_AE"/>
        </w:rPr>
      </w:r>
      <w:r>
        <w:rPr>
          <w:rtl/>
          <w:cs/>
          <w:lang w:val="ar_AE" w:bidi="ar_AE"/>
        </w:rPr>
        <w:t>אֶת־הָ֣⁠אַרְבֶּ֔ה &amp; אַרְבֶּ֣ה</w:t>
      </w:r>
    </w:p>
    <w:p>
      <w:pPr>
        <w:bidi/>
      </w:pPr>
      <w:r>
        <w:rPr>
          <w:rtl/>
          <w:cs/>
          <w:lang w:val="ar_AE" w:bidi="ar_AE"/>
        </w:rPr>
      </w:r>
      <w:r>
        <w:rPr>
          <w:b/>
          <w:rtl/>
          <w:cs/>
          <w:lang w:val="ar_AE" w:bidi="ar_AE"/>
        </w:rPr>
        <w:t>"الجراد،"</w:t>
      </w:r>
      <w:r>
        <w:rPr>
          <w:rtl/>
          <w:cs/>
          <w:lang w:val="ar_AE" w:bidi="ar_AE"/>
        </w:rPr>
        <w:t xml:space="preserve"> - </w:t>
      </w:r>
      <w:r>
        <w:rPr>
          <w:b/>
          <w:rtl/>
          <w:cs/>
          <w:lang w:val="ar_AE" w:bidi="ar_AE"/>
        </w:rPr>
        <w:t>"جَرَادَةٌ وَاحِدَةٌ"</w:t>
      </w:r>
    </w:p>
    <w:p>
      <w:pPr>
        <w:bidi/>
      </w:pPr>
      <w:r>
        <w:rPr>
          <w:rtl/>
          <w:cs/>
          <w:lang w:val="ar_AE" w:bidi="ar_AE"/>
        </w:rPr>
      </w:r>
      <w:r>
        <w:rPr>
          <w:rtl/>
          <w:cs/>
          <w:lang w:val="ar_AE" w:bidi="ar_AE"/>
        </w:rPr>
        <w:t xml:space="preserve">انظر كيف ترجمت هذا في </w:t>
      </w:r>
      <w:r>
        <w:rPr>
          <w:rtl/>
          <w:cs/>
          <w:lang w:val="ar_AE" w:bidi="ar_AE"/>
        </w:rPr>
        <w:t>10:4</w:t>
      </w:r>
      <w:r>
        <w:rPr>
          <w:rtl/>
          <w:cs/>
          <w:lang w:val="ar_AE" w:bidi="ar_AE"/>
        </w:rPr>
        <w:t>. ترجمة بديلة: "أسراب من الجراد ... واحدة من الجراد"</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19 (#4)</w:t>
      </w:r>
      <w:r>
        <w:rPr>
          <w:rtl/>
          <w:cs/>
          <w:lang w:val="ar_AE" w:bidi="ar_AE"/>
        </w:rPr>
      </w:r>
    </w:p>
    <w:p>
      <w:pPr>
        <w:bidi/>
      </w:pPr>
      <w:r>
        <w:rPr>
          <w:rtl/>
          <w:cs/>
          <w:lang w:val="ar_AE" w:bidi="ar_AE"/>
        </w:rPr>
      </w:r>
      <w:r>
        <w:rPr>
          <w:rtl/>
          <w:cs/>
          <w:lang w:val="ar_AE" w:bidi="ar_AE"/>
        </w:rPr>
        <w:t>וַ⁠יִּתְקָעֵ֖⁠הוּ</w:t>
      </w:r>
    </w:p>
    <w:p>
      <w:pPr>
        <w:bidi/>
      </w:pPr>
      <w:r>
        <w:rPr>
          <w:rtl/>
          <w:cs/>
          <w:lang w:val="ar_AE" w:bidi="ar_AE"/>
        </w:rPr>
      </w:r>
      <w:r>
        <w:rPr>
          <w:b/>
          <w:rtl/>
          <w:cs/>
          <w:lang w:val="ar_AE" w:bidi="ar_AE"/>
        </w:rPr>
        <w:t>"وَطَرَحَتْهُ (هي)"</w:t>
      </w:r>
    </w:p>
    <w:p>
      <w:pPr>
        <w:bidi/>
      </w:pPr>
      <w:r>
        <w:rPr>
          <w:rtl/>
          <w:cs/>
          <w:lang w:val="ar_AE" w:bidi="ar_AE"/>
        </w:rPr>
      </w:r>
      <w:r>
        <w:rPr>
          <w:rtl/>
          <w:cs/>
          <w:lang w:val="ar_AE" w:bidi="ar_AE"/>
        </w:rPr>
        <w:t xml:space="preserve">هنا، تشير </w:t>
      </w:r>
      <w:r>
        <w:rPr>
          <w:b/>
          <w:rtl/>
          <w:cs/>
          <w:lang w:val="ar_AE" w:bidi="ar_AE"/>
        </w:rPr>
        <w:t>هي</w:t>
      </w:r>
      <w:r>
        <w:rPr>
          <w:rtl/>
          <w:cs/>
          <w:lang w:val="ar_AE" w:bidi="ar_AE"/>
        </w:rPr>
        <w:t xml:space="preserve"> الأولى إلى الرياح؛ و</w:t>
      </w:r>
      <w:r>
        <w:rPr>
          <w:b/>
          <w:rtl/>
          <w:cs/>
          <w:lang w:val="ar_AE" w:bidi="ar_AE"/>
        </w:rPr>
        <w:t>هي</w:t>
      </w:r>
      <w:r>
        <w:rPr>
          <w:rtl/>
          <w:cs/>
          <w:lang w:val="ar_AE" w:bidi="ar_AE"/>
        </w:rPr>
        <w:t xml:space="preserve"> الثانية تتفق في العدد مع المفرد الدال علي الجمع "الجراد". انظر كيف ترجمت هذا في </w:t>
      </w:r>
      <w:r>
        <w:rPr>
          <w:rtl/>
          <w:cs/>
          <w:lang w:val="ar_AE" w:bidi="ar_AE"/>
        </w:rPr>
        <w:t>10:5</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20 (#1)</w:t>
      </w:r>
      <w:r>
        <w:rPr>
          <w:rtl/>
          <w:cs/>
          <w:lang w:val="ar_AE" w:bidi="ar_AE"/>
        </w:rPr>
      </w:r>
    </w:p>
    <w:p>
      <w:pPr>
        <w:bidi/>
      </w:pPr>
      <w:r>
        <w:rPr>
          <w:rtl/>
          <w:cs/>
          <w:lang w:val="ar_AE" w:bidi="ar_AE"/>
        </w:rPr>
      </w:r>
      <w:r>
        <w:rPr>
          <w:rtl/>
          <w:cs/>
          <w:lang w:val="ar_AE" w:bidi="ar_AE"/>
        </w:rPr>
        <w:t>וַ⁠יְחַזֵּ֥ק יְהוָ֖ה אֶת־לֵ֣ב פַּרְעֹ֑ה</w:t>
      </w:r>
    </w:p>
    <w:p>
      <w:pPr>
        <w:bidi/>
      </w:pPr>
      <w:r>
        <w:rPr>
          <w:rtl/>
          <w:cs/>
          <w:lang w:val="ar_AE" w:bidi="ar_AE"/>
        </w:rPr>
      </w:r>
      <w:r>
        <w:rPr>
          <w:b/>
          <w:rtl/>
          <w:cs/>
          <w:lang w:val="ar_AE" w:bidi="ar_AE"/>
        </w:rPr>
        <w:t>"وَلكِنْ شَدَّدَ الرَّبُّ قَلْبَ فِرْعَوْنَ"</w:t>
      </w:r>
    </w:p>
    <w:p>
      <w:pPr>
        <w:bidi/>
      </w:pPr>
      <w:r>
        <w:rPr>
          <w:rtl/>
          <w:cs/>
          <w:lang w:val="ar_AE" w:bidi="ar_AE"/>
        </w:rPr>
      </w:r>
      <w:r>
        <w:rPr>
          <w:rtl/>
          <w:cs/>
          <w:lang w:val="ar_AE" w:bidi="ar_AE"/>
        </w:rPr>
        <w:t xml:space="preserve">هذا يعني أن الله جعله عنيدًا. ويتم التحدث عن موقفه العنيد كما لو أن </w:t>
      </w:r>
      <w:r>
        <w:rPr>
          <w:b/>
          <w:rtl/>
          <w:cs/>
          <w:lang w:val="ar_AE" w:bidi="ar_AE"/>
        </w:rPr>
        <w:t>قلبه</w:t>
      </w:r>
      <w:r>
        <w:rPr>
          <w:rtl/>
          <w:cs/>
          <w:lang w:val="ar_AE" w:bidi="ar_AE"/>
        </w:rPr>
        <w:t xml:space="preserve"> كان </w:t>
      </w:r>
      <w:r>
        <w:rPr>
          <w:b/>
          <w:rtl/>
          <w:cs/>
          <w:lang w:val="ar_AE" w:bidi="ar_AE"/>
        </w:rPr>
        <w:t>مُتشددًا</w:t>
      </w:r>
      <w:r>
        <w:rPr>
          <w:rtl/>
          <w:cs/>
          <w:lang w:val="ar_AE" w:bidi="ar_AE"/>
        </w:rPr>
        <w:t xml:space="preserve">.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العضو الذي تستخدمه ثقافتك لهذه الصورة. انظر كيف ترجمت هذا في </w:t>
      </w:r>
      <w:r>
        <w:rPr>
          <w:rtl/>
          <w:cs/>
          <w:lang w:val="ar_AE" w:bidi="ar_AE"/>
        </w:rPr>
        <w:t>4:21</w:t>
      </w:r>
      <w:r>
        <w:rPr>
          <w:rtl/>
          <w:cs/>
          <w:lang w:val="ar_AE" w:bidi="ar_AE"/>
        </w:rPr>
        <w:t>. ترجمة بديلة: "لكن الرب (يهوه) جعل فرعون عنيدًا"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21 (#1)</w:t>
      </w:r>
      <w:r>
        <w:rPr>
          <w:rtl/>
          <w:cs/>
          <w:lang w:val="ar_AE" w:bidi="ar_AE"/>
        </w:rPr>
      </w:r>
    </w:p>
    <w:p>
      <w:pPr>
        <w:bidi/>
      </w:pPr>
      <w:r>
        <w:rPr>
          <w:rtl/>
          <w:cs/>
          <w:lang w:val="ar_AE" w:bidi="ar_AE"/>
        </w:rPr>
      </w:r>
      <w:r>
        <w:rPr>
          <w:rtl/>
          <w:cs/>
          <w:lang w:val="ar_AE" w:bidi="ar_AE"/>
        </w:rPr>
        <w:t>וַ⁠יֹּ֨אמֶר יְהוָ֜ה</w:t>
      </w:r>
    </w:p>
    <w:p>
      <w:pPr>
        <w:bidi/>
      </w:pPr>
      <w:r>
        <w:rPr>
          <w:rtl/>
          <w:cs/>
          <w:lang w:val="ar_AE" w:bidi="ar_AE"/>
        </w:rPr>
      </w:r>
      <w:r>
        <w:rPr>
          <w:b/>
          <w:rtl/>
          <w:cs/>
          <w:lang w:val="ar_AE" w:bidi="ar_AE"/>
        </w:rPr>
        <w:t>"ثُمَّ قَالَ الرَّبُّ لِمُوسَى"</w:t>
      </w:r>
    </w:p>
    <w:p>
      <w:pPr>
        <w:bidi/>
      </w:pPr>
      <w:r>
        <w:rPr>
          <w:rtl/>
          <w:cs/>
          <w:lang w:val="ar_AE" w:bidi="ar_AE"/>
        </w:rPr>
      </w:r>
      <w:r>
        <w:rPr>
          <w:rtl/>
          <w:cs/>
          <w:lang w:val="ar_AE" w:bidi="ar_AE"/>
        </w:rPr>
        <w:t>يبدأ هنا مشهد جديد، الذي قد يحتاج أن يتم إظهاره بطريقة معينة في لغتك. هذا هو بداية تسلسل الضربة الثالثة.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21 (#2)</w:t>
      </w:r>
      <w:r>
        <w:rPr>
          <w:rtl/>
          <w:cs/>
          <w:lang w:val="ar_AE" w:bidi="ar_AE"/>
        </w:rPr>
      </w:r>
    </w:p>
    <w:p>
      <w:pPr>
        <w:bidi/>
      </w:pPr>
      <w:r>
        <w:rPr>
          <w:rtl/>
          <w:cs/>
          <w:lang w:val="ar_AE" w:bidi="ar_AE"/>
        </w:rPr>
      </w:r>
      <w:r>
        <w:rPr>
          <w:rtl/>
          <w:cs/>
          <w:lang w:val="ar_AE" w:bidi="ar_AE"/>
        </w:rPr>
        <w:t>יָֽדְ⁠ךָ֙</w:t>
      </w:r>
    </w:p>
    <w:p>
      <w:pPr>
        <w:bidi/>
      </w:pPr>
      <w:r>
        <w:rPr>
          <w:rtl/>
          <w:cs/>
          <w:lang w:val="ar_AE" w:bidi="ar_AE"/>
        </w:rPr>
      </w:r>
      <w:r>
        <w:rPr>
          <w:b/>
          <w:rtl/>
          <w:cs/>
          <w:lang w:val="ar_AE" w:bidi="ar_AE"/>
        </w:rPr>
        <w:t>"يدك"</w:t>
      </w:r>
    </w:p>
    <w:p>
      <w:pPr>
        <w:bidi/>
      </w:pPr>
      <w:r>
        <w:rPr>
          <w:rtl/>
          <w:cs/>
          <w:lang w:val="ar_AE" w:bidi="ar_AE"/>
        </w:rPr>
      </w:r>
      <w:r>
        <w:rPr>
          <w:rtl/>
          <w:cs/>
          <w:lang w:val="ar_AE" w:bidi="ar_AE"/>
        </w:rPr>
        <w:t>راجع الملاحظة في مقدمة إصحاح 8 بخصوص اليد والعصا.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21 (#3)</w:t>
      </w:r>
      <w:r>
        <w:rPr>
          <w:rtl/>
          <w:cs/>
          <w:lang w:val="ar_AE" w:bidi="ar_AE"/>
        </w:rPr>
      </w:r>
    </w:p>
    <w:p>
      <w:pPr>
        <w:bidi/>
      </w:pPr>
      <w:r>
        <w:rPr>
          <w:rtl/>
          <w:cs/>
          <w:lang w:val="ar_AE" w:bidi="ar_AE"/>
        </w:rPr>
      </w:r>
      <w:r>
        <w:rPr>
          <w:rtl/>
          <w:cs/>
          <w:lang w:val="ar_AE" w:bidi="ar_AE"/>
        </w:rPr>
        <w:t>מִצְרָ֑יִם וְ⁠יָמֵ֖שׁ חֹֽשֶׁךְ</w:t>
      </w:r>
    </w:p>
    <w:p>
      <w:pPr>
        <w:bidi/>
      </w:pPr>
      <w:r>
        <w:rPr>
          <w:rtl/>
          <w:cs/>
          <w:lang w:val="ar_AE" w:bidi="ar_AE"/>
        </w:rPr>
      </w:r>
      <w:r>
        <w:rPr>
          <w:b/>
          <w:rtl/>
          <w:cs/>
          <w:lang w:val="ar_AE" w:bidi="ar_AE"/>
        </w:rPr>
        <w:t>"ظَلاَمٌ عَلَى أَرْضِ مِصْرَ، حَتَّى يُلْمَسُ الظَّلاَمُ"</w:t>
      </w:r>
    </w:p>
    <w:p>
      <w:pPr>
        <w:bidi/>
      </w:pPr>
      <w:r>
        <w:rPr>
          <w:rtl/>
          <w:cs/>
          <w:lang w:val="ar_AE" w:bidi="ar_AE"/>
        </w:rPr>
      </w:r>
      <w:r>
        <w:rPr>
          <w:rtl/>
          <w:cs/>
          <w:lang w:val="ar_AE" w:bidi="ar_AE"/>
        </w:rPr>
        <w:t>هذا بناء محير بعض الشيء لوصف الظلام. تأخذ معظم الترجمات الإنجليزية ذلك على أنه مبني للمجهول، مما يعني في صيغة المبني للمعلوم "سيشعر الناس بالظلام"، مما يعني مجازيًا ما يتم التعبير عنه بطرق مختلفة في الترجمة الإنجليزية UST والترجمة البديلة هنا. خيار آخر هو اعتبار صيغة الفعل العبري سببية وترجمتها على هذا النحو: "والظلام سيسبب للناس أن يلمسوا"، مما يعني أن الناس سيضطرون للمس أماكنهم لأنهم لن يتمكنوا من الرؤية. أما الخيار الأخير سيكون تجسيد الظلام بحيث يُلْمَس الظلام حوله، ويملأ كل مكان في الأرض. إذا لم يفهم قراؤك ما تعنيه هذه الصورة في هذا السياق، فيمكنك استخدام استعارة مشابهة من ثقافتك. أو بدلًا من ذلك، يمكنك التعبير عن المعنى بوضوح. الترجمة البديلة: "مصر، ظلام شديد وثقيل جدًا"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22 (#1)</w:t>
      </w:r>
      <w:r>
        <w:rPr>
          <w:rtl/>
          <w:cs/>
          <w:lang w:val="ar_AE" w:bidi="ar_AE"/>
        </w:rPr>
      </w:r>
    </w:p>
    <w:p>
      <w:pPr>
        <w:bidi/>
      </w:pPr>
      <w:r>
        <w:rPr>
          <w:rtl/>
          <w:cs/>
          <w:lang w:val="ar_AE" w:bidi="ar_AE"/>
        </w:rPr>
      </w:r>
      <w:r>
        <w:rPr>
          <w:rtl/>
          <w:cs/>
          <w:lang w:val="ar_AE" w:bidi="ar_AE"/>
        </w:rPr>
        <w:t>אֶת־יָד֖⁠וֹ</w:t>
      </w:r>
    </w:p>
    <w:p>
      <w:pPr>
        <w:bidi/>
      </w:pPr>
      <w:r>
        <w:rPr>
          <w:rtl/>
          <w:cs/>
          <w:lang w:val="ar_AE" w:bidi="ar_AE"/>
        </w:rPr>
      </w:r>
      <w:r>
        <w:rPr>
          <w:b/>
          <w:rtl/>
          <w:cs/>
          <w:lang w:val="ar_AE" w:bidi="ar_AE"/>
        </w:rPr>
        <w:t>"يده"</w:t>
      </w:r>
    </w:p>
    <w:p>
      <w:pPr>
        <w:bidi/>
      </w:pPr>
      <w:r>
        <w:rPr>
          <w:rtl/>
          <w:cs/>
          <w:lang w:val="ar_AE" w:bidi="ar_AE"/>
        </w:rPr>
      </w:r>
      <w:r>
        <w:rPr>
          <w:rtl/>
          <w:cs/>
          <w:lang w:val="ar_AE" w:bidi="ar_AE"/>
        </w:rPr>
        <w:t>راجع الملاحظة في مقدمة إصحاح 8 بخصوص اليد والعصا.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22 (#2)</w:t>
      </w:r>
      <w:r>
        <w:rPr>
          <w:rtl/>
          <w:cs/>
          <w:lang w:val="ar_AE" w:bidi="ar_AE"/>
        </w:rPr>
      </w:r>
    </w:p>
    <w:p>
      <w:pPr>
        <w:bidi/>
      </w:pPr>
      <w:r>
        <w:rPr>
          <w:rtl/>
          <w:cs/>
          <w:lang w:val="ar_AE" w:bidi="ar_AE"/>
        </w:rPr>
      </w:r>
      <w:r>
        <w:rPr>
          <w:rtl/>
          <w:cs/>
          <w:lang w:val="ar_AE" w:bidi="ar_AE"/>
        </w:rPr>
        <w:t>שְׁלֹ֥שֶׁת</w:t>
      </w:r>
    </w:p>
    <w:p>
      <w:pPr>
        <w:bidi/>
      </w:pPr>
      <w:r>
        <w:rPr>
          <w:rtl/>
          <w:cs/>
          <w:lang w:val="ar_AE" w:bidi="ar_AE"/>
        </w:rPr>
      </w:r>
      <w:r>
        <w:rPr>
          <w:b/>
          <w:rtl/>
          <w:cs/>
          <w:lang w:val="ar_AE" w:bidi="ar_AE"/>
        </w:rPr>
        <w:t>"ثَلاَثَةَ"</w:t>
      </w:r>
    </w:p>
    <w:p>
      <w:pPr>
        <w:bidi/>
      </w:pPr>
      <w:r>
        <w:rPr>
          <w:rtl/>
          <w:cs/>
          <w:lang w:val="ar_AE" w:bidi="ar_AE"/>
        </w:rPr>
      </w:r>
      <w:r>
        <w:rPr>
          <w:rtl/>
          <w:cs/>
          <w:lang w:val="ar_AE" w:bidi="ar_AE"/>
        </w:rPr>
        <w:t>ترجمة بديلة: "3"</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23 (#1)</w:t>
      </w:r>
      <w:r>
        <w:rPr>
          <w:rtl/>
          <w:cs/>
          <w:lang w:val="ar_AE" w:bidi="ar_AE"/>
        </w:rPr>
      </w:r>
    </w:p>
    <w:p>
      <w:pPr>
        <w:bidi/>
      </w:pPr>
      <w:r>
        <w:rPr>
          <w:rtl/>
          <w:cs/>
          <w:lang w:val="ar_AE" w:bidi="ar_AE"/>
        </w:rPr>
      </w:r>
      <w:r>
        <w:rPr>
          <w:rtl/>
          <w:cs/>
          <w:lang w:val="ar_AE" w:bidi="ar_AE"/>
        </w:rPr>
        <w:t>לֹֽא־רָא֞וּ אִ֣ישׁ אֶת־אָחִ֗י⁠ו</w:t>
      </w:r>
    </w:p>
    <w:p>
      <w:pPr>
        <w:bidi/>
      </w:pPr>
      <w:r>
        <w:rPr>
          <w:rtl/>
          <w:cs/>
          <w:lang w:val="ar_AE" w:bidi="ar_AE"/>
        </w:rPr>
      </w:r>
      <w:r>
        <w:rPr>
          <w:b/>
          <w:rtl/>
          <w:cs/>
          <w:lang w:val="ar_AE" w:bidi="ar_AE"/>
        </w:rPr>
        <w:t>"لَمْ يُبْصِرْ أَحَدٌ أَخَاهُ"</w:t>
      </w:r>
    </w:p>
    <w:p>
      <w:pPr>
        <w:bidi/>
      </w:pPr>
      <w:r>
        <w:rPr>
          <w:rtl/>
          <w:cs/>
          <w:lang w:val="ar_AE" w:bidi="ar_AE"/>
        </w:rPr>
      </w:r>
      <w:r>
        <w:rPr>
          <w:rtl/>
          <w:cs/>
          <w:lang w:val="ar_AE" w:bidi="ar_AE"/>
        </w:rPr>
        <w:t xml:space="preserve">هذه العبارة تعني أن الناس لم يتمكنوا من رؤية الأشخاص الذين يعيشون بالقرب منهم، سواء كان ذلك الشخص حرفيًا </w:t>
      </w:r>
      <w:r>
        <w:rPr>
          <w:b/>
          <w:rtl/>
          <w:cs/>
          <w:lang w:val="ar_AE" w:bidi="ar_AE"/>
        </w:rPr>
        <w:t>أخاهم</w:t>
      </w:r>
      <w:r>
        <w:rPr>
          <w:rtl/>
          <w:cs/>
          <w:lang w:val="ar_AE" w:bidi="ar_AE"/>
        </w:rPr>
        <w:t xml:space="preserve"> أم لا. إذا كان ذلك مفيدًا في لغتك، فيمكنك استخدام تعبير مشابه أو لغة واضحة. ترجمة بديلة: "لم يتمكن أحد من رؤية الأشخاص الذين يعيشون معهم"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23 (#2)</w:t>
      </w:r>
      <w:r>
        <w:rPr>
          <w:rtl/>
          <w:cs/>
          <w:lang w:val="ar_AE" w:bidi="ar_AE"/>
        </w:rPr>
      </w:r>
    </w:p>
    <w:p>
      <w:pPr>
        <w:bidi/>
      </w:pPr>
      <w:r>
        <w:rPr>
          <w:rtl/>
          <w:cs/>
          <w:lang w:val="ar_AE" w:bidi="ar_AE"/>
        </w:rPr>
      </w:r>
      <w:r>
        <w:rPr>
          <w:rtl/>
          <w:cs/>
          <w:lang w:val="ar_AE" w:bidi="ar_AE"/>
        </w:rPr>
        <w:t>אִ֣ישׁ &amp; אִ֥ישׁ</w:t>
      </w:r>
    </w:p>
    <w:p>
      <w:pPr>
        <w:bidi/>
      </w:pPr>
      <w:r>
        <w:rPr>
          <w:rtl/>
          <w:cs/>
          <w:lang w:val="ar_AE" w:bidi="ar_AE"/>
        </w:rPr>
      </w:r>
      <w:r>
        <w:rPr>
          <w:b/>
          <w:rtl/>
          <w:cs/>
          <w:lang w:val="ar_AE" w:bidi="ar_AE"/>
        </w:rPr>
        <w:t>"أَحَدٌ"</w:t>
      </w:r>
      <w:r>
        <w:rPr>
          <w:rtl/>
          <w:cs/>
          <w:lang w:val="ar_AE" w:bidi="ar_AE"/>
        </w:rPr>
        <w:t xml:space="preserve"> - </w:t>
      </w:r>
      <w:r>
        <w:rPr>
          <w:b/>
          <w:rtl/>
          <w:cs/>
          <w:lang w:val="ar_AE" w:bidi="ar_AE"/>
        </w:rPr>
        <w:t>"أَحَدٌ"</w:t>
      </w:r>
    </w:p>
    <w:p>
      <w:pPr>
        <w:bidi/>
      </w:pPr>
      <w:r>
        <w:rPr>
          <w:rtl/>
          <w:cs/>
          <w:lang w:val="ar_AE" w:bidi="ar_AE"/>
        </w:rPr>
      </w:r>
      <w:r>
        <w:rPr>
          <w:rtl/>
          <w:cs/>
          <w:lang w:val="ar_AE" w:bidi="ar_AE"/>
        </w:rPr>
        <w:t xml:space="preserve">هنا، تشير كلمة </w:t>
      </w:r>
      <w:r>
        <w:rPr>
          <w:b/>
          <w:rtl/>
          <w:cs/>
          <w:lang w:val="ar_AE" w:bidi="ar_AE"/>
        </w:rPr>
        <w:t>أَحَدٌ</w:t>
      </w:r>
      <w:r>
        <w:rPr>
          <w:rtl/>
          <w:cs/>
          <w:lang w:val="ar_AE" w:bidi="ar_AE"/>
        </w:rPr>
        <w:t xml:space="preserve"> إلى أي إنسان عمومًا. ترجمة بديلة: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23 (#3)</w:t>
      </w:r>
      <w:r>
        <w:rPr>
          <w:rtl/>
          <w:cs/>
          <w:lang w:val="ar_AE" w:bidi="ar_AE"/>
        </w:rPr>
      </w:r>
    </w:p>
    <w:p>
      <w:pPr>
        <w:bidi/>
      </w:pPr>
      <w:r>
        <w:rPr>
          <w:rtl/>
          <w:cs/>
          <w:lang w:val="ar_AE" w:bidi="ar_AE"/>
        </w:rPr>
      </w:r>
      <w:r>
        <w:rPr>
          <w:rtl/>
          <w:cs/>
          <w:lang w:val="ar_AE" w:bidi="ar_AE"/>
        </w:rPr>
        <w:t>שְׁלֹ֣שֶׁת</w:t>
      </w:r>
    </w:p>
    <w:p>
      <w:pPr>
        <w:bidi/>
      </w:pPr>
      <w:r>
        <w:rPr>
          <w:rtl/>
          <w:cs/>
          <w:lang w:val="ar_AE" w:bidi="ar_AE"/>
        </w:rPr>
      </w:r>
      <w:r>
        <w:rPr>
          <w:b/>
          <w:rtl/>
          <w:cs/>
          <w:lang w:val="ar_AE" w:bidi="ar_AE"/>
        </w:rPr>
        <w:t>"ثَلاَثَةَ"</w:t>
      </w:r>
    </w:p>
    <w:p>
      <w:pPr>
        <w:bidi/>
      </w:pPr>
      <w:r>
        <w:rPr>
          <w:rtl/>
          <w:cs/>
          <w:lang w:val="ar_AE" w:bidi="ar_AE"/>
        </w:rPr>
      </w:r>
      <w:r>
        <w:rPr>
          <w:rtl/>
          <w:cs/>
          <w:lang w:val="ar_AE" w:bidi="ar_AE"/>
        </w:rPr>
        <w:t>ترجمة بديلة: "3"</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24 (#1)</w:t>
      </w:r>
      <w:r>
        <w:rPr>
          <w:rtl/>
          <w:cs/>
          <w:lang w:val="ar_AE" w:bidi="ar_AE"/>
        </w:rPr>
      </w:r>
    </w:p>
    <w:p>
      <w:pPr>
        <w:bidi/>
      </w:pPr>
      <w:r>
        <w:rPr>
          <w:rtl/>
          <w:cs/>
          <w:lang w:val="ar_AE" w:bidi="ar_AE"/>
        </w:rPr>
      </w:r>
      <w:r>
        <w:rPr>
          <w:rtl/>
          <w:cs/>
          <w:lang w:val="ar_AE" w:bidi="ar_AE"/>
        </w:rPr>
        <w:t>לְכוּ֙ עִבְד֣וּ &amp; צֹאנְ⁠כֶ֥ם וּ⁠בְקַרְ⁠כֶ֖ם &amp; טַפְּ⁠כֶ֖ם &amp; עִמָּ⁠כֶֽם</w:t>
      </w:r>
    </w:p>
    <w:p>
      <w:pPr>
        <w:bidi/>
      </w:pPr>
      <w:r>
        <w:rPr>
          <w:rtl/>
          <w:cs/>
          <w:lang w:val="ar_AE" w:bidi="ar_AE"/>
        </w:rPr>
      </w:r>
      <w:r>
        <w:rPr>
          <w:b/>
          <w:rtl/>
          <w:cs/>
          <w:lang w:val="ar_AE" w:bidi="ar_AE"/>
        </w:rPr>
        <w:t xml:space="preserve">"اذْهَبُوا اعْبُدُوا" </w:t>
      </w:r>
      <w:r>
        <w:rPr>
          <w:rtl/>
          <w:cs/>
          <w:lang w:val="ar_AE" w:bidi="ar_AE"/>
        </w:rPr>
        <w:t xml:space="preserve">- </w:t>
      </w:r>
      <w:r>
        <w:rPr>
          <w:b/>
          <w:rtl/>
          <w:cs/>
          <w:lang w:val="ar_AE" w:bidi="ar_AE"/>
        </w:rPr>
        <w:t>"غَنَمَكُمْ وَبَقَرَكُمْ"</w:t>
      </w:r>
      <w:r>
        <w:rPr>
          <w:rtl/>
          <w:cs/>
          <w:lang w:val="ar_AE" w:bidi="ar_AE"/>
        </w:rPr>
        <w:t xml:space="preserve"> - </w:t>
      </w:r>
      <w:r>
        <w:rPr>
          <w:b/>
          <w:rtl/>
          <w:cs/>
          <w:lang w:val="ar_AE" w:bidi="ar_AE"/>
        </w:rPr>
        <w:t>"أَوْلاَدُكُمْ"</w:t>
      </w:r>
      <w:r>
        <w:rPr>
          <w:rtl/>
          <w:cs/>
          <w:lang w:val="ar_AE" w:bidi="ar_AE"/>
        </w:rPr>
        <w:t xml:space="preserve"> - </w:t>
      </w:r>
      <w:r>
        <w:rPr>
          <w:b/>
          <w:rtl/>
          <w:cs/>
          <w:lang w:val="ar_AE" w:bidi="ar_AE"/>
        </w:rPr>
        <w:t>"معكم"</w:t>
      </w:r>
    </w:p>
    <w:p>
      <w:pPr>
        <w:bidi/>
      </w:pPr>
      <w:r>
        <w:rPr>
          <w:rtl/>
          <w:cs/>
          <w:lang w:val="ar_AE" w:bidi="ar_AE"/>
        </w:rPr>
      </w:r>
      <w:r>
        <w:rPr>
          <w:rtl/>
          <w:cs/>
          <w:lang w:val="ar_AE" w:bidi="ar_AE"/>
        </w:rPr>
        <w:t xml:space="preserve">كل حالة من الضمير </w:t>
      </w:r>
      <w:r>
        <w:rPr>
          <w:b/>
          <w:rtl/>
          <w:cs/>
          <w:lang w:val="ar_AE" w:bidi="ar_AE"/>
        </w:rPr>
        <w:t>أنتم</w:t>
      </w:r>
      <w:r>
        <w:rPr>
          <w:rtl/>
          <w:cs/>
          <w:lang w:val="ar_AE" w:bidi="ar_AE"/>
        </w:rPr>
        <w:t>، وكذلك صيغ أفعال الأمر في هذه الآية، هي بصيغة الجمع. وتشير إلى بني إسرائيل. إذا كانت لغتك تستخدم أشكالًا مختلفة من "أنت" بناءً على عدد الأشخاص المخاطبين، فاستخدم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25 (#1)</w:t>
      </w:r>
      <w:r>
        <w:rPr>
          <w:rtl/>
          <w:cs/>
          <w:lang w:val="ar_AE" w:bidi="ar_AE"/>
        </w:rPr>
      </w:r>
    </w:p>
    <w:p>
      <w:pPr>
        <w:bidi/>
      </w:pPr>
      <w:r>
        <w:rPr>
          <w:rtl/>
          <w:cs/>
          <w:lang w:val="ar_AE" w:bidi="ar_AE"/>
        </w:rPr>
      </w:r>
      <w:r>
        <w:rPr>
          <w:rtl/>
          <w:cs/>
          <w:lang w:val="ar_AE" w:bidi="ar_AE"/>
        </w:rPr>
        <w:t>גַּם־אַתָּ֛ה תִּתֵּ֥ן בְּ⁠יָדֵ֖⁠נוּ זְבָחִ֣ים וְ⁠עֹל֑וֹת</w:t>
      </w:r>
    </w:p>
    <w:p>
      <w:pPr>
        <w:bidi/>
      </w:pPr>
      <w:r>
        <w:rPr>
          <w:rtl/>
          <w:cs/>
          <w:lang w:val="ar_AE" w:bidi="ar_AE"/>
        </w:rPr>
      </w:r>
      <w:r>
        <w:rPr>
          <w:b/>
          <w:rtl/>
          <w:cs/>
          <w:lang w:val="ar_AE" w:bidi="ar_AE"/>
        </w:rPr>
        <w:t>"أَنْتَ تُعْطِي أَيْضًا فِي أَيْدِينَا ذَبَائِحَ وَمُحْرَقَاتٍ"</w:t>
      </w:r>
    </w:p>
    <w:p>
      <w:pPr>
        <w:bidi/>
      </w:pPr>
      <w:r>
        <w:rPr>
          <w:rtl/>
          <w:cs/>
          <w:lang w:val="ar_AE" w:bidi="ar_AE"/>
        </w:rPr>
      </w:r>
      <w:r>
        <w:rPr>
          <w:rtl/>
          <w:cs/>
          <w:lang w:val="ar_AE" w:bidi="ar_AE"/>
        </w:rPr>
        <w:t xml:space="preserve">تركيب العبارة هنا صعب. فبناءً على السياق، من المحتمل أن موسى لا يقول إن فرعون يحتاج إلى إعطاء حيواناته الخاصة لبني إسرائيل. لكنه يطلب من فرعون السماح للإسرائيليين بأخذ حيواناتهم الخاصة معهم. </w:t>
      </w:r>
      <w:r>
        <w:rPr>
          <w:b/>
          <w:rtl/>
          <w:cs/>
          <w:lang w:val="ar_AE" w:bidi="ar_AE"/>
        </w:rPr>
        <w:t>تُعْطِي في أيدينا</w:t>
      </w:r>
      <w:r>
        <w:rPr>
          <w:rtl/>
          <w:cs/>
          <w:lang w:val="ar_AE" w:bidi="ar_AE"/>
        </w:rPr>
        <w:t xml:space="preserve"> تعني أن يأخذوا معهم، بأي وسيلة، التي قد تشمل إمساك حبل في اليد لقيادة الحيوانات أو أي وسيلة أخرى لرعي الحيوانات. انظر إلى الترجمة الإنجليزية UST.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25 (#2)</w:t>
      </w:r>
      <w:r>
        <w:rPr>
          <w:rtl/>
          <w:cs/>
          <w:lang w:val="ar_AE" w:bidi="ar_AE"/>
        </w:rPr>
      </w:r>
    </w:p>
    <w:p>
      <w:pPr>
        <w:bidi/>
      </w:pPr>
      <w:r>
        <w:rPr>
          <w:rtl/>
          <w:cs/>
          <w:lang w:val="ar_AE" w:bidi="ar_AE"/>
        </w:rPr>
      </w:r>
      <w:r>
        <w:rPr>
          <w:rtl/>
          <w:cs/>
          <w:lang w:val="ar_AE" w:bidi="ar_AE"/>
        </w:rPr>
        <w:t>זְבָחִ֣ים וְ⁠עֹל֑וֹת</w:t>
      </w:r>
    </w:p>
    <w:p>
      <w:pPr>
        <w:bidi/>
      </w:pPr>
      <w:r>
        <w:rPr>
          <w:rtl/>
          <w:cs/>
          <w:lang w:val="ar_AE" w:bidi="ar_AE"/>
        </w:rPr>
      </w:r>
      <w:r>
        <w:rPr>
          <w:b/>
          <w:rtl/>
          <w:cs/>
          <w:lang w:val="ar_AE" w:bidi="ar_AE"/>
        </w:rPr>
        <w:t>"ذبائح ومحرقات"</w:t>
      </w:r>
    </w:p>
    <w:p>
      <w:pPr>
        <w:bidi/>
      </w:pPr>
      <w:r>
        <w:rPr>
          <w:rtl/>
          <w:cs/>
          <w:lang w:val="ar_AE" w:bidi="ar_AE"/>
        </w:rPr>
      </w:r>
      <w:r>
        <w:rPr>
          <w:rtl/>
          <w:cs/>
          <w:lang w:val="ar_AE" w:bidi="ar_AE"/>
        </w:rPr>
        <w:t xml:space="preserve">هنا، تشير </w:t>
      </w:r>
      <w:r>
        <w:rPr>
          <w:b/>
          <w:rtl/>
          <w:cs/>
          <w:lang w:val="ar_AE" w:bidi="ar_AE"/>
        </w:rPr>
        <w:t>الذبائح والمحرقات</w:t>
      </w:r>
      <w:r>
        <w:rPr>
          <w:rtl/>
          <w:cs/>
          <w:lang w:val="ar_AE" w:bidi="ar_AE"/>
        </w:rPr>
        <w:t xml:space="preserve"> إلى الحيوانات من قطعانهم التي يجب عليهم أخذها. إذا كان ذلك مفيدًا في لغتك، فيمكنك استخدام تعبير مشابه أو لغة واضحة. ترجمة بديلة: "حيوانات للذبائح والمحرقات"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25 (#3)</w:t>
      </w:r>
      <w:r>
        <w:rPr>
          <w:rtl/>
          <w:cs/>
          <w:lang w:val="ar_AE" w:bidi="ar_AE"/>
        </w:rPr>
      </w:r>
    </w:p>
    <w:p>
      <w:pPr>
        <w:bidi/>
      </w:pPr>
      <w:r>
        <w:rPr>
          <w:rtl/>
          <w:cs/>
          <w:lang w:val="ar_AE" w:bidi="ar_AE"/>
        </w:rPr>
      </w:r>
      <w:r>
        <w:rPr>
          <w:rtl/>
          <w:cs/>
          <w:lang w:val="ar_AE" w:bidi="ar_AE"/>
        </w:rPr>
        <w:t>וְ⁠עָשִׂ֖ינוּ לַ⁠יהוָ֥ה אֱלֹהֵֽי⁠נוּ</w:t>
      </w:r>
    </w:p>
    <w:p>
      <w:pPr>
        <w:bidi/>
      </w:pPr>
      <w:r>
        <w:rPr>
          <w:rtl/>
          <w:cs/>
          <w:lang w:val="ar_AE" w:bidi="ar_AE"/>
        </w:rPr>
      </w:r>
      <w:r>
        <w:rPr>
          <w:b/>
          <w:rtl/>
          <w:cs/>
          <w:lang w:val="ar_AE" w:bidi="ar_AE"/>
        </w:rPr>
        <w:t>"لِنَصْنَعَهَا لِلرَّبِّ إِلهِنَا،"</w:t>
      </w:r>
    </w:p>
    <w:p>
      <w:pPr>
        <w:bidi/>
      </w:pPr>
      <w:r>
        <w:rPr>
          <w:rtl/>
          <w:cs/>
          <w:lang w:val="ar_AE" w:bidi="ar_AE"/>
        </w:rPr>
      </w:r>
      <w:r>
        <w:rPr>
          <w:rtl/>
          <w:cs/>
          <w:lang w:val="ar_AE" w:bidi="ar_AE"/>
        </w:rPr>
        <w:t xml:space="preserve">هنا، عبارة </w:t>
      </w:r>
      <w:r>
        <w:rPr>
          <w:b/>
          <w:rtl/>
          <w:cs/>
          <w:lang w:val="ar_AE" w:bidi="ar_AE"/>
        </w:rPr>
        <w:t xml:space="preserve">لِنَصْنَعَهَا </w:t>
      </w:r>
      <w:r>
        <w:rPr>
          <w:rtl/>
          <w:cs/>
          <w:lang w:val="ar_AE" w:bidi="ar_AE"/>
        </w:rPr>
        <w:t>تعني "نقوم بتقديمها كذبائح ومحرقات." ترجمة بديلة: "وسنقدم تلك الذبائح والمحرقات ليهوه إلهنا"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25 (#4)</w:t>
      </w:r>
      <w:r>
        <w:rPr>
          <w:rtl/>
          <w:cs/>
          <w:lang w:val="ar_AE" w:bidi="ar_AE"/>
        </w:rPr>
      </w:r>
    </w:p>
    <w:p>
      <w:pPr>
        <w:bidi/>
      </w:pPr>
      <w:r>
        <w:rPr>
          <w:rtl/>
          <w:cs/>
          <w:lang w:val="ar_AE" w:bidi="ar_AE"/>
        </w:rPr>
      </w:r>
      <w:r>
        <w:rPr>
          <w:rtl/>
          <w:cs/>
          <w:lang w:val="ar_AE" w:bidi="ar_AE"/>
        </w:rPr>
        <w:t>בְּ⁠יָדֵ֖⁠נוּ &amp; וְ⁠עָשִׂ֖ינוּ &amp; אֱלֹהֵֽי⁠נוּ</w:t>
      </w:r>
    </w:p>
    <w:p>
      <w:pPr>
        <w:bidi/>
      </w:pPr>
      <w:r>
        <w:rPr>
          <w:rtl/>
          <w:cs/>
          <w:lang w:val="ar_AE" w:bidi="ar_AE"/>
        </w:rPr>
      </w:r>
      <w:r>
        <w:rPr>
          <w:b/>
          <w:rtl/>
          <w:cs/>
          <w:lang w:val="ar_AE" w:bidi="ar_AE"/>
        </w:rPr>
        <w:t>"في أيدينا"</w:t>
      </w:r>
      <w:r>
        <w:rPr>
          <w:rtl/>
          <w:cs/>
          <w:lang w:val="ar_AE" w:bidi="ar_AE"/>
        </w:rPr>
        <w:t xml:space="preserve"> - </w:t>
      </w:r>
      <w:r>
        <w:rPr>
          <w:b/>
          <w:rtl/>
          <w:cs/>
          <w:lang w:val="ar_AE" w:bidi="ar_AE"/>
        </w:rPr>
        <w:t>"لِنَصْنَعَهَا"</w:t>
      </w:r>
      <w:r>
        <w:rPr>
          <w:rtl/>
          <w:cs/>
          <w:lang w:val="ar_AE" w:bidi="ar_AE"/>
        </w:rPr>
        <w:t xml:space="preserve"> - </w:t>
      </w:r>
      <w:r>
        <w:rPr>
          <w:b/>
          <w:rtl/>
          <w:cs/>
          <w:lang w:val="ar_AE" w:bidi="ar_AE"/>
        </w:rPr>
        <w:t>"إلهنا"</w:t>
      </w:r>
    </w:p>
    <w:p>
      <w:pPr>
        <w:bidi/>
      </w:pPr>
      <w:r>
        <w:rPr>
          <w:rtl/>
          <w:cs/>
          <w:lang w:val="ar_AE" w:bidi="ar_AE"/>
        </w:rPr>
      </w:r>
      <w:r>
        <w:rPr>
          <w:rtl/>
          <w:cs/>
          <w:lang w:val="ar_AE" w:bidi="ar_AE"/>
        </w:rPr>
        <w:t xml:space="preserve">هنا، الضمير </w:t>
      </w:r>
      <w:r>
        <w:rPr>
          <w:b/>
          <w:rtl/>
          <w:cs/>
          <w:lang w:val="ar_AE" w:bidi="ar_AE"/>
        </w:rPr>
        <w:t>نحن</w:t>
      </w:r>
      <w:r>
        <w:rPr>
          <w:rtl/>
          <w:cs/>
          <w:lang w:val="ar_AE" w:bidi="ar_AE"/>
        </w:rPr>
        <w:t xml:space="preserve"> يشير إلى بني إسرائيل (نفس المجموعة التي ينتمي إليها المتحدث) في حين تستثني فرعون والمصريين (مجموعة المستمعين). إذا كانت لغتك تميز بين أشكال نحن بناءً على من يتم تضمينه، فتيقن من استخدام الشكل المناسب للمجموعة الموصوفة.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26 (#1)</w:t>
      </w:r>
      <w:r>
        <w:rPr>
          <w:rtl/>
          <w:cs/>
          <w:lang w:val="ar_AE" w:bidi="ar_AE"/>
        </w:rPr>
      </w:r>
    </w:p>
    <w:p>
      <w:pPr>
        <w:bidi/>
      </w:pPr>
      <w:r>
        <w:rPr>
          <w:rtl/>
          <w:cs/>
          <w:lang w:val="ar_AE" w:bidi="ar_AE"/>
        </w:rPr>
      </w:r>
      <w:r>
        <w:rPr>
          <w:rtl/>
          <w:cs/>
          <w:lang w:val="ar_AE" w:bidi="ar_AE"/>
        </w:rPr>
        <w:t>מִקְנֵ֜⁠נוּ &amp; עִמָּ֗⁠נוּ &amp; נִקַּ֔ח &amp; אֱלֹהֵ֑י⁠נוּ וַ⁠אֲנַ֣חְנוּ &amp; נֵדַ֗ע &amp; נַּעֲבֹד֙ &amp; בֹּאֵ֖⁠נוּ</w:t>
      </w:r>
    </w:p>
    <w:p>
      <w:pPr>
        <w:bidi/>
      </w:pPr>
      <w:r>
        <w:rPr>
          <w:rtl/>
          <w:cs/>
          <w:lang w:val="ar_AE" w:bidi="ar_AE"/>
        </w:rPr>
      </w:r>
      <w:r>
        <w:rPr>
          <w:b/>
          <w:rtl/>
          <w:cs/>
          <w:lang w:val="ar_AE" w:bidi="ar_AE"/>
        </w:rPr>
        <w:t>"مواشينا"</w:t>
      </w:r>
      <w:r>
        <w:rPr>
          <w:rtl/>
          <w:cs/>
          <w:lang w:val="ar_AE" w:bidi="ar_AE"/>
        </w:rPr>
        <w:t xml:space="preserve"> - </w:t>
      </w:r>
      <w:r>
        <w:rPr>
          <w:b/>
          <w:rtl/>
          <w:cs/>
          <w:lang w:val="ar_AE" w:bidi="ar_AE"/>
        </w:rPr>
        <w:t>"معنا."</w:t>
      </w:r>
      <w:r>
        <w:rPr>
          <w:rtl/>
          <w:cs/>
          <w:lang w:val="ar_AE" w:bidi="ar_AE"/>
        </w:rPr>
        <w:t xml:space="preserve"> - </w:t>
      </w:r>
      <w:r>
        <w:rPr>
          <w:b/>
          <w:rtl/>
          <w:cs/>
          <w:lang w:val="ar_AE" w:bidi="ar_AE"/>
        </w:rPr>
        <w:t>"نأخذ"</w:t>
      </w:r>
      <w:r>
        <w:rPr>
          <w:rtl/>
          <w:cs/>
          <w:lang w:val="ar_AE" w:bidi="ar_AE"/>
        </w:rPr>
        <w:t xml:space="preserve"> - </w:t>
      </w:r>
      <w:r>
        <w:rPr>
          <w:b/>
          <w:rtl/>
          <w:cs/>
          <w:lang w:val="ar_AE" w:bidi="ar_AE"/>
        </w:rPr>
        <w:t>"إلهنا. وَنَحْنُ"</w:t>
      </w:r>
      <w:r>
        <w:rPr>
          <w:rtl/>
          <w:cs/>
          <w:lang w:val="ar_AE" w:bidi="ar_AE"/>
        </w:rPr>
        <w:t xml:space="preserve"> - </w:t>
      </w:r>
      <w:r>
        <w:rPr>
          <w:b/>
          <w:rtl/>
          <w:cs/>
          <w:lang w:val="ar_AE" w:bidi="ar_AE"/>
        </w:rPr>
        <w:t>"نعرف"</w:t>
      </w:r>
      <w:r>
        <w:rPr>
          <w:rtl/>
          <w:cs/>
          <w:lang w:val="ar_AE" w:bidi="ar_AE"/>
        </w:rPr>
        <w:t xml:space="preserve"> - </w:t>
      </w:r>
      <w:r>
        <w:rPr>
          <w:b/>
          <w:rtl/>
          <w:cs/>
          <w:lang w:val="ar_AE" w:bidi="ar_AE"/>
        </w:rPr>
        <w:t>"نَعْبُدُ"</w:t>
      </w:r>
      <w:r>
        <w:rPr>
          <w:rtl/>
          <w:cs/>
          <w:lang w:val="ar_AE" w:bidi="ar_AE"/>
        </w:rPr>
        <w:t xml:space="preserve"> - </w:t>
      </w:r>
      <w:r>
        <w:rPr>
          <w:b/>
          <w:rtl/>
          <w:cs/>
          <w:lang w:val="ar_AE" w:bidi="ar_AE"/>
        </w:rPr>
        <w:t>"نَأْتِيَ"</w:t>
      </w:r>
    </w:p>
    <w:p>
      <w:pPr>
        <w:bidi/>
      </w:pPr>
      <w:r>
        <w:rPr>
          <w:rtl/>
          <w:cs/>
          <w:lang w:val="ar_AE" w:bidi="ar_AE"/>
        </w:rPr>
      </w:r>
      <w:r>
        <w:rPr>
          <w:rtl/>
          <w:cs/>
          <w:lang w:val="ar_AE" w:bidi="ar_AE"/>
        </w:rPr>
        <w:t xml:space="preserve">هنا، الضمير </w:t>
      </w:r>
      <w:r>
        <w:rPr>
          <w:b/>
          <w:rtl/>
          <w:cs/>
          <w:lang w:val="ar_AE" w:bidi="ar_AE"/>
        </w:rPr>
        <w:t>نحن</w:t>
      </w:r>
      <w:r>
        <w:rPr>
          <w:rtl/>
          <w:cs/>
          <w:lang w:val="ar_AE" w:bidi="ar_AE"/>
        </w:rPr>
        <w:t xml:space="preserve"> يشير في كل المرات إلى بني إسرائيل (نفس المجموعة التي ينتمي إليها المتحدث) بينما تستثني فرعون والمصريين (مجموعة المستمعين). إذا كانت لغتك تميز بين أشكال نحن بناءً على من يتم تضمينه، تأكد من استخدام الشكل المناسب للمجموعة الموصوفة.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26 (#2)</w:t>
      </w:r>
      <w:r>
        <w:rPr>
          <w:rtl/>
          <w:cs/>
          <w:lang w:val="ar_AE" w:bidi="ar_AE"/>
        </w:rPr>
      </w:r>
    </w:p>
    <w:p>
      <w:pPr>
        <w:bidi/>
      </w:pPr>
      <w:r>
        <w:rPr>
          <w:rtl/>
          <w:cs/>
          <w:lang w:val="ar_AE" w:bidi="ar_AE"/>
        </w:rPr>
      </w:r>
      <w:r>
        <w:rPr>
          <w:rtl/>
          <w:cs/>
          <w:lang w:val="ar_AE" w:bidi="ar_AE"/>
        </w:rPr>
        <w:t>לֹ֤א תִשָּׁאֵר֙ פַּרְסָ֔ה</w:t>
      </w:r>
    </w:p>
    <w:p>
      <w:pPr>
        <w:bidi/>
      </w:pPr>
      <w:r>
        <w:rPr>
          <w:rtl/>
          <w:cs/>
          <w:lang w:val="ar_AE" w:bidi="ar_AE"/>
        </w:rPr>
      </w:r>
      <w:r>
        <w:rPr>
          <w:b/>
          <w:rtl/>
          <w:cs/>
          <w:lang w:val="ar_AE" w:bidi="ar_AE"/>
        </w:rPr>
        <w:t>"لاَ يَبْقَى ظِلْفٌ"</w:t>
      </w:r>
    </w:p>
    <w:p>
      <w:pPr>
        <w:bidi/>
      </w:pPr>
      <w:r>
        <w:rPr>
          <w:rtl/>
          <w:cs/>
          <w:lang w:val="ar_AE" w:bidi="ar_AE"/>
        </w:rPr>
      </w:r>
      <w:r>
        <w:rPr>
          <w:rtl/>
          <w:cs/>
          <w:lang w:val="ar_AE" w:bidi="ar_AE"/>
        </w:rPr>
        <w:t>إذا لم تكن لغتك تستخدم صيغة المبني للمجهول بهذه الطريقة، فيمكنك التعبير عنها بصيغة المبني للمعلوم أو بطريقة أخرى تكون مناسبة في لغتك. ترجمة بديلة: "لا يمكننا ترك أي حيوان وراءنا"</w:t>
      </w:r>
    </w:p>
    <w:p>
      <w:pPr>
        <w:bidi/>
      </w:pPr>
      <w:r>
        <w:rPr>
          <w:rtl/>
          <w:cs/>
          <w:lang w:val="ar_AE" w:bidi="ar_AE"/>
        </w:rPr>
      </w:r>
      <w:r>
        <w:rPr>
          <w:rtl/>
          <w:cs/>
          <w:lang w:val="ar_AE" w:bidi="ar_AE"/>
        </w:rPr>
        <w:t xml:space="preserve">انظر: </w:t>
      </w:r>
      <w:r>
        <w:rPr>
          <w:rtl/>
          <w:cs/>
          <w:lang w:val="ar_AE" w:bidi="ar_AE"/>
        </w:rPr>
        <w:t>المبني للمعلوم أو 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26 (#3)</w:t>
      </w:r>
      <w:r>
        <w:rPr>
          <w:rtl/>
          <w:cs/>
          <w:lang w:val="ar_AE" w:bidi="ar_AE"/>
        </w:rPr>
      </w:r>
    </w:p>
    <w:p>
      <w:pPr>
        <w:bidi/>
      </w:pPr>
      <w:r>
        <w:rPr>
          <w:rtl/>
          <w:cs/>
          <w:lang w:val="ar_AE" w:bidi="ar_AE"/>
        </w:rPr>
      </w:r>
      <w:r>
        <w:rPr>
          <w:rtl/>
          <w:cs/>
          <w:lang w:val="ar_AE" w:bidi="ar_AE"/>
        </w:rPr>
        <w:t>פַּרְסָ֔ה</w:t>
      </w:r>
    </w:p>
    <w:p>
      <w:pPr>
        <w:bidi/>
      </w:pPr>
      <w:r>
        <w:rPr>
          <w:rtl/>
          <w:cs/>
          <w:lang w:val="ar_AE" w:bidi="ar_AE"/>
        </w:rPr>
      </w:r>
      <w:r>
        <w:rPr>
          <w:b/>
          <w:rtl/>
          <w:cs/>
          <w:lang w:val="ar_AE" w:bidi="ar_AE"/>
        </w:rPr>
        <w:t>" لاَ يَبْقَى ظِلْفٌ"</w:t>
      </w:r>
    </w:p>
    <w:p>
      <w:pPr>
        <w:bidi/>
      </w:pPr>
      <w:r>
        <w:rPr>
          <w:rtl/>
          <w:cs/>
          <w:lang w:val="ar_AE" w:bidi="ar_AE"/>
        </w:rPr>
      </w:r>
      <w:r>
        <w:rPr>
          <w:rtl/>
          <w:cs/>
          <w:lang w:val="ar_AE" w:bidi="ar_AE"/>
        </w:rPr>
        <w:t xml:space="preserve">هنا تشير كلمة </w:t>
      </w:r>
      <w:r>
        <w:rPr>
          <w:b/>
          <w:rtl/>
          <w:cs/>
          <w:lang w:val="ar_AE" w:bidi="ar_AE"/>
        </w:rPr>
        <w:t xml:space="preserve">ظلف </w:t>
      </w:r>
      <w:r>
        <w:rPr>
          <w:rtl/>
          <w:cs/>
          <w:lang w:val="ar_AE" w:bidi="ar_AE"/>
        </w:rPr>
        <w:t>إلى الحيوان كُلََّه. إذا كان ذلك مفيدًا في لغتك، فيمكنك ترجمة المعنى بوضوح. ترجمة بديلة: "حيوان واحد"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26 (#4)</w:t>
      </w:r>
      <w:r>
        <w:rPr>
          <w:rtl/>
          <w:cs/>
          <w:lang w:val="ar_AE" w:bidi="ar_AE"/>
        </w:rPr>
      </w:r>
    </w:p>
    <w:p>
      <w:pPr>
        <w:bidi/>
      </w:pPr>
      <w:r>
        <w:rPr>
          <w:rtl/>
          <w:cs/>
          <w:lang w:val="ar_AE" w:bidi="ar_AE"/>
        </w:rPr>
      </w:r>
      <w:r>
        <w:rPr>
          <w:rtl/>
          <w:cs/>
          <w:lang w:val="ar_AE" w:bidi="ar_AE"/>
        </w:rPr>
        <w:t>שָֽׁמָּ⁠ה</w:t>
      </w:r>
    </w:p>
    <w:p>
      <w:pPr>
        <w:bidi/>
      </w:pPr>
      <w:r>
        <w:rPr>
          <w:rtl/>
          <w:cs/>
          <w:lang w:val="ar_AE" w:bidi="ar_AE"/>
        </w:rPr>
      </w:r>
      <w:r>
        <w:rPr>
          <w:b/>
          <w:rtl/>
          <w:cs/>
          <w:lang w:val="ar_AE" w:bidi="ar_AE"/>
        </w:rPr>
        <w:t>"هناك"</w:t>
      </w:r>
    </w:p>
    <w:p>
      <w:pPr>
        <w:bidi/>
      </w:pPr>
      <w:r>
        <w:rPr>
          <w:rtl/>
          <w:cs/>
          <w:lang w:val="ar_AE" w:bidi="ar_AE"/>
        </w:rPr>
      </w:r>
      <w:r>
        <w:rPr>
          <w:rtl/>
          <w:cs/>
          <w:lang w:val="ar_AE" w:bidi="ar_AE"/>
        </w:rPr>
        <w:t xml:space="preserve">الوجهة غير محددة. ويشير السياق السابق إلى أنها ستكون عند جبل الله (انظر: </w:t>
      </w:r>
      <w:r>
        <w:rPr>
          <w:rtl/>
          <w:cs/>
          <w:lang w:val="ar_AE" w:bidi="ar_AE"/>
        </w:rPr>
        <w:t>3:1</w:t>
      </w:r>
      <w:r>
        <w:rPr>
          <w:rtl/>
          <w:cs/>
          <w:lang w:val="ar_AE" w:bidi="ar_AE"/>
        </w:rPr>
        <w:t xml:space="preserve">، خاصة </w:t>
      </w:r>
      <w:r>
        <w:rPr>
          <w:rtl/>
          <w:cs/>
          <w:lang w:val="ar_AE" w:bidi="ar_AE"/>
        </w:rPr>
        <w:t>3:12</w:t>
      </w:r>
      <w:r>
        <w:rPr>
          <w:rtl/>
          <w:cs/>
          <w:lang w:val="ar_AE" w:bidi="ar_AE"/>
        </w:rPr>
        <w:t>، و</w:t>
      </w:r>
      <w:r>
        <w:rPr>
          <w:rtl/>
          <w:cs/>
          <w:lang w:val="ar_AE" w:bidi="ar_AE"/>
        </w:rPr>
        <w:t>4:27</w:t>
      </w:r>
      <w:r>
        <w:rPr>
          <w:rtl/>
          <w:cs/>
          <w:lang w:val="ar_AE" w:bidi="ar_AE"/>
        </w:rPr>
        <w:t xml:space="preserve">)، الذي يستغرق الوصول إليه ثلاثة أيام من السفر (انظر: </w:t>
      </w:r>
      <w:r>
        <w:rPr>
          <w:rtl/>
          <w:cs/>
          <w:lang w:val="ar_AE" w:bidi="ar_AE"/>
        </w:rPr>
        <w:t>3:18</w:t>
      </w:r>
      <w:r>
        <w:rPr>
          <w:rtl/>
          <w:cs/>
          <w:lang w:val="ar_AE" w:bidi="ar_AE"/>
        </w:rPr>
        <w:t xml:space="preserve"> و</w:t>
      </w:r>
      <w:r>
        <w:rPr>
          <w:rtl/>
          <w:cs/>
          <w:lang w:val="ar_AE" w:bidi="ar_AE"/>
        </w:rPr>
        <w:t>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27 (#1)</w:t>
      </w:r>
      <w:r>
        <w:rPr>
          <w:rtl/>
          <w:cs/>
          <w:lang w:val="ar_AE" w:bidi="ar_AE"/>
        </w:rPr>
      </w:r>
    </w:p>
    <w:p>
      <w:pPr>
        <w:bidi/>
      </w:pPr>
      <w:r>
        <w:rPr>
          <w:rtl/>
          <w:cs/>
          <w:lang w:val="ar_AE" w:bidi="ar_AE"/>
        </w:rPr>
      </w:r>
      <w:r>
        <w:rPr>
          <w:rtl/>
          <w:cs/>
          <w:lang w:val="ar_AE" w:bidi="ar_AE"/>
        </w:rPr>
        <w:t>וַ⁠יְחַזֵּ֥ק יְהוָ֖ה אֶת־לֵ֣ב פַּרְעֹ֑ה</w:t>
      </w:r>
    </w:p>
    <w:p>
      <w:pPr>
        <w:bidi/>
      </w:pPr>
      <w:r>
        <w:rPr>
          <w:rtl/>
          <w:cs/>
          <w:lang w:val="ar_AE" w:bidi="ar_AE"/>
        </w:rPr>
      </w:r>
      <w:r>
        <w:rPr>
          <w:b/>
          <w:rtl/>
          <w:cs/>
          <w:lang w:val="ar_AE" w:bidi="ar_AE"/>
        </w:rPr>
        <w:t>"وَلكِنْ شَدَّدَ الرَّبُّ قَلْبَ فِرْعَوْنَ"</w:t>
      </w:r>
    </w:p>
    <w:p>
      <w:pPr>
        <w:bidi/>
      </w:pPr>
      <w:r>
        <w:rPr>
          <w:rtl/>
          <w:cs/>
          <w:lang w:val="ar_AE" w:bidi="ar_AE"/>
        </w:rPr>
      </w:r>
      <w:r>
        <w:rPr>
          <w:rtl/>
          <w:cs/>
          <w:lang w:val="ar_AE" w:bidi="ar_AE"/>
        </w:rPr>
        <w:t xml:space="preserve">هذا يعني أن الله جعله عنيدًا. ويتم التحدث عن موقفه العنيد كما لو أن </w:t>
      </w:r>
      <w:r>
        <w:rPr>
          <w:b/>
          <w:rtl/>
          <w:cs/>
          <w:lang w:val="ar_AE" w:bidi="ar_AE"/>
        </w:rPr>
        <w:t>قلبه</w:t>
      </w:r>
      <w:r>
        <w:rPr>
          <w:rtl/>
          <w:cs/>
          <w:lang w:val="ar_AE" w:bidi="ar_AE"/>
        </w:rPr>
        <w:t xml:space="preserve"> كان </w:t>
      </w:r>
      <w:r>
        <w:rPr>
          <w:b/>
          <w:rtl/>
          <w:cs/>
          <w:lang w:val="ar_AE" w:bidi="ar_AE"/>
        </w:rPr>
        <w:t>قويًا</w:t>
      </w:r>
      <w:r>
        <w:rPr>
          <w:rtl/>
          <w:cs/>
          <w:lang w:val="ar_AE" w:bidi="ar_AE"/>
        </w:rPr>
        <w:t xml:space="preserve">.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العضو الذي تستخدمه ثقافتك لهذه الصورة. انظر كيف ترجمت هذا في </w:t>
      </w:r>
      <w:r>
        <w:rPr>
          <w:rtl/>
          <w:cs/>
          <w:lang w:val="ar_AE" w:bidi="ar_AE"/>
        </w:rPr>
        <w:t>4:21</w:t>
      </w:r>
      <w:r>
        <w:rPr>
          <w:rtl/>
          <w:cs/>
          <w:lang w:val="ar_AE" w:bidi="ar_AE"/>
        </w:rPr>
        <w:t>. ترجمة بديلة: "لكن الرب (يهوه) جعل فرعون عنيدًا"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27 (#2)</w:t>
      </w:r>
      <w:r>
        <w:rPr>
          <w:rtl/>
          <w:cs/>
          <w:lang w:val="ar_AE" w:bidi="ar_AE"/>
        </w:rPr>
      </w:r>
    </w:p>
    <w:p>
      <w:pPr>
        <w:bidi/>
      </w:pPr>
      <w:r>
        <w:rPr>
          <w:rtl/>
          <w:cs/>
          <w:lang w:val="ar_AE" w:bidi="ar_AE"/>
        </w:rPr>
      </w:r>
      <w:r>
        <w:rPr>
          <w:rtl/>
          <w:cs/>
          <w:lang w:val="ar_AE" w:bidi="ar_AE"/>
        </w:rPr>
        <w:t>וְ⁠לֹ֥א אָבָ֖ה לְ⁠שַׁלְּחָֽ⁠ם</w:t>
      </w:r>
    </w:p>
    <w:p>
      <w:pPr>
        <w:bidi/>
      </w:pPr>
      <w:r>
        <w:rPr>
          <w:rtl/>
          <w:cs/>
          <w:lang w:val="ar_AE" w:bidi="ar_AE"/>
        </w:rPr>
      </w:r>
      <w:r>
        <w:rPr>
          <w:b/>
          <w:rtl/>
          <w:cs/>
          <w:lang w:val="ar_AE" w:bidi="ar_AE"/>
        </w:rPr>
        <w:t>"فَلَمْ يَشَأْ أَنْ يُطْلِقَهُمْ"</w:t>
      </w:r>
    </w:p>
    <w:p>
      <w:pPr>
        <w:bidi/>
      </w:pPr>
      <w:r>
        <w:rPr>
          <w:rtl/>
          <w:cs/>
          <w:lang w:val="ar_AE" w:bidi="ar_AE"/>
        </w:rPr>
      </w:r>
      <w:r>
        <w:rPr>
          <w:rtl/>
          <w:cs/>
          <w:lang w:val="ar_AE" w:bidi="ar_AE"/>
        </w:rPr>
        <w:t>ترجمة بديلة: "ولم يوافق فرعون على السماح لهم بالذهاب"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28 (#1)</w:t>
      </w:r>
      <w:r>
        <w:rPr>
          <w:rtl/>
          <w:cs/>
          <w:lang w:val="ar_AE" w:bidi="ar_AE"/>
        </w:rPr>
      </w:r>
    </w:p>
    <w:p>
      <w:pPr>
        <w:bidi/>
      </w:pPr>
      <w:r>
        <w:rPr>
          <w:rtl/>
          <w:cs/>
          <w:lang w:val="ar_AE" w:bidi="ar_AE"/>
        </w:rPr>
      </w:r>
      <w:r>
        <w:rPr>
          <w:rtl/>
          <w:cs/>
          <w:lang w:val="ar_AE" w:bidi="ar_AE"/>
        </w:rPr>
        <w:t>הִשָּׁ֣מֶר לְ⁠ךָ֗</w:t>
      </w:r>
    </w:p>
    <w:p>
      <w:pPr>
        <w:bidi/>
      </w:pPr>
      <w:r>
        <w:rPr>
          <w:rtl/>
          <w:cs/>
          <w:lang w:val="ar_AE" w:bidi="ar_AE"/>
        </w:rPr>
      </w:r>
      <w:r>
        <w:rPr>
          <w:b/>
          <w:rtl/>
          <w:cs/>
          <w:lang w:val="ar_AE" w:bidi="ar_AE"/>
        </w:rPr>
        <w:t>"اِحْتَرِزْ"</w:t>
      </w:r>
    </w:p>
    <w:p>
      <w:pPr>
        <w:bidi/>
      </w:pPr>
      <w:r>
        <w:rPr>
          <w:rtl/>
          <w:cs/>
          <w:lang w:val="ar_AE" w:bidi="ar_AE"/>
        </w:rPr>
      </w:r>
      <w:r>
        <w:rPr>
          <w:rtl/>
          <w:cs/>
          <w:lang w:val="ar_AE" w:bidi="ar_AE"/>
        </w:rPr>
        <w:t>هنا، المستمع، موسى، هو كل من الفاعل والمفعول به في الجملة. وهو الشخص الذي يُطلب منه النظر بحرص (الفاعل) وهو نفسه ما يُطلب منه النظر إليه (المفعول به). اللغات المختلفة لديها طرق مختلفة لتحديد هذا. ترجمة بديلة: "راقب نفسك"</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28 (#2)</w:t>
      </w:r>
      <w:r>
        <w:rPr>
          <w:rtl/>
          <w:cs/>
          <w:lang w:val="ar_AE" w:bidi="ar_AE"/>
        </w:rPr>
      </w:r>
    </w:p>
    <w:p>
      <w:pPr>
        <w:bidi/>
      </w:pPr>
      <w:r>
        <w:rPr>
          <w:rtl/>
          <w:cs/>
          <w:lang w:val="ar_AE" w:bidi="ar_AE"/>
        </w:rPr>
      </w:r>
      <w:r>
        <w:rPr>
          <w:rtl/>
          <w:cs/>
          <w:lang w:val="ar_AE" w:bidi="ar_AE"/>
        </w:rPr>
        <w:t>הִשָּׁ֣מֶר לְ⁠ךָ֗</w:t>
      </w:r>
    </w:p>
    <w:p>
      <w:pPr>
        <w:bidi/>
      </w:pPr>
      <w:r>
        <w:rPr>
          <w:rtl/>
          <w:cs/>
          <w:lang w:val="ar_AE" w:bidi="ar_AE"/>
        </w:rPr>
      </w:r>
      <w:r>
        <w:rPr>
          <w:b/>
          <w:rtl/>
          <w:cs/>
          <w:lang w:val="ar_AE" w:bidi="ar_AE"/>
        </w:rPr>
        <w:t>"اِحْتَرِزْ"</w:t>
      </w:r>
    </w:p>
    <w:p>
      <w:pPr>
        <w:bidi/>
      </w:pPr>
      <w:r>
        <w:rPr>
          <w:rtl/>
          <w:cs/>
          <w:lang w:val="ar_AE" w:bidi="ar_AE"/>
        </w:rPr>
      </w:r>
      <w:r>
        <w:rPr>
          <w:rtl/>
          <w:cs/>
          <w:lang w:val="ar_AE" w:bidi="ar_AE"/>
        </w:rPr>
        <w:t>هذا تعبير اصطلاحي. فإن فرعون لا يقول لموسى حرفيًا أن يستمر في النظر إلى نفسه. ترجمة بديلة: "كُن حذرًا"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28 (#3)</w:t>
      </w:r>
      <w:r>
        <w:rPr>
          <w:rtl/>
          <w:cs/>
          <w:lang w:val="ar_AE" w:bidi="ar_AE"/>
        </w:rPr>
      </w:r>
    </w:p>
    <w:p>
      <w:pPr>
        <w:bidi/>
      </w:pPr>
      <w:r>
        <w:rPr>
          <w:rtl/>
          <w:cs/>
          <w:lang w:val="ar_AE" w:bidi="ar_AE"/>
        </w:rPr>
      </w:r>
      <w:r>
        <w:rPr>
          <w:rtl/>
          <w:cs/>
          <w:lang w:val="ar_AE" w:bidi="ar_AE"/>
        </w:rPr>
        <w:t>תָּמֽוּת</w:t>
      </w:r>
    </w:p>
    <w:p>
      <w:pPr>
        <w:bidi/>
      </w:pPr>
      <w:r>
        <w:rPr>
          <w:rtl/>
          <w:cs/>
          <w:lang w:val="ar_AE" w:bidi="ar_AE"/>
        </w:rPr>
      </w:r>
      <w:r>
        <w:rPr>
          <w:b/>
          <w:rtl/>
          <w:cs/>
          <w:lang w:val="ar_AE" w:bidi="ar_AE"/>
        </w:rPr>
        <w:t>"تموت"</w:t>
      </w:r>
    </w:p>
    <w:p>
      <w:pPr>
        <w:bidi/>
      </w:pPr>
      <w:r>
        <w:rPr>
          <w:rtl/>
          <w:cs/>
          <w:lang w:val="ar_AE" w:bidi="ar_AE"/>
        </w:rPr>
      </w:r>
      <w:r>
        <w:rPr>
          <w:rtl/>
          <w:cs/>
          <w:lang w:val="ar_AE" w:bidi="ar_AE"/>
        </w:rPr>
        <w:t>إن فرعون يعني أنه سيقتل موسى. إذا كان ذلك سيساعد قراءك، فيمكنك توضيح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28 (#4)</w:t>
      </w:r>
      <w:r>
        <w:rPr>
          <w:rtl/>
          <w:cs/>
          <w:lang w:val="ar_AE" w:bidi="ar_AE"/>
        </w:rPr>
      </w:r>
    </w:p>
    <w:p>
      <w:pPr>
        <w:bidi/>
      </w:pPr>
      <w:r>
        <w:rPr>
          <w:rtl/>
          <w:cs/>
          <w:lang w:val="ar_AE" w:bidi="ar_AE"/>
        </w:rPr>
      </w:r>
      <w:r>
        <w:rPr>
          <w:rtl/>
          <w:cs/>
          <w:lang w:val="ar_AE" w:bidi="ar_AE"/>
        </w:rPr>
        <w:t>פָּנַ֔⁠י &amp; פָנַ֖⁠י</w:t>
      </w:r>
    </w:p>
    <w:p>
      <w:pPr>
        <w:bidi/>
      </w:pPr>
      <w:r>
        <w:rPr>
          <w:rtl/>
          <w:cs/>
          <w:lang w:val="ar_AE" w:bidi="ar_AE"/>
        </w:rPr>
      </w:r>
      <w:r>
        <w:rPr>
          <w:b/>
          <w:rtl/>
          <w:cs/>
          <w:lang w:val="ar_AE" w:bidi="ar_AE"/>
        </w:rPr>
        <w:t>"وجهي;"</w:t>
      </w:r>
      <w:r>
        <w:rPr>
          <w:rtl/>
          <w:cs/>
          <w:lang w:val="ar_AE" w:bidi="ar_AE"/>
        </w:rPr>
        <w:t xml:space="preserve"> - </w:t>
      </w:r>
      <w:r>
        <w:rPr>
          <w:b/>
          <w:rtl/>
          <w:cs/>
          <w:lang w:val="ar_AE" w:bidi="ar_AE"/>
        </w:rPr>
        <w:t>"وجهي"</w:t>
      </w:r>
    </w:p>
    <w:p>
      <w:pPr>
        <w:bidi/>
      </w:pPr>
      <w:r>
        <w:rPr>
          <w:rtl/>
          <w:cs/>
          <w:lang w:val="ar_AE" w:bidi="ar_AE"/>
        </w:rPr>
      </w:r>
      <w:r>
        <w:rPr>
          <w:rtl/>
          <w:cs/>
          <w:lang w:val="ar_AE" w:bidi="ar_AE"/>
        </w:rPr>
        <w:t xml:space="preserve">هنا، تشير كلمة </w:t>
      </w:r>
      <w:r>
        <w:rPr>
          <w:b/>
          <w:rtl/>
          <w:cs/>
          <w:lang w:val="ar_AE" w:bidi="ar_AE"/>
        </w:rPr>
        <w:t>الوجه</w:t>
      </w:r>
      <w:r>
        <w:rPr>
          <w:rtl/>
          <w:cs/>
          <w:lang w:val="ar_AE" w:bidi="ar_AE"/>
        </w:rPr>
        <w:t xml:space="preserve"> إلى الشخص كُلََّه. انظر إلى الترجمة الإنجليزية UST.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29 (#1)</w:t>
      </w:r>
      <w:r>
        <w:rPr>
          <w:rtl/>
          <w:cs/>
          <w:lang w:val="ar_AE" w:bidi="ar_AE"/>
        </w:rPr>
      </w:r>
    </w:p>
    <w:p>
      <w:pPr>
        <w:bidi/>
      </w:pPr>
      <w:r>
        <w:rPr>
          <w:rtl/>
          <w:cs/>
          <w:lang w:val="ar_AE" w:bidi="ar_AE"/>
        </w:rPr>
      </w:r>
      <w:r>
        <w:rPr>
          <w:rtl/>
          <w:cs/>
          <w:lang w:val="ar_AE" w:bidi="ar_AE"/>
        </w:rPr>
        <w:t>כֵּ֣ן דִּבַּ֑רְתָּ</w:t>
      </w:r>
    </w:p>
    <w:p>
      <w:pPr>
        <w:bidi/>
      </w:pPr>
      <w:r>
        <w:rPr>
          <w:rtl/>
          <w:cs/>
          <w:lang w:val="ar_AE" w:bidi="ar_AE"/>
        </w:rPr>
      </w:r>
      <w:r>
        <w:rPr>
          <w:b/>
          <w:rtl/>
          <w:cs/>
          <w:lang w:val="ar_AE" w:bidi="ar_AE"/>
        </w:rPr>
        <w:t>"نِعِمَّا قُلْتَ"</w:t>
      </w:r>
    </w:p>
    <w:p>
      <w:pPr>
        <w:bidi/>
      </w:pPr>
      <w:r>
        <w:rPr>
          <w:rtl/>
          <w:cs/>
          <w:lang w:val="ar_AE" w:bidi="ar_AE"/>
        </w:rPr>
      </w:r>
      <w:r>
        <w:rPr>
          <w:rtl/>
          <w:cs/>
          <w:lang w:val="ar_AE" w:bidi="ar_AE"/>
        </w:rPr>
        <w:t>بهذه الكلمات، يؤكد موسى أن فرعون قد قال الحقيقة. ترجمة بديلة: "ما قلته صحيح"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29 (#2)</w:t>
      </w:r>
      <w:r>
        <w:rPr>
          <w:rtl/>
          <w:cs/>
          <w:lang w:val="ar_AE" w:bidi="ar_AE"/>
        </w:rPr>
      </w:r>
    </w:p>
    <w:p>
      <w:pPr>
        <w:bidi/>
      </w:pPr>
      <w:r>
        <w:rPr>
          <w:rtl/>
          <w:cs/>
          <w:lang w:val="ar_AE" w:bidi="ar_AE"/>
        </w:rPr>
      </w:r>
      <w:r>
        <w:rPr>
          <w:rtl/>
          <w:cs/>
          <w:lang w:val="ar_AE" w:bidi="ar_AE"/>
        </w:rPr>
        <w:t>פָּנֶֽי⁠ךָ</w:t>
      </w:r>
    </w:p>
    <w:p>
      <w:pPr>
        <w:bidi/>
      </w:pPr>
      <w:r>
        <w:rPr>
          <w:rtl/>
          <w:cs/>
          <w:lang w:val="ar_AE" w:bidi="ar_AE"/>
        </w:rPr>
      </w:r>
      <w:r>
        <w:rPr>
          <w:b/>
          <w:rtl/>
          <w:cs/>
          <w:lang w:val="ar_AE" w:bidi="ar_AE"/>
        </w:rPr>
        <w:t>"وجهك"</w:t>
      </w:r>
    </w:p>
    <w:p>
      <w:pPr>
        <w:bidi/>
      </w:pPr>
      <w:r>
        <w:rPr>
          <w:rtl/>
          <w:cs/>
          <w:lang w:val="ar_AE" w:bidi="ar_AE"/>
        </w:rPr>
      </w:r>
      <w:r>
        <w:rPr>
          <w:rtl/>
          <w:cs/>
          <w:lang w:val="ar_AE" w:bidi="ar_AE"/>
        </w:rPr>
        <w:t xml:space="preserve">هنا، تشير كلمة </w:t>
      </w:r>
      <w:r>
        <w:rPr>
          <w:b/>
          <w:rtl/>
          <w:cs/>
          <w:lang w:val="ar_AE" w:bidi="ar_AE"/>
        </w:rPr>
        <w:t>وجه</w:t>
      </w:r>
      <w:r>
        <w:rPr>
          <w:rtl/>
          <w:cs/>
          <w:lang w:val="ar_AE" w:bidi="ar_AE"/>
        </w:rPr>
        <w:t xml:space="preserve"> إلى الشخص كُلََّه. ترجمة بديلة: "أنت"</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11</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يُعدّ أصحاح 11 نقطة تحول في السفر. فقد انتهت الضربات التسع السابقة (في تسلسلها الثلاثي) والضربة الأخيرة، وهي موت الأبكار، على وشك الحدوث، بالإضافة إلى الفصح وحدث الخروج نفسه. من الصعب تحديد ما إذا كانت الأحداث في أصحاح 11 مسجلة بالترتيب الذي وقعت فيه. لأغراض الترجمة، ينبغي لك اتِّبَاع ترتيب النص إذا لم يكن ذلك سيُربك قراءك.</w:t>
      </w:r>
    </w:p>
    <w:p>
      <w:pPr>
        <w:bidi/>
      </w:pPr>
      <w:r>
        <w:rPr>
          <w:rtl/>
          <w:cs/>
          <w:lang w:val="ar_AE" w:bidi="ar_AE"/>
        </w:rPr>
      </w:r>
      <w:r>
        <w:rPr>
          <w:rtl/>
          <w:cs/>
          <w:lang w:val="ar_AE" w:bidi="ar_AE"/>
        </w:rPr>
        <w:t xml:space="preserve">قد يكون من المفيد التفكير في أنه بعد نهاية أصحاح 10، تحدث الرب إلى موسى مباشرة قبل أن يغادر محضر فرعون (الآية </w:t>
      </w:r>
      <w:r>
        <w:rPr>
          <w:rtl/>
          <w:cs/>
          <w:lang w:val="ar_AE" w:bidi="ar_AE"/>
        </w:rPr>
        <w:t>1</w:t>
      </w:r>
      <w:r>
        <w:rPr>
          <w:rtl/>
          <w:cs/>
          <w:lang w:val="ar_AE" w:bidi="ar_AE"/>
        </w:rPr>
        <w:t>-</w:t>
      </w:r>
      <w:r>
        <w:rPr>
          <w:rtl/>
          <w:cs/>
          <w:lang w:val="ar_AE" w:bidi="ar_AE"/>
        </w:rPr>
        <w:t>2</w:t>
      </w:r>
      <w:r>
        <w:rPr>
          <w:rtl/>
          <w:cs/>
          <w:lang w:val="ar_AE" w:bidi="ar_AE"/>
        </w:rPr>
        <w:t xml:space="preserve">). تشير الآية </w:t>
      </w:r>
      <w:r>
        <w:rPr>
          <w:rtl/>
          <w:cs/>
          <w:lang w:val="ar_AE" w:bidi="ar_AE"/>
        </w:rPr>
        <w:t>11:3</w:t>
      </w:r>
      <w:r>
        <w:rPr>
          <w:rtl/>
          <w:cs/>
          <w:lang w:val="ar_AE" w:bidi="ar_AE"/>
        </w:rPr>
        <w:t xml:space="preserve"> إلى أن المصريين سيكونون مستعدين لتنفيذ ما يُطلب منهم من قِبَل بني إسرائيل في </w:t>
      </w:r>
      <w:r>
        <w:rPr>
          <w:rtl/>
          <w:cs/>
          <w:lang w:val="ar_AE" w:bidi="ar_AE"/>
        </w:rPr>
        <w:t>2</w:t>
      </w:r>
      <w:r>
        <w:rPr>
          <w:rtl/>
          <w:cs/>
          <w:lang w:val="ar_AE" w:bidi="ar_AE"/>
        </w:rPr>
        <w:t xml:space="preserve">. في الآيات </w:t>
      </w:r>
      <w:r>
        <w:rPr>
          <w:rtl/>
          <w:cs/>
          <w:lang w:val="ar_AE" w:bidi="ar_AE"/>
        </w:rPr>
        <w:t>4</w:t>
      </w:r>
      <w:r>
        <w:rPr>
          <w:rtl/>
          <w:cs/>
          <w:lang w:val="ar_AE" w:bidi="ar_AE"/>
        </w:rPr>
        <w:t>-</w:t>
      </w:r>
      <w:r>
        <w:rPr>
          <w:rtl/>
          <w:cs/>
          <w:lang w:val="ar_AE" w:bidi="ar_AE"/>
        </w:rPr>
        <w:t>7</w:t>
      </w:r>
      <w:r>
        <w:rPr>
          <w:rtl/>
          <w:cs/>
          <w:lang w:val="ar_AE" w:bidi="ar_AE"/>
        </w:rPr>
        <w:t xml:space="preserve"> يُقدِّم موسى لفرعون ومسؤوليه رسالة من الرب والتي قد أعطاها الرب لموسى في تلك اللحظة. في نهاية </w:t>
      </w:r>
      <w:r>
        <w:rPr>
          <w:rtl/>
          <w:cs/>
          <w:lang w:val="ar_AE" w:bidi="ar_AE"/>
        </w:rPr>
        <w:t>8</w:t>
      </w:r>
      <w:r>
        <w:rPr>
          <w:rtl/>
          <w:cs/>
          <w:lang w:val="ar_AE" w:bidi="ar_AE"/>
        </w:rPr>
        <w:t xml:space="preserve"> يغادر موسى محضر فرعون (منهيًا الأحداث من نهاية أصحاح </w:t>
      </w:r>
      <w:r>
        <w:rPr>
          <w:rtl/>
          <w:cs/>
          <w:lang w:val="ar_AE" w:bidi="ar_AE"/>
        </w:rPr>
        <w:t>10</w:t>
      </w:r>
      <w:r>
        <w:rPr>
          <w:rtl/>
          <w:cs/>
          <w:lang w:val="ar_AE" w:bidi="ar_AE"/>
        </w:rPr>
        <w:t xml:space="preserve">). الآية </w:t>
      </w:r>
      <w:r>
        <w:rPr>
          <w:rtl/>
          <w:cs/>
          <w:lang w:val="ar_AE" w:bidi="ar_AE"/>
        </w:rPr>
        <w:t>11:9</w:t>
      </w:r>
      <w:r>
        <w:rPr>
          <w:rtl/>
          <w:cs/>
          <w:lang w:val="ar_AE" w:bidi="ar_AE"/>
        </w:rPr>
        <w:t xml:space="preserve"> قد تكون إما أن الرب كان يخبر موسى بما سيحدث، أو جزءًا من الملخص الذي يحدث في الآية </w:t>
      </w:r>
      <w:r>
        <w:rPr>
          <w:rtl/>
          <w:cs/>
          <w:lang w:val="ar_AE" w:bidi="ar_AE"/>
        </w:rPr>
        <w:t>10</w:t>
      </w:r>
      <w:r>
        <w:rPr>
          <w:rtl/>
          <w:cs/>
          <w:lang w:val="ar_AE" w:bidi="ar_AE"/>
        </w:rPr>
        <w:t>. تلخص الآية 10 ما حدث في الأصحاحات 5–10 (خاصة الضربات في الأصحاحات 7–10) استعدادًا للضربة العظيمة الأخيرة.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1 (#1)</w:t>
      </w:r>
      <w:r>
        <w:rPr>
          <w:rtl/>
          <w:cs/>
          <w:lang w:val="ar_AE" w:bidi="ar_AE"/>
        </w:rPr>
      </w:r>
    </w:p>
    <w:p>
      <w:pPr>
        <w:bidi/>
      </w:pPr>
      <w:r>
        <w:rPr>
          <w:rtl/>
          <w:cs/>
          <w:lang w:val="ar_AE" w:bidi="ar_AE"/>
        </w:rPr>
      </w:r>
      <w:r>
        <w:rPr>
          <w:rtl/>
          <w:cs/>
          <w:lang w:val="ar_AE" w:bidi="ar_AE"/>
        </w:rPr>
        <w:t>אֶל־מֹשֶׁ֗ה</w:t>
      </w:r>
    </w:p>
    <w:p>
      <w:pPr>
        <w:bidi/>
      </w:pPr>
      <w:r>
        <w:rPr>
          <w:rtl/>
          <w:cs/>
          <w:lang w:val="ar_AE" w:bidi="ar_AE"/>
        </w:rPr>
      </w:r>
      <w:r>
        <w:rPr>
          <w:b/>
          <w:rtl/>
          <w:cs/>
          <w:lang w:val="ar_AE" w:bidi="ar_AE"/>
        </w:rPr>
        <w:t>"لِمُوسَى"</w:t>
      </w:r>
    </w:p>
    <w:p>
      <w:pPr>
        <w:bidi/>
      </w:pPr>
      <w:r>
        <w:rPr>
          <w:rtl/>
          <w:cs/>
          <w:lang w:val="ar_AE" w:bidi="ar_AE"/>
        </w:rPr>
      </w:r>
      <w:r>
        <w:rPr>
          <w:rtl/>
          <w:cs/>
          <w:lang w:val="ar_AE" w:bidi="ar_AE"/>
        </w:rPr>
        <w:t xml:space="preserve">بعد هذه العبارة، يبدأ اقتباس مباشر يستمر حتى نهاية </w:t>
      </w:r>
      <w:r>
        <w:rPr>
          <w:rtl/>
          <w:cs/>
          <w:lang w:val="ar_AE" w:bidi="ar_AE"/>
        </w:rPr>
        <w:t>11:2</w:t>
      </w:r>
      <w:r>
        <w:rPr>
          <w:rtl/>
          <w:cs/>
          <w:lang w:val="ar_AE" w:bidi="ar_AE"/>
        </w:rPr>
        <w:t>. قد يكون من المفيد لقرائك الإشارة إلى ذلك بعلامة اقتباس افتتاحية من المستوى الأول أو بأي علامات ترقيم أو أشكال أخرى تستخدمها لغتك للإشارة إلى بداية الاقتباس. وقد تكون هناك اقتباسات أخرى في هذا الإصحاح؛ سيتم تمييزها بنفس علامات الترقيم، لكنها لن تحتوي على ملاحظاتها الخاصة إلا إذا كان هناك شيء فريد بشأنها.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1 (#2)</w:t>
      </w:r>
      <w:r>
        <w:rPr>
          <w:rtl/>
          <w:cs/>
          <w:lang w:val="ar_AE" w:bidi="ar_AE"/>
        </w:rPr>
      </w:r>
    </w:p>
    <w:p>
      <w:pPr>
        <w:bidi/>
      </w:pPr>
      <w:r>
        <w:rPr>
          <w:rtl/>
          <w:cs/>
          <w:lang w:val="ar_AE" w:bidi="ar_AE"/>
        </w:rPr>
      </w:r>
      <w:r>
        <w:rPr>
          <w:rtl/>
          <w:cs/>
          <w:lang w:val="ar_AE" w:bidi="ar_AE"/>
        </w:rPr>
        <w:t>כְּ⁠שַׁ֨לְּח֔⁠וֹ &amp; יְגָרֵ֥שׁ</w:t>
      </w:r>
    </w:p>
    <w:p>
      <w:pPr>
        <w:bidi/>
      </w:pPr>
      <w:r>
        <w:rPr>
          <w:rtl/>
          <w:cs/>
          <w:lang w:val="ar_AE" w:bidi="ar_AE"/>
        </w:rPr>
      </w:r>
      <w:r>
        <w:rPr>
          <w:b/>
          <w:rtl/>
          <w:cs/>
          <w:lang w:val="ar_AE" w:bidi="ar_AE"/>
        </w:rPr>
        <w:t>"عِنْدَمَا يُطْلِقُكُمْ"</w:t>
      </w:r>
      <w:r>
        <w:rPr>
          <w:rtl/>
          <w:cs/>
          <w:lang w:val="ar_AE" w:bidi="ar_AE"/>
        </w:rPr>
        <w:t xml:space="preserve"> - </w:t>
      </w:r>
      <w:r>
        <w:rPr>
          <w:b/>
          <w:rtl/>
          <w:cs/>
          <w:lang w:val="ar_AE" w:bidi="ar_AE"/>
        </w:rPr>
        <w:t>"يَطْرُدُكُمْ"</w:t>
      </w:r>
      <w:r>
        <w:rPr>
          <w:rtl/>
          <w:cs/>
          <w:lang w:val="ar_AE" w:bidi="ar_AE"/>
        </w:rPr>
        <w:t xml:space="preserve"> - </w:t>
      </w:r>
      <w:r>
        <w:rPr>
          <w:b/>
          <w:rtl/>
          <w:cs/>
          <w:lang w:val="ar_AE" w:bidi="ar_AE"/>
        </w:rPr>
        <w:t>"طَرْدًا"</w:t>
      </w:r>
    </w:p>
    <w:p>
      <w:pPr>
        <w:bidi/>
      </w:pPr>
      <w:r>
        <w:rPr>
          <w:rtl/>
          <w:cs/>
          <w:lang w:val="ar_AE" w:bidi="ar_AE"/>
        </w:rPr>
      </w:r>
      <w:r>
        <w:rPr>
          <w:rtl/>
          <w:cs/>
          <w:lang w:val="ar_AE" w:bidi="ar_AE"/>
        </w:rPr>
        <w:t>هذه الأفعال (</w:t>
      </w:r>
      <w:r>
        <w:rPr>
          <w:b/>
          <w:rtl/>
          <w:cs/>
          <w:lang w:val="ar_AE" w:bidi="ar_AE"/>
        </w:rPr>
        <w:t xml:space="preserve">يطلق </w:t>
      </w:r>
      <w:r>
        <w:rPr>
          <w:rtl/>
          <w:cs/>
          <w:lang w:val="ar_AE" w:bidi="ar_AE"/>
        </w:rPr>
        <w:t>و</w:t>
      </w:r>
      <w:r>
        <w:rPr>
          <w:b/>
          <w:rtl/>
          <w:cs/>
          <w:lang w:val="ar_AE" w:bidi="ar_AE"/>
        </w:rPr>
        <w:t>يطرد</w:t>
      </w:r>
      <w:r>
        <w:rPr>
          <w:rtl/>
          <w:cs/>
          <w:lang w:val="ar_AE" w:bidi="ar_AE"/>
        </w:rPr>
        <w:t>) من المفترض أن تتبع بعضها البعض مباشرة. عند الترجمة، تيقن من أنها تحدث تقريبًا في نفس الوقت؛ حيث يحدث الإطلاق ثم بعدها مباشرة الطرد بعيدًا.</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1 (#3)</w:t>
      </w:r>
      <w:r>
        <w:rPr>
          <w:rtl/>
          <w:cs/>
          <w:lang w:val="ar_AE" w:bidi="ar_AE"/>
        </w:rPr>
      </w:r>
    </w:p>
    <w:p>
      <w:pPr>
        <w:bidi/>
      </w:pPr>
      <w:r>
        <w:rPr>
          <w:rtl/>
          <w:cs/>
          <w:lang w:val="ar_AE" w:bidi="ar_AE"/>
        </w:rPr>
      </w:r>
      <w:r>
        <w:rPr>
          <w:rtl/>
          <w:cs/>
          <w:lang w:val="ar_AE" w:bidi="ar_AE"/>
        </w:rPr>
        <w:t>כָּלָ֕ה גָּרֵ֛שׁ יְגָרֵ֥שׁ</w:t>
      </w:r>
    </w:p>
    <w:p>
      <w:pPr>
        <w:bidi/>
      </w:pPr>
      <w:r>
        <w:rPr>
          <w:rtl/>
          <w:cs/>
          <w:lang w:val="ar_AE" w:bidi="ar_AE"/>
        </w:rPr>
      </w:r>
      <w:r>
        <w:rPr>
          <w:b/>
          <w:rtl/>
          <w:cs/>
          <w:lang w:val="ar_AE" w:bidi="ar_AE"/>
        </w:rPr>
        <w:t>"عِنْدَمَا يُطْلِقُكُمْ"</w:t>
      </w:r>
      <w:r>
        <w:rPr>
          <w:rtl/>
          <w:cs/>
          <w:lang w:val="ar_AE" w:bidi="ar_AE"/>
        </w:rPr>
        <w:t xml:space="preserve"> - </w:t>
      </w:r>
      <w:r>
        <w:rPr>
          <w:b/>
          <w:rtl/>
          <w:cs/>
          <w:lang w:val="ar_AE" w:bidi="ar_AE"/>
        </w:rPr>
        <w:t>"يَطْرُدُكُمْ طَرْدًا"</w:t>
      </w:r>
    </w:p>
    <w:p>
      <w:pPr>
        <w:bidi/>
      </w:pPr>
      <w:r>
        <w:rPr>
          <w:rtl/>
          <w:cs/>
          <w:lang w:val="ar_AE" w:bidi="ar_AE"/>
        </w:rPr>
      </w:r>
      <w:r>
        <w:rPr>
          <w:rtl/>
          <w:cs/>
          <w:lang w:val="ar_AE" w:bidi="ar_AE"/>
        </w:rPr>
        <w:t>الصياغة هنا قوية جدًا. استخدم كلمات أو أشكال أو عبارات قوية عند الترجمة.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1 (#4)</w:t>
      </w:r>
      <w:r>
        <w:rPr>
          <w:rtl/>
          <w:cs/>
          <w:lang w:val="ar_AE" w:bidi="ar_AE"/>
        </w:rPr>
      </w:r>
    </w:p>
    <w:p>
      <w:pPr>
        <w:bidi/>
      </w:pPr>
      <w:r>
        <w:rPr>
          <w:rtl/>
          <w:cs/>
          <w:lang w:val="ar_AE" w:bidi="ar_AE"/>
        </w:rPr>
      </w:r>
      <w:r>
        <w:rPr>
          <w:rtl/>
          <w:cs/>
          <w:lang w:val="ar_AE" w:bidi="ar_AE"/>
        </w:rPr>
        <w:t>אֶתְ⁠כֶ֖ם &amp; אֶתְ⁠כֶ֖ם</w:t>
      </w:r>
    </w:p>
    <w:p>
      <w:pPr>
        <w:bidi/>
      </w:pPr>
      <w:r>
        <w:rPr>
          <w:rtl/>
          <w:cs/>
          <w:lang w:val="ar_AE" w:bidi="ar_AE"/>
        </w:rPr>
      </w:r>
      <w:r>
        <w:rPr>
          <w:b/>
          <w:rtl/>
          <w:cs/>
          <w:lang w:val="ar_AE" w:bidi="ar_AE"/>
        </w:rPr>
        <w:t>"أنتم"</w:t>
      </w:r>
      <w:r>
        <w:rPr>
          <w:rtl/>
          <w:cs/>
          <w:lang w:val="ar_AE" w:bidi="ar_AE"/>
        </w:rPr>
        <w:t xml:space="preserve"> - </w:t>
      </w:r>
      <w:r>
        <w:rPr>
          <w:b/>
          <w:rtl/>
          <w:cs/>
          <w:lang w:val="ar_AE" w:bidi="ar_AE"/>
        </w:rPr>
        <w:t>"أنتم"</w:t>
      </w:r>
    </w:p>
    <w:p>
      <w:pPr>
        <w:bidi/>
      </w:pPr>
      <w:r>
        <w:rPr>
          <w:rtl/>
          <w:cs/>
          <w:lang w:val="ar_AE" w:bidi="ar_AE"/>
        </w:rPr>
      </w:r>
      <w:r>
        <w:rPr>
          <w:rtl/>
          <w:cs/>
          <w:lang w:val="ar_AE" w:bidi="ar_AE"/>
        </w:rPr>
        <w:t xml:space="preserve">كل ظهور لكلمة </w:t>
      </w:r>
      <w:r>
        <w:rPr>
          <w:b/>
          <w:rtl/>
          <w:cs/>
          <w:lang w:val="ar_AE" w:bidi="ar_AE"/>
        </w:rPr>
        <w:t>أنتم</w:t>
      </w:r>
      <w:r>
        <w:rPr>
          <w:rtl/>
          <w:cs/>
          <w:lang w:val="ar_AE" w:bidi="ar_AE"/>
        </w:rPr>
        <w:t xml:space="preserve"> في هذه الآية هو بصيغة الجمع ويشير إلى موسى وبقية بني إسرائيل. إذا كانت لغتك تستخدم أشكالًا مختلفة من "أنت" اعتمادًا على عدد الأشخاص المخاطبين، فاستخدم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2 (#1)</w:t>
      </w:r>
      <w:r>
        <w:rPr>
          <w:rtl/>
          <w:cs/>
          <w:lang w:val="ar_AE" w:bidi="ar_AE"/>
        </w:rPr>
      </w:r>
    </w:p>
    <w:p>
      <w:pPr>
        <w:bidi/>
      </w:pPr>
      <w:r>
        <w:rPr>
          <w:rtl/>
          <w:cs/>
          <w:lang w:val="ar_AE" w:bidi="ar_AE"/>
        </w:rPr>
      </w:r>
      <w:r>
        <w:rPr>
          <w:rtl/>
          <w:cs/>
          <w:lang w:val="ar_AE" w:bidi="ar_AE"/>
        </w:rPr>
        <w:t>נָ֖א</w:t>
      </w:r>
    </w:p>
    <w:p>
      <w:pPr>
        <w:bidi/>
      </w:pPr>
      <w:r>
        <w:rPr>
          <w:rtl/>
          <w:cs/>
          <w:lang w:val="ar_AE" w:bidi="ar_AE"/>
        </w:rPr>
      </w:r>
      <w:r>
        <w:rPr>
          <w:b/>
          <w:rtl/>
          <w:cs/>
          <w:lang w:val="ar_AE" w:bidi="ar_AE"/>
        </w:rPr>
        <w:t>"الآن"</w:t>
      </w:r>
    </w:p>
    <w:p>
      <w:pPr>
        <w:bidi/>
      </w:pPr>
      <w:r>
        <w:rPr>
          <w:rtl/>
          <w:cs/>
          <w:lang w:val="ar_AE" w:bidi="ar_AE"/>
        </w:rPr>
      </w:r>
      <w:r>
        <w:rPr>
          <w:rtl/>
          <w:cs/>
          <w:lang w:val="ar_AE" w:bidi="ar_AE"/>
        </w:rPr>
        <w:t xml:space="preserve">هنا، كلمة </w:t>
      </w:r>
      <w:r>
        <w:rPr>
          <w:b/>
          <w:rtl/>
          <w:cs/>
          <w:lang w:val="ar_AE" w:bidi="ar_AE"/>
        </w:rPr>
        <w:t>الآن</w:t>
      </w:r>
      <w:r>
        <w:rPr>
          <w:rtl/>
          <w:cs/>
          <w:lang w:val="ar_AE" w:bidi="ar_AE"/>
        </w:rPr>
        <w:t xml:space="preserve"> </w:t>
      </w:r>
      <w:r>
        <w:rPr>
          <w:rtl/>
          <w:cs/>
          <w:lang w:val="ar_AE" w:bidi="ar_AE"/>
        </w:rPr>
        <w:t>(كما في بعض الترجمات الإنجليزية</w:t>
      </w:r>
      <w:r>
        <w:rPr>
          <w:rtl/>
          <w:cs/>
          <w:lang w:val="ar_AE" w:bidi="ar_AE"/>
        </w:rPr>
        <w:t>) تنقل الإلحاح، مما يشير إلى أن موسى يجب أن يتحدث قريبًا، دون تأجيل لأشياء أخرى. إذا كان لديك طريقة لإعطاء أمر يظهر أنه من المهم لشخص ما القيام به بسرعة، فسيكون من الأفضل الترجمة بهذه الطريقة بدلًا من الطريقة التي تعني "الآن" بمعنى الوقت (مقابل سابقًا أو لاحقًا).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2 (#2)</w:t>
      </w:r>
      <w:r>
        <w:rPr>
          <w:rtl/>
          <w:cs/>
          <w:lang w:val="ar_AE" w:bidi="ar_AE"/>
        </w:rPr>
      </w:r>
    </w:p>
    <w:p>
      <w:pPr>
        <w:bidi/>
      </w:pPr>
      <w:r>
        <w:rPr>
          <w:rtl/>
          <w:cs/>
          <w:lang w:val="ar_AE" w:bidi="ar_AE"/>
        </w:rPr>
      </w:r>
      <w:r>
        <w:rPr>
          <w:rtl/>
          <w:cs/>
          <w:lang w:val="ar_AE" w:bidi="ar_AE"/>
        </w:rPr>
        <w:t>בְּ⁠אָזְנֵ֣י הָ⁠עָ֑ם</w:t>
      </w:r>
    </w:p>
    <w:p>
      <w:pPr>
        <w:bidi/>
      </w:pPr>
      <w:r>
        <w:rPr>
          <w:rtl/>
          <w:cs/>
          <w:lang w:val="ar_AE" w:bidi="ar_AE"/>
        </w:rPr>
      </w:r>
      <w:r>
        <w:rPr>
          <w:b/>
          <w:rtl/>
          <w:cs/>
          <w:lang w:val="ar_AE" w:bidi="ar_AE"/>
        </w:rPr>
        <w:t>"فِي مَسَامِعِ الشَّعْبِ"</w:t>
      </w:r>
    </w:p>
    <w:p>
      <w:pPr>
        <w:bidi/>
      </w:pPr>
      <w:r>
        <w:rPr>
          <w:rtl/>
          <w:cs/>
          <w:lang w:val="ar_AE" w:bidi="ar_AE"/>
        </w:rPr>
      </w:r>
      <w:r>
        <w:rPr>
          <w:rtl/>
          <w:cs/>
          <w:lang w:val="ar_AE" w:bidi="ar_AE"/>
        </w:rPr>
        <w:t>ترجمة بديلة: "حتى يسمعك الناس" أو "عندما يكون جميع الناس مستمعون"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2 (#3)</w:t>
      </w:r>
      <w:r>
        <w:rPr>
          <w:rtl/>
          <w:cs/>
          <w:lang w:val="ar_AE" w:bidi="ar_AE"/>
        </w:rPr>
      </w:r>
    </w:p>
    <w:p>
      <w:pPr>
        <w:bidi/>
      </w:pPr>
      <w:r>
        <w:rPr>
          <w:rtl/>
          <w:cs/>
          <w:lang w:val="ar_AE" w:bidi="ar_AE"/>
        </w:rPr>
      </w:r>
      <w:r>
        <w:rPr>
          <w:rtl/>
          <w:cs/>
          <w:lang w:val="ar_AE" w:bidi="ar_AE"/>
        </w:rPr>
        <w:t>כְּלֵי־כֶ֖סֶף וּ⁠כְלֵ֥י זָהָֽב</w:t>
      </w:r>
    </w:p>
    <w:p>
      <w:pPr>
        <w:bidi/>
      </w:pPr>
      <w:r>
        <w:rPr>
          <w:rtl/>
          <w:cs/>
          <w:lang w:val="ar_AE" w:bidi="ar_AE"/>
        </w:rPr>
      </w:r>
      <w:r>
        <w:rPr>
          <w:b/>
          <w:rtl/>
          <w:cs/>
          <w:lang w:val="ar_AE" w:bidi="ar_AE"/>
        </w:rPr>
        <w:t>"أَمْتِعَةَ فِضَّةٍ وَأَمْتِعَةَ ذَهَبٍ"</w:t>
      </w:r>
    </w:p>
    <w:p>
      <w:pPr>
        <w:bidi/>
      </w:pPr>
      <w:r>
        <w:rPr>
          <w:rtl/>
          <w:cs/>
          <w:lang w:val="ar_AE" w:bidi="ar_AE"/>
        </w:rPr>
      </w:r>
      <w:r>
        <w:rPr>
          <w:rtl/>
          <w:cs/>
          <w:lang w:val="ar_AE" w:bidi="ar_AE"/>
        </w:rPr>
        <w:t>يمكن أن تكون هذه أي نوع من الأشياء المصنوعة من الفضة أو الذهب (على سبيل المثال: أدوات المائدة والأكواب والأباريق والأطباق وحوامل الشموع)، وليس المجوهرات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2 (#4)</w:t>
      </w:r>
      <w:r>
        <w:rPr>
          <w:rtl/>
          <w:cs/>
          <w:lang w:val="ar_AE" w:bidi="ar_AE"/>
        </w:rPr>
      </w:r>
    </w:p>
    <w:p>
      <w:pPr>
        <w:bidi/>
      </w:pPr>
      <w:r>
        <w:rPr>
          <w:rtl/>
          <w:cs/>
          <w:lang w:val="ar_AE" w:bidi="ar_AE"/>
        </w:rPr>
      </w:r>
      <w:r>
        <w:rPr>
          <w:rtl/>
          <w:cs/>
          <w:lang w:val="ar_AE" w:bidi="ar_AE"/>
        </w:rPr>
        <w:t>וְ⁠יִשְׁאֲל֞וּ אִ֣ישׁ ׀ מֵ⁠אֵ֣ת רֵעֵ֗⁠הוּ וְ⁠אִשָּׁה֙ מֵ⁠אֵ֣ת רְעוּתָ֔⁠הּ כְּלֵי־כֶ֖סֶף וּ⁠כְלֵ֥י זָהָֽב</w:t>
      </w:r>
    </w:p>
    <w:p>
      <w:pPr>
        <w:bidi/>
      </w:pPr>
      <w:r>
        <w:rPr>
          <w:rtl/>
          <w:cs/>
          <w:lang w:val="ar_AE" w:bidi="ar_AE"/>
        </w:rPr>
      </w:r>
      <w:r>
        <w:rPr>
          <w:b/>
          <w:rtl/>
          <w:cs/>
          <w:lang w:val="ar_AE" w:bidi="ar_AE"/>
        </w:rPr>
        <w:t>"أَنْ يَطْلُبَ كُلُّ رَجُل مِنْ صَاحِبِهِ، وَكُلُّ امْرَأَةٍ مِنْ صَاحِبَتِهَا أَمْتِعَةَ فِضَّةٍ وَأَمْتِعَةَ ذَهَبٍ"</w:t>
      </w:r>
    </w:p>
    <w:p>
      <w:pPr>
        <w:bidi/>
      </w:pPr>
      <w:r>
        <w:rPr>
          <w:rtl/>
          <w:cs/>
          <w:lang w:val="ar_AE" w:bidi="ar_AE"/>
        </w:rPr>
      </w:r>
      <w:r>
        <w:rPr>
          <w:rtl/>
          <w:cs/>
          <w:lang w:val="ar_AE" w:bidi="ar_AE"/>
        </w:rPr>
        <w:t>خروج 3:22</w:t>
      </w:r>
      <w:r>
        <w:rPr>
          <w:rtl/>
          <w:cs/>
          <w:lang w:val="ar_AE" w:bidi="ar_AE"/>
        </w:rPr>
        <w:t xml:space="preserve"> يحتوي على تعليمات مشابهة؛ انظر كيف ترجمت ذلك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3 (#1)</w:t>
      </w:r>
      <w:r>
        <w:rPr>
          <w:rtl/>
          <w:cs/>
          <w:lang w:val="ar_AE" w:bidi="ar_AE"/>
        </w:rPr>
      </w:r>
    </w:p>
    <w:p>
      <w:pPr>
        <w:bidi/>
      </w:pPr>
      <w:r>
        <w:rPr>
          <w:rtl/>
          <w:cs/>
          <w:lang w:val="ar_AE" w:bidi="ar_AE"/>
        </w:rPr>
      </w:r>
      <w:r>
        <w:rPr>
          <w:rtl/>
          <w:cs/>
          <w:lang w:val="ar_AE" w:bidi="ar_AE"/>
        </w:rPr>
        <w:t>וַ⁠יִּתֵּ֧ן יְהוָ֛ה אֶת־חֵ֥ן הָ⁠עָ֖ם בְּ⁠עֵינֵ֣י מִצְרָ֑יִם גַּ֣ם ׀ הָ⁠אִ֣ישׁ מֹשֶׁ֗ה גָּד֤וֹל מְאֹד֙ בְּ⁠אֶ֣רֶץ מִצְרַ֔יִם בְּ⁠עֵינֵ֥י עַבְדֵֽי־פַרְעֹ֖ה וּ⁠בְ⁠עֵינֵ֥י הָ⁠עָֽם</w:t>
      </w:r>
    </w:p>
    <w:p>
      <w:pPr>
        <w:bidi/>
      </w:pPr>
      <w:r>
        <w:rPr>
          <w:rtl/>
          <w:cs/>
          <w:lang w:val="ar_AE" w:bidi="ar_AE"/>
        </w:rPr>
      </w:r>
      <w:r>
        <w:rPr>
          <w:b/>
          <w:rtl/>
          <w:cs/>
          <w:lang w:val="ar_AE" w:bidi="ar_AE"/>
        </w:rPr>
        <w:t>"وَأَعْطَى الرَّبُّ نِعْمَةً لِلشَّعْبِ فِي عُيُونِ الْمِصْرِيِّينَ. وَأَيْضًا الرَّجُلُ مُوسَى كَانَ عَظِيمًا جِدًّا فِي أَرْضِ مِصْرَ فِي عِيُونِ عَبِيدِ فِرْعَوْنَ وَعُيُونِ الشَّعْبِ"</w:t>
      </w:r>
    </w:p>
    <w:p>
      <w:pPr>
        <w:bidi/>
      </w:pPr>
      <w:r>
        <w:rPr>
          <w:rtl/>
          <w:cs/>
          <w:lang w:val="ar_AE" w:bidi="ar_AE"/>
        </w:rPr>
      </w:r>
      <w:r>
        <w:rPr>
          <w:rtl/>
          <w:cs/>
          <w:lang w:val="ar_AE" w:bidi="ar_AE"/>
        </w:rPr>
        <w:t>في هذه الآية، يُدخِل الكاتب تعليقًا حول الوضع. وتختار بعض الترجمات وضع الآية بين قوسين للإشارة إلى ذلك. كما يمكنك تمييزها بطريقة تتناسب مع لغتك.</w:t>
      </w:r>
    </w:p>
    <w:p>
      <w:pPr>
        <w:bidi/>
      </w:pPr>
      <w:r>
        <w:rPr>
          <w:rtl/>
          <w:cs/>
          <w:lang w:val="ar_AE" w:bidi="ar_AE"/>
        </w:rPr>
      </w:r>
      <w:r>
        <w:rPr>
          <w:rtl/>
          <w:cs/>
          <w:lang w:val="ar_AE" w:bidi="ar_AE"/>
        </w:rPr>
        <w:t xml:space="preserve">انظر: </w:t>
      </w:r>
      <w:r>
        <w:rPr>
          <w:rtl/>
          <w:cs/>
          <w:lang w:val="ar_AE" w:bidi="ar_AE"/>
        </w:rPr>
        <w:t>حديث جانبي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3 (#2)</w:t>
      </w:r>
      <w:r>
        <w:rPr>
          <w:rtl/>
          <w:cs/>
          <w:lang w:val="ar_AE" w:bidi="ar_AE"/>
        </w:rPr>
      </w:r>
    </w:p>
    <w:p>
      <w:pPr>
        <w:bidi/>
      </w:pPr>
      <w:r>
        <w:rPr>
          <w:rtl/>
          <w:cs/>
          <w:lang w:val="ar_AE" w:bidi="ar_AE"/>
        </w:rPr>
      </w:r>
      <w:r>
        <w:rPr>
          <w:rtl/>
          <w:cs/>
          <w:lang w:val="ar_AE" w:bidi="ar_AE"/>
        </w:rPr>
        <w:t>אֶת־חֵ֥ן הָ⁠עָ֖ם בְּ⁠עֵינֵ֣י מִצְרָ֑יִם</w:t>
      </w:r>
    </w:p>
    <w:p>
      <w:pPr>
        <w:bidi/>
      </w:pPr>
      <w:r>
        <w:rPr>
          <w:rtl/>
          <w:cs/>
          <w:lang w:val="ar_AE" w:bidi="ar_AE"/>
        </w:rPr>
      </w:r>
      <w:r>
        <w:rPr>
          <w:b/>
          <w:rtl/>
          <w:cs/>
          <w:lang w:val="ar_AE" w:bidi="ar_AE"/>
        </w:rPr>
        <w:t>"وَأَعْطَى الرَّبُّ نِعْمَةً لِلشَّعْبِ فِي عُيُونِ الْمِصْرِيِّينَ"</w:t>
      </w:r>
    </w:p>
    <w:p>
      <w:pPr>
        <w:bidi/>
      </w:pPr>
      <w:r>
        <w:rPr>
          <w:rtl/>
          <w:cs/>
          <w:lang w:val="ar_AE" w:bidi="ar_AE"/>
        </w:rPr>
      </w:r>
      <w:r>
        <w:rPr>
          <w:rtl/>
          <w:cs/>
          <w:lang w:val="ar_AE" w:bidi="ar_AE"/>
        </w:rPr>
        <w:t>هنا، التعبير</w:t>
      </w:r>
      <w:r>
        <w:rPr>
          <w:b/>
          <w:rtl/>
          <w:cs/>
          <w:lang w:val="ar_AE" w:bidi="ar_AE"/>
        </w:rPr>
        <w:t xml:space="preserve"> فِي عُيُونِ الْمِصْرِيِّينَ</w:t>
      </w:r>
      <w:r>
        <w:rPr>
          <w:rtl/>
          <w:cs/>
          <w:lang w:val="ar_AE" w:bidi="ar_AE"/>
        </w:rPr>
        <w:t xml:space="preserve"> هو تعبير يعني مشاعر أو رأي المصريين. كلمة </w:t>
      </w:r>
      <w:r>
        <w:rPr>
          <w:b/>
          <w:rtl/>
          <w:cs/>
          <w:lang w:val="ar_AE" w:bidi="ar_AE"/>
        </w:rPr>
        <w:t>نعمة ت</w:t>
      </w:r>
      <w:r>
        <w:rPr>
          <w:rtl/>
          <w:cs/>
          <w:lang w:val="ar_AE" w:bidi="ar_AE"/>
        </w:rPr>
        <w:t xml:space="preserve">عني أن تلك المشاعر كانت إيجابية. مجتمعة، تعني أنه عندما يرى المصريون بني إسرائيل يغادرون مصر، سيساعدونهم بسرور. (لأن المصريين عانوا تحت قضاء الله، ويريد المصريون بشدة رؤيتهم يغادرون). إذا كانت لغتك تحتوي على نفس التعبير أو تعبير مشابه، فيمكنك ترجمته أو استخدامه. أو يمكنك ترجمة المعنى. انظر كيف ترجمت هذا في </w:t>
      </w:r>
      <w:r>
        <w:rPr>
          <w:rtl/>
          <w:cs/>
          <w:lang w:val="ar_AE" w:bidi="ar_AE"/>
        </w:rPr>
        <w:t>3:21</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3 (#3)</w:t>
      </w:r>
      <w:r>
        <w:rPr>
          <w:rtl/>
          <w:cs/>
          <w:lang w:val="ar_AE" w:bidi="ar_AE"/>
        </w:rPr>
      </w:r>
    </w:p>
    <w:p>
      <w:pPr>
        <w:bidi/>
      </w:pPr>
      <w:r>
        <w:rPr>
          <w:rtl/>
          <w:cs/>
          <w:lang w:val="ar_AE" w:bidi="ar_AE"/>
        </w:rPr>
      </w:r>
      <w:r>
        <w:rPr>
          <w:rtl/>
          <w:cs/>
          <w:lang w:val="ar_AE" w:bidi="ar_AE"/>
        </w:rPr>
        <w:t>בְּ⁠עֵינֵ֥י עַבְדֵֽי־פַרְעֹ֖ה וּ⁠בְ⁠עֵינֵ֥י הָ⁠עָֽם</w:t>
      </w:r>
    </w:p>
    <w:p>
      <w:pPr>
        <w:bidi/>
      </w:pPr>
      <w:r>
        <w:rPr>
          <w:rtl/>
          <w:cs/>
          <w:lang w:val="ar_AE" w:bidi="ar_AE"/>
        </w:rPr>
      </w:r>
      <w:r>
        <w:rPr>
          <w:b/>
          <w:rtl/>
          <w:cs/>
          <w:lang w:val="ar_AE" w:bidi="ar_AE"/>
        </w:rPr>
        <w:t>"فِي عِيُونِ عَبِيدِ فِرْعَوْنَ وَعُيُونِ الشَّعْبِ"</w:t>
      </w:r>
    </w:p>
    <w:p>
      <w:pPr>
        <w:bidi/>
      </w:pPr>
      <w:r>
        <w:rPr>
          <w:rtl/>
          <w:cs/>
          <w:lang w:val="ar_AE" w:bidi="ar_AE"/>
        </w:rPr>
      </w:r>
      <w:r>
        <w:rPr>
          <w:rtl/>
          <w:cs/>
          <w:lang w:val="ar_AE" w:bidi="ar_AE"/>
        </w:rPr>
        <w:t xml:space="preserve">هنا، عبارة </w:t>
      </w:r>
      <w:r>
        <w:rPr>
          <w:b/>
          <w:rtl/>
          <w:cs/>
          <w:lang w:val="ar_AE" w:bidi="ar_AE"/>
        </w:rPr>
        <w:t>فِي عِيُونِ عَبِيدِ فِرْعَوْنَ وَعُيُونِ الشَّعْبِ</w:t>
      </w:r>
      <w:r>
        <w:rPr>
          <w:rtl/>
          <w:cs/>
          <w:lang w:val="ar_AE" w:bidi="ar_AE"/>
        </w:rPr>
        <w:t xml:space="preserve"> هي تعبير مجازي لمشاعرهم أو آرائهم. إذا كانت لغتك تحتوي على نفس التعبير أو تعبير مشابه، فيمكنك ترجمته أو استخدامه. وإلا، يمكنك ترجمة المعنى. انظر كيف ترجمت تعبيرًا مشابهًا في </w:t>
      </w:r>
      <w:r>
        <w:rPr>
          <w:rtl/>
          <w:cs/>
          <w:lang w:val="ar_AE" w:bidi="ar_AE"/>
        </w:rPr>
        <w:t>3:21</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3 (#4)</w:t>
      </w:r>
      <w:r>
        <w:rPr>
          <w:rtl/>
          <w:cs/>
          <w:lang w:val="ar_AE" w:bidi="ar_AE"/>
        </w:rPr>
      </w:r>
    </w:p>
    <w:p>
      <w:pPr>
        <w:bidi/>
      </w:pPr>
      <w:r>
        <w:rPr>
          <w:rtl/>
          <w:cs/>
          <w:lang w:val="ar_AE" w:bidi="ar_AE"/>
        </w:rPr>
      </w:r>
      <w:r>
        <w:rPr>
          <w:rtl/>
          <w:cs/>
          <w:lang w:val="ar_AE" w:bidi="ar_AE"/>
        </w:rPr>
        <w:t>וַ⁠יִּתֵּ֧ן יְהוָ֛ה אֶת־חֵ֥ן הָ⁠עָ֖ם בְּ⁠עֵינֵ֣י מִצְרָ֑יִם</w:t>
      </w:r>
    </w:p>
    <w:p>
      <w:pPr>
        <w:bidi/>
      </w:pPr>
      <w:r>
        <w:rPr>
          <w:rtl/>
          <w:cs/>
          <w:lang w:val="ar_AE" w:bidi="ar_AE"/>
        </w:rPr>
      </w:r>
      <w:r>
        <w:rPr>
          <w:b/>
          <w:rtl/>
          <w:cs/>
          <w:lang w:val="ar_AE" w:bidi="ar_AE"/>
        </w:rPr>
        <w:t>"وَأَعْطَى الرَّبُّ نِعْمَةً لِلشَّعْبِ فِي عُيُونِ الْمِصْرِيِّينَ"</w:t>
      </w:r>
    </w:p>
    <w:p>
      <w:pPr>
        <w:bidi/>
      </w:pPr>
      <w:r>
        <w:rPr>
          <w:rtl/>
          <w:cs/>
          <w:lang w:val="ar_AE" w:bidi="ar_AE"/>
        </w:rPr>
      </w:r>
      <w:r>
        <w:rPr>
          <w:rtl/>
          <w:cs/>
          <w:lang w:val="ar_AE" w:bidi="ar_AE"/>
        </w:rPr>
        <w:t>خروج 3:21</w:t>
      </w:r>
      <w:r>
        <w:rPr>
          <w:rtl/>
          <w:cs/>
          <w:lang w:val="ar_AE" w:bidi="ar_AE"/>
        </w:rPr>
        <w:t xml:space="preserve"> يحتوي على عبارة ذات صلة؛ انظر كيف ترجمتها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4 (#1)</w:t>
      </w:r>
      <w:r>
        <w:rPr>
          <w:rtl/>
          <w:cs/>
          <w:lang w:val="ar_AE" w:bidi="ar_AE"/>
        </w:rPr>
      </w:r>
    </w:p>
    <w:p>
      <w:pPr>
        <w:bidi/>
      </w:pPr>
      <w:r>
        <w:rPr>
          <w:rtl/>
          <w:cs/>
          <w:lang w:val="ar_AE" w:bidi="ar_AE"/>
        </w:rPr>
      </w:r>
      <w:r>
        <w:rPr>
          <w:rtl/>
          <w:cs/>
          <w:lang w:val="ar_AE" w:bidi="ar_AE"/>
        </w:rPr>
        <w:t>כֹּ֖ה אָמַ֣ר יְהוָ֑ה</w:t>
      </w:r>
    </w:p>
    <w:p>
      <w:pPr>
        <w:bidi/>
      </w:pPr>
      <w:r>
        <w:rPr>
          <w:rtl/>
          <w:cs/>
          <w:lang w:val="ar_AE" w:bidi="ar_AE"/>
        </w:rPr>
      </w:r>
      <w:r>
        <w:rPr>
          <w:b/>
          <w:rtl/>
          <w:cs/>
          <w:lang w:val="ar_AE" w:bidi="ar_AE"/>
        </w:rPr>
        <w:t>"هكَذَا يَقُولُ الرَّبُّ"</w:t>
      </w:r>
    </w:p>
    <w:p>
      <w:pPr>
        <w:bidi/>
      </w:pPr>
      <w:r>
        <w:rPr>
          <w:rtl/>
          <w:cs/>
          <w:lang w:val="ar_AE" w:bidi="ar_AE"/>
        </w:rPr>
      </w:r>
      <w:r>
        <w:rPr>
          <w:rtl/>
          <w:cs/>
          <w:lang w:val="ar_AE" w:bidi="ar_AE"/>
        </w:rPr>
        <w:t>تُستخدم صيغة الاقتباس هذه لتقديم الأوامر من الرب (يهوه). انظر مقدمة إصحاح 4 لمزيد من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5 (#1)</w:t>
      </w:r>
      <w:r>
        <w:rPr>
          <w:rtl/>
          <w:cs/>
          <w:lang w:val="ar_AE" w:bidi="ar_AE"/>
        </w:rPr>
      </w:r>
    </w:p>
    <w:p>
      <w:pPr>
        <w:bidi/>
      </w:pPr>
      <w:r>
        <w:rPr>
          <w:rtl/>
          <w:cs/>
          <w:lang w:val="ar_AE" w:bidi="ar_AE"/>
        </w:rPr>
      </w:r>
      <w:r>
        <w:rPr>
          <w:rtl/>
          <w:cs/>
          <w:lang w:val="ar_AE" w:bidi="ar_AE"/>
        </w:rPr>
        <w:t>בְּכוֹר֮ &amp; מִ⁠בְּכ֤וֹר &amp; בְּכ֣וֹר &amp; בְּכ֥וֹר</w:t>
      </w:r>
    </w:p>
    <w:p>
      <w:pPr>
        <w:bidi/>
      </w:pPr>
      <w:r>
        <w:rPr>
          <w:rtl/>
          <w:cs/>
          <w:lang w:val="ar_AE" w:bidi="ar_AE"/>
        </w:rPr>
      </w:r>
      <w:r>
        <w:rPr>
          <w:b/>
          <w:rtl/>
          <w:cs/>
          <w:lang w:val="ar_AE" w:bidi="ar_AE"/>
        </w:rPr>
        <w:t>"بكر"</w:t>
      </w:r>
      <w:r>
        <w:rPr>
          <w:rtl/>
          <w:cs/>
          <w:lang w:val="ar_AE" w:bidi="ar_AE"/>
        </w:rPr>
        <w:t xml:space="preserve"> - </w:t>
      </w:r>
      <w:r>
        <w:rPr>
          <w:b/>
          <w:rtl/>
          <w:cs/>
          <w:lang w:val="ar_AE" w:bidi="ar_AE"/>
        </w:rPr>
        <w:t>"بكر"</w:t>
      </w:r>
      <w:r>
        <w:rPr>
          <w:rtl/>
          <w:cs/>
          <w:lang w:val="ar_AE" w:bidi="ar_AE"/>
        </w:rPr>
        <w:t xml:space="preserve"> - </w:t>
      </w:r>
      <w:r>
        <w:rPr>
          <w:b/>
          <w:rtl/>
          <w:cs/>
          <w:lang w:val="ar_AE" w:bidi="ar_AE"/>
        </w:rPr>
        <w:t>"بكر"</w:t>
      </w:r>
      <w:r>
        <w:rPr>
          <w:rtl/>
          <w:cs/>
          <w:lang w:val="ar_AE" w:bidi="ar_AE"/>
        </w:rPr>
        <w:t xml:space="preserve"> - </w:t>
      </w:r>
      <w:r>
        <w:rPr>
          <w:b/>
          <w:rtl/>
          <w:cs/>
          <w:lang w:val="ar_AE" w:bidi="ar_AE"/>
        </w:rPr>
        <w:t>"بكر"</w:t>
      </w:r>
    </w:p>
    <w:p>
      <w:pPr>
        <w:bidi/>
      </w:pPr>
      <w:r>
        <w:rPr>
          <w:rtl/>
          <w:cs/>
          <w:lang w:val="ar_AE" w:bidi="ar_AE"/>
        </w:rPr>
      </w:r>
      <w:r>
        <w:rPr>
          <w:rtl/>
          <w:cs/>
          <w:lang w:val="ar_AE" w:bidi="ar_AE"/>
        </w:rPr>
        <w:t>يشير مصطلح "البكر" دائمًا إلى الابن الذكر الأكبر سنًا.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5 (#2)</w:t>
      </w:r>
      <w:r>
        <w:rPr>
          <w:rtl/>
          <w:cs/>
          <w:lang w:val="ar_AE" w:bidi="ar_AE"/>
        </w:rPr>
      </w:r>
    </w:p>
    <w:p>
      <w:pPr>
        <w:bidi/>
      </w:pPr>
      <w:r>
        <w:rPr>
          <w:rtl/>
          <w:cs/>
          <w:lang w:val="ar_AE" w:bidi="ar_AE"/>
        </w:rPr>
      </w:r>
      <w:r>
        <w:rPr>
          <w:rtl/>
          <w:cs/>
          <w:lang w:val="ar_AE" w:bidi="ar_AE"/>
        </w:rPr>
        <w:t>מִ⁠בְּכ֤וֹר פַּרְעֹה֙ הַ⁠יֹּשֵׁ֣ב עַל־כִּסְא֔⁠וֹ עַ֚ד בְּכ֣וֹר הַ⁠שִּׁפְחָ֔ה אֲשֶׁ֖ר אַחַ֣ר הָ⁠רֵחָ֑יִם וְ⁠כֹ֖ל בְּכ֥וֹר בְּהֵמָֽה</w:t>
      </w:r>
    </w:p>
    <w:p>
      <w:pPr>
        <w:bidi/>
      </w:pPr>
      <w:r>
        <w:rPr>
          <w:rtl/>
          <w:cs/>
          <w:lang w:val="ar_AE" w:bidi="ar_AE"/>
        </w:rPr>
      </w:r>
      <w:r>
        <w:rPr>
          <w:b/>
          <w:rtl/>
          <w:cs/>
          <w:lang w:val="ar_AE" w:bidi="ar_AE"/>
        </w:rPr>
        <w:t>"مِنْ بِكْرِ فِرْعَوْنَ الْجَالِسِ عَلَى كُرْسِيِّهِ إِلَى بِكْرِ الْجَارِيَةِ الَّتِي خَلْفَ الرَّحَى، وَكُلُّ بِكْرِ بَهِيمَةٍ"</w:t>
      </w:r>
    </w:p>
    <w:p>
      <w:pPr>
        <w:bidi/>
      </w:pPr>
      <w:r>
        <w:rPr>
          <w:rtl/>
          <w:cs/>
          <w:lang w:val="ar_AE" w:bidi="ar_AE"/>
        </w:rPr>
      </w:r>
      <w:r>
        <w:rPr>
          <w:rtl/>
          <w:cs/>
          <w:lang w:val="ar_AE" w:bidi="ar_AE"/>
        </w:rPr>
        <w:t>هذا تعبير مجازي. أولًا، يتم ذكر طرفين متناقضين: أعلى المجتمع (</w:t>
      </w:r>
      <w:r>
        <w:rPr>
          <w:b/>
          <w:rtl/>
          <w:cs/>
          <w:lang w:val="ar_AE" w:bidi="ar_AE"/>
        </w:rPr>
        <w:t>فرعون الذي يجلس على عرشه</w:t>
      </w:r>
      <w:r>
        <w:rPr>
          <w:rtl/>
          <w:cs/>
          <w:lang w:val="ar_AE" w:bidi="ar_AE"/>
        </w:rPr>
        <w:t>) وأدناه (</w:t>
      </w:r>
      <w:r>
        <w:rPr>
          <w:b/>
          <w:rtl/>
          <w:cs/>
          <w:lang w:val="ar_AE" w:bidi="ar_AE"/>
        </w:rPr>
        <w:t>الفتاة الجارية التي خلف الرحى</w:t>
      </w:r>
      <w:r>
        <w:rPr>
          <w:rtl/>
          <w:cs/>
          <w:lang w:val="ar_AE" w:bidi="ar_AE"/>
        </w:rPr>
        <w:t>). ثم تضاف الحيوانات (</w:t>
      </w:r>
      <w:r>
        <w:rPr>
          <w:b/>
          <w:rtl/>
          <w:cs/>
          <w:lang w:val="ar_AE" w:bidi="ar_AE"/>
        </w:rPr>
        <w:t>البهائم</w:t>
      </w:r>
      <w:r>
        <w:rPr>
          <w:rtl/>
          <w:cs/>
          <w:lang w:val="ar_AE" w:bidi="ar_AE"/>
        </w:rPr>
        <w:t>) لتكوين قائمة من ثلاثة عناصر لأجزاء المجتمع وحتى الاقتصاد لإظهار شمولية الدينونة أو الضربة القادمة. إذا كان ذلك مفيدًا في لغتك، فيمكنك استخدام تعبير مشابه أو لغة واضحة.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5 (#3)</w:t>
      </w:r>
      <w:r>
        <w:rPr>
          <w:rtl/>
          <w:cs/>
          <w:lang w:val="ar_AE" w:bidi="ar_AE"/>
        </w:rPr>
      </w:r>
    </w:p>
    <w:p>
      <w:pPr>
        <w:bidi/>
      </w:pPr>
      <w:r>
        <w:rPr>
          <w:rtl/>
          <w:cs/>
          <w:lang w:val="ar_AE" w:bidi="ar_AE"/>
        </w:rPr>
      </w:r>
      <w:r>
        <w:rPr>
          <w:rtl/>
          <w:cs/>
          <w:lang w:val="ar_AE" w:bidi="ar_AE"/>
        </w:rPr>
        <w:t>אֲשֶׁ֖ר אַחַ֣ר הָ⁠רֵחָ֑יִם</w:t>
      </w:r>
    </w:p>
    <w:p>
      <w:pPr>
        <w:bidi/>
      </w:pPr>
      <w:r>
        <w:rPr>
          <w:rtl/>
          <w:cs/>
          <w:lang w:val="ar_AE" w:bidi="ar_AE"/>
        </w:rPr>
      </w:r>
      <w:r>
        <w:rPr>
          <w:b/>
          <w:rtl/>
          <w:cs/>
          <w:lang w:val="ar_AE" w:bidi="ar_AE"/>
        </w:rPr>
        <w:t>"الَّتِي خَلْفَ الرَّحَى"</w:t>
      </w:r>
    </w:p>
    <w:p>
      <w:pPr>
        <w:bidi/>
      </w:pPr>
      <w:r>
        <w:rPr>
          <w:rtl/>
          <w:cs/>
          <w:lang w:val="ar_AE" w:bidi="ar_AE"/>
        </w:rPr>
      </w:r>
      <w:r>
        <w:rPr>
          <w:rtl/>
          <w:cs/>
          <w:lang w:val="ar_AE" w:bidi="ar_AE"/>
        </w:rPr>
        <w:t>ترجمة بديلة: "التي تطحن عند الطاحونة اليدوية" أو "التي هي خلف الطاحونة اليدوية تطحن الحبوب"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6 (#1)</w:t>
      </w:r>
      <w:r>
        <w:rPr>
          <w:rtl/>
          <w:cs/>
          <w:lang w:val="ar_AE" w:bidi="ar_AE"/>
        </w:rPr>
      </w:r>
    </w:p>
    <w:p>
      <w:pPr>
        <w:bidi/>
      </w:pPr>
      <w:r>
        <w:rPr>
          <w:rtl/>
          <w:cs/>
          <w:lang w:val="ar_AE" w:bidi="ar_AE"/>
        </w:rPr>
      </w:r>
      <w:r>
        <w:rPr>
          <w:rtl/>
          <w:cs/>
          <w:lang w:val="ar_AE" w:bidi="ar_AE"/>
        </w:rPr>
        <w:t>אֲשֶׁ֤ר כָּמֹ֨⁠הוּ֙ לֹ֣א נִהְיָ֔תָה וְ⁠כָמֹ֖⁠הוּ לֹ֥א תֹסִֽף</w:t>
      </w:r>
    </w:p>
    <w:p>
      <w:pPr>
        <w:bidi/>
      </w:pPr>
      <w:r>
        <w:rPr>
          <w:rtl/>
          <w:cs/>
          <w:lang w:val="ar_AE" w:bidi="ar_AE"/>
        </w:rPr>
      </w:r>
      <w:r>
        <w:rPr>
          <w:b/>
          <w:rtl/>
          <w:cs/>
          <w:lang w:val="ar_AE" w:bidi="ar_AE"/>
        </w:rPr>
        <w:t>"لَمْ يَكُنْ مِثْلُهُ وَلاَ يَكُونُ مِثْلُهُ أَيْضًا"</w:t>
      </w:r>
    </w:p>
    <w:p>
      <w:pPr>
        <w:bidi/>
      </w:pPr>
      <w:r>
        <w:rPr>
          <w:rtl/>
          <w:cs/>
          <w:lang w:val="ar_AE" w:bidi="ar_AE"/>
        </w:rPr>
      </w:r>
      <w:r>
        <w:rPr>
          <w:rtl/>
          <w:cs/>
          <w:lang w:val="ar_AE" w:bidi="ar_AE"/>
        </w:rPr>
        <w:t>تستخدم هذه العبارة أقصى الماضي والمستقبل لتأكيد مفهوم "أبدًا". إذا كان ذلك مفيدًا في لغتك، فيمكنك استخدام تعبير مشابه أو لغة واضحة. ترجمة بديلة: "كما لم يكن أبدًا ولن يكون أبدًا"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7 (#1)</w:t>
      </w:r>
      <w:r>
        <w:rPr>
          <w:rtl/>
          <w:cs/>
          <w:lang w:val="ar_AE" w:bidi="ar_AE"/>
        </w:rPr>
      </w:r>
    </w:p>
    <w:p>
      <w:pPr>
        <w:bidi/>
      </w:pPr>
      <w:r>
        <w:rPr>
          <w:rtl/>
          <w:cs/>
          <w:lang w:val="ar_AE" w:bidi="ar_AE"/>
        </w:rPr>
      </w:r>
      <w:r>
        <w:rPr>
          <w:rtl/>
          <w:cs/>
          <w:lang w:val="ar_AE" w:bidi="ar_AE"/>
        </w:rPr>
        <w:t>לֹ֤א יֶֽחֱרַץ &amp; לְשֹׁנ֔⁠וֹ</w:t>
      </w:r>
    </w:p>
    <w:p>
      <w:pPr>
        <w:bidi/>
      </w:pPr>
      <w:r>
        <w:rPr>
          <w:rtl/>
          <w:cs/>
          <w:lang w:val="ar_AE" w:bidi="ar_AE"/>
        </w:rPr>
      </w:r>
      <w:r>
        <w:rPr>
          <w:b/>
          <w:rtl/>
          <w:cs/>
          <w:lang w:val="ar_AE" w:bidi="ar_AE"/>
        </w:rPr>
        <w:t>"لاَ يُسَنِّنُ كَلْبٌ لِسَانَهُ إِلَيْهِمْ"</w:t>
      </w:r>
    </w:p>
    <w:p>
      <w:pPr>
        <w:bidi/>
      </w:pPr>
      <w:r>
        <w:rPr>
          <w:rtl/>
          <w:cs/>
          <w:lang w:val="ar_AE" w:bidi="ar_AE"/>
        </w:rPr>
      </w:r>
      <w:r>
        <w:rPr>
          <w:rtl/>
          <w:cs/>
          <w:lang w:val="ar_AE" w:bidi="ar_AE"/>
        </w:rPr>
        <w:t>هذا يعني إصدار ضوضاء غير ودية. إذا كان ذلك مفيدًا في لغتك، فيمكنك استخدام تعبير اصطلاحي مماثل أو استخدام لغة واضحة. ترجمة بديلة: "لن يدمدم"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7 (#2)</w:t>
      </w:r>
      <w:r>
        <w:rPr>
          <w:rtl/>
          <w:cs/>
          <w:lang w:val="ar_AE" w:bidi="ar_AE"/>
        </w:rPr>
      </w:r>
    </w:p>
    <w:p>
      <w:pPr>
        <w:bidi/>
      </w:pPr>
      <w:r>
        <w:rPr>
          <w:rtl/>
          <w:cs/>
          <w:lang w:val="ar_AE" w:bidi="ar_AE"/>
        </w:rPr>
      </w:r>
      <w:r>
        <w:rPr>
          <w:rtl/>
          <w:cs/>
          <w:lang w:val="ar_AE" w:bidi="ar_AE"/>
        </w:rPr>
        <w:t>תֵּֽדְע֔וּ⁠ן</w:t>
      </w:r>
    </w:p>
    <w:p>
      <w:pPr>
        <w:bidi/>
      </w:pPr>
      <w:r>
        <w:rPr>
          <w:rtl/>
          <w:cs/>
          <w:lang w:val="ar_AE" w:bidi="ar_AE"/>
        </w:rPr>
      </w:r>
      <w:r>
        <w:rPr>
          <w:b/>
          <w:rtl/>
          <w:cs/>
          <w:lang w:val="ar_AE" w:bidi="ar_AE"/>
        </w:rPr>
        <w:t>"لِكَيْ تَعْلَمُوا"</w:t>
      </w:r>
    </w:p>
    <w:p>
      <w:pPr>
        <w:bidi/>
      </w:pPr>
      <w:r>
        <w:rPr>
          <w:rtl/>
          <w:cs/>
          <w:lang w:val="ar_AE" w:bidi="ar_AE"/>
        </w:rPr>
      </w:r>
      <w:r>
        <w:rPr>
          <w:rtl/>
          <w:cs/>
          <w:lang w:val="ar_AE" w:bidi="ar_AE"/>
        </w:rPr>
        <w:t xml:space="preserve">هنا، الضمير </w:t>
      </w:r>
      <w:r>
        <w:rPr>
          <w:b/>
          <w:rtl/>
          <w:cs/>
          <w:lang w:val="ar_AE" w:bidi="ar_AE"/>
        </w:rPr>
        <w:t>أنتم</w:t>
      </w:r>
      <w:r>
        <w:rPr>
          <w:rtl/>
          <w:cs/>
          <w:lang w:val="ar_AE" w:bidi="ar_AE"/>
        </w:rPr>
        <w:t xml:space="preserve"> بصيغة الجمع. إذا كانت لغتك تستخدم أشكالًا مختلفة لـ "أنت" بناءً على عدد الأشخاص المخاطبين، 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7 (#3)</w:t>
      </w:r>
      <w:r>
        <w:rPr>
          <w:rtl/>
          <w:cs/>
          <w:lang w:val="ar_AE" w:bidi="ar_AE"/>
        </w:rPr>
      </w:r>
    </w:p>
    <w:p>
      <w:pPr>
        <w:bidi/>
      </w:pPr>
      <w:r>
        <w:rPr>
          <w:rtl/>
          <w:cs/>
          <w:lang w:val="ar_AE" w:bidi="ar_AE"/>
        </w:rPr>
      </w:r>
      <w:r>
        <w:rPr>
          <w:rtl/>
          <w:cs/>
          <w:lang w:val="ar_AE" w:bidi="ar_AE"/>
        </w:rPr>
        <w:t>אֲשֶׁר֙ יַפְלֶ֣ה יְהוָ֔ה בֵּ֥ין מִצְרַ֖יִם וּ⁠בֵ֥ין יִשְׂרָאֵֽל</w:t>
      </w:r>
    </w:p>
    <w:p>
      <w:pPr>
        <w:bidi/>
      </w:pPr>
      <w:r>
        <w:rPr>
          <w:rtl/>
          <w:cs/>
          <w:lang w:val="ar_AE" w:bidi="ar_AE"/>
        </w:rPr>
      </w:r>
      <w:r>
        <w:rPr>
          <w:b/>
          <w:rtl/>
          <w:cs/>
          <w:lang w:val="ar_AE" w:bidi="ar_AE"/>
        </w:rPr>
        <w:t>"أَنَّ الرَّبَّ يُمَيِّزُ بَيْنَ الْمِصْرِيِّينَ وَإِسْرَائِيلَ"</w:t>
      </w:r>
    </w:p>
    <w:p>
      <w:pPr>
        <w:bidi/>
      </w:pPr>
      <w:r>
        <w:rPr>
          <w:rtl/>
          <w:cs/>
          <w:lang w:val="ar_AE" w:bidi="ar_AE"/>
        </w:rPr>
      </w:r>
      <w:r>
        <w:rPr>
          <w:rtl/>
          <w:cs/>
          <w:lang w:val="ar_AE" w:bidi="ar_AE"/>
        </w:rPr>
        <w:t xml:space="preserve">انظر كيف ترجمت عبارة مشابهة في </w:t>
      </w:r>
      <w:r>
        <w:rPr>
          <w:rtl/>
          <w:cs/>
          <w:lang w:val="ar_AE" w:bidi="ar_AE"/>
        </w:rPr>
        <w:t>الخروج 9:4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8 (#1)</w:t>
      </w:r>
      <w:r>
        <w:rPr>
          <w:rtl/>
          <w:cs/>
          <w:lang w:val="ar_AE" w:bidi="ar_AE"/>
        </w:rPr>
      </w:r>
    </w:p>
    <w:p>
      <w:pPr>
        <w:bidi/>
      </w:pPr>
      <w:r>
        <w:rPr>
          <w:rtl/>
          <w:cs/>
          <w:lang w:val="ar_AE" w:bidi="ar_AE"/>
        </w:rPr>
      </w:r>
      <w:r>
        <w:rPr>
          <w:rtl/>
          <w:cs/>
          <w:lang w:val="ar_AE" w:bidi="ar_AE"/>
        </w:rPr>
        <w:t>וְ⁠הִשְׁתַּֽחֲוּוּ־לִ֣⁠י</w:t>
      </w:r>
    </w:p>
    <w:p>
      <w:pPr>
        <w:bidi/>
      </w:pPr>
      <w:r>
        <w:rPr>
          <w:rtl/>
          <w:cs/>
          <w:lang w:val="ar_AE" w:bidi="ar_AE"/>
        </w:rPr>
      </w:r>
      <w:r>
        <w:rPr>
          <w:b/>
          <w:rtl/>
          <w:cs/>
          <w:lang w:val="ar_AE" w:bidi="ar_AE"/>
        </w:rPr>
        <w:t>"وَيَسْجُدُونَ لِي"</w:t>
      </w:r>
    </w:p>
    <w:p>
      <w:pPr>
        <w:bidi/>
      </w:pPr>
      <w:r>
        <w:rPr>
          <w:rtl/>
          <w:cs/>
          <w:lang w:val="ar_AE" w:bidi="ar_AE"/>
        </w:rPr>
      </w:r>
      <w:r>
        <w:rPr>
          <w:rtl/>
          <w:cs/>
          <w:lang w:val="ar_AE" w:bidi="ar_AE"/>
        </w:rPr>
        <w:t xml:space="preserve">هذا لا يعني الانحناء للعبادة. لكنهم </w:t>
      </w:r>
      <w:r>
        <w:rPr>
          <w:b/>
          <w:rtl/>
          <w:cs/>
          <w:lang w:val="ar_AE" w:bidi="ar_AE"/>
        </w:rPr>
        <w:t>سوف ينحنون</w:t>
      </w:r>
      <w:r>
        <w:rPr>
          <w:rtl/>
          <w:cs/>
          <w:lang w:val="ar_AE" w:bidi="ar_AE"/>
        </w:rPr>
        <w:t xml:space="preserve"> لموسى ليتوسلوا إليه ليغادر. وهم سيفعلون ذلك ليظهروا مدى يأسهم لرحيل موسى وبني إسرائيل. إذا كان ذلك سيساعد قراءك، فيمكنك التعبير عن ذلك بشكل صريح.</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8 (#2)</w:t>
      </w:r>
      <w:r>
        <w:rPr>
          <w:rtl/>
          <w:cs/>
          <w:lang w:val="ar_AE" w:bidi="ar_AE"/>
        </w:rPr>
      </w:r>
    </w:p>
    <w:p>
      <w:pPr>
        <w:bidi/>
      </w:pPr>
      <w:r>
        <w:rPr>
          <w:rtl/>
          <w:cs/>
          <w:lang w:val="ar_AE" w:bidi="ar_AE"/>
        </w:rPr>
      </w:r>
      <w:r>
        <w:rPr>
          <w:rtl/>
          <w:cs/>
          <w:lang w:val="ar_AE" w:bidi="ar_AE"/>
        </w:rPr>
        <w:t>וְ⁠הִשְׁתַּֽחֲוּוּ־לִ֣⁠י</w:t>
      </w:r>
    </w:p>
    <w:p>
      <w:pPr>
        <w:bidi/>
      </w:pPr>
      <w:r>
        <w:rPr>
          <w:rtl/>
          <w:cs/>
          <w:lang w:val="ar_AE" w:bidi="ar_AE"/>
        </w:rPr>
      </w:r>
      <w:r>
        <w:rPr>
          <w:b/>
          <w:rtl/>
          <w:cs/>
          <w:lang w:val="ar_AE" w:bidi="ar_AE"/>
        </w:rPr>
        <w:t>"وَيَسْجُدُونَ لِي"</w:t>
      </w:r>
    </w:p>
    <w:p>
      <w:pPr>
        <w:bidi/>
      </w:pPr>
      <w:r>
        <w:rPr>
          <w:rtl/>
          <w:cs/>
          <w:lang w:val="ar_AE" w:bidi="ar_AE"/>
        </w:rPr>
      </w:r>
      <w:r>
        <w:rPr>
          <w:b/>
          <w:rtl/>
          <w:cs/>
          <w:lang w:val="ar_AE" w:bidi="ar_AE"/>
        </w:rPr>
        <w:t>سوف ينحنون</w:t>
      </w:r>
      <w:r>
        <w:rPr>
          <w:rtl/>
          <w:cs/>
          <w:lang w:val="ar_AE" w:bidi="ar_AE"/>
        </w:rPr>
        <w:t xml:space="preserve"> لموسى ليتوسلوا إليه ليغادر. وهم سيفعلون ذلك ليظهروا مدى يأسهم لرغبتهم في رحيل موسى وبني إسرائيل. إذا لم يكن لهذا الفعل نفس المعنى في ثقافتك، فقد تحتاج إلى توضيح سبب انحنائهم. ترجمة بديلة: "وسوف ينحنون لي ليتوسلوا"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8 (#3)</w:t>
      </w:r>
      <w:r>
        <w:rPr>
          <w:rtl/>
          <w:cs/>
          <w:lang w:val="ar_AE" w:bidi="ar_AE"/>
        </w:rPr>
      </w:r>
    </w:p>
    <w:p>
      <w:pPr>
        <w:bidi/>
      </w:pPr>
      <w:r>
        <w:rPr>
          <w:rtl/>
          <w:cs/>
          <w:lang w:val="ar_AE" w:bidi="ar_AE"/>
        </w:rPr>
      </w:r>
      <w:r>
        <w:rPr>
          <w:rtl/>
          <w:cs/>
          <w:lang w:val="ar_AE" w:bidi="ar_AE"/>
        </w:rPr>
        <w:t>וְ⁠כָל־הָ⁠עָ֣ם אֲשֶׁר־בְּ⁠רַגְלֶ֔י⁠ךָ</w:t>
      </w:r>
    </w:p>
    <w:p>
      <w:pPr>
        <w:bidi/>
      </w:pPr>
      <w:r>
        <w:rPr>
          <w:rtl/>
          <w:cs/>
          <w:lang w:val="ar_AE" w:bidi="ar_AE"/>
        </w:rPr>
      </w:r>
      <w:r>
        <w:rPr>
          <w:b/>
          <w:rtl/>
          <w:cs/>
          <w:lang w:val="ar_AE" w:bidi="ar_AE"/>
        </w:rPr>
        <w:t>"وَجَمِيعُ الشَّعْبِ الَّذِينَ فِي أَثَرِكَ (عند قدميك)"</w:t>
      </w:r>
    </w:p>
    <w:p>
      <w:pPr>
        <w:bidi/>
      </w:pPr>
      <w:r>
        <w:rPr>
          <w:rtl/>
          <w:cs/>
          <w:lang w:val="ar_AE" w:bidi="ar_AE"/>
        </w:rPr>
      </w:r>
      <w:r>
        <w:rPr>
          <w:rtl/>
          <w:cs/>
          <w:lang w:val="ar_AE" w:bidi="ar_AE"/>
        </w:rPr>
        <w:t xml:space="preserve">هنا، يُصوَّر الناس على أنهم تحت موسى، مما يعني أنهم أتباعه. الإشارة إلى </w:t>
      </w:r>
      <w:r>
        <w:rPr>
          <w:b/>
          <w:rtl/>
          <w:cs/>
          <w:lang w:val="ar_AE" w:bidi="ar_AE"/>
        </w:rPr>
        <w:t>الأقدام</w:t>
      </w:r>
      <w:r>
        <w:rPr>
          <w:rtl/>
          <w:cs/>
          <w:lang w:val="ar_AE" w:bidi="ar_AE"/>
        </w:rPr>
        <w:t xml:space="preserve"> </w:t>
      </w:r>
      <w:r>
        <w:rPr>
          <w:rtl/>
          <w:cs/>
          <w:lang w:val="ar_AE" w:bidi="ar_AE"/>
        </w:rPr>
        <w:t xml:space="preserve">(كما في بعض الترجمات الإنجليزية) </w:t>
      </w:r>
      <w:r>
        <w:rPr>
          <w:rtl/>
          <w:cs/>
          <w:lang w:val="ar_AE" w:bidi="ar_AE"/>
        </w:rPr>
        <w:t>يمكن أن تعني أيضًا أنهم يذهبون إلى نفس المكان الذي يذهب إليه، مما يعني مرة أخرى "تابعيك". إذا كانت لغتك تستخدم صورة مشابهة لتعني تابع، فيمكنك ترجمة الصورة؛ إذا لم يكن كذلك، يمكنك استخدام صورة أخرى من ثقافتك أو ترجمة المعنى. ترجمة بديلة: "وجميع الناس الذين يتبعونك"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8 (#4)</w:t>
      </w:r>
      <w:r>
        <w:rPr>
          <w:rtl/>
          <w:cs/>
          <w:lang w:val="ar_AE" w:bidi="ar_AE"/>
        </w:rPr>
      </w:r>
    </w:p>
    <w:p>
      <w:pPr>
        <w:bidi/>
      </w:pPr>
      <w:r>
        <w:rPr>
          <w:rtl/>
          <w:cs/>
          <w:lang w:val="ar_AE" w:bidi="ar_AE"/>
        </w:rPr>
      </w:r>
      <w:r>
        <w:rPr>
          <w:rtl/>
          <w:cs/>
          <w:lang w:val="ar_AE" w:bidi="ar_AE"/>
        </w:rPr>
        <w:t>וְ⁠אַחֲרֵי־כֵ֖ן אֵצֵ֑א</w:t>
      </w:r>
    </w:p>
    <w:p>
      <w:pPr>
        <w:bidi/>
      </w:pPr>
      <w:r>
        <w:rPr>
          <w:rtl/>
          <w:cs/>
          <w:lang w:val="ar_AE" w:bidi="ar_AE"/>
        </w:rPr>
      </w:r>
      <w:r>
        <w:rPr>
          <w:b/>
          <w:rtl/>
          <w:cs/>
          <w:lang w:val="ar_AE" w:bidi="ar_AE"/>
        </w:rPr>
        <w:t>"وَبَعْدَ ذلِكَ أَخْرُجُ"</w:t>
      </w:r>
    </w:p>
    <w:p>
      <w:pPr>
        <w:bidi/>
      </w:pPr>
      <w:r>
        <w:rPr>
          <w:rtl/>
          <w:cs/>
          <w:lang w:val="ar_AE" w:bidi="ar_AE"/>
        </w:rPr>
      </w:r>
      <w:r>
        <w:rPr>
          <w:rtl/>
          <w:cs/>
          <w:lang w:val="ar_AE" w:bidi="ar_AE"/>
        </w:rPr>
        <w:t>هذا يعني أن موسى وبني إسرائيل سيغادرون مصر. إذا كان ذلك سيساعد قراءك، فيمكنك التعبير عن ذلك بشكل صريح. ترجمة بديلة: "بعد ذلك سأغادر هنا" أو "بعد ذلك سأخرج من مصر"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8 (#5)</w:t>
      </w:r>
      <w:r>
        <w:rPr>
          <w:rtl/>
          <w:cs/>
          <w:lang w:val="ar_AE" w:bidi="ar_AE"/>
        </w:rPr>
      </w:r>
    </w:p>
    <w:p>
      <w:pPr>
        <w:bidi/>
      </w:pPr>
      <w:r>
        <w:rPr>
          <w:rtl/>
          <w:cs/>
          <w:lang w:val="ar_AE" w:bidi="ar_AE"/>
        </w:rPr>
      </w:r>
      <w:r>
        <w:rPr>
          <w:rtl/>
          <w:cs/>
          <w:lang w:val="ar_AE" w:bidi="ar_AE"/>
        </w:rPr>
        <w:t>בָּ⁠חֳרִי־אָֽף</w:t>
      </w:r>
    </w:p>
    <w:p>
      <w:pPr>
        <w:bidi/>
      </w:pPr>
      <w:r>
        <w:rPr>
          <w:rtl/>
          <w:cs/>
          <w:lang w:val="ar_AE" w:bidi="ar_AE"/>
        </w:rPr>
      </w:r>
      <w:r>
        <w:rPr>
          <w:b/>
          <w:rtl/>
          <w:cs/>
          <w:lang w:val="ar_AE" w:bidi="ar_AE"/>
        </w:rPr>
        <w:t>"فِي حُمُوِّ الْغَضَبِ"</w:t>
      </w:r>
    </w:p>
    <w:p>
      <w:pPr>
        <w:bidi/>
      </w:pPr>
      <w:r>
        <w:rPr>
          <w:rtl/>
          <w:cs/>
          <w:lang w:val="ar_AE" w:bidi="ar_AE"/>
        </w:rPr>
      </w:r>
      <w:r>
        <w:rPr>
          <w:rtl/>
          <w:cs/>
          <w:lang w:val="ar_AE" w:bidi="ar_AE"/>
        </w:rPr>
        <w:t>هذا تعبير يعني أن موسى كان غاضبًا بشدة. إذا كان ذلك مفيدًا في لغتك، فيمكنك استخدام تعبير مشابه أو استخدام لغة واضحة. ترجمة بديلة: "غاضب بشدة"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10 (#1)</w:t>
      </w:r>
      <w:r>
        <w:rPr>
          <w:rtl/>
          <w:cs/>
          <w:lang w:val="ar_AE" w:bidi="ar_AE"/>
        </w:rPr>
      </w:r>
    </w:p>
    <w:p>
      <w:pPr>
        <w:bidi/>
      </w:pPr>
      <w:r>
        <w:rPr>
          <w:rtl/>
          <w:cs/>
          <w:lang w:val="ar_AE" w:bidi="ar_AE"/>
        </w:rPr>
      </w:r>
      <w:r>
        <w:rPr>
          <w:rtl/>
          <w:cs/>
          <w:lang w:val="ar_AE" w:bidi="ar_AE"/>
        </w:rPr>
        <w:t>וּ⁠מֹשֶׁ֣ה וְ⁠אַהֲרֹ֗ן עָשׂ֛וּ אֶת־כָּל־הַ⁠מֹּפְתִ֥ים הָ⁠אֵ֖לֶּה לִ⁠פְנֵ֣י פַרְעֹ֑ה וַ⁠יְחַזֵּ֤ק יְהוָה֙ אֶת־לֵ֣ב פַּרְעֹ֔ה וְ⁠לֹֽא־שִׁלַּ֥ח אֶת־בְּנֵֽי־יִשְׂרָאֵ֖ל מֵ⁠אַרְצֽ⁠וֹ</w:t>
      </w:r>
    </w:p>
    <w:p>
      <w:pPr>
        <w:bidi/>
      </w:pPr>
      <w:r>
        <w:rPr>
          <w:rtl/>
          <w:cs/>
          <w:lang w:val="ar_AE" w:bidi="ar_AE"/>
        </w:rPr>
      </w:r>
      <w:r>
        <w:rPr>
          <w:b/>
          <w:rtl/>
          <w:cs/>
          <w:lang w:val="ar_AE" w:bidi="ar_AE"/>
        </w:rPr>
        <w:t>"وَكَانَ مُوسَى وَهَارُونُ يَفْعَلاَنِ كُلَّ هذِهِ الْعَجَائِبِ أَمَامَ فِرْعَوْنَ، وَلكِنْ شَدَّدَ الرَّبُّ قَلْبَ فِرْعَوْنَ، فَلَمْ يُطْلِقْ بَنِي إِسْرَائِيلَ مِنْ أَرْضِهِ"</w:t>
      </w:r>
    </w:p>
    <w:p>
      <w:pPr>
        <w:bidi/>
      </w:pPr>
      <w:r>
        <w:rPr>
          <w:rtl/>
          <w:cs/>
          <w:lang w:val="ar_AE" w:bidi="ar_AE"/>
        </w:rPr>
      </w:r>
      <w:r>
        <w:rPr>
          <w:rtl/>
          <w:cs/>
          <w:lang w:val="ar_AE" w:bidi="ar_AE"/>
        </w:rPr>
        <w:t>هذه الآية تلخص وتختتم قصة الضربات. إذا كانت لغتك تحتوي على طريقة لتلخيص المعلومات في نهاية القصة، حاول ترجمة هذه الآية (وربما الآية 9 - انظر الملاحظات التمهيدية لهذا الإصحاح) بهذه الطريقة.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10 (#2)</w:t>
      </w:r>
      <w:r>
        <w:rPr>
          <w:rtl/>
          <w:cs/>
          <w:lang w:val="ar_AE" w:bidi="ar_AE"/>
        </w:rPr>
      </w:r>
    </w:p>
    <w:p>
      <w:pPr>
        <w:bidi/>
      </w:pPr>
      <w:r>
        <w:rPr>
          <w:rtl/>
          <w:cs/>
          <w:lang w:val="ar_AE" w:bidi="ar_AE"/>
        </w:rPr>
      </w:r>
      <w:r>
        <w:rPr>
          <w:rtl/>
          <w:cs/>
          <w:lang w:val="ar_AE" w:bidi="ar_AE"/>
        </w:rPr>
        <w:t>וַ⁠יְחַזֵּ֤ק יְהוָה֙ אֶת־לֵ֣ב פַּרְעֹ֔ה</w:t>
      </w:r>
    </w:p>
    <w:p>
      <w:pPr>
        <w:bidi/>
      </w:pPr>
      <w:r>
        <w:rPr>
          <w:rtl/>
          <w:cs/>
          <w:lang w:val="ar_AE" w:bidi="ar_AE"/>
        </w:rPr>
      </w:r>
      <w:r>
        <w:rPr>
          <w:b/>
          <w:rtl/>
          <w:cs/>
          <w:lang w:val="ar_AE" w:bidi="ar_AE"/>
        </w:rPr>
        <w:t>"وَلكِنْ شَدَّدَ الرَّبُّ قَلْبَ فِرْعَوْنَ،"</w:t>
      </w:r>
    </w:p>
    <w:p>
      <w:pPr>
        <w:bidi/>
      </w:pPr>
      <w:r>
        <w:rPr>
          <w:rtl/>
          <w:cs/>
          <w:lang w:val="ar_AE" w:bidi="ar_AE"/>
        </w:rPr>
      </w:r>
      <w:r>
        <w:rPr>
          <w:rtl/>
          <w:cs/>
          <w:lang w:val="ar_AE" w:bidi="ar_AE"/>
        </w:rPr>
        <w:t xml:space="preserve">هذا يعني أن الله جعله عنيدًا. ويتم التحدث عن موقفه العنيد كما لو أن </w:t>
      </w:r>
      <w:r>
        <w:rPr>
          <w:b/>
          <w:rtl/>
          <w:cs/>
          <w:lang w:val="ar_AE" w:bidi="ar_AE"/>
        </w:rPr>
        <w:t>قلبه</w:t>
      </w:r>
      <w:r>
        <w:rPr>
          <w:rtl/>
          <w:cs/>
          <w:lang w:val="ar_AE" w:bidi="ar_AE"/>
        </w:rPr>
        <w:t xml:space="preserve"> كان </w:t>
      </w:r>
      <w:r>
        <w:rPr>
          <w:b/>
          <w:rtl/>
          <w:cs/>
          <w:lang w:val="ar_AE" w:bidi="ar_AE"/>
        </w:rPr>
        <w:t>قويًا</w:t>
      </w:r>
      <w:r>
        <w:rPr>
          <w:rtl/>
          <w:cs/>
          <w:lang w:val="ar_AE" w:bidi="ar_AE"/>
        </w:rPr>
        <w:t xml:space="preserve">.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العضو الذي تستخدمه ثقافتك لهذه الصورة. انظر كيف ترجمت هذا في </w:t>
      </w:r>
      <w:r>
        <w:rPr>
          <w:rtl/>
          <w:cs/>
          <w:lang w:val="ar_AE" w:bidi="ar_AE"/>
        </w:rPr>
        <w:t>4:21</w:t>
      </w:r>
      <w:r>
        <w:rPr>
          <w:rtl/>
          <w:cs/>
          <w:lang w:val="ar_AE" w:bidi="ar_AE"/>
        </w:rPr>
        <w:t>. ترجمة بديلة: "لكن الرب (يهوه) جعل فرعون عنيدًا"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إلى الأصحاح 12</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 xml:space="preserve">تُعرف أحداث هذا الأصحاح بالفصح. ويُقام ذكرها بالاحتفال بعيد الفصح. (انظر: </w:t>
      </w:r>
      <w:r>
        <w:rPr>
          <w:rtl/>
          <w:cs/>
          <w:lang w:val="ar_AE" w:bidi="ar_AE"/>
        </w:rPr>
        <w:t>عيد الفصح</w:t>
      </w:r>
      <w:r>
        <w:rPr>
          <w:rtl/>
          <w:cs/>
          <w:lang w:val="ar_AE" w:bidi="ar_AE"/>
        </w:rPr>
        <w:t>)</w:t>
      </w:r>
    </w:p>
    <w:p>
      <w:pPr>
        <w:pStyle w:val="ListNumber"/>
        <w:numPr>
          <w:ilvl w:val="0"/>
          <w:numId w:val="17"/>
        </w:numPr>
        <w:bidi/>
        <w:spacing w:line="240" w:lineRule="auto"/>
        <w:ind w:left="720"/>
      </w:pPr>
      <w:r>
        <w:rPr>
          <w:rtl/>
          <w:cs/>
          <w:lang w:val="ar_AE" w:bidi="ar_AE"/>
        </w:rPr>
      </w:r>
      <w:r>
        <w:rPr>
          <w:rtl/>
          <w:cs/>
          <w:lang w:val="ar_AE" w:bidi="ar_AE"/>
        </w:rPr>
        <w:t>التعليمات مقطع 1–28</w:t>
      </w:r>
    </w:p>
    <w:p>
      <w:pPr>
        <w:pStyle w:val="ListBullet"/>
        <w:bidi/>
        <w:spacing w:line="240" w:lineRule="auto"/>
        <w:ind w:left="1440"/>
      </w:pPr>
      <w:r>
        <w:rPr>
          <w:rtl/>
          <w:cs/>
          <w:lang w:val="ar_AE" w:bidi="ar_AE"/>
        </w:rPr>
      </w:r>
      <w:r>
        <w:rPr>
          <w:rtl/>
          <w:cs/>
          <w:lang w:val="ar_AE" w:bidi="ar_AE"/>
        </w:rPr>
        <w:t>مقطع 1–20: الرب يعطي تعليمات</w:t>
      </w:r>
    </w:p>
    <w:p>
      <w:pPr>
        <w:pStyle w:val="ListBullet"/>
        <w:bidi/>
        <w:spacing w:line="240" w:lineRule="auto"/>
        <w:ind w:left="2160"/>
      </w:pPr>
      <w:r>
        <w:rPr>
          <w:rtl/>
          <w:cs/>
          <w:lang w:val="ar_AE" w:bidi="ar_AE"/>
        </w:rPr>
      </w:r>
      <w:r>
        <w:rPr>
          <w:rtl/>
          <w:cs/>
          <w:lang w:val="ar_AE" w:bidi="ar_AE"/>
        </w:rPr>
        <w:t>مقطع 1–11: كيفية الاحتفال بعيد الفصح</w:t>
      </w:r>
    </w:p>
    <w:p>
      <w:pPr>
        <w:pStyle w:val="ListBullet"/>
        <w:bidi/>
        <w:spacing w:line="240" w:lineRule="auto"/>
        <w:ind w:left="2160"/>
      </w:pPr>
      <w:r>
        <w:rPr>
          <w:rtl/>
          <w:cs/>
          <w:lang w:val="ar_AE" w:bidi="ar_AE"/>
        </w:rPr>
      </w:r>
      <w:r>
        <w:rPr>
          <w:rtl/>
          <w:cs/>
          <w:lang w:val="ar_AE" w:bidi="ar_AE"/>
        </w:rPr>
        <w:t>مقطع 12–13: وصف الضربة</w:t>
      </w:r>
    </w:p>
    <w:p>
      <w:pPr>
        <w:pStyle w:val="ListBullet"/>
        <w:bidi/>
        <w:spacing w:line="240" w:lineRule="auto"/>
        <w:ind w:left="2160"/>
      </w:pPr>
      <w:r>
        <w:rPr>
          <w:rtl/>
          <w:cs/>
          <w:lang w:val="ar_AE" w:bidi="ar_AE"/>
        </w:rPr>
      </w:r>
      <w:r>
        <w:rPr>
          <w:rtl/>
          <w:cs/>
          <w:lang w:val="ar_AE" w:bidi="ar_AE"/>
        </w:rPr>
        <w:t>مقطع 14–20: إرشادات للاحتفال بعيد الفصح فيما بعد</w:t>
      </w:r>
    </w:p>
    <w:p>
      <w:pPr>
        <w:pStyle w:val="ListBullet"/>
        <w:bidi/>
        <w:spacing w:line="240" w:lineRule="auto"/>
        <w:ind w:left="1440"/>
      </w:pPr>
      <w:r>
        <w:rPr>
          <w:rtl/>
          <w:cs/>
          <w:lang w:val="ar_AE" w:bidi="ar_AE"/>
        </w:rPr>
      </w:r>
      <w:r>
        <w:rPr>
          <w:rtl/>
          <w:cs/>
          <w:lang w:val="ar_AE" w:bidi="ar_AE"/>
        </w:rPr>
        <w:t>مقطع 21–28: موسى يعيد تعليمات الرب على بني إسرائيل</w:t>
      </w:r>
    </w:p>
    <w:p>
      <w:pPr>
        <w:pStyle w:val="ListNumber"/>
        <w:numPr>
          <w:ilvl w:val="0"/>
          <w:numId w:val="18"/>
        </w:numPr>
        <w:bidi/>
        <w:spacing w:line="240" w:lineRule="auto"/>
        <w:ind w:left="720"/>
      </w:pPr>
      <w:r>
        <w:rPr>
          <w:rtl/>
          <w:cs/>
          <w:lang w:val="ar_AE" w:bidi="ar_AE"/>
        </w:rPr>
      </w:r>
      <w:r>
        <w:rPr>
          <w:rtl/>
          <w:cs/>
          <w:lang w:val="ar_AE" w:bidi="ar_AE"/>
        </w:rPr>
        <w:t>السردية مقطع 29–42: عيد الفصح والخروج</w:t>
      </w:r>
    </w:p>
    <w:p>
      <w:pPr>
        <w:pStyle w:val="ListNumber"/>
        <w:bidi/>
        <w:spacing w:line="240" w:lineRule="auto"/>
        <w:ind w:left="720"/>
      </w:pPr>
      <w:r>
        <w:rPr>
          <w:rtl/>
          <w:cs/>
          <w:lang w:val="ar_AE" w:bidi="ar_AE"/>
        </w:rPr>
      </w:r>
      <w:r>
        <w:rPr>
          <w:rtl/>
          <w:cs/>
          <w:lang w:val="ar_AE" w:bidi="ar_AE"/>
        </w:rPr>
        <w:t>التعليمات مقطع 43–49: مَن الغرباء يمكنهم تناول الفصح</w:t>
      </w:r>
    </w:p>
    <w:p>
      <w:pPr>
        <w:pStyle w:val="ListNumber"/>
        <w:bidi/>
        <w:spacing w:line="240" w:lineRule="auto"/>
        <w:ind w:left="720"/>
      </w:pPr>
      <w:r>
        <w:rPr>
          <w:rtl/>
          <w:cs/>
          <w:lang w:val="ar_AE" w:bidi="ar_AE"/>
        </w:rPr>
      </w:r>
      <w:r>
        <w:rPr>
          <w:rtl/>
          <w:cs/>
          <w:lang w:val="ar_AE" w:bidi="ar_AE"/>
        </w:rPr>
        <w:t>ملخص السردية مقطع 50–51</w:t>
      </w:r>
    </w:p>
    <w:p>
      <w:pPr>
        <w:pStyle w:val="Heading3"/>
        <w:bidi/>
      </w:pPr>
      <w:r>
        <w:rPr>
          <w:rtl/>
          <w:cs/>
          <w:lang w:val="ar_AE" w:bidi="ar_AE"/>
        </w:rPr>
        <w:t>مفاهيم محددة في هذا الأصحاح</w:t>
      </w:r>
    </w:p>
    <w:p>
      <w:pPr>
        <w:pStyle w:val="Heading4"/>
        <w:bidi/>
      </w:pPr>
      <w:r>
        <w:rPr>
          <w:rtl/>
          <w:cs/>
          <w:lang w:val="ar_AE" w:bidi="ar_AE"/>
        </w:rPr>
        <w:t>الخبز غير المختمر</w:t>
      </w:r>
    </w:p>
    <w:p>
      <w:pPr>
        <w:bidi/>
      </w:pPr>
      <w:r>
        <w:rPr>
          <w:rtl/>
          <w:cs/>
          <w:lang w:val="ar_AE" w:bidi="ar_AE"/>
        </w:rPr>
      </w:r>
      <w:r>
        <w:rPr>
          <w:rtl/>
          <w:cs/>
          <w:lang w:val="ar_AE" w:bidi="ar_AE"/>
        </w:rPr>
        <w:t xml:space="preserve">يُقدَّم مفهوم الخبز غير المختمر في هذا الأصحاح. تكمن أهميته في ارتباطه بالأحداث الواردة فيه. (انظر: </w:t>
      </w:r>
      <w:r>
        <w:rPr>
          <w:rtl/>
          <w:cs/>
          <w:lang w:val="ar_AE" w:bidi="ar_AE"/>
        </w:rPr>
        <w:t>الخبز غير المختمر</w:t>
      </w:r>
      <w:r>
        <w:rPr>
          <w:rtl/>
          <w:cs/>
          <w:lang w:val="ar_AE" w:bidi="ar_AE"/>
        </w:rPr>
        <w:t>)</w:t>
      </w:r>
    </w:p>
    <w:p>
      <w:pPr>
        <w:pStyle w:val="Heading4"/>
        <w:bidi/>
      </w:pPr>
      <w:r>
        <w:rPr>
          <w:rtl/>
          <w:cs/>
          <w:lang w:val="ar_AE" w:bidi="ar_AE"/>
        </w:rPr>
        <w:t>التفرقة العرقية</w:t>
      </w:r>
    </w:p>
    <w:p>
      <w:pPr>
        <w:bidi/>
      </w:pPr>
      <w:r>
        <w:rPr>
          <w:rtl/>
          <w:cs/>
          <w:lang w:val="ar_AE" w:bidi="ar_AE"/>
        </w:rPr>
      </w:r>
      <w:r>
        <w:rPr>
          <w:rtl/>
          <w:cs/>
          <w:lang w:val="ar_AE" w:bidi="ar_AE"/>
        </w:rPr>
        <w:t xml:space="preserve">كان من المفترض أن يكون الشعب العبري منفصلًا عن بقية العالم. وبسبب ذلك، انفصلوا عن المجموعات الأخرى من الناس. في ذلك الوقت، كان يُنظر إلى هؤلاء الأجانب على أنهم دنسين غير مقدسين. (انظر: </w:t>
      </w:r>
      <w:r>
        <w:rPr>
          <w:rtl/>
          <w:cs/>
          <w:lang w:val="ar_AE" w:bidi="ar_AE"/>
        </w:rPr>
        <w:t>مقدس</w:t>
      </w:r>
      <w:r>
        <w:rPr>
          <w:rtl/>
          <w:cs/>
          <w:lang w:val="ar_AE" w:bidi="ar_AE"/>
        </w:rPr>
        <w:t>)</w:t>
      </w:r>
    </w:p>
    <w:p>
      <w:pPr>
        <w:pStyle w:val="Heading3"/>
        <w:bidi/>
      </w:pPr>
      <w:r>
        <w:rPr>
          <w:rtl/>
          <w:cs/>
          <w:lang w:val="ar_AE" w:bidi="ar_AE"/>
        </w:rPr>
        <w:t>التحديات المحتملة في الترجمة:</w:t>
      </w:r>
    </w:p>
    <w:p>
      <w:pPr>
        <w:pStyle w:val="Heading4"/>
        <w:bidi/>
      </w:pPr>
      <w:r>
        <w:rPr>
          <w:rtl/>
          <w:cs/>
          <w:lang w:val="ar_AE" w:bidi="ar_AE"/>
        </w:rPr>
        <w:t>الفصح</w:t>
      </w:r>
    </w:p>
    <w:p>
      <w:pPr>
        <w:pStyle w:val="Heading4"/>
        <w:bidi/>
      </w:pPr>
      <w:r>
        <w:rPr>
          <w:rtl/>
          <w:cs/>
          <w:lang w:val="ar_AE" w:bidi="ar_AE"/>
        </w:rPr>
        <w:t>استخدام الضمائر</w:t>
      </w:r>
    </w:p>
    <w:p>
      <w:pPr>
        <w:bidi/>
      </w:pPr>
      <w:r>
        <w:rPr>
          <w:rtl/>
          <w:cs/>
          <w:lang w:val="ar_AE" w:bidi="ar_AE"/>
        </w:rPr>
      </w:r>
      <w:r>
        <w:rPr>
          <w:rtl/>
          <w:cs/>
          <w:lang w:val="ar_AE" w:bidi="ar_AE"/>
        </w:rPr>
        <w:t xml:space="preserve">في الاقتباس الطويل (مقطع 3–20) الذي يخبر فيه الرب موسى وهارون أن ينقلوه إلى بني إسرائيل، يتحدث عنهم بصيغة الغائب ("يجب عليهم") في </w:t>
      </w:r>
      <w:r>
        <w:rPr>
          <w:rtl/>
          <w:cs/>
          <w:lang w:val="ar_AE" w:bidi="ar_AE"/>
        </w:rPr>
        <w:t>12:3–4</w:t>
      </w:r>
      <w:r>
        <w:rPr>
          <w:rtl/>
          <w:cs/>
          <w:lang w:val="ar_AE" w:bidi="ar_AE"/>
        </w:rPr>
        <w:t xml:space="preserve"> و</w:t>
      </w:r>
      <w:r>
        <w:rPr>
          <w:rtl/>
          <w:cs/>
          <w:lang w:val="ar_AE" w:bidi="ar_AE"/>
        </w:rPr>
        <w:t>12:7–8</w:t>
      </w:r>
      <w:r>
        <w:rPr>
          <w:rtl/>
          <w:cs/>
          <w:lang w:val="ar_AE" w:bidi="ar_AE"/>
        </w:rPr>
        <w:t xml:space="preserve"> وعنهم بصيغة المخاطب ("يجب عليكم") لبقية التعليمات. قد تحتاج بعض اللغات إلى الحفاظ على اتساق الضمائر الشخصية طوال الاقتباس.</w:t>
      </w:r>
    </w:p>
    <w:p>
      <w:pPr>
        <w:pStyle w:val="Heading4"/>
        <w:bidi/>
      </w:pPr>
      <w:r>
        <w:rPr>
          <w:rtl/>
          <w:cs/>
          <w:lang w:val="ar_AE" w:bidi="ar_AE"/>
        </w:rPr>
        <w:t>ضمائر المخاطب</w:t>
      </w:r>
    </w:p>
    <w:p>
      <w:pPr>
        <w:bidi/>
      </w:pPr>
      <w:r>
        <w:rPr>
          <w:rtl/>
          <w:cs/>
          <w:lang w:val="ar_AE" w:bidi="ar_AE"/>
        </w:rPr>
      </w:r>
      <w:r>
        <w:rPr>
          <w:rtl/>
          <w:cs/>
          <w:lang w:val="ar_AE" w:bidi="ar_AE"/>
        </w:rPr>
        <w:t xml:space="preserve">في هذا الأصحاح، تقريبًا كل ظهور لكلمة "أنتم" أو "لكم" هو بصيغة الجمع، وكل واحدة منها تشير إلى جميع بني إسرائيل. تلك التي ليست كذلك تُمَيَّز. إذا كانت لغتك تستخدم أشكالًا مختلفة من "أنت/أنتم" اعتمادًا على عدد الأشخاص المخاطبين، فاستخدم صيغة الجمع طوال الوقت إلا إذا أُشير إلى غير ذلك. (انظر: </w:t>
      </w:r>
      <w:r>
        <w:rPr>
          <w:rtl/>
          <w:cs/>
          <w:lang w:val="ar_AE" w:bidi="ar_AE"/>
        </w:rPr>
        <w:t>تصريفات الضمير "أنت" — المثنى/الجمع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 (#1)</w:t>
      </w:r>
      <w:r>
        <w:rPr>
          <w:rtl/>
          <w:cs/>
          <w:lang w:val="ar_AE" w:bidi="ar_AE"/>
        </w:rPr>
      </w:r>
    </w:p>
    <w:p>
      <w:pPr>
        <w:bidi/>
      </w:pPr>
      <w:r>
        <w:rPr>
          <w:rtl/>
          <w:cs/>
          <w:lang w:val="ar_AE" w:bidi="ar_AE"/>
        </w:rPr>
      </w:r>
      <w:r>
        <w:rPr>
          <w:rtl/>
          <w:cs/>
          <w:lang w:val="ar_AE" w:bidi="ar_AE"/>
        </w:rPr>
        <w:t>הַ⁠חֹ֧דֶשׁ הַ⁠זֶּ֛ה לָ⁠כֶ֖ם רֹ֣אשׁ חֳדָשִׁ֑ים</w:t>
      </w:r>
    </w:p>
    <w:p>
      <w:pPr>
        <w:bidi/>
      </w:pPr>
      <w:r>
        <w:rPr>
          <w:rtl/>
          <w:cs/>
          <w:lang w:val="ar_AE" w:bidi="ar_AE"/>
        </w:rPr>
      </w:r>
      <w:r>
        <w:rPr>
          <w:b/>
          <w:rtl/>
          <w:cs/>
          <w:lang w:val="ar_AE" w:bidi="ar_AE"/>
        </w:rPr>
        <w:t>"هذَا الشَّهْرُ يَكُونُ لَكُمْ رَأْسَ الشُّهُورِ"</w:t>
      </w:r>
    </w:p>
    <w:p>
      <w:pPr>
        <w:bidi/>
      </w:pPr>
      <w:r>
        <w:rPr>
          <w:rtl/>
          <w:cs/>
          <w:lang w:val="ar_AE" w:bidi="ar_AE"/>
        </w:rPr>
      </w:r>
      <w:r>
        <w:rPr>
          <w:rtl/>
          <w:cs/>
          <w:lang w:val="ar_AE" w:bidi="ar_AE"/>
        </w:rPr>
        <w:t xml:space="preserve">بداية هذه الآية هي بداية اقتباس مباشر يستمر حتى نهاية </w:t>
      </w:r>
      <w:r>
        <w:rPr>
          <w:rtl/>
          <w:cs/>
          <w:lang w:val="ar_AE" w:bidi="ar_AE"/>
        </w:rPr>
        <w:t>12:20</w:t>
      </w:r>
      <w:r>
        <w:rPr>
          <w:rtl/>
          <w:cs/>
          <w:lang w:val="ar_AE" w:bidi="ar_AE"/>
        </w:rPr>
        <w:t>. قد يكون من المفيد لقرائك الإشارة إلى ذلك بعلامة اقتباس افتتاحية من المستوى الأول أو بأي علامات ترقيم أو أشكال أخرى تستخدمها لغتك للإشارة إلى بداية الاقتباس. وقد تكون هناك اقتباسات أخرى في هذا الإصحاح؛ سيتم تمييزها بنفس علامات الترقيم، لكنها لن تحتوي على ملاحظات خاصة بها إلا إذا كان هناك شيء فريد عنها.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 (#2)</w:t>
      </w:r>
      <w:r>
        <w:rPr>
          <w:rtl/>
          <w:cs/>
          <w:lang w:val="ar_AE" w:bidi="ar_AE"/>
        </w:rPr>
      </w:r>
    </w:p>
    <w:p>
      <w:pPr>
        <w:bidi/>
      </w:pPr>
      <w:r>
        <w:rPr>
          <w:rtl/>
          <w:cs/>
          <w:lang w:val="ar_AE" w:bidi="ar_AE"/>
        </w:rPr>
      </w:r>
      <w:r>
        <w:rPr>
          <w:rtl/>
          <w:cs/>
          <w:lang w:val="ar_AE" w:bidi="ar_AE"/>
        </w:rPr>
        <w:t>הַ⁠חֹ֧דֶשׁ הַ⁠זֶּ֛ה לָ⁠כֶ֖ם רֹ֣אשׁ חֳדָשִׁ֑ים רִאשׁ֥וֹן הוּא֙ לָ⁠כֶ֔ם לְ⁠חָדְשֵׁ֖י הַ⁠שָּׁנָֽה</w:t>
      </w:r>
    </w:p>
    <w:p>
      <w:pPr>
        <w:bidi/>
      </w:pPr>
      <w:r>
        <w:rPr>
          <w:rtl/>
          <w:cs/>
          <w:lang w:val="ar_AE" w:bidi="ar_AE"/>
        </w:rPr>
      </w:r>
      <w:r>
        <w:rPr>
          <w:b/>
          <w:rtl/>
          <w:cs/>
          <w:lang w:val="ar_AE" w:bidi="ar_AE"/>
        </w:rPr>
        <w:t>"هذَا الشَّهْرُ يَكُونُ لَكُمْ رَأْسَ الشُّهُورِ. هُوَ لَكُمْ أَوَّلُ شُهُورِ السَّنَةِ"</w:t>
      </w:r>
    </w:p>
    <w:p>
      <w:pPr>
        <w:bidi/>
      </w:pPr>
      <w:r>
        <w:rPr>
          <w:rtl/>
          <w:cs/>
          <w:lang w:val="ar_AE" w:bidi="ar_AE"/>
        </w:rPr>
      </w:r>
      <w:r>
        <w:rPr>
          <w:rtl/>
          <w:cs/>
          <w:lang w:val="ar_AE" w:bidi="ar_AE"/>
        </w:rPr>
        <w:t>هاتان العبارتان تعنيان في الأساس الشيء نفسه وتؤكدان أن الشهر الذي تجري فيه أحداث هذا الإصحاح سيكون بداية سنة التقويم اليهودي.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 (#3)</w:t>
      </w:r>
      <w:r>
        <w:rPr>
          <w:rtl/>
          <w:cs/>
          <w:lang w:val="ar_AE" w:bidi="ar_AE"/>
        </w:rPr>
      </w:r>
    </w:p>
    <w:p>
      <w:pPr>
        <w:bidi/>
      </w:pPr>
      <w:r>
        <w:rPr>
          <w:rtl/>
          <w:cs/>
          <w:lang w:val="ar_AE" w:bidi="ar_AE"/>
        </w:rPr>
      </w:r>
      <w:r>
        <w:rPr>
          <w:rtl/>
          <w:cs/>
          <w:lang w:val="ar_AE" w:bidi="ar_AE"/>
        </w:rPr>
        <w:t>רִאשׁ֥וֹן הוּא֙ לָ⁠כֶ֔ם לְ⁠חָדְשֵׁ֖י הַ⁠שָּׁנָֽה</w:t>
      </w:r>
    </w:p>
    <w:p>
      <w:pPr>
        <w:bidi/>
      </w:pPr>
      <w:r>
        <w:rPr>
          <w:rtl/>
          <w:cs/>
          <w:lang w:val="ar_AE" w:bidi="ar_AE"/>
        </w:rPr>
      </w:r>
      <w:r>
        <w:rPr>
          <w:b/>
          <w:rtl/>
          <w:cs/>
          <w:lang w:val="ar_AE" w:bidi="ar_AE"/>
        </w:rPr>
        <w:t>"هُوَ لَكُمْ أَوَّلُ شُهُورِ السَّنَةِ"</w:t>
      </w:r>
    </w:p>
    <w:p>
      <w:pPr>
        <w:bidi/>
      </w:pPr>
      <w:r>
        <w:rPr>
          <w:rtl/>
          <w:cs/>
          <w:lang w:val="ar_AE" w:bidi="ar_AE"/>
        </w:rPr>
      </w:r>
      <w:r>
        <w:rPr>
          <w:rtl/>
          <w:cs/>
          <w:lang w:val="ar_AE" w:bidi="ar_AE"/>
        </w:rPr>
        <w:t>يشمل الشهر الأول من التقويم العبري الجزء الأخير من شهر مارس والجزء الأول من شهر أبريل في التقويم الغربي. وهو يرمز إلى الوقت الذي أنقذ فيه الرب (يهوه) بني إسرائيل من المصريين. يمكنك تحويل اليوم والشهر العبريين إلى تاريخ تقريبي على التقويم الذي تستخدمه ثقافتك. ومع ذلك، استخدم اليهود تقويمًا قمريًا، لذا إذا كنت تستخدم تقويمًا شمسيًا، فسيكون التاريخ مختلفًا كل عام ولن تكون الترجمة دقيقة تمامًا. لذا قد ترغب فقط في إعطاء رقم اليوم واسم الشهر في التقويم العبري، وتوضيح تقريبًا أي وقت من السنة يكون ذلك في تقويمك في الحاشية.</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 (#1)</w:t>
      </w:r>
      <w:r>
        <w:rPr>
          <w:rtl/>
          <w:cs/>
          <w:lang w:val="ar_AE" w:bidi="ar_AE"/>
        </w:rPr>
      </w:r>
    </w:p>
    <w:p>
      <w:pPr>
        <w:bidi/>
      </w:pPr>
      <w:r>
        <w:rPr>
          <w:rtl/>
          <w:cs/>
          <w:lang w:val="ar_AE" w:bidi="ar_AE"/>
        </w:rPr>
      </w:r>
      <w:r>
        <w:rPr>
          <w:rtl/>
          <w:cs/>
          <w:lang w:val="ar_AE" w:bidi="ar_AE"/>
        </w:rPr>
        <w:t>דַּבְּר֗וּ</w:t>
      </w:r>
    </w:p>
    <w:p>
      <w:pPr>
        <w:bidi/>
      </w:pPr>
      <w:r>
        <w:rPr>
          <w:rtl/>
          <w:cs/>
          <w:lang w:val="ar_AE" w:bidi="ar_AE"/>
        </w:rPr>
      </w:r>
      <w:r>
        <w:rPr>
          <w:b/>
          <w:rtl/>
          <w:cs/>
          <w:lang w:val="ar_AE" w:bidi="ar_AE"/>
        </w:rPr>
        <w:t>"كَلِّمَا"</w:t>
      </w:r>
    </w:p>
    <w:p>
      <w:pPr>
        <w:bidi/>
      </w:pPr>
      <w:r>
        <w:rPr>
          <w:rtl/>
          <w:cs/>
          <w:lang w:val="ar_AE" w:bidi="ar_AE"/>
        </w:rPr>
      </w:r>
      <w:r>
        <w:rPr>
          <w:rtl/>
          <w:cs/>
          <w:lang w:val="ar_AE" w:bidi="ar_AE"/>
        </w:rPr>
        <w:t>فعل الأمر هنا موجه لكل من موسى وهارون. إذا كانت لغتك تستخدم صيغة مختلفة عند مخاطبة شخصين، استخدم الصيغة الثنائية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 (#2)</w:t>
      </w:r>
      <w:r>
        <w:rPr>
          <w:rtl/>
          <w:cs/>
          <w:lang w:val="ar_AE" w:bidi="ar_AE"/>
        </w:rPr>
      </w:r>
    </w:p>
    <w:p>
      <w:pPr>
        <w:bidi/>
      </w:pPr>
      <w:r>
        <w:rPr>
          <w:rtl/>
          <w:cs/>
          <w:lang w:val="ar_AE" w:bidi="ar_AE"/>
        </w:rPr>
      </w:r>
      <w:r>
        <w:rPr>
          <w:rtl/>
          <w:cs/>
          <w:lang w:val="ar_AE" w:bidi="ar_AE"/>
        </w:rPr>
        <w:t>וְ⁠יִקְח֣וּ לָ⁠הֶ֗ם אִ֛ישׁ שֶׂ֥ה לְ⁠בֵית־אָבֹ֖ת שֶׂ֥ה לַ⁠בָּֽיִת</w:t>
      </w:r>
    </w:p>
    <w:p>
      <w:pPr>
        <w:bidi/>
      </w:pPr>
      <w:r>
        <w:rPr>
          <w:rtl/>
          <w:cs/>
          <w:lang w:val="ar_AE" w:bidi="ar_AE"/>
        </w:rPr>
      </w:r>
      <w:r>
        <w:rPr>
          <w:b/>
          <w:rtl/>
          <w:cs/>
          <w:lang w:val="ar_AE" w:bidi="ar_AE"/>
        </w:rPr>
        <w:t>"يَأْخُذُونَ لَهُمْ كُلُّ وَاحِدٍ شَاةً بِحَسَبِ بُيُوتِ الآبَاءِ، شَاةً لِلْبَيْتِ"</w:t>
      </w:r>
    </w:p>
    <w:p>
      <w:pPr>
        <w:bidi/>
      </w:pPr>
      <w:r>
        <w:rPr>
          <w:rtl/>
          <w:cs/>
          <w:lang w:val="ar_AE" w:bidi="ar_AE"/>
        </w:rPr>
      </w:r>
      <w:r>
        <w:rPr>
          <w:rtl/>
          <w:cs/>
          <w:lang w:val="ar_AE" w:bidi="ar_AE"/>
        </w:rPr>
        <w:t>يبدو أن هذا يشير إلى أنه إذا كانت تعيش عدة عائلات في بيت واحد، فيجب على الرجل الذي يقود مجموعة العائلات التي تعيش هناك أن يأخذ خروفًا واحدًا لكل البيت. ترجمة بديلة: "يجب على رأس كل بيت أن يأخذ خروفًا لأهل بيته، واحد لكل 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 (#3)</w:t>
      </w:r>
      <w:r>
        <w:rPr>
          <w:rtl/>
          <w:cs/>
          <w:lang w:val="ar_AE" w:bidi="ar_AE"/>
        </w:rPr>
      </w:r>
    </w:p>
    <w:p>
      <w:pPr>
        <w:bidi/>
      </w:pPr>
      <w:r>
        <w:rPr>
          <w:rtl/>
          <w:cs/>
          <w:lang w:val="ar_AE" w:bidi="ar_AE"/>
        </w:rPr>
      </w:r>
      <w:r>
        <w:rPr>
          <w:rtl/>
          <w:cs/>
          <w:lang w:val="ar_AE" w:bidi="ar_AE"/>
        </w:rPr>
        <w:t>שֶׂ֥ה לַ⁠בָּֽיִת</w:t>
      </w:r>
    </w:p>
    <w:p>
      <w:pPr>
        <w:bidi/>
      </w:pPr>
      <w:r>
        <w:rPr>
          <w:rtl/>
          <w:cs/>
          <w:lang w:val="ar_AE" w:bidi="ar_AE"/>
        </w:rPr>
      </w:r>
      <w:r>
        <w:rPr>
          <w:b/>
          <w:rtl/>
          <w:cs/>
          <w:lang w:val="ar_AE" w:bidi="ar_AE"/>
        </w:rPr>
        <w:t>"شَاةً لِلْبَيْتِ"</w:t>
      </w:r>
    </w:p>
    <w:p>
      <w:pPr>
        <w:bidi/>
      </w:pPr>
      <w:r>
        <w:rPr>
          <w:rtl/>
          <w:cs/>
          <w:lang w:val="ar_AE" w:bidi="ar_AE"/>
        </w:rPr>
      </w:r>
      <w:r>
        <w:rPr>
          <w:rtl/>
          <w:cs/>
          <w:lang w:val="ar_AE" w:bidi="ar_AE"/>
        </w:rPr>
        <w:t>ترجمة بديلة: "خروف واحد لكل 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 (#4)</w:t>
      </w:r>
      <w:r>
        <w:rPr>
          <w:rtl/>
          <w:cs/>
          <w:lang w:val="ar_AE" w:bidi="ar_AE"/>
        </w:rPr>
      </w:r>
    </w:p>
    <w:p>
      <w:pPr>
        <w:bidi/>
      </w:pPr>
      <w:r>
        <w:rPr>
          <w:rtl/>
          <w:cs/>
          <w:lang w:val="ar_AE" w:bidi="ar_AE"/>
        </w:rPr>
      </w:r>
      <w:r>
        <w:rPr>
          <w:rtl/>
          <w:cs/>
          <w:lang w:val="ar_AE" w:bidi="ar_AE"/>
        </w:rPr>
        <w:t>שֶׂ֥ה &amp; שֶׂ֥ה</w:t>
      </w:r>
    </w:p>
    <w:p>
      <w:pPr>
        <w:bidi/>
      </w:pPr>
      <w:r>
        <w:rPr>
          <w:rtl/>
          <w:cs/>
          <w:lang w:val="ar_AE" w:bidi="ar_AE"/>
        </w:rPr>
      </w:r>
      <w:r>
        <w:rPr>
          <w:b/>
          <w:rtl/>
          <w:cs/>
          <w:lang w:val="ar_AE" w:bidi="ar_AE"/>
        </w:rPr>
        <w:t>"شَاة"</w:t>
      </w:r>
      <w:r>
        <w:rPr>
          <w:rtl/>
          <w:cs/>
          <w:lang w:val="ar_AE" w:bidi="ar_AE"/>
        </w:rPr>
        <w:t xml:space="preserve"> - </w:t>
      </w:r>
      <w:r>
        <w:rPr>
          <w:b/>
          <w:rtl/>
          <w:cs/>
          <w:lang w:val="ar_AE" w:bidi="ar_AE"/>
        </w:rPr>
        <w:t>"شَاة"</w:t>
      </w:r>
    </w:p>
    <w:p>
      <w:pPr>
        <w:bidi/>
      </w:pPr>
      <w:r>
        <w:rPr>
          <w:rtl/>
          <w:cs/>
          <w:lang w:val="ar_AE" w:bidi="ar_AE"/>
        </w:rPr>
      </w:r>
      <w:r>
        <w:rPr>
          <w:rtl/>
          <w:cs/>
          <w:lang w:val="ar_AE" w:bidi="ar_AE"/>
        </w:rPr>
        <w:t xml:space="preserve">كلمة </w:t>
      </w:r>
      <w:r>
        <w:rPr>
          <w:b/>
          <w:rtl/>
          <w:cs/>
          <w:lang w:val="ar_AE" w:bidi="ar_AE"/>
        </w:rPr>
        <w:t xml:space="preserve">شَاة </w:t>
      </w:r>
      <w:r>
        <w:rPr>
          <w:rtl/>
          <w:cs/>
          <w:lang w:val="ar_AE" w:bidi="ar_AE"/>
        </w:rPr>
        <w:t xml:space="preserve">تعني حرفيًا "من القطيع"، ويمكن أيضًا ترجمتها كخروف أو ماعز. هنا، تستخدم الترجمة الإنجليزية ULT كلمة </w:t>
      </w:r>
      <w:r>
        <w:rPr>
          <w:b/>
          <w:rtl/>
          <w:cs/>
          <w:lang w:val="ar_AE" w:bidi="ar_AE"/>
        </w:rPr>
        <w:t>حمل</w:t>
      </w:r>
      <w:r>
        <w:rPr>
          <w:rtl/>
          <w:cs/>
          <w:lang w:val="ar_AE" w:bidi="ar_AE"/>
        </w:rPr>
        <w:t xml:space="preserve"> (خروف صغير)، لأن </w:t>
      </w:r>
      <w:r>
        <w:rPr>
          <w:rtl/>
          <w:cs/>
          <w:lang w:val="ar_AE" w:bidi="ar_AE"/>
        </w:rPr>
        <w:t>12: 5</w:t>
      </w:r>
      <w:r>
        <w:rPr>
          <w:rtl/>
          <w:cs/>
          <w:lang w:val="ar_AE" w:bidi="ar_AE"/>
        </w:rPr>
        <w:t xml:space="preserve"> تحدد أنه يجب أن يكون عمره سنة واحدة. "جدي" (ماعز صغير) سيكون صحيحًا أيضًا حيث تقول الآية 5 أنه يمكن أن يكون إما خروفًا أو من الماعز. لذا يمكنك ترجمته كخروف أو ماعز، أيهما سيكون معروفًا 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 (#1)</w:t>
      </w:r>
      <w:r>
        <w:rPr>
          <w:rtl/>
          <w:cs/>
          <w:lang w:val="ar_AE" w:bidi="ar_AE"/>
        </w:rPr>
      </w:r>
    </w:p>
    <w:p>
      <w:pPr>
        <w:bidi/>
      </w:pPr>
      <w:r>
        <w:rPr>
          <w:rtl/>
          <w:cs/>
          <w:lang w:val="ar_AE" w:bidi="ar_AE"/>
        </w:rPr>
      </w:r>
      <w:r>
        <w:rPr>
          <w:rtl/>
          <w:cs/>
          <w:lang w:val="ar_AE" w:bidi="ar_AE"/>
        </w:rPr>
        <w:t>וְ⁠אִם־יִמְעַ֣ט הַ⁠בַּיִת֮ מִ⁠הְיֹ֣ת מִ⁠שֶּׂה֒</w:t>
      </w:r>
    </w:p>
    <w:p>
      <w:pPr>
        <w:bidi/>
      </w:pPr>
      <w:r>
        <w:rPr>
          <w:rtl/>
          <w:cs/>
          <w:lang w:val="ar_AE" w:bidi="ar_AE"/>
        </w:rPr>
      </w:r>
      <w:r>
        <w:rPr>
          <w:b/>
          <w:rtl/>
          <w:cs/>
          <w:lang w:val="ar_AE" w:bidi="ar_AE"/>
        </w:rPr>
        <w:t>"وَإِنْ كَانَ الْبَيْتُ صَغِيرًا عَنْ أَنْ يَكُونَ كُفْوًا لِشَاةٍ"</w:t>
      </w:r>
    </w:p>
    <w:p>
      <w:pPr>
        <w:bidi/>
      </w:pPr>
      <w:r>
        <w:rPr>
          <w:rtl/>
          <w:cs/>
          <w:lang w:val="ar_AE" w:bidi="ar_AE"/>
        </w:rPr>
      </w:r>
      <w:r>
        <w:rPr>
          <w:rtl/>
          <w:cs/>
          <w:lang w:val="ar_AE" w:bidi="ar_AE"/>
        </w:rPr>
        <w:t>هذا يعني أنه لا يوجد عدد كافٍ من الأشخاص في العائلة لتناول خروف كامل. إذا كان ذلك مفيدًا لقرائك، فيمكنك التعبير عن ذلك بوضوح. ترجمة بديلة: "إذا لم يكن هناك عدد كافٍ من الأشخاص في البيت لتناول خروف كامل"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 (#2)</w:t>
      </w:r>
      <w:r>
        <w:rPr>
          <w:rtl/>
          <w:cs/>
          <w:lang w:val="ar_AE" w:bidi="ar_AE"/>
        </w:rPr>
      </w:r>
    </w:p>
    <w:p>
      <w:pPr>
        <w:bidi/>
      </w:pPr>
      <w:r>
        <w:rPr>
          <w:rtl/>
          <w:cs/>
          <w:lang w:val="ar_AE" w:bidi="ar_AE"/>
        </w:rPr>
      </w:r>
      <w:r>
        <w:rPr>
          <w:rtl/>
          <w:cs/>
          <w:lang w:val="ar_AE" w:bidi="ar_AE"/>
        </w:rPr>
        <w:t>וּ⁠שְׁכֵנ֛⁠וֹ הַ⁠קָּרֹ֥ב אֶל־בֵּית֖⁠וֹ בְּ⁠מִכְסַ֣ת נְפָשֹׁ֑ת</w:t>
      </w:r>
    </w:p>
    <w:p>
      <w:pPr>
        <w:bidi/>
      </w:pPr>
      <w:r>
        <w:rPr>
          <w:rtl/>
          <w:cs/>
          <w:lang w:val="ar_AE" w:bidi="ar_AE"/>
        </w:rPr>
      </w:r>
      <w:r>
        <w:rPr>
          <w:b/>
          <w:rtl/>
          <w:cs/>
          <w:lang w:val="ar_AE" w:bidi="ar_AE"/>
        </w:rPr>
        <w:t>"وَجَارُهُ الْقَرِيبُ مِنْ بَيْتِهِ بِحَسَبِ عَدَدِ النُّفُوسِ"</w:t>
      </w:r>
    </w:p>
    <w:p>
      <w:pPr>
        <w:bidi/>
      </w:pPr>
      <w:r>
        <w:rPr>
          <w:rtl/>
          <w:cs/>
          <w:lang w:val="ar_AE" w:bidi="ar_AE"/>
        </w:rPr>
      </w:r>
      <w:r>
        <w:rPr>
          <w:rtl/>
          <w:cs/>
          <w:lang w:val="ar_AE" w:bidi="ar_AE"/>
        </w:rPr>
        <w:t xml:space="preserve">تساعد العبارة </w:t>
      </w:r>
      <w:r>
        <w:rPr>
          <w:b/>
          <w:rtl/>
          <w:cs/>
          <w:lang w:val="ar_AE" w:bidi="ar_AE"/>
        </w:rPr>
        <w:t xml:space="preserve">حسب عدد النفوس </w:t>
      </w:r>
      <w:r>
        <w:rPr>
          <w:rtl/>
          <w:cs/>
          <w:lang w:val="ar_AE" w:bidi="ar_AE"/>
        </w:rPr>
        <w:t xml:space="preserve">في توضيح نوع </w:t>
      </w:r>
      <w:r>
        <w:rPr>
          <w:b/>
          <w:rtl/>
          <w:cs/>
          <w:lang w:val="ar_AE" w:bidi="ar_AE"/>
        </w:rPr>
        <w:t xml:space="preserve">الجيران القريبين من بيته </w:t>
      </w:r>
      <w:r>
        <w:rPr>
          <w:rtl/>
          <w:cs/>
          <w:lang w:val="ar_AE" w:bidi="ar_AE"/>
        </w:rPr>
        <w:t>الذين يجب أن يختارهم الإسرائيلي. فيجب عليهم حساب أسرته والأسرة الأخرى ومحاولة تكوين مجموعة بالعدد المناسب لتناول خروف كامل. ترجمة بديلة: "وجاره الذي يعيش بالقرب منه الذي يكون حجم عائلته مناسبًا لمشاركة الخروف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 (#3)</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"كل وَاحِدٍ"</w:t>
      </w:r>
    </w:p>
    <w:p>
      <w:pPr>
        <w:bidi/>
      </w:pPr>
      <w:r>
        <w:rPr>
          <w:rtl/>
          <w:cs/>
          <w:lang w:val="ar_AE" w:bidi="ar_AE"/>
        </w:rPr>
      </w:r>
      <w:r>
        <w:rPr>
          <w:rtl/>
          <w:cs/>
          <w:lang w:val="ar_AE" w:bidi="ar_AE"/>
        </w:rPr>
        <w:t xml:space="preserve">هنا تشير كلمة </w:t>
      </w:r>
      <w:r>
        <w:rPr>
          <w:b/>
          <w:rtl/>
          <w:cs/>
          <w:lang w:val="ar_AE" w:bidi="ar_AE"/>
        </w:rPr>
        <w:t xml:space="preserve">وَاحِدٍ </w:t>
      </w:r>
      <w:r>
        <w:rPr>
          <w:rtl/>
          <w:cs/>
          <w:lang w:val="ar_AE" w:bidi="ar_AE"/>
        </w:rPr>
        <w:t>إلى كل شخص، سواء كان رجلًا أو امرأة أو طفلًا. ترجمة بديلة: "كل فرد من أفراد الأسرة"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6 (#1)</w:t>
      </w:r>
      <w:r>
        <w:rPr>
          <w:rtl/>
          <w:cs/>
          <w:lang w:val="ar_AE" w:bidi="ar_AE"/>
        </w:rPr>
      </w:r>
    </w:p>
    <w:p>
      <w:pPr>
        <w:bidi/>
      </w:pPr>
      <w:r>
        <w:rPr>
          <w:rtl/>
          <w:cs/>
          <w:lang w:val="ar_AE" w:bidi="ar_AE"/>
        </w:rPr>
      </w:r>
      <w:r>
        <w:rPr>
          <w:rtl/>
          <w:cs/>
          <w:lang w:val="ar_AE" w:bidi="ar_AE"/>
        </w:rPr>
        <w:t>בֵּ֥ין הָ⁠עַרְבָּֽיִם</w:t>
      </w:r>
    </w:p>
    <w:p>
      <w:pPr>
        <w:bidi/>
      </w:pPr>
      <w:r>
        <w:rPr>
          <w:rtl/>
          <w:cs/>
          <w:lang w:val="ar_AE" w:bidi="ar_AE"/>
        </w:rPr>
      </w:r>
      <w:r>
        <w:rPr>
          <w:b/>
          <w:rtl/>
          <w:cs/>
          <w:lang w:val="ar_AE" w:bidi="ar_AE"/>
        </w:rPr>
        <w:t>"فِي الْعَشِيَّةِ"</w:t>
      </w:r>
    </w:p>
    <w:p>
      <w:pPr>
        <w:bidi/>
      </w:pPr>
      <w:r>
        <w:rPr>
          <w:rtl/>
          <w:cs/>
          <w:lang w:val="ar_AE" w:bidi="ar_AE"/>
        </w:rPr>
      </w:r>
      <w:r>
        <w:rPr>
          <w:rtl/>
          <w:cs/>
          <w:lang w:val="ar_AE" w:bidi="ar_AE"/>
        </w:rPr>
        <w:t>يشير هذا إلى وقت المساء بعد غروب الشمس ولكن بينما لا يزال هناك بعض الضوء.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7 (#1)</w:t>
      </w:r>
      <w:r>
        <w:rPr>
          <w:rtl/>
          <w:cs/>
          <w:lang w:val="ar_AE" w:bidi="ar_AE"/>
        </w:rPr>
      </w:r>
    </w:p>
    <w:p>
      <w:pPr>
        <w:bidi/>
      </w:pPr>
      <w:r>
        <w:rPr>
          <w:rtl/>
          <w:cs/>
          <w:lang w:val="ar_AE" w:bidi="ar_AE"/>
        </w:rPr>
      </w:r>
      <w:r>
        <w:rPr>
          <w:rtl/>
          <w:cs/>
          <w:lang w:val="ar_AE" w:bidi="ar_AE"/>
        </w:rPr>
        <w:t>עַל־שְׁתֵּ֥י הַ⁠מְּזוּזֹ֖ת וְ⁠עַל־הַ⁠מַּשְׁק֑וֹף עַ֚ל הַ⁠בָּ֣תִּ֔ים</w:t>
      </w:r>
    </w:p>
    <w:p>
      <w:pPr>
        <w:bidi/>
      </w:pPr>
      <w:r>
        <w:rPr>
          <w:rtl/>
          <w:cs/>
          <w:lang w:val="ar_AE" w:bidi="ar_AE"/>
        </w:rPr>
      </w:r>
      <w:r>
        <w:rPr>
          <w:b/>
          <w:rtl/>
          <w:cs/>
          <w:lang w:val="ar_AE" w:bidi="ar_AE"/>
        </w:rPr>
        <w:t>"وَيَجْعَلُونَهُ عَلَى الْقَائِمَتَيْنِ وَالْعَتَبَةِ الْعُلْيَا فِي الْبُيُوتِ"</w:t>
      </w:r>
    </w:p>
    <w:p>
      <w:pPr>
        <w:bidi/>
      </w:pPr>
      <w:r>
        <w:rPr>
          <w:rtl/>
          <w:cs/>
          <w:lang w:val="ar_AE" w:bidi="ar_AE"/>
        </w:rPr>
      </w:r>
      <w:r>
        <w:rPr>
          <w:rtl/>
          <w:cs/>
          <w:lang w:val="ar_AE" w:bidi="ar_AE"/>
        </w:rPr>
        <w:t>ترجمة بديلة: "على جانبي وأعلى المدخل إلى البيت" أو "على أعلى وجانبي الإطار حول الباب إلى البيت"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8 (#1)</w:t>
      </w:r>
      <w:r>
        <w:rPr>
          <w:rtl/>
          <w:cs/>
          <w:lang w:val="ar_AE" w:bidi="ar_AE"/>
        </w:rPr>
      </w:r>
    </w:p>
    <w:p>
      <w:pPr>
        <w:bidi/>
      </w:pPr>
      <w:r>
        <w:rPr>
          <w:rtl/>
          <w:cs/>
          <w:lang w:val="ar_AE" w:bidi="ar_AE"/>
        </w:rPr>
      </w:r>
      <w:r>
        <w:rPr>
          <w:rtl/>
          <w:cs/>
          <w:lang w:val="ar_AE" w:bidi="ar_AE"/>
        </w:rPr>
        <w:t>מְרֹרִ֖ים</w:t>
      </w:r>
    </w:p>
    <w:p>
      <w:pPr>
        <w:bidi/>
      </w:pPr>
      <w:r>
        <w:rPr>
          <w:rtl/>
          <w:cs/>
          <w:lang w:val="ar_AE" w:bidi="ar_AE"/>
        </w:rPr>
      </w:r>
      <w:r>
        <w:rPr>
          <w:b/>
          <w:rtl/>
          <w:cs/>
          <w:lang w:val="ar_AE" w:bidi="ar_AE"/>
        </w:rPr>
        <w:t>"عَلَى أَعْشَابٍ مُرَّةٍ"</w:t>
      </w:r>
    </w:p>
    <w:p>
      <w:pPr>
        <w:bidi/>
      </w:pPr>
      <w:r>
        <w:rPr>
          <w:rtl/>
          <w:cs/>
          <w:lang w:val="ar_AE" w:bidi="ar_AE"/>
        </w:rPr>
      </w:r>
      <w:r>
        <w:rPr>
          <w:rtl/>
          <w:cs/>
          <w:lang w:val="ar_AE" w:bidi="ar_AE"/>
        </w:rPr>
        <w:t>هذه أوراق وبذور وأجزاء أخرى من النباتات صالحة للأكل لكنها ذات طعم قوي.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9 (#1)</w:t>
      </w:r>
      <w:r>
        <w:rPr>
          <w:rtl/>
          <w:cs/>
          <w:lang w:val="ar_AE" w:bidi="ar_AE"/>
        </w:rPr>
      </w:r>
    </w:p>
    <w:p>
      <w:pPr>
        <w:bidi/>
      </w:pPr>
      <w:r>
        <w:rPr>
          <w:rtl/>
          <w:cs/>
          <w:lang w:val="ar_AE" w:bidi="ar_AE"/>
        </w:rPr>
      </w:r>
      <w:r>
        <w:rPr>
          <w:rtl/>
          <w:cs/>
          <w:lang w:val="ar_AE" w:bidi="ar_AE"/>
        </w:rPr>
        <w:t>אַל־תֹּאכְל֤וּ מִמֶּ֨⁠נּוּ֙ נָ֔א</w:t>
      </w:r>
    </w:p>
    <w:p>
      <w:pPr>
        <w:bidi/>
      </w:pPr>
      <w:r>
        <w:rPr>
          <w:rtl/>
          <w:cs/>
          <w:lang w:val="ar_AE" w:bidi="ar_AE"/>
        </w:rPr>
      </w:r>
      <w:r>
        <w:rPr>
          <w:b/>
          <w:rtl/>
          <w:cs/>
          <w:lang w:val="ar_AE" w:bidi="ar_AE"/>
        </w:rPr>
        <w:t>"لاَ تَأْكُلُوا مِنْهُ نِيئًا"</w:t>
      </w:r>
    </w:p>
    <w:p>
      <w:pPr>
        <w:bidi/>
      </w:pPr>
      <w:r>
        <w:rPr>
          <w:rtl/>
          <w:cs/>
          <w:lang w:val="ar_AE" w:bidi="ar_AE"/>
        </w:rPr>
      </w:r>
      <w:r>
        <w:rPr>
          <w:rtl/>
          <w:cs/>
          <w:lang w:val="ar_AE" w:bidi="ar_AE"/>
        </w:rPr>
        <w:t>ترجمة بديلة: "لا تأكل لحم الحمل أو الماعز نيئًا"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11 (#1)</w:t>
      </w:r>
      <w:r>
        <w:rPr>
          <w:rtl/>
          <w:cs/>
          <w:lang w:val="ar_AE" w:bidi="ar_AE"/>
        </w:rPr>
      </w:r>
    </w:p>
    <w:p>
      <w:pPr>
        <w:bidi/>
      </w:pPr>
      <w:r>
        <w:rPr>
          <w:rtl/>
          <w:cs/>
          <w:lang w:val="ar_AE" w:bidi="ar_AE"/>
        </w:rPr>
      </w:r>
      <w:r>
        <w:rPr>
          <w:rtl/>
          <w:cs/>
          <w:lang w:val="ar_AE" w:bidi="ar_AE"/>
        </w:rPr>
        <w:t>חֲגֻרִ֔ים</w:t>
      </w:r>
    </w:p>
    <w:p>
      <w:pPr>
        <w:bidi/>
      </w:pPr>
      <w:r>
        <w:rPr>
          <w:rtl/>
          <w:cs/>
          <w:lang w:val="ar_AE" w:bidi="ar_AE"/>
        </w:rPr>
      </w:r>
      <w:r>
        <w:rPr>
          <w:b/>
          <w:rtl/>
          <w:cs/>
          <w:lang w:val="ar_AE" w:bidi="ar_AE"/>
        </w:rPr>
        <w:t>"أَحْقَاؤُكُمْ مَشْدُودَةٌ"</w:t>
      </w:r>
    </w:p>
    <w:p>
      <w:pPr>
        <w:bidi/>
      </w:pPr>
      <w:r>
        <w:rPr>
          <w:rtl/>
          <w:cs/>
          <w:lang w:val="ar_AE" w:bidi="ar_AE"/>
        </w:rPr>
      </w:r>
      <w:r>
        <w:rPr>
          <w:rtl/>
          <w:cs/>
          <w:lang w:val="ar_AE" w:bidi="ar_AE"/>
        </w:rPr>
        <w:t xml:space="preserve">هنا، </w:t>
      </w:r>
      <w:r>
        <w:rPr>
          <w:b/>
          <w:rtl/>
          <w:cs/>
          <w:lang w:val="ar_AE" w:bidi="ar_AE"/>
        </w:rPr>
        <w:t xml:space="preserve">الأحقاء </w:t>
      </w:r>
      <w:r>
        <w:rPr>
          <w:rtl/>
          <w:cs/>
          <w:lang w:val="ar_AE" w:bidi="ar_AE"/>
        </w:rPr>
        <w:t>هي عبارة شرائط من الجلد أو القماش لربطها حول الخصر.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11 (#2)</w:t>
      </w:r>
      <w:r>
        <w:rPr>
          <w:rtl/>
          <w:cs/>
          <w:lang w:val="ar_AE" w:bidi="ar_AE"/>
        </w:rPr>
      </w:r>
    </w:p>
    <w:p>
      <w:pPr>
        <w:bidi/>
      </w:pPr>
      <w:r>
        <w:rPr>
          <w:rtl/>
          <w:cs/>
          <w:lang w:val="ar_AE" w:bidi="ar_AE"/>
        </w:rPr>
      </w:r>
      <w:r>
        <w:rPr>
          <w:rtl/>
          <w:cs/>
          <w:lang w:val="ar_AE" w:bidi="ar_AE"/>
        </w:rPr>
        <w:t>וַ⁠אֲכַלְתֶּ֤ם אֹת⁠וֹ֙ בְּ⁠חִפָּז֔וֹן</w:t>
      </w:r>
    </w:p>
    <w:p>
      <w:pPr>
        <w:bidi/>
      </w:pPr>
      <w:r>
        <w:rPr>
          <w:rtl/>
          <w:cs/>
          <w:lang w:val="ar_AE" w:bidi="ar_AE"/>
        </w:rPr>
      </w:r>
      <w:r>
        <w:rPr>
          <w:b/>
          <w:rtl/>
          <w:cs/>
          <w:lang w:val="ar_AE" w:bidi="ar_AE"/>
        </w:rPr>
        <w:t>"وَتَأْكُلُونَهُ بِعَجَلَةٍ"</w:t>
      </w:r>
    </w:p>
    <w:p>
      <w:pPr>
        <w:bidi/>
      </w:pPr>
      <w:r>
        <w:rPr>
          <w:rtl/>
          <w:cs/>
          <w:lang w:val="ar_AE" w:bidi="ar_AE"/>
        </w:rPr>
      </w:r>
      <w:r>
        <w:rPr>
          <w:rtl/>
          <w:cs/>
          <w:lang w:val="ar_AE" w:bidi="ar_AE"/>
        </w:rPr>
        <w:t>ترجمة بديلة: "ويجب أن تأكله بسرعة"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11 (#3)</w:t>
      </w:r>
      <w:r>
        <w:rPr>
          <w:rtl/>
          <w:cs/>
          <w:lang w:val="ar_AE" w:bidi="ar_AE"/>
        </w:rPr>
      </w:r>
    </w:p>
    <w:p>
      <w:pPr>
        <w:bidi/>
      </w:pPr>
      <w:r>
        <w:rPr>
          <w:rtl/>
          <w:cs/>
          <w:lang w:val="ar_AE" w:bidi="ar_AE"/>
        </w:rPr>
      </w:r>
      <w:r>
        <w:rPr>
          <w:rtl/>
          <w:cs/>
          <w:lang w:val="ar_AE" w:bidi="ar_AE"/>
        </w:rPr>
        <w:t>פֶּ֥סַח ה֖וּא לַ⁠יהוָֽה</w:t>
      </w:r>
    </w:p>
    <w:p>
      <w:pPr>
        <w:bidi/>
      </w:pPr>
      <w:r>
        <w:rPr>
          <w:rtl/>
          <w:cs/>
          <w:lang w:val="ar_AE" w:bidi="ar_AE"/>
        </w:rPr>
      </w:r>
      <w:r>
        <w:rPr>
          <w:b/>
          <w:rtl/>
          <w:cs/>
          <w:lang w:val="ar_AE" w:bidi="ar_AE"/>
        </w:rPr>
        <w:t>"هُوَ فِصْحٌ لِلرَّبِّ"</w:t>
      </w:r>
    </w:p>
    <w:p>
      <w:pPr>
        <w:bidi/>
      </w:pPr>
      <w:r>
        <w:rPr>
          <w:rtl/>
          <w:cs/>
          <w:lang w:val="ar_AE" w:bidi="ar_AE"/>
        </w:rPr>
      </w:r>
      <w:r>
        <w:rPr>
          <w:rtl/>
          <w:cs/>
          <w:lang w:val="ar_AE" w:bidi="ar_AE"/>
        </w:rPr>
        <w:t xml:space="preserve">الضمير </w:t>
      </w:r>
      <w:r>
        <w:rPr>
          <w:b/>
          <w:rtl/>
          <w:cs/>
          <w:lang w:val="ar_AE" w:bidi="ar_AE"/>
        </w:rPr>
        <w:t xml:space="preserve">هو </w:t>
      </w:r>
      <w:r>
        <w:rPr>
          <w:rtl/>
          <w:cs/>
          <w:lang w:val="ar_AE" w:bidi="ar_AE"/>
        </w:rPr>
        <w:t>يشير إلى أكل الحيوان في اليوم العاشر من الشهر. إذا كان ذلك سيفيد قراءك، فيمكنك التعبير عن ذلك بشكل صريح. ترجمة بديلة: "هذا الاحتفال هو فصح للرب"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12 (#1)</w:t>
      </w:r>
      <w:r>
        <w:rPr>
          <w:rtl/>
          <w:cs/>
          <w:lang w:val="ar_AE" w:bidi="ar_AE"/>
        </w:rPr>
      </w:r>
    </w:p>
    <w:p>
      <w:pPr>
        <w:bidi/>
      </w:pPr>
      <w:r>
        <w:rPr>
          <w:rtl/>
          <w:cs/>
          <w:lang w:val="ar_AE" w:bidi="ar_AE"/>
        </w:rPr>
      </w:r>
      <w:r>
        <w:rPr>
          <w:rtl/>
          <w:cs/>
          <w:lang w:val="ar_AE" w:bidi="ar_AE"/>
        </w:rPr>
        <w:t>וּ⁠בְ⁠כָל־אֱלֹהֵ֥י מִצְרַ֛יִם אֶֽעֱשֶׂ֥ה שְׁפָטִ֖ים</w:t>
      </w:r>
    </w:p>
    <w:p>
      <w:pPr>
        <w:bidi/>
      </w:pPr>
      <w:r>
        <w:rPr>
          <w:rtl/>
          <w:cs/>
          <w:lang w:val="ar_AE" w:bidi="ar_AE"/>
        </w:rPr>
      </w:r>
      <w:r>
        <w:rPr>
          <w:b/>
          <w:rtl/>
          <w:cs/>
          <w:lang w:val="ar_AE" w:bidi="ar_AE"/>
        </w:rPr>
        <w:t>"وَأَصْنَعُ أَحْكَامًا بِكُلِّ آلِهَةِ الْمِصْرِيِّينَ"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الأحكام</w:t>
      </w:r>
      <w:r>
        <w:rPr>
          <w:rtl/>
          <w:cs/>
          <w:lang w:val="ar_AE" w:bidi="ar_AE"/>
        </w:rPr>
        <w:t>، فيمكنك التعبير عن نفس الفكرة بطريقة أخرى.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13 (#1)</w:t>
      </w:r>
      <w:r>
        <w:rPr>
          <w:rtl/>
          <w:cs/>
          <w:lang w:val="ar_AE" w:bidi="ar_AE"/>
        </w:rPr>
      </w:r>
    </w:p>
    <w:p>
      <w:pPr>
        <w:bidi/>
      </w:pPr>
      <w:r>
        <w:rPr>
          <w:rtl/>
          <w:cs/>
          <w:lang w:val="ar_AE" w:bidi="ar_AE"/>
        </w:rPr>
      </w:r>
      <w:r>
        <w:rPr>
          <w:rtl/>
          <w:cs/>
          <w:lang w:val="ar_AE" w:bidi="ar_AE"/>
        </w:rPr>
        <w:t>לְ⁠מַשְׁחִ֔ית</w:t>
      </w:r>
    </w:p>
    <w:p>
      <w:pPr>
        <w:bidi/>
      </w:pPr>
      <w:r>
        <w:rPr>
          <w:rtl/>
          <w:cs/>
          <w:lang w:val="ar_AE" w:bidi="ar_AE"/>
        </w:rPr>
      </w:r>
      <w:r>
        <w:rPr>
          <w:b/>
          <w:rtl/>
          <w:cs/>
          <w:lang w:val="ar_AE" w:bidi="ar_AE"/>
        </w:rPr>
        <w:t>"لِلْهَلاَكِ"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الهلاك</w:t>
      </w:r>
      <w:r>
        <w:rPr>
          <w:rtl/>
          <w:cs/>
          <w:lang w:val="ar_AE" w:bidi="ar_AE"/>
        </w:rPr>
        <w:t>، فيمكنك التعبير عن نفس الفكرة بطريقة أخرى. ترجمة بديلة: "ليُهلككم"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13 (#2)</w:t>
      </w:r>
      <w:r>
        <w:rPr>
          <w:rtl/>
          <w:cs/>
          <w:lang w:val="ar_AE" w:bidi="ar_AE"/>
        </w:rPr>
      </w:r>
    </w:p>
    <w:p>
      <w:pPr>
        <w:bidi/>
      </w:pPr>
      <w:r>
        <w:rPr>
          <w:rtl/>
          <w:cs/>
          <w:lang w:val="ar_AE" w:bidi="ar_AE"/>
        </w:rPr>
      </w:r>
      <w:r>
        <w:rPr>
          <w:rtl/>
          <w:cs/>
          <w:lang w:val="ar_AE" w:bidi="ar_AE"/>
        </w:rPr>
        <w:t>וְ⁠לֹֽא־יִֽהְיֶ֨ה בָ⁠כֶ֥ם נֶ֨גֶף֙</w:t>
      </w:r>
    </w:p>
    <w:p>
      <w:pPr>
        <w:bidi/>
      </w:pPr>
      <w:r>
        <w:rPr>
          <w:rtl/>
          <w:cs/>
          <w:lang w:val="ar_AE" w:bidi="ar_AE"/>
        </w:rPr>
      </w:r>
      <w:r>
        <w:rPr>
          <w:b/>
          <w:rtl/>
          <w:cs/>
          <w:lang w:val="ar_AE" w:bidi="ar_AE"/>
        </w:rPr>
        <w:t>"فَلاَ يَكُونُ عَلَيْكُمْ ضَرْبَةٌ"</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"ولن أضع الضربة عليكم"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13 (#3)</w:t>
      </w:r>
      <w:r>
        <w:rPr>
          <w:rtl/>
          <w:cs/>
          <w:lang w:val="ar_AE" w:bidi="ar_AE"/>
        </w:rPr>
      </w:r>
    </w:p>
    <w:p>
      <w:pPr>
        <w:bidi/>
      </w:pPr>
      <w:r>
        <w:rPr>
          <w:rtl/>
          <w:cs/>
          <w:lang w:val="ar_AE" w:bidi="ar_AE"/>
        </w:rPr>
      </w:r>
      <w:r>
        <w:rPr>
          <w:rtl/>
          <w:cs/>
          <w:lang w:val="ar_AE" w:bidi="ar_AE"/>
        </w:rPr>
        <w:t>בְּ⁠אֶ֥רֶץ מִצְרָֽיִם</w:t>
      </w:r>
    </w:p>
    <w:p>
      <w:pPr>
        <w:bidi/>
      </w:pPr>
      <w:r>
        <w:rPr>
          <w:rtl/>
          <w:cs/>
          <w:lang w:val="ar_AE" w:bidi="ar_AE"/>
        </w:rPr>
      </w:r>
      <w:r>
        <w:rPr>
          <w:b/>
          <w:rtl/>
          <w:cs/>
          <w:lang w:val="ar_AE" w:bidi="ar_AE"/>
        </w:rPr>
        <w:t>"أَضْرِبُ أَرْضَ مِصْرَ"</w:t>
      </w:r>
    </w:p>
    <w:p>
      <w:pPr>
        <w:bidi/>
      </w:pPr>
      <w:r>
        <w:rPr>
          <w:rtl/>
          <w:cs/>
          <w:lang w:val="ar_AE" w:bidi="ar_AE"/>
        </w:rPr>
      </w:r>
      <w:r>
        <w:rPr>
          <w:rtl/>
          <w:cs/>
          <w:lang w:val="ar_AE" w:bidi="ar_AE"/>
        </w:rPr>
        <w:t xml:space="preserve">سيضرب الرب الناس والحيوانات الموجودين في </w:t>
      </w:r>
      <w:r>
        <w:rPr>
          <w:b/>
          <w:rtl/>
          <w:cs/>
          <w:lang w:val="ar_AE" w:bidi="ar_AE"/>
        </w:rPr>
        <w:t>أرض مصر</w:t>
      </w:r>
      <w:r>
        <w:rPr>
          <w:rtl/>
          <w:cs/>
          <w:lang w:val="ar_AE" w:bidi="ar_AE"/>
        </w:rPr>
        <w:t>. إذا كان ذلك مفيدًا في لغتك، فيمكنك استخدام تعبير مشابه أو لغة واضحة. ترجمة بديلة: "على كل شيء حي في أرض مصر"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14 (#1)</w:t>
      </w:r>
      <w:r>
        <w:rPr>
          <w:rtl/>
          <w:cs/>
          <w:lang w:val="ar_AE" w:bidi="ar_AE"/>
        </w:rPr>
      </w:r>
    </w:p>
    <w:p>
      <w:pPr>
        <w:bidi/>
      </w:pPr>
      <w:r>
        <w:rPr>
          <w:rtl/>
          <w:cs/>
          <w:lang w:val="ar_AE" w:bidi="ar_AE"/>
        </w:rPr>
      </w:r>
      <w:r>
        <w:rPr>
          <w:rtl/>
          <w:cs/>
          <w:lang w:val="ar_AE" w:bidi="ar_AE"/>
        </w:rPr>
        <w:t>וְ⁠הָיָה֩ הַ⁠יּ֨וֹם הַ⁠זֶּ֤ה</w:t>
      </w:r>
    </w:p>
    <w:p>
      <w:pPr>
        <w:bidi/>
      </w:pPr>
      <w:r>
        <w:rPr>
          <w:rtl/>
          <w:cs/>
          <w:lang w:val="ar_AE" w:bidi="ar_AE"/>
        </w:rPr>
      </w:r>
      <w:r>
        <w:rPr>
          <w:b/>
          <w:rtl/>
          <w:cs/>
          <w:lang w:val="ar_AE" w:bidi="ar_AE"/>
        </w:rPr>
        <w:t>"وَيَكُونُ لَكُمْ هذَا الْيَوْمُ تَذْكَارًا"</w:t>
      </w:r>
    </w:p>
    <w:p>
      <w:pPr>
        <w:bidi/>
      </w:pPr>
      <w:r>
        <w:rPr>
          <w:rtl/>
          <w:cs/>
          <w:lang w:val="ar_AE" w:bidi="ar_AE"/>
        </w:rPr>
      </w:r>
      <w:r>
        <w:rPr>
          <w:rtl/>
          <w:cs/>
          <w:lang w:val="ar_AE" w:bidi="ar_AE"/>
        </w:rPr>
        <w:t xml:space="preserve">الآيات </w:t>
      </w:r>
      <w:r>
        <w:rPr>
          <w:rtl/>
          <w:cs/>
          <w:lang w:val="ar_AE" w:bidi="ar_AE"/>
        </w:rPr>
        <w:t>14–20</w:t>
      </w:r>
      <w:r>
        <w:rPr>
          <w:rtl/>
          <w:cs/>
          <w:lang w:val="ar_AE" w:bidi="ar_AE"/>
        </w:rPr>
        <w:t xml:space="preserve"> هي وصايا للاحتفال المستقبلي بعيد الفصح من قِبَل بني إسرائيل. إذا كانت لغتك تميز بين الأحداث المستقبلية القريبة والبعيدة أو بين الوصايا القريبة والعامة، فقد تحتاج إلى توضيح أن هذه الآيات لها تطبيق لاحق بشكل أساسي.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14 (#2)</w:t>
      </w:r>
      <w:r>
        <w:rPr>
          <w:rtl/>
          <w:cs/>
          <w:lang w:val="ar_AE" w:bidi="ar_AE"/>
        </w:rPr>
      </w:r>
    </w:p>
    <w:p>
      <w:pPr>
        <w:bidi/>
      </w:pPr>
      <w:r>
        <w:rPr>
          <w:rtl/>
          <w:cs/>
          <w:lang w:val="ar_AE" w:bidi="ar_AE"/>
        </w:rPr>
      </w:r>
      <w:r>
        <w:rPr>
          <w:rtl/>
          <w:cs/>
          <w:lang w:val="ar_AE" w:bidi="ar_AE"/>
        </w:rPr>
        <w:t>הַ⁠יּ֨וֹם הַ⁠זֶּ֤ה</w:t>
      </w:r>
    </w:p>
    <w:p>
      <w:pPr>
        <w:bidi/>
      </w:pPr>
      <w:r>
        <w:rPr>
          <w:rtl/>
          <w:cs/>
          <w:lang w:val="ar_AE" w:bidi="ar_AE"/>
        </w:rPr>
      </w:r>
      <w:r>
        <w:rPr>
          <w:b/>
          <w:rtl/>
          <w:cs/>
          <w:lang w:val="ar_AE" w:bidi="ar_AE"/>
        </w:rPr>
        <w:t>"هذا اليوم"</w:t>
      </w:r>
    </w:p>
    <w:p>
      <w:pPr>
        <w:bidi/>
      </w:pPr>
      <w:r>
        <w:rPr>
          <w:rtl/>
          <w:cs/>
          <w:lang w:val="ar_AE" w:bidi="ar_AE"/>
        </w:rPr>
      </w:r>
      <w:r>
        <w:rPr>
          <w:rtl/>
          <w:cs/>
          <w:lang w:val="ar_AE" w:bidi="ar_AE"/>
        </w:rPr>
        <w:t xml:space="preserve">هنا، التعبير </w:t>
      </w:r>
      <w:r>
        <w:rPr>
          <w:b/>
          <w:rtl/>
          <w:cs/>
          <w:lang w:val="ar_AE" w:bidi="ar_AE"/>
        </w:rPr>
        <w:t>هذا اليوم</w:t>
      </w:r>
      <w:r>
        <w:rPr>
          <w:rtl/>
          <w:cs/>
          <w:lang w:val="ar_AE" w:bidi="ar_AE"/>
        </w:rPr>
        <w:t xml:space="preserve"> يعني اليوم العاشر من الشهر الأول من كل عام. في هذا اليوم من كل عام، يجب عليهم الاحتفال بعيد الفصح.</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15 (#1)</w:t>
      </w:r>
      <w:r>
        <w:rPr>
          <w:rtl/>
          <w:cs/>
          <w:lang w:val="ar_AE" w:bidi="ar_AE"/>
        </w:rPr>
      </w:r>
    </w:p>
    <w:p>
      <w:pPr>
        <w:bidi/>
      </w:pPr>
      <w:r>
        <w:rPr>
          <w:rtl/>
          <w:cs/>
          <w:lang w:val="ar_AE" w:bidi="ar_AE"/>
        </w:rPr>
      </w:r>
      <w:r>
        <w:rPr>
          <w:rtl/>
          <w:cs/>
          <w:lang w:val="ar_AE" w:bidi="ar_AE"/>
        </w:rPr>
        <w:t>אַ֚ךְ</w:t>
      </w:r>
    </w:p>
    <w:p>
      <w:pPr>
        <w:bidi/>
      </w:pPr>
      <w:r>
        <w:rPr>
          <w:rtl/>
          <w:cs/>
          <w:lang w:val="ar_AE" w:bidi="ar_AE"/>
        </w:rPr>
      </w:r>
      <w:r>
        <w:rPr>
          <w:b/>
          <w:rtl/>
          <w:cs/>
          <w:lang w:val="ar_AE" w:bidi="ar_AE"/>
        </w:rPr>
        <w:t>"نعم"</w:t>
      </w:r>
    </w:p>
    <w:p>
      <w:pPr>
        <w:bidi/>
      </w:pPr>
      <w:r>
        <w:rPr>
          <w:rtl/>
          <w:cs/>
          <w:lang w:val="ar_AE" w:bidi="ar_AE"/>
        </w:rPr>
      </w:r>
      <w:r>
        <w:rPr>
          <w:rtl/>
          <w:cs/>
          <w:lang w:val="ar_AE" w:bidi="ar_AE"/>
        </w:rPr>
        <w:t>ترجمة بديلة: "بالتأكيد" أو "حقًا"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15 (#2)</w:t>
      </w:r>
      <w:r>
        <w:rPr>
          <w:rtl/>
          <w:cs/>
          <w:lang w:val="ar_AE" w:bidi="ar_AE"/>
        </w:rPr>
      </w:r>
    </w:p>
    <w:p>
      <w:pPr>
        <w:bidi/>
      </w:pPr>
      <w:r>
        <w:rPr>
          <w:rtl/>
          <w:cs/>
          <w:lang w:val="ar_AE" w:bidi="ar_AE"/>
        </w:rPr>
      </w:r>
      <w:r>
        <w:rPr>
          <w:rtl/>
          <w:cs/>
          <w:lang w:val="ar_AE" w:bidi="ar_AE"/>
        </w:rPr>
        <w:t>וְ⁠נִכְרְתָ֞ה הַ⁠נֶּ֤פֶשׁ הַ⁠הִוא֙ מִ⁠יִּשְׂרָאֵ֔ל</w:t>
      </w:r>
    </w:p>
    <w:p>
      <w:pPr>
        <w:bidi/>
      </w:pPr>
      <w:r>
        <w:rPr>
          <w:rtl/>
          <w:cs/>
          <w:lang w:val="ar_AE" w:bidi="ar_AE"/>
        </w:rPr>
      </w:r>
      <w:r>
        <w:rPr>
          <w:b/>
          <w:rtl/>
          <w:cs/>
          <w:lang w:val="ar_AE" w:bidi="ar_AE"/>
        </w:rPr>
        <w:t>"تُقْطَعُ تِلْكَ النَّفْسُ مِنْ إِسْرَائِيلَ"</w:t>
      </w:r>
    </w:p>
    <w:p>
      <w:pPr>
        <w:bidi/>
      </w:pPr>
      <w:r>
        <w:rPr>
          <w:rtl/>
          <w:cs/>
          <w:lang w:val="ar_AE" w:bidi="ar_AE"/>
        </w:rPr>
      </w:r>
      <w:r>
        <w:rPr>
          <w:rtl/>
          <w:cs/>
          <w:lang w:val="ar_AE" w:bidi="ar_AE"/>
        </w:rPr>
        <w:t xml:space="preserve">يمكن أن تعني هذه الاستعارة </w:t>
      </w:r>
      <w:r>
        <w:rPr>
          <w:b/>
          <w:rtl/>
          <w:cs/>
          <w:lang w:val="ar_AE" w:bidi="ar_AE"/>
        </w:rPr>
        <w:t>تُقْطَعُ تِلْكَ النَّفْسُ</w:t>
      </w:r>
      <w:r>
        <w:rPr>
          <w:rtl/>
          <w:cs/>
          <w:lang w:val="ar_AE" w:bidi="ar_AE"/>
        </w:rPr>
        <w:t>: (1) يجب على الشخص المغادرة. ترجمة بديلة: "يجب أن يُرسل بعيدًا" (2) لم يعد الشخص إسرائيليًا. ترجمة بديلة: "لن يُعدّ بعد الآن واحدًا من شعب إسرائيل" (3) يجب أن يموت الشخص. ترجمة بديلة: "يجب أن يُقتل"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15 (#3)</w:t>
      </w:r>
      <w:r>
        <w:rPr>
          <w:rtl/>
          <w:cs/>
          <w:lang w:val="ar_AE" w:bidi="ar_AE"/>
        </w:rPr>
      </w:r>
    </w:p>
    <w:p>
      <w:pPr>
        <w:bidi/>
      </w:pPr>
      <w:r>
        <w:rPr>
          <w:rtl/>
          <w:cs/>
          <w:lang w:val="ar_AE" w:bidi="ar_AE"/>
        </w:rPr>
      </w:r>
      <w:r>
        <w:rPr>
          <w:rtl/>
          <w:cs/>
          <w:lang w:val="ar_AE" w:bidi="ar_AE"/>
        </w:rPr>
        <w:t>וְ⁠נִכְרְתָ֞ה הַ⁠נֶּ֤פֶשׁ הַ⁠הִוא֙ מִ⁠יִּשְׂרָאֵ֔ל</w:t>
      </w:r>
    </w:p>
    <w:p>
      <w:pPr>
        <w:bidi/>
      </w:pPr>
      <w:r>
        <w:rPr>
          <w:rtl/>
          <w:cs/>
          <w:lang w:val="ar_AE" w:bidi="ar_AE"/>
        </w:rPr>
      </w:r>
      <w:r>
        <w:rPr>
          <w:b/>
          <w:rtl/>
          <w:cs/>
          <w:lang w:val="ar_AE" w:bidi="ar_AE"/>
        </w:rPr>
        <w:t>"تُقْطَعُ تِلْكَ النَّفْسُ مِنْ إِسْرَائِيلَ"</w:t>
      </w:r>
    </w:p>
    <w:p>
      <w:pPr>
        <w:bidi/>
      </w:pPr>
      <w:r>
        <w:rPr>
          <w:rtl/>
          <w:cs/>
          <w:lang w:val="ar_AE" w:bidi="ar_AE"/>
        </w:rPr>
      </w:r>
      <w:r>
        <w:rPr>
          <w:rtl/>
          <w:cs/>
          <w:lang w:val="ar_AE" w:bidi="ar_AE"/>
        </w:rPr>
        <w:t xml:space="preserve">كما هو مذكور في الملاحظة السابقة، فإن الاستعارة </w:t>
      </w:r>
      <w:r>
        <w:rPr>
          <w:b/>
          <w:rtl/>
          <w:cs/>
          <w:lang w:val="ar_AE" w:bidi="ar_AE"/>
        </w:rPr>
        <w:t xml:space="preserve">تُقْطَعُ تِلْكَ النَّفْسُ </w:t>
      </w:r>
      <w:r>
        <w:rPr>
          <w:rtl/>
          <w:cs/>
          <w:lang w:val="ar_AE" w:bidi="ar_AE"/>
        </w:rPr>
        <w:t>لها على الأقل ثلاثة معانٍ محتملة. ولم يتم تحديد من سيقوم بقطع ذلك الشخص؛ قد يكون الإسرائيليون أنفسهم أو الرب (يهوه). إذا كانت لغتك لا تستخدم صيغة المبني للمجهول بهذه الطريقة، فيمكنك التعبير عن ذلك بصيغة مبني للمعلوم أو بطريقة أخرى تكون مناسبة في لغتك. الترجمات البديلة التالية تعبر عن ذلك: (1) "يجب على شعب إسرائيل أن يُبعده" أو (2) "لن أعدّه بعد الآن واحدًا من شعب إسرائيل" أو (3) "يجب على شعب إسرائيل أن يقتله"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15 (#4)</w:t>
      </w:r>
      <w:r>
        <w:rPr>
          <w:rtl/>
          <w:cs/>
          <w:lang w:val="ar_AE" w:bidi="ar_AE"/>
        </w:rPr>
      </w:r>
    </w:p>
    <w:p>
      <w:pPr>
        <w:bidi/>
      </w:pPr>
      <w:r>
        <w:rPr>
          <w:rtl/>
          <w:cs/>
          <w:lang w:val="ar_AE" w:bidi="ar_AE"/>
        </w:rPr>
      </w:r>
      <w:r>
        <w:rPr>
          <w:rtl/>
          <w:cs/>
          <w:lang w:val="ar_AE" w:bidi="ar_AE"/>
        </w:rPr>
        <w:t>מִ⁠יִּשְׂרָאֵ֔ל</w:t>
      </w:r>
    </w:p>
    <w:p>
      <w:pPr>
        <w:bidi/>
      </w:pPr>
      <w:r>
        <w:rPr>
          <w:rtl/>
          <w:cs/>
          <w:lang w:val="ar_AE" w:bidi="ar_AE"/>
        </w:rPr>
      </w:r>
      <w:r>
        <w:rPr>
          <w:b/>
          <w:rtl/>
          <w:cs/>
          <w:lang w:val="ar_AE" w:bidi="ar_AE"/>
        </w:rPr>
        <w:t>"من إسرائيل"</w:t>
      </w:r>
    </w:p>
    <w:p>
      <w:pPr>
        <w:bidi/>
      </w:pPr>
      <w:r>
        <w:rPr>
          <w:rtl/>
          <w:cs/>
          <w:lang w:val="ar_AE" w:bidi="ar_AE"/>
        </w:rPr>
      </w:r>
      <w:r>
        <w:rPr>
          <w:b/>
          <w:rtl/>
          <w:cs/>
          <w:lang w:val="ar_AE" w:bidi="ar_AE"/>
        </w:rPr>
        <w:t>إسرائيل</w:t>
      </w:r>
      <w:r>
        <w:rPr>
          <w:rtl/>
          <w:cs/>
          <w:lang w:val="ar_AE" w:bidi="ar_AE"/>
        </w:rPr>
        <w:t xml:space="preserve"> هو اسم جمع يشير إلى الأمة أو مجموعة الناس. إذا كانت لغتك لا تستخدم الأسماء المفردة بهذه الطريقة، فيمكنك استخدام تعبير مختلف. ترجمة بديلة: "من بني إسرائيل"</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16 (#1)</w:t>
      </w:r>
      <w:r>
        <w:rPr>
          <w:rtl/>
          <w:cs/>
          <w:lang w:val="ar_AE" w:bidi="ar_AE"/>
        </w:rPr>
      </w:r>
    </w:p>
    <w:p>
      <w:pPr>
        <w:bidi/>
      </w:pPr>
      <w:r>
        <w:rPr>
          <w:rtl/>
          <w:cs/>
          <w:lang w:val="ar_AE" w:bidi="ar_AE"/>
        </w:rPr>
      </w:r>
      <w:r>
        <w:rPr>
          <w:rtl/>
          <w:cs/>
          <w:lang w:val="ar_AE" w:bidi="ar_AE"/>
        </w:rPr>
        <w:t>וּ⁠בַ⁠יּ֤וֹם הָ⁠רִאשׁוֹן֙ מִקְרָא־קֹ֔דֶשׁ וּ⁠בַ⁠יּוֹם֙ הַ⁠שְּׁבִיעִ֔י מִקְרָא־קֹ֖דֶשׁ יִהְיֶ֣ה לָ⁠כֶ֑ם</w:t>
      </w:r>
    </w:p>
    <w:p>
      <w:pPr>
        <w:bidi/>
      </w:pPr>
      <w:r>
        <w:rPr>
          <w:rtl/>
          <w:cs/>
          <w:lang w:val="ar_AE" w:bidi="ar_AE"/>
        </w:rPr>
      </w:r>
      <w:r>
        <w:rPr>
          <w:b/>
          <w:rtl/>
          <w:cs/>
          <w:lang w:val="ar_AE" w:bidi="ar_AE"/>
        </w:rPr>
        <w:t>"وَيَكُونُ لَكُمْ فِي الْيَوْمِ الأَوَّلِ مَحْفَلٌ مُقَدَّسٌ، وَفِي الْيَوْمِ السَّابعِ مَحْفَلٌ مُقَدَّسٌ"</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"وفي اليوم الأول واليوم السابع، يجب أن يكون لديك مَحْفَل مُقَدَّس"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16 (#2)</w:t>
      </w:r>
      <w:r>
        <w:rPr>
          <w:rtl/>
          <w:cs/>
          <w:lang w:val="ar_AE" w:bidi="ar_AE"/>
        </w:rPr>
      </w:r>
    </w:p>
    <w:p>
      <w:pPr>
        <w:bidi/>
      </w:pPr>
      <w:r>
        <w:rPr>
          <w:rtl/>
          <w:cs/>
          <w:lang w:val="ar_AE" w:bidi="ar_AE"/>
        </w:rPr>
      </w:r>
      <w:r>
        <w:rPr>
          <w:rtl/>
          <w:cs/>
          <w:lang w:val="ar_AE" w:bidi="ar_AE"/>
        </w:rPr>
        <w:t>מִקְרָא־קֹ֔דֶשׁ &amp; מִקְרָא־קֹ֖דֶשׁ</w:t>
      </w:r>
    </w:p>
    <w:p>
      <w:pPr>
        <w:bidi/>
      </w:pPr>
      <w:r>
        <w:rPr>
          <w:rtl/>
          <w:cs/>
          <w:lang w:val="ar_AE" w:bidi="ar_AE"/>
        </w:rPr>
      </w:r>
      <w:r>
        <w:rPr>
          <w:b/>
          <w:rtl/>
          <w:cs/>
          <w:lang w:val="ar_AE" w:bidi="ar_AE"/>
        </w:rPr>
        <w:t>"مَحْفَلٌ مُقَدَّسٌ"</w:t>
      </w:r>
      <w:r>
        <w:rPr>
          <w:rtl/>
          <w:cs/>
          <w:lang w:val="ar_AE" w:bidi="ar_AE"/>
        </w:rPr>
        <w:t xml:space="preserve"> - </w:t>
      </w:r>
      <w:r>
        <w:rPr>
          <w:b/>
          <w:rtl/>
          <w:cs/>
          <w:lang w:val="ar_AE" w:bidi="ar_AE"/>
        </w:rPr>
        <w:t>"مَحْفَلٌ مُقَدَّسٌ"</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 xml:space="preserve">القداسة </w:t>
      </w:r>
      <w:r>
        <w:rPr>
          <w:rtl/>
          <w:cs/>
          <w:lang w:val="ar_AE" w:bidi="ar_AE"/>
        </w:rPr>
        <w:t>(كما جاءت في بعض الترجمات الإنجليزية)، فيمكنك التعبير عن نفس الفكرة بطريقة أخرى. ترجمة بديلة: "اجتماع مُقَدَّس ... اجتماع مُقَدَّس"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16 (#3)</w:t>
      </w:r>
      <w:r>
        <w:rPr>
          <w:rtl/>
          <w:cs/>
          <w:lang w:val="ar_AE" w:bidi="ar_AE"/>
        </w:rPr>
      </w:r>
    </w:p>
    <w:p>
      <w:pPr>
        <w:bidi/>
      </w:pPr>
      <w:r>
        <w:rPr>
          <w:rtl/>
          <w:cs/>
          <w:lang w:val="ar_AE" w:bidi="ar_AE"/>
        </w:rPr>
      </w:r>
      <w:r>
        <w:rPr>
          <w:rtl/>
          <w:cs/>
          <w:lang w:val="ar_AE" w:bidi="ar_AE"/>
        </w:rPr>
        <w:t>וּ⁠בַ⁠יּ֤וֹם הָ⁠רִאשׁוֹן֙ &amp; וּ⁠בַ⁠יּוֹם֙ הַ⁠שְּׁבִיעִ֔י</w:t>
      </w:r>
    </w:p>
    <w:p>
      <w:pPr>
        <w:bidi/>
      </w:pPr>
      <w:r>
        <w:rPr>
          <w:rtl/>
          <w:cs/>
          <w:lang w:val="ar_AE" w:bidi="ar_AE"/>
        </w:rPr>
      </w:r>
      <w:r>
        <w:rPr>
          <w:b/>
          <w:rtl/>
          <w:cs/>
          <w:lang w:val="ar_AE" w:bidi="ar_AE"/>
        </w:rPr>
        <w:t>"وفي اليوم الأول"</w:t>
      </w:r>
      <w:r>
        <w:rPr>
          <w:rtl/>
          <w:cs/>
          <w:lang w:val="ar_AE" w:bidi="ar_AE"/>
        </w:rPr>
        <w:t xml:space="preserve"> - </w:t>
      </w:r>
      <w:r>
        <w:rPr>
          <w:b/>
          <w:rtl/>
          <w:cs/>
          <w:lang w:val="ar_AE" w:bidi="ar_AE"/>
        </w:rPr>
        <w:t>"وفي اليوم السابع"</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"وفي اليوم واحد من الشهر ... وفي اليوم سبعة من الشهر"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16 (#4)</w:t>
      </w:r>
      <w:r>
        <w:rPr>
          <w:rtl/>
          <w:cs/>
          <w:lang w:val="ar_AE" w:bidi="ar_AE"/>
        </w:rPr>
      </w:r>
    </w:p>
    <w:p>
      <w:pPr>
        <w:bidi/>
      </w:pPr>
      <w:r>
        <w:rPr>
          <w:rtl/>
          <w:cs/>
          <w:lang w:val="ar_AE" w:bidi="ar_AE"/>
        </w:rPr>
      </w:r>
      <w:r>
        <w:rPr>
          <w:rtl/>
          <w:cs/>
          <w:lang w:val="ar_AE" w:bidi="ar_AE"/>
        </w:rPr>
        <w:t>כָּל־מְלָאכָה֙ לֹא־יֵעָשֶׂ֣ה בָ⁠הֶ֔ם</w:t>
      </w:r>
    </w:p>
    <w:p>
      <w:pPr>
        <w:bidi/>
      </w:pPr>
      <w:r>
        <w:rPr>
          <w:rtl/>
          <w:cs/>
          <w:lang w:val="ar_AE" w:bidi="ar_AE"/>
        </w:rPr>
      </w:r>
      <w:r>
        <w:rPr>
          <w:b/>
          <w:rtl/>
          <w:cs/>
          <w:lang w:val="ar_AE" w:bidi="ar_AE"/>
        </w:rPr>
        <w:t>"لاَ يُعْمَلُ فِيهِمَا عَمَلٌ مَا"</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"لا تقوموا بأي عمل في هذه الأيام"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16 (#5)</w:t>
      </w:r>
      <w:r>
        <w:rPr>
          <w:rtl/>
          <w:cs/>
          <w:lang w:val="ar_AE" w:bidi="ar_AE"/>
        </w:rPr>
      </w:r>
    </w:p>
    <w:p>
      <w:pPr>
        <w:bidi/>
      </w:pPr>
      <w:r>
        <w:rPr>
          <w:rtl/>
          <w:cs/>
          <w:lang w:val="ar_AE" w:bidi="ar_AE"/>
        </w:rPr>
      </w:r>
      <w:r>
        <w:rPr>
          <w:rtl/>
          <w:cs/>
          <w:lang w:val="ar_AE" w:bidi="ar_AE"/>
        </w:rPr>
        <w:t>ה֥וּא לְ⁠בַדּ֖⁠וֹ יֵעָשֶׂ֥ה לָ⁠כֶֽם</w:t>
      </w:r>
    </w:p>
    <w:p>
      <w:pPr>
        <w:bidi/>
      </w:pPr>
      <w:r>
        <w:rPr>
          <w:rtl/>
          <w:cs/>
          <w:lang w:val="ar_AE" w:bidi="ar_AE"/>
        </w:rPr>
      </w:r>
      <w:r>
        <w:rPr>
          <w:b/>
          <w:rtl/>
          <w:cs/>
          <w:lang w:val="ar_AE" w:bidi="ar_AE"/>
        </w:rPr>
        <w:t>"فَذلِكَ وَحْدَهُ يُعْمَلُ مِنْكُمْ"</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"الذي يجب أن يكون العمل الوحيد الذي تقوموا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17 (#1)</w:t>
      </w:r>
      <w:r>
        <w:rPr>
          <w:rtl/>
          <w:cs/>
          <w:lang w:val="ar_AE" w:bidi="ar_AE"/>
        </w:rPr>
      </w:r>
    </w:p>
    <w:p>
      <w:pPr>
        <w:bidi/>
      </w:pPr>
      <w:r>
        <w:rPr>
          <w:rtl/>
          <w:cs/>
          <w:lang w:val="ar_AE" w:bidi="ar_AE"/>
        </w:rPr>
      </w:r>
      <w:r>
        <w:rPr>
          <w:rtl/>
          <w:cs/>
          <w:lang w:val="ar_AE" w:bidi="ar_AE"/>
        </w:rPr>
        <w:t>אֶת־צִבְאוֹתֵי⁠כֶ֖ם</w:t>
      </w:r>
    </w:p>
    <w:p>
      <w:pPr>
        <w:bidi/>
      </w:pPr>
      <w:r>
        <w:rPr>
          <w:rtl/>
          <w:cs/>
          <w:lang w:val="ar_AE" w:bidi="ar_AE"/>
        </w:rPr>
      </w:r>
      <w:r>
        <w:rPr>
          <w:b/>
          <w:rtl/>
          <w:cs/>
          <w:lang w:val="ar_AE" w:bidi="ar_AE"/>
        </w:rPr>
        <w:t>"أَخْرَجْتُ أَجْنَادَكُمْ"</w:t>
      </w:r>
    </w:p>
    <w:p>
      <w:pPr>
        <w:bidi/>
      </w:pPr>
      <w:r>
        <w:rPr>
          <w:rtl/>
          <w:cs/>
          <w:lang w:val="ar_AE" w:bidi="ar_AE"/>
        </w:rPr>
      </w:r>
      <w:r>
        <w:rPr>
          <w:rtl/>
          <w:cs/>
          <w:lang w:val="ar_AE" w:bidi="ar_AE"/>
        </w:rPr>
        <w:t xml:space="preserve">يشير مصطلح </w:t>
      </w:r>
      <w:r>
        <w:rPr>
          <w:b/>
          <w:rtl/>
          <w:cs/>
          <w:lang w:val="ar_AE" w:bidi="ar_AE"/>
        </w:rPr>
        <w:t xml:space="preserve">أَجْنَادَ </w:t>
      </w:r>
      <w:r>
        <w:rPr>
          <w:rtl/>
          <w:cs/>
          <w:lang w:val="ar_AE" w:bidi="ar_AE"/>
        </w:rPr>
        <w:t xml:space="preserve">إلى مجموعة كبيرة من الناس، غالبًا ما يتم تنظيمهم في مجموعات للحرب. انظر كيف ترجمت هذا في </w:t>
      </w:r>
      <w:r>
        <w:rPr>
          <w:rtl/>
          <w:cs/>
          <w:lang w:val="ar_AE" w:bidi="ar_AE"/>
        </w:rPr>
        <w:t>خروج 6:26</w:t>
      </w:r>
      <w:r>
        <w:rPr>
          <w:rtl/>
          <w:cs/>
          <w:lang w:val="ar_AE" w:bidi="ar_AE"/>
        </w:rPr>
        <w:t>. ترجمة بديلة: "مجموعاتكم" أو "فرقكم"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18 (#1)</w:t>
      </w:r>
      <w:r>
        <w:rPr>
          <w:rtl/>
          <w:cs/>
          <w:lang w:val="ar_AE" w:bidi="ar_AE"/>
        </w:rPr>
      </w:r>
    </w:p>
    <w:p>
      <w:pPr>
        <w:bidi/>
      </w:pPr>
      <w:r>
        <w:rPr>
          <w:rtl/>
          <w:cs/>
          <w:lang w:val="ar_AE" w:bidi="ar_AE"/>
        </w:rPr>
      </w:r>
      <w:r>
        <w:rPr>
          <w:rtl/>
          <w:cs/>
          <w:lang w:val="ar_AE" w:bidi="ar_AE"/>
        </w:rPr>
        <w:t>בָּ⁠רִאשֹׁ֡ן בְּ⁠אַרְבָּעָה֩ עָשָׂ֨ר י֤וֹם לַ⁠חֹ֨דֶשׁ֙ &amp; עַ֠ד י֣וֹם הָ⁠אֶחָ֧ד וְ⁠עֶשְׂרִ֛ים לַ⁠חֹ֖דֶשׁ</w:t>
      </w:r>
    </w:p>
    <w:p>
      <w:pPr>
        <w:bidi/>
      </w:pPr>
      <w:r>
        <w:rPr>
          <w:rtl/>
          <w:cs/>
          <w:lang w:val="ar_AE" w:bidi="ar_AE"/>
        </w:rPr>
      </w:r>
      <w:r>
        <w:rPr>
          <w:b/>
          <w:rtl/>
          <w:cs/>
          <w:lang w:val="ar_AE" w:bidi="ar_AE"/>
        </w:rPr>
        <w:t>"فِي الشَّهْرِ الأَوَّلِ، فِي الْيَوْمِ الرَّابعَ عَشَرَ مِنَ الشَّهْرِ"</w:t>
      </w:r>
      <w:r>
        <w:rPr>
          <w:rtl/>
          <w:cs/>
          <w:lang w:val="ar_AE" w:bidi="ar_AE"/>
        </w:rPr>
        <w:t xml:space="preserve"> - </w:t>
      </w:r>
      <w:r>
        <w:rPr>
          <w:b/>
          <w:rtl/>
          <w:cs/>
          <w:lang w:val="ar_AE" w:bidi="ar_AE"/>
        </w:rPr>
        <w:t>"إِلَى الْيَوْمِ الْحَادِي وَالْعِشْرِينَ مِنَ الشَّهْرِ مَسَاءً"</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"في الشهر واحد، في اليوم أربعة عشر ... حتى اليوم واحد وعشرين من الشهر"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18 (#2)</w:t>
      </w:r>
      <w:r>
        <w:rPr>
          <w:rtl/>
          <w:cs/>
          <w:lang w:val="ar_AE" w:bidi="ar_AE"/>
        </w:rPr>
      </w:r>
    </w:p>
    <w:p>
      <w:pPr>
        <w:bidi/>
      </w:pPr>
      <w:r>
        <w:rPr>
          <w:rtl/>
          <w:cs/>
          <w:lang w:val="ar_AE" w:bidi="ar_AE"/>
        </w:rPr>
      </w:r>
      <w:r>
        <w:rPr>
          <w:rtl/>
          <w:cs/>
          <w:lang w:val="ar_AE" w:bidi="ar_AE"/>
        </w:rPr>
        <w:t>בָּ⁠רִאשֹׁ֡ן בְּ⁠אַרְבָּעָה֩ עָשָׂ֨ר י֤וֹם לַ⁠חֹ֨דֶשׁ֙ &amp; עַ֠ד י֣וֹם הָ⁠אֶחָ֧ד וְ⁠עֶשְׂרִ֛ים לַ⁠חֹ֖דֶשׁ</w:t>
      </w:r>
    </w:p>
    <w:p>
      <w:pPr>
        <w:bidi/>
      </w:pPr>
      <w:r>
        <w:rPr>
          <w:rtl/>
          <w:cs/>
          <w:lang w:val="ar_AE" w:bidi="ar_AE"/>
        </w:rPr>
      </w:r>
      <w:r>
        <w:rPr>
          <w:b/>
          <w:rtl/>
          <w:cs/>
          <w:lang w:val="ar_AE" w:bidi="ar_AE"/>
        </w:rPr>
        <w:t>"فِي الشَّهْرِ الأَوَّلِ، فِي الْيَوْمِ الرَّابعَ عَشَرَ مِنَ الشَّهْرِ"</w:t>
      </w:r>
      <w:r>
        <w:rPr>
          <w:rtl/>
          <w:cs/>
          <w:lang w:val="ar_AE" w:bidi="ar_AE"/>
        </w:rPr>
        <w:t xml:space="preserve"> - </w:t>
      </w:r>
      <w:r>
        <w:rPr>
          <w:b/>
          <w:rtl/>
          <w:cs/>
          <w:lang w:val="ar_AE" w:bidi="ar_AE"/>
        </w:rPr>
        <w:t>"إِلَى الْيَوْمِ الْحَادِي وَالْعِشْرِينَ مِنَ الشَّهْرِ مَسَاءً"</w:t>
      </w:r>
    </w:p>
    <w:p>
      <w:pPr>
        <w:bidi/>
      </w:pPr>
      <w:r>
        <w:rPr>
          <w:rtl/>
          <w:cs/>
          <w:lang w:val="ar_AE" w:bidi="ar_AE"/>
        </w:rPr>
      </w:r>
      <w:r>
        <w:rPr>
          <w:rtl/>
          <w:cs/>
          <w:lang w:val="ar_AE" w:bidi="ar_AE"/>
        </w:rPr>
        <w:t>إذا كانت لغتك لا تستخدم الأعداد الترتيبية، فيمكنك استخدام الأعداد الأساسية هنا.</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18 (#3)</w:t>
      </w:r>
      <w:r>
        <w:rPr>
          <w:rtl/>
          <w:cs/>
          <w:lang w:val="ar_AE" w:bidi="ar_AE"/>
        </w:rPr>
      </w:r>
    </w:p>
    <w:p>
      <w:pPr>
        <w:bidi/>
      </w:pPr>
      <w:r>
        <w:rPr>
          <w:rtl/>
          <w:cs/>
          <w:lang w:val="ar_AE" w:bidi="ar_AE"/>
        </w:rPr>
      </w:r>
      <w:r>
        <w:rPr>
          <w:rtl/>
          <w:cs/>
          <w:lang w:val="ar_AE" w:bidi="ar_AE"/>
        </w:rPr>
        <w:t>בָּ⁠רִאשֹׁ֡ן בְּ⁠אַרְבָּעָה֩ עָשָׂ֨ר י֤וֹם לַ⁠חֹ֨דֶשׁ֙</w:t>
      </w:r>
    </w:p>
    <w:p>
      <w:pPr>
        <w:bidi/>
      </w:pPr>
      <w:r>
        <w:rPr>
          <w:rtl/>
          <w:cs/>
          <w:lang w:val="ar_AE" w:bidi="ar_AE"/>
        </w:rPr>
      </w:r>
      <w:r>
        <w:rPr>
          <w:b/>
          <w:rtl/>
          <w:cs/>
          <w:lang w:val="ar_AE" w:bidi="ar_AE"/>
        </w:rPr>
        <w:t>"فِي الشَّهْرِ الأَوَّلِ، فِي الْيَوْمِ الرَّابعَ عَشَرَ مِنَ الشَّهْرِ"</w:t>
      </w:r>
    </w:p>
    <w:p>
      <w:pPr>
        <w:bidi/>
      </w:pPr>
      <w:r>
        <w:rPr>
          <w:rtl/>
          <w:cs/>
          <w:lang w:val="ar_AE" w:bidi="ar_AE"/>
        </w:rPr>
      </w:r>
      <w:r>
        <w:rPr>
          <w:rtl/>
          <w:cs/>
          <w:lang w:val="ar_AE" w:bidi="ar_AE"/>
        </w:rPr>
        <w:t>هذا هو الشهر الأول في التقويم العبري. واليوم الرابع عشر يكون قُرب بداية أبريل في التقويم الغربي. يمكنك تحويل اليوم والشهر العبريين إلى تاريخ تقريبي على التقويم الذي تستخدمه ثقافتك. ومع ذلك، فقد استخدم اليهود تقويمًا قمريًا، لذا إذا كنت تستخدم تقويمًا شمسيًا، سيكون التاريخ مختلفًا كل عام ولن تكون الترجمة دقيقة تمامًا. لذا فقد ترغب فقط في إعطاء رقم اليوم واسم الشهر في التقويم العبري، وتحديد ما هو الوقت من السنة على تقويمك بشكل تقريبي في حاشية.</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18 (#4)</w:t>
      </w:r>
      <w:r>
        <w:rPr>
          <w:rtl/>
          <w:cs/>
          <w:lang w:val="ar_AE" w:bidi="ar_AE"/>
        </w:rPr>
      </w:r>
    </w:p>
    <w:p>
      <w:pPr>
        <w:bidi/>
      </w:pPr>
      <w:r>
        <w:rPr>
          <w:rtl/>
          <w:cs/>
          <w:lang w:val="ar_AE" w:bidi="ar_AE"/>
        </w:rPr>
      </w:r>
      <w:r>
        <w:rPr>
          <w:rtl/>
          <w:cs/>
          <w:lang w:val="ar_AE" w:bidi="ar_AE"/>
        </w:rPr>
        <w:t>י֣וֹם הָ⁠אֶחָ֧ד וְ⁠עֶשְׂרִ֛ים לַ⁠חֹ֖דֶשׁ</w:t>
      </w:r>
    </w:p>
    <w:p>
      <w:pPr>
        <w:bidi/>
      </w:pPr>
      <w:r>
        <w:rPr>
          <w:rtl/>
          <w:cs/>
          <w:lang w:val="ar_AE" w:bidi="ar_AE"/>
        </w:rPr>
      </w:r>
      <w:r>
        <w:rPr>
          <w:b/>
          <w:rtl/>
          <w:cs/>
          <w:lang w:val="ar_AE" w:bidi="ar_AE"/>
        </w:rPr>
        <w:t>"الْيَوْمِ الْحَادِي وَالْعِشْرِينَ مِنَ الشَّهْرِ"</w:t>
      </w:r>
    </w:p>
    <w:p>
      <w:pPr>
        <w:bidi/>
      </w:pPr>
      <w:r>
        <w:rPr>
          <w:rtl/>
          <w:cs/>
          <w:lang w:val="ar_AE" w:bidi="ar_AE"/>
        </w:rPr>
      </w:r>
      <w:r>
        <w:rPr>
          <w:rtl/>
          <w:cs/>
          <w:lang w:val="ar_AE" w:bidi="ar_AE"/>
        </w:rPr>
        <w:t>هذا يكون بالقرب من منتصف أبريل في التقويم الغربي. ويمكنك تحويل اليوم والشهر العبريين إلى تاريخ تقريبي على التقويم الذي تستخدمه ثقافتك. ومع ذلك، فقد استخدم اليهود تقويمًا قمريًا، لذا إذا كنت تستخدم تقويمًا شمسيًا، فسيكون التاريخ مختلفًا كل عام ولن تكون الترجمة دقيقة تمامًا. لذا قد ترغب فقط في إعطاء رقم اليوم واسم الشهر في التقويم العبري، وأن توضح ما هو الوقت من السنة على تقويمك بشكل تقريبي في حاشية.</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19 (#1)</w:t>
      </w:r>
      <w:r>
        <w:rPr>
          <w:rtl/>
          <w:cs/>
          <w:lang w:val="ar_AE" w:bidi="ar_AE"/>
        </w:rPr>
      </w:r>
    </w:p>
    <w:p>
      <w:pPr>
        <w:bidi/>
      </w:pPr>
      <w:r>
        <w:rPr>
          <w:rtl/>
          <w:cs/>
          <w:lang w:val="ar_AE" w:bidi="ar_AE"/>
        </w:rPr>
      </w:r>
      <w:r>
        <w:rPr>
          <w:rtl/>
          <w:cs/>
          <w:lang w:val="ar_AE" w:bidi="ar_AE"/>
        </w:rPr>
        <w:t>שְׂאֹ֕ר לֹ֥א יִמָּצֵ֖א בְּ⁠בָתֵּי⁠כֶ֑ם</w:t>
      </w:r>
    </w:p>
    <w:p>
      <w:pPr>
        <w:bidi/>
      </w:pPr>
      <w:r>
        <w:rPr>
          <w:rtl/>
          <w:cs/>
          <w:lang w:val="ar_AE" w:bidi="ar_AE"/>
        </w:rPr>
      </w:r>
      <w:r>
        <w:rPr>
          <w:b/>
          <w:rtl/>
          <w:cs/>
          <w:lang w:val="ar_AE" w:bidi="ar_AE"/>
        </w:rPr>
        <w:t>"لاَ يُوجَدْ خَمِيرٌ فِي بُيُوتِكُمْ"</w:t>
      </w:r>
    </w:p>
    <w:p>
      <w:pPr>
        <w:bidi/>
      </w:pPr>
      <w:r>
        <w:rPr>
          <w:rtl/>
          <w:cs/>
          <w:lang w:val="ar_AE" w:bidi="ar_AE"/>
        </w:rPr>
      </w:r>
      <w:r>
        <w:rPr>
          <w:rtl/>
          <w:cs/>
          <w:lang w:val="ar_AE" w:bidi="ar_AE"/>
        </w:rPr>
        <w:t>هذا يعني أنه لا ينبغي أن يكون هناك أي خمير في البيوت. إذا كانت لغتك لا تستخدم صيغة المبني للمجهول بهذه الطريقة، فيمكنك التعبير عن ذلك بصيغة المبني للمعلوم أو بطريقة أخرى تكون مناسبة في لغتك. لاحظ أن الترجمة الإنجليزية UST تنقل المعنى هنا بدقة أكبر، حيث يمكن فهم الترجمة البديلة في هذه الملاحظة على أنها تعني أنه يجب عليك ببساطة إخفاء الخميرة جيدًا. الترجمة البديلة: "يجب ألا يجد الرب أي خميرة في منازلكم"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19 (#2)</w:t>
      </w:r>
      <w:r>
        <w:rPr>
          <w:rtl/>
          <w:cs/>
          <w:lang w:val="ar_AE" w:bidi="ar_AE"/>
        </w:rPr>
      </w:r>
    </w:p>
    <w:p>
      <w:pPr>
        <w:bidi/>
      </w:pPr>
      <w:r>
        <w:rPr>
          <w:rtl/>
          <w:cs/>
          <w:lang w:val="ar_AE" w:bidi="ar_AE"/>
        </w:rPr>
      </w:r>
      <w:r>
        <w:rPr>
          <w:rtl/>
          <w:cs/>
          <w:lang w:val="ar_AE" w:bidi="ar_AE"/>
        </w:rPr>
        <w:t>וְ⁠נִכְרְתָ֞ה הַ⁠נֶּ֤פֶשׁ הַ⁠הִוא֙ מֵ⁠עֲדַ֣ת יִשְׂרָאֵ֔ל</w:t>
      </w:r>
    </w:p>
    <w:p>
      <w:pPr>
        <w:bidi/>
      </w:pPr>
      <w:r>
        <w:rPr>
          <w:rtl/>
          <w:cs/>
          <w:lang w:val="ar_AE" w:bidi="ar_AE"/>
        </w:rPr>
      </w:r>
      <w:r>
        <w:rPr>
          <w:b/>
          <w:rtl/>
          <w:cs/>
          <w:lang w:val="ar_AE" w:bidi="ar_AE"/>
        </w:rPr>
        <w:t>"تُقْطَعُ تِلْكَ النَّفْسُ مِنْ جَمَاعَةِ إِسْرَائِيلَ"</w:t>
      </w:r>
    </w:p>
    <w:p>
      <w:pPr>
        <w:bidi/>
      </w:pPr>
      <w:r>
        <w:rPr>
          <w:rtl/>
          <w:cs/>
          <w:lang w:val="ar_AE" w:bidi="ar_AE"/>
        </w:rPr>
      </w:r>
      <w:r>
        <w:rPr>
          <w:rtl/>
          <w:cs/>
          <w:lang w:val="ar_AE" w:bidi="ar_AE"/>
        </w:rPr>
        <w:t xml:space="preserve">انظر كيف ترجمت كلمة </w:t>
      </w:r>
      <w:r>
        <w:rPr>
          <w:b/>
          <w:rtl/>
          <w:cs/>
          <w:lang w:val="ar_AE" w:bidi="ar_AE"/>
        </w:rPr>
        <w:t>تُقْطَع</w:t>
      </w:r>
      <w:r>
        <w:rPr>
          <w:rtl/>
          <w:cs/>
          <w:lang w:val="ar_AE" w:bidi="ar_AE"/>
        </w:rPr>
        <w:t xml:space="preserve"> في </w:t>
      </w:r>
      <w:r>
        <w:rPr>
          <w:rtl/>
          <w:cs/>
          <w:lang w:val="ar_AE" w:bidi="ar_AE"/>
        </w:rPr>
        <w:t>خروج 12:15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19 (#3)</w:t>
      </w:r>
      <w:r>
        <w:rPr>
          <w:rtl/>
          <w:cs/>
          <w:lang w:val="ar_AE" w:bidi="ar_AE"/>
        </w:rPr>
      </w:r>
    </w:p>
    <w:p>
      <w:pPr>
        <w:bidi/>
      </w:pPr>
      <w:r>
        <w:rPr>
          <w:rtl/>
          <w:cs/>
          <w:lang w:val="ar_AE" w:bidi="ar_AE"/>
        </w:rPr>
      </w:r>
      <w:r>
        <w:rPr>
          <w:rtl/>
          <w:cs/>
          <w:lang w:val="ar_AE" w:bidi="ar_AE"/>
        </w:rPr>
        <w:t>וְ⁠נִכְרְתָ֞ה הַ⁠נֶּ֤פֶשׁ הַ⁠הִוא֙ מֵ⁠עֲדַ֣ת יִשְׂרָאֵ֔ל</w:t>
      </w:r>
    </w:p>
    <w:p>
      <w:pPr>
        <w:bidi/>
      </w:pPr>
      <w:r>
        <w:rPr>
          <w:rtl/>
          <w:cs/>
          <w:lang w:val="ar_AE" w:bidi="ar_AE"/>
        </w:rPr>
      </w:r>
      <w:r>
        <w:rPr>
          <w:b/>
          <w:rtl/>
          <w:cs/>
          <w:lang w:val="ar_AE" w:bidi="ar_AE"/>
        </w:rPr>
        <w:t>"تُقْطَعُ تِلْكَ النَّفْسُ مِنْ جَمَاعَةِ إِسْرَائِيلَ"</w:t>
      </w:r>
    </w:p>
    <w:p>
      <w:pPr>
        <w:bidi/>
      </w:pPr>
      <w:r>
        <w:rPr>
          <w:rtl/>
          <w:cs/>
          <w:lang w:val="ar_AE" w:bidi="ar_AE"/>
        </w:rPr>
      </w:r>
      <w:r>
        <w:rPr>
          <w:rtl/>
          <w:cs/>
          <w:lang w:val="ar_AE" w:bidi="ar_AE"/>
        </w:rPr>
        <w:t xml:space="preserve">انظر كيف ترجمت </w:t>
      </w:r>
      <w:r>
        <w:rPr>
          <w:b/>
          <w:rtl/>
          <w:cs/>
          <w:lang w:val="ar_AE" w:bidi="ar_AE"/>
        </w:rPr>
        <w:t>تُقْطَع</w:t>
      </w:r>
      <w:r>
        <w:rPr>
          <w:rtl/>
          <w:cs/>
          <w:lang w:val="ar_AE" w:bidi="ar_AE"/>
        </w:rPr>
        <w:t xml:space="preserve"> في </w:t>
      </w:r>
      <w:r>
        <w:rPr>
          <w:rtl/>
          <w:cs/>
          <w:lang w:val="ar_AE" w:bidi="ar_AE"/>
        </w:rPr>
        <w:t>خروج 12:15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يبدأ مشهد جديد عند هذه الآية، الذي قد يحتاج إلى توضيحه بطريقة معينة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22 (#1)</w:t>
      </w:r>
      <w:r>
        <w:rPr>
          <w:rtl/>
          <w:cs/>
          <w:lang w:val="ar_AE" w:bidi="ar_AE"/>
        </w:rPr>
      </w:r>
    </w:p>
    <w:p>
      <w:pPr>
        <w:bidi/>
      </w:pPr>
      <w:r>
        <w:rPr>
          <w:rtl/>
          <w:cs/>
          <w:lang w:val="ar_AE" w:bidi="ar_AE"/>
        </w:rPr>
      </w:r>
      <w:r>
        <w:rPr>
          <w:rtl/>
          <w:cs/>
          <w:lang w:val="ar_AE" w:bidi="ar_AE"/>
        </w:rPr>
        <w:t>אֲגֻדַּ֣ת אֵז֗וֹב</w:t>
      </w:r>
    </w:p>
    <w:p>
      <w:pPr>
        <w:bidi/>
      </w:pPr>
      <w:r>
        <w:rPr>
          <w:rtl/>
          <w:cs/>
          <w:lang w:val="ar_AE" w:bidi="ar_AE"/>
        </w:rPr>
      </w:r>
      <w:r>
        <w:rPr>
          <w:b/>
          <w:rtl/>
          <w:cs/>
          <w:lang w:val="ar_AE" w:bidi="ar_AE"/>
        </w:rPr>
        <w:t>"وَخُذُوا بَاقَةَ زُوفَا"</w:t>
      </w:r>
    </w:p>
    <w:p>
      <w:pPr>
        <w:bidi/>
      </w:pPr>
      <w:r>
        <w:rPr>
          <w:rtl/>
          <w:cs/>
          <w:lang w:val="ar_AE" w:bidi="ar_AE"/>
        </w:rPr>
      </w:r>
      <w:r>
        <w:rPr>
          <w:b/>
          <w:rtl/>
          <w:cs/>
          <w:lang w:val="ar_AE" w:bidi="ar_AE"/>
        </w:rPr>
        <w:t>الزوفا</w:t>
      </w:r>
      <w:r>
        <w:rPr>
          <w:rtl/>
          <w:cs/>
          <w:lang w:val="ar_AE" w:bidi="ar_AE"/>
        </w:rPr>
        <w:t xml:space="preserve"> هو نبات خشبي ذو أوراق صغيرة يمكن استخدامه لرش السوائل عن طريق غمس الأوراق في السائل ثم هزها أو تحريكها فوق الغرض المُراد رشه. إذا كان هذا النبات غير معروف، فيمكنك استخدام عبارة وصفية. ترجمة بديلة: "جزء من نبات ذو فروع صغيرة وأوراق كثيرة"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22 (#2)</w:t>
      </w:r>
      <w:r>
        <w:rPr>
          <w:rtl/>
          <w:cs/>
          <w:lang w:val="ar_AE" w:bidi="ar_AE"/>
        </w:rPr>
      </w:r>
    </w:p>
    <w:p>
      <w:pPr>
        <w:bidi/>
      </w:pPr>
      <w:r>
        <w:rPr>
          <w:rtl/>
          <w:cs/>
          <w:lang w:val="ar_AE" w:bidi="ar_AE"/>
        </w:rPr>
      </w:r>
      <w:r>
        <w:rPr>
          <w:rtl/>
          <w:cs/>
          <w:lang w:val="ar_AE" w:bidi="ar_AE"/>
        </w:rPr>
        <w:t>אֶל־הַ⁠מַּשְׁקוֹף֙ וְ⁠אֶל־שְׁתֵּ֣י הַ⁠מְּזוּזֹ֔ת</w:t>
      </w:r>
    </w:p>
    <w:p>
      <w:pPr>
        <w:bidi/>
      </w:pPr>
      <w:r>
        <w:rPr>
          <w:rtl/>
          <w:cs/>
          <w:lang w:val="ar_AE" w:bidi="ar_AE"/>
        </w:rPr>
      </w:r>
      <w:r>
        <w:rPr>
          <w:b/>
          <w:rtl/>
          <w:cs/>
          <w:lang w:val="ar_AE" w:bidi="ar_AE"/>
        </w:rPr>
        <w:t>"وَمُسُّوا الْعَتَبَةَ الْعُلْيَا وَالْقَائِمَتَيْنِ"</w:t>
      </w:r>
    </w:p>
    <w:p>
      <w:pPr>
        <w:bidi/>
      </w:pPr>
      <w:r>
        <w:rPr>
          <w:rtl/>
          <w:cs/>
          <w:lang w:val="ar_AE" w:bidi="ar_AE"/>
        </w:rPr>
      </w:r>
      <w:r>
        <w:rPr>
          <w:rtl/>
          <w:cs/>
          <w:lang w:val="ar_AE" w:bidi="ar_AE"/>
        </w:rPr>
        <w:t xml:space="preserve">ترجمة بديلة: "على جوانب وأعلى المدخل المُؤدي إلى البيت." انظر كيف ترجمت عبارة مشابهة في </w:t>
      </w:r>
      <w:r>
        <w:rPr>
          <w:rtl/>
          <w:cs/>
          <w:lang w:val="ar_AE" w:bidi="ar_AE"/>
        </w:rPr>
        <w:t>خروج 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22 (#3)</w:t>
      </w:r>
      <w:r>
        <w:rPr>
          <w:rtl/>
          <w:cs/>
          <w:lang w:val="ar_AE" w:bidi="ar_AE"/>
        </w:rPr>
      </w:r>
    </w:p>
    <w:p>
      <w:pPr>
        <w:bidi/>
      </w:pPr>
      <w:r>
        <w:rPr>
          <w:rtl/>
          <w:cs/>
          <w:lang w:val="ar_AE" w:bidi="ar_AE"/>
        </w:rPr>
      </w:r>
      <w:r>
        <w:rPr>
          <w:rtl/>
          <w:cs/>
          <w:lang w:val="ar_AE" w:bidi="ar_AE"/>
        </w:rPr>
        <w:t>לֹ֥א &amp; אִ֥ישׁ</w:t>
      </w:r>
    </w:p>
    <w:p>
      <w:pPr>
        <w:bidi/>
      </w:pPr>
      <w:r>
        <w:rPr>
          <w:rtl/>
          <w:cs/>
          <w:lang w:val="ar_AE" w:bidi="ar_AE"/>
        </w:rPr>
      </w:r>
      <w:r>
        <w:rPr>
          <w:b/>
          <w:rtl/>
          <w:cs/>
          <w:lang w:val="ar_AE" w:bidi="ar_AE"/>
        </w:rPr>
        <w:t>"أَحَدٌ مِنْكُمْ"</w:t>
      </w:r>
    </w:p>
    <w:p>
      <w:pPr>
        <w:bidi/>
      </w:pPr>
      <w:r>
        <w:rPr>
          <w:rtl/>
          <w:cs/>
          <w:lang w:val="ar_AE" w:bidi="ar_AE"/>
        </w:rPr>
      </w:r>
      <w:r>
        <w:rPr>
          <w:rtl/>
          <w:cs/>
          <w:lang w:val="ar_AE" w:bidi="ar_AE"/>
        </w:rPr>
        <w:t xml:space="preserve">هنا، كلمة </w:t>
      </w:r>
      <w:r>
        <w:rPr>
          <w:b/>
          <w:rtl/>
          <w:cs/>
          <w:lang w:val="ar_AE" w:bidi="ar_AE"/>
        </w:rPr>
        <w:t xml:space="preserve">أحد </w:t>
      </w:r>
      <w:r>
        <w:rPr>
          <w:rtl/>
          <w:cs/>
          <w:lang w:val="ar_AE" w:bidi="ar_AE"/>
        </w:rPr>
        <w:t>تشمل النساء والأطفال. ترجمة بديلة: "أي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23 (#1)</w:t>
      </w:r>
      <w:r>
        <w:rPr>
          <w:rtl/>
          <w:cs/>
          <w:lang w:val="ar_AE" w:bidi="ar_AE"/>
        </w:rPr>
      </w:r>
    </w:p>
    <w:p>
      <w:pPr>
        <w:bidi/>
      </w:pPr>
      <w:r>
        <w:rPr>
          <w:rtl/>
          <w:cs/>
          <w:lang w:val="ar_AE" w:bidi="ar_AE"/>
        </w:rPr>
      </w:r>
      <w:r>
        <w:rPr>
          <w:rtl/>
          <w:cs/>
          <w:lang w:val="ar_AE" w:bidi="ar_AE"/>
        </w:rPr>
        <w:t>וּ⁠פָסַ֤ח יְהוָה֙ עַל־הַ⁠פֶּ֔תַח</w:t>
      </w:r>
    </w:p>
    <w:p>
      <w:pPr>
        <w:bidi/>
      </w:pPr>
      <w:r>
        <w:rPr>
          <w:rtl/>
          <w:cs/>
          <w:lang w:val="ar_AE" w:bidi="ar_AE"/>
        </w:rPr>
      </w:r>
      <w:r>
        <w:rPr>
          <w:b/>
          <w:rtl/>
          <w:cs/>
          <w:lang w:val="ar_AE" w:bidi="ar_AE"/>
        </w:rPr>
        <w:t>"يَعْبُرُ الرَّبُّ عَنِ الْبَابِ"</w:t>
      </w:r>
    </w:p>
    <w:p>
      <w:pPr>
        <w:bidi/>
      </w:pPr>
      <w:r>
        <w:rPr>
          <w:rtl/>
          <w:cs/>
          <w:lang w:val="ar_AE" w:bidi="ar_AE"/>
        </w:rPr>
      </w:r>
      <w:r>
        <w:rPr>
          <w:rtl/>
          <w:cs/>
          <w:lang w:val="ar_AE" w:bidi="ar_AE"/>
        </w:rPr>
        <w:t xml:space="preserve">هنا تشير كلمة </w:t>
      </w:r>
      <w:r>
        <w:rPr>
          <w:b/>
          <w:rtl/>
          <w:cs/>
          <w:lang w:val="ar_AE" w:bidi="ar_AE"/>
        </w:rPr>
        <w:t>الباب</w:t>
      </w:r>
      <w:r>
        <w:rPr>
          <w:rtl/>
          <w:cs/>
          <w:lang w:val="ar_AE" w:bidi="ar_AE"/>
        </w:rPr>
        <w:t xml:space="preserve"> إلى البيت بأكمله. وهذا يعني أن الله سيعفو عن الإسرائيليين في البيوت التي عليها دم على قوائم الأبواب. إذا كان ذلك مفيدًا في لغتك، فيمكنك ترجمة المعنى بوضوح. ترجمة بديلة: "وسيعبر الرب عن البيت"</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23 (#2)</w:t>
      </w:r>
      <w:r>
        <w:rPr>
          <w:rtl/>
          <w:cs/>
          <w:lang w:val="ar_AE" w:bidi="ar_AE"/>
        </w:rPr>
      </w:r>
    </w:p>
    <w:p>
      <w:pPr>
        <w:bidi/>
      </w:pPr>
      <w:r>
        <w:rPr>
          <w:rtl/>
          <w:cs/>
          <w:lang w:val="ar_AE" w:bidi="ar_AE"/>
        </w:rPr>
      </w:r>
      <w:r>
        <w:rPr>
          <w:rtl/>
          <w:cs/>
          <w:lang w:val="ar_AE" w:bidi="ar_AE"/>
        </w:rPr>
        <w:t>עַל־הַ⁠מַּשְׁק֔וֹף וְ⁠עַ֖ל שְׁתֵּ֣י הַ⁠מְּזוּזֹ֑ת</w:t>
      </w:r>
    </w:p>
    <w:p>
      <w:pPr>
        <w:bidi/>
      </w:pPr>
      <w:r>
        <w:rPr>
          <w:rtl/>
          <w:cs/>
          <w:lang w:val="ar_AE" w:bidi="ar_AE"/>
        </w:rPr>
      </w:r>
      <w:r>
        <w:rPr>
          <w:b/>
          <w:rtl/>
          <w:cs/>
          <w:lang w:val="ar_AE" w:bidi="ar_AE"/>
        </w:rPr>
        <w:t>"عَلَى الْعَتَبَةِ الْعُلْيَا وَالْقَائِمَتَيْنِ"</w:t>
      </w:r>
    </w:p>
    <w:p>
      <w:pPr>
        <w:bidi/>
      </w:pPr>
      <w:r>
        <w:rPr>
          <w:rtl/>
          <w:cs/>
          <w:lang w:val="ar_AE" w:bidi="ar_AE"/>
        </w:rPr>
      </w:r>
      <w:r>
        <w:rPr>
          <w:rtl/>
          <w:cs/>
          <w:lang w:val="ar_AE" w:bidi="ar_AE"/>
        </w:rPr>
        <w:t xml:space="preserve">ترجمة بديلة: "على جوانب وأعلى المدخل المؤدي إلى البيت" انظر كيف ترجمت عبارة مشابهة في </w:t>
      </w:r>
      <w:r>
        <w:rPr>
          <w:rtl/>
          <w:cs/>
          <w:lang w:val="ar_AE" w:bidi="ar_AE"/>
        </w:rPr>
        <w:t>خروج 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24 (#1)</w:t>
      </w:r>
      <w:r>
        <w:rPr>
          <w:rtl/>
          <w:cs/>
          <w:lang w:val="ar_AE" w:bidi="ar_AE"/>
        </w:rPr>
      </w:r>
    </w:p>
    <w:p>
      <w:pPr>
        <w:bidi/>
      </w:pPr>
      <w:r>
        <w:rPr>
          <w:rtl/>
          <w:cs/>
          <w:lang w:val="ar_AE" w:bidi="ar_AE"/>
        </w:rPr>
      </w:r>
      <w:r>
        <w:rPr>
          <w:rtl/>
          <w:cs/>
          <w:lang w:val="ar_AE" w:bidi="ar_AE"/>
        </w:rPr>
        <w:t>אֶת־הַ⁠דָּבָ֣ר הַ⁠זֶּ֑ה</w:t>
      </w:r>
    </w:p>
    <w:p>
      <w:pPr>
        <w:bidi/>
      </w:pPr>
      <w:r>
        <w:rPr>
          <w:rtl/>
          <w:cs/>
          <w:lang w:val="ar_AE" w:bidi="ar_AE"/>
        </w:rPr>
      </w:r>
      <w:r>
        <w:rPr>
          <w:b/>
          <w:rtl/>
          <w:cs/>
          <w:lang w:val="ar_AE" w:bidi="ar_AE"/>
        </w:rPr>
        <w:t>"هذَا الأَمْرَ"</w:t>
      </w:r>
    </w:p>
    <w:p>
      <w:pPr>
        <w:bidi/>
      </w:pPr>
      <w:r>
        <w:rPr>
          <w:rtl/>
          <w:cs/>
          <w:lang w:val="ar_AE" w:bidi="ar_AE"/>
        </w:rPr>
      </w:r>
      <w:r>
        <w:rPr>
          <w:rtl/>
          <w:cs/>
          <w:lang w:val="ar_AE" w:bidi="ar_AE"/>
        </w:rPr>
        <w:t>تشير هذه الكلمات إلى عيد الفصح أو عيد الفطير. كان الاحتفال بعيد الفصح عملًا من أعمال عبادة الرب (يهوه).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24 (#2)</w:t>
      </w:r>
      <w:r>
        <w:rPr>
          <w:rtl/>
          <w:cs/>
          <w:lang w:val="ar_AE" w:bidi="ar_AE"/>
        </w:rPr>
      </w:r>
    </w:p>
    <w:p>
      <w:pPr>
        <w:bidi/>
      </w:pPr>
      <w:r>
        <w:rPr>
          <w:rtl/>
          <w:cs/>
          <w:lang w:val="ar_AE" w:bidi="ar_AE"/>
        </w:rPr>
      </w:r>
      <w:r>
        <w:rPr>
          <w:rtl/>
          <w:cs/>
          <w:lang w:val="ar_AE" w:bidi="ar_AE"/>
        </w:rPr>
        <w:t>לְ⁠ךָ֥ וּ⁠לְ⁠בָנֶ֖י⁠ךָ</w:t>
      </w:r>
    </w:p>
    <w:p>
      <w:pPr>
        <w:bidi/>
      </w:pPr>
      <w:r>
        <w:rPr>
          <w:rtl/>
          <w:cs/>
          <w:lang w:val="ar_AE" w:bidi="ar_AE"/>
        </w:rPr>
      </w:r>
      <w:r>
        <w:rPr>
          <w:b/>
          <w:rtl/>
          <w:cs/>
          <w:lang w:val="ar_AE" w:bidi="ar_AE"/>
        </w:rPr>
        <w:t>"لَكَ وَلأَوْلاَدِكَ"</w:t>
      </w:r>
    </w:p>
    <w:p>
      <w:pPr>
        <w:bidi/>
      </w:pPr>
      <w:r>
        <w:rPr>
          <w:rtl/>
          <w:cs/>
          <w:lang w:val="ar_AE" w:bidi="ar_AE"/>
        </w:rPr>
      </w:r>
      <w:r>
        <w:rPr>
          <w:rtl/>
          <w:cs/>
          <w:lang w:val="ar_AE" w:bidi="ar_AE"/>
        </w:rPr>
        <w:t xml:space="preserve">هنا، التعبير </w:t>
      </w:r>
      <w:r>
        <w:rPr>
          <w:b/>
          <w:rtl/>
          <w:cs/>
          <w:lang w:val="ar_AE" w:bidi="ar_AE"/>
        </w:rPr>
        <w:t>لَكَ وَلأَوْلاَدِكَ</w:t>
      </w:r>
      <w:r>
        <w:rPr>
          <w:rtl/>
          <w:cs/>
          <w:lang w:val="ar_AE" w:bidi="ar_AE"/>
        </w:rPr>
        <w:t xml:space="preserve"> هما بصيغة المفرد ولكنهما يشيران إلى الأمة بأكملها. إذا لم تكن صيغة المفرد مناسبة في لغتك لشخص يتحدث إلى مجموعة من الناس، فيمكنك استخدام صيغة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24 (#3)</w:t>
      </w:r>
      <w:r>
        <w:rPr>
          <w:rtl/>
          <w:cs/>
          <w:lang w:val="ar_AE" w:bidi="ar_AE"/>
        </w:rPr>
      </w:r>
    </w:p>
    <w:p>
      <w:pPr>
        <w:bidi/>
      </w:pPr>
      <w:r>
        <w:rPr>
          <w:rtl/>
          <w:cs/>
          <w:lang w:val="ar_AE" w:bidi="ar_AE"/>
        </w:rPr>
      </w:r>
      <w:r>
        <w:rPr>
          <w:rtl/>
          <w:cs/>
          <w:lang w:val="ar_AE" w:bidi="ar_AE"/>
        </w:rPr>
        <w:t>וּ⁠לְ⁠בָנֶ֖י⁠ךָ</w:t>
      </w:r>
    </w:p>
    <w:p>
      <w:pPr>
        <w:bidi/>
      </w:pPr>
      <w:r>
        <w:rPr>
          <w:rtl/>
          <w:cs/>
          <w:lang w:val="ar_AE" w:bidi="ar_AE"/>
        </w:rPr>
      </w:r>
      <w:r>
        <w:rPr>
          <w:b/>
          <w:rtl/>
          <w:cs/>
          <w:lang w:val="ar_AE" w:bidi="ar_AE"/>
        </w:rPr>
        <w:t>"وَلأَوْلاَدِكَ"</w:t>
      </w:r>
    </w:p>
    <w:p>
      <w:pPr>
        <w:bidi/>
      </w:pPr>
      <w:r>
        <w:rPr>
          <w:rtl/>
          <w:cs/>
          <w:lang w:val="ar_AE" w:bidi="ar_AE"/>
        </w:rPr>
      </w:r>
      <w:r>
        <w:rPr>
          <w:rtl/>
          <w:cs/>
          <w:lang w:val="ar_AE" w:bidi="ar_AE"/>
        </w:rPr>
        <w:t xml:space="preserve">هنا، كلمة </w:t>
      </w:r>
      <w:r>
        <w:rPr>
          <w:b/>
          <w:rtl/>
          <w:cs/>
          <w:lang w:val="ar_AE" w:bidi="ar_AE"/>
        </w:rPr>
        <w:t xml:space="preserve">وَلأَوْلاَدِكَ </w:t>
      </w:r>
      <w:r>
        <w:rPr>
          <w:rtl/>
          <w:cs/>
          <w:lang w:val="ar_AE" w:bidi="ar_AE"/>
        </w:rPr>
        <w:t>تشمل الجميع.</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25 (#1)</w:t>
      </w:r>
      <w:r>
        <w:rPr>
          <w:rtl/>
          <w:cs/>
          <w:lang w:val="ar_AE" w:bidi="ar_AE"/>
        </w:rPr>
      </w:r>
    </w:p>
    <w:p>
      <w:pPr>
        <w:bidi/>
      </w:pPr>
      <w:r>
        <w:rPr>
          <w:rtl/>
          <w:cs/>
          <w:lang w:val="ar_AE" w:bidi="ar_AE"/>
        </w:rPr>
      </w:r>
      <w:r>
        <w:rPr>
          <w:rtl/>
          <w:cs/>
          <w:lang w:val="ar_AE" w:bidi="ar_AE"/>
        </w:rPr>
        <w:t>אֶת־הָ⁠עֲבֹדָ֥ה הַ⁠זֹּֽאת</w:t>
      </w:r>
    </w:p>
    <w:p>
      <w:pPr>
        <w:bidi/>
      </w:pPr>
      <w:r>
        <w:rPr>
          <w:rtl/>
          <w:cs/>
          <w:lang w:val="ar_AE" w:bidi="ar_AE"/>
        </w:rPr>
      </w:r>
      <w:r>
        <w:rPr>
          <w:b/>
          <w:rtl/>
          <w:cs/>
          <w:lang w:val="ar_AE" w:bidi="ar_AE"/>
        </w:rPr>
        <w:t>"هذه الخدمة"</w:t>
      </w:r>
    </w:p>
    <w:p>
      <w:pPr>
        <w:bidi/>
      </w:pPr>
      <w:r>
        <w:rPr>
          <w:rtl/>
          <w:cs/>
          <w:lang w:val="ar_AE" w:bidi="ar_AE"/>
        </w:rPr>
      </w:r>
      <w:r>
        <w:rPr>
          <w:rtl/>
          <w:cs/>
          <w:lang w:val="ar_AE" w:bidi="ar_AE"/>
        </w:rPr>
        <w:t xml:space="preserve">هنا، عبارة </w:t>
      </w:r>
      <w:r>
        <w:rPr>
          <w:b/>
          <w:rtl/>
          <w:cs/>
          <w:lang w:val="ar_AE" w:bidi="ar_AE"/>
        </w:rPr>
        <w:t>هذه الخدمة</w:t>
      </w:r>
      <w:r>
        <w:rPr>
          <w:rtl/>
          <w:cs/>
          <w:lang w:val="ar_AE" w:bidi="ar_AE"/>
        </w:rPr>
        <w:t xml:space="preserve"> تشير إلى عيد الفصح أو عيد الفطير. فقد كان الاحتفال بعيد الفصح عملًا لعبادة الرب (يهوه).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26 (#1)</w:t>
      </w:r>
      <w:r>
        <w:rPr>
          <w:rtl/>
          <w:cs/>
          <w:lang w:val="ar_AE" w:bidi="ar_AE"/>
        </w:rPr>
      </w:r>
    </w:p>
    <w:p>
      <w:pPr>
        <w:bidi/>
      </w:pPr>
      <w:r>
        <w:rPr>
          <w:rtl/>
          <w:cs/>
          <w:lang w:val="ar_AE" w:bidi="ar_AE"/>
        </w:rPr>
      </w:r>
      <w:r>
        <w:rPr>
          <w:rtl/>
          <w:cs/>
          <w:lang w:val="ar_AE" w:bidi="ar_AE"/>
        </w:rPr>
        <w:t>בְּנֵי⁠כֶ֑ם</w:t>
      </w:r>
    </w:p>
    <w:p>
      <w:pPr>
        <w:bidi/>
      </w:pPr>
      <w:r>
        <w:rPr>
          <w:rtl/>
          <w:cs/>
          <w:lang w:val="ar_AE" w:bidi="ar_AE"/>
        </w:rPr>
      </w:r>
      <w:r>
        <w:rPr>
          <w:b/>
          <w:rtl/>
          <w:cs/>
          <w:lang w:val="ar_AE" w:bidi="ar_AE"/>
        </w:rPr>
        <w:t>"أَوْلاَدُكُمْ"</w:t>
      </w:r>
    </w:p>
    <w:p>
      <w:pPr>
        <w:bidi/>
      </w:pPr>
      <w:r>
        <w:rPr>
          <w:rtl/>
          <w:cs/>
          <w:lang w:val="ar_AE" w:bidi="ar_AE"/>
        </w:rPr>
      </w:r>
      <w:r>
        <w:rPr>
          <w:rtl/>
          <w:cs/>
          <w:lang w:val="ar_AE" w:bidi="ar_AE"/>
        </w:rPr>
        <w:t xml:space="preserve">هنا، تشير كلمة </w:t>
      </w:r>
      <w:r>
        <w:rPr>
          <w:b/>
          <w:rtl/>
          <w:cs/>
          <w:lang w:val="ar_AE" w:bidi="ar_AE"/>
        </w:rPr>
        <w:t xml:space="preserve">أَوْلاَدُكُمْ </w:t>
      </w:r>
      <w:r>
        <w:rPr>
          <w:rtl/>
          <w:cs/>
          <w:lang w:val="ar_AE" w:bidi="ar_AE"/>
        </w:rPr>
        <w:t>إلى جميع الأطفال،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26 (#2)</w:t>
      </w:r>
      <w:r>
        <w:rPr>
          <w:rtl/>
          <w:cs/>
          <w:lang w:val="ar_AE" w:bidi="ar_AE"/>
        </w:rPr>
      </w:r>
    </w:p>
    <w:p>
      <w:pPr>
        <w:bidi/>
      </w:pPr>
      <w:r>
        <w:rPr>
          <w:rtl/>
          <w:cs/>
          <w:lang w:val="ar_AE" w:bidi="ar_AE"/>
        </w:rPr>
      </w:r>
      <w:r>
        <w:rPr>
          <w:rtl/>
          <w:cs/>
          <w:lang w:val="ar_AE" w:bidi="ar_AE"/>
        </w:rPr>
        <w:t>אֲלֵי⁠כֶ֖ם &amp; מָ֛ה הָ⁠עֲבֹדָ֥ה הַ⁠זֹּ֖את לָ⁠כֶֽם</w:t>
      </w:r>
    </w:p>
    <w:p>
      <w:pPr>
        <w:bidi/>
      </w:pPr>
      <w:r>
        <w:rPr>
          <w:rtl/>
          <w:cs/>
          <w:lang w:val="ar_AE" w:bidi="ar_AE"/>
        </w:rPr>
      </w:r>
      <w:r>
        <w:rPr>
          <w:b/>
          <w:rtl/>
          <w:cs/>
          <w:lang w:val="ar_AE" w:bidi="ar_AE"/>
        </w:rPr>
        <w:t>"لكم، 'مَا هذِهِ الْخِدْمَةُ لَكُمْ؟"</w:t>
      </w:r>
    </w:p>
    <w:p>
      <w:pPr>
        <w:bidi/>
      </w:pPr>
      <w:r>
        <w:rPr>
          <w:rtl/>
          <w:cs/>
          <w:lang w:val="ar_AE" w:bidi="ar_AE"/>
        </w:rPr>
      </w:r>
      <w:r>
        <w:rPr>
          <w:rtl/>
          <w:cs/>
          <w:lang w:val="ar_AE" w:bidi="ar_AE"/>
        </w:rPr>
        <w:t xml:space="preserve">بعد </w:t>
      </w:r>
      <w:r>
        <w:rPr>
          <w:b/>
          <w:rtl/>
          <w:cs/>
          <w:lang w:val="ar_AE" w:bidi="ar_AE"/>
        </w:rPr>
        <w:t>لكم</w:t>
      </w:r>
      <w:r>
        <w:rPr>
          <w:rtl/>
          <w:cs/>
          <w:lang w:val="ar_AE" w:bidi="ar_AE"/>
        </w:rPr>
        <w:t>، يبدأ الاقتباس من المستوى الثاني. قد يكون من المفيد لقرائك الإشارة إلى ذلك بعلامات اقتباس من المستوى الثاني أو بأي علامات ترقيم أو أشكال أخرى تستخدمها لغتك للإشارة إلى اقتباس داخل اقتباس. ومع ذلك، قد ترغب في ترجمة هذا كاقتباس غير مباشر لتقليل طبقات الاقتباسات في هذا المقطع. ترجمة بديلة: "يقولون لكم ما الذي تعنيه هذه الخدمة لكم،"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27 (#1)</w:t>
      </w:r>
      <w:r>
        <w:rPr>
          <w:rtl/>
          <w:cs/>
          <w:lang w:val="ar_AE" w:bidi="ar_AE"/>
        </w:rPr>
      </w:r>
    </w:p>
    <w:p>
      <w:pPr>
        <w:bidi/>
      </w:pPr>
      <w:r>
        <w:rPr>
          <w:rtl/>
          <w:cs/>
          <w:lang w:val="ar_AE" w:bidi="ar_AE"/>
        </w:rPr>
      </w:r>
      <w:r>
        <w:rPr>
          <w:rtl/>
          <w:cs/>
          <w:lang w:val="ar_AE" w:bidi="ar_AE"/>
        </w:rPr>
        <w:t>וְ⁠אֶת־בָּתֵּ֣י⁠נוּ הִצִּ֑יל</w:t>
      </w:r>
    </w:p>
    <w:p>
      <w:pPr>
        <w:bidi/>
      </w:pPr>
      <w:r>
        <w:rPr>
          <w:rtl/>
          <w:cs/>
          <w:lang w:val="ar_AE" w:bidi="ar_AE"/>
        </w:rPr>
      </w:r>
      <w:r>
        <w:rPr>
          <w:b/>
          <w:rtl/>
          <w:cs/>
          <w:lang w:val="ar_AE" w:bidi="ar_AE"/>
        </w:rPr>
        <w:t>"وَخَلَّصَ بُيُوتَنَا"</w:t>
      </w:r>
    </w:p>
    <w:p>
      <w:pPr>
        <w:bidi/>
      </w:pPr>
      <w:r>
        <w:rPr>
          <w:rtl/>
          <w:cs/>
          <w:lang w:val="ar_AE" w:bidi="ar_AE"/>
        </w:rPr>
      </w:r>
      <w:r>
        <w:rPr>
          <w:rtl/>
          <w:cs/>
          <w:lang w:val="ar_AE" w:bidi="ar_AE"/>
        </w:rPr>
        <w:t>هذا يعني أن الرب (يهوه) أنقذ أبكار بني إسرائيل. إذا كان ذلك سيفيد قراءك، فيمكنك التعبير عن ذلك بشكل صريح. ترجمة بديلة: "لم يقتل الأبناء الأبكار في بيوتنا"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28 (#1)</w:t>
      </w:r>
      <w:r>
        <w:rPr>
          <w:rtl/>
          <w:cs/>
          <w:lang w:val="ar_AE" w:bidi="ar_AE"/>
        </w:rPr>
      </w:r>
    </w:p>
    <w:p>
      <w:pPr>
        <w:bidi/>
      </w:pPr>
      <w:r>
        <w:rPr>
          <w:rtl/>
          <w:cs/>
          <w:lang w:val="ar_AE" w:bidi="ar_AE"/>
        </w:rPr>
      </w:r>
      <w:r>
        <w:rPr>
          <w:rtl/>
          <w:cs/>
          <w:lang w:val="ar_AE" w:bidi="ar_AE"/>
        </w:rPr>
        <w:t>כַּ⁠אֲשֶׁ֨ר צִוָּ֧ה יְהוָ֛ה אֶת־מֹשֶׁ֥ה וְ⁠אַהֲרֹ֖ן כֵּ֥ן עָשֽׂוּ</w:t>
      </w:r>
    </w:p>
    <w:p>
      <w:pPr>
        <w:bidi/>
      </w:pPr>
      <w:r>
        <w:rPr>
          <w:rtl/>
          <w:cs/>
          <w:lang w:val="ar_AE" w:bidi="ar_AE"/>
        </w:rPr>
      </w:r>
      <w:r>
        <w:rPr>
          <w:b/>
          <w:rtl/>
          <w:cs/>
          <w:lang w:val="ar_AE" w:bidi="ar_AE"/>
        </w:rPr>
        <w:t>"وَفَعَلُوا كَمَا أَمَرَ الرَّبُّ مُوسَى وَهَارُونَ"</w:t>
      </w:r>
    </w:p>
    <w:p>
      <w:pPr>
        <w:bidi/>
      </w:pPr>
      <w:r>
        <w:rPr>
          <w:rtl/>
          <w:cs/>
          <w:lang w:val="ar_AE" w:bidi="ar_AE"/>
        </w:rPr>
      </w:r>
      <w:r>
        <w:rPr>
          <w:rtl/>
          <w:cs/>
          <w:lang w:val="ar_AE" w:bidi="ar_AE"/>
        </w:rPr>
        <w:t>الترجمة البديلة: "وفعلوا كل ما قال الرب لموسى وهارون أن يفعلوه"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الآيات القليلة التالية هي ذروة هذا الجزء من سفر الخروج. وتميزها عدد من الميزات الأدبية. أولًا، يتم تقديمها بشكل خاص مع التعبير </w:t>
      </w:r>
      <w:r>
        <w:rPr>
          <w:b/>
          <w:rtl/>
          <w:cs/>
          <w:lang w:val="ar_AE" w:bidi="ar_AE"/>
        </w:rPr>
        <w:t>فَحَدَثَ،</w:t>
      </w:r>
      <w:r>
        <w:rPr>
          <w:rtl/>
          <w:cs/>
          <w:lang w:val="ar_AE" w:bidi="ar_AE"/>
        </w:rPr>
        <w:t xml:space="preserve"> الذي يُستخدم لتحديد الفواصل الرئيسية في السرد. ثانيًا، تستخدم التكرار: يتم تكرار كلمة </w:t>
      </w:r>
      <w:r>
        <w:rPr>
          <w:b/>
          <w:rtl/>
          <w:cs/>
          <w:lang w:val="ar_AE" w:bidi="ar_AE"/>
        </w:rPr>
        <w:t>البكر</w:t>
      </w:r>
      <w:r>
        <w:rPr>
          <w:rtl/>
          <w:cs/>
          <w:lang w:val="ar_AE" w:bidi="ar_AE"/>
        </w:rPr>
        <w:t xml:space="preserve"> أربع مرات في الآية 29 حتى لا يمكن للقارئ أن يفوت ما يحدث. كما يتم تكرار كلمة </w:t>
      </w:r>
      <w:r>
        <w:rPr>
          <w:b/>
          <w:rtl/>
          <w:cs/>
          <w:lang w:val="ar_AE" w:bidi="ar_AE"/>
        </w:rPr>
        <w:t>الليل</w:t>
      </w:r>
      <w:r>
        <w:rPr>
          <w:rtl/>
          <w:cs/>
          <w:lang w:val="ar_AE" w:bidi="ar_AE"/>
        </w:rPr>
        <w:t xml:space="preserve"> في الآيات 29 و30 و31. ويتم تكرار </w:t>
      </w:r>
      <w:r>
        <w:rPr>
          <w:b/>
          <w:rtl/>
          <w:cs/>
          <w:lang w:val="ar_AE" w:bidi="ar_AE"/>
        </w:rPr>
        <w:t>قام/قوموا</w:t>
      </w:r>
      <w:r>
        <w:rPr>
          <w:rtl/>
          <w:cs/>
          <w:lang w:val="ar_AE" w:bidi="ar_AE"/>
        </w:rPr>
        <w:t xml:space="preserve"> في الآيات 30 و31. وفي الآيات 31 و32 تظهر كلمة "أيضًا" خمس مرات (كما في بعض الترجمات الإنجليزية). ثالثًا، يتم توضيح أماكن كل من </w:t>
      </w:r>
      <w:r>
        <w:rPr>
          <w:b/>
          <w:rtl/>
          <w:cs/>
          <w:lang w:val="ar_AE" w:bidi="ar_AE"/>
        </w:rPr>
        <w:t>فرعون</w:t>
      </w:r>
      <w:r>
        <w:rPr>
          <w:rtl/>
          <w:cs/>
          <w:lang w:val="ar_AE" w:bidi="ar_AE"/>
        </w:rPr>
        <w:t xml:space="preserve"> و</w:t>
      </w:r>
      <w:r>
        <w:rPr>
          <w:b/>
          <w:rtl/>
          <w:cs/>
          <w:lang w:val="ar_AE" w:bidi="ar_AE"/>
        </w:rPr>
        <w:t>الأسير</w:t>
      </w:r>
      <w:r>
        <w:rPr>
          <w:rtl/>
          <w:cs/>
          <w:lang w:val="ar_AE" w:bidi="ar_AE"/>
        </w:rPr>
        <w:t xml:space="preserve"> لإبطاء الوتيرة وخلق صورة ذهنية حية للقارئ. في الآية 30 هناك قائمة بأنواع الأشخاص الذين قاموا؛ لاحظ استخدام النفي المزدوج للتأكيد. يجب أن تحاول ترجمتك استخدام نفس الميزات الأدبية أو المشابهة في لغتك الخاصة التي تبطئ الوتيرة، وتخلق صورًا حية، وتؤكد على أن هذه هي نقطة الذروة.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29 (#2)</w:t>
      </w:r>
      <w:r>
        <w:rPr>
          <w:rtl/>
          <w:cs/>
          <w:lang w:val="ar_AE" w:bidi="ar_AE"/>
        </w:rPr>
      </w:r>
    </w:p>
    <w:p>
      <w:pPr>
        <w:bidi/>
      </w:pPr>
      <w:r>
        <w:rPr>
          <w:rtl/>
          <w:cs/>
          <w:lang w:val="ar_AE" w:bidi="ar_AE"/>
        </w:rPr>
      </w:r>
      <w:r>
        <w:rPr>
          <w:rtl/>
          <w:cs/>
          <w:lang w:val="ar_AE" w:bidi="ar_AE"/>
        </w:rPr>
        <w:t>מִ⁠בְּכֹ֤ר פַּרְעֹה֙ הַ⁠יֹּשֵׁ֣ב עַל־כִּסְא֔⁠וֹ עַ֚ד בְּכ֣וֹר הַ⁠שְּׁבִ֔י אֲשֶׁ֖ר בְּ⁠בֵ֣ית הַ⁠בּ֑וֹר וְ⁠כֹ֖ל בְּכ֥וֹר בְּהֵמָֽה</w:t>
      </w:r>
    </w:p>
    <w:p>
      <w:pPr>
        <w:bidi/>
      </w:pPr>
      <w:r>
        <w:rPr>
          <w:rtl/>
          <w:cs/>
          <w:lang w:val="ar_AE" w:bidi="ar_AE"/>
        </w:rPr>
      </w:r>
      <w:r>
        <w:rPr>
          <w:b/>
          <w:rtl/>
          <w:cs/>
          <w:lang w:val="ar_AE" w:bidi="ar_AE"/>
        </w:rPr>
        <w:t>"مِنْ بِكْرِ فِرْعَوْنَ الْجَالِسِ عَلَى كُرْسِيِّهِ إِلَى بِكْرِ الأَسِيرِ الَّذِي فِي السِّجْنِ، وَكُلَّ بِكْرِ بَهِيمَةٍ"</w:t>
      </w:r>
    </w:p>
    <w:p>
      <w:pPr>
        <w:bidi/>
      </w:pPr>
      <w:r>
        <w:rPr>
          <w:rtl/>
          <w:cs/>
          <w:lang w:val="ar_AE" w:bidi="ar_AE"/>
        </w:rPr>
      </w:r>
      <w:r>
        <w:rPr>
          <w:rtl/>
          <w:cs/>
          <w:lang w:val="ar_AE" w:bidi="ar_AE"/>
        </w:rPr>
        <w:t>تشير هذه العبارة إلى أنه لم يكن هناك شخص أو بيت مُستثنَى من قضاء الرب (يهوه). كما تذكر العبارة أطراف شديدة التناقض من المجتمع ثم تجعلها في قائمة عن طريق تضمين الحيوانات. إذا كان ذلك مفيدًا في لغتك، فيمكنك استخدام تعبير مشابه أو لغة واضحة. ترجمة بديلة: "ضُرب بِكْر فرعون الجالس على العرش وبِكْر الأسير الذي كان في بيت السجن وبِكْر كل شخص بينهم؛ حتى جميع أبكار الحيوانات ضُربت"</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29 (#3)</w:t>
      </w:r>
      <w:r>
        <w:rPr>
          <w:rtl/>
          <w:cs/>
          <w:lang w:val="ar_AE" w:bidi="ar_AE"/>
        </w:rPr>
      </w:r>
    </w:p>
    <w:p>
      <w:pPr>
        <w:bidi/>
      </w:pPr>
      <w:r>
        <w:rPr>
          <w:rtl/>
          <w:cs/>
          <w:lang w:val="ar_AE" w:bidi="ar_AE"/>
        </w:rPr>
      </w:r>
      <w:r>
        <w:rPr>
          <w:rtl/>
          <w:cs/>
          <w:lang w:val="ar_AE" w:bidi="ar_AE"/>
        </w:rPr>
        <w:t>בְּכוֹר֮ &amp; מִ⁠בְּכֹ֤ר &amp; בְּכ֣וֹר &amp; בְּכ֥וֹר</w:t>
      </w:r>
    </w:p>
    <w:p>
      <w:pPr>
        <w:bidi/>
      </w:pPr>
      <w:r>
        <w:rPr>
          <w:rtl/>
          <w:cs/>
          <w:lang w:val="ar_AE" w:bidi="ar_AE"/>
        </w:rPr>
      </w:r>
      <w:r>
        <w:rPr>
          <w:b/>
          <w:rtl/>
          <w:cs/>
          <w:lang w:val="ar_AE" w:bidi="ar_AE"/>
        </w:rPr>
        <w:t>"بكر"</w:t>
      </w:r>
      <w:r>
        <w:rPr>
          <w:rtl/>
          <w:cs/>
          <w:lang w:val="ar_AE" w:bidi="ar_AE"/>
        </w:rPr>
        <w:t xml:space="preserve"> - </w:t>
      </w:r>
      <w:r>
        <w:rPr>
          <w:b/>
          <w:rtl/>
          <w:cs/>
          <w:lang w:val="ar_AE" w:bidi="ar_AE"/>
        </w:rPr>
        <w:t>"من بكر"</w:t>
      </w:r>
      <w:r>
        <w:rPr>
          <w:rtl/>
          <w:cs/>
          <w:lang w:val="ar_AE" w:bidi="ar_AE"/>
        </w:rPr>
        <w:t xml:space="preserve"> - </w:t>
      </w:r>
      <w:r>
        <w:rPr>
          <w:b/>
          <w:rtl/>
          <w:cs/>
          <w:lang w:val="ar_AE" w:bidi="ar_AE"/>
        </w:rPr>
        <w:t>"بكر"</w:t>
      </w:r>
      <w:r>
        <w:rPr>
          <w:rtl/>
          <w:cs/>
          <w:lang w:val="ar_AE" w:bidi="ar_AE"/>
        </w:rPr>
        <w:t xml:space="preserve"> - </w:t>
      </w:r>
      <w:r>
        <w:rPr>
          <w:b/>
          <w:rtl/>
          <w:cs/>
          <w:lang w:val="ar_AE" w:bidi="ar_AE"/>
        </w:rPr>
        <w:t>"بكر"</w:t>
      </w:r>
    </w:p>
    <w:p>
      <w:pPr>
        <w:bidi/>
      </w:pPr>
      <w:r>
        <w:rPr>
          <w:rtl/>
          <w:cs/>
          <w:lang w:val="ar_AE" w:bidi="ar_AE"/>
        </w:rPr>
      </w:r>
      <w:r>
        <w:rPr>
          <w:rtl/>
          <w:cs/>
          <w:lang w:val="ar_AE" w:bidi="ar_AE"/>
        </w:rPr>
        <w:t xml:space="preserve">في هذه الاستخدامات، تشير كلمة </w:t>
      </w:r>
      <w:r>
        <w:rPr>
          <w:b/>
          <w:rtl/>
          <w:cs/>
          <w:lang w:val="ar_AE" w:bidi="ar_AE"/>
        </w:rPr>
        <w:t>البكر</w:t>
      </w:r>
      <w:r>
        <w:rPr>
          <w:rtl/>
          <w:cs/>
          <w:lang w:val="ar_AE" w:bidi="ar_AE"/>
        </w:rPr>
        <w:t xml:space="preserve"> دائمًا إلى الابن الذكر الأكبر. انظر كيف ترجمت عبارة مشابهة في </w:t>
      </w:r>
      <w:r>
        <w:rPr>
          <w:rtl/>
          <w:cs/>
          <w:lang w:val="ar_AE" w:bidi="ar_AE"/>
        </w:rPr>
        <w:t>خروج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29 (#4)</w:t>
      </w:r>
      <w:r>
        <w:rPr>
          <w:rtl/>
          <w:cs/>
          <w:lang w:val="ar_AE" w:bidi="ar_AE"/>
        </w:rPr>
      </w:r>
    </w:p>
    <w:p>
      <w:pPr>
        <w:bidi/>
      </w:pPr>
      <w:r>
        <w:rPr>
          <w:rtl/>
          <w:cs/>
          <w:lang w:val="ar_AE" w:bidi="ar_AE"/>
        </w:rPr>
      </w:r>
      <w:r>
        <w:rPr>
          <w:rtl/>
          <w:cs/>
          <w:lang w:val="ar_AE" w:bidi="ar_AE"/>
        </w:rPr>
        <w:t>עַ֚ד בְּכ֣וֹר הַ⁠שְּׁבִ֔י אֲשֶׁ֖ר בְּ⁠בֵ֣ית הַ⁠בּ֑וֹר</w:t>
      </w:r>
    </w:p>
    <w:p>
      <w:pPr>
        <w:bidi/>
      </w:pPr>
      <w:r>
        <w:rPr>
          <w:rtl/>
          <w:cs/>
          <w:lang w:val="ar_AE" w:bidi="ar_AE"/>
        </w:rPr>
      </w:r>
      <w:r>
        <w:rPr>
          <w:b/>
          <w:rtl/>
          <w:cs/>
          <w:lang w:val="ar_AE" w:bidi="ar_AE"/>
        </w:rPr>
        <w:t>"إِلَى بِكْرِ الأَسِيرِ الَّذِي فِي السِّجْنِ"</w:t>
      </w:r>
    </w:p>
    <w:p>
      <w:pPr>
        <w:bidi/>
      </w:pPr>
      <w:r>
        <w:rPr>
          <w:rtl/>
          <w:cs/>
          <w:lang w:val="ar_AE" w:bidi="ar_AE"/>
        </w:rPr>
      </w:r>
      <w:r>
        <w:rPr>
          <w:rtl/>
          <w:cs/>
          <w:lang w:val="ar_AE" w:bidi="ar_AE"/>
        </w:rPr>
        <w:t>ترجمة بديلة: "إلى بِكْر الناس في بيت السجن" يشير هذا إلى السجناء عمومًا وليس إلى شخص محدد في السجن.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30 (#1)</w:t>
      </w:r>
      <w:r>
        <w:rPr>
          <w:rtl/>
          <w:cs/>
          <w:lang w:val="ar_AE" w:bidi="ar_AE"/>
        </w:rPr>
      </w:r>
    </w:p>
    <w:p>
      <w:pPr>
        <w:bidi/>
      </w:pPr>
      <w:r>
        <w:rPr>
          <w:rtl/>
          <w:cs/>
          <w:lang w:val="ar_AE" w:bidi="ar_AE"/>
        </w:rPr>
      </w:r>
      <w:r>
        <w:rPr>
          <w:rtl/>
          <w:cs/>
          <w:lang w:val="ar_AE" w:bidi="ar_AE"/>
        </w:rPr>
        <w:t>כִּֽי־אֵ֣ין בַּ֔יִת אֲשֶׁ֥ר אֵֽין־שָׁ֖ם מֵֽת</w:t>
      </w:r>
    </w:p>
    <w:p>
      <w:pPr>
        <w:bidi/>
      </w:pPr>
      <w:r>
        <w:rPr>
          <w:rtl/>
          <w:cs/>
          <w:lang w:val="ar_AE" w:bidi="ar_AE"/>
        </w:rPr>
      </w:r>
      <w:r>
        <w:rPr>
          <w:b/>
          <w:rtl/>
          <w:cs/>
          <w:lang w:val="ar_AE" w:bidi="ar_AE"/>
        </w:rPr>
        <w:t>"أَنَّهُ لَمْ يَكُنْ بَيْتٌ لَيْسَ فِيهِ مَيْتٌ"</w:t>
      </w:r>
    </w:p>
    <w:p>
      <w:pPr>
        <w:bidi/>
      </w:pPr>
      <w:r>
        <w:rPr>
          <w:rtl/>
          <w:cs/>
          <w:lang w:val="ar_AE" w:bidi="ar_AE"/>
        </w:rPr>
      </w:r>
      <w:r>
        <w:rPr>
          <w:rtl/>
          <w:cs/>
          <w:lang w:val="ar_AE" w:bidi="ar_AE"/>
        </w:rPr>
        <w:t>إذا كان هذا النفي المزدوج سيُساء فهمه في لغتك، فيمكنك ترجمته في صيغة جملة خبرية مُثبتة. ترجمة بديلة: "لأنه كان هناك مَيْت في كل بيت"</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31 (#1)</w:t>
      </w:r>
      <w:r>
        <w:rPr>
          <w:rtl/>
          <w:cs/>
          <w:lang w:val="ar_AE" w:bidi="ar_AE"/>
        </w:rPr>
      </w:r>
    </w:p>
    <w:p>
      <w:pPr>
        <w:bidi/>
      </w:pPr>
      <w:r>
        <w:rPr>
          <w:rtl/>
          <w:cs/>
          <w:lang w:val="ar_AE" w:bidi="ar_AE"/>
        </w:rPr>
      </w:r>
      <w:r>
        <w:rPr>
          <w:rtl/>
          <w:cs/>
          <w:lang w:val="ar_AE" w:bidi="ar_AE"/>
        </w:rPr>
        <w:t>אַתֶּ֖ם &amp; כְּ⁠דַבֶּרְ⁠כֶֽם</w:t>
      </w:r>
    </w:p>
    <w:p>
      <w:pPr>
        <w:bidi/>
      </w:pPr>
      <w:r>
        <w:rPr>
          <w:rtl/>
          <w:cs/>
          <w:lang w:val="ar_AE" w:bidi="ar_AE"/>
        </w:rPr>
      </w:r>
      <w:r>
        <w:rPr>
          <w:b/>
          <w:rtl/>
          <w:cs/>
          <w:lang w:val="ar_AE" w:bidi="ar_AE"/>
        </w:rPr>
        <w:t>"أَنْتُمَا"</w:t>
      </w:r>
      <w:r>
        <w:rPr>
          <w:rtl/>
          <w:cs/>
          <w:lang w:val="ar_AE" w:bidi="ar_AE"/>
        </w:rPr>
        <w:t xml:space="preserve"> - </w:t>
      </w:r>
      <w:r>
        <w:rPr>
          <w:b/>
          <w:rtl/>
          <w:cs/>
          <w:lang w:val="ar_AE" w:bidi="ar_AE"/>
        </w:rPr>
        <w:t>"كَمَا تَكَلَّمْتُمْ"</w:t>
      </w:r>
    </w:p>
    <w:p>
      <w:pPr>
        <w:bidi/>
      </w:pPr>
      <w:r>
        <w:rPr>
          <w:rtl/>
          <w:cs/>
          <w:lang w:val="ar_AE" w:bidi="ar_AE"/>
        </w:rPr>
      </w:r>
      <w:r>
        <w:rPr>
          <w:rtl/>
          <w:cs/>
          <w:lang w:val="ar_AE" w:bidi="ar_AE"/>
        </w:rPr>
        <w:t>هنا، يتحدث فرعون إلى كل من موسى وهارون. إذا كانت لغتك تستخدم صيغة مختلفة عند مخاطبة شخصين، فاستخدم الصيغة الثنائية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33 (#1)</w:t>
      </w:r>
      <w:r>
        <w:rPr>
          <w:rtl/>
          <w:cs/>
          <w:lang w:val="ar_AE" w:bidi="ar_AE"/>
        </w:rPr>
      </w:r>
    </w:p>
    <w:p>
      <w:pPr>
        <w:bidi/>
      </w:pPr>
      <w:r>
        <w:rPr>
          <w:rtl/>
          <w:cs/>
          <w:lang w:val="ar_AE" w:bidi="ar_AE"/>
        </w:rPr>
      </w:r>
      <w:r>
        <w:rPr>
          <w:rtl/>
          <w:cs/>
          <w:lang w:val="ar_AE" w:bidi="ar_AE"/>
        </w:rPr>
        <w:t>כֻּלָּ֥⁠נוּ מֵתִֽים</w:t>
      </w:r>
    </w:p>
    <w:p>
      <w:pPr>
        <w:bidi/>
      </w:pPr>
      <w:r>
        <w:rPr>
          <w:rtl/>
          <w:cs/>
          <w:lang w:val="ar_AE" w:bidi="ar_AE"/>
        </w:rPr>
      </w:r>
      <w:r>
        <w:rPr>
          <w:b/>
          <w:rtl/>
          <w:cs/>
          <w:lang w:val="ar_AE" w:bidi="ar_AE"/>
        </w:rPr>
        <w:t>"جَمِيعُنَا أَمْوَاتٌ"</w:t>
      </w:r>
    </w:p>
    <w:p>
      <w:pPr>
        <w:bidi/>
      </w:pPr>
      <w:r>
        <w:rPr>
          <w:rtl/>
          <w:cs/>
          <w:lang w:val="ar_AE" w:bidi="ar_AE"/>
        </w:rPr>
      </w:r>
      <w:r>
        <w:rPr>
          <w:rtl/>
          <w:cs/>
          <w:lang w:val="ar_AE" w:bidi="ar_AE"/>
        </w:rPr>
        <w:t>كان المصريون يخشون أنهم سيموتون جميعًا إذا لم يغادر بنو إسرائيل مصر. إذا كان ذلك سيساعد قراءك، فيمكنك التعبير عن ذلك بشكل صريح. ترجمة بديلة: "سنموت جميعًا إذا لم تغادروا"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34 (#1)</w:t>
      </w:r>
      <w:r>
        <w:rPr>
          <w:rtl/>
          <w:cs/>
          <w:lang w:val="ar_AE" w:bidi="ar_AE"/>
        </w:rPr>
      </w:r>
    </w:p>
    <w:p>
      <w:pPr>
        <w:bidi/>
      </w:pPr>
      <w:r>
        <w:rPr>
          <w:rtl/>
          <w:cs/>
          <w:lang w:val="ar_AE" w:bidi="ar_AE"/>
        </w:rPr>
      </w:r>
      <w:r>
        <w:rPr>
          <w:rtl/>
          <w:cs/>
          <w:lang w:val="ar_AE" w:bidi="ar_AE"/>
        </w:rPr>
        <w:t>מִשְׁאֲרֹתָ֛⁠ם צְרֻרֹ֥ת בְּ⁠שִׂמְלֹתָ֖⁠ם עַל־שִׁכְמָֽ⁠ם</w:t>
      </w:r>
    </w:p>
    <w:p>
      <w:pPr>
        <w:bidi/>
      </w:pPr>
      <w:r>
        <w:rPr>
          <w:rtl/>
          <w:cs/>
          <w:lang w:val="ar_AE" w:bidi="ar_AE"/>
        </w:rPr>
      </w:r>
      <w:r>
        <w:rPr>
          <w:b/>
          <w:rtl/>
          <w:cs/>
          <w:lang w:val="ar_AE" w:bidi="ar_AE"/>
        </w:rPr>
        <w:t>"وَمَعَاجِنُهُمْ مَصْرُورَةٌ فِي ثِيَابِهِمْ عَلَى أَكْتَافِهِمْ"</w:t>
      </w:r>
    </w:p>
    <w:p>
      <w:pPr>
        <w:bidi/>
      </w:pPr>
      <w:r>
        <w:rPr>
          <w:rtl/>
          <w:cs/>
          <w:lang w:val="ar_AE" w:bidi="ar_AE"/>
        </w:rPr>
      </w:r>
      <w:r>
        <w:rPr>
          <w:rtl/>
          <w:cs/>
          <w:lang w:val="ar_AE" w:bidi="ar_AE"/>
        </w:rPr>
        <w:t>إذا لم تكن لغتك تستخدم صيغة المبني للمجهول بهذه الطريقة، فيمكنك التعبير عنها بصيغة المبني للمعلوم أو بطريقة أخرى تكون مناسبة في لغتك. ترجمة بديلة: "ربطوا أوعية صنع الخبز في ملابسهم ووضعوها على أكتافهم"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36 (#1)</w:t>
      </w:r>
      <w:r>
        <w:rPr>
          <w:rtl/>
          <w:cs/>
          <w:lang w:val="ar_AE" w:bidi="ar_AE"/>
        </w:rPr>
      </w:r>
    </w:p>
    <w:p>
      <w:pPr>
        <w:bidi/>
      </w:pPr>
      <w:r>
        <w:rPr>
          <w:rtl/>
          <w:cs/>
          <w:lang w:val="ar_AE" w:bidi="ar_AE"/>
        </w:rPr>
      </w:r>
      <w:r>
        <w:rPr>
          <w:rtl/>
          <w:cs/>
          <w:lang w:val="ar_AE" w:bidi="ar_AE"/>
        </w:rPr>
        <w:t>אֶת־חֵ֥ן הָ⁠עָ֛ם בְּ⁠עֵינֵ֥י מִצְרַ֖יִם</w:t>
      </w:r>
    </w:p>
    <w:p>
      <w:pPr>
        <w:bidi/>
      </w:pPr>
      <w:r>
        <w:rPr>
          <w:rtl/>
          <w:cs/>
          <w:lang w:val="ar_AE" w:bidi="ar_AE"/>
        </w:rPr>
      </w:r>
      <w:r>
        <w:rPr>
          <w:b/>
          <w:rtl/>
          <w:cs/>
          <w:lang w:val="ar_AE" w:bidi="ar_AE"/>
        </w:rPr>
        <w:t>"وَأَعْطَى الرَّبُّ نِعْمَةً لِلشَّعْبِ فِي عِيُونِ الْمِصْرِيِّينَ"</w:t>
      </w:r>
    </w:p>
    <w:p>
      <w:pPr>
        <w:bidi/>
      </w:pPr>
      <w:r>
        <w:rPr>
          <w:rtl/>
          <w:cs/>
          <w:lang w:val="ar_AE" w:bidi="ar_AE"/>
        </w:rPr>
      </w:r>
      <w:r>
        <w:rPr>
          <w:rtl/>
          <w:cs/>
          <w:lang w:val="ar_AE" w:bidi="ar_AE"/>
        </w:rPr>
        <w:t xml:space="preserve">هنا، </w:t>
      </w:r>
      <w:r>
        <w:rPr>
          <w:b/>
          <w:rtl/>
          <w:cs/>
          <w:lang w:val="ar_AE" w:bidi="ar_AE"/>
        </w:rPr>
        <w:t>في عيون المصريين</w:t>
      </w:r>
      <w:r>
        <w:rPr>
          <w:rtl/>
          <w:cs/>
          <w:lang w:val="ar_AE" w:bidi="ar_AE"/>
        </w:rPr>
        <w:t xml:space="preserve"> هو تعبير اصطلاحي يعني مشاعر أو رأي المصريين. وتعبير</w:t>
      </w:r>
      <w:r>
        <w:rPr>
          <w:b/>
          <w:rtl/>
          <w:cs/>
          <w:lang w:val="ar_AE" w:bidi="ar_AE"/>
        </w:rPr>
        <w:t xml:space="preserve"> نعمة </w:t>
      </w:r>
      <w:r>
        <w:rPr>
          <w:rtl/>
          <w:cs/>
          <w:lang w:val="ar_AE" w:bidi="ar_AE"/>
        </w:rPr>
        <w:t xml:space="preserve">يعني أن تلك المشاعر كانت إيجابية. مجتمعة معًا، تعني أنه عندما رأى المصريون بني إسرائيل يغادرون مصر، ساعدوهم بسرور (لأنهم أرادوهم أن يغادروا بشدة بسبب معاناة المصريين تحت قضاء الله). إذا كانت لغتك تحتوي على نفس التعبير أو تعبير مشابه، فيمكنك ترجمته أو استخدامه. وإلا، يمكنك ترجمة المعنى. انظر كيف ترجمت هذا في </w:t>
      </w:r>
      <w:r>
        <w:rPr>
          <w:rtl/>
          <w:cs/>
          <w:lang w:val="ar_AE" w:bidi="ar_AE"/>
        </w:rPr>
        <w:t>3:21</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37 (#1)</w:t>
      </w:r>
      <w:r>
        <w:rPr>
          <w:rtl/>
          <w:cs/>
          <w:lang w:val="ar_AE" w:bidi="ar_AE"/>
        </w:rPr>
      </w:r>
    </w:p>
    <w:p>
      <w:pPr>
        <w:bidi/>
      </w:pPr>
      <w:r>
        <w:rPr>
          <w:rtl/>
          <w:cs/>
          <w:lang w:val="ar_AE" w:bidi="ar_AE"/>
        </w:rPr>
      </w:r>
      <w:r>
        <w:rPr>
          <w:rtl/>
          <w:cs/>
          <w:lang w:val="ar_AE" w:bidi="ar_AE"/>
        </w:rPr>
        <w:t>מֵ⁠רַעְמְסֵ֖ס</w:t>
      </w:r>
    </w:p>
    <w:p>
      <w:pPr>
        <w:bidi/>
      </w:pPr>
      <w:r>
        <w:rPr>
          <w:rtl/>
          <w:cs/>
          <w:lang w:val="ar_AE" w:bidi="ar_AE"/>
        </w:rPr>
      </w:r>
      <w:r>
        <w:rPr>
          <w:b/>
          <w:rtl/>
          <w:cs/>
          <w:lang w:val="ar_AE" w:bidi="ar_AE"/>
        </w:rPr>
        <w:t>"من رَعَمْسِيسَ"</w:t>
      </w:r>
    </w:p>
    <w:p>
      <w:pPr>
        <w:bidi/>
      </w:pPr>
      <w:r>
        <w:rPr>
          <w:rtl/>
          <w:cs/>
          <w:lang w:val="ar_AE" w:bidi="ar_AE"/>
        </w:rPr>
      </w:r>
      <w:r>
        <w:rPr>
          <w:b/>
          <w:rtl/>
          <w:cs/>
          <w:lang w:val="ar_AE" w:bidi="ar_AE"/>
        </w:rPr>
        <w:t xml:space="preserve">رَعَمْسِيسَ </w:t>
      </w:r>
      <w:r>
        <w:rPr>
          <w:rtl/>
          <w:cs/>
          <w:lang w:val="ar_AE" w:bidi="ar_AE"/>
        </w:rPr>
        <w:t xml:space="preserve">كانت مدينة مصرية رئيسية حيث كان يتم تخزين الحبوب. انظر كيف ترجمت هذا في </w:t>
      </w:r>
      <w:r>
        <w:rPr>
          <w:rtl/>
          <w:cs/>
          <w:lang w:val="ar_AE" w:bidi="ar_AE"/>
        </w:rPr>
        <w:t>خروج 1:11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37 (#2)</w:t>
      </w:r>
      <w:r>
        <w:rPr>
          <w:rtl/>
          <w:cs/>
          <w:lang w:val="ar_AE" w:bidi="ar_AE"/>
        </w:rPr>
      </w:r>
    </w:p>
    <w:p>
      <w:pPr>
        <w:bidi/>
      </w:pPr>
      <w:r>
        <w:rPr>
          <w:rtl/>
          <w:cs/>
          <w:lang w:val="ar_AE" w:bidi="ar_AE"/>
        </w:rPr>
      </w:r>
      <w:r>
        <w:rPr>
          <w:rtl/>
          <w:cs/>
          <w:lang w:val="ar_AE" w:bidi="ar_AE"/>
        </w:rPr>
        <w:t>כְּ⁠שֵׁשׁ־מֵא֨וֹת אֶ֧לֶף</w:t>
      </w:r>
    </w:p>
    <w:p>
      <w:pPr>
        <w:bidi/>
      </w:pPr>
      <w:r>
        <w:rPr>
          <w:rtl/>
          <w:cs/>
          <w:lang w:val="ar_AE" w:bidi="ar_AE"/>
        </w:rPr>
      </w:r>
      <w:r>
        <w:rPr>
          <w:b/>
          <w:rtl/>
          <w:cs/>
          <w:lang w:val="ar_AE" w:bidi="ar_AE"/>
        </w:rPr>
        <w:t>"نَحْوَ سِتِّ مِئَةِ أَلْفِ مَاشٍ"</w:t>
      </w:r>
    </w:p>
    <w:p>
      <w:pPr>
        <w:bidi/>
      </w:pPr>
      <w:r>
        <w:rPr>
          <w:rtl/>
          <w:cs/>
          <w:lang w:val="ar_AE" w:bidi="ar_AE"/>
        </w:rPr>
      </w:r>
      <w:r>
        <w:rPr>
          <w:rtl/>
          <w:cs/>
          <w:lang w:val="ar_AE" w:bidi="ar_AE"/>
        </w:rPr>
        <w:t>ترجمة بديلة: "حوالي 600,000"</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39 (#1)</w:t>
      </w:r>
      <w:r>
        <w:rPr>
          <w:rtl/>
          <w:cs/>
          <w:lang w:val="ar_AE" w:bidi="ar_AE"/>
        </w:rPr>
      </w:r>
    </w:p>
    <w:p>
      <w:pPr>
        <w:bidi/>
      </w:pPr>
      <w:r>
        <w:rPr>
          <w:rtl/>
          <w:cs/>
          <w:lang w:val="ar_AE" w:bidi="ar_AE"/>
        </w:rPr>
      </w:r>
      <w:r>
        <w:rPr>
          <w:rtl/>
          <w:cs/>
          <w:lang w:val="ar_AE" w:bidi="ar_AE"/>
        </w:rPr>
        <w:t>כִּֽי־גֹרְשׁ֣וּ מִ⁠מִּצְרַ֗יִם</w:t>
      </w:r>
    </w:p>
    <w:p>
      <w:pPr>
        <w:bidi/>
      </w:pPr>
      <w:r>
        <w:rPr>
          <w:rtl/>
          <w:cs/>
          <w:lang w:val="ar_AE" w:bidi="ar_AE"/>
        </w:rPr>
      </w:r>
      <w:r>
        <w:rPr>
          <w:b/>
          <w:rtl/>
          <w:cs/>
          <w:lang w:val="ar_AE" w:bidi="ar_AE"/>
        </w:rPr>
        <w:t>"أَنَّهُمْ طُرِدُوا مِنْ مِصْرَ"</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"لأن المصريين قد طردوهم من مصر"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40 (#1)</w:t>
      </w:r>
      <w:r>
        <w:rPr>
          <w:rtl/>
          <w:cs/>
          <w:lang w:val="ar_AE" w:bidi="ar_AE"/>
        </w:rPr>
      </w:r>
    </w:p>
    <w:p>
      <w:pPr>
        <w:bidi/>
      </w:pPr>
      <w:r>
        <w:rPr>
          <w:rtl/>
          <w:cs/>
          <w:lang w:val="ar_AE" w:bidi="ar_AE"/>
        </w:rPr>
      </w:r>
      <w:r>
        <w:rPr>
          <w:rtl/>
          <w:cs/>
          <w:lang w:val="ar_AE" w:bidi="ar_AE"/>
        </w:rPr>
        <w:t>שְׁלֹשִׁ֣ים &amp; וְ⁠אַרְבַּ֥ע מֵא֖וֹת</w:t>
      </w:r>
    </w:p>
    <w:p>
      <w:pPr>
        <w:bidi/>
      </w:pPr>
      <w:r>
        <w:rPr>
          <w:rtl/>
          <w:cs/>
          <w:lang w:val="ar_AE" w:bidi="ar_AE"/>
        </w:rPr>
      </w:r>
      <w:r>
        <w:rPr>
          <w:b/>
          <w:rtl/>
          <w:cs/>
          <w:lang w:val="ar_AE" w:bidi="ar_AE"/>
        </w:rPr>
        <w:t>"فَكَانَتْ أَرْبَعَ مِئَةٍ وَثَلاَثِينَ سَنَةً"</w:t>
      </w:r>
    </w:p>
    <w:p>
      <w:pPr>
        <w:bidi/>
      </w:pPr>
      <w:r>
        <w:rPr>
          <w:rtl/>
          <w:cs/>
          <w:lang w:val="ar_AE" w:bidi="ar_AE"/>
        </w:rPr>
      </w:r>
      <w:r>
        <w:rPr>
          <w:rtl/>
          <w:cs/>
          <w:lang w:val="ar_AE" w:bidi="ar_AE"/>
        </w:rPr>
        <w:t>ترجمة بديلة: "</w:t>
      </w:r>
      <w:r>
        <w:rPr>
          <w:b/>
          <w:rtl/>
          <w:cs/>
          <w:lang w:val="ar_AE" w:bidi="ar_AE"/>
        </w:rPr>
        <w:t>فَكَانَتْ 430 سَنَةً</w:t>
      </w:r>
      <w:r>
        <w:rPr>
          <w:rtl/>
          <w:cs/>
          <w:lang w:val="ar_AE" w:bidi="ar_AE"/>
        </w:rPr>
        <w:t>"</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41 (#1)</w:t>
      </w:r>
      <w:r>
        <w:rPr>
          <w:rtl/>
          <w:cs/>
          <w:lang w:val="ar_AE" w:bidi="ar_AE"/>
        </w:rPr>
      </w:r>
    </w:p>
    <w:p>
      <w:pPr>
        <w:bidi/>
      </w:pPr>
      <w:r>
        <w:rPr>
          <w:rtl/>
          <w:cs/>
          <w:lang w:val="ar_AE" w:bidi="ar_AE"/>
        </w:rPr>
      </w:r>
      <w:r>
        <w:rPr>
          <w:rtl/>
          <w:cs/>
          <w:lang w:val="ar_AE" w:bidi="ar_AE"/>
        </w:rPr>
        <w:t>שְׁלֹשִׁ֣ים &amp; וְ⁠אַרְבַּ֥ע מֵא֖וֹת</w:t>
      </w:r>
    </w:p>
    <w:p>
      <w:pPr>
        <w:bidi/>
      </w:pPr>
      <w:r>
        <w:rPr>
          <w:rtl/>
          <w:cs/>
          <w:lang w:val="ar_AE" w:bidi="ar_AE"/>
        </w:rPr>
      </w:r>
      <w:r>
        <w:rPr>
          <w:b/>
          <w:rtl/>
          <w:cs/>
          <w:lang w:val="ar_AE" w:bidi="ar_AE"/>
        </w:rPr>
        <w:t>"أَرْبَعِ مِئَةٍ وَثَلاَثِينَ سَنَةً"</w:t>
      </w:r>
    </w:p>
    <w:p>
      <w:pPr>
        <w:bidi/>
      </w:pPr>
      <w:r>
        <w:rPr>
          <w:rtl/>
          <w:cs/>
          <w:lang w:val="ar_AE" w:bidi="ar_AE"/>
        </w:rPr>
      </w:r>
      <w:r>
        <w:rPr>
          <w:rtl/>
          <w:cs/>
          <w:lang w:val="ar_AE" w:bidi="ar_AE"/>
        </w:rPr>
        <w:t>ترجمة بديلة: "</w:t>
      </w:r>
      <w:r>
        <w:rPr>
          <w:b/>
          <w:rtl/>
          <w:cs/>
          <w:lang w:val="ar_AE" w:bidi="ar_AE"/>
        </w:rPr>
        <w:t>430 سَنَةً</w:t>
      </w:r>
      <w:r>
        <w:rPr>
          <w:rtl/>
          <w:cs/>
          <w:lang w:val="ar_AE" w:bidi="ar_AE"/>
        </w:rPr>
        <w:t>"</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41 (#2)</w:t>
      </w:r>
      <w:r>
        <w:rPr>
          <w:rtl/>
          <w:cs/>
          <w:lang w:val="ar_AE" w:bidi="ar_AE"/>
        </w:rPr>
      </w:r>
    </w:p>
    <w:p>
      <w:pPr>
        <w:bidi/>
      </w:pPr>
      <w:r>
        <w:rPr>
          <w:rtl/>
          <w:cs/>
          <w:lang w:val="ar_AE" w:bidi="ar_AE"/>
        </w:rPr>
      </w:r>
      <w:r>
        <w:rPr>
          <w:rtl/>
          <w:cs/>
          <w:lang w:val="ar_AE" w:bidi="ar_AE"/>
        </w:rPr>
        <w:t>צִבְא֥וֹת</w:t>
      </w:r>
    </w:p>
    <w:p>
      <w:pPr>
        <w:bidi/>
      </w:pPr>
      <w:r>
        <w:rPr>
          <w:rtl/>
          <w:cs/>
          <w:lang w:val="ar_AE" w:bidi="ar_AE"/>
        </w:rPr>
      </w:r>
      <w:r>
        <w:rPr>
          <w:b/>
          <w:rtl/>
          <w:cs/>
          <w:lang w:val="ar_AE" w:bidi="ar_AE"/>
        </w:rPr>
        <w:t>"جَمِيعَ أَجْنَادِ الرَّبِّ"</w:t>
      </w:r>
    </w:p>
    <w:p>
      <w:pPr>
        <w:bidi/>
      </w:pPr>
      <w:r>
        <w:rPr>
          <w:rtl/>
          <w:cs/>
          <w:lang w:val="ar_AE" w:bidi="ar_AE"/>
        </w:rPr>
      </w:r>
      <w:r>
        <w:rPr>
          <w:rtl/>
          <w:cs/>
          <w:lang w:val="ar_AE" w:bidi="ar_AE"/>
        </w:rPr>
        <w:t xml:space="preserve">يشير مصطلح </w:t>
      </w:r>
      <w:r>
        <w:rPr>
          <w:b/>
          <w:rtl/>
          <w:cs/>
          <w:lang w:val="ar_AE" w:bidi="ar_AE"/>
        </w:rPr>
        <w:t xml:space="preserve">أَجْنَاد </w:t>
      </w:r>
      <w:r>
        <w:rPr>
          <w:rtl/>
          <w:cs/>
          <w:lang w:val="ar_AE" w:bidi="ar_AE"/>
        </w:rPr>
        <w:t xml:space="preserve">إلى مجموعة كبيرة من الناس، غالبًا ما يتم تنظيمهم في مجموعات للحرب. انظر كيف ترجمت هذا في </w:t>
      </w:r>
      <w:r>
        <w:rPr>
          <w:rtl/>
          <w:cs/>
          <w:lang w:val="ar_AE" w:bidi="ar_AE"/>
        </w:rPr>
        <w:t>خروج 6:26</w:t>
      </w:r>
      <w:r>
        <w:rPr>
          <w:rtl/>
          <w:cs/>
          <w:lang w:val="ar_AE" w:bidi="ar_AE"/>
        </w:rPr>
        <w:t>. ترجمة بديلة: "مجموعات" أو "تقسيمات"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42 (#1)</w:t>
      </w:r>
      <w:r>
        <w:rPr>
          <w:rtl/>
          <w:cs/>
          <w:lang w:val="ar_AE" w:bidi="ar_AE"/>
        </w:rPr>
      </w:r>
    </w:p>
    <w:p>
      <w:pPr>
        <w:bidi/>
      </w:pPr>
      <w:r>
        <w:rPr>
          <w:rtl/>
          <w:cs/>
          <w:lang w:val="ar_AE" w:bidi="ar_AE"/>
        </w:rPr>
      </w:r>
      <w:r>
        <w:rPr>
          <w:rtl/>
          <w:cs/>
          <w:lang w:val="ar_AE" w:bidi="ar_AE"/>
        </w:rPr>
        <w:t>לַֽ⁠יהוָ֔ה שִׁמֻּרִ֛ים לְ⁠כָל־בְּנֵ֥י יִשְׂרָאֵ֖ל לְ⁠דֹרֹתָֽ⁠ם</w:t>
      </w:r>
    </w:p>
    <w:p>
      <w:pPr>
        <w:bidi/>
      </w:pPr>
      <w:r>
        <w:rPr>
          <w:rtl/>
          <w:cs/>
          <w:lang w:val="ar_AE" w:bidi="ar_AE"/>
        </w:rPr>
      </w:r>
      <w:r>
        <w:rPr>
          <w:b/>
          <w:rtl/>
          <w:cs/>
          <w:lang w:val="ar_AE" w:bidi="ar_AE"/>
        </w:rPr>
        <w:t>"تُحْفَظُ مِنْ جَمِيعِ بَنِي إِسْرَائِيلَ فِي أَجْيَالِهِمْ"</w:t>
      </w:r>
    </w:p>
    <w:p>
      <w:pPr>
        <w:bidi/>
      </w:pPr>
      <w:r>
        <w:rPr>
          <w:rtl/>
          <w:cs/>
          <w:lang w:val="ar_AE" w:bidi="ar_AE"/>
        </w:rPr>
      </w:r>
      <w:r>
        <w:rPr>
          <w:rtl/>
          <w:cs/>
          <w:lang w:val="ar_AE" w:bidi="ar_AE"/>
        </w:rPr>
        <w:t>الترجمة البديلة: "لكل أبناء إسرائيل عبر أجيالهم ليحفظوها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44 (#1)</w:t>
      </w:r>
      <w:r>
        <w:rPr>
          <w:rtl/>
          <w:cs/>
          <w:lang w:val="ar_AE" w:bidi="ar_AE"/>
        </w:rPr>
      </w:r>
    </w:p>
    <w:p>
      <w:pPr>
        <w:bidi/>
      </w:pPr>
      <w:r>
        <w:rPr>
          <w:rtl/>
          <w:cs/>
          <w:lang w:val="ar_AE" w:bidi="ar_AE"/>
        </w:rPr>
      </w:r>
      <w:r>
        <w:rPr>
          <w:rtl/>
          <w:cs/>
          <w:lang w:val="ar_AE" w:bidi="ar_AE"/>
        </w:rPr>
        <w:t>וְ⁠כָל־עֶ֥בֶד אִ֖ישׁ</w:t>
      </w:r>
    </w:p>
    <w:p>
      <w:pPr>
        <w:bidi/>
      </w:pPr>
      <w:r>
        <w:rPr>
          <w:rtl/>
          <w:cs/>
          <w:lang w:val="ar_AE" w:bidi="ar_AE"/>
        </w:rPr>
      </w:r>
      <w:r>
        <w:rPr>
          <w:b/>
          <w:rtl/>
          <w:cs/>
          <w:lang w:val="ar_AE" w:bidi="ar_AE"/>
        </w:rPr>
        <w:t>"لكِنْ كُلُّ عَبْدِ رَجُلٍ مُبْتَاعٍ"</w:t>
      </w:r>
    </w:p>
    <w:p>
      <w:pPr>
        <w:bidi/>
      </w:pPr>
      <w:r>
        <w:rPr>
          <w:rtl/>
          <w:cs/>
          <w:lang w:val="ar_AE" w:bidi="ar_AE"/>
        </w:rPr>
      </w:r>
      <w:r>
        <w:rPr>
          <w:rtl/>
          <w:cs/>
          <w:lang w:val="ar_AE" w:bidi="ar_AE"/>
        </w:rPr>
        <w:t>ترجمة بديلة: "ولكن أي عبد لشخص من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44 (#2)</w:t>
      </w:r>
      <w:r>
        <w:rPr>
          <w:rtl/>
          <w:cs/>
          <w:lang w:val="ar_AE" w:bidi="ar_AE"/>
        </w:rPr>
      </w:r>
    </w:p>
    <w:p>
      <w:pPr>
        <w:bidi/>
      </w:pPr>
      <w:r>
        <w:rPr>
          <w:rtl/>
          <w:cs/>
          <w:lang w:val="ar_AE" w:bidi="ar_AE"/>
        </w:rPr>
      </w:r>
      <w:r>
        <w:rPr>
          <w:rtl/>
          <w:cs/>
          <w:lang w:val="ar_AE" w:bidi="ar_AE"/>
        </w:rPr>
        <w:t>וּ⁠מַלְתָּ֣ה אֹת֔⁠וֹ אָ֖ז</w:t>
      </w:r>
    </w:p>
    <w:p>
      <w:pPr>
        <w:bidi/>
      </w:pPr>
      <w:r>
        <w:rPr>
          <w:rtl/>
          <w:cs/>
          <w:lang w:val="ar_AE" w:bidi="ar_AE"/>
        </w:rPr>
      </w:r>
      <w:r>
        <w:rPr>
          <w:b/>
          <w:rtl/>
          <w:cs/>
          <w:lang w:val="ar_AE" w:bidi="ar_AE"/>
        </w:rPr>
        <w:t>"تَخْتِنُهُ ثُمَّ يَأْكُلُ مِنْهُ"</w:t>
      </w:r>
    </w:p>
    <w:p>
      <w:pPr>
        <w:bidi/>
      </w:pPr>
      <w:r>
        <w:rPr>
          <w:rtl/>
          <w:cs/>
          <w:lang w:val="ar_AE" w:bidi="ar_AE"/>
        </w:rPr>
      </w:r>
      <w:r>
        <w:rPr>
          <w:rtl/>
          <w:cs/>
          <w:lang w:val="ar_AE" w:bidi="ar_AE"/>
        </w:rPr>
        <w:t>هذا موقف افتراضي. ستحتاج إلى استخدام الشكل الذي تستخدمه لغتك للإشارة إلى شيء قد يكون صحيحًا.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44 (#3)</w:t>
      </w:r>
      <w:r>
        <w:rPr>
          <w:rtl/>
          <w:cs/>
          <w:lang w:val="ar_AE" w:bidi="ar_AE"/>
        </w:rPr>
      </w:r>
    </w:p>
    <w:p>
      <w:pPr>
        <w:bidi/>
      </w:pPr>
      <w:r>
        <w:rPr>
          <w:rtl/>
          <w:cs/>
          <w:lang w:val="ar_AE" w:bidi="ar_AE"/>
        </w:rPr>
      </w:r>
      <w:r>
        <w:rPr>
          <w:rtl/>
          <w:cs/>
          <w:lang w:val="ar_AE" w:bidi="ar_AE"/>
        </w:rPr>
        <w:t>וּ⁠מַלְתָּ֣ה</w:t>
      </w:r>
    </w:p>
    <w:p>
      <w:pPr>
        <w:bidi/>
      </w:pPr>
      <w:r>
        <w:rPr>
          <w:rtl/>
          <w:cs/>
          <w:lang w:val="ar_AE" w:bidi="ar_AE"/>
        </w:rPr>
      </w:r>
      <w:r>
        <w:rPr>
          <w:b/>
          <w:rtl/>
          <w:cs/>
          <w:lang w:val="ar_AE" w:bidi="ar_AE"/>
        </w:rPr>
        <w:t>"تَخْتِنُهُ (أنت) ثُمَّ يَأْكُلُ مِنْهُ"</w:t>
      </w:r>
    </w:p>
    <w:p>
      <w:pPr>
        <w:bidi/>
      </w:pPr>
      <w:r>
        <w:rPr>
          <w:rtl/>
          <w:cs/>
          <w:lang w:val="ar_AE" w:bidi="ar_AE"/>
        </w:rPr>
      </w:r>
      <w:r>
        <w:rPr>
          <w:rtl/>
          <w:cs/>
          <w:lang w:val="ar_AE" w:bidi="ar_AE"/>
        </w:rPr>
        <w:t xml:space="preserve">هنا الضمير </w:t>
      </w:r>
      <w:r>
        <w:rPr>
          <w:b/>
          <w:rtl/>
          <w:cs/>
          <w:lang w:val="ar_AE" w:bidi="ar_AE"/>
        </w:rPr>
        <w:t>أنت</w:t>
      </w:r>
      <w:r>
        <w:rPr>
          <w:rtl/>
          <w:cs/>
          <w:lang w:val="ar_AE" w:bidi="ar_AE"/>
        </w:rPr>
        <w:t xml:space="preserve"> مفرد. وهو يشير إلى رجل ما وعبده. قد يكون من المنطقي أكثر استخدام الضمير في صيغة الغائب هنا. ترجمة بديلة: "إذا خُتِنَ"</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46 (#1)</w:t>
      </w:r>
      <w:r>
        <w:rPr>
          <w:rtl/>
          <w:cs/>
          <w:lang w:val="ar_AE" w:bidi="ar_AE"/>
        </w:rPr>
      </w:r>
    </w:p>
    <w:p>
      <w:pPr>
        <w:bidi/>
      </w:pPr>
      <w:r>
        <w:rPr>
          <w:rtl/>
          <w:cs/>
          <w:lang w:val="ar_AE" w:bidi="ar_AE"/>
        </w:rPr>
      </w:r>
      <w:r>
        <w:rPr>
          <w:rtl/>
          <w:cs/>
          <w:lang w:val="ar_AE" w:bidi="ar_AE"/>
        </w:rPr>
        <w:t>בְּ⁠בַ֤יִת אֶחָד֙ יֵאָכֵ֔ל</w:t>
      </w:r>
    </w:p>
    <w:p>
      <w:pPr>
        <w:bidi/>
      </w:pPr>
      <w:r>
        <w:rPr>
          <w:rtl/>
          <w:cs/>
          <w:lang w:val="ar_AE" w:bidi="ar_AE"/>
        </w:rPr>
      </w:r>
      <w:r>
        <w:rPr>
          <w:b/>
          <w:rtl/>
          <w:cs/>
          <w:lang w:val="ar_AE" w:bidi="ar_AE"/>
        </w:rPr>
        <w:t>"فِي بَيْتٍ وَاحِدٍ يُؤْكَلُ"</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"يجب أن تأكله في بيت واحد"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46 (#2)</w:t>
      </w:r>
      <w:r>
        <w:rPr>
          <w:rtl/>
          <w:cs/>
          <w:lang w:val="ar_AE" w:bidi="ar_AE"/>
        </w:rPr>
      </w:r>
    </w:p>
    <w:p>
      <w:pPr>
        <w:bidi/>
      </w:pPr>
      <w:r>
        <w:rPr>
          <w:rtl/>
          <w:cs/>
          <w:lang w:val="ar_AE" w:bidi="ar_AE"/>
        </w:rPr>
      </w:r>
      <w:r>
        <w:rPr>
          <w:rtl/>
          <w:cs/>
          <w:lang w:val="ar_AE" w:bidi="ar_AE"/>
        </w:rPr>
        <w:t>לֹא־תוֹצִ֧יא</w:t>
      </w:r>
    </w:p>
    <w:p>
      <w:pPr>
        <w:bidi/>
      </w:pPr>
      <w:r>
        <w:rPr>
          <w:rtl/>
          <w:cs/>
          <w:lang w:val="ar_AE" w:bidi="ar_AE"/>
        </w:rPr>
      </w:r>
      <w:r>
        <w:rPr>
          <w:b/>
          <w:rtl/>
          <w:cs/>
          <w:lang w:val="ar_AE" w:bidi="ar_AE"/>
        </w:rPr>
        <w:t>"لاَ تُخْرِجْ"</w:t>
      </w:r>
    </w:p>
    <w:p>
      <w:pPr>
        <w:bidi/>
      </w:pPr>
      <w:r>
        <w:rPr>
          <w:rtl/>
          <w:cs/>
          <w:lang w:val="ar_AE" w:bidi="ar_AE"/>
        </w:rPr>
      </w:r>
      <w:r>
        <w:rPr>
          <w:rtl/>
          <w:cs/>
          <w:lang w:val="ar_AE" w:bidi="ar_AE"/>
        </w:rPr>
        <w:t xml:space="preserve">هنا، الضمير </w:t>
      </w:r>
      <w:r>
        <w:rPr>
          <w:b/>
          <w:rtl/>
          <w:cs/>
          <w:lang w:val="ar_AE" w:bidi="ar_AE"/>
        </w:rPr>
        <w:t>أنت</w:t>
      </w:r>
      <w:r>
        <w:rPr>
          <w:rtl/>
          <w:cs/>
          <w:lang w:val="ar_AE" w:bidi="ar_AE"/>
        </w:rPr>
        <w:t xml:space="preserve"> مفرد، ومع ذلك يُستخدم للتحدث إلى جماعة. إذا لم يكن الشكل المفرد مناسبًا في لغتك لشخص يتحدث إلى مجموعة من الناس، يمكنك استخدام الأشكال الجمع للضمير "أنت"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48 (#1)</w:t>
      </w:r>
      <w:r>
        <w:rPr>
          <w:rtl/>
          <w:cs/>
          <w:lang w:val="ar_AE" w:bidi="ar_AE"/>
        </w:rPr>
      </w:r>
    </w:p>
    <w:p>
      <w:pPr>
        <w:bidi/>
      </w:pPr>
      <w:r>
        <w:rPr>
          <w:rtl/>
          <w:cs/>
          <w:lang w:val="ar_AE" w:bidi="ar_AE"/>
        </w:rPr>
      </w:r>
      <w:r>
        <w:rPr>
          <w:rtl/>
          <w:cs/>
          <w:lang w:val="ar_AE" w:bidi="ar_AE"/>
        </w:rPr>
        <w:t>וְ⁠כִֽי־יָג֨וּר אִתְּ⁠ךָ֜ גֵּ֗ר וְ⁠עָ֣שָׂה פֶסַח֮ לַ⁠יהוָה֒</w:t>
      </w:r>
    </w:p>
    <w:p>
      <w:pPr>
        <w:bidi/>
      </w:pPr>
      <w:r>
        <w:rPr>
          <w:rtl/>
          <w:cs/>
          <w:lang w:val="ar_AE" w:bidi="ar_AE"/>
        </w:rPr>
      </w:r>
      <w:r>
        <w:rPr>
          <w:b/>
          <w:rtl/>
          <w:cs/>
          <w:lang w:val="ar_AE" w:bidi="ar_AE"/>
        </w:rPr>
        <w:t>"وَإِذَا نَزَلَ عِنْدَكَ نَزِيلٌ وَصَنَعَ فِصْحًا لِلرَّبِّ"</w:t>
      </w:r>
    </w:p>
    <w:p>
      <w:pPr>
        <w:bidi/>
      </w:pPr>
      <w:r>
        <w:rPr>
          <w:rtl/>
          <w:cs/>
          <w:lang w:val="ar_AE" w:bidi="ar_AE"/>
        </w:rPr>
      </w:r>
      <w:r>
        <w:rPr>
          <w:rtl/>
          <w:cs/>
          <w:lang w:val="ar_AE" w:bidi="ar_AE"/>
        </w:rPr>
        <w:t>هذه حالة افتراضية مكونة من جزأين. فهي تصف الظروف وأيضًا رغبة النزيل (المسافر)؛ الجزء التالي يقول ما يجب عليه فعله. ستحتاج إلى استخدام الشكل الذي تستخدمه لغتك للإشارة إلى شيء ما قد يكون صحيحًا.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48 (#2)</w:t>
      </w:r>
      <w:r>
        <w:rPr>
          <w:rtl/>
          <w:cs/>
          <w:lang w:val="ar_AE" w:bidi="ar_AE"/>
        </w:rPr>
      </w:r>
    </w:p>
    <w:p>
      <w:pPr>
        <w:bidi/>
      </w:pPr>
      <w:r>
        <w:rPr>
          <w:rtl/>
          <w:cs/>
          <w:lang w:val="ar_AE" w:bidi="ar_AE"/>
        </w:rPr>
      </w:r>
      <w:r>
        <w:rPr>
          <w:rtl/>
          <w:cs/>
          <w:lang w:val="ar_AE" w:bidi="ar_AE"/>
        </w:rPr>
        <w:t>אִתְּ⁠ךָ֜</w:t>
      </w:r>
    </w:p>
    <w:p>
      <w:pPr>
        <w:bidi/>
      </w:pPr>
      <w:r>
        <w:rPr>
          <w:rtl/>
          <w:cs/>
          <w:lang w:val="ar_AE" w:bidi="ar_AE"/>
        </w:rPr>
      </w:r>
      <w:r>
        <w:rPr>
          <w:b/>
          <w:rtl/>
          <w:cs/>
          <w:lang w:val="ar_AE" w:bidi="ar_AE"/>
        </w:rPr>
        <w:t>"عِنْدَكَ"</w:t>
      </w:r>
    </w:p>
    <w:p>
      <w:pPr>
        <w:bidi/>
      </w:pPr>
      <w:r>
        <w:rPr>
          <w:rtl/>
          <w:cs/>
          <w:lang w:val="ar_AE" w:bidi="ar_AE"/>
        </w:rPr>
      </w:r>
      <w:r>
        <w:rPr>
          <w:rtl/>
          <w:cs/>
          <w:lang w:val="ar_AE" w:bidi="ar_AE"/>
        </w:rPr>
        <w:t xml:space="preserve">هنا، الضمير </w:t>
      </w:r>
      <w:r>
        <w:rPr>
          <w:b/>
          <w:rtl/>
          <w:cs/>
          <w:lang w:val="ar_AE" w:bidi="ar_AE"/>
        </w:rPr>
        <w:t>أنت</w:t>
      </w:r>
      <w:r>
        <w:rPr>
          <w:rtl/>
          <w:cs/>
          <w:lang w:val="ar_AE" w:bidi="ar_AE"/>
        </w:rPr>
        <w:t xml:space="preserve"> مفرد، ومع ذلك يُستخدم للتحدث إلى جماعة. إذا لم يكن الشكل المفرد مناسبًا في لغتك لشخص يتحدث إلى مجموعة من الناس، فيمكنك استخدام الأشكال الجمع للضمير "أنت"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48 (#3)</w:t>
      </w:r>
      <w:r>
        <w:rPr>
          <w:rtl/>
          <w:cs/>
          <w:lang w:val="ar_AE" w:bidi="ar_AE"/>
        </w:rPr>
      </w:r>
    </w:p>
    <w:p>
      <w:pPr>
        <w:bidi/>
      </w:pPr>
      <w:r>
        <w:rPr>
          <w:rtl/>
          <w:cs/>
          <w:lang w:val="ar_AE" w:bidi="ar_AE"/>
        </w:rPr>
      </w:r>
      <w:r>
        <w:rPr>
          <w:rtl/>
          <w:cs/>
          <w:lang w:val="ar_AE" w:bidi="ar_AE"/>
        </w:rPr>
        <w:t>הִמּ֧וֹל ל֣⁠וֹ כָל־זָכָ֗ר</w:t>
      </w:r>
    </w:p>
    <w:p>
      <w:pPr>
        <w:bidi/>
      </w:pPr>
      <w:r>
        <w:rPr>
          <w:rtl/>
          <w:cs/>
          <w:lang w:val="ar_AE" w:bidi="ar_AE"/>
        </w:rPr>
      </w:r>
      <w:r>
        <w:rPr>
          <w:b/>
          <w:rtl/>
          <w:cs/>
          <w:lang w:val="ar_AE" w:bidi="ar_AE"/>
        </w:rPr>
        <w:t>"فَلْيُخْتَنْ مِنْهُ كُلُّ ذَكَرٍ"</w:t>
      </w:r>
    </w:p>
    <w:p>
      <w:pPr>
        <w:bidi/>
      </w:pPr>
      <w:r>
        <w:rPr>
          <w:rtl/>
          <w:cs/>
          <w:lang w:val="ar_AE" w:bidi="ar_AE"/>
        </w:rPr>
      </w:r>
      <w:r>
        <w:rPr>
          <w:rtl/>
          <w:cs/>
          <w:lang w:val="ar_AE" w:bidi="ar_AE"/>
        </w:rPr>
        <w:t>إذا كانت لغتك لا تستخدم صيغة المبني للمجهول بهذه الطريقة، فيمكنك التعبير عن ذلك بصيغة المبني للمعلوم أو بطريقة أخرى تكون مناسبة في لغتك. ترجمة بديلة: "يجب على شخص ما ختان جميع الذكور في بيته"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48 (#4)</w:t>
      </w:r>
      <w:r>
        <w:rPr>
          <w:rtl/>
          <w:cs/>
          <w:lang w:val="ar_AE" w:bidi="ar_AE"/>
        </w:rPr>
      </w:r>
    </w:p>
    <w:p>
      <w:pPr>
        <w:bidi/>
      </w:pPr>
      <w:r>
        <w:rPr>
          <w:rtl/>
          <w:cs/>
          <w:lang w:val="ar_AE" w:bidi="ar_AE"/>
        </w:rPr>
      </w:r>
      <w:r>
        <w:rPr>
          <w:rtl/>
          <w:cs/>
          <w:lang w:val="ar_AE" w:bidi="ar_AE"/>
        </w:rPr>
        <w:t>הִמּ֧וֹל ל֣⁠וֹ כָל־זָכָ֗ר וְ⁠אָז֙ יִקְרַ֣ב לַ⁠עֲשֹׂת֔⁠וֹ</w:t>
      </w:r>
    </w:p>
    <w:p>
      <w:pPr>
        <w:bidi/>
      </w:pPr>
      <w:r>
        <w:rPr>
          <w:rtl/>
          <w:cs/>
          <w:lang w:val="ar_AE" w:bidi="ar_AE"/>
        </w:rPr>
      </w:r>
      <w:r>
        <w:rPr>
          <w:b/>
          <w:rtl/>
          <w:cs/>
          <w:lang w:val="ar_AE" w:bidi="ar_AE"/>
        </w:rPr>
        <w:t>"فَلْيُخْتَنْ مِنْهُ كُلُّ ذَكَرٍ، ثُمَّ يَتَقَدَّمُ لِيَصْنَعَهُ"</w:t>
      </w:r>
    </w:p>
    <w:p>
      <w:pPr>
        <w:bidi/>
      </w:pPr>
      <w:r>
        <w:rPr>
          <w:rtl/>
          <w:cs/>
          <w:lang w:val="ar_AE" w:bidi="ar_AE"/>
        </w:rPr>
      </w:r>
      <w:r>
        <w:rPr>
          <w:rtl/>
          <w:cs/>
          <w:lang w:val="ar_AE" w:bidi="ar_AE"/>
        </w:rPr>
        <w:t xml:space="preserve">يتم ختان هذا النزيل من أجل </w:t>
      </w:r>
      <w:r>
        <w:rPr>
          <w:b/>
          <w:rtl/>
          <w:cs/>
          <w:lang w:val="ar_AE" w:bidi="ar_AE"/>
        </w:rPr>
        <w:t>التقدم لصنع</w:t>
      </w:r>
      <w:r>
        <w:rPr>
          <w:rtl/>
          <w:cs/>
          <w:lang w:val="ar_AE" w:bidi="ar_AE"/>
        </w:rPr>
        <w:t xml:space="preserve"> الفصح. قد تحتاج بعض اللغات إلى وضع جملة الغرض أولًا. ترجمة بديلة: "من أجل التقدم لصنع الفصح، يجب ختان جميع ذكوره"</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48 (#5)</w:t>
      </w:r>
      <w:r>
        <w:rPr>
          <w:rtl/>
          <w:cs/>
          <w:lang w:val="ar_AE" w:bidi="ar_AE"/>
        </w:rPr>
      </w:r>
    </w:p>
    <w:p>
      <w:pPr>
        <w:bidi/>
      </w:pPr>
      <w:r>
        <w:rPr>
          <w:rtl/>
          <w:cs/>
          <w:lang w:val="ar_AE" w:bidi="ar_AE"/>
        </w:rPr>
      </w:r>
      <w:r>
        <w:rPr>
          <w:rtl/>
          <w:cs/>
          <w:lang w:val="ar_AE" w:bidi="ar_AE"/>
        </w:rPr>
        <w:t>כְּ⁠אֶזְרַ֣ח הָ⁠אָ֑רֶץ</w:t>
      </w:r>
    </w:p>
    <w:p>
      <w:pPr>
        <w:bidi/>
      </w:pPr>
      <w:r>
        <w:rPr>
          <w:rtl/>
          <w:cs/>
          <w:lang w:val="ar_AE" w:bidi="ar_AE"/>
        </w:rPr>
      </w:r>
      <w:r>
        <w:rPr>
          <w:b/>
          <w:rtl/>
          <w:cs/>
          <w:lang w:val="ar_AE" w:bidi="ar_AE"/>
        </w:rPr>
        <w:t>"فَيَكُونُ كَمَوْلُودِ الأَرْضِ"</w:t>
      </w:r>
    </w:p>
    <w:p>
      <w:pPr>
        <w:bidi/>
      </w:pPr>
      <w:r>
        <w:rPr>
          <w:rtl/>
          <w:cs/>
          <w:lang w:val="ar_AE" w:bidi="ar_AE"/>
        </w:rPr>
      </w:r>
      <w:r>
        <w:rPr>
          <w:rtl/>
          <w:cs/>
          <w:lang w:val="ar_AE" w:bidi="ar_AE"/>
        </w:rPr>
        <w:t xml:space="preserve">هنا، تشير كلمة </w:t>
      </w:r>
      <w:r>
        <w:rPr>
          <w:b/>
          <w:rtl/>
          <w:cs/>
          <w:lang w:val="ar_AE" w:bidi="ar_AE"/>
        </w:rPr>
        <w:t>الأرض</w:t>
      </w:r>
      <w:r>
        <w:rPr>
          <w:rtl/>
          <w:cs/>
          <w:lang w:val="ar_AE" w:bidi="ar_AE"/>
        </w:rPr>
        <w:t xml:space="preserve"> إلى أرض كنعان—وهي الأرض التي سيعيش فيها شعب إسرائيل قريبًا. وتعني العبارة </w:t>
      </w:r>
      <w:r>
        <w:rPr>
          <w:b/>
          <w:rtl/>
          <w:cs/>
          <w:lang w:val="ar_AE" w:bidi="ar_AE"/>
        </w:rPr>
        <w:t>مولود الأرض</w:t>
      </w:r>
      <w:r>
        <w:rPr>
          <w:rtl/>
          <w:cs/>
          <w:lang w:val="ar_AE" w:bidi="ar_AE"/>
        </w:rPr>
        <w:t xml:space="preserve"> شخصًا يكون إسرائيليًا أصليًا. إذا كان ذلك مفيدًا في لغتك، فيمكنك استخدام تعبير مشابه أو لغة واضحة. ترجمة بديلة: "أولئك الذين هم إسرائيليون بالولادة"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48 (#6)</w:t>
      </w:r>
      <w:r>
        <w:rPr>
          <w:rtl/>
          <w:cs/>
          <w:lang w:val="ar_AE" w:bidi="ar_AE"/>
        </w:rPr>
      </w:r>
    </w:p>
    <w:p>
      <w:pPr>
        <w:bidi/>
      </w:pPr>
      <w:r>
        <w:rPr>
          <w:rtl/>
          <w:cs/>
          <w:lang w:val="ar_AE" w:bidi="ar_AE"/>
        </w:rPr>
      </w:r>
      <w:r>
        <w:rPr>
          <w:rtl/>
          <w:cs/>
          <w:lang w:val="ar_AE" w:bidi="ar_AE"/>
        </w:rPr>
        <w:t>וְ⁠כָל־עָרֵ֖ל לֹֽא־יֹ֥אכַל בּֽ⁠וֹ</w:t>
      </w:r>
    </w:p>
    <w:p>
      <w:pPr>
        <w:bidi/>
      </w:pPr>
      <w:r>
        <w:rPr>
          <w:rtl/>
          <w:cs/>
          <w:lang w:val="ar_AE" w:bidi="ar_AE"/>
        </w:rPr>
      </w:r>
      <w:r>
        <w:rPr>
          <w:b/>
          <w:rtl/>
          <w:cs/>
          <w:lang w:val="ar_AE" w:bidi="ar_AE"/>
        </w:rPr>
        <w:t>"وَأَمَّا كُلُّ أَغْلَفَ فَلاَ يَأْكُلُ مِنْهُ"</w:t>
      </w:r>
    </w:p>
    <w:p>
      <w:pPr>
        <w:bidi/>
      </w:pPr>
      <w:r>
        <w:rPr>
          <w:rtl/>
          <w:cs/>
          <w:lang w:val="ar_AE" w:bidi="ar_AE"/>
        </w:rPr>
      </w:r>
      <w:r>
        <w:rPr>
          <w:rtl/>
          <w:cs/>
          <w:lang w:val="ar_AE" w:bidi="ar_AE"/>
        </w:rPr>
        <w:t>إذا كان هذا النفي المزدوج سيُساء فهمه في لغتك، فيمكنك ترجمته في صيغة جملة خبرية مُثبتة. ترجمة بديلة: "فقط الشخص المختون هو من يأكله"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51 (#1)</w:t>
      </w:r>
      <w:r>
        <w:rPr>
          <w:rtl/>
          <w:cs/>
          <w:lang w:val="ar_AE" w:bidi="ar_AE"/>
        </w:rPr>
      </w:r>
    </w:p>
    <w:p>
      <w:pPr>
        <w:bidi/>
      </w:pPr>
      <w:r>
        <w:rPr>
          <w:rtl/>
          <w:cs/>
          <w:lang w:val="ar_AE" w:bidi="ar_AE"/>
        </w:rPr>
      </w:r>
      <w:r>
        <w:rPr>
          <w:rtl/>
          <w:cs/>
          <w:lang w:val="ar_AE" w:bidi="ar_AE"/>
        </w:rPr>
        <w:t>וַ⁠יְהִ֕י בְּ⁠עֶ֖צֶם הַ⁠יּ֣וֹם הַ⁠זֶּ֑ה</w:t>
      </w:r>
    </w:p>
    <w:p>
      <w:pPr>
        <w:bidi/>
      </w:pPr>
      <w:r>
        <w:rPr>
          <w:rtl/>
          <w:cs/>
          <w:lang w:val="ar_AE" w:bidi="ar_AE"/>
        </w:rPr>
      </w:r>
      <w:r>
        <w:rPr>
          <w:b/>
          <w:rtl/>
          <w:cs/>
          <w:lang w:val="ar_AE" w:bidi="ar_AE"/>
        </w:rPr>
        <w:t>"وَكَانَ فِي ذلِكَ الْيَوْمِ عَيْنِهِ"</w:t>
      </w:r>
    </w:p>
    <w:p>
      <w:pPr>
        <w:bidi/>
      </w:pPr>
      <w:r>
        <w:rPr>
          <w:rtl/>
          <w:cs/>
          <w:lang w:val="ar_AE" w:bidi="ar_AE"/>
        </w:rPr>
      </w:r>
      <w:r>
        <w:rPr>
          <w:rtl/>
          <w:cs/>
          <w:lang w:val="ar_AE" w:bidi="ar_AE"/>
        </w:rPr>
        <w:t>تُستخدم هذه العبارة هنا لتحديد حدث مهم في القصة. إذا كانت لغتك تحتوي على طريقة للقيام بذلك، فيمكنك التفكير في استخدامها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51 (#2)</w:t>
      </w:r>
      <w:r>
        <w:rPr>
          <w:rtl/>
          <w:cs/>
          <w:lang w:val="ar_AE" w:bidi="ar_AE"/>
        </w:rPr>
      </w:r>
    </w:p>
    <w:p>
      <w:pPr>
        <w:bidi/>
      </w:pPr>
      <w:r>
        <w:rPr>
          <w:rtl/>
          <w:cs/>
          <w:lang w:val="ar_AE" w:bidi="ar_AE"/>
        </w:rPr>
      </w:r>
      <w:r>
        <w:rPr>
          <w:rtl/>
          <w:cs/>
          <w:lang w:val="ar_AE" w:bidi="ar_AE"/>
        </w:rPr>
        <w:t>צִבְאֹתָֽ⁠ם</w:t>
      </w:r>
    </w:p>
    <w:p>
      <w:pPr>
        <w:bidi/>
      </w:pPr>
      <w:r>
        <w:rPr>
          <w:rtl/>
          <w:cs/>
          <w:lang w:val="ar_AE" w:bidi="ar_AE"/>
        </w:rPr>
      </w:r>
      <w:r>
        <w:rPr>
          <w:b/>
          <w:rtl/>
          <w:cs/>
          <w:lang w:val="ar_AE" w:bidi="ar_AE"/>
        </w:rPr>
        <w:t>"بِحَسَبِ أَجْنَادِهِمْ"</w:t>
      </w:r>
    </w:p>
    <w:p>
      <w:pPr>
        <w:bidi/>
      </w:pPr>
      <w:r>
        <w:rPr>
          <w:rtl/>
          <w:cs/>
          <w:lang w:val="ar_AE" w:bidi="ar_AE"/>
        </w:rPr>
      </w:r>
      <w:r>
        <w:rPr>
          <w:rtl/>
          <w:cs/>
          <w:lang w:val="ar_AE" w:bidi="ar_AE"/>
        </w:rPr>
        <w:t xml:space="preserve">يشير مصطلح </w:t>
      </w:r>
      <w:r>
        <w:rPr>
          <w:b/>
          <w:rtl/>
          <w:cs/>
          <w:lang w:val="ar_AE" w:bidi="ar_AE"/>
        </w:rPr>
        <w:t xml:space="preserve">أجناد </w:t>
      </w:r>
      <w:r>
        <w:rPr>
          <w:rtl/>
          <w:cs/>
          <w:lang w:val="ar_AE" w:bidi="ar_AE"/>
        </w:rPr>
        <w:t xml:space="preserve">إلى مجموعة كبيرة من الناس غالبًا ما يتم تنظيمهم في مجموعات للحرب. انظر كيف ترجمت هذا في </w:t>
      </w:r>
      <w:r>
        <w:rPr>
          <w:rtl/>
          <w:cs/>
          <w:lang w:val="ar_AE" w:bidi="ar_AE"/>
        </w:rPr>
        <w:t>خروج 6:26</w:t>
      </w:r>
      <w:r>
        <w:rPr>
          <w:rtl/>
          <w:cs/>
          <w:lang w:val="ar_AE" w:bidi="ar_AE"/>
        </w:rPr>
        <w:t>. ترجمة بديلة: "مجموعاتهم" أو "فرقهم"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13</w:t>
      </w:r>
      <w:r>
        <w:rPr>
          <w:rtl/>
          <w:cs/>
          <w:lang w:val="ar_AE" w:bidi="ar_AE"/>
        </w:rPr>
      </w:r>
    </w:p>
    <w:p>
      <w:pPr>
        <w:pStyle w:val="Heading3"/>
        <w:bidi/>
      </w:pPr>
      <w:r>
        <w:rPr>
          <w:rtl/>
          <w:cs/>
          <w:lang w:val="ar_AE" w:bidi="ar_AE"/>
        </w:rPr>
        <w:t>البنية (الهيكل) والتنسيق</w:t>
      </w:r>
    </w:p>
    <w:p>
      <w:pPr>
        <w:pStyle w:val="ListNumber"/>
        <w:numPr>
          <w:ilvl w:val="0"/>
          <w:numId w:val="19"/>
        </w:numPr>
        <w:bidi/>
        <w:spacing w:line="240" w:lineRule="auto"/>
        <w:ind w:left="720"/>
      </w:pPr>
      <w:r>
        <w:rPr>
          <w:rtl/>
          <w:cs/>
          <w:lang w:val="ar_AE" w:bidi="ar_AE"/>
        </w:rPr>
      </w:r>
      <w:r>
        <w:rPr>
          <w:rtl/>
          <w:cs/>
          <w:lang w:val="ar_AE" w:bidi="ar_AE"/>
        </w:rPr>
        <w:t>تعليمات</w:t>
      </w:r>
    </w:p>
    <w:p>
      <w:pPr>
        <w:pStyle w:val="ListBullet"/>
        <w:bidi/>
        <w:spacing w:line="240" w:lineRule="auto"/>
        <w:ind w:left="1440"/>
      </w:pPr>
      <w:r>
        <w:rPr>
          <w:rtl/>
          <w:cs/>
          <w:lang w:val="ar_AE" w:bidi="ar_AE"/>
        </w:rPr>
      </w:r>
      <w:r>
        <w:rPr>
          <w:rtl/>
          <w:cs/>
          <w:lang w:val="ar_AE" w:bidi="ar_AE"/>
        </w:rPr>
        <w:t>الآيتان 1–2: أول إشارة لتخصيص البكر</w:t>
      </w:r>
    </w:p>
    <w:p>
      <w:pPr>
        <w:pStyle w:val="ListBullet"/>
        <w:bidi/>
        <w:spacing w:line="240" w:lineRule="auto"/>
        <w:ind w:left="1440"/>
      </w:pPr>
      <w:r>
        <w:rPr>
          <w:rtl/>
          <w:cs/>
          <w:lang w:val="ar_AE" w:bidi="ar_AE"/>
        </w:rPr>
      </w:r>
      <w:r>
        <w:rPr>
          <w:rtl/>
          <w:cs/>
          <w:lang w:val="ar_AE" w:bidi="ar_AE"/>
        </w:rPr>
        <w:t xml:space="preserve">الآيات 3–10: تكرار لتعليمات عيد الفصح من </w:t>
      </w:r>
      <w:r>
        <w:rPr>
          <w:rtl/>
          <w:cs/>
          <w:lang w:val="ar_AE" w:bidi="ar_AE"/>
        </w:rPr>
        <w:t>12:14–20</w:t>
      </w:r>
      <w:r>
        <w:rPr>
          <w:rtl/>
          <w:cs/>
          <w:lang w:val="ar_AE" w:bidi="ar_AE"/>
        </w:rPr>
        <w:t xml:space="preserve"> و</w:t>
      </w:r>
      <w:r>
        <w:rPr>
          <w:rtl/>
          <w:cs/>
          <w:lang w:val="ar_AE" w:bidi="ar_AE"/>
        </w:rPr>
        <w:t>24–27</w:t>
      </w:r>
      <w:r>
        <w:rPr>
          <w:rtl/>
          <w:cs/>
          <w:lang w:val="ar_AE" w:bidi="ar_AE"/>
        </w:rPr>
        <w:t>، مع التركيز على إبلاغ الأجيال القادمة من بني إسرائيل بأعمال الرب</w:t>
      </w:r>
    </w:p>
    <w:p>
      <w:pPr>
        <w:pStyle w:val="ListBullet"/>
        <w:bidi/>
        <w:spacing w:line="240" w:lineRule="auto"/>
        <w:ind w:left="1440"/>
      </w:pPr>
      <w:r>
        <w:rPr>
          <w:rtl/>
          <w:cs/>
          <w:lang w:val="ar_AE" w:bidi="ar_AE"/>
        </w:rPr>
      </w:r>
      <w:r>
        <w:rPr>
          <w:rtl/>
          <w:cs/>
          <w:lang w:val="ar_AE" w:bidi="ar_AE"/>
        </w:rPr>
        <w:t>الآيات 11–13: تفاصيل إضافية حول تخصيص البكر</w:t>
      </w:r>
    </w:p>
    <w:p>
      <w:pPr>
        <w:pStyle w:val="ListBullet"/>
        <w:bidi/>
        <w:spacing w:line="240" w:lineRule="auto"/>
        <w:ind w:left="1440"/>
      </w:pPr>
      <w:r>
        <w:rPr>
          <w:rtl/>
          <w:cs/>
          <w:lang w:val="ar_AE" w:bidi="ar_AE"/>
        </w:rPr>
      </w:r>
      <w:r>
        <w:rPr>
          <w:rtl/>
          <w:cs/>
          <w:lang w:val="ar_AE" w:bidi="ar_AE"/>
        </w:rPr>
        <w:t>الآيات 14–16: تكرار الغرض: إخبار الأجيال القادمة</w:t>
      </w:r>
    </w:p>
    <w:p>
      <w:pPr>
        <w:pStyle w:val="ListNumber"/>
        <w:numPr>
          <w:ilvl w:val="0"/>
          <w:numId w:val="20"/>
        </w:numPr>
        <w:bidi/>
        <w:spacing w:line="240" w:lineRule="auto"/>
        <w:ind w:left="720"/>
      </w:pPr>
      <w:r>
        <w:rPr>
          <w:rtl/>
          <w:cs/>
          <w:lang w:val="ar_AE" w:bidi="ar_AE"/>
        </w:rPr>
      </w:r>
      <w:r>
        <w:rPr>
          <w:rtl/>
          <w:cs/>
          <w:lang w:val="ar_AE" w:bidi="ar_AE"/>
        </w:rPr>
        <w:t>سرد</w:t>
      </w:r>
    </w:p>
    <w:p>
      <w:pPr>
        <w:pStyle w:val="ListBullet"/>
        <w:bidi/>
        <w:spacing w:line="240" w:lineRule="auto"/>
        <w:ind w:left="1440"/>
      </w:pPr>
      <w:r>
        <w:rPr>
          <w:rtl/>
          <w:cs/>
          <w:lang w:val="ar_AE" w:bidi="ar_AE"/>
        </w:rPr>
      </w:r>
      <w:r>
        <w:rPr>
          <w:rtl/>
          <w:cs/>
          <w:lang w:val="ar_AE" w:bidi="ar_AE"/>
        </w:rPr>
        <w:t>الآيات 17–22: بعض التفاصيل عن الخروج</w:t>
      </w:r>
    </w:p>
    <w:p>
      <w:pPr>
        <w:pStyle w:val="Heading3"/>
        <w:bidi/>
      </w:pPr>
      <w:r>
        <w:rPr>
          <w:rtl/>
          <w:cs/>
          <w:lang w:val="ar_AE" w:bidi="ar_AE"/>
        </w:rPr>
        <w:t>مفاهيم خاصة في هذا الأصحاح</w:t>
      </w:r>
    </w:p>
    <w:p>
      <w:pPr>
        <w:pStyle w:val="ListBullet"/>
        <w:bidi/>
        <w:spacing w:line="240" w:lineRule="auto"/>
        <w:ind w:left="720"/>
      </w:pPr>
      <w:r>
        <w:rPr>
          <w:rtl/>
          <w:cs/>
          <w:lang w:val="ar_AE" w:bidi="ar_AE"/>
        </w:rPr>
      </w:r>
      <w:r>
        <w:rPr>
          <w:rtl/>
          <w:cs/>
          <w:lang w:val="ar_AE" w:bidi="ar_AE"/>
        </w:rPr>
        <w:t>هناك عدة مفاهيم سيكون من المهم فهمها وترجمتها بعناية (وقد تمت مقابلة بعضها بالفعل في سفر الخروج). وهي: التقديس، العلامة، التذكار، الفداء، والذبيحة.</w:t>
      </w:r>
    </w:p>
    <w:p>
      <w:pPr>
        <w:pStyle w:val="Heading3"/>
        <w:bidi/>
      </w:pPr>
      <w:r>
        <w:rPr>
          <w:rtl/>
          <w:cs/>
          <w:lang w:val="ar_AE" w:bidi="ar_AE"/>
        </w:rPr>
        <w:t>صعوبات الترجمة الأخرى المحتملة في هذا الأصحاح</w:t>
      </w:r>
    </w:p>
    <w:p>
      <w:pPr>
        <w:pStyle w:val="ListBullet"/>
        <w:bidi/>
        <w:spacing w:line="240" w:lineRule="auto"/>
        <w:ind w:left="720"/>
      </w:pPr>
      <w:r>
        <w:rPr>
          <w:rtl/>
          <w:cs/>
          <w:lang w:val="ar_AE" w:bidi="ar_AE"/>
        </w:rPr>
      </w:r>
      <w:r>
        <w:rPr>
          <w:rtl/>
          <w:cs/>
          <w:lang w:val="ar_AE" w:bidi="ar_AE"/>
        </w:rPr>
        <w:t>يحتوي هذا الأصحاح على عدد من أسماء المجموعات البشرية والأماكن. ومع ذلك، فقد تم ترجمة العديد منها في مقاطع سابقة.</w:t>
      </w:r>
    </w:p>
    <w:p>
      <w:pPr>
        <w:pStyle w:val="ListBullet"/>
        <w:bidi/>
        <w:spacing w:line="240" w:lineRule="auto"/>
        <w:ind w:left="720"/>
      </w:pPr>
      <w:r>
        <w:rPr>
          <w:rtl/>
          <w:cs/>
          <w:lang w:val="ar_AE" w:bidi="ar_AE"/>
        </w:rPr>
      </w:r>
      <w:r>
        <w:rPr>
          <w:rtl/>
          <w:cs/>
          <w:lang w:val="ar_AE" w:bidi="ar_AE"/>
        </w:rPr>
        <w:t>قد يكون نقل عظام يوسف مفهومًا غير معروف في بعض المناطق.</w:t>
      </w:r>
    </w:p>
    <w:p>
      <w:pPr>
        <w:pStyle w:val="ListBullet"/>
        <w:bidi/>
        <w:spacing w:line="240" w:lineRule="auto"/>
        <w:ind w:left="720"/>
      </w:pPr>
      <w:r>
        <w:rPr>
          <w:rtl/>
          <w:cs/>
          <w:lang w:val="ar_AE" w:bidi="ar_AE"/>
        </w:rPr>
      </w:r>
      <w:r>
        <w:rPr>
          <w:rtl/>
          <w:cs/>
          <w:lang w:val="ar_AE" w:bidi="ar_AE"/>
        </w:rPr>
        <w:t>قد يستغرق الأمر بعض الوقت لاتخاذ قرار بشأن تحديد ترجمة مناسبة لعمود النار وعمود السحاب اللذان قادا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2 (#1)</w:t>
      </w:r>
      <w:r>
        <w:rPr>
          <w:rtl/>
          <w:cs/>
          <w:lang w:val="ar_AE" w:bidi="ar_AE"/>
        </w:rPr>
      </w:r>
    </w:p>
    <w:p>
      <w:pPr>
        <w:bidi/>
      </w:pPr>
      <w:r>
        <w:rPr>
          <w:rtl/>
          <w:cs/>
          <w:lang w:val="ar_AE" w:bidi="ar_AE"/>
        </w:rPr>
      </w:r>
      <w:r>
        <w:rPr>
          <w:rtl/>
          <w:cs/>
          <w:lang w:val="ar_AE" w:bidi="ar_AE"/>
        </w:rPr>
        <w:t>קַדֶּשׁ־לִ֨⁠י כָל־בְּכ֜וֹר פֶּ֤טֶר כָּל־רֶ֨חֶם֙ בִּ⁠בְנֵ֣י יִשְׂרָאֵ֔ל בָּ⁠אָדָ֖ם וּ⁠בַ⁠בְּהֵמָ֑ה לִ֖⁠י הֽוּא</w:t>
      </w:r>
    </w:p>
    <w:p>
      <w:pPr>
        <w:bidi/>
      </w:pPr>
      <w:r>
        <w:rPr>
          <w:rtl/>
          <w:cs/>
          <w:lang w:val="ar_AE" w:bidi="ar_AE"/>
        </w:rPr>
      </w:r>
      <w:r>
        <w:rPr>
          <w:b/>
          <w:rtl/>
          <w:cs/>
          <w:lang w:val="ar_AE" w:bidi="ar_AE"/>
        </w:rPr>
        <w:t>"قَدِّسْ لِي كُلَّ بِكْرٍ، كُلَّ فَاتِحِ رَحِمٍ مِنْ بَنِي إِسْرَائِيلَ، مِنَ النَّاسِ وَمِنَ الْبَهَائِمِ. إِنَّهُ لِي"</w:t>
      </w:r>
    </w:p>
    <w:p>
      <w:pPr>
        <w:bidi/>
      </w:pPr>
      <w:r>
        <w:rPr>
          <w:rtl/>
          <w:cs/>
          <w:lang w:val="ar_AE" w:bidi="ar_AE"/>
        </w:rPr>
      </w:r>
      <w:r>
        <w:rPr>
          <w:rtl/>
          <w:cs/>
          <w:lang w:val="ar_AE" w:bidi="ar_AE"/>
        </w:rPr>
        <w:t>هذه الآية بأكملها هي اقتباس مباشر. قد يكون من المفيد لقرائك الإشارة إلى ذلك بوضع علامات الاقتباس من المستوى الأول أو بأي علامات ترقيم أو أشكال أخرى تستخدمها لغتك للإشارة إلى الاقتباس. وقد يكون هناك اقتباسات أخرى في هذا الإصحاح؛ سيتم تمييزها بنفس علامات الترقيم، لكنها لن تحتوي على ملاحظات خاصة بها إلا إذا كان هناك شيء فريد بشأنها.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3 (#1)</w:t>
      </w:r>
      <w:r>
        <w:rPr>
          <w:rtl/>
          <w:cs/>
          <w:lang w:val="ar_AE" w:bidi="ar_AE"/>
        </w:rPr>
      </w:r>
    </w:p>
    <w:p>
      <w:pPr>
        <w:bidi/>
      </w:pPr>
      <w:r>
        <w:rPr>
          <w:rtl/>
          <w:cs/>
          <w:lang w:val="ar_AE" w:bidi="ar_AE"/>
        </w:rPr>
      </w:r>
      <w:r>
        <w:rPr>
          <w:rtl/>
          <w:cs/>
          <w:lang w:val="ar_AE" w:bidi="ar_AE"/>
        </w:rPr>
        <w:t>מִ⁠בֵּ֣ית עֲבָדִ֔ים</w:t>
      </w:r>
    </w:p>
    <w:p>
      <w:pPr>
        <w:bidi/>
      </w:pPr>
      <w:r>
        <w:rPr>
          <w:rtl/>
          <w:cs/>
          <w:lang w:val="ar_AE" w:bidi="ar_AE"/>
        </w:rPr>
      </w:r>
      <w:r>
        <w:rPr>
          <w:b/>
          <w:rtl/>
          <w:cs/>
          <w:lang w:val="ar_AE" w:bidi="ar_AE"/>
        </w:rPr>
        <w:t>"مِنْ بَيْتِ الْعُبُودِيَّةِ"</w:t>
      </w:r>
    </w:p>
    <w:p>
      <w:pPr>
        <w:bidi/>
      </w:pPr>
      <w:r>
        <w:rPr>
          <w:rtl/>
          <w:cs/>
          <w:lang w:val="ar_AE" w:bidi="ar_AE"/>
        </w:rPr>
      </w:r>
      <w:r>
        <w:rPr>
          <w:rtl/>
          <w:cs/>
          <w:lang w:val="ar_AE" w:bidi="ar_AE"/>
        </w:rPr>
        <w:t>يتحدث موسى عن مصر كما لو كانت بيتًا يحتفظ فيه الناس بالعبيد. إذا لم يفهم قراؤك ما تعنيه هذه الصورة في هذا السياق، فيمكنك استخدام استعارة مشابهة من ثقافتك. أو بدلًا من ذلك، يمكنك التعبير عن المعنى بشكل واضح. ترجمة بديلة: "المكان الذي كنتم فيه عبيدًا"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3 (#2)</w:t>
      </w:r>
      <w:r>
        <w:rPr>
          <w:rtl/>
          <w:cs/>
          <w:lang w:val="ar_AE" w:bidi="ar_AE"/>
        </w:rPr>
      </w:r>
    </w:p>
    <w:p>
      <w:pPr>
        <w:bidi/>
      </w:pPr>
      <w:r>
        <w:rPr>
          <w:rtl/>
          <w:cs/>
          <w:lang w:val="ar_AE" w:bidi="ar_AE"/>
        </w:rPr>
      </w:r>
      <w:r>
        <w:rPr>
          <w:rtl/>
          <w:cs/>
          <w:lang w:val="ar_AE" w:bidi="ar_AE"/>
        </w:rPr>
        <w:t>בְּ⁠חֹ֣זֶק יָ֔ד</w:t>
      </w:r>
    </w:p>
    <w:p>
      <w:pPr>
        <w:bidi/>
      </w:pPr>
      <w:r>
        <w:rPr>
          <w:rtl/>
          <w:cs/>
          <w:lang w:val="ar_AE" w:bidi="ar_AE"/>
        </w:rPr>
      </w:r>
      <w:r>
        <w:rPr>
          <w:b/>
          <w:rtl/>
          <w:cs/>
          <w:lang w:val="ar_AE" w:bidi="ar_AE"/>
        </w:rPr>
        <w:t>"بِيَدٍ قَوِيَّةٍ"</w:t>
      </w:r>
    </w:p>
    <w:p>
      <w:pPr>
        <w:bidi/>
      </w:pPr>
      <w:r>
        <w:rPr>
          <w:rtl/>
          <w:cs/>
          <w:lang w:val="ar_AE" w:bidi="ar_AE"/>
        </w:rPr>
      </w:r>
      <w:r>
        <w:rPr>
          <w:rtl/>
          <w:cs/>
          <w:lang w:val="ar_AE" w:bidi="ar_AE"/>
        </w:rPr>
        <w:t xml:space="preserve">هنا، تشير كلمة </w:t>
      </w:r>
      <w:r>
        <w:rPr>
          <w:b/>
          <w:rtl/>
          <w:cs/>
          <w:lang w:val="ar_AE" w:bidi="ar_AE"/>
        </w:rPr>
        <w:t>اليد</w:t>
      </w:r>
      <w:r>
        <w:rPr>
          <w:rtl/>
          <w:cs/>
          <w:lang w:val="ar_AE" w:bidi="ar_AE"/>
        </w:rPr>
        <w:t xml:space="preserve"> إلى القوة. انظر كيف ترجمت "اليد القوية" في </w:t>
      </w:r>
      <w:r>
        <w:rPr>
          <w:rtl/>
          <w:cs/>
          <w:lang w:val="ar_AE" w:bidi="ar_AE"/>
        </w:rPr>
        <w:t>خروج 6:1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3 (#3)</w:t>
      </w:r>
      <w:r>
        <w:rPr>
          <w:rtl/>
          <w:cs/>
          <w:lang w:val="ar_AE" w:bidi="ar_AE"/>
        </w:rPr>
      </w:r>
    </w:p>
    <w:p>
      <w:pPr>
        <w:bidi/>
      </w:pPr>
      <w:r>
        <w:rPr>
          <w:rtl/>
          <w:cs/>
          <w:lang w:val="ar_AE" w:bidi="ar_AE"/>
        </w:rPr>
      </w:r>
      <w:r>
        <w:rPr>
          <w:rtl/>
          <w:cs/>
          <w:lang w:val="ar_AE" w:bidi="ar_AE"/>
        </w:rPr>
        <w:t>וְ⁠לֹ֥א יֵאָכֵ֖ל חָמֵֽץ</w:t>
      </w:r>
    </w:p>
    <w:p>
      <w:pPr>
        <w:bidi/>
      </w:pPr>
      <w:r>
        <w:rPr>
          <w:rtl/>
          <w:cs/>
          <w:lang w:val="ar_AE" w:bidi="ar_AE"/>
        </w:rPr>
      </w:r>
      <w:r>
        <w:rPr>
          <w:b/>
          <w:rtl/>
          <w:cs/>
          <w:lang w:val="ar_AE" w:bidi="ar_AE"/>
        </w:rPr>
        <w:t>"وَلاَ يُؤْكَلُ خَمِيرٌ"</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4 (#1)</w:t>
      </w:r>
      <w:r>
        <w:rPr>
          <w:rtl/>
          <w:cs/>
          <w:lang w:val="ar_AE" w:bidi="ar_AE"/>
        </w:rPr>
      </w:r>
    </w:p>
    <w:p>
      <w:pPr>
        <w:bidi/>
      </w:pPr>
      <w:r>
        <w:rPr>
          <w:rtl/>
          <w:cs/>
          <w:lang w:val="ar_AE" w:bidi="ar_AE"/>
        </w:rPr>
      </w:r>
      <w:r>
        <w:rPr>
          <w:rtl/>
          <w:cs/>
          <w:lang w:val="ar_AE" w:bidi="ar_AE"/>
        </w:rPr>
        <w:t>הָ⁠אָבִֽיב</w:t>
      </w:r>
    </w:p>
    <w:p>
      <w:pPr>
        <w:bidi/>
      </w:pPr>
      <w:r>
        <w:rPr>
          <w:rtl/>
          <w:cs/>
          <w:lang w:val="ar_AE" w:bidi="ar_AE"/>
        </w:rPr>
      </w:r>
      <w:r>
        <w:rPr>
          <w:b/>
          <w:rtl/>
          <w:cs/>
          <w:lang w:val="ar_AE" w:bidi="ar_AE"/>
        </w:rPr>
        <w:t>"أَبِيبَ"</w:t>
      </w:r>
    </w:p>
    <w:p>
      <w:pPr>
        <w:bidi/>
      </w:pPr>
      <w:r>
        <w:rPr>
          <w:rtl/>
          <w:cs/>
          <w:lang w:val="ar_AE" w:bidi="ar_AE"/>
        </w:rPr>
      </w:r>
      <w:r>
        <w:rPr>
          <w:rtl/>
          <w:cs/>
          <w:lang w:val="ar_AE" w:bidi="ar_AE"/>
        </w:rPr>
        <w:t xml:space="preserve">هذا هو اسم الشهر الأول في التقويم العبري. يقع شهر </w:t>
      </w:r>
      <w:r>
        <w:rPr>
          <w:b/>
          <w:rtl/>
          <w:cs/>
          <w:lang w:val="ar_AE" w:bidi="ar_AE"/>
        </w:rPr>
        <w:t xml:space="preserve">أَبِيب </w:t>
      </w:r>
      <w:r>
        <w:rPr>
          <w:rtl/>
          <w:cs/>
          <w:lang w:val="ar_AE" w:bidi="ar_AE"/>
        </w:rPr>
        <w:t>خلال الجزء الأخير من مارس والجزء الأول من أبريل في التقويمات الغربية. يمكنك تحويل اليوم والشهر العبريين إلى تاريخ تقريبي في التقويم الذي تستخدمه ثقافتك. ومع ذلك، فقد استخدم اليهود تقويمًا قمريًا، لذا إذا كنت تستخدم تقويمًا شمسيًا، فسيكون التاريخ مختلفًا كل عام ولن تكون الترجمة دقيقة تمامًا. لذا قد ترغب فقط في إعطاء رقم اليوم واسم الشهر في التقويم العبري، وتوضيح أي وقت من السنة يكون ذلك في تقويمك بشكل تقريبي في حاشية.</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5 (#1)</w:t>
      </w:r>
      <w:r>
        <w:rPr>
          <w:rtl/>
          <w:cs/>
          <w:lang w:val="ar_AE" w:bidi="ar_AE"/>
        </w:rPr>
      </w:r>
    </w:p>
    <w:p>
      <w:pPr>
        <w:bidi/>
      </w:pPr>
      <w:r>
        <w:rPr>
          <w:rtl/>
          <w:cs/>
          <w:lang w:val="ar_AE" w:bidi="ar_AE"/>
        </w:rPr>
      </w:r>
      <w:r>
        <w:rPr>
          <w:rtl/>
          <w:cs/>
          <w:lang w:val="ar_AE" w:bidi="ar_AE"/>
        </w:rPr>
        <w:t>וְ⁠הָיָ֣ה כִֽי־יְבִֽיאֲ⁠ךָ֣ יְהוָ֡ה אֶל־אֶ֣רֶץ &amp; וְ⁠עָבַדְתָּ֛ אֶת־הָ⁠עֲבֹדָ֥ה הַ⁠זֹּ֖את בַּ⁠חֹ֥דֶשׁ הַ⁠זֶּֽה</w:t>
      </w:r>
    </w:p>
    <w:p>
      <w:pPr>
        <w:bidi/>
      </w:pPr>
      <w:r>
        <w:rPr>
          <w:rtl/>
          <w:cs/>
          <w:lang w:val="ar_AE" w:bidi="ar_AE"/>
        </w:rPr>
      </w:r>
      <w:r>
        <w:rPr>
          <w:b/>
          <w:rtl/>
          <w:cs/>
          <w:lang w:val="ar_AE" w:bidi="ar_AE"/>
        </w:rPr>
        <w:t>"وَيَكُونُ مَتَى أَدْخَلَكَ الرَّبُّ أَرْضَ"</w:t>
      </w:r>
      <w:r>
        <w:rPr>
          <w:rtl/>
          <w:cs/>
          <w:lang w:val="ar_AE" w:bidi="ar_AE"/>
        </w:rPr>
        <w:t xml:space="preserve"> - </w:t>
      </w:r>
      <w:r>
        <w:rPr>
          <w:b/>
          <w:rtl/>
          <w:cs/>
          <w:lang w:val="ar_AE" w:bidi="ar_AE"/>
        </w:rPr>
        <w:t>"أَنَّكَ تَصْنَعُ هذِهِ الْخِدْمَةَ فِي هذَا الشَّهْرِ"</w:t>
      </w:r>
    </w:p>
    <w:p>
      <w:pPr>
        <w:bidi/>
      </w:pPr>
      <w:r>
        <w:rPr>
          <w:rtl/>
          <w:cs/>
          <w:lang w:val="ar_AE" w:bidi="ar_AE"/>
        </w:rPr>
      </w:r>
      <w:r>
        <w:rPr>
          <w:rtl/>
          <w:cs/>
          <w:lang w:val="ar_AE" w:bidi="ar_AE"/>
        </w:rPr>
        <w:t xml:space="preserve">عندما يعيش شعب إسرائيل في أرض كنعان، يجب عليهم الاحتفال بعيد الفصح في هذا اليوم من كل عام. انظر كيف ترجمت عبارة مشابهة في </w:t>
      </w:r>
      <w:r>
        <w:rPr>
          <w:rtl/>
          <w:cs/>
          <w:lang w:val="ar_AE" w:bidi="ar_AE"/>
        </w:rPr>
        <w:t>خروج 12:25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5 (#2)</w:t>
      </w:r>
      <w:r>
        <w:rPr>
          <w:rtl/>
          <w:cs/>
          <w:lang w:val="ar_AE" w:bidi="ar_AE"/>
        </w:rPr>
      </w:r>
    </w:p>
    <w:p>
      <w:pPr>
        <w:bidi/>
      </w:pPr>
      <w:r>
        <w:rPr>
          <w:rtl/>
          <w:cs/>
          <w:lang w:val="ar_AE" w:bidi="ar_AE"/>
        </w:rPr>
      </w:r>
      <w:r>
        <w:rPr>
          <w:rtl/>
          <w:cs/>
          <w:lang w:val="ar_AE" w:bidi="ar_AE"/>
        </w:rPr>
        <w:t>לַ⁠אֲבֹתֶ֨י⁠ךָ֙</w:t>
      </w:r>
    </w:p>
    <w:p>
      <w:pPr>
        <w:bidi/>
      </w:pPr>
      <w:r>
        <w:rPr>
          <w:rtl/>
          <w:cs/>
          <w:lang w:val="ar_AE" w:bidi="ar_AE"/>
        </w:rPr>
      </w:r>
      <w:r>
        <w:rPr>
          <w:b/>
          <w:rtl/>
          <w:cs/>
          <w:lang w:val="ar_AE" w:bidi="ar_AE"/>
        </w:rPr>
        <w:t>"لآبَائِكَ"</w:t>
      </w:r>
    </w:p>
    <w:p>
      <w:pPr>
        <w:bidi/>
      </w:pPr>
      <w:r>
        <w:rPr>
          <w:rtl/>
          <w:cs/>
          <w:lang w:val="ar_AE" w:bidi="ar_AE"/>
        </w:rPr>
      </w:r>
      <w:r>
        <w:rPr>
          <w:rtl/>
          <w:cs/>
          <w:lang w:val="ar_AE" w:bidi="ar_AE"/>
        </w:rPr>
        <w:t xml:space="preserve">هنا، كلمة </w:t>
      </w:r>
      <w:r>
        <w:rPr>
          <w:b/>
          <w:rtl/>
          <w:cs/>
          <w:lang w:val="ar_AE" w:bidi="ar_AE"/>
        </w:rPr>
        <w:t>الآباء</w:t>
      </w:r>
      <w:r>
        <w:rPr>
          <w:rtl/>
          <w:cs/>
          <w:lang w:val="ar_AE" w:bidi="ar_AE"/>
        </w:rPr>
        <w:t xml:space="preserve"> تعني "الأجداد". ترجمة بديلة: "إلى أجدادك"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5 (#3)</w:t>
      </w:r>
      <w:r>
        <w:rPr>
          <w:rtl/>
          <w:cs/>
          <w:lang w:val="ar_AE" w:bidi="ar_AE"/>
        </w:rPr>
      </w:r>
    </w:p>
    <w:p>
      <w:pPr>
        <w:bidi/>
      </w:pPr>
      <w:r>
        <w:rPr>
          <w:rtl/>
          <w:cs/>
          <w:lang w:val="ar_AE" w:bidi="ar_AE"/>
        </w:rPr>
      </w:r>
      <w:r>
        <w:rPr>
          <w:rtl/>
          <w:cs/>
          <w:lang w:val="ar_AE" w:bidi="ar_AE"/>
        </w:rPr>
        <w:t>אֶ֛רֶץ זָבַ֥ת חָלָ֖ב וּ⁠דְבָ֑שׁ</w:t>
      </w:r>
    </w:p>
    <w:p>
      <w:pPr>
        <w:bidi/>
      </w:pPr>
      <w:r>
        <w:rPr>
          <w:rtl/>
          <w:cs/>
          <w:lang w:val="ar_AE" w:bidi="ar_AE"/>
        </w:rPr>
      </w:r>
      <w:r>
        <w:rPr>
          <w:b/>
          <w:rtl/>
          <w:cs/>
          <w:lang w:val="ar_AE" w:bidi="ar_AE"/>
        </w:rPr>
        <w:t>"أَرْضًا تَفِيضُ لَبَنًا وَعَسَلًا"</w:t>
      </w:r>
    </w:p>
    <w:p>
      <w:pPr>
        <w:bidi/>
      </w:pPr>
      <w:r>
        <w:rPr>
          <w:rtl/>
          <w:cs/>
          <w:lang w:val="ar_AE" w:bidi="ar_AE"/>
        </w:rPr>
      </w:r>
      <w:r>
        <w:rPr>
          <w:rtl/>
          <w:cs/>
          <w:lang w:val="ar_AE" w:bidi="ar_AE"/>
        </w:rPr>
        <w:t xml:space="preserve">الوصف نفسه يظهر في </w:t>
      </w:r>
      <w:r>
        <w:rPr>
          <w:rtl/>
          <w:cs/>
          <w:lang w:val="ar_AE" w:bidi="ar_AE"/>
        </w:rPr>
        <w:t>خروج 3:8</w:t>
      </w:r>
      <w:r>
        <w:rPr>
          <w:rtl/>
          <w:cs/>
          <w:lang w:val="ar_AE" w:bidi="ar_AE"/>
        </w:rPr>
        <w:t>. انظر كيف ترجمته هناك وكذلك انظر إلى الملاحظات العديدة المتعلقة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6 (#1)</w:t>
      </w:r>
      <w:r>
        <w:rPr>
          <w:rtl/>
          <w:cs/>
          <w:lang w:val="ar_AE" w:bidi="ar_AE"/>
        </w:rPr>
      </w:r>
    </w:p>
    <w:p>
      <w:pPr>
        <w:bidi/>
      </w:pPr>
      <w:r>
        <w:rPr>
          <w:rtl/>
          <w:cs/>
          <w:lang w:val="ar_AE" w:bidi="ar_AE"/>
        </w:rPr>
      </w:r>
      <w:r>
        <w:rPr>
          <w:rtl/>
          <w:cs/>
          <w:lang w:val="ar_AE" w:bidi="ar_AE"/>
        </w:rPr>
        <w:t>שִׁבְעַ֥ת</w:t>
      </w:r>
    </w:p>
    <w:p>
      <w:pPr>
        <w:bidi/>
      </w:pPr>
      <w:r>
        <w:rPr>
          <w:rtl/>
          <w:cs/>
          <w:lang w:val="ar_AE" w:bidi="ar_AE"/>
        </w:rPr>
      </w:r>
      <w:r>
        <w:rPr>
          <w:b/>
          <w:rtl/>
          <w:cs/>
          <w:lang w:val="ar_AE" w:bidi="ar_AE"/>
        </w:rPr>
        <w:t>"سبعة"</w:t>
      </w:r>
    </w:p>
    <w:p>
      <w:pPr>
        <w:bidi/>
      </w:pPr>
      <w:r>
        <w:rPr>
          <w:rtl/>
          <w:cs/>
          <w:lang w:val="ar_AE" w:bidi="ar_AE"/>
        </w:rPr>
      </w:r>
      <w:r>
        <w:rPr>
          <w:rtl/>
          <w:cs/>
          <w:lang w:val="ar_AE" w:bidi="ar_AE"/>
        </w:rPr>
        <w:t>ترجمة بديلة: "7"</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6 (#2)</w:t>
      </w:r>
      <w:r>
        <w:rPr>
          <w:rtl/>
          <w:cs/>
          <w:lang w:val="ar_AE" w:bidi="ar_AE"/>
        </w:rPr>
      </w:r>
    </w:p>
    <w:p>
      <w:pPr>
        <w:bidi/>
      </w:pPr>
      <w:r>
        <w:rPr>
          <w:rtl/>
          <w:cs/>
          <w:lang w:val="ar_AE" w:bidi="ar_AE"/>
        </w:rPr>
      </w:r>
      <w:r>
        <w:rPr>
          <w:rtl/>
          <w:cs/>
          <w:lang w:val="ar_AE" w:bidi="ar_AE"/>
        </w:rPr>
        <w:t>וּ⁠בַ⁠יּוֹם֙ הַ⁠שְּׁבִיעִ֔י</w:t>
      </w:r>
    </w:p>
    <w:p>
      <w:pPr>
        <w:bidi/>
      </w:pPr>
      <w:r>
        <w:rPr>
          <w:rtl/>
          <w:cs/>
          <w:lang w:val="ar_AE" w:bidi="ar_AE"/>
        </w:rPr>
      </w:r>
      <w:r>
        <w:rPr>
          <w:b/>
          <w:rtl/>
          <w:cs/>
          <w:lang w:val="ar_AE" w:bidi="ar_AE"/>
        </w:rPr>
        <w:t>"وفي اليوم السابع"</w:t>
      </w:r>
    </w:p>
    <w:p>
      <w:pPr>
        <w:bidi/>
      </w:pPr>
      <w:r>
        <w:rPr>
          <w:rtl/>
          <w:cs/>
          <w:lang w:val="ar_AE" w:bidi="ar_AE"/>
        </w:rPr>
      </w:r>
      <w:r>
        <w:rPr>
          <w:rtl/>
          <w:cs/>
          <w:lang w:val="ar_AE" w:bidi="ar_AE"/>
        </w:rPr>
        <w:t>إذا كانت لغتك لا تستخدم الأعداد الترتيبية، يمكنك استخدام الأعداد الأساسية هنا. ترجمة بديلة: "وفي اليوم 7"</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7 (#1)</w:t>
      </w:r>
      <w:r>
        <w:rPr>
          <w:rtl/>
          <w:cs/>
          <w:lang w:val="ar_AE" w:bidi="ar_AE"/>
        </w:rPr>
      </w:r>
    </w:p>
    <w:p>
      <w:pPr>
        <w:bidi/>
      </w:pPr>
      <w:r>
        <w:rPr>
          <w:rtl/>
          <w:cs/>
          <w:lang w:val="ar_AE" w:bidi="ar_AE"/>
        </w:rPr>
      </w:r>
      <w:r>
        <w:rPr>
          <w:rtl/>
          <w:cs/>
          <w:lang w:val="ar_AE" w:bidi="ar_AE"/>
        </w:rPr>
        <w:t>מַצּוֹת֙ יֵֽאָכֵ֔ל</w:t>
      </w:r>
    </w:p>
    <w:p>
      <w:pPr>
        <w:bidi/>
      </w:pPr>
      <w:r>
        <w:rPr>
          <w:rtl/>
          <w:cs/>
          <w:lang w:val="ar_AE" w:bidi="ar_AE"/>
        </w:rPr>
      </w:r>
      <w:r>
        <w:rPr>
          <w:b/>
          <w:rtl/>
          <w:cs/>
          <w:lang w:val="ar_AE" w:bidi="ar_AE"/>
        </w:rPr>
        <w:t>"فَطِيرٌ يُؤْكَلُ السَّبْعَةَ الأَيَّامِ"</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"يجب أن تأكل خبزًا غير مختمر"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7 (#2)</w:t>
      </w:r>
      <w:r>
        <w:rPr>
          <w:rtl/>
          <w:cs/>
          <w:lang w:val="ar_AE" w:bidi="ar_AE"/>
        </w:rPr>
      </w:r>
    </w:p>
    <w:p>
      <w:pPr>
        <w:bidi/>
      </w:pPr>
      <w:r>
        <w:rPr>
          <w:rtl/>
          <w:cs/>
          <w:lang w:val="ar_AE" w:bidi="ar_AE"/>
        </w:rPr>
      </w:r>
      <w:r>
        <w:rPr>
          <w:rtl/>
          <w:cs/>
          <w:lang w:val="ar_AE" w:bidi="ar_AE"/>
        </w:rPr>
        <w:t>אֵ֖ת שִׁבְעַ֣ת</w:t>
      </w:r>
    </w:p>
    <w:p>
      <w:pPr>
        <w:bidi/>
      </w:pPr>
      <w:r>
        <w:rPr>
          <w:rtl/>
          <w:cs/>
          <w:lang w:val="ar_AE" w:bidi="ar_AE"/>
        </w:rPr>
      </w:r>
      <w:r>
        <w:rPr>
          <w:b/>
          <w:rtl/>
          <w:cs/>
          <w:lang w:val="ar_AE" w:bidi="ar_AE"/>
        </w:rPr>
        <w:t>"سبعة"</w:t>
      </w:r>
    </w:p>
    <w:p>
      <w:pPr>
        <w:bidi/>
      </w:pPr>
      <w:r>
        <w:rPr>
          <w:rtl/>
          <w:cs/>
          <w:lang w:val="ar_AE" w:bidi="ar_AE"/>
        </w:rPr>
      </w:r>
      <w:r>
        <w:rPr>
          <w:rtl/>
          <w:cs/>
          <w:lang w:val="ar_AE" w:bidi="ar_AE"/>
        </w:rPr>
        <w:t>ترجمة بديلة: "7"</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7 (#3)</w:t>
      </w:r>
      <w:r>
        <w:rPr>
          <w:rtl/>
          <w:cs/>
          <w:lang w:val="ar_AE" w:bidi="ar_AE"/>
        </w:rPr>
      </w:r>
    </w:p>
    <w:p>
      <w:pPr>
        <w:bidi/>
      </w:pPr>
      <w:r>
        <w:rPr>
          <w:rtl/>
          <w:cs/>
          <w:lang w:val="ar_AE" w:bidi="ar_AE"/>
        </w:rPr>
      </w:r>
      <w:r>
        <w:rPr>
          <w:rtl/>
          <w:cs/>
          <w:lang w:val="ar_AE" w:bidi="ar_AE"/>
        </w:rPr>
        <w:t>וְ⁠לֹֽא־יֵרָאֶ֨ה לְ⁠ךָ֜ חָמֵ֗ץ</w:t>
      </w:r>
    </w:p>
    <w:p>
      <w:pPr>
        <w:bidi/>
      </w:pPr>
      <w:r>
        <w:rPr>
          <w:rtl/>
          <w:cs/>
          <w:lang w:val="ar_AE" w:bidi="ar_AE"/>
        </w:rPr>
      </w:r>
      <w:r>
        <w:rPr>
          <w:b/>
          <w:rtl/>
          <w:cs/>
          <w:lang w:val="ar_AE" w:bidi="ar_AE"/>
        </w:rPr>
        <w:t>"وَلاَ يُرَى عِنْدَكَ مُخْتَمِرٌ"</w:t>
      </w:r>
    </w:p>
    <w:p>
      <w:pPr>
        <w:bidi/>
      </w:pPr>
      <w:r>
        <w:rPr>
          <w:rtl/>
          <w:cs/>
          <w:lang w:val="ar_AE" w:bidi="ar_AE"/>
        </w:rPr>
      </w:r>
      <w:r>
        <w:rPr>
          <w:rtl/>
          <w:cs/>
          <w:lang w:val="ar_AE" w:bidi="ar_AE"/>
        </w:rPr>
        <w:t>إذا لم تستخدم لغتك صيغة المبني للمجهول بهذه الطريقة، يمكنك التعبير عن ذلك بصيغة المبني للمعلوم أو بطريقة أخرى تكون مناسبة في لغتك. ترجمة بديلة: "ولا يكون لديك أي خبز مع خميرة بينكم"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7 (#4)</w:t>
      </w:r>
      <w:r>
        <w:rPr>
          <w:rtl/>
          <w:cs/>
          <w:lang w:val="ar_AE" w:bidi="ar_AE"/>
        </w:rPr>
      </w:r>
    </w:p>
    <w:p>
      <w:pPr>
        <w:bidi/>
      </w:pPr>
      <w:r>
        <w:rPr>
          <w:rtl/>
          <w:cs/>
          <w:lang w:val="ar_AE" w:bidi="ar_AE"/>
        </w:rPr>
      </w:r>
      <w:r>
        <w:rPr>
          <w:rtl/>
          <w:cs/>
          <w:lang w:val="ar_AE" w:bidi="ar_AE"/>
        </w:rPr>
        <w:t>וְ⁠לֹֽא־יֵרָאֶ֥ה לְ⁠ךָ֛ שְׂאֹ֖ר</w:t>
      </w:r>
    </w:p>
    <w:p>
      <w:pPr>
        <w:bidi/>
      </w:pPr>
      <w:r>
        <w:rPr>
          <w:rtl/>
          <w:cs/>
          <w:lang w:val="ar_AE" w:bidi="ar_AE"/>
        </w:rPr>
      </w:r>
      <w:r>
        <w:rPr>
          <w:b/>
          <w:rtl/>
          <w:cs/>
          <w:lang w:val="ar_AE" w:bidi="ar_AE"/>
        </w:rPr>
        <w:t>"وَلاَ يُرَى عِنْدَكَ خَمِيرٌ فِي جَمِيعِ تُخُومِكَ"</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"ولا يكون لديك أي خميرة"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7 (#5)</w:t>
      </w:r>
      <w:r>
        <w:rPr>
          <w:rtl/>
          <w:cs/>
          <w:lang w:val="ar_AE" w:bidi="ar_AE"/>
        </w:rPr>
      </w:r>
    </w:p>
    <w:p>
      <w:pPr>
        <w:bidi/>
      </w:pPr>
      <w:r>
        <w:rPr>
          <w:rtl/>
          <w:cs/>
          <w:lang w:val="ar_AE" w:bidi="ar_AE"/>
        </w:rPr>
      </w:r>
      <w:r>
        <w:rPr>
          <w:rtl/>
          <w:cs/>
          <w:lang w:val="ar_AE" w:bidi="ar_AE"/>
        </w:rPr>
        <w:t>בְּ⁠כָל־גְּבֻלֶֽ⁠ךָ</w:t>
      </w:r>
    </w:p>
    <w:p>
      <w:pPr>
        <w:bidi/>
      </w:pPr>
      <w:r>
        <w:rPr>
          <w:rtl/>
          <w:cs/>
          <w:lang w:val="ar_AE" w:bidi="ar_AE"/>
        </w:rPr>
      </w:r>
      <w:r>
        <w:rPr>
          <w:b/>
          <w:rtl/>
          <w:cs/>
          <w:lang w:val="ar_AE" w:bidi="ar_AE"/>
        </w:rPr>
        <w:t>"فِي جَمِيعِ تُخُومِكَ"</w:t>
      </w:r>
    </w:p>
    <w:p>
      <w:pPr>
        <w:bidi/>
      </w:pPr>
      <w:r>
        <w:rPr>
          <w:rtl/>
          <w:cs/>
          <w:lang w:val="ar_AE" w:bidi="ar_AE"/>
        </w:rPr>
      </w:r>
      <w:r>
        <w:rPr>
          <w:rtl/>
          <w:cs/>
          <w:lang w:val="ar_AE" w:bidi="ar_AE"/>
        </w:rPr>
        <w:t>ترجمة بديلة: "داخل أي من حدود أرضك"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8 (#1)</w:t>
      </w:r>
      <w:r>
        <w:rPr>
          <w:rtl/>
          <w:cs/>
          <w:lang w:val="ar_AE" w:bidi="ar_AE"/>
        </w:rPr>
      </w:r>
    </w:p>
    <w:p>
      <w:pPr>
        <w:bidi/>
      </w:pPr>
      <w:r>
        <w:rPr>
          <w:rtl/>
          <w:cs/>
          <w:lang w:val="ar_AE" w:bidi="ar_AE"/>
        </w:rPr>
      </w:r>
      <w:r>
        <w:rPr>
          <w:rtl/>
          <w:cs/>
          <w:lang w:val="ar_AE" w:bidi="ar_AE"/>
        </w:rPr>
        <w:t>בַּ⁠יּ֥וֹם הַ⁠ה֖וּא לֵ⁠אמֹ֑ר בַּ⁠עֲב֣וּר זֶ֗ה עָשָׂ֤ה יְהוָה֙ לִ֔⁠י בְּ⁠צֵאתִ֖⁠י מִ⁠מִּצְרָֽיִם</w:t>
      </w:r>
    </w:p>
    <w:p>
      <w:pPr>
        <w:bidi/>
      </w:pPr>
      <w:r>
        <w:rPr>
          <w:rtl/>
          <w:cs/>
          <w:lang w:val="ar_AE" w:bidi="ar_AE"/>
        </w:rPr>
      </w:r>
      <w:r>
        <w:rPr>
          <w:b/>
          <w:rtl/>
          <w:cs/>
          <w:lang w:val="ar_AE" w:bidi="ar_AE"/>
        </w:rPr>
        <w:t>"فِي ذلِكَ الْيَوْمِ قَائِلًا، ‘مِنْ أَجْلِ مَا صَنَعَ إِلَيَّ الرَّبُّ حِينَ أَخْرَجَنِي مِنْ مِصْرَ"</w:t>
      </w:r>
    </w:p>
    <w:p>
      <w:pPr>
        <w:bidi/>
      </w:pPr>
      <w:r>
        <w:rPr>
          <w:rtl/>
          <w:cs/>
          <w:lang w:val="ar_AE" w:bidi="ar_AE"/>
        </w:rPr>
      </w:r>
      <w:r>
        <w:rPr>
          <w:rtl/>
          <w:cs/>
          <w:lang w:val="ar_AE" w:bidi="ar_AE"/>
        </w:rPr>
        <w:t>يمكن صياغة الاقتباس كاقتباس غير مباشر. الترجمة البديلة: "في ذلك اليوم لأن هذا بسبب ما فعله الرب لكم عندما خرجتم من مصر"</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9 (#1)</w:t>
      </w:r>
      <w:r>
        <w:rPr>
          <w:rtl/>
          <w:cs/>
          <w:lang w:val="ar_AE" w:bidi="ar_AE"/>
        </w:rPr>
      </w:r>
    </w:p>
    <w:p>
      <w:pPr>
        <w:bidi/>
      </w:pPr>
      <w:r>
        <w:rPr>
          <w:rtl/>
          <w:cs/>
          <w:lang w:val="ar_AE" w:bidi="ar_AE"/>
        </w:rPr>
      </w:r>
      <w:r>
        <w:rPr>
          <w:rtl/>
          <w:cs/>
          <w:lang w:val="ar_AE" w:bidi="ar_AE"/>
        </w:rPr>
        <w:t>וְ⁠הָיָה֩ לְ⁠ךָ֨ לְ⁠א֜וֹת עַל־יָדְ⁠ךָ֗ וּ⁠לְ⁠זִכָּרוֹן֙ בֵּ֣ין עֵינֶ֔י⁠ךָ</w:t>
      </w:r>
    </w:p>
    <w:p>
      <w:pPr>
        <w:bidi/>
      </w:pPr>
      <w:r>
        <w:rPr>
          <w:rtl/>
          <w:cs/>
          <w:lang w:val="ar_AE" w:bidi="ar_AE"/>
        </w:rPr>
      </w:r>
      <w:r>
        <w:rPr>
          <w:b/>
          <w:rtl/>
          <w:cs/>
          <w:lang w:val="ar_AE" w:bidi="ar_AE"/>
        </w:rPr>
        <w:t>"وَيَكُونُ لَكَ عَلاَمَةً عَلَى يَدِكَ، وَتَذْكَارًا بَيْنَ عَيْنَيْكَ"</w:t>
      </w:r>
    </w:p>
    <w:p>
      <w:pPr>
        <w:bidi/>
      </w:pPr>
      <w:r>
        <w:rPr>
          <w:rtl/>
          <w:cs/>
          <w:lang w:val="ar_AE" w:bidi="ar_AE"/>
        </w:rPr>
      </w:r>
      <w:r>
        <w:rPr>
          <w:rtl/>
          <w:cs/>
          <w:lang w:val="ar_AE" w:bidi="ar_AE"/>
        </w:rPr>
        <w:t>هذه العبارة تقارن بين عيد الفطير ونوعين مختلفين من التذكارات المادية التي تساعد الناس على عدم نسيان شيء مهم.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9 (#2)</w:t>
      </w:r>
      <w:r>
        <w:rPr>
          <w:rtl/>
          <w:cs/>
          <w:lang w:val="ar_AE" w:bidi="ar_AE"/>
        </w:rPr>
      </w:r>
    </w:p>
    <w:p>
      <w:pPr>
        <w:bidi/>
      </w:pPr>
      <w:r>
        <w:rPr>
          <w:rtl/>
          <w:cs/>
          <w:lang w:val="ar_AE" w:bidi="ar_AE"/>
        </w:rPr>
      </w:r>
      <w:r>
        <w:rPr>
          <w:rtl/>
          <w:cs/>
          <w:lang w:val="ar_AE" w:bidi="ar_AE"/>
        </w:rPr>
        <w:t>לְ⁠ךָ֨ לְ⁠א֜וֹת עַל־יָדְ⁠ךָ֗</w:t>
      </w:r>
    </w:p>
    <w:p>
      <w:pPr>
        <w:bidi/>
      </w:pPr>
      <w:r>
        <w:rPr>
          <w:rtl/>
          <w:cs/>
          <w:lang w:val="ar_AE" w:bidi="ar_AE"/>
        </w:rPr>
      </w:r>
      <w:r>
        <w:rPr>
          <w:b/>
          <w:rtl/>
          <w:cs/>
          <w:lang w:val="ar_AE" w:bidi="ar_AE"/>
        </w:rPr>
        <w:t>"وَيَكُونُ لَكَ عَلاَمَةً عَلَى يَدِكَ"</w:t>
      </w:r>
    </w:p>
    <w:p>
      <w:pPr>
        <w:bidi/>
      </w:pPr>
      <w:r>
        <w:rPr>
          <w:rtl/>
          <w:cs/>
          <w:lang w:val="ar_AE" w:bidi="ar_AE"/>
        </w:rPr>
      </w:r>
      <w:r>
        <w:rPr>
          <w:rtl/>
          <w:cs/>
          <w:lang w:val="ar_AE" w:bidi="ar_AE"/>
        </w:rPr>
        <w:t>يتحدث موسى عن الاحتفال بالعيد كما لو كان شيئًا يمكن للمرء أن يربطه حول يديه لتذكيره بما فعله الرب. إذا لم يفهم قراؤك ما تعنيه هذه الصورة في هذا السياق، فيمكنك استخدام استعارة مشابهة من ثقافتك. أو بدلًا من ذلك، يمكنك التعبير عن المعنى بوضوح. ترجمة بديلة: "مثل شيء تربطه حول يدك كتذكار"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9 (#3)</w:t>
      </w:r>
      <w:r>
        <w:rPr>
          <w:rtl/>
          <w:cs/>
          <w:lang w:val="ar_AE" w:bidi="ar_AE"/>
        </w:rPr>
      </w:r>
    </w:p>
    <w:p>
      <w:pPr>
        <w:bidi/>
      </w:pPr>
      <w:r>
        <w:rPr>
          <w:rtl/>
          <w:cs/>
          <w:lang w:val="ar_AE" w:bidi="ar_AE"/>
        </w:rPr>
      </w:r>
      <w:r>
        <w:rPr>
          <w:rtl/>
          <w:cs/>
          <w:lang w:val="ar_AE" w:bidi="ar_AE"/>
        </w:rPr>
        <w:t>וּ⁠לְ⁠זִכָּרוֹן֙ בֵּ֣ין עֵינֶ֔י⁠ךָ</w:t>
      </w:r>
    </w:p>
    <w:p>
      <w:pPr>
        <w:bidi/>
      </w:pPr>
      <w:r>
        <w:rPr>
          <w:rtl/>
          <w:cs/>
          <w:lang w:val="ar_AE" w:bidi="ar_AE"/>
        </w:rPr>
      </w:r>
      <w:r>
        <w:rPr>
          <w:b/>
          <w:rtl/>
          <w:cs/>
          <w:lang w:val="ar_AE" w:bidi="ar_AE"/>
        </w:rPr>
        <w:t>"وَتَذْكَارًا بَيْنَ عَيْنَيْكَ"</w:t>
      </w:r>
    </w:p>
    <w:p>
      <w:pPr>
        <w:bidi/>
      </w:pPr>
      <w:r>
        <w:rPr>
          <w:rtl/>
          <w:cs/>
          <w:lang w:val="ar_AE" w:bidi="ar_AE"/>
        </w:rPr>
      </w:r>
      <w:r>
        <w:rPr>
          <w:rtl/>
          <w:cs/>
          <w:lang w:val="ar_AE" w:bidi="ar_AE"/>
        </w:rPr>
        <w:t>يتحدث موسى عن الاحتفال بالعيد كما لو كان شيئًا يمكن ربطه على الجبهة لتذكيرهم بما فعله الرب. إذا لم يفهم قراؤك ما يعنيه هذا التصور في هذا السياق، فيمكنك استخدام استعارة مشابهة من ثقافتك. أو بدلًا من ذلك، يمكنك التعبير عن المعنى بوضوح. ترجمة بديلة: "وكأنها شيء تربطه حول رأسك كتذكار"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9 (#4)</w:t>
      </w:r>
      <w:r>
        <w:rPr>
          <w:rtl/>
          <w:cs/>
          <w:lang w:val="ar_AE" w:bidi="ar_AE"/>
        </w:rPr>
      </w:r>
    </w:p>
    <w:p>
      <w:pPr>
        <w:bidi/>
      </w:pPr>
      <w:r>
        <w:rPr>
          <w:rtl/>
          <w:cs/>
          <w:lang w:val="ar_AE" w:bidi="ar_AE"/>
        </w:rPr>
      </w:r>
      <w:r>
        <w:rPr>
          <w:rtl/>
          <w:cs/>
          <w:lang w:val="ar_AE" w:bidi="ar_AE"/>
        </w:rPr>
        <w:t>לְמַ֗עַן תִּהְיֶ֛ה תּוֹרַ֥ת יְהוָ֖ה בְּ⁠פִ֑י⁠ךָ</w:t>
      </w:r>
    </w:p>
    <w:p>
      <w:pPr>
        <w:bidi/>
      </w:pPr>
      <w:r>
        <w:rPr>
          <w:rtl/>
          <w:cs/>
          <w:lang w:val="ar_AE" w:bidi="ar_AE"/>
        </w:rPr>
      </w:r>
      <w:r>
        <w:rPr>
          <w:b/>
          <w:rtl/>
          <w:cs/>
          <w:lang w:val="ar_AE" w:bidi="ar_AE"/>
        </w:rPr>
        <w:t>"لِكَيْ تَكُونَ شَرِيعَةُ الرَّبِّ فِي فَمِكَ"</w:t>
      </w:r>
    </w:p>
    <w:p>
      <w:pPr>
        <w:bidi/>
      </w:pPr>
      <w:r>
        <w:rPr>
          <w:rtl/>
          <w:cs/>
          <w:lang w:val="ar_AE" w:bidi="ar_AE"/>
        </w:rPr>
      </w:r>
      <w:r>
        <w:rPr>
          <w:rtl/>
          <w:cs/>
          <w:lang w:val="ar_AE" w:bidi="ar_AE"/>
        </w:rPr>
        <w:t xml:space="preserve">هنا، التعبير </w:t>
      </w:r>
      <w:r>
        <w:rPr>
          <w:b/>
          <w:rtl/>
          <w:cs/>
          <w:lang w:val="ar_AE" w:bidi="ar_AE"/>
        </w:rPr>
        <w:t>في فمك</w:t>
      </w:r>
      <w:r>
        <w:rPr>
          <w:rtl/>
          <w:cs/>
          <w:lang w:val="ar_AE" w:bidi="ar_AE"/>
        </w:rPr>
        <w:t xml:space="preserve"> يشير إلى الكلمات التي يتحدثون بها. إذا كان ذلك مفيدًا في لغتك، فيمكنك استخدام تعبير مشابه أو لغة واضحة. ترجمة بديلة: "لكي تتحدث دائمًا عن شريعة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9 (#5)</w:t>
      </w:r>
      <w:r>
        <w:rPr>
          <w:rtl/>
          <w:cs/>
          <w:lang w:val="ar_AE" w:bidi="ar_AE"/>
        </w:rPr>
      </w:r>
    </w:p>
    <w:p>
      <w:pPr>
        <w:bidi/>
      </w:pPr>
      <w:r>
        <w:rPr>
          <w:rtl/>
          <w:cs/>
          <w:lang w:val="ar_AE" w:bidi="ar_AE"/>
        </w:rPr>
      </w:r>
      <w:r>
        <w:rPr>
          <w:rtl/>
          <w:cs/>
          <w:lang w:val="ar_AE" w:bidi="ar_AE"/>
        </w:rPr>
        <w:t>בְּ⁠יָ֣ד חֲזָקָ֔ה</w:t>
      </w:r>
    </w:p>
    <w:p>
      <w:pPr>
        <w:bidi/>
      </w:pPr>
      <w:r>
        <w:rPr>
          <w:rtl/>
          <w:cs/>
          <w:lang w:val="ar_AE" w:bidi="ar_AE"/>
        </w:rPr>
      </w:r>
      <w:r>
        <w:rPr>
          <w:b/>
          <w:rtl/>
          <w:cs/>
          <w:lang w:val="ar_AE" w:bidi="ar_AE"/>
        </w:rPr>
        <w:t>"بيد قوية"</w:t>
      </w:r>
    </w:p>
    <w:p>
      <w:pPr>
        <w:bidi/>
      </w:pPr>
      <w:r>
        <w:rPr>
          <w:rtl/>
          <w:cs/>
          <w:lang w:val="ar_AE" w:bidi="ar_AE"/>
        </w:rPr>
      </w:r>
      <w:r>
        <w:rPr>
          <w:rtl/>
          <w:cs/>
          <w:lang w:val="ar_AE" w:bidi="ar_AE"/>
        </w:rPr>
        <w:t xml:space="preserve">هنا، تشير كلمة </w:t>
      </w:r>
      <w:r>
        <w:rPr>
          <w:b/>
          <w:rtl/>
          <w:cs/>
          <w:lang w:val="ar_AE" w:bidi="ar_AE"/>
        </w:rPr>
        <w:t>اليد</w:t>
      </w:r>
      <w:r>
        <w:rPr>
          <w:rtl/>
          <w:cs/>
          <w:lang w:val="ar_AE" w:bidi="ar_AE"/>
        </w:rPr>
        <w:t xml:space="preserve"> إلى القوة. انظر كيف ترجمت تعبير "اليد القوية" في </w:t>
      </w:r>
      <w:r>
        <w:rPr>
          <w:rtl/>
          <w:cs/>
          <w:lang w:val="ar_AE" w:bidi="ar_AE"/>
        </w:rPr>
        <w:t>خروج 6:1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10 (#1)</w:t>
      </w:r>
      <w:r>
        <w:rPr>
          <w:rtl/>
          <w:cs/>
          <w:lang w:val="ar_AE" w:bidi="ar_AE"/>
        </w:rPr>
      </w:r>
    </w:p>
    <w:p>
      <w:pPr>
        <w:bidi/>
      </w:pPr>
      <w:r>
        <w:rPr>
          <w:rtl/>
          <w:cs/>
          <w:lang w:val="ar_AE" w:bidi="ar_AE"/>
        </w:rPr>
      </w:r>
      <w:r>
        <w:rPr>
          <w:rtl/>
          <w:cs/>
          <w:lang w:val="ar_AE" w:bidi="ar_AE"/>
        </w:rPr>
        <w:t>מִ⁠יָּמִ֖ים יָמִֽימָ⁠ה</w:t>
      </w:r>
    </w:p>
    <w:p>
      <w:pPr>
        <w:bidi/>
      </w:pPr>
      <w:r>
        <w:rPr>
          <w:rtl/>
          <w:cs/>
          <w:lang w:val="ar_AE" w:bidi="ar_AE"/>
        </w:rPr>
      </w:r>
      <w:r>
        <w:rPr>
          <w:b/>
          <w:rtl/>
          <w:cs/>
          <w:lang w:val="ar_AE" w:bidi="ar_AE"/>
        </w:rPr>
        <w:t>"مِنْ سَنَةٍ إِلَى سَنَةٍ"</w:t>
      </w:r>
    </w:p>
    <w:p>
      <w:pPr>
        <w:bidi/>
      </w:pPr>
      <w:r>
        <w:rPr>
          <w:rtl/>
          <w:cs/>
          <w:lang w:val="ar_AE" w:bidi="ar_AE"/>
        </w:rPr>
      </w:r>
      <w:r>
        <w:rPr>
          <w:rtl/>
          <w:cs/>
          <w:lang w:val="ar_AE" w:bidi="ar_AE"/>
        </w:rPr>
        <w:t>ترجمة بديلة: "إلى الأبد"</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11 (#1)</w:t>
      </w:r>
      <w:r>
        <w:rPr>
          <w:rtl/>
          <w:cs/>
          <w:lang w:val="ar_AE" w:bidi="ar_AE"/>
        </w:rPr>
      </w:r>
    </w:p>
    <w:p>
      <w:pPr>
        <w:bidi/>
      </w:pPr>
      <w:r>
        <w:rPr>
          <w:rtl/>
          <w:cs/>
          <w:lang w:val="ar_AE" w:bidi="ar_AE"/>
        </w:rPr>
      </w:r>
      <w:r>
        <w:rPr>
          <w:rtl/>
          <w:cs/>
          <w:lang w:val="ar_AE" w:bidi="ar_AE"/>
        </w:rPr>
        <w:t>וְ⁠לַֽ⁠אֲבֹתֶ֑י⁠ךָ</w:t>
      </w:r>
    </w:p>
    <w:p>
      <w:pPr>
        <w:bidi/>
      </w:pPr>
      <w:r>
        <w:rPr>
          <w:rtl/>
          <w:cs/>
          <w:lang w:val="ar_AE" w:bidi="ar_AE"/>
        </w:rPr>
      </w:r>
      <w:r>
        <w:rPr>
          <w:b/>
          <w:rtl/>
          <w:cs/>
          <w:lang w:val="ar_AE" w:bidi="ar_AE"/>
        </w:rPr>
        <w:t>"وَلآبَائِكَ"</w:t>
      </w:r>
    </w:p>
    <w:p>
      <w:pPr>
        <w:bidi/>
      </w:pPr>
      <w:r>
        <w:rPr>
          <w:rtl/>
          <w:cs/>
          <w:lang w:val="ar_AE" w:bidi="ar_AE"/>
        </w:rPr>
      </w:r>
      <w:r>
        <w:rPr>
          <w:rtl/>
          <w:cs/>
          <w:lang w:val="ar_AE" w:bidi="ar_AE"/>
        </w:rPr>
        <w:t xml:space="preserve">هنا، كلمة </w:t>
      </w:r>
      <w:r>
        <w:rPr>
          <w:b/>
          <w:rtl/>
          <w:cs/>
          <w:lang w:val="ar_AE" w:bidi="ar_AE"/>
        </w:rPr>
        <w:t>الآباء</w:t>
      </w:r>
      <w:r>
        <w:rPr>
          <w:rtl/>
          <w:cs/>
          <w:lang w:val="ar_AE" w:bidi="ar_AE"/>
        </w:rPr>
        <w:t xml:space="preserve"> تعني "الأجداد". ترجمة بديلة: "لأجدادكم"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11 (#2)</w:t>
      </w:r>
      <w:r>
        <w:rPr>
          <w:rtl/>
          <w:cs/>
          <w:lang w:val="ar_AE" w:bidi="ar_AE"/>
        </w:rPr>
      </w:r>
    </w:p>
    <w:p>
      <w:pPr>
        <w:bidi/>
      </w:pPr>
      <w:r>
        <w:rPr>
          <w:rtl/>
          <w:cs/>
          <w:lang w:val="ar_AE" w:bidi="ar_AE"/>
        </w:rPr>
      </w:r>
      <w:r>
        <w:rPr>
          <w:rtl/>
          <w:cs/>
          <w:lang w:val="ar_AE" w:bidi="ar_AE"/>
        </w:rPr>
        <w:t>וּ⁠נְתָנָ֖⁠הּ לָֽ⁠ךְ</w:t>
      </w:r>
    </w:p>
    <w:p>
      <w:pPr>
        <w:bidi/>
      </w:pPr>
      <w:r>
        <w:rPr>
          <w:rtl/>
          <w:cs/>
          <w:lang w:val="ar_AE" w:bidi="ar_AE"/>
        </w:rPr>
      </w:r>
      <w:r>
        <w:rPr>
          <w:b/>
          <w:rtl/>
          <w:cs/>
          <w:lang w:val="ar_AE" w:bidi="ar_AE"/>
        </w:rPr>
        <w:t>"وَأَعْطَاكَ إِيَّاهَا"</w:t>
      </w:r>
    </w:p>
    <w:p>
      <w:pPr>
        <w:bidi/>
      </w:pPr>
      <w:r>
        <w:rPr>
          <w:rtl/>
          <w:cs/>
          <w:lang w:val="ar_AE" w:bidi="ar_AE"/>
        </w:rPr>
      </w:r>
      <w:r>
        <w:rPr>
          <w:rtl/>
          <w:cs/>
          <w:lang w:val="ar_AE" w:bidi="ar_AE"/>
        </w:rPr>
        <w:t>ترجمة بديلة: "عندما يعطيك أرض الكنعانيين"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12 (#1)</w:t>
      </w:r>
      <w:r>
        <w:rPr>
          <w:rtl/>
          <w:cs/>
          <w:lang w:val="ar_AE" w:bidi="ar_AE"/>
        </w:rPr>
      </w:r>
    </w:p>
    <w:p>
      <w:pPr>
        <w:bidi/>
      </w:pPr>
      <w:r>
        <w:rPr>
          <w:rtl/>
          <w:cs/>
          <w:lang w:val="ar_AE" w:bidi="ar_AE"/>
        </w:rPr>
      </w:r>
      <w:r>
        <w:rPr>
          <w:rtl/>
          <w:cs/>
          <w:lang w:val="ar_AE" w:bidi="ar_AE"/>
        </w:rPr>
        <w:t>וְ⁠הַעֲבַרְתָּ֥</w:t>
      </w:r>
    </w:p>
    <w:p>
      <w:pPr>
        <w:bidi/>
      </w:pPr>
      <w:r>
        <w:rPr>
          <w:rtl/>
          <w:cs/>
          <w:lang w:val="ar_AE" w:bidi="ar_AE"/>
        </w:rPr>
      </w:r>
      <w:r>
        <w:rPr>
          <w:b/>
          <w:rtl/>
          <w:cs/>
          <w:lang w:val="ar_AE" w:bidi="ar_AE"/>
        </w:rPr>
        <w:t>"أَنَّكَ تُقَدِّمُ لِلرَّبِّ"</w:t>
      </w:r>
    </w:p>
    <w:p>
      <w:pPr>
        <w:bidi/>
      </w:pPr>
      <w:r>
        <w:rPr>
          <w:rtl/>
          <w:cs/>
          <w:lang w:val="ar_AE" w:bidi="ar_AE"/>
        </w:rPr>
      </w:r>
      <w:r>
        <w:rPr>
          <w:rtl/>
          <w:cs/>
          <w:lang w:val="ar_AE" w:bidi="ar_AE"/>
        </w:rPr>
        <w:t xml:space="preserve">هذا تلاعب بالألفاظ متعمد مع </w:t>
      </w:r>
      <w:r>
        <w:rPr>
          <w:rtl/>
          <w:cs/>
          <w:lang w:val="ar_AE" w:bidi="ar_AE"/>
        </w:rPr>
        <w:t>خروج 12:12</w:t>
      </w:r>
      <w:r>
        <w:rPr>
          <w:rtl/>
          <w:cs/>
          <w:lang w:val="ar_AE" w:bidi="ar_AE"/>
        </w:rPr>
        <w:t xml:space="preserve"> و</w:t>
      </w:r>
      <w:r>
        <w:rPr>
          <w:rtl/>
          <w:cs/>
          <w:lang w:val="ar_AE" w:bidi="ar_AE"/>
        </w:rPr>
        <w:t>خروج 12:23</w:t>
      </w:r>
      <w:r>
        <w:rPr>
          <w:rtl/>
          <w:cs/>
          <w:lang w:val="ar_AE" w:bidi="ar_AE"/>
        </w:rPr>
        <w:t xml:space="preserve"> لأن هذه الذبائح التذكارية تهدف إلى أن تكون تذكيرًا بما حدث في عيد الفصح الأول. سيكون من الجيد القيام بتلاعب مشابه بالكلمات في ترجمتك إن أمكن، ولكن اتِّبَاع المعنى كما في الترجمة الإنجليزية UST لا بأس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13 (#1)</w:t>
      </w:r>
      <w:r>
        <w:rPr>
          <w:rtl/>
          <w:cs/>
          <w:lang w:val="ar_AE" w:bidi="ar_AE"/>
        </w:rPr>
      </w:r>
    </w:p>
    <w:p>
      <w:pPr>
        <w:bidi/>
      </w:pPr>
      <w:r>
        <w:rPr>
          <w:rtl/>
          <w:cs/>
          <w:lang w:val="ar_AE" w:bidi="ar_AE"/>
        </w:rPr>
      </w:r>
      <w:r>
        <w:rPr>
          <w:rtl/>
          <w:cs/>
          <w:lang w:val="ar_AE" w:bidi="ar_AE"/>
        </w:rPr>
        <w:t>בְ⁠שֶׂ֔ה &amp; וַ⁠עֲרַפְתּ֑⁠וֹ</w:t>
      </w:r>
    </w:p>
    <w:p>
      <w:pPr>
        <w:bidi/>
      </w:pPr>
      <w:r>
        <w:rPr>
          <w:rtl/>
          <w:cs/>
          <w:lang w:val="ar_AE" w:bidi="ar_AE"/>
        </w:rPr>
      </w:r>
      <w:r>
        <w:rPr>
          <w:b/>
          <w:rtl/>
          <w:cs/>
          <w:lang w:val="ar_AE" w:bidi="ar_AE"/>
        </w:rPr>
        <w:t>"بِشَاةٍ."</w:t>
      </w:r>
      <w:r>
        <w:rPr>
          <w:rtl/>
          <w:cs/>
          <w:lang w:val="ar_AE" w:bidi="ar_AE"/>
        </w:rPr>
        <w:t xml:space="preserve"> - </w:t>
      </w:r>
      <w:r>
        <w:rPr>
          <w:b/>
          <w:rtl/>
          <w:cs/>
          <w:lang w:val="ar_AE" w:bidi="ar_AE"/>
        </w:rPr>
        <w:t>"وَإِنْ لَمْ تَفْدِهِ فَتَكْسِرُ عُنُقَهُ"</w:t>
      </w:r>
    </w:p>
    <w:p>
      <w:pPr>
        <w:bidi/>
      </w:pPr>
      <w:r>
        <w:rPr>
          <w:rtl/>
          <w:cs/>
          <w:lang w:val="ar_AE" w:bidi="ar_AE"/>
        </w:rPr>
      </w:r>
      <w:r>
        <w:rPr>
          <w:rtl/>
          <w:cs/>
          <w:lang w:val="ar_AE" w:bidi="ar_AE"/>
        </w:rPr>
        <w:t xml:space="preserve">إذا كان ذلك سيساعد قراءك، فيمكنك توضيح أنه إما </w:t>
      </w:r>
      <w:r>
        <w:rPr>
          <w:b/>
          <w:rtl/>
          <w:cs/>
          <w:lang w:val="ar_AE" w:bidi="ar_AE"/>
        </w:rPr>
        <w:t>الخروف</w:t>
      </w:r>
      <w:r>
        <w:rPr>
          <w:rtl/>
          <w:cs/>
          <w:lang w:val="ar_AE" w:bidi="ar_AE"/>
        </w:rPr>
        <w:t xml:space="preserve"> أو </w:t>
      </w:r>
      <w:r>
        <w:rPr>
          <w:b/>
          <w:rtl/>
          <w:cs/>
          <w:lang w:val="ar_AE" w:bidi="ar_AE"/>
        </w:rPr>
        <w:t>الحمار</w:t>
      </w:r>
      <w:r>
        <w:rPr>
          <w:rtl/>
          <w:cs/>
          <w:lang w:val="ar_AE" w:bidi="ar_AE"/>
        </w:rPr>
        <w:t xml:space="preserve"> يجب أن يُقتل،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13 (#2)</w:t>
      </w:r>
      <w:r>
        <w:rPr>
          <w:rtl/>
          <w:cs/>
          <w:lang w:val="ar_AE" w:bidi="ar_AE"/>
        </w:rPr>
      </w:r>
    </w:p>
    <w:p>
      <w:pPr>
        <w:bidi/>
      </w:pPr>
      <w:r>
        <w:rPr>
          <w:rtl/>
          <w:cs/>
          <w:lang w:val="ar_AE" w:bidi="ar_AE"/>
        </w:rPr>
      </w:r>
      <w:r>
        <w:rPr>
          <w:rtl/>
          <w:cs/>
          <w:lang w:val="ar_AE" w:bidi="ar_AE"/>
        </w:rPr>
        <w:t>לֹ֥א תִפְדֶּ֖ה</w:t>
      </w:r>
    </w:p>
    <w:p>
      <w:pPr>
        <w:bidi/>
      </w:pPr>
      <w:r>
        <w:rPr>
          <w:rtl/>
          <w:cs/>
          <w:lang w:val="ar_AE" w:bidi="ar_AE"/>
        </w:rPr>
      </w:r>
      <w:r>
        <w:rPr>
          <w:b/>
          <w:rtl/>
          <w:cs/>
          <w:lang w:val="ar_AE" w:bidi="ar_AE"/>
        </w:rPr>
        <w:t>"وَإِنْ لَمْ تَفْدِهِ"</w:t>
      </w:r>
    </w:p>
    <w:p>
      <w:pPr>
        <w:bidi/>
      </w:pPr>
      <w:r>
        <w:rPr>
          <w:rtl/>
          <w:cs/>
          <w:lang w:val="ar_AE" w:bidi="ar_AE"/>
        </w:rPr>
      </w:r>
      <w:r>
        <w:rPr>
          <w:rtl/>
          <w:cs/>
          <w:lang w:val="ar_AE" w:bidi="ar_AE"/>
        </w:rPr>
        <w:t>الترجمة البديلة: "إذا كنت لن تفدي الحمار"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14 (#1)</w:t>
      </w:r>
      <w:r>
        <w:rPr>
          <w:rtl/>
          <w:cs/>
          <w:lang w:val="ar_AE" w:bidi="ar_AE"/>
        </w:rPr>
      </w:r>
    </w:p>
    <w:p>
      <w:pPr>
        <w:bidi/>
      </w:pPr>
      <w:r>
        <w:rPr>
          <w:rtl/>
          <w:cs/>
          <w:lang w:val="ar_AE" w:bidi="ar_AE"/>
        </w:rPr>
      </w:r>
      <w:r>
        <w:rPr>
          <w:rtl/>
          <w:cs/>
          <w:lang w:val="ar_AE" w:bidi="ar_AE"/>
        </w:rPr>
        <w:t>כִּֽי־יִשְׁאָלְ⁠ךָ֥ בִנְ⁠ךָ֛ מָחָ֖ר לֵ⁠אמֹ֣ר מַה־זֹּ֑את וְ⁠אָמַרְתָּ֣ אֵלָ֔י⁠ו</w:t>
      </w:r>
    </w:p>
    <w:p>
      <w:pPr>
        <w:bidi/>
      </w:pPr>
      <w:r>
        <w:rPr>
          <w:rtl/>
          <w:cs/>
          <w:lang w:val="ar_AE" w:bidi="ar_AE"/>
        </w:rPr>
      </w:r>
      <w:r>
        <w:rPr>
          <w:b/>
          <w:rtl/>
          <w:cs/>
          <w:lang w:val="ar_AE" w:bidi="ar_AE"/>
        </w:rPr>
        <w:t>"وَيَكُونُ مَتَى سَأَلَكَ ابْنُكَ غَدًا قَائِلًا: 'ما هذا؟' تَقُولُ لَهُ"</w:t>
      </w:r>
    </w:p>
    <w:p>
      <w:pPr>
        <w:bidi/>
      </w:pPr>
      <w:r>
        <w:rPr>
          <w:rtl/>
          <w:cs/>
          <w:lang w:val="ar_AE" w:bidi="ar_AE"/>
        </w:rPr>
      </w:r>
      <w:r>
        <w:rPr>
          <w:rtl/>
          <w:cs/>
          <w:lang w:val="ar_AE" w:bidi="ar_AE"/>
        </w:rPr>
        <w:t>يمكن صياغة الاقتباس الأول كاقتباس غير مباشر. الترجمة البديلة: "عندما يسألك ابنك لاحقًا عن معنى هذا، فعليك أن تخبره"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14 (#2)</w:t>
      </w:r>
      <w:r>
        <w:rPr>
          <w:rtl/>
          <w:cs/>
          <w:lang w:val="ar_AE" w:bidi="ar_AE"/>
        </w:rPr>
      </w:r>
    </w:p>
    <w:p>
      <w:pPr>
        <w:bidi/>
      </w:pPr>
      <w:r>
        <w:rPr>
          <w:rtl/>
          <w:cs/>
          <w:lang w:val="ar_AE" w:bidi="ar_AE"/>
        </w:rPr>
      </w:r>
      <w:r>
        <w:rPr>
          <w:rtl/>
          <w:cs/>
          <w:lang w:val="ar_AE" w:bidi="ar_AE"/>
        </w:rPr>
        <w:t>בְּ⁠חֹ֣זֶק יָ֗ד</w:t>
      </w:r>
    </w:p>
    <w:p>
      <w:pPr>
        <w:bidi/>
      </w:pPr>
      <w:r>
        <w:rPr>
          <w:rtl/>
          <w:cs/>
          <w:lang w:val="ar_AE" w:bidi="ar_AE"/>
        </w:rPr>
      </w:r>
      <w:r>
        <w:rPr>
          <w:b/>
          <w:rtl/>
          <w:cs/>
          <w:lang w:val="ar_AE" w:bidi="ar_AE"/>
        </w:rPr>
        <w:t>"بيدٍ قويةٍ"</w:t>
      </w:r>
    </w:p>
    <w:p>
      <w:pPr>
        <w:bidi/>
      </w:pPr>
      <w:r>
        <w:rPr>
          <w:rtl/>
          <w:cs/>
          <w:lang w:val="ar_AE" w:bidi="ar_AE"/>
        </w:rPr>
      </w:r>
      <w:r>
        <w:rPr>
          <w:rtl/>
          <w:cs/>
          <w:lang w:val="ar_AE" w:bidi="ar_AE"/>
        </w:rPr>
        <w:t xml:space="preserve">هنا، تمثل كلمة </w:t>
      </w:r>
      <w:r>
        <w:rPr>
          <w:b/>
          <w:rtl/>
          <w:cs/>
          <w:lang w:val="ar_AE" w:bidi="ar_AE"/>
        </w:rPr>
        <w:t>اليد</w:t>
      </w:r>
      <w:r>
        <w:rPr>
          <w:rtl/>
          <w:cs/>
          <w:lang w:val="ar_AE" w:bidi="ar_AE"/>
        </w:rPr>
        <w:t xml:space="preserve"> أعمال الله أو صنيعه. انظر كيف ترجمت هذا في </w:t>
      </w:r>
      <w:r>
        <w:rPr>
          <w:rtl/>
          <w:cs/>
          <w:lang w:val="ar_AE" w:bidi="ar_AE"/>
        </w:rPr>
        <w:t>خروج 6:1</w:t>
      </w:r>
      <w:r>
        <w:rPr>
          <w:rtl/>
          <w:cs/>
          <w:lang w:val="ar_AE" w:bidi="ar_AE"/>
        </w:rPr>
        <w:t>. ترجمة بديلة: "بأعماله القوية"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14 (#3)</w:t>
      </w:r>
      <w:r>
        <w:rPr>
          <w:rtl/>
          <w:cs/>
          <w:lang w:val="ar_AE" w:bidi="ar_AE"/>
        </w:rPr>
      </w:r>
    </w:p>
    <w:p>
      <w:pPr>
        <w:bidi/>
      </w:pPr>
      <w:r>
        <w:rPr>
          <w:rtl/>
          <w:cs/>
          <w:lang w:val="ar_AE" w:bidi="ar_AE"/>
        </w:rPr>
      </w:r>
      <w:r>
        <w:rPr>
          <w:rtl/>
          <w:cs/>
          <w:lang w:val="ar_AE" w:bidi="ar_AE"/>
        </w:rPr>
        <w:t>מִ⁠בֵּ֥ית עֲבָדִֽים</w:t>
      </w:r>
    </w:p>
    <w:p>
      <w:pPr>
        <w:bidi/>
      </w:pPr>
      <w:r>
        <w:rPr>
          <w:rtl/>
          <w:cs/>
          <w:lang w:val="ar_AE" w:bidi="ar_AE"/>
        </w:rPr>
      </w:r>
      <w:r>
        <w:rPr>
          <w:b/>
          <w:rtl/>
          <w:cs/>
          <w:lang w:val="ar_AE" w:bidi="ar_AE"/>
        </w:rPr>
        <w:t>"مِنْ بَيْتِ الْعُبُودِيَّةِ"</w:t>
      </w:r>
    </w:p>
    <w:p>
      <w:pPr>
        <w:bidi/>
      </w:pPr>
      <w:r>
        <w:rPr>
          <w:rtl/>
          <w:cs/>
          <w:lang w:val="ar_AE" w:bidi="ar_AE"/>
        </w:rPr>
      </w:r>
      <w:r>
        <w:rPr>
          <w:rtl/>
          <w:cs/>
          <w:lang w:val="ar_AE" w:bidi="ar_AE"/>
        </w:rPr>
        <w:t xml:space="preserve">يتحدث موسى عن مصر كما لو كانت بيتًا يحتفظ فيه الناس بالعبيد. انظر كيف ترجمت هذا في </w:t>
      </w:r>
      <w:r>
        <w:rPr>
          <w:rtl/>
          <w:cs/>
          <w:lang w:val="ar_AE" w:bidi="ar_AE"/>
        </w:rPr>
        <w:t>خروج 13:3</w:t>
      </w:r>
      <w:r>
        <w:rPr>
          <w:rtl/>
          <w:cs/>
          <w:lang w:val="ar_AE" w:bidi="ar_AE"/>
        </w:rPr>
        <w:t>. ترجمة بديلة: "من المكان الذي كنتم فيه عبيدًا"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15 (#1)</w:t>
      </w:r>
      <w:r>
        <w:rPr>
          <w:rtl/>
          <w:cs/>
          <w:lang w:val="ar_AE" w:bidi="ar_AE"/>
        </w:rPr>
      </w:r>
    </w:p>
    <w:p>
      <w:pPr>
        <w:bidi/>
      </w:pPr>
      <w:r>
        <w:rPr>
          <w:rtl/>
          <w:cs/>
          <w:lang w:val="ar_AE" w:bidi="ar_AE"/>
        </w:rPr>
      </w:r>
      <w:r>
        <w:rPr>
          <w:rtl/>
          <w:cs/>
          <w:lang w:val="ar_AE" w:bidi="ar_AE"/>
        </w:rPr>
        <w:t>כִּֽי־הִקְשָׁ֣ה פַרְעֹה֮ לְ⁠שַׁלְּחֵ⁠נוּ֒</w:t>
      </w:r>
    </w:p>
    <w:p>
      <w:pPr>
        <w:bidi/>
      </w:pPr>
      <w:r>
        <w:rPr>
          <w:rtl/>
          <w:cs/>
          <w:lang w:val="ar_AE" w:bidi="ar_AE"/>
        </w:rPr>
      </w:r>
      <w:r>
        <w:rPr>
          <w:b/>
          <w:rtl/>
          <w:cs/>
          <w:lang w:val="ar_AE" w:bidi="ar_AE"/>
        </w:rPr>
        <w:t>"وَكَانَ لَمَّا تَقَسَّى فِرْعَوْنُ عَنْ إِطْلاَقِنَا"</w:t>
      </w:r>
    </w:p>
    <w:p>
      <w:pPr>
        <w:bidi/>
      </w:pPr>
      <w:r>
        <w:rPr>
          <w:rtl/>
          <w:cs/>
          <w:lang w:val="ar_AE" w:bidi="ar_AE"/>
        </w:rPr>
      </w:r>
      <w:r>
        <w:rPr>
          <w:rtl/>
          <w:cs/>
          <w:lang w:val="ar_AE" w:bidi="ar_AE"/>
        </w:rPr>
        <w:t xml:space="preserve">إذا لم يفهم قراؤك ما تعنيه هذه الصورة في هذا السياق، يمكنك استخدام استعارة مماثلة من ثقافتك. أو بدلًا من ذلك، يمكنك التعبير عن المعنى بوضوح. هذا يعني أنه كان عنيدًا. ويتم التحدث عن موقفه العنيد كما لو كان </w:t>
      </w:r>
      <w:r>
        <w:rPr>
          <w:b/>
          <w:rtl/>
          <w:cs/>
          <w:lang w:val="ar_AE" w:bidi="ar_AE"/>
        </w:rPr>
        <w:t>صلبًا.</w:t>
      </w:r>
      <w:r>
        <w:rPr>
          <w:rtl/>
          <w:cs/>
          <w:lang w:val="ar_AE" w:bidi="ar_AE"/>
        </w:rPr>
        <w:t xml:space="preserve"> ترجمة بديلة: "عندما قاوم فرعون السماح لنا بالذهاب"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15 (#2)</w:t>
      </w:r>
      <w:r>
        <w:rPr>
          <w:rtl/>
          <w:cs/>
          <w:lang w:val="ar_AE" w:bidi="ar_AE"/>
        </w:rPr>
      </w:r>
    </w:p>
    <w:p>
      <w:pPr>
        <w:bidi/>
      </w:pPr>
      <w:r>
        <w:rPr>
          <w:rtl/>
          <w:cs/>
          <w:lang w:val="ar_AE" w:bidi="ar_AE"/>
        </w:rPr>
      </w:r>
      <w:r>
        <w:rPr>
          <w:rtl/>
          <w:cs/>
          <w:lang w:val="ar_AE" w:bidi="ar_AE"/>
        </w:rPr>
        <w:t>מִ⁠בְּכֹ֥ר אָדָ֖ם וְ⁠עַד־בְּכ֣וֹר בְּהֵמָ֑ה</w:t>
      </w:r>
    </w:p>
    <w:p>
      <w:pPr>
        <w:bidi/>
      </w:pPr>
      <w:r>
        <w:rPr>
          <w:rtl/>
          <w:cs/>
          <w:lang w:val="ar_AE" w:bidi="ar_AE"/>
        </w:rPr>
      </w:r>
      <w:r>
        <w:rPr>
          <w:b/>
          <w:rtl/>
          <w:cs/>
          <w:lang w:val="ar_AE" w:bidi="ar_AE"/>
        </w:rPr>
        <w:t>"مِنْ بِكْرِ النَّاسِ إِلَى بِكْرِ الْبَهَائِمِ"</w:t>
      </w:r>
    </w:p>
    <w:p>
      <w:pPr>
        <w:bidi/>
      </w:pPr>
      <w:r>
        <w:rPr>
          <w:rtl/>
          <w:cs/>
          <w:lang w:val="ar_AE" w:bidi="ar_AE"/>
        </w:rPr>
      </w:r>
      <w:r>
        <w:rPr>
          <w:rtl/>
          <w:cs/>
          <w:lang w:val="ar_AE" w:bidi="ar_AE"/>
        </w:rPr>
        <w:t>هذه عبارة تستخدم للتأكيد على مدى الضربة، لم يُستثنَ شيء. إذا كان ذلك مفيدًا في لغتك، فيمكنك استخدام تعبير مماثل أو لغة واضحة. ترجمة بديلة: "سواء كان إنسانًا أو حيوانًا"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16 (#1)</w:t>
      </w:r>
      <w:r>
        <w:rPr>
          <w:rtl/>
          <w:cs/>
          <w:lang w:val="ar_AE" w:bidi="ar_AE"/>
        </w:rPr>
      </w:r>
    </w:p>
    <w:p>
      <w:pPr>
        <w:bidi/>
      </w:pPr>
      <w:r>
        <w:rPr>
          <w:rtl/>
          <w:cs/>
          <w:lang w:val="ar_AE" w:bidi="ar_AE"/>
        </w:rPr>
      </w:r>
      <w:r>
        <w:rPr>
          <w:rtl/>
          <w:cs/>
          <w:lang w:val="ar_AE" w:bidi="ar_AE"/>
        </w:rPr>
        <w:t>וְ⁠הָיָ֤ה לְ⁠אוֹת֙ עַל־יָ֣דְ⁠כָ֔ה וּ⁠לְ⁠טוֹטָפֹ֖ת בֵּ֣ין עֵינֶ֑י⁠ךָ</w:t>
      </w:r>
    </w:p>
    <w:p>
      <w:pPr>
        <w:bidi/>
      </w:pPr>
      <w:r>
        <w:rPr>
          <w:rtl/>
          <w:cs/>
          <w:lang w:val="ar_AE" w:bidi="ar_AE"/>
        </w:rPr>
      </w:r>
      <w:r>
        <w:rPr>
          <w:b/>
          <w:rtl/>
          <w:cs/>
          <w:lang w:val="ar_AE" w:bidi="ar_AE"/>
        </w:rPr>
        <w:t>"فَيَكُونُ عَلاَمَةً عَلَى يَدِكَ، وَعِصَابَةً بَيْنَ عَيْنَيْكَ"</w:t>
      </w:r>
    </w:p>
    <w:p>
      <w:pPr>
        <w:bidi/>
      </w:pPr>
      <w:r>
        <w:rPr>
          <w:rtl/>
          <w:cs/>
          <w:lang w:val="ar_AE" w:bidi="ar_AE"/>
        </w:rPr>
      </w:r>
      <w:r>
        <w:rPr>
          <w:rtl/>
          <w:cs/>
          <w:lang w:val="ar_AE" w:bidi="ar_AE"/>
        </w:rPr>
        <w:t xml:space="preserve">هذا يعبر عن طريقتين لتذكر أهمية حدث الفصح. انظر كيف ترجمت عبارة مشابهة في </w:t>
      </w:r>
      <w:r>
        <w:rPr>
          <w:rtl/>
          <w:cs/>
          <w:lang w:val="ar_AE" w:bidi="ar_AE"/>
        </w:rPr>
        <w:t>خروج 13:9</w:t>
      </w:r>
      <w:r>
        <w:rPr>
          <w:rtl/>
          <w:cs/>
          <w:lang w:val="ar_AE" w:bidi="ar_AE"/>
        </w:rPr>
        <w:t>.</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16 (#2)</w:t>
      </w:r>
      <w:r>
        <w:rPr>
          <w:rtl/>
          <w:cs/>
          <w:lang w:val="ar_AE" w:bidi="ar_AE"/>
        </w:rPr>
      </w:r>
    </w:p>
    <w:p>
      <w:pPr>
        <w:bidi/>
      </w:pPr>
      <w:r>
        <w:rPr>
          <w:rtl/>
          <w:cs/>
          <w:lang w:val="ar_AE" w:bidi="ar_AE"/>
        </w:rPr>
      </w:r>
      <w:r>
        <w:rPr>
          <w:rtl/>
          <w:cs/>
          <w:lang w:val="ar_AE" w:bidi="ar_AE"/>
        </w:rPr>
        <w:t>בְּ⁠חֹ֣זֶק יָ֔ד</w:t>
      </w:r>
    </w:p>
    <w:p>
      <w:pPr>
        <w:bidi/>
      </w:pPr>
      <w:r>
        <w:rPr>
          <w:rtl/>
          <w:cs/>
          <w:lang w:val="ar_AE" w:bidi="ar_AE"/>
        </w:rPr>
      </w:r>
      <w:r>
        <w:rPr>
          <w:b/>
          <w:rtl/>
          <w:cs/>
          <w:lang w:val="ar_AE" w:bidi="ar_AE"/>
        </w:rPr>
        <w:t>"بيد قوية"</w:t>
      </w:r>
    </w:p>
    <w:p>
      <w:pPr>
        <w:bidi/>
      </w:pPr>
      <w:r>
        <w:rPr>
          <w:rtl/>
          <w:cs/>
          <w:lang w:val="ar_AE" w:bidi="ar_AE"/>
        </w:rPr>
      </w:r>
      <w:r>
        <w:rPr>
          <w:rtl/>
          <w:cs/>
          <w:lang w:val="ar_AE" w:bidi="ar_AE"/>
        </w:rPr>
        <w:t xml:space="preserve">هنا، كلمة </w:t>
      </w:r>
      <w:r>
        <w:rPr>
          <w:b/>
          <w:rtl/>
          <w:cs/>
          <w:lang w:val="ar_AE" w:bidi="ar_AE"/>
        </w:rPr>
        <w:t>اليد</w:t>
      </w:r>
      <w:r>
        <w:rPr>
          <w:rtl/>
          <w:cs/>
          <w:lang w:val="ar_AE" w:bidi="ar_AE"/>
        </w:rPr>
        <w:t xml:space="preserve"> تمثل أعمال الله أو صنيعه. انظر كيف ترجمت هذا في </w:t>
      </w:r>
      <w:r>
        <w:rPr>
          <w:rtl/>
          <w:cs/>
          <w:lang w:val="ar_AE" w:bidi="ar_AE"/>
        </w:rPr>
        <w:t>خروج 6:1</w:t>
      </w:r>
      <w:r>
        <w:rPr>
          <w:rtl/>
          <w:cs/>
          <w:lang w:val="ar_AE" w:bidi="ar_AE"/>
        </w:rPr>
        <w:t>. ترجمة بديلة: "بأعماله القوية"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الآيات 17–19 تقدم معلومات أساسية توضح الخلفية عن عملية خروج بني إسرائيل من مصر. استخدم الشكل المناسب في لغتك للتعبير عن المعلومات الأساسية (الخلفيات التوضيحية).</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17 (#2)</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 لَمَّا"</w:t>
      </w:r>
    </w:p>
    <w:p>
      <w:pPr>
        <w:bidi/>
      </w:pPr>
      <w:r>
        <w:rPr>
          <w:rtl/>
          <w:cs/>
          <w:lang w:val="ar_AE" w:bidi="ar_AE"/>
        </w:rPr>
      </w:r>
      <w:r>
        <w:rPr>
          <w:rtl/>
          <w:cs/>
          <w:lang w:val="ar_AE" w:bidi="ar_AE"/>
        </w:rPr>
        <w:t>يوضح هذا الانتقال من التعليمات إلى السرد. يجب عليك توضيح استئناف السرد بطريقة مناسبة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17 (#3)</w:t>
      </w:r>
      <w:r>
        <w:rPr>
          <w:rtl/>
          <w:cs/>
          <w:lang w:val="ar_AE" w:bidi="ar_AE"/>
        </w:rPr>
      </w:r>
    </w:p>
    <w:p>
      <w:pPr>
        <w:bidi/>
      </w:pPr>
      <w:r>
        <w:rPr>
          <w:rtl/>
          <w:cs/>
          <w:lang w:val="ar_AE" w:bidi="ar_AE"/>
        </w:rPr>
      </w:r>
      <w:r>
        <w:rPr>
          <w:rtl/>
          <w:cs/>
          <w:lang w:val="ar_AE" w:bidi="ar_AE"/>
        </w:rPr>
        <w:t>וְ⁠לֹא־נָחָ֣⁠ם אֱלֹהִ֗ים דֶּ֚רֶךְ אֶ֣רֶץ פְּלִשְׁתִּ֔ים כִּ֥י קָר֖וֹב ה֑וּא</w:t>
      </w:r>
    </w:p>
    <w:p>
      <w:pPr>
        <w:bidi/>
      </w:pPr>
      <w:r>
        <w:rPr>
          <w:rtl/>
          <w:cs/>
          <w:lang w:val="ar_AE" w:bidi="ar_AE"/>
        </w:rPr>
      </w:r>
      <w:r>
        <w:rPr>
          <w:b/>
          <w:rtl/>
          <w:cs/>
          <w:lang w:val="ar_AE" w:bidi="ar_AE"/>
        </w:rPr>
        <w:t>"أَنَّ اللهَ لَمْ يَهْدِهِمْ فِي طَرِيقِ أَرْضِ الْفَلَسْطِينِيِّينَ مَعَ أَنَّهَا قَرِيبَةٌ"</w:t>
      </w:r>
    </w:p>
    <w:p>
      <w:pPr>
        <w:bidi/>
      </w:pPr>
      <w:r>
        <w:rPr>
          <w:rtl/>
          <w:cs/>
          <w:lang w:val="ar_AE" w:bidi="ar_AE"/>
        </w:rPr>
      </w:r>
      <w:r>
        <w:rPr>
          <w:rtl/>
          <w:cs/>
          <w:lang w:val="ar_AE" w:bidi="ar_AE"/>
        </w:rPr>
        <w:t>لم يكن الطريق الذي سلكه الله مع بني إسرائيل هو الطريق المتوقع. في بعض اللغات، قد تحتاج إلى وضع الجزء الذي يصف التوقع أولًا. ترجمة بديلة: "مع أنّها كانت قريبة، إلا أن الله لم يقدهم في طريق أرض الفلسطينيين."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17 (#4)</w:t>
      </w:r>
      <w:r>
        <w:rPr>
          <w:rtl/>
          <w:cs/>
          <w:lang w:val="ar_AE" w:bidi="ar_AE"/>
        </w:rPr>
      </w:r>
    </w:p>
    <w:p>
      <w:pPr>
        <w:bidi/>
      </w:pPr>
      <w:r>
        <w:rPr>
          <w:rtl/>
          <w:cs/>
          <w:lang w:val="ar_AE" w:bidi="ar_AE"/>
        </w:rPr>
      </w:r>
      <w:r>
        <w:rPr>
          <w:rtl/>
          <w:cs/>
          <w:lang w:val="ar_AE" w:bidi="ar_AE"/>
        </w:rPr>
        <w:t>פֶּֽן־יִנָּחֵ֥ם הָ⁠עָ֛ם בִּ⁠רְאֹתָ֥⁠ם מִלְחָמָ֖ה וְ⁠שָׁ֥בוּ מִצְרָֽיְמָ⁠ה</w:t>
      </w:r>
    </w:p>
    <w:p>
      <w:pPr>
        <w:bidi/>
      </w:pPr>
      <w:r>
        <w:rPr>
          <w:rtl/>
          <w:cs/>
          <w:lang w:val="ar_AE" w:bidi="ar_AE"/>
        </w:rPr>
      </w:r>
      <w:r>
        <w:rPr>
          <w:b/>
          <w:rtl/>
          <w:cs/>
          <w:lang w:val="ar_AE" w:bidi="ar_AE"/>
        </w:rPr>
        <w:t>"لِئَلاَّ يَنْدَمَ الشَّعْبُ إِذَا رَأَوْا حَرْبًا وَيَرْجِعُوا إِلَى مِصْرَ"</w:t>
      </w:r>
    </w:p>
    <w:p>
      <w:pPr>
        <w:bidi/>
      </w:pPr>
      <w:r>
        <w:rPr>
          <w:rtl/>
          <w:cs/>
          <w:lang w:val="ar_AE" w:bidi="ar_AE"/>
        </w:rPr>
      </w:r>
      <w:r>
        <w:rPr>
          <w:rtl/>
          <w:cs/>
          <w:lang w:val="ar_AE" w:bidi="ar_AE"/>
        </w:rPr>
        <w:t>في بعض اللغات قد تحتاج إلى وضع السبب قبل النتيجة الافتراضية. ترجمة بديلة: "عندما يرون الحرب، قد يندمون ويعودون إلى مصر"</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18 (#1)</w:t>
      </w:r>
      <w:r>
        <w:rPr>
          <w:rtl/>
          <w:cs/>
          <w:lang w:val="ar_AE" w:bidi="ar_AE"/>
        </w:rPr>
      </w:r>
    </w:p>
    <w:p>
      <w:pPr>
        <w:bidi/>
      </w:pPr>
      <w:r>
        <w:rPr>
          <w:rtl/>
          <w:cs/>
          <w:lang w:val="ar_AE" w:bidi="ar_AE"/>
        </w:rPr>
      </w:r>
      <w:r>
        <w:rPr>
          <w:rtl/>
          <w:cs/>
          <w:lang w:val="ar_AE" w:bidi="ar_AE"/>
        </w:rPr>
        <w:t>וַ⁠חֲמֻשִׁ֛ים</w:t>
      </w:r>
    </w:p>
    <w:p>
      <w:pPr>
        <w:bidi/>
      </w:pPr>
      <w:r>
        <w:rPr>
          <w:rtl/>
          <w:cs/>
          <w:lang w:val="ar_AE" w:bidi="ar_AE"/>
        </w:rPr>
      </w:r>
      <w:r>
        <w:rPr>
          <w:b/>
          <w:rtl/>
          <w:cs/>
          <w:lang w:val="ar_AE" w:bidi="ar_AE"/>
        </w:rPr>
        <w:t>"و"</w:t>
      </w:r>
      <w:r>
        <w:rPr>
          <w:rtl/>
          <w:cs/>
          <w:lang w:val="ar_AE" w:bidi="ar_AE"/>
        </w:rPr>
        <w:t xml:space="preserve"> - </w:t>
      </w:r>
      <w:r>
        <w:rPr>
          <w:b/>
          <w:rtl/>
          <w:cs/>
          <w:lang w:val="ar_AE" w:bidi="ar_AE"/>
        </w:rPr>
        <w:t>"وَصَعِدَ بَنُو إِسْرَائِيلَ مُتَجَهِّزِينَ"</w:t>
      </w:r>
    </w:p>
    <w:p>
      <w:pPr>
        <w:bidi/>
      </w:pPr>
      <w:r>
        <w:rPr>
          <w:rtl/>
          <w:cs/>
          <w:lang w:val="ar_AE" w:bidi="ar_AE"/>
        </w:rPr>
      </w:r>
      <w:r>
        <w:rPr>
          <w:rtl/>
          <w:cs/>
          <w:lang w:val="ar_AE" w:bidi="ar_AE"/>
        </w:rPr>
        <w:t>معنى هذا المصطلح (</w:t>
      </w:r>
      <w:r>
        <w:rPr>
          <w:b/>
          <w:rtl/>
          <w:cs/>
          <w:lang w:val="ar_AE" w:bidi="ar_AE"/>
        </w:rPr>
        <w:t>بالمجموعات الخماسية - كما في بعض الترجمات الإنجليزية</w:t>
      </w:r>
      <w:r>
        <w:rPr>
          <w:rtl/>
          <w:cs/>
          <w:lang w:val="ar_AE" w:bidi="ar_AE"/>
        </w:rPr>
        <w:t>) غير مؤكد. وتختار العديد من الترجمات الإنجليزية (وكذلك العربية) شيئًا مثل "متجهز للمعركة"، لأن هذا يبدو أنه المعنى في سفر العدد 32:17 والآيات ذات الصلة في يشوع 1:14 و4:12. فبسبب ما قالته الآية السابقة عن الحرب، قد يعني هذا أنهم خرجوا بتشكيل - مثلما يسير الجيش - ولكن ربما ليسوا مسلحين. ترجمة بديلة: "و... بتشكيل مثل الجيش"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19 (#1)</w:t>
      </w:r>
      <w:r>
        <w:rPr>
          <w:rtl/>
          <w:cs/>
          <w:lang w:val="ar_AE" w:bidi="ar_AE"/>
        </w:rPr>
      </w:r>
    </w:p>
    <w:p>
      <w:pPr>
        <w:bidi/>
      </w:pPr>
      <w:r>
        <w:rPr>
          <w:rtl/>
          <w:cs/>
          <w:lang w:val="ar_AE" w:bidi="ar_AE"/>
        </w:rPr>
      </w:r>
      <w:r>
        <w:rPr>
          <w:rtl/>
          <w:cs/>
          <w:lang w:val="ar_AE" w:bidi="ar_AE"/>
        </w:rPr>
        <w:t>וַ⁠יִּקַּ֥ח מֹשֶׁ֛ה אֶת־עַצְמ֥וֹת יוֹסֵ֖ף עִמּ֑⁠וֹ</w:t>
      </w:r>
    </w:p>
    <w:p>
      <w:pPr>
        <w:bidi/>
      </w:pPr>
      <w:r>
        <w:rPr>
          <w:rtl/>
          <w:cs/>
          <w:lang w:val="ar_AE" w:bidi="ar_AE"/>
        </w:rPr>
      </w:r>
      <w:r>
        <w:rPr>
          <w:b/>
          <w:rtl/>
          <w:cs/>
          <w:lang w:val="ar_AE" w:bidi="ar_AE"/>
        </w:rPr>
        <w:t>"وَأَخَذَ مُوسَى عِظَامَ يُوسُفَ مَعَهُ"</w:t>
      </w:r>
    </w:p>
    <w:p>
      <w:pPr>
        <w:bidi/>
      </w:pPr>
      <w:r>
        <w:rPr>
          <w:rtl/>
          <w:cs/>
          <w:lang w:val="ar_AE" w:bidi="ar_AE"/>
        </w:rPr>
      </w:r>
      <w:r>
        <w:rPr>
          <w:rtl/>
          <w:cs/>
          <w:lang w:val="ar_AE" w:bidi="ar_AE"/>
        </w:rPr>
        <w:t>انظر يشوع 24:32 بخصوص دفن عظام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19 (#2)</w:t>
      </w:r>
      <w:r>
        <w:rPr>
          <w:rtl/>
          <w:cs/>
          <w:lang w:val="ar_AE" w:bidi="ar_AE"/>
        </w:rPr>
      </w:r>
    </w:p>
    <w:p>
      <w:pPr>
        <w:bidi/>
      </w:pPr>
      <w:r>
        <w:rPr>
          <w:rtl/>
          <w:cs/>
          <w:lang w:val="ar_AE" w:bidi="ar_AE"/>
        </w:rPr>
      </w:r>
      <w:r>
        <w:rPr>
          <w:rtl/>
          <w:cs/>
          <w:lang w:val="ar_AE" w:bidi="ar_AE"/>
        </w:rPr>
        <w:t>פָּקֹ֨ד יִפְקֹ֤ד אֱלֹהִים֙ אֶתְ⁠כֶ֔ם וְ⁠הַעֲלִיתֶ֧ם אֶת־עַצְמֹתַ֛⁠י מִ⁠זֶּ֖ה אִתְּ⁠כֶֽם</w:t>
      </w:r>
    </w:p>
    <w:p>
      <w:pPr>
        <w:bidi/>
      </w:pPr>
      <w:r>
        <w:rPr>
          <w:rtl/>
          <w:cs/>
          <w:lang w:val="ar_AE" w:bidi="ar_AE"/>
        </w:rPr>
      </w:r>
      <w:r>
        <w:rPr>
          <w:b/>
          <w:rtl/>
          <w:cs/>
          <w:lang w:val="ar_AE" w:bidi="ar_AE"/>
        </w:rPr>
        <w:t>"إِنَّ اللهَ سَيَفْتَقِدُكُمْ فَتُصْعِدُونَ عِظَامِي مِنْ هُنَا مَعَكُمْ"</w:t>
      </w:r>
    </w:p>
    <w:p>
      <w:pPr>
        <w:bidi/>
      </w:pPr>
      <w:r>
        <w:rPr>
          <w:rtl/>
          <w:cs/>
          <w:lang w:val="ar_AE" w:bidi="ar_AE"/>
        </w:rPr>
      </w:r>
      <w:r>
        <w:rPr>
          <w:rtl/>
          <w:cs/>
          <w:lang w:val="ar_AE" w:bidi="ar_AE"/>
        </w:rPr>
        <w:t>هذا تقريبًا ما قاله يوسف في تكوين 50:25؛ ارجع إلى ترجمتك هناك عند ترجمة هذا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20 (#1)</w:t>
      </w:r>
      <w:r>
        <w:rPr>
          <w:rtl/>
          <w:cs/>
          <w:lang w:val="ar_AE" w:bidi="ar_AE"/>
        </w:rPr>
      </w:r>
    </w:p>
    <w:p>
      <w:pPr>
        <w:bidi/>
      </w:pPr>
      <w:r>
        <w:rPr>
          <w:rtl/>
          <w:cs/>
          <w:lang w:val="ar_AE" w:bidi="ar_AE"/>
        </w:rPr>
      </w:r>
      <w:r>
        <w:rPr>
          <w:rtl/>
          <w:cs/>
          <w:lang w:val="ar_AE" w:bidi="ar_AE"/>
        </w:rPr>
        <w:t>מִ⁠סֻּכֹּ֑ת וַ⁠יַּחֲנ֣וּ בְ⁠אֵתָ֔ם</w:t>
      </w:r>
    </w:p>
    <w:p>
      <w:pPr>
        <w:bidi/>
      </w:pPr>
      <w:r>
        <w:rPr>
          <w:rtl/>
          <w:cs/>
          <w:lang w:val="ar_AE" w:bidi="ar_AE"/>
        </w:rPr>
      </w:r>
      <w:r>
        <w:rPr>
          <w:b/>
          <w:rtl/>
          <w:cs/>
          <w:lang w:val="ar_AE" w:bidi="ar_AE"/>
        </w:rPr>
        <w:t>"وَارْتَحَلُوا مِنْ سُكُّوتَ وَنَزَلُوا فِي إِيثَامَ"</w:t>
      </w:r>
    </w:p>
    <w:p>
      <w:pPr>
        <w:bidi/>
      </w:pPr>
      <w:r>
        <w:rPr>
          <w:rtl/>
          <w:cs/>
          <w:lang w:val="ar_AE" w:bidi="ar_AE"/>
        </w:rPr>
      </w:r>
      <w:r>
        <w:rPr>
          <w:rtl/>
          <w:cs/>
          <w:lang w:val="ar_AE" w:bidi="ar_AE"/>
        </w:rPr>
        <w:t>ترجمة بديلة: "من مكان يسمى سكوت، وخيموا في مكان يسمى إيثام"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20 (#2)</w:t>
      </w:r>
      <w:r>
        <w:rPr>
          <w:rtl/>
          <w:cs/>
          <w:lang w:val="ar_AE" w:bidi="ar_AE"/>
        </w:rPr>
      </w:r>
    </w:p>
    <w:p>
      <w:pPr>
        <w:bidi/>
      </w:pPr>
      <w:r>
        <w:rPr>
          <w:rtl/>
          <w:cs/>
          <w:lang w:val="ar_AE" w:bidi="ar_AE"/>
        </w:rPr>
      </w:r>
      <w:r>
        <w:rPr>
          <w:rtl/>
          <w:cs/>
          <w:lang w:val="ar_AE" w:bidi="ar_AE"/>
        </w:rPr>
        <w:t>בְ⁠אֵתָ֔ם</w:t>
      </w:r>
    </w:p>
    <w:p>
      <w:pPr>
        <w:bidi/>
      </w:pPr>
      <w:r>
        <w:rPr>
          <w:rtl/>
          <w:cs/>
          <w:lang w:val="ar_AE" w:bidi="ar_AE"/>
        </w:rPr>
      </w:r>
      <w:r>
        <w:rPr>
          <w:b/>
          <w:rtl/>
          <w:cs/>
          <w:lang w:val="ar_AE" w:bidi="ar_AE"/>
        </w:rPr>
        <w:t>"في إيثام"</w:t>
      </w:r>
    </w:p>
    <w:p>
      <w:pPr>
        <w:bidi/>
      </w:pPr>
      <w:r>
        <w:rPr>
          <w:rtl/>
          <w:cs/>
          <w:lang w:val="ar_AE" w:bidi="ar_AE"/>
        </w:rPr>
      </w:r>
      <w:r>
        <w:rPr>
          <w:b/>
          <w:rtl/>
          <w:cs/>
          <w:lang w:val="ar_AE" w:bidi="ar_AE"/>
        </w:rPr>
        <w:t>إيثام</w:t>
      </w:r>
      <w:r>
        <w:rPr>
          <w:rtl/>
          <w:cs/>
          <w:lang w:val="ar_AE" w:bidi="ar_AE"/>
        </w:rPr>
        <w:t xml:space="preserve"> هو مكان من المحتمل أنه كان يقع جنوب الطريق المتجه نحو الفلسطينيين، عند حدود البرية.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21 (#1)</w:t>
      </w:r>
      <w:r>
        <w:rPr>
          <w:rtl/>
          <w:cs/>
          <w:lang w:val="ar_AE" w:bidi="ar_AE"/>
        </w:rPr>
      </w:r>
    </w:p>
    <w:p>
      <w:pPr>
        <w:bidi/>
      </w:pPr>
      <w:r>
        <w:rPr>
          <w:rtl/>
          <w:cs/>
          <w:lang w:val="ar_AE" w:bidi="ar_AE"/>
        </w:rPr>
      </w:r>
      <w:r>
        <w:rPr>
          <w:rtl/>
          <w:cs/>
          <w:lang w:val="ar_AE" w:bidi="ar_AE"/>
        </w:rPr>
        <w:t>וַֽ⁠יהוָ֡ה הֹלֵךְ֩ לִ⁠פְנֵי⁠הֶ֨ם</w:t>
      </w:r>
    </w:p>
    <w:p>
      <w:pPr>
        <w:bidi/>
      </w:pPr>
      <w:r>
        <w:rPr>
          <w:rtl/>
          <w:cs/>
          <w:lang w:val="ar_AE" w:bidi="ar_AE"/>
        </w:rPr>
      </w:r>
      <w:r>
        <w:rPr>
          <w:b/>
          <w:rtl/>
          <w:cs/>
          <w:lang w:val="ar_AE" w:bidi="ar_AE"/>
        </w:rPr>
        <w:t>"وَكَانَ الرَّبُّ يَسِيرُ أَمَامَهُمْ"</w:t>
      </w:r>
    </w:p>
    <w:p>
      <w:pPr>
        <w:bidi/>
      </w:pPr>
      <w:r>
        <w:rPr>
          <w:rtl/>
          <w:cs/>
          <w:lang w:val="ar_AE" w:bidi="ar_AE"/>
        </w:rPr>
      </w:r>
      <w:r>
        <w:rPr>
          <w:rtl/>
          <w:cs/>
          <w:lang w:val="ar_AE" w:bidi="ar_AE"/>
        </w:rPr>
        <w:t xml:space="preserve">هنا، كلمة </w:t>
      </w:r>
      <w:r>
        <w:rPr>
          <w:b/>
          <w:rtl/>
          <w:cs/>
          <w:lang w:val="ar_AE" w:bidi="ar_AE"/>
        </w:rPr>
        <w:t xml:space="preserve">أمامهم (أو "أمام وجههم" كما في الترجمة الإنجليزية) </w:t>
      </w:r>
      <w:r>
        <w:rPr>
          <w:rtl/>
          <w:cs/>
          <w:lang w:val="ar_AE" w:bidi="ar_AE"/>
        </w:rPr>
        <w:t>تعني "أمام الشعب". ترجمة بديلة: "وقادهم الرب بالسير أمامهم"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21 (#2)</w:t>
      </w:r>
      <w:r>
        <w:rPr>
          <w:rtl/>
          <w:cs/>
          <w:lang w:val="ar_AE" w:bidi="ar_AE"/>
        </w:rPr>
      </w:r>
    </w:p>
    <w:p>
      <w:pPr>
        <w:bidi/>
      </w:pPr>
      <w:r>
        <w:rPr>
          <w:rtl/>
          <w:cs/>
          <w:lang w:val="ar_AE" w:bidi="ar_AE"/>
        </w:rPr>
      </w:r>
      <w:r>
        <w:rPr>
          <w:rtl/>
          <w:cs/>
          <w:lang w:val="ar_AE" w:bidi="ar_AE"/>
        </w:rPr>
        <w:t>בְּ⁠עַמּ֤וּד עָנָן֙ &amp; בְּ⁠עַמּ֥וּד אֵ֖שׁ</w:t>
      </w:r>
    </w:p>
    <w:p>
      <w:pPr>
        <w:bidi/>
      </w:pPr>
      <w:r>
        <w:rPr>
          <w:rtl/>
          <w:cs/>
          <w:lang w:val="ar_AE" w:bidi="ar_AE"/>
        </w:rPr>
      </w:r>
      <w:r>
        <w:rPr>
          <w:b/>
          <w:rtl/>
          <w:cs/>
          <w:lang w:val="ar_AE" w:bidi="ar_AE"/>
        </w:rPr>
        <w:t>"فِي عَمُودِ سَحَابٍ"</w:t>
      </w:r>
      <w:r>
        <w:rPr>
          <w:rtl/>
          <w:cs/>
          <w:lang w:val="ar_AE" w:bidi="ar_AE"/>
        </w:rPr>
        <w:t xml:space="preserve"> - </w:t>
      </w:r>
      <w:r>
        <w:rPr>
          <w:b/>
          <w:rtl/>
          <w:cs/>
          <w:lang w:val="ar_AE" w:bidi="ar_AE"/>
        </w:rPr>
        <w:t>"فِي عَمُودِ نَارٍ"</w:t>
      </w:r>
    </w:p>
    <w:p>
      <w:pPr>
        <w:bidi/>
      </w:pPr>
      <w:r>
        <w:rPr>
          <w:rtl/>
          <w:cs/>
          <w:lang w:val="ar_AE" w:bidi="ar_AE"/>
        </w:rPr>
      </w:r>
      <w:r>
        <w:rPr>
          <w:rtl/>
          <w:cs/>
          <w:lang w:val="ar_AE" w:bidi="ar_AE"/>
        </w:rPr>
        <w:t xml:space="preserve">تشير صيغة الملكية هنا إلى الخصائص. فقد بدا </w:t>
      </w:r>
      <w:r>
        <w:rPr>
          <w:b/>
          <w:rtl/>
          <w:cs/>
          <w:lang w:val="ar_AE" w:bidi="ar_AE"/>
        </w:rPr>
        <w:t>السحاب</w:t>
      </w:r>
      <w:r>
        <w:rPr>
          <w:rtl/>
          <w:cs/>
          <w:lang w:val="ar_AE" w:bidi="ar_AE"/>
        </w:rPr>
        <w:t xml:space="preserve"> و</w:t>
      </w:r>
      <w:r>
        <w:rPr>
          <w:b/>
          <w:rtl/>
          <w:cs/>
          <w:lang w:val="ar_AE" w:bidi="ar_AE"/>
        </w:rPr>
        <w:t>النار</w:t>
      </w:r>
      <w:r>
        <w:rPr>
          <w:rtl/>
          <w:cs/>
          <w:lang w:val="ar_AE" w:bidi="ar_AE"/>
        </w:rPr>
        <w:t xml:space="preserve"> مثل </w:t>
      </w:r>
      <w:r>
        <w:rPr>
          <w:b/>
          <w:rtl/>
          <w:cs/>
          <w:lang w:val="ar_AE" w:bidi="ar_AE"/>
        </w:rPr>
        <w:t>عمود</w:t>
      </w:r>
      <w:r>
        <w:rPr>
          <w:rtl/>
          <w:cs/>
          <w:lang w:val="ar_AE" w:bidi="ar_AE"/>
        </w:rPr>
        <w:t>. ترجمة بديلة: "في سحاب يبدو كعمود... في نار تبدو كعمود" أو "في سحاب على شكل عمود... في نار على شكل عمود"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21 (#3)</w:t>
      </w:r>
      <w:r>
        <w:rPr>
          <w:rtl/>
          <w:cs/>
          <w:lang w:val="ar_AE" w:bidi="ar_AE"/>
        </w:rPr>
      </w:r>
    </w:p>
    <w:p>
      <w:pPr>
        <w:bidi/>
      </w:pPr>
      <w:r>
        <w:rPr>
          <w:rtl/>
          <w:cs/>
          <w:lang w:val="ar_AE" w:bidi="ar_AE"/>
        </w:rPr>
      </w:r>
      <w:r>
        <w:rPr>
          <w:rtl/>
          <w:cs/>
          <w:lang w:val="ar_AE" w:bidi="ar_AE"/>
        </w:rPr>
        <w:t>לְ⁠הָאִ֣יר לָ⁠הֶ֑ם</w:t>
      </w:r>
    </w:p>
    <w:p>
      <w:pPr>
        <w:bidi/>
      </w:pPr>
      <w:r>
        <w:rPr>
          <w:rtl/>
          <w:cs/>
          <w:lang w:val="ar_AE" w:bidi="ar_AE"/>
        </w:rPr>
      </w:r>
      <w:r>
        <w:rPr>
          <w:b/>
          <w:rtl/>
          <w:cs/>
          <w:lang w:val="ar_AE" w:bidi="ar_AE"/>
        </w:rPr>
        <w:t>"لِيُضِيءَ لَهُمْ"</w:t>
      </w:r>
    </w:p>
    <w:p>
      <w:pPr>
        <w:bidi/>
      </w:pPr>
      <w:r>
        <w:rPr>
          <w:rtl/>
          <w:cs/>
          <w:lang w:val="ar_AE" w:bidi="ar_AE"/>
        </w:rPr>
      </w:r>
      <w:r>
        <w:rPr>
          <w:rtl/>
          <w:cs/>
          <w:lang w:val="ar_AE" w:bidi="ar_AE"/>
        </w:rPr>
        <w:t>ترجمة بديلة: "ليكون نورًا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21 (#4)</w:t>
      </w:r>
      <w:r>
        <w:rPr>
          <w:rtl/>
          <w:cs/>
          <w:lang w:val="ar_AE" w:bidi="ar_AE"/>
        </w:rPr>
      </w:r>
    </w:p>
    <w:p>
      <w:pPr>
        <w:bidi/>
      </w:pPr>
      <w:r>
        <w:rPr>
          <w:rtl/>
          <w:cs/>
          <w:lang w:val="ar_AE" w:bidi="ar_AE"/>
        </w:rPr>
      </w:r>
      <w:r>
        <w:rPr>
          <w:rtl/>
          <w:cs/>
          <w:lang w:val="ar_AE" w:bidi="ar_AE"/>
        </w:rPr>
        <w:t>אֵ֖שׁ לְ⁠הָאִ֣יר לָ⁠הֶ֑ם לָ⁠לֶ֖כֶת יוֹמָ֥ם וָ⁠לָֽיְלָה</w:t>
      </w:r>
    </w:p>
    <w:p>
      <w:pPr>
        <w:bidi/>
      </w:pPr>
      <w:r>
        <w:rPr>
          <w:rtl/>
          <w:cs/>
          <w:lang w:val="ar_AE" w:bidi="ar_AE"/>
        </w:rPr>
      </w:r>
      <w:r>
        <w:rPr>
          <w:b/>
          <w:rtl/>
          <w:cs/>
          <w:lang w:val="ar_AE" w:bidi="ar_AE"/>
        </w:rPr>
        <w:t>"وَلَيْلًا فِي عَمُودِ نَارٍ لِيُضِيءَ لَهُمْ. لِكَيْ يَمْشُوا نَهَارًا وَلَيْلًا"</w:t>
      </w:r>
    </w:p>
    <w:p>
      <w:pPr>
        <w:bidi/>
      </w:pPr>
      <w:r>
        <w:rPr>
          <w:rtl/>
          <w:cs/>
          <w:lang w:val="ar_AE" w:bidi="ar_AE"/>
        </w:rPr>
      </w:r>
      <w:r>
        <w:rPr>
          <w:rtl/>
          <w:cs/>
          <w:lang w:val="ar_AE" w:bidi="ar_AE"/>
        </w:rPr>
        <w:t>كان بإمكانهم السفر إما بالنهار أو بالليل لأن الله وفر لهم الضوء في الليل. يمكنك إعادة ترتيب السبب والنتيجة إذا كان ذلك مناسب أكثر في لغتك. ترجمة بديلة: "عمود النار. كان بإمكانهم الذهاب بالنهار أو بالليل لأنه كان نورًا لهم."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22 (#1)</w:t>
      </w:r>
      <w:r>
        <w:rPr>
          <w:rtl/>
          <w:cs/>
          <w:lang w:val="ar_AE" w:bidi="ar_AE"/>
        </w:rPr>
      </w:r>
    </w:p>
    <w:p>
      <w:pPr>
        <w:bidi/>
      </w:pPr>
      <w:r>
        <w:rPr>
          <w:rtl/>
          <w:cs/>
          <w:lang w:val="ar_AE" w:bidi="ar_AE"/>
        </w:rPr>
      </w:r>
      <w:r>
        <w:rPr>
          <w:rtl/>
          <w:cs/>
          <w:lang w:val="ar_AE" w:bidi="ar_AE"/>
        </w:rPr>
        <w:t>עַמּ֤וּד הֶֽ⁠עָנָן֙ יוֹמָ֔ם וְ⁠עַמּ֥וּד הָ⁠אֵ֖שׁ לָ֑יְלָה</w:t>
      </w:r>
    </w:p>
    <w:p>
      <w:pPr>
        <w:bidi/>
      </w:pPr>
      <w:r>
        <w:rPr>
          <w:rtl/>
          <w:cs/>
          <w:lang w:val="ar_AE" w:bidi="ar_AE"/>
        </w:rPr>
      </w:r>
      <w:r>
        <w:rPr>
          <w:b/>
          <w:rtl/>
          <w:cs/>
          <w:lang w:val="ar_AE" w:bidi="ar_AE"/>
        </w:rPr>
        <w:t>"عَمُودُ السَّحَابِ نَهَارًا وَعَمُودُ النَّارِ"</w:t>
      </w:r>
    </w:p>
    <w:p>
      <w:pPr>
        <w:bidi/>
      </w:pPr>
      <w:r>
        <w:rPr>
          <w:rtl/>
          <w:cs/>
          <w:lang w:val="ar_AE" w:bidi="ar_AE"/>
        </w:rPr>
      </w:r>
      <w:r>
        <w:rPr>
          <w:rtl/>
          <w:cs/>
          <w:lang w:val="ar_AE" w:bidi="ar_AE"/>
        </w:rPr>
        <w:t xml:space="preserve">شاهد كيف ترجمت هذا في </w:t>
      </w:r>
      <w:r>
        <w:rPr>
          <w:rtl/>
          <w:cs/>
          <w:lang w:val="ar_AE" w:bidi="ar_AE"/>
        </w:rPr>
        <w:t>13:21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22 (#2)</w:t>
      </w:r>
      <w:r>
        <w:rPr>
          <w:rtl/>
          <w:cs/>
          <w:lang w:val="ar_AE" w:bidi="ar_AE"/>
        </w:rPr>
      </w:r>
    </w:p>
    <w:p>
      <w:pPr>
        <w:bidi/>
      </w:pPr>
      <w:r>
        <w:rPr>
          <w:rtl/>
          <w:cs/>
          <w:lang w:val="ar_AE" w:bidi="ar_AE"/>
        </w:rPr>
      </w:r>
      <w:r>
        <w:rPr>
          <w:rtl/>
          <w:cs/>
          <w:lang w:val="ar_AE" w:bidi="ar_AE"/>
        </w:rPr>
        <w:t>לִ⁠פְנֵ֖י הָ⁠עָֽם</w:t>
      </w:r>
    </w:p>
    <w:p>
      <w:pPr>
        <w:bidi/>
      </w:pPr>
      <w:r>
        <w:rPr>
          <w:rtl/>
          <w:cs/>
          <w:lang w:val="ar_AE" w:bidi="ar_AE"/>
        </w:rPr>
      </w:r>
      <w:r>
        <w:rPr>
          <w:b/>
          <w:rtl/>
          <w:cs/>
          <w:lang w:val="ar_AE" w:bidi="ar_AE"/>
        </w:rPr>
        <w:t>"مِنْ أَمَامِ {وجه} الشَّعْبِ"</w:t>
      </w:r>
    </w:p>
    <w:p>
      <w:pPr>
        <w:bidi/>
      </w:pPr>
      <w:r>
        <w:rPr>
          <w:rtl/>
          <w:cs/>
          <w:lang w:val="ar_AE" w:bidi="ar_AE"/>
        </w:rPr>
      </w:r>
      <w:r>
        <w:rPr>
          <w:rtl/>
          <w:cs/>
          <w:lang w:val="ar_AE" w:bidi="ar_AE"/>
        </w:rPr>
        <w:t xml:space="preserve">هنا، التعبير </w:t>
      </w:r>
      <w:r>
        <w:rPr>
          <w:b/>
          <w:rtl/>
          <w:cs/>
          <w:lang w:val="ar_AE" w:bidi="ar_AE"/>
        </w:rPr>
        <w:t xml:space="preserve">من أمام {وجه} الشعب </w:t>
      </w:r>
      <w:r>
        <w:rPr>
          <w:rtl/>
          <w:cs/>
          <w:lang w:val="ar_AE" w:bidi="ar_AE"/>
        </w:rPr>
        <w:t>يعني "من أمام الشعب" حيث يمكنهم رؤيته. ترجمة بديلة: "من حيث يمكنهم رؤيته"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14</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هذا الأصحاح بأكمله هو سجل لحدث مهم في تاريخ إسرائيل المعروف باسم "شق بحر سوف." في هذا الأصحاح وأصحاح 15، تُستخدم كلمة "بحر". ويُظهر خروج 13:18 و15:22 أن هذا هو بحر سوف. ونظرًا لأن النص لا يوضح ذلك بشكل صريح، فإن ULT سيكتفي بقول "بحر". في ترجمتك، قد يكون من المفيد للناس أن تكون أكثر تحديدًا من النص إذا كان استخدام "بحر" فقط يسبب ارتباكًا.</w:t>
      </w:r>
    </w:p>
    <w:p>
      <w:pPr>
        <w:pStyle w:val="Heading3"/>
        <w:bidi/>
      </w:pPr>
      <w:r>
        <w:rPr>
          <w:rtl/>
          <w:cs/>
          <w:lang w:val="ar_AE" w:bidi="ar_AE"/>
        </w:rPr>
        <w:t>مفاهيم خاصة في هذا الأصحاح</w:t>
      </w:r>
    </w:p>
    <w:p>
      <w:pPr>
        <w:pStyle w:val="Heading4"/>
        <w:bidi/>
      </w:pPr>
      <w:r>
        <w:rPr>
          <w:rtl/>
          <w:cs/>
          <w:lang w:val="ar_AE" w:bidi="ar_AE"/>
        </w:rPr>
        <w:t>مركبات فرعون</w:t>
      </w:r>
    </w:p>
    <w:p>
      <w:pPr>
        <w:bidi/>
      </w:pPr>
      <w:r>
        <w:rPr>
          <w:rtl/>
          <w:cs/>
          <w:lang w:val="ar_AE" w:bidi="ar_AE"/>
        </w:rPr>
      </w:r>
      <w:r>
        <w:rPr>
          <w:rtl/>
          <w:cs/>
          <w:lang w:val="ar_AE" w:bidi="ar_AE"/>
        </w:rPr>
        <w:t xml:space="preserve">كانت هذه المركبات قوة قتالية. فقد قاد فرعون جيشًا لقتل الشعب العبري. (انظر: </w:t>
      </w:r>
      <w:r>
        <w:rPr>
          <w:rtl/>
          <w:cs/>
          <w:lang w:val="ar_AE" w:bidi="ar_AE"/>
        </w:rPr>
        <w:t>المعرفة المفترضة والمعلومات الضمنية</w:t>
      </w:r>
      <w:r>
        <w:rPr>
          <w:rtl/>
          <w:cs/>
          <w:lang w:val="ar_AE" w:bidi="ar_AE"/>
        </w:rPr>
        <w:t>)</w:t>
      </w:r>
    </w:p>
    <w:p>
      <w:pPr>
        <w:pStyle w:val="Heading3"/>
        <w:bidi/>
      </w:pPr>
      <w:r>
        <w:rPr>
          <w:rtl/>
          <w:cs/>
          <w:lang w:val="ar_AE" w:bidi="ar_AE"/>
        </w:rPr>
        <w:t>الصور البلاغية المهمة في هذا الأصحاح</w:t>
      </w:r>
    </w:p>
    <w:p>
      <w:pPr>
        <w:pStyle w:val="Heading4"/>
        <w:bidi/>
      </w:pPr>
      <w:r>
        <w:rPr>
          <w:rtl/>
          <w:cs/>
          <w:lang w:val="ar_AE" w:bidi="ar_AE"/>
        </w:rPr>
        <w:t>الأسئلة البلاغية</w:t>
      </w:r>
    </w:p>
    <w:p>
      <w:pPr>
        <w:bidi/>
      </w:pPr>
      <w:r>
        <w:rPr>
          <w:rtl/>
          <w:cs/>
          <w:lang w:val="ar_AE" w:bidi="ar_AE"/>
        </w:rPr>
      </w:r>
      <w:r>
        <w:rPr>
          <w:rtl/>
          <w:cs/>
          <w:lang w:val="ar_AE" w:bidi="ar_AE"/>
        </w:rPr>
        <w:t xml:space="preserve">طرح بنو إسرائيل بعض الأسئلة البلاغية على موسى. لم تكن هذه الأسئلة موجهة حقًا إلى موسى، بل إلى الرب. وهذا أظهر عدم إيمانهم بالرب. (انظر: </w:t>
      </w:r>
      <w:r>
        <w:rPr>
          <w:rtl/>
          <w:cs/>
          <w:lang w:val="ar_AE" w:bidi="ar_AE"/>
        </w:rPr>
        <w:t>السؤال البلاغي</w:t>
      </w:r>
      <w:r>
        <w:rPr>
          <w:rtl/>
          <w:cs/>
          <w:lang w:val="ar_AE" w:bidi="ar_AE"/>
        </w:rPr>
        <w:t xml:space="preserve"> و</w:t>
      </w:r>
      <w:r>
        <w:rPr>
          <w:rtl/>
          <w:cs/>
          <w:lang w:val="ar_AE" w:bidi="ar_AE"/>
        </w:rPr>
        <w:t>الإيمان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 (#1)</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"وَكَلَّمَ"</w:t>
      </w:r>
    </w:p>
    <w:p>
      <w:pPr>
        <w:bidi/>
      </w:pPr>
      <w:r>
        <w:rPr>
          <w:rtl/>
          <w:cs/>
          <w:lang w:val="ar_AE" w:bidi="ar_AE"/>
        </w:rPr>
      </w:r>
      <w:r>
        <w:rPr>
          <w:rtl/>
          <w:cs/>
          <w:lang w:val="ar_AE" w:bidi="ar_AE"/>
        </w:rPr>
        <w:t xml:space="preserve">تبدأ هذه الآية اقتباسًا مباشرًا يستمر إلى </w:t>
      </w:r>
      <w:r>
        <w:rPr>
          <w:rtl/>
          <w:cs/>
          <w:lang w:val="ar_AE" w:bidi="ar_AE"/>
        </w:rPr>
        <w:t>14: 4</w:t>
      </w:r>
      <w:r>
        <w:rPr>
          <w:rtl/>
          <w:cs/>
          <w:lang w:val="ar_AE" w:bidi="ar_AE"/>
        </w:rPr>
        <w:t>. وقد يكون من المفيد لقرائك الإشارة إلى ذلك بعلامة اقتباس افتتاحية من المستوى الأول أو بأي علامات ترقيم أو أشكال أخرى تستخدمها لغتك للإشارة إلى بداية الاقتباس. وقد تكون هناك اقتباسات أخرى في هذا الإصحاح؛ سيتم تمييزها بنفس علامات الترقيم، لكنها لن تحتوي على ملاحظات خاصة بها إلا إذا كان هناك شيء فريد عنها.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 (#2)</w:t>
      </w:r>
      <w:r>
        <w:rPr>
          <w:rtl/>
          <w:cs/>
          <w:lang w:val="ar_AE" w:bidi="ar_AE"/>
        </w:rPr>
      </w:r>
    </w:p>
    <w:p>
      <w:pPr>
        <w:bidi/>
      </w:pPr>
      <w:r>
        <w:rPr>
          <w:rtl/>
          <w:cs/>
          <w:lang w:val="ar_AE" w:bidi="ar_AE"/>
        </w:rPr>
      </w:r>
      <w:r>
        <w:rPr>
          <w:rtl/>
          <w:cs/>
          <w:lang w:val="ar_AE" w:bidi="ar_AE"/>
        </w:rPr>
        <w:t>פִּ֣י הַחִירֹ֔ת &amp; מִגְדֹּ֖ל &amp; בַּ֣עַל צְפֹ֔ן</w:t>
      </w:r>
    </w:p>
    <w:p>
      <w:pPr>
        <w:bidi/>
      </w:pPr>
      <w:r>
        <w:rPr>
          <w:rtl/>
          <w:cs/>
          <w:lang w:val="ar_AE" w:bidi="ar_AE"/>
        </w:rPr>
      </w:r>
      <w:r>
        <w:rPr>
          <w:b/>
          <w:rtl/>
          <w:cs/>
          <w:lang w:val="ar_AE" w:bidi="ar_AE"/>
        </w:rPr>
        <w:t>"فَمِ الْحِيرُوثِ"</w:t>
      </w:r>
      <w:r>
        <w:rPr>
          <w:rtl/>
          <w:cs/>
          <w:lang w:val="ar_AE" w:bidi="ar_AE"/>
        </w:rPr>
        <w:t xml:space="preserve"> - </w:t>
      </w:r>
      <w:r>
        <w:rPr>
          <w:b/>
          <w:rtl/>
          <w:cs/>
          <w:lang w:val="ar_AE" w:bidi="ar_AE"/>
        </w:rPr>
        <w:t>"مجدل"</w:t>
      </w:r>
      <w:r>
        <w:rPr>
          <w:rtl/>
          <w:cs/>
          <w:lang w:val="ar_AE" w:bidi="ar_AE"/>
        </w:rPr>
        <w:t xml:space="preserve"> - </w:t>
      </w:r>
      <w:r>
        <w:rPr>
          <w:b/>
          <w:rtl/>
          <w:cs/>
          <w:lang w:val="ar_AE" w:bidi="ar_AE"/>
        </w:rPr>
        <w:t>"بعل صفون"</w:t>
      </w:r>
    </w:p>
    <w:p>
      <w:pPr>
        <w:bidi/>
      </w:pPr>
      <w:r>
        <w:rPr>
          <w:rtl/>
          <w:cs/>
          <w:lang w:val="ar_AE" w:bidi="ar_AE"/>
        </w:rPr>
      </w:r>
      <w:r>
        <w:rPr>
          <w:rtl/>
          <w:cs/>
          <w:lang w:val="ar_AE" w:bidi="ar_AE"/>
        </w:rPr>
        <w:t>هذه مواقع على الحدود الشرقية لمصر.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 (#3)</w:t>
      </w:r>
      <w:r>
        <w:rPr>
          <w:rtl/>
          <w:cs/>
          <w:lang w:val="ar_AE" w:bidi="ar_AE"/>
        </w:rPr>
      </w:r>
    </w:p>
    <w:p>
      <w:pPr>
        <w:bidi/>
      </w:pPr>
      <w:r>
        <w:rPr>
          <w:rtl/>
          <w:cs/>
          <w:lang w:val="ar_AE" w:bidi="ar_AE"/>
        </w:rPr>
      </w:r>
      <w:r>
        <w:rPr>
          <w:rtl/>
          <w:cs/>
          <w:lang w:val="ar_AE" w:bidi="ar_AE"/>
        </w:rPr>
        <w:t>בְּנֵ֣י יִשְׂרָאֵל֒ וְ⁠יָשֻׁ֗בוּ וְ⁠יַחֲנוּ֙ לִ⁠פְנֵי֙ פִּ֣י הַחִירֹ֔ת בֵּ֥ין מִגְדֹּ֖ל וּ⁠בֵ֣ין הַ⁠יָּ֑ם לִ⁠פְנֵי֙ בַּ֣עַל צְפֹ֔ן</w:t>
      </w:r>
    </w:p>
    <w:p>
      <w:pPr>
        <w:bidi/>
      </w:pPr>
      <w:r>
        <w:rPr>
          <w:rtl/>
          <w:cs/>
          <w:lang w:val="ar_AE" w:bidi="ar_AE"/>
        </w:rPr>
      </w:r>
      <w:r>
        <w:rPr>
          <w:b/>
          <w:rtl/>
          <w:cs/>
          <w:lang w:val="ar_AE" w:bidi="ar_AE"/>
        </w:rPr>
        <w:t>"كَلِّمْ بَنِي إِسْرَائِيلَ أَنْ يَرْجِعُوا وَيَنْزِلُوا أَمَامَ فَمِ الْحِيرُوثِ بَيْنَ مَجْدَلَ وَالْبَحْرِ، أَمَامَ بَعْلَ صَفُونَ"</w:t>
      </w:r>
    </w:p>
    <w:p>
      <w:pPr>
        <w:bidi/>
      </w:pPr>
      <w:r>
        <w:rPr>
          <w:rtl/>
          <w:cs/>
          <w:lang w:val="ar_AE" w:bidi="ar_AE"/>
        </w:rPr>
      </w:r>
      <w:r>
        <w:rPr>
          <w:rtl/>
          <w:cs/>
          <w:lang w:val="ar_AE" w:bidi="ar_AE"/>
        </w:rPr>
        <w:t xml:space="preserve">يمكن ترجمة الجزء بعد كلمة </w:t>
      </w:r>
      <w:r>
        <w:rPr>
          <w:b/>
          <w:rtl/>
          <w:cs/>
          <w:lang w:val="ar_AE" w:bidi="ar_AE"/>
        </w:rPr>
        <w:t xml:space="preserve">أن </w:t>
      </w:r>
      <w:r>
        <w:rPr>
          <w:rtl/>
          <w:cs/>
          <w:lang w:val="ar_AE" w:bidi="ar_AE"/>
        </w:rPr>
        <w:t>كاقتباس مباشر. سيجعله ذلك اقتباسًا مباشرًا من المستوى الثاني. وقد يكون من المفيد لقرائك الإشارة إلى ذلك بوضع علامات اقتباس من المستوى الثاني أو بأي علامات ترقيم أو أشكال أخرى تستخدمها لغتك للإشارة إلى اقتباس داخل اقتباس. الترجمة البديلة: "كلم بني إسرائيل، 'ارجعوا وانزلوا أمام فم الحيروث، بين مجدل والبحر، أمام بعل صفون.'"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 (#4)</w:t>
      </w:r>
      <w:r>
        <w:rPr>
          <w:rtl/>
          <w:cs/>
          <w:lang w:val="ar_AE" w:bidi="ar_AE"/>
        </w:rPr>
      </w:r>
    </w:p>
    <w:p>
      <w:pPr>
        <w:bidi/>
      </w:pPr>
      <w:r>
        <w:rPr>
          <w:rtl/>
          <w:cs/>
          <w:lang w:val="ar_AE" w:bidi="ar_AE"/>
        </w:rPr>
      </w:r>
      <w:r>
        <w:rPr>
          <w:rtl/>
          <w:cs/>
          <w:lang w:val="ar_AE" w:bidi="ar_AE"/>
        </w:rPr>
        <w:t>תַחֲנ֖וּ</w:t>
      </w:r>
    </w:p>
    <w:p>
      <w:pPr>
        <w:bidi/>
      </w:pPr>
      <w:r>
        <w:rPr>
          <w:rtl/>
          <w:cs/>
          <w:lang w:val="ar_AE" w:bidi="ar_AE"/>
        </w:rPr>
      </w:r>
      <w:r>
        <w:rPr>
          <w:b/>
          <w:rtl/>
          <w:cs/>
          <w:lang w:val="ar_AE" w:bidi="ar_AE"/>
        </w:rPr>
        <w:t>"تَنْزِلُونَ (أنتم)"</w:t>
      </w:r>
    </w:p>
    <w:p>
      <w:pPr>
        <w:bidi/>
      </w:pPr>
      <w:r>
        <w:rPr>
          <w:rtl/>
          <w:cs/>
          <w:lang w:val="ar_AE" w:bidi="ar_AE"/>
        </w:rPr>
      </w:r>
      <w:r>
        <w:rPr>
          <w:rtl/>
          <w:cs/>
          <w:lang w:val="ar_AE" w:bidi="ar_AE"/>
        </w:rPr>
        <w:t xml:space="preserve">هنا، الضمير </w:t>
      </w:r>
      <w:r>
        <w:rPr>
          <w:b/>
          <w:rtl/>
          <w:cs/>
          <w:lang w:val="ar_AE" w:bidi="ar_AE"/>
        </w:rPr>
        <w:t>أنت</w:t>
      </w:r>
      <w:r>
        <w:rPr>
          <w:rtl/>
          <w:cs/>
          <w:lang w:val="ar_AE" w:bidi="ar_AE"/>
        </w:rPr>
        <w:t xml:space="preserve"> بصيغة الجمع ويشير إلى موسى وبني إسرائيل. إذا كانت لغتك تستخدم أشكالًا مختلفة من الضمير "أنت" اعتمادًا على عدد الأشخاص المخاطبين، فاستخدم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3 (#1)</w:t>
      </w:r>
      <w:r>
        <w:rPr>
          <w:rtl/>
          <w:cs/>
          <w:lang w:val="ar_AE" w:bidi="ar_AE"/>
        </w:rPr>
      </w:r>
    </w:p>
    <w:p>
      <w:pPr>
        <w:bidi/>
      </w:pPr>
      <w:r>
        <w:rPr>
          <w:rtl/>
          <w:cs/>
          <w:lang w:val="ar_AE" w:bidi="ar_AE"/>
        </w:rPr>
      </w:r>
      <w:r>
        <w:rPr>
          <w:rtl/>
          <w:cs/>
          <w:lang w:val="ar_AE" w:bidi="ar_AE"/>
        </w:rPr>
        <w:t>וְ⁠אָמַ֤ר פַּרְעֹה֙ לִ⁠בְנֵ֣י יִשְׂרָאֵ֔ל נְבֻכִ֥ים הֵ֖ם בָּ⁠אָ֑רֶץ סָגַ֥ר עֲלֵי⁠הֶ֖ם הַ⁠מִּדְבָּֽר</w:t>
      </w:r>
    </w:p>
    <w:p>
      <w:pPr>
        <w:bidi/>
      </w:pPr>
      <w:r>
        <w:rPr>
          <w:rtl/>
          <w:cs/>
          <w:lang w:val="ar_AE" w:bidi="ar_AE"/>
        </w:rPr>
      </w:r>
      <w:r>
        <w:rPr>
          <w:b/>
          <w:rtl/>
          <w:cs/>
          <w:lang w:val="ar_AE" w:bidi="ar_AE"/>
        </w:rPr>
        <w:t>"فَيَقُولُ فِرْعَوْنُ عَنْ بَنِي إِسْرَائِيلَ: هُمْ مُرْتَبِكُونَ فِي الأَرْضِ. قَدِ اسْتَغْلَقَ عَلَيْهِمِ الْقَفْرُ"</w:t>
      </w:r>
    </w:p>
    <w:p>
      <w:pPr>
        <w:bidi/>
      </w:pPr>
      <w:r>
        <w:rPr>
          <w:rtl/>
          <w:cs/>
          <w:lang w:val="ar_AE" w:bidi="ar_AE"/>
        </w:rPr>
      </w:r>
      <w:r>
        <w:rPr>
          <w:rtl/>
          <w:cs/>
          <w:lang w:val="ar_AE" w:bidi="ar_AE"/>
        </w:rPr>
        <w:t>إذا كان ذلك أنسب وأكثر طبيعية في لغتك، فيمكنك التعبير عن ذلك كاقتباس غير مباشر. ترجمة بديلة: "فيقول فرعون إن بني إسرائيل مرتبكون في الأرض، وأن البرية قد استغلقت عليهم"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3 (#2)</w:t>
      </w:r>
      <w:r>
        <w:rPr>
          <w:rtl/>
          <w:cs/>
          <w:lang w:val="ar_AE" w:bidi="ar_AE"/>
        </w:rPr>
      </w:r>
    </w:p>
    <w:p>
      <w:pPr>
        <w:bidi/>
      </w:pPr>
      <w:r>
        <w:rPr>
          <w:rtl/>
          <w:cs/>
          <w:lang w:val="ar_AE" w:bidi="ar_AE"/>
        </w:rPr>
      </w:r>
      <w:r>
        <w:rPr>
          <w:rtl/>
          <w:cs/>
          <w:lang w:val="ar_AE" w:bidi="ar_AE"/>
        </w:rPr>
        <w:t>סָגַ֥ר עֲלֵי⁠הֶ֖ם הַ⁠מִּדְבָּֽר</w:t>
      </w:r>
    </w:p>
    <w:p>
      <w:pPr>
        <w:bidi/>
      </w:pPr>
      <w:r>
        <w:rPr>
          <w:rtl/>
          <w:cs/>
          <w:lang w:val="ar_AE" w:bidi="ar_AE"/>
        </w:rPr>
      </w:r>
      <w:r>
        <w:rPr>
          <w:b/>
          <w:rtl/>
          <w:cs/>
          <w:lang w:val="ar_AE" w:bidi="ar_AE"/>
        </w:rPr>
        <w:t>"قَدِ اسْتَغْلَقَ عَلَيْهِمِ الْقَفْرُ"</w:t>
      </w:r>
    </w:p>
    <w:p>
      <w:pPr>
        <w:bidi/>
      </w:pPr>
      <w:r>
        <w:rPr>
          <w:rtl/>
          <w:cs/>
          <w:lang w:val="ar_AE" w:bidi="ar_AE"/>
        </w:rPr>
      </w:r>
      <w:r>
        <w:rPr>
          <w:rtl/>
          <w:cs/>
          <w:lang w:val="ar_AE" w:bidi="ar_AE"/>
        </w:rPr>
        <w:t xml:space="preserve">يتحدث الفرعون عن </w:t>
      </w:r>
      <w:r>
        <w:rPr>
          <w:b/>
          <w:rtl/>
          <w:cs/>
          <w:lang w:val="ar_AE" w:bidi="ar_AE"/>
        </w:rPr>
        <w:t xml:space="preserve">القفر </w:t>
      </w:r>
      <w:r>
        <w:rPr>
          <w:rtl/>
          <w:cs/>
          <w:lang w:val="ar_AE" w:bidi="ar_AE"/>
        </w:rPr>
        <w:t>كأنه شخص يُحاصر بني إسرائيل. إذا كان هذا قد يربك قراءك، فيمكنك التعبير عن هذا المعنى بوضوح. ترجمة بديلة: "كأن القفر يُغلق عليهم."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4 (#1)</w:t>
      </w:r>
      <w:r>
        <w:rPr>
          <w:rtl/>
          <w:cs/>
          <w:lang w:val="ar_AE" w:bidi="ar_AE"/>
        </w:rPr>
      </w:r>
    </w:p>
    <w:p>
      <w:pPr>
        <w:bidi/>
      </w:pPr>
      <w:r>
        <w:rPr>
          <w:rtl/>
          <w:cs/>
          <w:lang w:val="ar_AE" w:bidi="ar_AE"/>
        </w:rPr>
      </w:r>
      <w:r>
        <w:rPr>
          <w:rtl/>
          <w:cs/>
          <w:lang w:val="ar_AE" w:bidi="ar_AE"/>
        </w:rPr>
        <w:t>וְ⁠חִזַּקְתִּ֣י אֶת־לֵב־פַּרְעֹה֮</w:t>
      </w:r>
    </w:p>
    <w:p>
      <w:pPr>
        <w:bidi/>
      </w:pPr>
      <w:r>
        <w:rPr>
          <w:rtl/>
          <w:cs/>
          <w:lang w:val="ar_AE" w:bidi="ar_AE"/>
        </w:rPr>
      </w:r>
      <w:r>
        <w:rPr>
          <w:b/>
          <w:rtl/>
          <w:cs/>
          <w:lang w:val="ar_AE" w:bidi="ar_AE"/>
        </w:rPr>
        <w:t>"وَأُشَدِّدُ قَلْبَ فِرْعَوْنَ"</w:t>
      </w:r>
    </w:p>
    <w:p>
      <w:pPr>
        <w:bidi/>
      </w:pPr>
      <w:r>
        <w:rPr>
          <w:rtl/>
          <w:cs/>
          <w:lang w:val="ar_AE" w:bidi="ar_AE"/>
        </w:rPr>
      </w:r>
      <w:r>
        <w:rPr>
          <w:rtl/>
          <w:cs/>
          <w:lang w:val="ar_AE" w:bidi="ar_AE"/>
        </w:rPr>
        <w:t xml:space="preserve">هذا يعني أن الله سيجعله عنيدًا. كما يتم التحدث عن موقفه العنيد كما لو أن </w:t>
      </w:r>
      <w:r>
        <w:rPr>
          <w:b/>
          <w:rtl/>
          <w:cs/>
          <w:lang w:val="ar_AE" w:bidi="ar_AE"/>
        </w:rPr>
        <w:t>قلبه</w:t>
      </w:r>
      <w:r>
        <w:rPr>
          <w:rtl/>
          <w:cs/>
          <w:lang w:val="ar_AE" w:bidi="ar_AE"/>
        </w:rPr>
        <w:t xml:space="preserve"> كان </w:t>
      </w:r>
      <w:r>
        <w:rPr>
          <w:b/>
          <w:rtl/>
          <w:cs/>
          <w:lang w:val="ar_AE" w:bidi="ar_AE"/>
        </w:rPr>
        <w:t>شديدًا.</w:t>
      </w:r>
      <w:r>
        <w:rPr>
          <w:rtl/>
          <w:cs/>
          <w:lang w:val="ar_AE" w:bidi="ar_AE"/>
        </w:rPr>
        <w:t xml:space="preserve">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أي عضو تستخدمه ثقافتك لهذه الصورة. انظر كيف ترجمت هذا في </w:t>
      </w:r>
      <w:r>
        <w:rPr>
          <w:rtl/>
          <w:cs/>
          <w:lang w:val="ar_AE" w:bidi="ar_AE"/>
        </w:rPr>
        <w:t>4:21</w:t>
      </w:r>
      <w:r>
        <w:rPr>
          <w:rtl/>
          <w:cs/>
          <w:lang w:val="ar_AE" w:bidi="ar_AE"/>
        </w:rPr>
        <w:t>. ترجمة بديلة: "لكنني سأجعل فرعون عنيدًا"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4 (#2)</w:t>
      </w:r>
      <w:r>
        <w:rPr>
          <w:rtl/>
          <w:cs/>
          <w:lang w:val="ar_AE" w:bidi="ar_AE"/>
        </w:rPr>
      </w:r>
    </w:p>
    <w:p>
      <w:pPr>
        <w:bidi/>
      </w:pPr>
      <w:r>
        <w:rPr>
          <w:rtl/>
          <w:cs/>
          <w:lang w:val="ar_AE" w:bidi="ar_AE"/>
        </w:rPr>
      </w:r>
      <w:r>
        <w:rPr>
          <w:rtl/>
          <w:cs/>
          <w:lang w:val="ar_AE" w:bidi="ar_AE"/>
        </w:rPr>
        <w:t>וְ⁠רָדַ֣ף אַחֲרֵי⁠הֶם֒</w:t>
      </w:r>
    </w:p>
    <w:p>
      <w:pPr>
        <w:bidi/>
      </w:pPr>
      <w:r>
        <w:rPr>
          <w:rtl/>
          <w:cs/>
          <w:lang w:val="ar_AE" w:bidi="ar_AE"/>
        </w:rPr>
      </w:r>
      <w:r>
        <w:rPr>
          <w:b/>
          <w:rtl/>
          <w:cs/>
          <w:lang w:val="ar_AE" w:bidi="ar_AE"/>
        </w:rPr>
        <w:t>"حَتَّى يَسْعَى وَرَاءَهُمْ"</w:t>
      </w:r>
    </w:p>
    <w:p>
      <w:pPr>
        <w:bidi/>
      </w:pPr>
      <w:r>
        <w:rPr>
          <w:rtl/>
          <w:cs/>
          <w:lang w:val="ar_AE" w:bidi="ar_AE"/>
        </w:rPr>
      </w:r>
      <w:r>
        <w:rPr>
          <w:rtl/>
          <w:cs/>
          <w:lang w:val="ar_AE" w:bidi="ar_AE"/>
        </w:rPr>
        <w:t>ترجمة بديلة: "حتى يلاحق فرعون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4 (#3)</w:t>
      </w:r>
      <w:r>
        <w:rPr>
          <w:rtl/>
          <w:cs/>
          <w:lang w:val="ar_AE" w:bidi="ar_AE"/>
        </w:rPr>
      </w:r>
    </w:p>
    <w:p>
      <w:pPr>
        <w:bidi/>
      </w:pPr>
      <w:r>
        <w:rPr>
          <w:rtl/>
          <w:cs/>
          <w:lang w:val="ar_AE" w:bidi="ar_AE"/>
        </w:rPr>
      </w:r>
      <w:r>
        <w:rPr>
          <w:rtl/>
          <w:cs/>
          <w:lang w:val="ar_AE" w:bidi="ar_AE"/>
        </w:rPr>
        <w:t>וְ⁠אִכָּבְדָ֤ה</w:t>
      </w:r>
    </w:p>
    <w:p>
      <w:pPr>
        <w:bidi/>
      </w:pPr>
      <w:r>
        <w:rPr>
          <w:rtl/>
          <w:cs/>
          <w:lang w:val="ar_AE" w:bidi="ar_AE"/>
        </w:rPr>
      </w:r>
      <w:r>
        <w:rPr>
          <w:b/>
          <w:rtl/>
          <w:cs/>
          <w:lang w:val="ar_AE" w:bidi="ar_AE"/>
        </w:rPr>
        <w:t>"فَأَتَمَجَّدُ"</w:t>
      </w:r>
    </w:p>
    <w:p>
      <w:pPr>
        <w:bidi/>
      </w:pPr>
      <w:r>
        <w:rPr>
          <w:rtl/>
          <w:cs/>
          <w:lang w:val="ar_AE" w:bidi="ar_AE"/>
        </w:rPr>
      </w:r>
      <w:r>
        <w:rPr>
          <w:rtl/>
          <w:cs/>
          <w:lang w:val="ar_AE" w:bidi="ar_AE"/>
        </w:rPr>
        <w:t>إذا كانت لغتك لا تستخدم صيغة المبني للمجهول بهذه الطريقة (كما في بعض الترجمات الإنجليزية)، يمكنك التعبير عنها بصيغة المبني للمعلوم أو بطريقة أخرى تكون مناسبة في لغتك. ترجمة بديلة: "فسيمجدني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4 (#4)</w:t>
      </w:r>
      <w:r>
        <w:rPr>
          <w:rtl/>
          <w:cs/>
          <w:lang w:val="ar_AE" w:bidi="ar_AE"/>
        </w:rPr>
      </w:r>
    </w:p>
    <w:p>
      <w:pPr>
        <w:bidi/>
      </w:pPr>
      <w:r>
        <w:rPr>
          <w:rtl/>
          <w:cs/>
          <w:lang w:val="ar_AE" w:bidi="ar_AE"/>
        </w:rPr>
      </w:r>
      <w:r>
        <w:rPr>
          <w:rtl/>
          <w:cs/>
          <w:lang w:val="ar_AE" w:bidi="ar_AE"/>
        </w:rPr>
        <w:t>וְ⁠אִכָּבְדָ֤ה בְּ⁠פַרְעֹה֙ וּ⁠בְ⁠כָל־חֵיל֔⁠וֹ</w:t>
      </w:r>
    </w:p>
    <w:p>
      <w:pPr>
        <w:bidi/>
      </w:pPr>
      <w:r>
        <w:rPr>
          <w:rtl/>
          <w:cs/>
          <w:lang w:val="ar_AE" w:bidi="ar_AE"/>
        </w:rPr>
      </w:r>
      <w:r>
        <w:rPr>
          <w:b/>
          <w:rtl/>
          <w:cs/>
          <w:lang w:val="ar_AE" w:bidi="ar_AE"/>
        </w:rPr>
        <w:t>"فَأَتَمَجَّدُ بِفِرْعَوْنَ وَبِجَمِيعِ جَيْشِهِ"</w:t>
      </w:r>
    </w:p>
    <w:p>
      <w:pPr>
        <w:bidi/>
      </w:pPr>
      <w:r>
        <w:rPr>
          <w:rtl/>
          <w:cs/>
          <w:lang w:val="ar_AE" w:bidi="ar_AE"/>
        </w:rPr>
      </w:r>
      <w:r>
        <w:rPr>
          <w:rtl/>
          <w:cs/>
          <w:lang w:val="ar_AE" w:bidi="ar_AE"/>
        </w:rPr>
        <w:t>يترك الرب (يهوه) هنا بعض الكلمات التي قد تحتاجها الجملة في العديد من اللغات لتكون كاملة. إذا كان ذلك مفيدًا في لغتك، فيمكنك إضافة هذه الكلمات من السياق. ترجمة بديلة: "فأتمجد بسبب ما أفعله بفرعون وبكل جيشه"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4 (#5)</w:t>
      </w:r>
      <w:r>
        <w:rPr>
          <w:rtl/>
          <w:cs/>
          <w:lang w:val="ar_AE" w:bidi="ar_AE"/>
        </w:rPr>
      </w:r>
    </w:p>
    <w:p>
      <w:pPr>
        <w:bidi/>
      </w:pPr>
      <w:r>
        <w:rPr>
          <w:rtl/>
          <w:cs/>
          <w:lang w:val="ar_AE" w:bidi="ar_AE"/>
        </w:rPr>
      </w:r>
      <w:r>
        <w:rPr>
          <w:rtl/>
          <w:cs/>
          <w:lang w:val="ar_AE" w:bidi="ar_AE"/>
        </w:rPr>
        <w:t>וַ⁠יַּֽעֲשׂוּ־כֵֽן</w:t>
      </w:r>
    </w:p>
    <w:p>
      <w:pPr>
        <w:bidi/>
      </w:pPr>
      <w:r>
        <w:rPr>
          <w:rtl/>
          <w:cs/>
          <w:lang w:val="ar_AE" w:bidi="ar_AE"/>
        </w:rPr>
      </w:r>
      <w:r>
        <w:rPr>
          <w:b/>
          <w:rtl/>
          <w:cs/>
          <w:lang w:val="ar_AE" w:bidi="ar_AE"/>
        </w:rPr>
        <w:t>"فَفَعَلُوا هكَذَا"</w:t>
      </w:r>
    </w:p>
    <w:p>
      <w:pPr>
        <w:bidi/>
      </w:pPr>
      <w:r>
        <w:rPr>
          <w:rtl/>
          <w:cs/>
          <w:lang w:val="ar_AE" w:bidi="ar_AE"/>
        </w:rPr>
      </w:r>
      <w:r>
        <w:rPr>
          <w:rtl/>
          <w:cs/>
          <w:lang w:val="ar_AE" w:bidi="ar_AE"/>
        </w:rPr>
        <w:t xml:space="preserve">إذا كان ذلك سيفيد قراءك، فيمكنك التعبير عما </w:t>
      </w:r>
      <w:r>
        <w:rPr>
          <w:b/>
          <w:rtl/>
          <w:cs/>
          <w:lang w:val="ar_AE" w:bidi="ar_AE"/>
        </w:rPr>
        <w:t>فعلوه</w:t>
      </w:r>
      <w:r>
        <w:rPr>
          <w:rtl/>
          <w:cs/>
          <w:lang w:val="ar_AE" w:bidi="ar_AE"/>
        </w:rPr>
        <w:t xml:space="preserve"> بشكل واضح. ترجمة بديلة: "لذا عاد الإسرائيليون وخيموا كما أمرهم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5 (#1)</w:t>
      </w:r>
      <w:r>
        <w:rPr>
          <w:rtl/>
          <w:cs/>
          <w:lang w:val="ar_AE" w:bidi="ar_AE"/>
        </w:rPr>
      </w:r>
    </w:p>
    <w:p>
      <w:pPr>
        <w:bidi/>
      </w:pPr>
      <w:r>
        <w:rPr>
          <w:rtl/>
          <w:cs/>
          <w:lang w:val="ar_AE" w:bidi="ar_AE"/>
        </w:rPr>
      </w:r>
      <w:r>
        <w:rPr>
          <w:rtl/>
          <w:cs/>
          <w:lang w:val="ar_AE" w:bidi="ar_AE"/>
        </w:rPr>
        <w:t>וַ⁠יֻּגַּד֙ לְ⁠מֶ֣לֶךְ מִצְרַ֔יִם</w:t>
      </w:r>
    </w:p>
    <w:p>
      <w:pPr>
        <w:bidi/>
      </w:pPr>
      <w:r>
        <w:rPr>
          <w:rtl/>
          <w:cs/>
          <w:lang w:val="ar_AE" w:bidi="ar_AE"/>
        </w:rPr>
      </w:r>
      <w:r>
        <w:rPr>
          <w:b/>
          <w:rtl/>
          <w:cs/>
          <w:lang w:val="ar_AE" w:bidi="ar_AE"/>
        </w:rPr>
        <w:t>"فَلَمَّا أُخْبِرَ مَلِكُ مِصْرَ"</w:t>
      </w:r>
    </w:p>
    <w:p>
      <w:pPr>
        <w:bidi/>
      </w:pPr>
      <w:r>
        <w:rPr>
          <w:rtl/>
          <w:cs/>
          <w:lang w:val="ar_AE" w:bidi="ar_AE"/>
        </w:rPr>
      </w:r>
      <w:r>
        <w:rPr>
          <w:rtl/>
          <w:cs/>
          <w:lang w:val="ar_AE" w:bidi="ar_AE"/>
        </w:rPr>
        <w:t>إذا لم تكن لغتك تستخدم صيغة المبني للمجهول بهذه الطريقة، فيمكنك التعبير عنها بصيغة المبني للمعلوم أو بطريقة أخرى تكون مناسبة في لغتك. ترجمة بديلة: "ثم أخبر شخص ما ملك مصر"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5 (#2)</w:t>
      </w:r>
      <w:r>
        <w:rPr>
          <w:rtl/>
          <w:cs/>
          <w:lang w:val="ar_AE" w:bidi="ar_AE"/>
        </w:rPr>
      </w:r>
    </w:p>
    <w:p>
      <w:pPr>
        <w:bidi/>
      </w:pPr>
      <w:r>
        <w:rPr>
          <w:rtl/>
          <w:cs/>
          <w:lang w:val="ar_AE" w:bidi="ar_AE"/>
        </w:rPr>
      </w:r>
      <w:r>
        <w:rPr>
          <w:rtl/>
          <w:cs/>
          <w:lang w:val="ar_AE" w:bidi="ar_AE"/>
        </w:rPr>
        <w:t>בָרַ֖ח</w:t>
      </w:r>
    </w:p>
    <w:p>
      <w:pPr>
        <w:bidi/>
      </w:pPr>
      <w:r>
        <w:rPr>
          <w:rtl/>
          <w:cs/>
          <w:lang w:val="ar_AE" w:bidi="ar_AE"/>
        </w:rPr>
      </w:r>
      <w:r>
        <w:rPr>
          <w:b/>
          <w:rtl/>
          <w:cs/>
          <w:lang w:val="ar_AE" w:bidi="ar_AE"/>
        </w:rPr>
        <w:t>"هرب"</w:t>
      </w:r>
    </w:p>
    <w:p>
      <w:pPr>
        <w:bidi/>
      </w:pPr>
      <w:r>
        <w:rPr>
          <w:rtl/>
          <w:cs/>
          <w:lang w:val="ar_AE" w:bidi="ar_AE"/>
        </w:rPr>
      </w:r>
      <w:r>
        <w:rPr>
          <w:rtl/>
          <w:cs/>
          <w:lang w:val="ar_AE" w:bidi="ar_AE"/>
        </w:rPr>
        <w:t>ترجمة بديلة: "قد خرجوا"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5 (#3)</w:t>
      </w:r>
      <w:r>
        <w:rPr>
          <w:rtl/>
          <w:cs/>
          <w:lang w:val="ar_AE" w:bidi="ar_AE"/>
        </w:rPr>
      </w:r>
    </w:p>
    <w:p>
      <w:pPr>
        <w:bidi/>
      </w:pPr>
      <w:r>
        <w:rPr>
          <w:rtl/>
          <w:cs/>
          <w:lang w:val="ar_AE" w:bidi="ar_AE"/>
        </w:rPr>
      </w:r>
      <w:r>
        <w:rPr>
          <w:rtl/>
          <w:cs/>
          <w:lang w:val="ar_AE" w:bidi="ar_AE"/>
        </w:rPr>
        <w:t>וַ֠⁠יֵּהָפֵךְ לְבַ֨ב פַּרְעֹ֤ה וַ⁠עֲבָדָי⁠ו֙ אֶל־הָ⁠עָ֔ם</w:t>
      </w:r>
    </w:p>
    <w:p>
      <w:pPr>
        <w:bidi/>
      </w:pPr>
      <w:r>
        <w:rPr>
          <w:rtl/>
          <w:cs/>
          <w:lang w:val="ar_AE" w:bidi="ar_AE"/>
        </w:rPr>
      </w:r>
      <w:r>
        <w:rPr>
          <w:b/>
          <w:rtl/>
          <w:cs/>
          <w:lang w:val="ar_AE" w:bidi="ar_AE"/>
        </w:rPr>
        <w:t>"تَغَيَّرَ قَلْبُ فِرْعَوْنَ وَعَبِيدِهِ عَلَى الشَّعْبِ"</w:t>
      </w:r>
    </w:p>
    <w:p>
      <w:pPr>
        <w:bidi/>
      </w:pPr>
      <w:r>
        <w:rPr>
          <w:rtl/>
          <w:cs/>
          <w:lang w:val="ar_AE" w:bidi="ar_AE"/>
        </w:rPr>
      </w:r>
      <w:r>
        <w:rPr>
          <w:rtl/>
          <w:cs/>
          <w:lang w:val="ar_AE" w:bidi="ar_AE"/>
        </w:rPr>
        <w:t xml:space="preserve">هنا، تشير كلمة </w:t>
      </w:r>
      <w:r>
        <w:rPr>
          <w:b/>
          <w:rtl/>
          <w:cs/>
          <w:lang w:val="ar_AE" w:bidi="ar_AE"/>
        </w:rPr>
        <w:t>القلب</w:t>
      </w:r>
      <w:r>
        <w:rPr>
          <w:rtl/>
          <w:cs/>
          <w:lang w:val="ar_AE" w:bidi="ar_AE"/>
        </w:rPr>
        <w:t xml:space="preserve"> إلى مواقفهم تجاه بني إسرائيل. إذا كان ذلك مفيدًا في لغتك، فيمكنك استخدام تعبير مشابه أو لغة واضحة. ترجمة بديلة: "غَيَّرَ فرعون وعبيده موقفهم تجاه الشعب"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5 (#4)</w:t>
      </w:r>
      <w:r>
        <w:rPr>
          <w:rtl/>
          <w:cs/>
          <w:lang w:val="ar_AE" w:bidi="ar_AE"/>
        </w:rPr>
      </w:r>
    </w:p>
    <w:p>
      <w:pPr>
        <w:bidi/>
      </w:pPr>
      <w:r>
        <w:rPr>
          <w:rtl/>
          <w:cs/>
          <w:lang w:val="ar_AE" w:bidi="ar_AE"/>
        </w:rPr>
      </w:r>
      <w:r>
        <w:rPr>
          <w:rtl/>
          <w:cs/>
          <w:lang w:val="ar_AE" w:bidi="ar_AE"/>
        </w:rPr>
        <w:t>וַ֠⁠יֵּהָפֵךְ לְבַ֨ב פַּרְעֹ֤ה וַ⁠עֲבָדָי⁠ו֙ אֶל־הָ⁠עָ֔ם</w:t>
      </w:r>
    </w:p>
    <w:p>
      <w:pPr>
        <w:bidi/>
      </w:pPr>
      <w:r>
        <w:rPr>
          <w:rtl/>
          <w:cs/>
          <w:lang w:val="ar_AE" w:bidi="ar_AE"/>
        </w:rPr>
      </w:r>
      <w:r>
        <w:rPr>
          <w:b/>
          <w:rtl/>
          <w:cs/>
          <w:lang w:val="ar_AE" w:bidi="ar_AE"/>
        </w:rPr>
        <w:t>"تَغَيَّرَ قَلْبُ فِرْعَوْنَ وَعَبِيدِهِ عَلَى الشَّعْبِ"</w:t>
      </w:r>
    </w:p>
    <w:p>
      <w:pPr>
        <w:bidi/>
      </w:pPr>
      <w:r>
        <w:rPr>
          <w:rtl/>
          <w:cs/>
          <w:lang w:val="ar_AE" w:bidi="ar_AE"/>
        </w:rPr>
      </w:r>
      <w:r>
        <w:rPr>
          <w:rtl/>
          <w:cs/>
          <w:lang w:val="ar_AE" w:bidi="ar_AE"/>
        </w:rPr>
        <w:t>إذا كانت لغتك لا تستخدم صيغة المبني للمجهول بهذه الطريقة (كما في بعض الترجمات الإنجليزية)، يمكنك التعبير عن ذلك بصيغة المبني للمعلوم أو بطريقة أخرى تكون مناسبة في لغتك. ترجمة بديلة: "وجه فرعون وعبيده قلوبهم إلى الشعب"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5 (#5)</w:t>
      </w:r>
      <w:r>
        <w:rPr>
          <w:rtl/>
          <w:cs/>
          <w:lang w:val="ar_AE" w:bidi="ar_AE"/>
        </w:rPr>
      </w:r>
    </w:p>
    <w:p>
      <w:pPr>
        <w:bidi/>
      </w:pPr>
      <w:r>
        <w:rPr>
          <w:rtl/>
          <w:cs/>
          <w:lang w:val="ar_AE" w:bidi="ar_AE"/>
        </w:rPr>
      </w:r>
      <w:r>
        <w:rPr>
          <w:rtl/>
          <w:cs/>
          <w:lang w:val="ar_AE" w:bidi="ar_AE"/>
        </w:rPr>
        <w:t>אֶל־הָ⁠עָ֔ם</w:t>
      </w:r>
    </w:p>
    <w:p>
      <w:pPr>
        <w:bidi/>
      </w:pPr>
      <w:r>
        <w:rPr>
          <w:rtl/>
          <w:cs/>
          <w:lang w:val="ar_AE" w:bidi="ar_AE"/>
        </w:rPr>
      </w:r>
      <w:r>
        <w:rPr>
          <w:b/>
          <w:rtl/>
          <w:cs/>
          <w:lang w:val="ar_AE" w:bidi="ar_AE"/>
        </w:rPr>
        <w:t>"عَلَى الشَّعْبِ"</w:t>
      </w:r>
    </w:p>
    <w:p>
      <w:pPr>
        <w:bidi/>
      </w:pPr>
      <w:r>
        <w:rPr>
          <w:rtl/>
          <w:cs/>
          <w:lang w:val="ar_AE" w:bidi="ar_AE"/>
        </w:rPr>
      </w:r>
      <w:r>
        <w:rPr>
          <w:rtl/>
          <w:cs/>
          <w:lang w:val="ar_AE" w:bidi="ar_AE"/>
        </w:rPr>
        <w:t>ترجمة بديلة: "على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5 (#6)</w:t>
      </w:r>
      <w:r>
        <w:rPr>
          <w:rtl/>
          <w:cs/>
          <w:lang w:val="ar_AE" w:bidi="ar_AE"/>
        </w:rPr>
      </w:r>
    </w:p>
    <w:p>
      <w:pPr>
        <w:bidi/>
      </w:pPr>
      <w:r>
        <w:rPr>
          <w:rtl/>
          <w:cs/>
          <w:lang w:val="ar_AE" w:bidi="ar_AE"/>
        </w:rPr>
      </w:r>
      <w:r>
        <w:rPr>
          <w:rtl/>
          <w:cs/>
          <w:lang w:val="ar_AE" w:bidi="ar_AE"/>
        </w:rPr>
        <w:t>מַה־זֹּ֣את עָשִׂ֔ינוּ כִּֽי־שִׁלַּ֥חְנוּ אֶת־יִשְׂרָאֵ֖ל מֵ⁠עָבְדֵֽ⁠נוּ</w:t>
      </w:r>
    </w:p>
    <w:p>
      <w:pPr>
        <w:bidi/>
      </w:pPr>
      <w:r>
        <w:rPr>
          <w:rtl/>
          <w:cs/>
          <w:lang w:val="ar_AE" w:bidi="ar_AE"/>
        </w:rPr>
      </w:r>
      <w:r>
        <w:rPr>
          <w:b/>
          <w:rtl/>
          <w:cs/>
          <w:lang w:val="ar_AE" w:bidi="ar_AE"/>
        </w:rPr>
        <w:t>"ما هذا الذي فعلناه بأن أطلقنا إسرائيل من عبوديتنا"</w:t>
      </w:r>
    </w:p>
    <w:p>
      <w:pPr>
        <w:bidi/>
      </w:pPr>
      <w:r>
        <w:rPr>
          <w:rtl/>
          <w:cs/>
          <w:lang w:val="ar_AE" w:bidi="ar_AE"/>
        </w:rPr>
      </w:r>
      <w:r>
        <w:rPr>
          <w:rtl/>
          <w:cs/>
          <w:lang w:val="ar_AE" w:bidi="ar_AE"/>
        </w:rPr>
        <w:t xml:space="preserve">لقد طرحوا هذا السؤال ليُظهروا أنهم يعتقدون أنهم قاموا بشيء أحمق.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"لم يكن ينبغي أن نسمح للإسرائيليين بأن يتحرروا من العمل لدينا!"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5 (#7)</w:t>
      </w:r>
      <w:r>
        <w:rPr>
          <w:rtl/>
          <w:cs/>
          <w:lang w:val="ar_AE" w:bidi="ar_AE"/>
        </w:rPr>
      </w:r>
    </w:p>
    <w:p>
      <w:pPr>
        <w:bidi/>
      </w:pPr>
      <w:r>
        <w:rPr>
          <w:rtl/>
          <w:cs/>
          <w:lang w:val="ar_AE" w:bidi="ar_AE"/>
        </w:rPr>
      </w:r>
      <w:r>
        <w:rPr>
          <w:rtl/>
          <w:cs/>
          <w:lang w:val="ar_AE" w:bidi="ar_AE"/>
        </w:rPr>
        <w:t>אֶת־יִשְׂרָאֵ֖ל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هذا اسم مفرد يشير إلى جمع. إذا كانت لغتك لا تُشر إلى مجموعة من الناس بهذه الطريقة، فقد تحتاج إلى ترجمته في صيغة الجمع. ترجمة بديلة: "الإسرائيليون"</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7 (#1)</w:t>
      </w:r>
      <w:r>
        <w:rPr>
          <w:rtl/>
          <w:cs/>
          <w:lang w:val="ar_AE" w:bidi="ar_AE"/>
        </w:rPr>
      </w:r>
    </w:p>
    <w:p>
      <w:pPr>
        <w:bidi/>
      </w:pPr>
      <w:r>
        <w:rPr>
          <w:rtl/>
          <w:cs/>
          <w:lang w:val="ar_AE" w:bidi="ar_AE"/>
        </w:rPr>
      </w:r>
      <w:r>
        <w:rPr>
          <w:rtl/>
          <w:cs/>
          <w:lang w:val="ar_AE" w:bidi="ar_AE"/>
        </w:rPr>
        <w:t>שֵׁשׁ־מֵא֥וֹת</w:t>
      </w:r>
    </w:p>
    <w:p>
      <w:pPr>
        <w:bidi/>
      </w:pPr>
      <w:r>
        <w:rPr>
          <w:rtl/>
          <w:cs/>
          <w:lang w:val="ar_AE" w:bidi="ar_AE"/>
        </w:rPr>
      </w:r>
      <w:r>
        <w:rPr>
          <w:b/>
          <w:rtl/>
          <w:cs/>
          <w:lang w:val="ar_AE" w:bidi="ar_AE"/>
        </w:rPr>
        <w:t>"سِتَّ مِئَةِ مَرْكَبَةٍ"</w:t>
      </w:r>
    </w:p>
    <w:p>
      <w:pPr>
        <w:bidi/>
      </w:pPr>
      <w:r>
        <w:rPr>
          <w:rtl/>
          <w:cs/>
          <w:lang w:val="ar_AE" w:bidi="ar_AE"/>
        </w:rPr>
      </w:r>
      <w:r>
        <w:rPr>
          <w:rtl/>
          <w:cs/>
          <w:lang w:val="ar_AE" w:bidi="ar_AE"/>
        </w:rPr>
        <w:t>ترجمة بديلة: "600"</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7 (#2)</w:t>
      </w:r>
      <w:r>
        <w:rPr>
          <w:rtl/>
          <w:cs/>
          <w:lang w:val="ar_AE" w:bidi="ar_AE"/>
        </w:rPr>
      </w:r>
    </w:p>
    <w:p>
      <w:pPr>
        <w:bidi/>
      </w:pPr>
      <w:r>
        <w:rPr>
          <w:rtl/>
          <w:cs/>
          <w:lang w:val="ar_AE" w:bidi="ar_AE"/>
        </w:rPr>
      </w:r>
      <w:r>
        <w:rPr>
          <w:rtl/>
          <w:cs/>
          <w:lang w:val="ar_AE" w:bidi="ar_AE"/>
        </w:rPr>
        <w:t>וְ⁠שָׁלִשִׁ֖ם</w:t>
      </w:r>
    </w:p>
    <w:p>
      <w:pPr>
        <w:bidi/>
      </w:pPr>
      <w:r>
        <w:rPr>
          <w:rtl/>
          <w:cs/>
          <w:lang w:val="ar_AE" w:bidi="ar_AE"/>
        </w:rPr>
      </w:r>
      <w:r>
        <w:rPr>
          <w:b/>
          <w:rtl/>
          <w:cs/>
          <w:lang w:val="ar_AE" w:bidi="ar_AE"/>
        </w:rPr>
        <w:t>"والرجال الثوالث" أو "جُنُودًا مَرْكَبِيَّةً" - في الترجمة العربية</w:t>
      </w:r>
    </w:p>
    <w:p>
      <w:pPr>
        <w:bidi/>
      </w:pPr>
      <w:r>
        <w:rPr>
          <w:rtl/>
          <w:cs/>
          <w:lang w:val="ar_AE" w:bidi="ar_AE"/>
        </w:rPr>
      </w:r>
      <w:r>
        <w:rPr>
          <w:rtl/>
          <w:cs/>
          <w:lang w:val="ar_AE" w:bidi="ar_AE"/>
        </w:rPr>
        <w:t>المعنى الدقيق لهذا المصطلح غير معروف. ترجمات بديلة: "والضباط" أو "وحاملي الدروع" أو "وثلاثة رجال"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8 (#1)</w:t>
      </w:r>
      <w:r>
        <w:rPr>
          <w:rtl/>
          <w:cs/>
          <w:lang w:val="ar_AE" w:bidi="ar_AE"/>
        </w:rPr>
      </w:r>
    </w:p>
    <w:p>
      <w:pPr>
        <w:bidi/>
      </w:pPr>
      <w:r>
        <w:rPr>
          <w:rtl/>
          <w:cs/>
          <w:lang w:val="ar_AE" w:bidi="ar_AE"/>
        </w:rPr>
      </w:r>
      <w:r>
        <w:rPr>
          <w:rtl/>
          <w:cs/>
          <w:lang w:val="ar_AE" w:bidi="ar_AE"/>
        </w:rPr>
        <w:t>וַ⁠יְחַזֵּ֣ק יְהֹוָ֗ה אֶת־לֵ֤ב פַּרְעֹה֙</w:t>
      </w:r>
    </w:p>
    <w:p>
      <w:pPr>
        <w:bidi/>
      </w:pPr>
      <w:r>
        <w:rPr>
          <w:rtl/>
          <w:cs/>
          <w:lang w:val="ar_AE" w:bidi="ar_AE"/>
        </w:rPr>
      </w:r>
      <w:r>
        <w:rPr>
          <w:b/>
          <w:rtl/>
          <w:cs/>
          <w:lang w:val="ar_AE" w:bidi="ar_AE"/>
        </w:rPr>
        <w:t>"وَشَدَّدَ الرَّبُّ قَلْبَ فِرْعَوْنَ مَلِكِ مِصْرَ"</w:t>
      </w:r>
    </w:p>
    <w:p>
      <w:pPr>
        <w:bidi/>
      </w:pPr>
      <w:r>
        <w:rPr>
          <w:rtl/>
          <w:cs/>
          <w:lang w:val="ar_AE" w:bidi="ar_AE"/>
        </w:rPr>
      </w:r>
      <w:r>
        <w:rPr>
          <w:rtl/>
          <w:cs/>
          <w:lang w:val="ar_AE" w:bidi="ar_AE"/>
        </w:rPr>
        <w:t xml:space="preserve">هذا يعني أن الله جعله عنيدًا. كما يتم التحدث عن موقفه العنيد كما لو أن </w:t>
      </w:r>
      <w:r>
        <w:rPr>
          <w:b/>
          <w:rtl/>
          <w:cs/>
          <w:lang w:val="ar_AE" w:bidi="ar_AE"/>
        </w:rPr>
        <w:t>قلبه</w:t>
      </w:r>
      <w:r>
        <w:rPr>
          <w:rtl/>
          <w:cs/>
          <w:lang w:val="ar_AE" w:bidi="ar_AE"/>
        </w:rPr>
        <w:t xml:space="preserve"> كان "شديدًا".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أي عضو تستخدمه ثقافتك لهذه الصورة. انظر كيف ترجمت هذا في </w:t>
      </w:r>
      <w:r>
        <w:rPr>
          <w:rtl/>
          <w:cs/>
          <w:lang w:val="ar_AE" w:bidi="ar_AE"/>
        </w:rPr>
        <w:t>4:21</w:t>
      </w:r>
      <w:r>
        <w:rPr>
          <w:rtl/>
          <w:cs/>
          <w:lang w:val="ar_AE" w:bidi="ar_AE"/>
        </w:rPr>
        <w:t>. ترجمة بديلة: "وجعل الرب فرعون عنيدًا"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8 (#2)</w:t>
      </w:r>
      <w:r>
        <w:rPr>
          <w:rtl/>
          <w:cs/>
          <w:lang w:val="ar_AE" w:bidi="ar_AE"/>
        </w:rPr>
      </w:r>
    </w:p>
    <w:p>
      <w:pPr>
        <w:bidi/>
      </w:pPr>
      <w:r>
        <w:rPr>
          <w:rtl/>
          <w:cs/>
          <w:lang w:val="ar_AE" w:bidi="ar_AE"/>
        </w:rPr>
      </w:r>
      <w:r>
        <w:rPr>
          <w:rtl/>
          <w:cs/>
          <w:lang w:val="ar_AE" w:bidi="ar_AE"/>
        </w:rPr>
        <w:t>בְּ⁠יָ֥ד רָמָֽה</w:t>
      </w:r>
    </w:p>
    <w:p>
      <w:pPr>
        <w:bidi/>
      </w:pPr>
      <w:r>
        <w:rPr>
          <w:rtl/>
          <w:cs/>
          <w:lang w:val="ar_AE" w:bidi="ar_AE"/>
        </w:rPr>
      </w:r>
      <w:r>
        <w:rPr>
          <w:b/>
          <w:rtl/>
          <w:cs/>
          <w:lang w:val="ar_AE" w:bidi="ar_AE"/>
        </w:rPr>
        <w:t>"بيدٍ رَفيعَةٍ"</w:t>
      </w:r>
    </w:p>
    <w:p>
      <w:pPr>
        <w:bidi/>
      </w:pPr>
      <w:r>
        <w:rPr>
          <w:rtl/>
          <w:cs/>
          <w:lang w:val="ar_AE" w:bidi="ar_AE"/>
        </w:rPr>
      </w:r>
      <w:r>
        <w:rPr>
          <w:rtl/>
          <w:cs/>
          <w:lang w:val="ar_AE" w:bidi="ar_AE"/>
        </w:rPr>
        <w:t>ترجمة بديلة: "بجرأة" أو "بتحدٍ"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9 (#1)</w:t>
      </w:r>
      <w:r>
        <w:rPr>
          <w:rtl/>
          <w:cs/>
          <w:lang w:val="ar_AE" w:bidi="ar_AE"/>
        </w:rPr>
      </w:r>
    </w:p>
    <w:p>
      <w:pPr>
        <w:bidi/>
      </w:pPr>
      <w:r>
        <w:rPr>
          <w:rtl/>
          <w:cs/>
          <w:lang w:val="ar_AE" w:bidi="ar_AE"/>
        </w:rPr>
      </w:r>
      <w:r>
        <w:rPr>
          <w:rtl/>
          <w:cs/>
          <w:lang w:val="ar_AE" w:bidi="ar_AE"/>
        </w:rPr>
        <w:t>כָּל־סוּס֙ רֶ֣כֶב פַּרְעֹ֔ה וּ⁠פָרָשָׁ֖י⁠ו וְ⁠חֵיל֑⁠וֹ</w:t>
      </w:r>
    </w:p>
    <w:p>
      <w:pPr>
        <w:bidi/>
      </w:pPr>
      <w:r>
        <w:rPr>
          <w:rtl/>
          <w:cs/>
          <w:lang w:val="ar_AE" w:bidi="ar_AE"/>
        </w:rPr>
      </w:r>
      <w:r>
        <w:rPr>
          <w:b/>
          <w:rtl/>
          <w:cs/>
          <w:lang w:val="ar_AE" w:bidi="ar_AE"/>
        </w:rPr>
        <w:t>"جَمِيعُ خَيْلِ مَرْكَبَاتِ فِرْعَوْنَ وَفُرْسَانِهِ وَجَيْشِهِ"</w:t>
      </w:r>
    </w:p>
    <w:p>
      <w:pPr>
        <w:bidi/>
      </w:pPr>
      <w:r>
        <w:rPr>
          <w:rtl/>
          <w:cs/>
          <w:lang w:val="ar_AE" w:bidi="ar_AE"/>
        </w:rPr>
      </w:r>
      <w:r>
        <w:rPr>
          <w:rtl/>
          <w:cs/>
          <w:lang w:val="ar_AE" w:bidi="ar_AE"/>
        </w:rPr>
        <w:t xml:space="preserve">من غير الواضح بالضبط ما هي المجموعات المذكورة هنا. </w:t>
      </w:r>
      <w:r>
        <w:rPr>
          <w:b/>
          <w:rtl/>
          <w:cs/>
          <w:lang w:val="ar_AE" w:bidi="ar_AE"/>
        </w:rPr>
        <w:t xml:space="preserve">خيل مركبات </w:t>
      </w:r>
      <w:r>
        <w:rPr>
          <w:rtl/>
          <w:cs/>
          <w:lang w:val="ar_AE" w:bidi="ar_AE"/>
        </w:rPr>
        <w:t>(ربما تعني "العربات التي تجرها الخيول") و</w:t>
      </w:r>
      <w:r>
        <w:rPr>
          <w:b/>
          <w:rtl/>
          <w:cs/>
          <w:lang w:val="ar_AE" w:bidi="ar_AE"/>
        </w:rPr>
        <w:t>الفرسان</w:t>
      </w:r>
      <w:r>
        <w:rPr>
          <w:rtl/>
          <w:cs/>
          <w:lang w:val="ar_AE" w:bidi="ar_AE"/>
        </w:rPr>
        <w:t xml:space="preserve"> يمكن أن تكون مجموعة أخري أو إشارة إلى نفس المجموعة. </w:t>
      </w:r>
      <w:r>
        <w:rPr>
          <w:b/>
          <w:rtl/>
          <w:cs/>
          <w:lang w:val="ar_AE" w:bidi="ar_AE"/>
        </w:rPr>
        <w:t>الجيش</w:t>
      </w:r>
      <w:r>
        <w:rPr>
          <w:rtl/>
          <w:cs/>
          <w:lang w:val="ar_AE" w:bidi="ar_AE"/>
        </w:rPr>
        <w:t xml:space="preserve"> يمكن أن يشير إلى مجموعة ثالثة، ربما على الأقدام (انظر: </w:t>
      </w:r>
      <w:r>
        <w:rPr>
          <w:rtl/>
          <w:cs/>
          <w:lang w:val="ar_AE" w:bidi="ar_AE"/>
        </w:rPr>
        <w:t>15:19</w:t>
      </w:r>
      <w:r>
        <w:rPr>
          <w:rtl/>
          <w:cs/>
          <w:lang w:val="ar_AE" w:bidi="ar_AE"/>
        </w:rPr>
        <w:t xml:space="preserve">)، أو يمكن أن يكون إجمال لكل المجموعات. علاوةً على ذلك، معظم الترجمات تقدم </w:t>
      </w:r>
      <w:r>
        <w:rPr>
          <w:b/>
          <w:rtl/>
          <w:cs/>
          <w:lang w:val="ar_AE" w:bidi="ar_AE"/>
        </w:rPr>
        <w:t xml:space="preserve">خيل المركبات </w:t>
      </w:r>
      <w:r>
        <w:rPr>
          <w:rtl/>
          <w:cs/>
          <w:lang w:val="ar_AE" w:bidi="ar_AE"/>
        </w:rPr>
        <w:t xml:space="preserve">في صورة "الخيول والمركبات"، مما يشير إلى أربع مجموعات إجمالية (ربما بسبب </w:t>
      </w:r>
      <w:r>
        <w:rPr>
          <w:rtl/>
          <w:cs/>
          <w:lang w:val="ar_AE" w:bidi="ar_AE"/>
        </w:rPr>
        <w:t>23</w:t>
      </w:r>
      <w:r>
        <w:rPr>
          <w:rtl/>
          <w:cs/>
          <w:lang w:val="ar_AE" w:bidi="ar_AE"/>
        </w:rPr>
        <w:t>). ترجمة بديلة: "كل العربات التي تجرها الخيول لفرعون وفرسانه وجنوده المشاة"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9 (#2)</w:t>
      </w:r>
      <w:r>
        <w:rPr>
          <w:rtl/>
          <w:cs/>
          <w:lang w:val="ar_AE" w:bidi="ar_AE"/>
        </w:rPr>
      </w:r>
    </w:p>
    <w:p>
      <w:pPr>
        <w:bidi/>
      </w:pPr>
      <w:r>
        <w:rPr>
          <w:rtl/>
          <w:cs/>
          <w:lang w:val="ar_AE" w:bidi="ar_AE"/>
        </w:rPr>
      </w:r>
      <w:r>
        <w:rPr>
          <w:rtl/>
          <w:cs/>
          <w:lang w:val="ar_AE" w:bidi="ar_AE"/>
        </w:rPr>
        <w:t>אוֹתָ⁠ם֙</w:t>
      </w:r>
    </w:p>
    <w:p>
      <w:pPr>
        <w:bidi/>
      </w:pPr>
      <w:r>
        <w:rPr>
          <w:rtl/>
          <w:cs/>
          <w:lang w:val="ar_AE" w:bidi="ar_AE"/>
        </w:rPr>
      </w:r>
      <w:r>
        <w:rPr>
          <w:b/>
          <w:rtl/>
          <w:cs/>
          <w:lang w:val="ar_AE" w:bidi="ar_AE"/>
        </w:rPr>
        <w:t>"هم"</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بني إسرائيل. ترجمة بديلة: "بني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9 (#3)</w:t>
      </w:r>
      <w:r>
        <w:rPr>
          <w:rtl/>
          <w:cs/>
          <w:lang w:val="ar_AE" w:bidi="ar_AE"/>
        </w:rPr>
      </w:r>
    </w:p>
    <w:p>
      <w:pPr>
        <w:bidi/>
      </w:pPr>
      <w:r>
        <w:rPr>
          <w:rtl/>
          <w:cs/>
          <w:lang w:val="ar_AE" w:bidi="ar_AE"/>
        </w:rPr>
      </w:r>
      <w:r>
        <w:rPr>
          <w:rtl/>
          <w:cs/>
          <w:lang w:val="ar_AE" w:bidi="ar_AE"/>
        </w:rPr>
        <w:t>פִּי֙ הַֽחִירֹ֔ת &amp; בַּ֥עַל צְפֹֽן</w:t>
      </w:r>
    </w:p>
    <w:p>
      <w:pPr>
        <w:bidi/>
      </w:pPr>
      <w:r>
        <w:rPr>
          <w:rtl/>
          <w:cs/>
          <w:lang w:val="ar_AE" w:bidi="ar_AE"/>
        </w:rPr>
      </w:r>
      <w:r>
        <w:rPr>
          <w:b/>
          <w:rtl/>
          <w:cs/>
          <w:lang w:val="ar_AE" w:bidi="ar_AE"/>
        </w:rPr>
        <w:t>"عِنْدَ فَمِ الْحِيرُوثِ"</w:t>
      </w:r>
      <w:r>
        <w:rPr>
          <w:rtl/>
          <w:cs/>
          <w:lang w:val="ar_AE" w:bidi="ar_AE"/>
        </w:rPr>
        <w:t xml:space="preserve"> - </w:t>
      </w:r>
      <w:r>
        <w:rPr>
          <w:b/>
          <w:rtl/>
          <w:cs/>
          <w:lang w:val="ar_AE" w:bidi="ar_AE"/>
        </w:rPr>
        <w:t>"أَمَامَ بَعْلَ صَفُونَ"</w:t>
      </w:r>
    </w:p>
    <w:p>
      <w:pPr>
        <w:bidi/>
      </w:pPr>
      <w:r>
        <w:rPr>
          <w:rtl/>
          <w:cs/>
          <w:lang w:val="ar_AE" w:bidi="ar_AE"/>
        </w:rPr>
      </w:r>
      <w:r>
        <w:rPr>
          <w:rtl/>
          <w:cs/>
          <w:lang w:val="ar_AE" w:bidi="ar_AE"/>
        </w:rPr>
        <w:t xml:space="preserve">هذه أماكن على الحدود الشرقية لمصر. انظر كيف ترجمتها في </w:t>
      </w:r>
      <w:r>
        <w:rPr>
          <w:rtl/>
          <w:cs/>
          <w:lang w:val="ar_AE" w:bidi="ar_AE"/>
        </w:rPr>
        <w:t>الخروج 14:2</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10 (#1)</w:t>
      </w:r>
      <w:r>
        <w:rPr>
          <w:rtl/>
          <w:cs/>
          <w:lang w:val="ar_AE" w:bidi="ar_AE"/>
        </w:rPr>
      </w:r>
    </w:p>
    <w:p>
      <w:pPr>
        <w:bidi/>
      </w:pPr>
      <w:r>
        <w:rPr>
          <w:rtl/>
          <w:cs/>
          <w:lang w:val="ar_AE" w:bidi="ar_AE"/>
        </w:rPr>
      </w:r>
      <w:r>
        <w:rPr>
          <w:rtl/>
          <w:cs/>
          <w:lang w:val="ar_AE" w:bidi="ar_AE"/>
        </w:rPr>
        <w:t>וּ⁠פַרְעֹ֖ה הִקְרִ֑יב</w:t>
      </w:r>
    </w:p>
    <w:p>
      <w:pPr>
        <w:bidi/>
      </w:pPr>
      <w:r>
        <w:rPr>
          <w:rtl/>
          <w:cs/>
          <w:lang w:val="ar_AE" w:bidi="ar_AE"/>
        </w:rPr>
      </w:r>
      <w:r>
        <w:rPr>
          <w:b/>
          <w:rtl/>
          <w:cs/>
          <w:lang w:val="ar_AE" w:bidi="ar_AE"/>
        </w:rPr>
        <w:t>"فَلَمَّا اقْتَرَبَ فِرْعَوْنُ"</w:t>
      </w:r>
    </w:p>
    <w:p>
      <w:pPr>
        <w:bidi/>
      </w:pPr>
      <w:r>
        <w:rPr>
          <w:rtl/>
          <w:cs/>
          <w:lang w:val="ar_AE" w:bidi="ar_AE"/>
        </w:rPr>
      </w:r>
      <w:r>
        <w:rPr>
          <w:rtl/>
          <w:cs/>
          <w:lang w:val="ar_AE" w:bidi="ar_AE"/>
        </w:rPr>
        <w:t xml:space="preserve">هنا، يمثل </w:t>
      </w:r>
      <w:r>
        <w:rPr>
          <w:b/>
          <w:rtl/>
          <w:cs/>
          <w:lang w:val="ar_AE" w:bidi="ar_AE"/>
        </w:rPr>
        <w:t>فرعون</w:t>
      </w:r>
      <w:r>
        <w:rPr>
          <w:rtl/>
          <w:cs/>
          <w:lang w:val="ar_AE" w:bidi="ar_AE"/>
        </w:rPr>
        <w:t xml:space="preserve"> الجيش المصري بأكمله. إذا كان ذلك مفيدًا في لغتك، فيمكنك ترجمة المعنى بوضوح. ترجمة بديلة: "ثم اقترب فرعون وجيشه"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10 (#2)</w:t>
      </w:r>
      <w:r>
        <w:rPr>
          <w:rtl/>
          <w:cs/>
          <w:lang w:val="ar_AE" w:bidi="ar_AE"/>
        </w:rPr>
      </w:r>
    </w:p>
    <w:p>
      <w:pPr>
        <w:bidi/>
      </w:pPr>
      <w:r>
        <w:rPr>
          <w:rtl/>
          <w:cs/>
          <w:lang w:val="ar_AE" w:bidi="ar_AE"/>
        </w:rPr>
      </w:r>
      <w:r>
        <w:rPr>
          <w:rtl/>
          <w:cs/>
          <w:lang w:val="ar_AE" w:bidi="ar_AE"/>
        </w:rPr>
        <w:t>וַ⁠יִּשְׂאוּ֩ בְנֵֽי־יִשְׂרָאֵ֨ל אֶת־עֵינֵי⁠הֶ֜ם</w:t>
      </w:r>
    </w:p>
    <w:p>
      <w:pPr>
        <w:bidi/>
      </w:pPr>
      <w:r>
        <w:rPr>
          <w:rtl/>
          <w:cs/>
          <w:lang w:val="ar_AE" w:bidi="ar_AE"/>
        </w:rPr>
      </w:r>
      <w:r>
        <w:rPr>
          <w:b/>
          <w:rtl/>
          <w:cs/>
          <w:lang w:val="ar_AE" w:bidi="ar_AE"/>
        </w:rPr>
        <w:t>"رَفَعَ بَنُو إِسْرَائِيلَ عُيُونَهُمْ"</w:t>
      </w:r>
    </w:p>
    <w:p>
      <w:pPr>
        <w:bidi/>
      </w:pPr>
      <w:r>
        <w:rPr>
          <w:rtl/>
          <w:cs/>
          <w:lang w:val="ar_AE" w:bidi="ar_AE"/>
        </w:rPr>
      </w:r>
      <w:r>
        <w:rPr>
          <w:rtl/>
          <w:cs/>
          <w:lang w:val="ar_AE" w:bidi="ar_AE"/>
        </w:rPr>
        <w:t>ترجمة بديلة: "ونظر بنو إسرائيل إلى الأعلى" أو "ونظر بنو إسرائيل إلى الخلف"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10 (#3)</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هنا، كلمة </w:t>
      </w:r>
      <w:r>
        <w:rPr>
          <w:b/>
          <w:rtl/>
          <w:cs/>
          <w:lang w:val="ar_AE" w:bidi="ar_AE"/>
        </w:rPr>
        <w:t xml:space="preserve">وَإِذَا </w:t>
      </w:r>
      <w:r>
        <w:rPr>
          <w:rtl/>
          <w:cs/>
          <w:lang w:val="ar_AE" w:bidi="ar_AE"/>
        </w:rPr>
        <w:t>تُستخدم لجذب الانتباه إلى المعلومات المثيرة للقلق التي تليها. استخدم كلمة أو عبارة أو تركيب لُغَوي في لغتك يشير إلى أن المعلومات التالية مقلقة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11 (#1)</w:t>
      </w:r>
      <w:r>
        <w:rPr>
          <w:rtl/>
          <w:cs/>
          <w:lang w:val="ar_AE" w:bidi="ar_AE"/>
        </w:rPr>
      </w:r>
    </w:p>
    <w:p>
      <w:pPr>
        <w:bidi/>
      </w:pPr>
      <w:r>
        <w:rPr>
          <w:rtl/>
          <w:cs/>
          <w:lang w:val="ar_AE" w:bidi="ar_AE"/>
        </w:rPr>
      </w:r>
      <w:r>
        <w:rPr>
          <w:rtl/>
          <w:cs/>
          <w:lang w:val="ar_AE" w:bidi="ar_AE"/>
        </w:rPr>
        <w:t>הַֽ⁠מִ⁠בְּלִ֤י אֵין־קְבָרִים֙ בְּ⁠מִצְרַ֔יִם לְקַחְתָּ֖⁠נוּ לָ⁠מ֣וּת בַּ⁠מִּדְבָּ֑ר</w:t>
      </w:r>
    </w:p>
    <w:p>
      <w:pPr>
        <w:bidi/>
      </w:pPr>
      <w:r>
        <w:rPr>
          <w:rtl/>
          <w:cs/>
          <w:lang w:val="ar_AE" w:bidi="ar_AE"/>
        </w:rPr>
      </w:r>
      <w:r>
        <w:rPr>
          <w:b/>
          <w:rtl/>
          <w:cs/>
          <w:lang w:val="ar_AE" w:bidi="ar_AE"/>
        </w:rPr>
        <w:t>"هَلْ لأَنَّهُ لَيْسَتْ قُبُورٌ فِي مِصْرَ أَخَذْتَنَا لِنَمُوتَ فِي الْبَرِّيَّةِ؟"</w:t>
      </w:r>
    </w:p>
    <w:p>
      <w:pPr>
        <w:bidi/>
      </w:pPr>
      <w:r>
        <w:rPr>
          <w:rtl/>
          <w:cs/>
          <w:lang w:val="ar_AE" w:bidi="ar_AE"/>
        </w:rPr>
      </w:r>
      <w:r>
        <w:rPr>
          <w:rtl/>
          <w:cs/>
          <w:lang w:val="ar_AE" w:bidi="ar_AE"/>
        </w:rPr>
        <w:t xml:space="preserve">يسأل بنو إسرائيل هذا السؤال للتعبير عن إحباطهم وخوفهم من الموت.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"كان هناك الكثير من المقابر في مصر لندفن فيها. لم يكن عليك أن تأخذنا إلى البرية لنموت!"</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11 (#2)</w:t>
      </w:r>
      <w:r>
        <w:rPr>
          <w:rtl/>
          <w:cs/>
          <w:lang w:val="ar_AE" w:bidi="ar_AE"/>
        </w:rPr>
      </w:r>
    </w:p>
    <w:p>
      <w:pPr>
        <w:bidi/>
      </w:pPr>
      <w:r>
        <w:rPr>
          <w:rtl/>
          <w:cs/>
          <w:lang w:val="ar_AE" w:bidi="ar_AE"/>
        </w:rPr>
      </w:r>
      <w:r>
        <w:rPr>
          <w:rtl/>
          <w:cs/>
          <w:lang w:val="ar_AE" w:bidi="ar_AE"/>
        </w:rPr>
        <w:t>מַה־זֹּאת֙ עָשִׂ֣יתָ לָּ֔⁠נוּ לְ⁠הוֹצִיאָ֖⁠נוּ מִ⁠מִּצְרָֽיִם</w:t>
      </w:r>
    </w:p>
    <w:p>
      <w:pPr>
        <w:bidi/>
      </w:pPr>
      <w:r>
        <w:rPr>
          <w:rtl/>
          <w:cs/>
          <w:lang w:val="ar_AE" w:bidi="ar_AE"/>
        </w:rPr>
      </w:r>
      <w:r>
        <w:rPr>
          <w:b/>
          <w:rtl/>
          <w:cs/>
          <w:lang w:val="ar_AE" w:bidi="ar_AE"/>
        </w:rPr>
        <w:t>"مَاذَا صَنَعْتَ بِنَا حَتَّى أَخْرَجْتَنَا مِنْ مِصْرَ؟"</w:t>
      </w:r>
    </w:p>
    <w:p>
      <w:pPr>
        <w:bidi/>
      </w:pPr>
      <w:r>
        <w:rPr>
          <w:rtl/>
          <w:cs/>
          <w:lang w:val="ar_AE" w:bidi="ar_AE"/>
        </w:rPr>
      </w:r>
      <w:r>
        <w:rPr>
          <w:rtl/>
          <w:cs/>
          <w:lang w:val="ar_AE" w:bidi="ar_AE"/>
        </w:rPr>
        <w:t xml:space="preserve">يسأل بنو إسرائيل هذا السؤال لتوبيخ موسى لأنه أحضرهم إلى البرية ليموتوا. إذا لم تكن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"ما كان يجب أن تعرضنا للخطر بهذا الشكل بإخراجنا من أرض مصر!"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12 (#1)</w:t>
      </w:r>
      <w:r>
        <w:rPr>
          <w:rtl/>
          <w:cs/>
          <w:lang w:val="ar_AE" w:bidi="ar_AE"/>
        </w:rPr>
      </w:r>
    </w:p>
    <w:p>
      <w:pPr>
        <w:bidi/>
      </w:pPr>
      <w:r>
        <w:rPr>
          <w:rtl/>
          <w:cs/>
          <w:lang w:val="ar_AE" w:bidi="ar_AE"/>
        </w:rPr>
      </w:r>
      <w:r>
        <w:rPr>
          <w:rtl/>
          <w:cs/>
          <w:lang w:val="ar_AE" w:bidi="ar_AE"/>
        </w:rPr>
        <w:t>הֲ⁠לֹא־זֶ֣ה הַ⁠דָּבָ֗ר אֲשֶׁר֩ דִּבַּ֨רְנוּ אֵלֶ֤י⁠ךָ בְ⁠מִצְרַ֨יִם֙</w:t>
      </w:r>
    </w:p>
    <w:p>
      <w:pPr>
        <w:bidi/>
      </w:pPr>
      <w:r>
        <w:rPr>
          <w:rtl/>
          <w:cs/>
          <w:lang w:val="ar_AE" w:bidi="ar_AE"/>
        </w:rPr>
      </w:r>
      <w:r>
        <w:rPr>
          <w:b/>
          <w:rtl/>
          <w:cs/>
          <w:lang w:val="ar_AE" w:bidi="ar_AE"/>
        </w:rPr>
        <w:t>"أَلَيْسَ هذَا هُوَ الْكَلاَمُ الَّذِي كَلَّمْنَاكَ بِهِ فِي مِصْرَ"</w:t>
      </w:r>
    </w:p>
    <w:p>
      <w:pPr>
        <w:bidi/>
      </w:pPr>
      <w:r>
        <w:rPr>
          <w:rtl/>
          <w:cs/>
          <w:lang w:val="ar_AE" w:bidi="ar_AE"/>
        </w:rPr>
      </w:r>
      <w:r>
        <w:rPr>
          <w:rtl/>
          <w:cs/>
          <w:lang w:val="ar_AE" w:bidi="ar_AE"/>
        </w:rPr>
        <w:t xml:space="preserve">يطرح بنو إسرائيل هذا السؤال للتأكيد على أن هذا ما قد قالوه لموسى. إذا لم تكن ستستخدم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"هذا بالضبط ما قلناه لك حين كنا في أرض مصر"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12 (#2)</w:t>
      </w:r>
      <w:r>
        <w:rPr>
          <w:rtl/>
          <w:cs/>
          <w:lang w:val="ar_AE" w:bidi="ar_AE"/>
        </w:rPr>
      </w:r>
    </w:p>
    <w:p>
      <w:pPr>
        <w:bidi/>
      </w:pPr>
      <w:r>
        <w:rPr>
          <w:rtl/>
          <w:cs/>
          <w:lang w:val="ar_AE" w:bidi="ar_AE"/>
        </w:rPr>
      </w:r>
      <w:r>
        <w:rPr>
          <w:rtl/>
          <w:cs/>
          <w:lang w:val="ar_AE" w:bidi="ar_AE"/>
        </w:rPr>
        <w:t>בְ⁠מִצְרַ֨יִם֙ לֵ⁠אמֹ֔ר חֲדַ֥ל מִמֶּ֖⁠נּוּ וְ⁠נַֽעַבְדָ֣ה אֶת־מִצְרָ֑יִם</w:t>
      </w:r>
    </w:p>
    <w:p>
      <w:pPr>
        <w:bidi/>
      </w:pPr>
      <w:r>
        <w:rPr>
          <w:rtl/>
          <w:cs/>
          <w:lang w:val="ar_AE" w:bidi="ar_AE"/>
        </w:rPr>
      </w:r>
      <w:r>
        <w:rPr>
          <w:b/>
          <w:rtl/>
          <w:cs/>
          <w:lang w:val="ar_AE" w:bidi="ar_AE"/>
        </w:rPr>
        <w:t>"في مصر، قائلين: 'كُفَّ عَنَّا فَنَخْدِمَ الْمِصْرِيِّينَ؟'"</w:t>
      </w:r>
    </w:p>
    <w:p>
      <w:pPr>
        <w:bidi/>
      </w:pPr>
      <w:r>
        <w:rPr>
          <w:rtl/>
          <w:cs/>
          <w:lang w:val="ar_AE" w:bidi="ar_AE"/>
        </w:rPr>
      </w:r>
      <w:r>
        <w:rPr>
          <w:rtl/>
          <w:cs/>
          <w:lang w:val="ar_AE" w:bidi="ar_AE"/>
        </w:rPr>
        <w:t xml:space="preserve">إذا كان من المناسب أكثر في لغتك، فيمكنك التعبير عن الجزء الذي يلي كلمة </w:t>
      </w:r>
      <w:r>
        <w:rPr>
          <w:b/>
          <w:rtl/>
          <w:cs/>
          <w:lang w:val="ar_AE" w:bidi="ar_AE"/>
        </w:rPr>
        <w:t>قائلين</w:t>
      </w:r>
      <w:r>
        <w:rPr>
          <w:rtl/>
          <w:cs/>
          <w:lang w:val="ar_AE" w:bidi="ar_AE"/>
        </w:rPr>
        <w:t xml:space="preserve"> في صورة اقتباس غير مباشر. ترجمة بديلة: "في مصر؟ قد قلنا لك أن تتركنا وشأننا حتى نتمكن من خدمة المصريين."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13 (#1)</w:t>
      </w:r>
      <w:r>
        <w:rPr>
          <w:rtl/>
          <w:cs/>
          <w:lang w:val="ar_AE" w:bidi="ar_AE"/>
        </w:rPr>
      </w:r>
    </w:p>
    <w:p>
      <w:pPr>
        <w:bidi/>
      </w:pPr>
      <w:r>
        <w:rPr>
          <w:rtl/>
          <w:cs/>
          <w:lang w:val="ar_AE" w:bidi="ar_AE"/>
        </w:rPr>
      </w:r>
      <w:r>
        <w:rPr>
          <w:rtl/>
          <w:cs/>
          <w:lang w:val="ar_AE" w:bidi="ar_AE"/>
        </w:rPr>
        <w:t>וּ⁠רְאוּ֙ אֶת־יְשׁוּעַ֣ת יְהוָ֔ה אֲשֶׁר־יַעֲשֶׂ֥ה לָ⁠כֶ֖ם הַ⁠יּ֑וֹם</w:t>
      </w:r>
    </w:p>
    <w:p>
      <w:pPr>
        <w:bidi/>
      </w:pPr>
      <w:r>
        <w:rPr>
          <w:rtl/>
          <w:cs/>
          <w:lang w:val="ar_AE" w:bidi="ar_AE"/>
        </w:rPr>
      </w:r>
      <w:r>
        <w:rPr>
          <w:b/>
          <w:rtl/>
          <w:cs/>
          <w:lang w:val="ar_AE" w:bidi="ar_AE"/>
        </w:rPr>
        <w:t>"قِفُوا وَانْظُرُوا خَلاَصَ الرَّبِّ الَّذِي يَصْنَعُهُ لَكُمُ الْيَوْمَ"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الخلاص</w:t>
      </w:r>
      <w:r>
        <w:rPr>
          <w:rtl/>
          <w:cs/>
          <w:lang w:val="ar_AE" w:bidi="ar_AE"/>
        </w:rPr>
        <w:t>، فيمكنك التعبير عن نفس الفكرة بطريقة أخرى. ترجمة بديلة: "وانظروا ماذا سيفعل الرب لكم اليوم، إنه سوف يُخَلِّصَكُم"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13 (#2)</w:t>
      </w:r>
      <w:r>
        <w:rPr>
          <w:rtl/>
          <w:cs/>
          <w:lang w:val="ar_AE" w:bidi="ar_AE"/>
        </w:rPr>
      </w:r>
    </w:p>
    <w:p>
      <w:pPr>
        <w:bidi/>
      </w:pPr>
      <w:r>
        <w:rPr>
          <w:rtl/>
          <w:cs/>
          <w:lang w:val="ar_AE" w:bidi="ar_AE"/>
        </w:rPr>
      </w:r>
      <w:r>
        <w:rPr>
          <w:rtl/>
          <w:cs/>
          <w:lang w:val="ar_AE" w:bidi="ar_AE"/>
        </w:rPr>
        <w:t>לֹ֥א תֹסִ֛יפוּ לִ⁠רְאֹתָ֥⁠ם ע֖וֹד עַד־עוֹלָֽם</w:t>
      </w:r>
    </w:p>
    <w:p>
      <w:pPr>
        <w:bidi/>
      </w:pPr>
      <w:r>
        <w:rPr>
          <w:rtl/>
          <w:cs/>
          <w:lang w:val="ar_AE" w:bidi="ar_AE"/>
        </w:rPr>
      </w:r>
      <w:r>
        <w:rPr>
          <w:b/>
          <w:rtl/>
          <w:cs/>
          <w:lang w:val="ar_AE" w:bidi="ar_AE"/>
        </w:rPr>
        <w:t>"لاَ تَعُودُونَ تَرَوْنَهُمْ أَيْضًا إِلَى الأَبَدِ"</w:t>
      </w:r>
    </w:p>
    <w:p>
      <w:pPr>
        <w:bidi/>
      </w:pPr>
      <w:r>
        <w:rPr>
          <w:rtl/>
          <w:cs/>
          <w:lang w:val="ar_AE" w:bidi="ar_AE"/>
        </w:rPr>
      </w:r>
      <w:r>
        <w:rPr>
          <w:rtl/>
          <w:cs/>
          <w:lang w:val="ar_AE" w:bidi="ar_AE"/>
        </w:rPr>
        <w:t>هذا التصريح يحمل توكيد ممتد للغاية للتأكيد على يقينه. ترجمة بديلة: "لن تروهم مرة أخرى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14 (#1)</w:t>
      </w:r>
      <w:r>
        <w:rPr>
          <w:rtl/>
          <w:cs/>
          <w:lang w:val="ar_AE" w:bidi="ar_AE"/>
        </w:rPr>
      </w:r>
    </w:p>
    <w:p>
      <w:pPr>
        <w:bidi/>
      </w:pPr>
      <w:r>
        <w:rPr>
          <w:rtl/>
          <w:cs/>
          <w:lang w:val="ar_AE" w:bidi="ar_AE"/>
        </w:rPr>
      </w:r>
      <w:r>
        <w:rPr>
          <w:rtl/>
          <w:cs/>
          <w:lang w:val="ar_AE" w:bidi="ar_AE"/>
        </w:rPr>
        <w:t>יְהוָ֖ה יִלָּחֵ֣ם</w:t>
      </w:r>
    </w:p>
    <w:p>
      <w:pPr>
        <w:bidi/>
      </w:pPr>
      <w:r>
        <w:rPr>
          <w:rtl/>
          <w:cs/>
          <w:lang w:val="ar_AE" w:bidi="ar_AE"/>
        </w:rPr>
      </w:r>
      <w:r>
        <w:rPr>
          <w:b/>
          <w:rtl/>
          <w:cs/>
          <w:lang w:val="ar_AE" w:bidi="ar_AE"/>
        </w:rPr>
        <w:t>"الرَّبُّ يُقَاتِلُ عَنْكُمْ"</w:t>
      </w:r>
    </w:p>
    <w:p>
      <w:pPr>
        <w:bidi/>
      </w:pPr>
      <w:r>
        <w:rPr>
          <w:rtl/>
          <w:cs/>
          <w:lang w:val="ar_AE" w:bidi="ar_AE"/>
        </w:rPr>
      </w:r>
      <w:r>
        <w:rPr>
          <w:rtl/>
          <w:cs/>
          <w:lang w:val="ar_AE" w:bidi="ar_AE"/>
        </w:rPr>
        <w:t xml:space="preserve">تعبير </w:t>
      </w:r>
      <w:r>
        <w:rPr>
          <w:b/>
          <w:rtl/>
          <w:cs/>
          <w:lang w:val="ar_AE" w:bidi="ar_AE"/>
        </w:rPr>
        <w:t>الرب نفسه</w:t>
      </w:r>
      <w:r>
        <w:rPr>
          <w:rtl/>
          <w:cs/>
          <w:lang w:val="ar_AE" w:bidi="ar_AE"/>
        </w:rPr>
        <w:t xml:space="preserve"> يؤكد على ما كان سيفعله الرب (يهوه) في مقابل ما كان سيفعله الإسرائيليون. استخدم طريقة مناسبة في لغتك للإشارة إلى هذا التأكيد. ترجمة بديلة: "أما بالنسبة للرب، فسوف يقاتل"</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14 (#2)</w:t>
      </w:r>
      <w:r>
        <w:rPr>
          <w:rtl/>
          <w:cs/>
          <w:lang w:val="ar_AE" w:bidi="ar_AE"/>
        </w:rPr>
      </w:r>
    </w:p>
    <w:p>
      <w:pPr>
        <w:bidi/>
      </w:pPr>
      <w:r>
        <w:rPr>
          <w:rtl/>
          <w:cs/>
          <w:lang w:val="ar_AE" w:bidi="ar_AE"/>
        </w:rPr>
      </w:r>
      <w:r>
        <w:rPr>
          <w:rtl/>
          <w:cs/>
          <w:lang w:val="ar_AE" w:bidi="ar_AE"/>
        </w:rPr>
        <w:t>תַּחֲרִישֽׁוּ⁠ן</w:t>
      </w:r>
    </w:p>
    <w:p>
      <w:pPr>
        <w:bidi/>
      </w:pPr>
      <w:r>
        <w:rPr>
          <w:rtl/>
          <w:cs/>
          <w:lang w:val="ar_AE" w:bidi="ar_AE"/>
        </w:rPr>
      </w:r>
      <w:r>
        <w:rPr>
          <w:b/>
          <w:rtl/>
          <w:cs/>
          <w:lang w:val="ar_AE" w:bidi="ar_AE"/>
        </w:rPr>
        <w:t>"وَأَنْتُمْ تَصْمُتُونَ"</w:t>
      </w:r>
    </w:p>
    <w:p>
      <w:pPr>
        <w:bidi/>
      </w:pPr>
      <w:r>
        <w:rPr>
          <w:rtl/>
          <w:cs/>
          <w:lang w:val="ar_AE" w:bidi="ar_AE"/>
        </w:rPr>
      </w:r>
      <w:r>
        <w:rPr>
          <w:rtl/>
          <w:cs/>
          <w:lang w:val="ar_AE" w:bidi="ar_AE"/>
        </w:rPr>
        <w:t xml:space="preserve">هنا، كلمة </w:t>
      </w:r>
      <w:r>
        <w:rPr>
          <w:b/>
          <w:rtl/>
          <w:cs/>
          <w:lang w:val="ar_AE" w:bidi="ar_AE"/>
        </w:rPr>
        <w:t xml:space="preserve">تَصْمُتُونَ </w:t>
      </w:r>
      <w:r>
        <w:rPr>
          <w:rtl/>
          <w:cs/>
          <w:lang w:val="ar_AE" w:bidi="ar_AE"/>
        </w:rPr>
        <w:t>يمكن أن يعني "تثبتون". وعدم تحرك بني إسرائيل يتناقض مع قتال الرب. لكنه ليس غيابًا تامًا للحركة أو الصوت. ترجمة بديلة: "لن تقاتلوا"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15 (#1)</w:t>
      </w:r>
      <w:r>
        <w:rPr>
          <w:rtl/>
          <w:cs/>
          <w:lang w:val="ar_AE" w:bidi="ar_AE"/>
        </w:rPr>
      </w:r>
    </w:p>
    <w:p>
      <w:pPr>
        <w:bidi/>
      </w:pPr>
      <w:r>
        <w:rPr>
          <w:rtl/>
          <w:cs/>
          <w:lang w:val="ar_AE" w:bidi="ar_AE"/>
        </w:rPr>
      </w:r>
      <w:r>
        <w:rPr>
          <w:rtl/>
          <w:cs/>
          <w:lang w:val="ar_AE" w:bidi="ar_AE"/>
        </w:rPr>
        <w:t>מַה־תִּצְעַ֖ק אֵלָ֑⁠י</w:t>
      </w:r>
    </w:p>
    <w:p>
      <w:pPr>
        <w:bidi/>
      </w:pPr>
      <w:r>
        <w:rPr>
          <w:rtl/>
          <w:cs/>
          <w:lang w:val="ar_AE" w:bidi="ar_AE"/>
        </w:rPr>
      </w:r>
      <w:r>
        <w:rPr>
          <w:b/>
          <w:rtl/>
          <w:cs/>
          <w:lang w:val="ar_AE" w:bidi="ar_AE"/>
        </w:rPr>
        <w:t>"مَا لَكَ تَصْرُخُ إِلَيَّ؟"</w:t>
      </w:r>
    </w:p>
    <w:p>
      <w:pPr>
        <w:bidi/>
      </w:pPr>
      <w:r>
        <w:rPr>
          <w:rtl/>
          <w:cs/>
          <w:lang w:val="ar_AE" w:bidi="ar_AE"/>
        </w:rPr>
      </w:r>
      <w:r>
        <w:rPr>
          <w:rtl/>
          <w:cs/>
          <w:lang w:val="ar_AE" w:bidi="ar_AE"/>
        </w:rPr>
        <w:t xml:space="preserve">يبدو أن موسى كان يصلي إلى الله طلبًا للمساعدة، لذا يستخدم الله هذا السؤال لدفع موسى إلى العمل.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"لا تناديني بعد الآن، يا موسى."</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16 (#1)</w:t>
      </w:r>
      <w:r>
        <w:rPr>
          <w:rtl/>
          <w:cs/>
          <w:lang w:val="ar_AE" w:bidi="ar_AE"/>
        </w:rPr>
      </w:r>
    </w:p>
    <w:p>
      <w:pPr>
        <w:bidi/>
      </w:pPr>
      <w:r>
        <w:rPr>
          <w:rtl/>
          <w:cs/>
          <w:lang w:val="ar_AE" w:bidi="ar_AE"/>
        </w:rPr>
      </w:r>
      <w:r>
        <w:rPr>
          <w:rtl/>
          <w:cs/>
          <w:lang w:val="ar_AE" w:bidi="ar_AE"/>
        </w:rPr>
        <w:t>הָרֵ֣ם אֶֽת־מַטְּ⁠ךָ֗ וּ⁠נְטֵ֧ה אֶת־יָדְ⁠ךָ֛</w:t>
      </w:r>
    </w:p>
    <w:p>
      <w:pPr>
        <w:bidi/>
      </w:pPr>
      <w:r>
        <w:rPr>
          <w:rtl/>
          <w:cs/>
          <w:lang w:val="ar_AE" w:bidi="ar_AE"/>
        </w:rPr>
      </w:r>
      <w:r>
        <w:rPr>
          <w:b/>
          <w:rtl/>
          <w:cs/>
          <w:lang w:val="ar_AE" w:bidi="ar_AE"/>
        </w:rPr>
        <w:t>"وَارْفَعْ أَنْتَ عَصَاكَ وَمُدَّ يَدَكَ"</w:t>
      </w:r>
    </w:p>
    <w:p>
      <w:pPr>
        <w:bidi/>
      </w:pPr>
      <w:r>
        <w:rPr>
          <w:rtl/>
          <w:cs/>
          <w:lang w:val="ar_AE" w:bidi="ar_AE"/>
        </w:rPr>
      </w:r>
      <w:r>
        <w:rPr>
          <w:rtl/>
          <w:cs/>
          <w:lang w:val="ar_AE" w:bidi="ar_AE"/>
        </w:rPr>
        <w:t xml:space="preserve">راجع الملاحظة في مقدمة إصحاح 8 بخصوص </w:t>
      </w:r>
      <w:r>
        <w:rPr>
          <w:b/>
          <w:rtl/>
          <w:cs/>
          <w:lang w:val="ar_AE" w:bidi="ar_AE"/>
        </w:rPr>
        <w:t>اليد</w:t>
      </w:r>
      <w:r>
        <w:rPr>
          <w:rtl/>
          <w:cs/>
          <w:lang w:val="ar_AE" w:bidi="ar_AE"/>
        </w:rPr>
        <w:t xml:space="preserve"> و</w:t>
      </w:r>
      <w:r>
        <w:rPr>
          <w:b/>
          <w:rtl/>
          <w:cs/>
          <w:lang w:val="ar_AE" w:bidi="ar_AE"/>
        </w:rPr>
        <w:t>العصا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16 (#2)</w:t>
      </w:r>
      <w:r>
        <w:rPr>
          <w:rtl/>
          <w:cs/>
          <w:lang w:val="ar_AE" w:bidi="ar_AE"/>
        </w:rPr>
      </w:r>
    </w:p>
    <w:p>
      <w:pPr>
        <w:bidi/>
      </w:pPr>
      <w:r>
        <w:rPr>
          <w:rtl/>
          <w:cs/>
          <w:lang w:val="ar_AE" w:bidi="ar_AE"/>
        </w:rPr>
      </w:r>
      <w:r>
        <w:rPr>
          <w:rtl/>
          <w:cs/>
          <w:lang w:val="ar_AE" w:bidi="ar_AE"/>
        </w:rPr>
        <w:t>וּ⁠בְקָעֵ֑⁠הוּ</w:t>
      </w:r>
    </w:p>
    <w:p>
      <w:pPr>
        <w:bidi/>
      </w:pPr>
      <w:r>
        <w:rPr>
          <w:rtl/>
          <w:cs/>
          <w:lang w:val="ar_AE" w:bidi="ar_AE"/>
        </w:rPr>
      </w:r>
      <w:r>
        <w:rPr>
          <w:b/>
          <w:rtl/>
          <w:cs/>
          <w:lang w:val="ar_AE" w:bidi="ar_AE"/>
        </w:rPr>
        <w:t>"وَشُقَّهُ"</w:t>
      </w:r>
    </w:p>
    <w:p>
      <w:pPr>
        <w:bidi/>
      </w:pPr>
      <w:r>
        <w:rPr>
          <w:rtl/>
          <w:cs/>
          <w:lang w:val="ar_AE" w:bidi="ar_AE"/>
        </w:rPr>
      </w:r>
      <w:r>
        <w:rPr>
          <w:rtl/>
          <w:cs/>
          <w:lang w:val="ar_AE" w:bidi="ar_AE"/>
        </w:rPr>
        <w:t>ترجمة بديلة: "واقسم البحر إلى نصفين"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17 (#1)</w:t>
      </w:r>
      <w:r>
        <w:rPr>
          <w:rtl/>
          <w:cs/>
          <w:lang w:val="ar_AE" w:bidi="ar_AE"/>
        </w:rPr>
      </w:r>
    </w:p>
    <w:p>
      <w:pPr>
        <w:bidi/>
      </w:pPr>
      <w:r>
        <w:rPr>
          <w:rtl/>
          <w:cs/>
          <w:lang w:val="ar_AE" w:bidi="ar_AE"/>
        </w:rPr>
      </w:r>
      <w:r>
        <w:rPr>
          <w:rtl/>
          <w:cs/>
          <w:lang w:val="ar_AE" w:bidi="ar_AE"/>
        </w:rPr>
        <w:t>וַ⁠אֲנִ֗י הִנְ⁠נִ֤י</w:t>
      </w:r>
    </w:p>
    <w:p>
      <w:pPr>
        <w:bidi/>
      </w:pPr>
      <w:r>
        <w:rPr>
          <w:rtl/>
          <w:cs/>
          <w:lang w:val="ar_AE" w:bidi="ar_AE"/>
        </w:rPr>
      </w:r>
      <w:r>
        <w:rPr>
          <w:b/>
          <w:rtl/>
          <w:cs/>
          <w:lang w:val="ar_AE" w:bidi="ar_AE"/>
        </w:rPr>
        <w:t>"وَهَا أَنَا"</w:t>
      </w:r>
    </w:p>
    <w:p>
      <w:pPr>
        <w:bidi/>
      </w:pPr>
      <w:r>
        <w:rPr>
          <w:rtl/>
          <w:cs/>
          <w:lang w:val="ar_AE" w:bidi="ar_AE"/>
        </w:rPr>
      </w:r>
      <w:r>
        <w:rPr>
          <w:rtl/>
          <w:cs/>
          <w:lang w:val="ar_AE" w:bidi="ar_AE"/>
        </w:rPr>
        <w:t xml:space="preserve">هنا، التعبير </w:t>
      </w:r>
      <w:r>
        <w:rPr>
          <w:b/>
          <w:rtl/>
          <w:cs/>
          <w:lang w:val="ar_AE" w:bidi="ar_AE"/>
        </w:rPr>
        <w:t xml:space="preserve">وَهَا أَنَا </w:t>
      </w:r>
      <w:r>
        <w:rPr>
          <w:rtl/>
          <w:cs/>
          <w:lang w:val="ar_AE" w:bidi="ar_AE"/>
        </w:rPr>
        <w:t>هو تعبير يُستخدم لجذب انتباه المستمع إلى ما سيقوله المتحدث. في هذه الحالة، فإن الرب (يهوه) يلفت الانتباه إلى أفعاله القادمة. ترجمة بديلة: "انظر إلى ما سأفعله"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17 (#2)</w:t>
      </w:r>
      <w:r>
        <w:rPr>
          <w:rtl/>
          <w:cs/>
          <w:lang w:val="ar_AE" w:bidi="ar_AE"/>
        </w:rPr>
      </w:r>
    </w:p>
    <w:p>
      <w:pPr>
        <w:bidi/>
      </w:pPr>
      <w:r>
        <w:rPr>
          <w:rtl/>
          <w:cs/>
          <w:lang w:val="ar_AE" w:bidi="ar_AE"/>
        </w:rPr>
      </w:r>
      <w:r>
        <w:rPr>
          <w:rtl/>
          <w:cs/>
          <w:lang w:val="ar_AE" w:bidi="ar_AE"/>
        </w:rPr>
        <w:t>מְחַזֵּק֙ אֶת־לֵ֣ב מִצְרַ֔יִם</w:t>
      </w:r>
    </w:p>
    <w:p>
      <w:pPr>
        <w:bidi/>
      </w:pPr>
      <w:r>
        <w:rPr>
          <w:rtl/>
          <w:cs/>
          <w:lang w:val="ar_AE" w:bidi="ar_AE"/>
        </w:rPr>
      </w:r>
      <w:r>
        <w:rPr>
          <w:b/>
          <w:rtl/>
          <w:cs/>
          <w:lang w:val="ar_AE" w:bidi="ar_AE"/>
        </w:rPr>
        <w:t>"أُشَدِّدُ قُلُوبَ الْمِصْرِيِّينَ"</w:t>
      </w:r>
    </w:p>
    <w:p>
      <w:pPr>
        <w:bidi/>
      </w:pPr>
      <w:r>
        <w:rPr>
          <w:rtl/>
          <w:cs/>
          <w:lang w:val="ar_AE" w:bidi="ar_AE"/>
        </w:rPr>
      </w:r>
      <w:r>
        <w:rPr>
          <w:rtl/>
          <w:cs/>
          <w:lang w:val="ar_AE" w:bidi="ar_AE"/>
        </w:rPr>
        <w:t xml:space="preserve">هذا يعني أن الله سيجعلهم عنيدين. كما يتم التحدث عن موقفهم العنيد كما لو أن </w:t>
      </w:r>
      <w:r>
        <w:rPr>
          <w:b/>
          <w:rtl/>
          <w:cs/>
          <w:lang w:val="ar_AE" w:bidi="ar_AE"/>
        </w:rPr>
        <w:t>قلوبهم</w:t>
      </w:r>
      <w:r>
        <w:rPr>
          <w:rtl/>
          <w:cs/>
          <w:lang w:val="ar_AE" w:bidi="ar_AE"/>
        </w:rPr>
        <w:t xml:space="preserve"> كانت "شديدة". إذا لم يكن </w:t>
      </w:r>
      <w:r>
        <w:rPr>
          <w:b/>
          <w:rtl/>
          <w:cs/>
          <w:lang w:val="ar_AE" w:bidi="ar_AE"/>
        </w:rPr>
        <w:t>القلب</w:t>
      </w:r>
      <w:r>
        <w:rPr>
          <w:rtl/>
          <w:cs/>
          <w:lang w:val="ar_AE" w:bidi="ar_AE"/>
        </w:rPr>
        <w:t xml:space="preserve"> هو الجزء من الجسم الذي تستخدمه ثقافتك للإشارة إلى إرادة الشخص، ففكر في استخدام العضو الذي تستخدمه ثقافتك لهذه الصورة. انظر كيف ترجمت هذا في </w:t>
      </w:r>
      <w:r>
        <w:rPr>
          <w:rtl/>
          <w:cs/>
          <w:lang w:val="ar_AE" w:bidi="ar_AE"/>
        </w:rPr>
        <w:t>4:21</w:t>
      </w:r>
      <w:r>
        <w:rPr>
          <w:rtl/>
          <w:cs/>
          <w:lang w:val="ar_AE" w:bidi="ar_AE"/>
        </w:rPr>
        <w:t>. ترجمة بديلة: "سأجعل المصريين عنيدين"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17 (#3)</w:t>
      </w:r>
      <w:r>
        <w:rPr>
          <w:rtl/>
          <w:cs/>
          <w:lang w:val="ar_AE" w:bidi="ar_AE"/>
        </w:rPr>
      </w:r>
    </w:p>
    <w:p>
      <w:pPr>
        <w:bidi/>
      </w:pPr>
      <w:r>
        <w:rPr>
          <w:rtl/>
          <w:cs/>
          <w:lang w:val="ar_AE" w:bidi="ar_AE"/>
        </w:rPr>
      </w:r>
      <w:r>
        <w:rPr>
          <w:rtl/>
          <w:cs/>
          <w:lang w:val="ar_AE" w:bidi="ar_AE"/>
        </w:rPr>
        <w:t>וְ⁠יָבֹ֖אוּ אַחֲרֵי⁠הֶ֑ם</w:t>
      </w:r>
    </w:p>
    <w:p>
      <w:pPr>
        <w:bidi/>
      </w:pPr>
      <w:r>
        <w:rPr>
          <w:rtl/>
          <w:cs/>
          <w:lang w:val="ar_AE" w:bidi="ar_AE"/>
        </w:rPr>
      </w:r>
      <w:r>
        <w:rPr>
          <w:b/>
          <w:rtl/>
          <w:cs/>
          <w:lang w:val="ar_AE" w:bidi="ar_AE"/>
        </w:rPr>
        <w:t>"حَتَّى يَدْخُلُوا وَرَاءَهُمْ"</w:t>
      </w:r>
    </w:p>
    <w:p>
      <w:pPr>
        <w:bidi/>
      </w:pPr>
      <w:r>
        <w:rPr>
          <w:rtl/>
          <w:cs/>
          <w:lang w:val="ar_AE" w:bidi="ar_AE"/>
        </w:rPr>
      </w:r>
      <w:r>
        <w:rPr>
          <w:rtl/>
          <w:cs/>
          <w:lang w:val="ar_AE" w:bidi="ar_AE"/>
        </w:rPr>
        <w:t>ترجمة بديلة: "حتى يدخل المصريون البحر وراء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17 (#4)</w:t>
      </w:r>
      <w:r>
        <w:rPr>
          <w:rtl/>
          <w:cs/>
          <w:lang w:val="ar_AE" w:bidi="ar_AE"/>
        </w:rPr>
      </w:r>
    </w:p>
    <w:p>
      <w:pPr>
        <w:bidi/>
      </w:pPr>
      <w:r>
        <w:rPr>
          <w:rtl/>
          <w:cs/>
          <w:lang w:val="ar_AE" w:bidi="ar_AE"/>
        </w:rPr>
      </w:r>
      <w:r>
        <w:rPr>
          <w:rtl/>
          <w:cs/>
          <w:lang w:val="ar_AE" w:bidi="ar_AE"/>
        </w:rPr>
        <w:t>וְ⁠אִכָּבְדָ֤ה בְּ⁠פַרְעֹה֙ וּ⁠בְ⁠כָל־חֵיל֔⁠וֹ בְּ⁠רִכְבּ֖⁠וֹ וּ⁠בְ⁠פָרָשָֽׁי⁠ו</w:t>
      </w:r>
    </w:p>
    <w:p>
      <w:pPr>
        <w:bidi/>
      </w:pPr>
      <w:r>
        <w:rPr>
          <w:rtl/>
          <w:cs/>
          <w:lang w:val="ar_AE" w:bidi="ar_AE"/>
        </w:rPr>
      </w:r>
      <w:r>
        <w:rPr>
          <w:b/>
          <w:rtl/>
          <w:cs/>
          <w:lang w:val="ar_AE" w:bidi="ar_AE"/>
        </w:rPr>
        <w:t>"فَأَتَمَجَّدُ بِفِرْعَوْنَ وَكُلِّ جَيْشِهِ، بِمَرْكَبَاتِهِ وَفُرْسَانِهِ"</w:t>
      </w:r>
    </w:p>
    <w:p>
      <w:pPr>
        <w:bidi/>
      </w:pPr>
      <w:r>
        <w:rPr>
          <w:rtl/>
          <w:cs/>
          <w:lang w:val="ar_AE" w:bidi="ar_AE"/>
        </w:rPr>
      </w:r>
      <w:r>
        <w:rPr>
          <w:rtl/>
          <w:cs/>
          <w:lang w:val="ar_AE" w:bidi="ar_AE"/>
        </w:rPr>
        <w:t xml:space="preserve">يترك الرب (يهوه) بعض الكلمات التي قد تحتاجها الجملة في العديد من اللغات لتكون كاملة. إذا كان ذلك مفيدًا في لغتك، يمكنك إضافة هذه الكلمات من السياق. انظر كيف ترجمت عبارة مشابهة في </w:t>
      </w:r>
      <w:r>
        <w:rPr>
          <w:rtl/>
          <w:cs/>
          <w:lang w:val="ar_AE" w:bidi="ar_AE"/>
        </w:rPr>
        <w:t>14:4</w:t>
      </w:r>
      <w:r>
        <w:rPr>
          <w:rtl/>
          <w:cs/>
          <w:lang w:val="ar_AE" w:bidi="ar_AE"/>
        </w:rPr>
        <w:t xml:space="preserve"> ترجمة بديلة: "فأتمجد بسبب ما أفعله بفرعون، وكل جيشه، ومركباته، وفرسانه"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17 (#5)</w:t>
      </w:r>
      <w:r>
        <w:rPr>
          <w:rtl/>
          <w:cs/>
          <w:lang w:val="ar_AE" w:bidi="ar_AE"/>
        </w:rPr>
      </w:r>
    </w:p>
    <w:p>
      <w:pPr>
        <w:bidi/>
      </w:pPr>
      <w:r>
        <w:rPr>
          <w:rtl/>
          <w:cs/>
          <w:lang w:val="ar_AE" w:bidi="ar_AE"/>
        </w:rPr>
      </w:r>
      <w:r>
        <w:rPr>
          <w:rtl/>
          <w:cs/>
          <w:lang w:val="ar_AE" w:bidi="ar_AE"/>
        </w:rPr>
        <w:t>וְ⁠אִכָּבְדָ֤ה</w:t>
      </w:r>
    </w:p>
    <w:p>
      <w:pPr>
        <w:bidi/>
      </w:pPr>
      <w:r>
        <w:rPr>
          <w:rtl/>
          <w:cs/>
          <w:lang w:val="ar_AE" w:bidi="ar_AE"/>
        </w:rPr>
      </w:r>
      <w:r>
        <w:rPr>
          <w:b/>
          <w:rtl/>
          <w:cs/>
          <w:lang w:val="ar_AE" w:bidi="ar_AE"/>
        </w:rPr>
        <w:t>"فَأَتَمَجَّدُ"</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"فسيُمجدني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18 (#1)</w:t>
      </w:r>
      <w:r>
        <w:rPr>
          <w:rtl/>
          <w:cs/>
          <w:lang w:val="ar_AE" w:bidi="ar_AE"/>
        </w:rPr>
      </w:r>
    </w:p>
    <w:p>
      <w:pPr>
        <w:bidi/>
      </w:pPr>
      <w:r>
        <w:rPr>
          <w:rtl/>
          <w:cs/>
          <w:lang w:val="ar_AE" w:bidi="ar_AE"/>
        </w:rPr>
      </w:r>
      <w:r>
        <w:rPr>
          <w:rtl/>
          <w:cs/>
          <w:lang w:val="ar_AE" w:bidi="ar_AE"/>
        </w:rPr>
        <w:t>בְּ⁠הִכָּבְדִ֣⁠י</w:t>
      </w:r>
    </w:p>
    <w:p>
      <w:pPr>
        <w:bidi/>
      </w:pPr>
      <w:r>
        <w:rPr>
          <w:rtl/>
          <w:cs/>
          <w:lang w:val="ar_AE" w:bidi="ar_AE"/>
        </w:rPr>
      </w:r>
      <w:r>
        <w:rPr>
          <w:b/>
          <w:rtl/>
          <w:cs/>
          <w:lang w:val="ar_AE" w:bidi="ar_AE"/>
        </w:rPr>
        <w:t>"حِينَ أَتَمَجَّدُ"</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"عندما أجعل الناس يمجدونني"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18 (#2)</w:t>
      </w:r>
      <w:r>
        <w:rPr>
          <w:rtl/>
          <w:cs/>
          <w:lang w:val="ar_AE" w:bidi="ar_AE"/>
        </w:rPr>
      </w:r>
    </w:p>
    <w:p>
      <w:pPr>
        <w:bidi/>
      </w:pPr>
      <w:r>
        <w:rPr>
          <w:rtl/>
          <w:cs/>
          <w:lang w:val="ar_AE" w:bidi="ar_AE"/>
        </w:rPr>
      </w:r>
      <w:r>
        <w:rPr>
          <w:rtl/>
          <w:cs/>
          <w:lang w:val="ar_AE" w:bidi="ar_AE"/>
        </w:rPr>
        <w:t>בְּ⁠הִכָּבְדִ֣⁠י בְּ⁠פַרְעֹ֔ה בְּ⁠רִכְבּ֖⁠וֹ וּ⁠בְ⁠פָרָשָֽׁי⁠ו</w:t>
      </w:r>
    </w:p>
    <w:p>
      <w:pPr>
        <w:bidi/>
      </w:pPr>
      <w:r>
        <w:rPr>
          <w:rtl/>
          <w:cs/>
          <w:lang w:val="ar_AE" w:bidi="ar_AE"/>
        </w:rPr>
      </w:r>
      <w:r>
        <w:rPr>
          <w:b/>
          <w:rtl/>
          <w:cs/>
          <w:lang w:val="ar_AE" w:bidi="ar_AE"/>
        </w:rPr>
        <w:t>"حِينَ أَتَمَجَّدُ بِفِرْعَوْنَ وَمَرْكَبَاتِهِ وَفُرْسَانِهِ"</w:t>
      </w:r>
    </w:p>
    <w:p>
      <w:pPr>
        <w:bidi/>
      </w:pPr>
      <w:r>
        <w:rPr>
          <w:rtl/>
          <w:cs/>
          <w:lang w:val="ar_AE" w:bidi="ar_AE"/>
        </w:rPr>
      </w:r>
      <w:r>
        <w:rPr>
          <w:rtl/>
          <w:cs/>
          <w:lang w:val="ar_AE" w:bidi="ar_AE"/>
        </w:rPr>
        <w:t xml:space="preserve">يحذف الرب (يهوه) هنا بعض الكلمات التي قد تحتاجها الجملة في العديد من اللغات لتكون كاملة. إذا كان ذلك مفيدًا في لغتك، فيمكنك إضافة هذه الكلمات من السياق. انظر كيف ترجمت عبارة مشابهة في </w:t>
      </w:r>
      <w:r>
        <w:rPr>
          <w:rtl/>
          <w:cs/>
          <w:lang w:val="ar_AE" w:bidi="ar_AE"/>
        </w:rPr>
        <w:t>14:4</w:t>
      </w:r>
      <w:r>
        <w:rPr>
          <w:rtl/>
          <w:cs/>
          <w:lang w:val="ar_AE" w:bidi="ar_AE"/>
        </w:rPr>
        <w:t xml:space="preserve"> ترجمة بديلة: "عندما أحصل على المجد بسبب ما أفعله بفرعون، ومركباته، وفرسانه" أو "عندما أُظهر مجدي بسبب ما أفعله بفرعون، ومركباته، وفرسانه"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19 (#1)</w:t>
      </w:r>
      <w:r>
        <w:rPr>
          <w:rtl/>
          <w:cs/>
          <w:lang w:val="ar_AE" w:bidi="ar_AE"/>
        </w:rPr>
      </w:r>
    </w:p>
    <w:p>
      <w:pPr>
        <w:bidi/>
      </w:pPr>
      <w:r>
        <w:rPr>
          <w:rtl/>
          <w:cs/>
          <w:lang w:val="ar_AE" w:bidi="ar_AE"/>
        </w:rPr>
      </w:r>
      <w:r>
        <w:rPr>
          <w:rtl/>
          <w:cs/>
          <w:lang w:val="ar_AE" w:bidi="ar_AE"/>
        </w:rPr>
        <w:t>לִ⁠פְנֵי֙ מַחֲנֵ֣ה &amp; מִ⁠פְּנֵי⁠הֶ֔ם</w:t>
      </w:r>
    </w:p>
    <w:p>
      <w:pPr>
        <w:bidi/>
      </w:pPr>
      <w:r>
        <w:rPr>
          <w:rtl/>
          <w:cs/>
          <w:lang w:val="ar_AE" w:bidi="ar_AE"/>
        </w:rPr>
      </w:r>
      <w:r>
        <w:rPr>
          <w:b/>
          <w:rtl/>
          <w:cs/>
          <w:lang w:val="ar_AE" w:bidi="ar_AE"/>
        </w:rPr>
        <w:t>"أَمَامَ (وجه) عَسْكَرِ"</w:t>
      </w:r>
      <w:r>
        <w:rPr>
          <w:rtl/>
          <w:cs/>
          <w:lang w:val="ar_AE" w:bidi="ar_AE"/>
        </w:rPr>
        <w:t xml:space="preserve"> - </w:t>
      </w:r>
      <w:r>
        <w:rPr>
          <w:b/>
          <w:rtl/>
          <w:cs/>
          <w:lang w:val="ar_AE" w:bidi="ar_AE"/>
        </w:rPr>
        <w:t>"مِنْ أَمَامِهِمْ"</w:t>
      </w:r>
    </w:p>
    <w:p>
      <w:pPr>
        <w:bidi/>
      </w:pPr>
      <w:r>
        <w:rPr>
          <w:rtl/>
          <w:cs/>
          <w:lang w:val="ar_AE" w:bidi="ar_AE"/>
        </w:rPr>
      </w:r>
      <w:r>
        <w:rPr>
          <w:rtl/>
          <w:cs/>
          <w:lang w:val="ar_AE" w:bidi="ar_AE"/>
        </w:rPr>
        <w:t xml:space="preserve">هنا، كلمة </w:t>
      </w:r>
      <w:r>
        <w:rPr>
          <w:b/>
          <w:rtl/>
          <w:cs/>
          <w:lang w:val="ar_AE" w:bidi="ar_AE"/>
        </w:rPr>
        <w:t>وجه</w:t>
      </w:r>
      <w:r>
        <w:rPr>
          <w:rtl/>
          <w:cs/>
          <w:lang w:val="ar_AE" w:bidi="ar_AE"/>
        </w:rPr>
        <w:t xml:space="preserve"> تعني "مقدمة". ترجمة بديلة: "أمام مقدمة عسكر ... من أمامهم"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19 (#2)</w:t>
      </w:r>
      <w:r>
        <w:rPr>
          <w:rtl/>
          <w:cs/>
          <w:lang w:val="ar_AE" w:bidi="ar_AE"/>
        </w:rPr>
      </w:r>
    </w:p>
    <w:p>
      <w:pPr>
        <w:bidi/>
      </w:pPr>
      <w:r>
        <w:rPr>
          <w:rtl/>
          <w:cs/>
          <w:lang w:val="ar_AE" w:bidi="ar_AE"/>
        </w:rPr>
      </w:r>
      <w:r>
        <w:rPr>
          <w:rtl/>
          <w:cs/>
          <w:lang w:val="ar_AE" w:bidi="ar_AE"/>
        </w:rPr>
        <w:t>עַמּ֤וּד הֶֽ⁠עָנָן֙</w:t>
      </w:r>
    </w:p>
    <w:p>
      <w:pPr>
        <w:bidi/>
      </w:pPr>
      <w:r>
        <w:rPr>
          <w:rtl/>
          <w:cs/>
          <w:lang w:val="ar_AE" w:bidi="ar_AE"/>
        </w:rPr>
      </w:r>
      <w:r>
        <w:rPr>
          <w:b/>
          <w:rtl/>
          <w:cs/>
          <w:lang w:val="ar_AE" w:bidi="ar_AE"/>
        </w:rPr>
        <w:t>"عمود السحاب"</w:t>
      </w:r>
    </w:p>
    <w:p>
      <w:pPr>
        <w:bidi/>
      </w:pPr>
      <w:r>
        <w:rPr>
          <w:rtl/>
          <w:cs/>
          <w:lang w:val="ar_AE" w:bidi="ar_AE"/>
        </w:rPr>
      </w:r>
      <w:r>
        <w:rPr>
          <w:rtl/>
          <w:cs/>
          <w:lang w:val="ar_AE" w:bidi="ar_AE"/>
        </w:rPr>
        <w:t xml:space="preserve">انظر كيف ترجمت هذا في </w:t>
      </w:r>
      <w:r>
        <w:rPr>
          <w:rtl/>
          <w:cs/>
          <w:lang w:val="ar_AE" w:bidi="ar_AE"/>
        </w:rPr>
        <w:t>13:21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19 (#3)</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هذا اسم مفرد يشير إلى جمع. إذا كانت لغتك لا تشر إلى مجموعة من الناس بهذه الطريقة، فقد تحتاج إلى ترجمته في صورة جمع. ترجمة بديلة: "الإسرائيليون"</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20 (#1)</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هذا اسم مفرد يشير إلى جمع. إذا كانت لغتك لا تُشر إلى مجموعة من الناس بهذه الطريقة، فقد تحتاج إلى ترجمته بصيغة الجمع. ترجمة بديلة: "الإسرائيليون"</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20 (#2)</w:t>
      </w:r>
      <w:r>
        <w:rPr>
          <w:rtl/>
          <w:cs/>
          <w:lang w:val="ar_AE" w:bidi="ar_AE"/>
        </w:rPr>
      </w:r>
    </w:p>
    <w:p>
      <w:pPr>
        <w:bidi/>
      </w:pPr>
      <w:r>
        <w:rPr>
          <w:rtl/>
          <w:cs/>
          <w:lang w:val="ar_AE" w:bidi="ar_AE"/>
        </w:rPr>
      </w:r>
      <w:r>
        <w:rPr>
          <w:rtl/>
          <w:cs/>
          <w:lang w:val="ar_AE" w:bidi="ar_AE"/>
        </w:rPr>
        <w:t>וַ⁠יְהִ֤י הֶֽ⁠עָנָן֙ וְ⁠הַ⁠חֹ֔שֶׁךְ וַ⁠יָּ֖אֶר אֶת־הַ⁠לָּ֑יְלָה</w:t>
      </w:r>
    </w:p>
    <w:p>
      <w:pPr>
        <w:bidi/>
      </w:pPr>
      <w:r>
        <w:rPr>
          <w:rtl/>
          <w:cs/>
          <w:lang w:val="ar_AE" w:bidi="ar_AE"/>
        </w:rPr>
      </w:r>
      <w:r>
        <w:rPr>
          <w:b/>
          <w:rtl/>
          <w:cs/>
          <w:lang w:val="ar_AE" w:bidi="ar_AE"/>
        </w:rPr>
        <w:t>"وَصَارَ السَّحَابُ وَالظَّلاَمُ وَأَضَاءَ اللَّيْلَ"</w:t>
      </w:r>
    </w:p>
    <w:p>
      <w:pPr>
        <w:bidi/>
      </w:pPr>
      <w:r>
        <w:rPr>
          <w:rtl/>
          <w:cs/>
          <w:lang w:val="ar_AE" w:bidi="ar_AE"/>
        </w:rPr>
      </w:r>
      <w:r>
        <w:rPr>
          <w:rtl/>
          <w:cs/>
          <w:lang w:val="ar_AE" w:bidi="ar_AE"/>
        </w:rPr>
        <w:t>ترجمة بديلة: "وأصبحت السحابة مظلمة من جهة ومضيئة من الجهة الأخرى طوال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21 (#1)</w:t>
      </w:r>
      <w:r>
        <w:rPr>
          <w:rtl/>
          <w:cs/>
          <w:lang w:val="ar_AE" w:bidi="ar_AE"/>
        </w:rPr>
      </w:r>
    </w:p>
    <w:p>
      <w:pPr>
        <w:bidi/>
      </w:pPr>
      <w:r>
        <w:rPr>
          <w:rtl/>
          <w:cs/>
          <w:lang w:val="ar_AE" w:bidi="ar_AE"/>
        </w:rPr>
      </w:r>
      <w:r>
        <w:rPr>
          <w:rtl/>
          <w:cs/>
          <w:lang w:val="ar_AE" w:bidi="ar_AE"/>
        </w:rPr>
        <w:t>וַ⁠יֵּ֨ט מֹשֶׁ֣ה אֶת־יָד⁠וֹ֮ עַל־הַ⁠יָּם֒</w:t>
      </w:r>
    </w:p>
    <w:p>
      <w:pPr>
        <w:bidi/>
      </w:pPr>
      <w:r>
        <w:rPr>
          <w:rtl/>
          <w:cs/>
          <w:lang w:val="ar_AE" w:bidi="ar_AE"/>
        </w:rPr>
      </w:r>
      <w:r>
        <w:rPr>
          <w:b/>
          <w:rtl/>
          <w:cs/>
          <w:lang w:val="ar_AE" w:bidi="ar_AE"/>
        </w:rPr>
        <w:t>"وَمَدَّ مُوسَى يَدَهُ عَلَى الْبَحْرِ"</w:t>
      </w:r>
    </w:p>
    <w:p>
      <w:pPr>
        <w:bidi/>
      </w:pPr>
      <w:r>
        <w:rPr>
          <w:rtl/>
          <w:cs/>
          <w:lang w:val="ar_AE" w:bidi="ar_AE"/>
        </w:rPr>
      </w:r>
      <w:r>
        <w:rPr>
          <w:rtl/>
          <w:cs/>
          <w:lang w:val="ar_AE" w:bidi="ar_AE"/>
        </w:rPr>
        <w:t>راجع الملاحظة في مقدمة إصحاح 8 بخصوص اليد والعصا.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21 (#2)</w:t>
      </w:r>
      <w:r>
        <w:rPr>
          <w:rtl/>
          <w:cs/>
          <w:lang w:val="ar_AE" w:bidi="ar_AE"/>
        </w:rPr>
      </w:r>
    </w:p>
    <w:p>
      <w:pPr>
        <w:bidi/>
      </w:pPr>
      <w:r>
        <w:rPr>
          <w:rtl/>
          <w:cs/>
          <w:lang w:val="ar_AE" w:bidi="ar_AE"/>
        </w:rPr>
      </w:r>
      <w:r>
        <w:rPr>
          <w:rtl/>
          <w:cs/>
          <w:lang w:val="ar_AE" w:bidi="ar_AE"/>
        </w:rPr>
        <w:t>בְּ⁠ר֨וּחַ קָדִ֤ים</w:t>
      </w:r>
    </w:p>
    <w:p>
      <w:pPr>
        <w:bidi/>
      </w:pPr>
      <w:r>
        <w:rPr>
          <w:rtl/>
          <w:cs/>
          <w:lang w:val="ar_AE" w:bidi="ar_AE"/>
        </w:rPr>
      </w:r>
      <w:r>
        <w:rPr>
          <w:b/>
          <w:rtl/>
          <w:cs/>
          <w:lang w:val="ar_AE" w:bidi="ar_AE"/>
        </w:rPr>
        <w:t>"ب"</w:t>
      </w:r>
      <w:r>
        <w:rPr>
          <w:rtl/>
          <w:cs/>
          <w:lang w:val="ar_AE" w:bidi="ar_AE"/>
        </w:rPr>
        <w:t xml:space="preserve"> - </w:t>
      </w:r>
      <w:r>
        <w:rPr>
          <w:b/>
          <w:rtl/>
          <w:cs/>
          <w:lang w:val="ar_AE" w:bidi="ar_AE"/>
        </w:rPr>
        <w:t>"رِيحٍ شَرْقِيَّةٍ شَدِيدَةٍ"</w:t>
      </w:r>
    </w:p>
    <w:p>
      <w:pPr>
        <w:bidi/>
      </w:pPr>
      <w:r>
        <w:rPr>
          <w:rtl/>
          <w:cs/>
          <w:lang w:val="ar_AE" w:bidi="ar_AE"/>
        </w:rPr>
      </w:r>
      <w:r>
        <w:rPr>
          <w:rtl/>
          <w:cs/>
          <w:lang w:val="ar_AE" w:bidi="ar_AE"/>
        </w:rPr>
        <w:t xml:space="preserve">تأتي الريح </w:t>
      </w:r>
      <w:r>
        <w:rPr>
          <w:b/>
          <w:rtl/>
          <w:cs/>
          <w:lang w:val="ar_AE" w:bidi="ar_AE"/>
        </w:rPr>
        <w:t>الشرقية</w:t>
      </w:r>
      <w:r>
        <w:rPr>
          <w:rtl/>
          <w:cs/>
          <w:lang w:val="ar_AE" w:bidi="ar_AE"/>
        </w:rPr>
        <w:t xml:space="preserve"> من الشرق وتهب نحو الغرب.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21 (#3)</w:t>
      </w:r>
      <w:r>
        <w:rPr>
          <w:rtl/>
          <w:cs/>
          <w:lang w:val="ar_AE" w:bidi="ar_AE"/>
        </w:rPr>
      </w:r>
    </w:p>
    <w:p>
      <w:pPr>
        <w:bidi/>
      </w:pPr>
      <w:r>
        <w:rPr>
          <w:rtl/>
          <w:cs/>
          <w:lang w:val="ar_AE" w:bidi="ar_AE"/>
        </w:rPr>
      </w:r>
      <w:r>
        <w:rPr>
          <w:rtl/>
          <w:cs/>
          <w:lang w:val="ar_AE" w:bidi="ar_AE"/>
        </w:rPr>
        <w:t>וַ⁠יִּבָּקְע֖וּ הַ⁠מָּֽיִם</w:t>
      </w:r>
    </w:p>
    <w:p>
      <w:pPr>
        <w:bidi/>
      </w:pPr>
      <w:r>
        <w:rPr>
          <w:rtl/>
          <w:cs/>
          <w:lang w:val="ar_AE" w:bidi="ar_AE"/>
        </w:rPr>
      </w:r>
      <w:r>
        <w:rPr>
          <w:b/>
          <w:rtl/>
          <w:cs/>
          <w:lang w:val="ar_AE" w:bidi="ar_AE"/>
        </w:rPr>
        <w:t>"وَانْشَقَّ الْمَاءُ"</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"وشق الرب المياه"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24 (#1)</w:t>
      </w:r>
      <w:r>
        <w:rPr>
          <w:rtl/>
          <w:cs/>
          <w:lang w:val="ar_AE" w:bidi="ar_AE"/>
        </w:rPr>
      </w:r>
    </w:p>
    <w:p>
      <w:pPr>
        <w:bidi/>
      </w:pPr>
      <w:r>
        <w:rPr>
          <w:rtl/>
          <w:cs/>
          <w:lang w:val="ar_AE" w:bidi="ar_AE"/>
        </w:rPr>
      </w:r>
      <w:r>
        <w:rPr>
          <w:rtl/>
          <w:cs/>
          <w:lang w:val="ar_AE" w:bidi="ar_AE"/>
        </w:rPr>
        <w:t>בְּ⁠אַשְׁמֹ֣רֶת הַ⁠בֹּ֔קֶר</w:t>
      </w:r>
    </w:p>
    <w:p>
      <w:pPr>
        <w:bidi/>
      </w:pPr>
      <w:r>
        <w:rPr>
          <w:rtl/>
          <w:cs/>
          <w:lang w:val="ar_AE" w:bidi="ar_AE"/>
        </w:rPr>
      </w:r>
      <w:r>
        <w:rPr>
          <w:b/>
          <w:rtl/>
          <w:cs/>
          <w:lang w:val="ar_AE" w:bidi="ar_AE"/>
        </w:rPr>
        <w:t>"في هَزِيعِ الصُّبْحِ"</w:t>
      </w:r>
    </w:p>
    <w:p>
      <w:pPr>
        <w:bidi/>
      </w:pPr>
      <w:r>
        <w:rPr>
          <w:rtl/>
          <w:cs/>
          <w:lang w:val="ar_AE" w:bidi="ar_AE"/>
        </w:rPr>
      </w:r>
      <w:r>
        <w:rPr>
          <w:rtl/>
          <w:cs/>
          <w:lang w:val="ar_AE" w:bidi="ar_AE"/>
        </w:rPr>
        <w:t>هذا هو الثلث الأخير من الليل. وهو تقريبًا الساعات الثلاث قبل شروق الشمس. ترجمة بديلة: "في وقت مبكر جدًا من الصباح" أو "في الوقت قبل شروق الشمس"</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24 (#2)</w:t>
      </w:r>
      <w:r>
        <w:rPr>
          <w:rtl/>
          <w:cs/>
          <w:lang w:val="ar_AE" w:bidi="ar_AE"/>
        </w:rPr>
      </w:r>
    </w:p>
    <w:p>
      <w:pPr>
        <w:bidi/>
      </w:pPr>
      <w:r>
        <w:rPr>
          <w:rtl/>
          <w:cs/>
          <w:lang w:val="ar_AE" w:bidi="ar_AE"/>
        </w:rPr>
      </w:r>
      <w:r>
        <w:rPr>
          <w:rtl/>
          <w:cs/>
          <w:lang w:val="ar_AE" w:bidi="ar_AE"/>
        </w:rPr>
        <w:t>בְּ⁠עַמּ֥וּד אֵ֖שׁ וְ⁠עָנָ֑ן</w:t>
      </w:r>
    </w:p>
    <w:p>
      <w:pPr>
        <w:bidi/>
      </w:pPr>
      <w:r>
        <w:rPr>
          <w:rtl/>
          <w:cs/>
          <w:lang w:val="ar_AE" w:bidi="ar_AE"/>
        </w:rPr>
      </w:r>
      <w:r>
        <w:rPr>
          <w:b/>
          <w:rtl/>
          <w:cs/>
          <w:lang w:val="ar_AE" w:bidi="ar_AE"/>
        </w:rPr>
        <w:t>"فِي عَمُودِ النَّارِ وَالسَّحَابِ"</w:t>
      </w:r>
    </w:p>
    <w:p>
      <w:pPr>
        <w:bidi/>
      </w:pPr>
      <w:r>
        <w:rPr>
          <w:rtl/>
          <w:cs/>
          <w:lang w:val="ar_AE" w:bidi="ar_AE"/>
        </w:rPr>
      </w:r>
      <w:r>
        <w:rPr>
          <w:rtl/>
          <w:cs/>
          <w:lang w:val="ar_AE" w:bidi="ar_AE"/>
        </w:rPr>
        <w:t xml:space="preserve">انظر كيف ترجمت هذا في </w:t>
      </w:r>
      <w:r>
        <w:rPr>
          <w:rtl/>
          <w:cs/>
          <w:lang w:val="ar_AE" w:bidi="ar_AE"/>
        </w:rPr>
        <w:t>13:21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24 (#3)</w:t>
      </w:r>
      <w:r>
        <w:rPr>
          <w:rtl/>
          <w:cs/>
          <w:lang w:val="ar_AE" w:bidi="ar_AE"/>
        </w:rPr>
      </w:r>
    </w:p>
    <w:p>
      <w:pPr>
        <w:bidi/>
      </w:pPr>
      <w:r>
        <w:rPr>
          <w:rtl/>
          <w:cs/>
          <w:lang w:val="ar_AE" w:bidi="ar_AE"/>
        </w:rPr>
      </w:r>
      <w:r>
        <w:rPr>
          <w:rtl/>
          <w:cs/>
          <w:lang w:val="ar_AE" w:bidi="ar_AE"/>
        </w:rPr>
        <w:t>מַחֲנֵ֣ה מִצְרַ֔יִם &amp; אֵ֖ת מַחֲנֵ֥ה מִצְרָֽיִם</w:t>
      </w:r>
    </w:p>
    <w:p>
      <w:pPr>
        <w:bidi/>
      </w:pPr>
      <w:r>
        <w:rPr>
          <w:rtl/>
          <w:cs/>
          <w:lang w:val="ar_AE" w:bidi="ar_AE"/>
        </w:rPr>
      </w:r>
      <w:r>
        <w:rPr>
          <w:b/>
          <w:rtl/>
          <w:cs/>
          <w:lang w:val="ar_AE" w:bidi="ar_AE"/>
        </w:rPr>
        <w:t>"عَسْكَرِ الْمِصْرِيِّينَ"</w:t>
      </w:r>
      <w:r>
        <w:rPr>
          <w:rtl/>
          <w:cs/>
          <w:lang w:val="ar_AE" w:bidi="ar_AE"/>
        </w:rPr>
        <w:t xml:space="preserve"> - </w:t>
      </w:r>
      <w:r>
        <w:rPr>
          <w:b/>
          <w:rtl/>
          <w:cs/>
          <w:lang w:val="ar_AE" w:bidi="ar_AE"/>
        </w:rPr>
        <w:t>"عَسْكَرِ الْمِصْرِيِّينَ"</w:t>
      </w:r>
    </w:p>
    <w:p>
      <w:pPr>
        <w:bidi/>
      </w:pPr>
      <w:r>
        <w:rPr>
          <w:rtl/>
          <w:cs/>
          <w:lang w:val="ar_AE" w:bidi="ar_AE"/>
        </w:rPr>
      </w:r>
      <w:r>
        <w:rPr>
          <w:rtl/>
          <w:cs/>
          <w:lang w:val="ar_AE" w:bidi="ar_AE"/>
        </w:rPr>
        <w:t>ترجمة بديلة: "جيش المصريين ... جيش المصريين"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25 (#1)</w:t>
      </w:r>
      <w:r>
        <w:rPr>
          <w:rtl/>
          <w:cs/>
          <w:lang w:val="ar_AE" w:bidi="ar_AE"/>
        </w:rPr>
      </w:r>
    </w:p>
    <w:p>
      <w:pPr>
        <w:bidi/>
      </w:pPr>
      <w:r>
        <w:rPr>
          <w:rtl/>
          <w:cs/>
          <w:lang w:val="ar_AE" w:bidi="ar_AE"/>
        </w:rPr>
      </w:r>
      <w:r>
        <w:rPr>
          <w:rtl/>
          <w:cs/>
          <w:lang w:val="ar_AE" w:bidi="ar_AE"/>
        </w:rPr>
        <w:t>מִ⁠פְּנֵ֣י יִשְׂרָאֵ֔ל</w:t>
      </w:r>
    </w:p>
    <w:p>
      <w:pPr>
        <w:bidi/>
      </w:pPr>
      <w:r>
        <w:rPr>
          <w:rtl/>
          <w:cs/>
          <w:lang w:val="ar_AE" w:bidi="ar_AE"/>
        </w:rPr>
      </w:r>
      <w:r>
        <w:rPr>
          <w:b/>
          <w:rtl/>
          <w:cs/>
          <w:lang w:val="ar_AE" w:bidi="ar_AE"/>
        </w:rPr>
        <w:t>"نَهْرُبُ مِنْ (وجه) إِسْرَائِيلَ"</w:t>
      </w:r>
    </w:p>
    <w:p>
      <w:pPr>
        <w:bidi/>
      </w:pPr>
      <w:r>
        <w:rPr>
          <w:rtl/>
          <w:cs/>
          <w:lang w:val="ar_AE" w:bidi="ar_AE"/>
        </w:rPr>
      </w:r>
      <w:r>
        <w:rPr>
          <w:rtl/>
          <w:cs/>
          <w:lang w:val="ar_AE" w:bidi="ar_AE"/>
        </w:rPr>
        <w:t xml:space="preserve">هنا، كلمة </w:t>
      </w:r>
      <w:r>
        <w:rPr>
          <w:b/>
          <w:rtl/>
          <w:cs/>
          <w:lang w:val="ar_AE" w:bidi="ar_AE"/>
        </w:rPr>
        <w:t>وجه إسرائيل</w:t>
      </w:r>
      <w:r>
        <w:rPr>
          <w:rtl/>
          <w:cs/>
          <w:lang w:val="ar_AE" w:bidi="ar_AE"/>
        </w:rPr>
        <w:t xml:space="preserve"> تعني وجود إسرائيل. انظر إلى الترجمة الإنجليزية UST.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26 (#1)</w:t>
      </w:r>
      <w:r>
        <w:rPr>
          <w:rtl/>
          <w:cs/>
          <w:lang w:val="ar_AE" w:bidi="ar_AE"/>
        </w:rPr>
      </w:r>
    </w:p>
    <w:p>
      <w:pPr>
        <w:bidi/>
      </w:pPr>
      <w:r>
        <w:rPr>
          <w:rtl/>
          <w:cs/>
          <w:lang w:val="ar_AE" w:bidi="ar_AE"/>
        </w:rPr>
      </w:r>
      <w:r>
        <w:rPr>
          <w:rtl/>
          <w:cs/>
          <w:lang w:val="ar_AE" w:bidi="ar_AE"/>
        </w:rPr>
        <w:t>וַ⁠יֹּ֤אמֶר יְהוָה֙ אֶל־מֹשֶׁ֔ה נְטֵ֥ה אֶת־יָדְ⁠ךָ֖ עַל־הַ⁠יָּ֑ם וְ⁠יָשֻׁ֤בוּ הַ⁠מַּ֨יִם֙ עַל־מִצְרַ֔יִם עַל־רִכְבּ֖⁠וֹ וְ⁠עַל־פָּרָשָֽׁי⁠ו</w:t>
      </w:r>
    </w:p>
    <w:p>
      <w:pPr>
        <w:bidi/>
      </w:pPr>
      <w:r>
        <w:rPr>
          <w:rtl/>
          <w:cs/>
          <w:lang w:val="ar_AE" w:bidi="ar_AE"/>
        </w:rPr>
      </w:r>
      <w:r>
        <w:rPr>
          <w:b/>
          <w:rtl/>
          <w:cs/>
          <w:lang w:val="ar_AE" w:bidi="ar_AE"/>
        </w:rPr>
        <w:t>"فَقَالَ الرَّبُّ لِمُوسَى، “مُدَّ يَدَكَ عَلَى الْبَحْرِ لِيَرْجعَ الْمَاءُ عَلَى الْمِصْرِيِّينَ، عَلَى مَرْكَبَاتِهِمْ وَفُرْسَانِهِمْ"</w:t>
      </w:r>
    </w:p>
    <w:p>
      <w:pPr>
        <w:bidi/>
      </w:pPr>
      <w:r>
        <w:rPr>
          <w:rtl/>
          <w:cs/>
          <w:lang w:val="ar_AE" w:bidi="ar_AE"/>
        </w:rPr>
      </w:r>
      <w:r>
        <w:rPr>
          <w:rtl/>
          <w:cs/>
          <w:lang w:val="ar_AE" w:bidi="ar_AE"/>
        </w:rPr>
        <w:t>إذا كان ذلك أنسب وأكثر طبيعية في لغتك، فيمكنك التعبير عن ذلك كاقتباس غير مباشر. ترجمة بديلة: "أخبر الرب موسى أن يَمد يده على البحر حتى ترجع المياه على المصريين، وعلى مركباتهم، وفرسانهم."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26 (#2)</w:t>
      </w:r>
      <w:r>
        <w:rPr>
          <w:rtl/>
          <w:cs/>
          <w:lang w:val="ar_AE" w:bidi="ar_AE"/>
        </w:rPr>
      </w:r>
    </w:p>
    <w:p>
      <w:pPr>
        <w:bidi/>
      </w:pPr>
      <w:r>
        <w:rPr>
          <w:rtl/>
          <w:cs/>
          <w:lang w:val="ar_AE" w:bidi="ar_AE"/>
        </w:rPr>
      </w:r>
      <w:r>
        <w:rPr>
          <w:rtl/>
          <w:cs/>
          <w:lang w:val="ar_AE" w:bidi="ar_AE"/>
        </w:rPr>
        <w:t>נְטֵ֥ה אֶת־יָדְ⁠ךָ֖ עַל־הַ⁠יָּ֑ם</w:t>
      </w:r>
    </w:p>
    <w:p>
      <w:pPr>
        <w:bidi/>
      </w:pPr>
      <w:r>
        <w:rPr>
          <w:rtl/>
          <w:cs/>
          <w:lang w:val="ar_AE" w:bidi="ar_AE"/>
        </w:rPr>
      </w:r>
      <w:r>
        <w:rPr>
          <w:b/>
          <w:rtl/>
          <w:cs/>
          <w:lang w:val="ar_AE" w:bidi="ar_AE"/>
        </w:rPr>
        <w:t>"مُدَّ يَدَكَ عَلَى الْبَحْرِ"</w:t>
      </w:r>
    </w:p>
    <w:p>
      <w:pPr>
        <w:bidi/>
      </w:pPr>
      <w:r>
        <w:rPr>
          <w:rtl/>
          <w:cs/>
          <w:lang w:val="ar_AE" w:bidi="ar_AE"/>
        </w:rPr>
      </w:r>
      <w:r>
        <w:rPr>
          <w:rtl/>
          <w:cs/>
          <w:lang w:val="ar_AE" w:bidi="ar_AE"/>
        </w:rPr>
        <w:t>راجع الملاحظة في مقدمة إصحاح 8 بخصوص اليد والعصا.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26 (#3)</w:t>
      </w:r>
      <w:r>
        <w:rPr>
          <w:rtl/>
          <w:cs/>
          <w:lang w:val="ar_AE" w:bidi="ar_AE"/>
        </w:rPr>
      </w:r>
    </w:p>
    <w:p>
      <w:pPr>
        <w:bidi/>
      </w:pPr>
      <w:r>
        <w:rPr>
          <w:rtl/>
          <w:cs/>
          <w:lang w:val="ar_AE" w:bidi="ar_AE"/>
        </w:rPr>
      </w:r>
      <w:r>
        <w:rPr>
          <w:rtl/>
          <w:cs/>
          <w:lang w:val="ar_AE" w:bidi="ar_AE"/>
        </w:rPr>
        <w:t>עַל־רִכְבּ֖⁠וֹ וְ⁠עַל־פָּרָשָֽׁי⁠ו</w:t>
      </w:r>
    </w:p>
    <w:p>
      <w:pPr>
        <w:bidi/>
      </w:pPr>
      <w:r>
        <w:rPr>
          <w:rtl/>
          <w:cs/>
          <w:lang w:val="ar_AE" w:bidi="ar_AE"/>
        </w:rPr>
      </w:r>
      <w:r>
        <w:rPr>
          <w:b/>
          <w:rtl/>
          <w:cs/>
          <w:lang w:val="ar_AE" w:bidi="ar_AE"/>
        </w:rPr>
        <w:t>"عَلَى مَرْكَبَاتِهِمْ وَفُرْسَانِهِمْ"</w:t>
      </w:r>
    </w:p>
    <w:p>
      <w:pPr>
        <w:bidi/>
      </w:pPr>
      <w:r>
        <w:rPr>
          <w:rtl/>
          <w:cs/>
          <w:lang w:val="ar_AE" w:bidi="ar_AE"/>
        </w:rPr>
      </w:r>
      <w:r>
        <w:rPr>
          <w:rtl/>
          <w:cs/>
          <w:lang w:val="ar_AE" w:bidi="ar_AE"/>
        </w:rPr>
        <w:t xml:space="preserve">هنا، </w:t>
      </w:r>
      <w:r>
        <w:rPr>
          <w:b/>
          <w:rtl/>
          <w:cs/>
          <w:lang w:val="ar_AE" w:bidi="ar_AE"/>
        </w:rPr>
        <w:t>الضمير "ه"</w:t>
      </w:r>
      <w:r>
        <w:rPr>
          <w:rtl/>
          <w:cs/>
          <w:lang w:val="ar_AE" w:bidi="ar_AE"/>
        </w:rPr>
        <w:t xml:space="preserve"> (بحسب بعض الترجمات الإنجليزية - جاءت في صيغة الجمع في الترجمة العربية) يشير إلى فرعون، ملك مصر. ترجمة بديلة: "على مركبات فرعون وعلى فرسان فرعون"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27 (#1)</w:t>
      </w:r>
      <w:r>
        <w:rPr>
          <w:rtl/>
          <w:cs/>
          <w:lang w:val="ar_AE" w:bidi="ar_AE"/>
        </w:rPr>
      </w:r>
    </w:p>
    <w:p>
      <w:pPr>
        <w:bidi/>
      </w:pPr>
      <w:r>
        <w:rPr>
          <w:rtl/>
          <w:cs/>
          <w:lang w:val="ar_AE" w:bidi="ar_AE"/>
        </w:rPr>
      </w:r>
      <w:r>
        <w:rPr>
          <w:rtl/>
          <w:cs/>
          <w:lang w:val="ar_AE" w:bidi="ar_AE"/>
        </w:rPr>
        <w:t>וַ⁠יֵּט֩ מֹשֶׁ֨ה אֶת־יָד֜⁠וֹ עַל־הַ⁠יָּ֗ם</w:t>
      </w:r>
    </w:p>
    <w:p>
      <w:pPr>
        <w:bidi/>
      </w:pPr>
      <w:r>
        <w:rPr>
          <w:rtl/>
          <w:cs/>
          <w:lang w:val="ar_AE" w:bidi="ar_AE"/>
        </w:rPr>
      </w:r>
      <w:r>
        <w:rPr>
          <w:b/>
          <w:rtl/>
          <w:cs/>
          <w:lang w:val="ar_AE" w:bidi="ar_AE"/>
        </w:rPr>
        <w:t>"فَمَدَّ مُوسَى يَدَهُ عَلَى الْبَحْرِ"</w:t>
      </w:r>
    </w:p>
    <w:p>
      <w:pPr>
        <w:bidi/>
      </w:pPr>
      <w:r>
        <w:rPr>
          <w:rtl/>
          <w:cs/>
          <w:lang w:val="ar_AE" w:bidi="ar_AE"/>
        </w:rPr>
      </w:r>
      <w:r>
        <w:rPr>
          <w:rtl/>
          <w:cs/>
          <w:lang w:val="ar_AE" w:bidi="ar_AE"/>
        </w:rPr>
        <w:t>راجع الملاحظة في مقدمة إصحاح 8 بخصوص اليد والعصا.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27 (#2)</w:t>
      </w:r>
      <w:r>
        <w:rPr>
          <w:rtl/>
          <w:cs/>
          <w:lang w:val="ar_AE" w:bidi="ar_AE"/>
        </w:rPr>
      </w:r>
    </w:p>
    <w:p>
      <w:pPr>
        <w:bidi/>
      </w:pPr>
      <w:r>
        <w:rPr>
          <w:rtl/>
          <w:cs/>
          <w:lang w:val="ar_AE" w:bidi="ar_AE"/>
        </w:rPr>
      </w:r>
      <w:r>
        <w:rPr>
          <w:rtl/>
          <w:cs/>
          <w:lang w:val="ar_AE" w:bidi="ar_AE"/>
        </w:rPr>
        <w:t>לִ⁠פְנ֥וֹת בֹּ֨קֶר֙</w:t>
      </w:r>
    </w:p>
    <w:p>
      <w:pPr>
        <w:bidi/>
      </w:pPr>
      <w:r>
        <w:rPr>
          <w:rtl/>
          <w:cs/>
          <w:lang w:val="ar_AE" w:bidi="ar_AE"/>
        </w:rPr>
      </w:r>
      <w:r>
        <w:rPr>
          <w:b/>
          <w:rtl/>
          <w:cs/>
          <w:lang w:val="ar_AE" w:bidi="ar_AE"/>
        </w:rPr>
        <w:t>"عِنْدَ إِقْبَالِ الصُّبْحِ"</w:t>
      </w:r>
    </w:p>
    <w:p>
      <w:pPr>
        <w:bidi/>
      </w:pPr>
      <w:r>
        <w:rPr>
          <w:rtl/>
          <w:cs/>
          <w:lang w:val="ar_AE" w:bidi="ar_AE"/>
        </w:rPr>
      </w:r>
      <w:r>
        <w:rPr>
          <w:rtl/>
          <w:cs/>
          <w:lang w:val="ar_AE" w:bidi="ar_AE"/>
        </w:rPr>
        <w:t xml:space="preserve">هنا، كلمة </w:t>
      </w:r>
      <w:r>
        <w:rPr>
          <w:b/>
          <w:rtl/>
          <w:cs/>
          <w:lang w:val="ar_AE" w:bidi="ar_AE"/>
        </w:rPr>
        <w:t>إقبال</w:t>
      </w:r>
      <w:r>
        <w:rPr>
          <w:rtl/>
          <w:cs/>
          <w:lang w:val="ar_AE" w:bidi="ar_AE"/>
        </w:rPr>
        <w:t xml:space="preserve"> تعني "قبل وقوع". إذا كان ذلك مفيدًا في لغتك، فيمكنك استخدام تعبير مماثل أو لغة واضحة. ترجمة بديلة: "قبل أن يكون الصباح"</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27 (#3)</w:t>
      </w:r>
      <w:r>
        <w:rPr>
          <w:rtl/>
          <w:cs/>
          <w:lang w:val="ar_AE" w:bidi="ar_AE"/>
        </w:rPr>
      </w:r>
    </w:p>
    <w:p>
      <w:pPr>
        <w:bidi/>
      </w:pPr>
      <w:r>
        <w:rPr>
          <w:rtl/>
          <w:cs/>
          <w:lang w:val="ar_AE" w:bidi="ar_AE"/>
        </w:rPr>
      </w:r>
      <w:r>
        <w:rPr>
          <w:rtl/>
          <w:cs/>
          <w:lang w:val="ar_AE" w:bidi="ar_AE"/>
        </w:rPr>
        <w:t>וַ⁠יְנַעֵ֧ר יְהוָ֛ה אֶת־מִצְרַ֖יִם בְּ⁠ת֥וֹךְ הַ⁠יָּֽם</w:t>
      </w:r>
    </w:p>
    <w:p>
      <w:pPr>
        <w:bidi/>
      </w:pPr>
      <w:r>
        <w:rPr>
          <w:rtl/>
          <w:cs/>
          <w:lang w:val="ar_AE" w:bidi="ar_AE"/>
        </w:rPr>
      </w:r>
      <w:r>
        <w:rPr>
          <w:b/>
          <w:rtl/>
          <w:cs/>
          <w:lang w:val="ar_AE" w:bidi="ar_AE"/>
        </w:rPr>
        <w:t>"فَدَفَعَ الرَّبُّ الْمِصْرِيِّينَ فِي وَسَطِ الْبَحْرِ"</w:t>
      </w:r>
    </w:p>
    <w:p>
      <w:pPr>
        <w:bidi/>
      </w:pPr>
      <w:r>
        <w:rPr>
          <w:rtl/>
          <w:cs/>
          <w:lang w:val="ar_AE" w:bidi="ar_AE"/>
        </w:rPr>
      </w:r>
      <w:r>
        <w:rPr>
          <w:rtl/>
          <w:cs/>
          <w:lang w:val="ar_AE" w:bidi="ar_AE"/>
        </w:rPr>
        <w:t>هنا، يتم تصوير الرب (يهوه) وكأنه يتصرف تجاه المصريين كما لو كانوا ترابًا أو غبارًا على ملابسه يهزها للتخلص منهم. إذا لم يفهم قراؤك ما تعنيه هذه الصورة في هذا السياق، فيمكنك استخدام استعارة مماثلة من ثقافتك. أو بدلًا من ذلك، يمكنك التعبير عن المعنى بوضوح. ترجمة بديلة: "وألقى الرب المصريين مرة أخرى في وَسْط البحر"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28 (#1)</w:t>
      </w:r>
      <w:r>
        <w:rPr>
          <w:rtl/>
          <w:cs/>
          <w:lang w:val="ar_AE" w:bidi="ar_AE"/>
        </w:rPr>
      </w:r>
    </w:p>
    <w:p>
      <w:pPr>
        <w:bidi/>
      </w:pPr>
      <w:r>
        <w:rPr>
          <w:rtl/>
          <w:cs/>
          <w:lang w:val="ar_AE" w:bidi="ar_AE"/>
        </w:rPr>
      </w:r>
      <w:r>
        <w:rPr>
          <w:rtl/>
          <w:cs/>
          <w:lang w:val="ar_AE" w:bidi="ar_AE"/>
        </w:rPr>
        <w:t>לֹֽא־נִשְׁאַ֥ר בָּ⁠הֶ֖ם עַד־אֶחָֽד</w:t>
      </w:r>
    </w:p>
    <w:p>
      <w:pPr>
        <w:bidi/>
      </w:pPr>
      <w:r>
        <w:rPr>
          <w:rtl/>
          <w:cs/>
          <w:lang w:val="ar_AE" w:bidi="ar_AE"/>
        </w:rPr>
      </w:r>
      <w:r>
        <w:rPr>
          <w:b/>
          <w:rtl/>
          <w:cs/>
          <w:lang w:val="ar_AE" w:bidi="ar_AE"/>
        </w:rPr>
        <w:t>"لَمْ يَبْقَ مِنْهُمْ وَلاَ وَاحِدٌ"</w:t>
      </w:r>
    </w:p>
    <w:p>
      <w:pPr>
        <w:bidi/>
      </w:pPr>
      <w:r>
        <w:rPr>
          <w:rtl/>
          <w:cs/>
          <w:lang w:val="ar_AE" w:bidi="ar_AE"/>
        </w:rPr>
      </w:r>
      <w:r>
        <w:rPr>
          <w:rtl/>
          <w:cs/>
          <w:lang w:val="ar_AE" w:bidi="ar_AE"/>
        </w:rPr>
        <w:t>هذه العبارة المنفية تهدف إلى نقل الفكرة بقوة بأن جميع المصريين قد رحلوا. إذا كان هذا مربكًا في لغتك، فيمكنك التعبير عن المعنى في صورة جملة خبرية مُثبتة. ترجمة بديلة: "كل واحد منهم قد مات"</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30 (#1)</w:t>
      </w:r>
      <w:r>
        <w:rPr>
          <w:rtl/>
          <w:cs/>
          <w:lang w:val="ar_AE" w:bidi="ar_AE"/>
        </w:rPr>
      </w:r>
    </w:p>
    <w:p>
      <w:pPr>
        <w:bidi/>
      </w:pPr>
      <w:r>
        <w:rPr>
          <w:rtl/>
          <w:cs/>
          <w:lang w:val="ar_AE" w:bidi="ar_AE"/>
        </w:rPr>
      </w:r>
      <w:r>
        <w:rPr>
          <w:rtl/>
          <w:cs/>
          <w:lang w:val="ar_AE" w:bidi="ar_AE"/>
        </w:rPr>
        <w:t>אֶת־יִשְׂרָאֵ֖ל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هذا اسم مفرد يشير إلى جمع. إذا لم تكن لغتك تشير إلى مجموعة من الناس بهذه الطريقة، فقد تحتاج إلى ترجمته بصيغة الجمع. ترجمة بديلة: "الإسرائيليون"</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30 (#2)</w:t>
      </w:r>
      <w:r>
        <w:rPr>
          <w:rtl/>
          <w:cs/>
          <w:lang w:val="ar_AE" w:bidi="ar_AE"/>
        </w:rPr>
      </w:r>
    </w:p>
    <w:p>
      <w:pPr>
        <w:bidi/>
      </w:pPr>
      <w:r>
        <w:rPr>
          <w:rtl/>
          <w:cs/>
          <w:lang w:val="ar_AE" w:bidi="ar_AE"/>
        </w:rPr>
      </w:r>
      <w:r>
        <w:rPr>
          <w:rtl/>
          <w:cs/>
          <w:lang w:val="ar_AE" w:bidi="ar_AE"/>
        </w:rPr>
        <w:t>מִ⁠יַּ֣ד מִצְרָ֑יִם</w:t>
      </w:r>
    </w:p>
    <w:p>
      <w:pPr>
        <w:bidi/>
      </w:pPr>
      <w:r>
        <w:rPr>
          <w:rtl/>
          <w:cs/>
          <w:lang w:val="ar_AE" w:bidi="ar_AE"/>
        </w:rPr>
      </w:r>
      <w:r>
        <w:rPr>
          <w:b/>
          <w:rtl/>
          <w:cs/>
          <w:lang w:val="ar_AE" w:bidi="ar_AE"/>
        </w:rPr>
        <w:t>"مِنْ يَدِ الْمِصْرِيِّينَ"</w:t>
      </w:r>
    </w:p>
    <w:p>
      <w:pPr>
        <w:bidi/>
      </w:pPr>
      <w:r>
        <w:rPr>
          <w:rtl/>
          <w:cs/>
          <w:lang w:val="ar_AE" w:bidi="ar_AE"/>
        </w:rPr>
      </w:r>
      <w:r>
        <w:rPr>
          <w:rtl/>
          <w:cs/>
          <w:lang w:val="ar_AE" w:bidi="ar_AE"/>
        </w:rPr>
        <w:t xml:space="preserve">هنا، تشير كلمة </w:t>
      </w:r>
      <w:r>
        <w:rPr>
          <w:b/>
          <w:rtl/>
          <w:cs/>
          <w:lang w:val="ar_AE" w:bidi="ar_AE"/>
        </w:rPr>
        <w:t>اليد</w:t>
      </w:r>
      <w:r>
        <w:rPr>
          <w:rtl/>
          <w:cs/>
          <w:lang w:val="ar_AE" w:bidi="ar_AE"/>
        </w:rPr>
        <w:t xml:space="preserve"> إلى القوة. ترجمة بديلة: "من قوة المصريين"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30 (#3)</w:t>
      </w:r>
      <w:r>
        <w:rPr>
          <w:rtl/>
          <w:cs/>
          <w:lang w:val="ar_AE" w:bidi="ar_AE"/>
        </w:rPr>
      </w:r>
    </w:p>
    <w:p>
      <w:pPr>
        <w:bidi/>
      </w:pPr>
      <w:r>
        <w:rPr>
          <w:rtl/>
          <w:cs/>
          <w:lang w:val="ar_AE" w:bidi="ar_AE"/>
        </w:rPr>
      </w:r>
      <w:r>
        <w:rPr>
          <w:rtl/>
          <w:cs/>
          <w:lang w:val="ar_AE" w:bidi="ar_AE"/>
        </w:rPr>
        <w:t>עַל־שְׂפַ֥ת הַ⁠יָּֽם</w:t>
      </w:r>
    </w:p>
    <w:p>
      <w:pPr>
        <w:bidi/>
      </w:pPr>
      <w:r>
        <w:rPr>
          <w:rtl/>
          <w:cs/>
          <w:lang w:val="ar_AE" w:bidi="ar_AE"/>
        </w:rPr>
      </w:r>
      <w:r>
        <w:rPr>
          <w:b/>
          <w:rtl/>
          <w:cs/>
          <w:lang w:val="ar_AE" w:bidi="ar_AE"/>
        </w:rPr>
        <w:t>"عَلَى شَاطِئِ الْبَحْرِ"</w:t>
      </w:r>
    </w:p>
    <w:p>
      <w:pPr>
        <w:bidi/>
      </w:pPr>
      <w:r>
        <w:rPr>
          <w:rtl/>
          <w:cs/>
          <w:lang w:val="ar_AE" w:bidi="ar_AE"/>
        </w:rPr>
      </w:r>
      <w:r>
        <w:rPr>
          <w:rtl/>
          <w:cs/>
          <w:lang w:val="ar_AE" w:bidi="ar_AE"/>
        </w:rPr>
        <w:t>ترجمة بديلة: "على الأرض على طول حافة البحر"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31 (#1)</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هذا اسم مفرد يشير إلى جمع. إذا كانت لغتك لا تُشر إلى مجموعة من الناس بهذه الطريقة، فقد تحتاج إلى ترجمته بصيغة الجمع. ترجمة بديلة: "الإسرائيليون"</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31 (#2)</w:t>
      </w:r>
      <w:r>
        <w:rPr>
          <w:rtl/>
          <w:cs/>
          <w:lang w:val="ar_AE" w:bidi="ar_AE"/>
        </w:rPr>
      </w:r>
    </w:p>
    <w:p>
      <w:pPr>
        <w:bidi/>
      </w:pPr>
      <w:r>
        <w:rPr>
          <w:rtl/>
          <w:cs/>
          <w:lang w:val="ar_AE" w:bidi="ar_AE"/>
        </w:rPr>
      </w:r>
      <w:r>
        <w:rPr>
          <w:rtl/>
          <w:cs/>
          <w:lang w:val="ar_AE" w:bidi="ar_AE"/>
        </w:rPr>
        <w:t>אֶת־הַ⁠יָּ֣ד הַ⁠גְּדֹלָ֗ה</w:t>
      </w:r>
    </w:p>
    <w:p>
      <w:pPr>
        <w:bidi/>
      </w:pPr>
      <w:r>
        <w:rPr>
          <w:rtl/>
          <w:cs/>
          <w:lang w:val="ar_AE" w:bidi="ar_AE"/>
        </w:rPr>
      </w:r>
      <w:r>
        <w:rPr>
          <w:b/>
          <w:rtl/>
          <w:cs/>
          <w:lang w:val="ar_AE" w:bidi="ar_AE"/>
        </w:rPr>
        <w:t>"الْفِعْلَ الْعَظِيمَ (اليد القديرة) الَّذِي صَنَعَهُ الرَّبُّ"</w:t>
      </w:r>
    </w:p>
    <w:p>
      <w:pPr>
        <w:bidi/>
      </w:pPr>
      <w:r>
        <w:rPr>
          <w:rtl/>
          <w:cs/>
          <w:lang w:val="ar_AE" w:bidi="ar_AE"/>
        </w:rPr>
      </w:r>
      <w:r>
        <w:rPr>
          <w:rtl/>
          <w:cs/>
          <w:lang w:val="ar_AE" w:bidi="ar_AE"/>
        </w:rPr>
        <w:t xml:space="preserve">هنا، تشير كلمة </w:t>
      </w:r>
      <w:r>
        <w:rPr>
          <w:b/>
          <w:rtl/>
          <w:cs/>
          <w:lang w:val="ar_AE" w:bidi="ar_AE"/>
        </w:rPr>
        <w:t>اليد</w:t>
      </w:r>
      <w:r>
        <w:rPr>
          <w:rtl/>
          <w:cs/>
          <w:lang w:val="ar_AE" w:bidi="ar_AE"/>
        </w:rPr>
        <w:t xml:space="preserve"> إلى القوة. ترجمة بديلة: "القوة العظيمة"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 مقدمة إصحاح 15</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الأعداد 1ب–18 و21ب من الإصحاح 15 هي نص شعريّ، فهي أغنية تسبيح للرب لأنه هزم ودمر جيش المصريين (</w:t>
      </w:r>
      <w:r>
        <w:rPr>
          <w:rtl/>
          <w:cs/>
          <w:lang w:val="ar_AE" w:bidi="ar_AE"/>
        </w:rPr>
        <w:t>خروج 14:26–28</w:t>
      </w:r>
      <w:r>
        <w:rPr>
          <w:rtl/>
          <w:cs/>
          <w:lang w:val="ar_AE" w:bidi="ar_AE"/>
        </w:rPr>
        <w:t>). يجب أن يقوم بترجمة الشِّعر شخصٌ ماهرٌ في الشِّعر باللغة الهدف. وبسببِ الاختلاف الكبير بين أشكال الشِّعر في اللغات المختلفة، قد تبدو الترجمة التي تُعتبر شِعرًا جيدًا في اللغة الهدف مُختلفةً جدًا عن القصيدة الأصلية. وقد يبدو هيكلها مُختلفًا تمامًا. سيستفيد الشاعر من النظر إلى القصيدة كلها من زوايا متعددة. وسيحتاج إلى معرفة معنى القصيدة، وموضوعاتها، وبنية الخطاب فيها، والمشاعر التي يُفترض أن تُحدثها في القارئ عند كل موضع (UST، tNotes). وسيحتاج إلى فهم كيف تمَّ تحقيق ذلك في الشكل والبنية الأصليين (ULT). ثم سيحتاج إلى صياغة القصيدة المترجَمة باستخدام الأشكال والبنى التي تحمل نفس المعنى أو المعاني القريبة، ونفس الموضوعات وعناصر الخطاب والمشاعر في لغته. وعلى خلاف مواضع كثيرة أخرى، فإن معظم الملاحظات في هذا الإصحاح لن تُشير إلى تبسيط المعنى أو دمج العبارات المتوازية، لأن هذه النصيحة ستكون مُفرطة في التبسيط عند التعامل مع الشِّعر.</w:t>
      </w:r>
    </w:p>
    <w:p>
      <w:pPr>
        <w:pStyle w:val="Heading4"/>
        <w:bidi/>
      </w:pPr>
      <w:r>
        <w:rPr>
          <w:rtl/>
          <w:cs/>
          <w:lang w:val="ar_AE" w:bidi="ar_AE"/>
        </w:rPr>
        <w:t>البنية</w:t>
      </w:r>
    </w:p>
    <w:p>
      <w:pPr>
        <w:bidi/>
      </w:pPr>
      <w:r>
        <w:rPr>
          <w:rtl/>
          <w:cs/>
          <w:lang w:val="ar_AE" w:bidi="ar_AE"/>
        </w:rPr>
      </w:r>
      <w:r>
        <w:rPr>
          <w:rtl/>
          <w:cs/>
          <w:lang w:val="ar_AE" w:bidi="ar_AE"/>
        </w:rPr>
        <w:t>تتبعُ هذه الترنيمة بينة أساسية من نمط AB المُوضح في الآيتين 1ب–ج و21ب–ج (1b-c و21b-c):</w:t>
      </w:r>
    </w:p>
    <w:p>
      <w:pPr>
        <w:pStyle w:val="ListBullet"/>
        <w:bidi/>
        <w:spacing w:line="240" w:lineRule="auto"/>
        <w:ind w:left="720"/>
      </w:pPr>
      <w:r>
        <w:rPr>
          <w:rtl/>
          <w:cs/>
          <w:lang w:val="ar_AE" w:bidi="ar_AE"/>
        </w:rPr>
      </w:r>
      <w:r>
        <w:rPr>
          <w:rtl/>
          <w:cs/>
          <w:lang w:val="ar_AE" w:bidi="ar_AE"/>
        </w:rPr>
        <w:t>أ - تسبيح للرب - فهو عظيم ومجيد (ويُعبّر عنه بكلمات متعددة)</w:t>
      </w:r>
    </w:p>
    <w:p>
      <w:pPr>
        <w:pStyle w:val="ListBullet"/>
        <w:bidi/>
        <w:spacing w:line="240" w:lineRule="auto"/>
        <w:ind w:left="720"/>
      </w:pPr>
      <w:r>
        <w:rPr>
          <w:rtl/>
          <w:cs/>
          <w:lang w:val="ar_AE" w:bidi="ar_AE"/>
        </w:rPr>
      </w:r>
      <w:r>
        <w:rPr>
          <w:rtl/>
          <w:cs/>
          <w:lang w:val="ar_AE" w:bidi="ar_AE"/>
        </w:rPr>
        <w:t>ب - لأنه يغلب أعدائنا</w:t>
      </w:r>
    </w:p>
    <w:p>
      <w:pPr>
        <w:bidi/>
      </w:pPr>
      <w:r>
        <w:rPr>
          <w:rtl/>
          <w:cs/>
          <w:lang w:val="ar_AE" w:bidi="ar_AE"/>
        </w:rPr>
      </w:r>
      <w:r>
        <w:rPr>
          <w:rtl/>
          <w:cs/>
          <w:lang w:val="ar_AE" w:bidi="ar_AE"/>
        </w:rPr>
        <w:t>يمكن تقسيم هذه التسبيحة إلى ثلاثة أقسام رئيسية، يتبع كلٌّ منها النمط: AB(a)b. يبدأ كل قسم بجزء AB يتميّز بعدد أقل من الأفعال (خصوصًا في الجزء A). ثم يتوسّع القسم في شرح كل جزء. لاحظ أن هناك تحليلات أخرى محتملة لبنية هذه القصيدة.</w:t>
      </w:r>
    </w:p>
    <w:p>
      <w:pPr>
        <w:bidi/>
      </w:pPr>
      <w:r>
        <w:rPr>
          <w:rtl/>
          <w:cs/>
          <w:lang w:val="ar_AE" w:bidi="ar_AE"/>
        </w:rPr>
      </w:r>
      <w:r>
        <w:rPr>
          <w:rtl/>
          <w:cs/>
          <w:lang w:val="ar_AE" w:bidi="ar_AE"/>
        </w:rPr>
        <w:t>فيما يلي مخطَّط للبنيةوفقًا لهذا النموذج:</w:t>
      </w:r>
    </w:p>
    <w:p>
      <w:pPr>
        <w:pStyle w:val="ListBullet"/>
        <w:bidi/>
        <w:spacing w:line="240" w:lineRule="auto"/>
        <w:ind w:left="720"/>
      </w:pPr>
      <w:r>
        <w:rPr>
          <w:rtl/>
          <w:cs/>
          <w:lang w:val="ar_AE" w:bidi="ar_AE"/>
        </w:rPr>
      </w:r>
      <w:r>
        <w:rPr>
          <w:rtl/>
          <w:cs/>
          <w:lang w:val="ar_AE" w:bidi="ar_AE"/>
        </w:rPr>
        <w:t>القسم 1 (انظر تقسيم بديل أدناه):</w:t>
      </w:r>
    </w:p>
    <w:p>
      <w:pPr>
        <w:pStyle w:val="ListBullet"/>
        <w:bidi/>
        <w:spacing w:line="240" w:lineRule="auto"/>
        <w:ind w:left="720"/>
      </w:pPr>
      <w:r>
        <w:rPr>
          <w:rtl/>
          <w:cs/>
          <w:lang w:val="ar_AE" w:bidi="ar_AE"/>
        </w:rPr>
      </w:r>
      <w:r>
        <w:rPr>
          <w:rtl/>
          <w:cs/>
          <w:lang w:val="ar_AE" w:bidi="ar_AE"/>
        </w:rPr>
        <w:t>1ب: A "أُرَنِّمُ لِلرَّبِّ فَإِنَّهُ قَدْ تَعَظَّمَ."</w:t>
        <w:br/>
        <w:br/>
      </w:r>
      <w:r>
        <w:rPr>
          <w:rtl/>
          <w:cs/>
          <w:lang w:val="ar_AE" w:bidi="ar_AE"/>
        </w:rPr>
        <w:t>1ج: B "الْفَرَسَ وَرَاكِبَهُ طَرَحَهُمَا فِي الْبَحْرِ."</w:t>
      </w:r>
    </w:p>
    <w:p>
      <w:pPr>
        <w:pStyle w:val="ListBullet"/>
        <w:bidi/>
        <w:spacing w:line="240" w:lineRule="auto"/>
        <w:ind w:left="720"/>
      </w:pPr>
      <w:r>
        <w:rPr>
          <w:rtl/>
          <w:cs/>
          <w:lang w:val="ar_AE" w:bidi="ar_AE"/>
        </w:rPr>
      </w:r>
      <w:r>
        <w:rPr>
          <w:rtl/>
          <w:cs/>
          <w:lang w:val="ar_AE" w:bidi="ar_AE"/>
        </w:rPr>
        <w:t>3–2: أ</w:t>
      </w:r>
    </w:p>
    <w:p>
      <w:pPr>
        <w:pStyle w:val="ListBullet"/>
        <w:bidi/>
        <w:spacing w:line="240" w:lineRule="auto"/>
        <w:ind w:left="720"/>
      </w:pPr>
      <w:r>
        <w:rPr>
          <w:rtl/>
          <w:cs/>
          <w:lang w:val="ar_AE" w:bidi="ar_AE"/>
        </w:rPr>
      </w:r>
      <w:r>
        <w:rPr>
          <w:rtl/>
          <w:cs/>
          <w:lang w:val="ar_AE" w:bidi="ar_AE"/>
        </w:rPr>
        <w:t>5–4: ب</w:t>
      </w:r>
    </w:p>
    <w:p>
      <w:pPr>
        <w:pStyle w:val="ListBullet"/>
        <w:bidi/>
        <w:spacing w:line="240" w:lineRule="auto"/>
        <w:ind w:left="720"/>
      </w:pPr>
      <w:r>
        <w:rPr>
          <w:rtl/>
          <w:cs/>
          <w:lang w:val="ar_AE" w:bidi="ar_AE"/>
        </w:rPr>
      </w:r>
      <w:r>
        <w:rPr>
          <w:rtl/>
          <w:cs/>
          <w:lang w:val="ar_AE" w:bidi="ar_AE"/>
        </w:rPr>
        <w:t>القسم 2:</w:t>
      </w:r>
    </w:p>
    <w:p>
      <w:pPr>
        <w:pStyle w:val="ListBullet"/>
        <w:bidi/>
        <w:spacing w:line="240" w:lineRule="auto"/>
        <w:ind w:left="720"/>
      </w:pPr>
      <w:r>
        <w:rPr>
          <w:rtl/>
          <w:cs/>
          <w:lang w:val="ar_AE" w:bidi="ar_AE"/>
        </w:rPr>
      </w:r>
      <w:r>
        <w:rPr>
          <w:rtl/>
          <w:cs/>
          <w:lang w:val="ar_AE" w:bidi="ar_AE"/>
        </w:rPr>
        <w:t>6أ: أ</w:t>
      </w:r>
    </w:p>
    <w:p>
      <w:pPr>
        <w:pStyle w:val="ListBullet"/>
        <w:bidi/>
        <w:spacing w:line="240" w:lineRule="auto"/>
        <w:ind w:left="720"/>
      </w:pPr>
      <w:r>
        <w:rPr>
          <w:rtl/>
          <w:cs/>
          <w:lang w:val="ar_AE" w:bidi="ar_AE"/>
        </w:rPr>
      </w:r>
      <w:r>
        <w:rPr>
          <w:rtl/>
          <w:cs/>
          <w:lang w:val="ar_AE" w:bidi="ar_AE"/>
        </w:rPr>
        <w:t>6ب: ب</w:t>
      </w:r>
    </w:p>
    <w:p>
      <w:pPr>
        <w:pStyle w:val="ListBullet"/>
        <w:bidi/>
        <w:spacing w:line="240" w:lineRule="auto"/>
        <w:ind w:left="720"/>
      </w:pPr>
      <w:r>
        <w:rPr>
          <w:rtl/>
          <w:cs/>
          <w:lang w:val="ar_AE" w:bidi="ar_AE"/>
        </w:rPr>
      </w:r>
      <w:r>
        <w:rPr>
          <w:rtl/>
          <w:cs/>
          <w:lang w:val="ar_AE" w:bidi="ar_AE"/>
        </w:rPr>
        <w:t>7أ: أ "وَبِكَثْرَةِ عَظَمَتِكَ"</w:t>
        <w:br/>
      </w:r>
      <w:r>
        <w:rPr>
          <w:rtl/>
          <w:cs/>
          <w:lang w:val="ar_AE" w:bidi="ar_AE"/>
        </w:rPr>
        <w:t>7أ-10:ب "تَتَهْدِمُ مُقَاوِمِيكَ ..."</w:t>
      </w:r>
    </w:p>
    <w:p>
      <w:pPr>
        <w:pStyle w:val="ListBullet"/>
        <w:bidi/>
        <w:spacing w:line="240" w:lineRule="auto"/>
        <w:ind w:left="720"/>
      </w:pPr>
      <w:r>
        <w:rPr>
          <w:rtl/>
          <w:cs/>
          <w:lang w:val="ar_AE" w:bidi="ar_AE"/>
        </w:rPr>
      </w:r>
      <w:r>
        <w:rPr>
          <w:rtl/>
          <w:cs/>
          <w:lang w:val="ar_AE" w:bidi="ar_AE"/>
        </w:rPr>
        <w:t>القسم 3:</w:t>
      </w:r>
    </w:p>
    <w:p>
      <w:pPr>
        <w:pStyle w:val="ListBullet"/>
        <w:bidi/>
        <w:spacing w:line="240" w:lineRule="auto"/>
        <w:ind w:left="720"/>
      </w:pPr>
      <w:r>
        <w:rPr>
          <w:rtl/>
          <w:cs/>
          <w:lang w:val="ar_AE" w:bidi="ar_AE"/>
        </w:rPr>
      </w:r>
      <w:r>
        <w:rPr>
          <w:rtl/>
          <w:cs/>
          <w:lang w:val="ar_AE" w:bidi="ar_AE"/>
        </w:rPr>
        <w:t>١١: أ</w:t>
      </w:r>
    </w:p>
    <w:p>
      <w:pPr>
        <w:pStyle w:val="ListBullet"/>
        <w:bidi/>
        <w:spacing w:line="240" w:lineRule="auto"/>
        <w:ind w:left="720"/>
      </w:pPr>
      <w:r>
        <w:rPr>
          <w:rtl/>
          <w:cs/>
          <w:lang w:val="ar_AE" w:bidi="ar_AE"/>
        </w:rPr>
      </w:r>
      <w:r>
        <w:rPr>
          <w:rtl/>
          <w:cs/>
          <w:lang w:val="ar_AE" w:bidi="ar_AE"/>
        </w:rPr>
        <w:t>12: ب</w:t>
      </w:r>
    </w:p>
    <w:p>
      <w:pPr>
        <w:pStyle w:val="ListBullet"/>
        <w:bidi/>
        <w:spacing w:line="240" w:lineRule="auto"/>
        <w:ind w:left="720"/>
      </w:pPr>
      <w:r>
        <w:rPr>
          <w:rtl/>
          <w:cs/>
          <w:lang w:val="ar_AE" w:bidi="ar_AE"/>
        </w:rPr>
      </w:r>
      <w:r>
        <w:rPr>
          <w:rtl/>
          <w:cs/>
          <w:lang w:val="ar_AE" w:bidi="ar_AE"/>
        </w:rPr>
        <w:t>13أ: أ (ربما) "</w:t>
      </w:r>
      <w:r>
        <w:rPr>
          <w:b/>
          <w:rtl/>
          <w:cs/>
          <w:lang w:val="ar_AE" w:bidi="ar_AE"/>
        </w:rPr>
        <w:t>بِ</w:t>
      </w:r>
      <w:r>
        <w:rPr>
          <w:rtl/>
          <w:cs/>
          <w:lang w:val="ar_AE" w:bidi="ar_AE"/>
        </w:rPr>
        <w:t>رَأْفَتِكَ"</w:t>
      </w:r>
    </w:p>
    <w:p>
      <w:pPr>
        <w:pStyle w:val="ListBullet"/>
        <w:bidi/>
        <w:spacing w:line="240" w:lineRule="auto"/>
        <w:ind w:left="720"/>
      </w:pPr>
      <w:r>
        <w:rPr>
          <w:rtl/>
          <w:cs/>
          <w:lang w:val="ar_AE" w:bidi="ar_AE"/>
        </w:rPr>
      </w:r>
      <w:r>
        <w:rPr>
          <w:rtl/>
          <w:cs/>
          <w:lang w:val="ar_AE" w:bidi="ar_AE"/>
        </w:rPr>
        <w:t>13أ-17: ب</w:t>
      </w:r>
    </w:p>
    <w:p>
      <w:pPr>
        <w:pStyle w:val="ListBullet"/>
        <w:bidi/>
        <w:spacing w:line="240" w:lineRule="auto"/>
        <w:ind w:left="720"/>
      </w:pPr>
      <w:r>
        <w:rPr>
          <w:rtl/>
          <w:cs/>
          <w:lang w:val="ar_AE" w:bidi="ar_AE"/>
        </w:rPr>
      </w:r>
      <w:r>
        <w:rPr>
          <w:rtl/>
          <w:cs/>
          <w:lang w:val="ar_AE" w:bidi="ar_AE"/>
        </w:rPr>
        <w:t>18: الخاتمة</w:t>
        <w:br/>
      </w:r>
      <w:r>
        <w:rPr>
          <w:rtl/>
          <w:cs/>
          <w:lang w:val="ar_AE" w:bidi="ar_AE"/>
        </w:rPr>
        <w:t>التقسيم البديل للقسم 1: يمكن اعتبار 1ب-ج كمقدمة وتقسيم الآية 2 بحيث:</w:t>
      </w:r>
    </w:p>
    <w:p>
      <w:pPr>
        <w:pStyle w:val="ListBullet"/>
        <w:bidi/>
        <w:spacing w:line="240" w:lineRule="auto"/>
        <w:ind w:left="720"/>
      </w:pPr>
      <w:r>
        <w:rPr>
          <w:rtl/>
          <w:cs/>
          <w:lang w:val="ar_AE" w:bidi="ar_AE"/>
        </w:rPr>
      </w:r>
      <w:r>
        <w:rPr>
          <w:rtl/>
          <w:cs/>
          <w:lang w:val="ar_AE" w:bidi="ar_AE"/>
        </w:rPr>
        <w:t xml:space="preserve">2أ: أ: الرَّبُّ قُوَّتِي وَنَشِيدِي، </w:t>
      </w:r>
    </w:p>
    <w:p>
      <w:pPr>
        <w:pStyle w:val="ListBullet"/>
        <w:bidi/>
        <w:spacing w:line="240" w:lineRule="auto"/>
        <w:ind w:left="720"/>
      </w:pPr>
      <w:r>
        <w:rPr>
          <w:rtl/>
          <w:cs/>
          <w:lang w:val="ar_AE" w:bidi="ar_AE"/>
        </w:rPr>
      </w:r>
      <w:r>
        <w:rPr>
          <w:rtl/>
          <w:cs/>
          <w:lang w:val="ar_AE" w:bidi="ar_AE"/>
        </w:rPr>
        <w:t>2ب: ب: وَقَدْ صَارَ خَلاَصِي</w:t>
      </w:r>
      <w:r>
        <w:rPr>
          <w:b/>
          <w:rtl/>
          <w:cs/>
          <w:lang w:val="ar_AE" w:bidi="ar_AE"/>
        </w:rPr>
        <w:t>.</w:t>
      </w:r>
    </w:p>
    <w:p>
      <w:pPr>
        <w:pStyle w:val="ListBullet"/>
        <w:bidi/>
        <w:spacing w:line="240" w:lineRule="auto"/>
        <w:ind w:left="720"/>
      </w:pPr>
      <w:r>
        <w:rPr>
          <w:rtl/>
          <w:cs/>
          <w:lang w:val="ar_AE" w:bidi="ar_AE"/>
        </w:rPr>
      </w:r>
      <w:r>
        <w:rPr>
          <w:rtl/>
          <w:cs/>
          <w:lang w:val="ar_AE" w:bidi="ar_AE"/>
        </w:rPr>
        <w:t>2ج-3أ</w:t>
      </w:r>
    </w:p>
    <w:p>
      <w:pPr>
        <w:pStyle w:val="ListBullet"/>
        <w:bidi/>
        <w:spacing w:line="240" w:lineRule="auto"/>
        <w:ind w:left="720"/>
      </w:pPr>
      <w:r>
        <w:rPr>
          <w:rtl/>
          <w:cs/>
          <w:lang w:val="ar_AE" w:bidi="ar_AE"/>
        </w:rPr>
      </w:r>
      <w:r>
        <w:rPr>
          <w:rtl/>
          <w:cs/>
          <w:lang w:val="ar_AE" w:bidi="ar_AE"/>
        </w:rPr>
        <w:t>4–5: ب</w:t>
      </w:r>
    </w:p>
    <w:p>
      <w:pPr>
        <w:pStyle w:val="Heading4"/>
        <w:bidi/>
      </w:pPr>
      <w:r>
        <w:rPr>
          <w:rtl/>
          <w:cs/>
          <w:lang w:val="ar_AE" w:bidi="ar_AE"/>
        </w:rPr>
        <w:t>الموضوعات:</w:t>
      </w:r>
    </w:p>
    <w:p>
      <w:pPr>
        <w:bidi/>
      </w:pPr>
      <w:r>
        <w:rPr>
          <w:rtl/>
          <w:cs/>
          <w:lang w:val="ar_AE" w:bidi="ar_AE"/>
        </w:rPr>
      </w:r>
      <w:r>
        <w:rPr>
          <w:rtl/>
          <w:cs/>
          <w:lang w:val="ar_AE" w:bidi="ar_AE"/>
        </w:rPr>
        <w:t>توجد عدة صور وموضوعات تتكرّر في كامل الترنيمة، بالإضافة إلى أخرى تظهر ضمن كل مقطع على حدة.</w:t>
      </w:r>
    </w:p>
    <w:p>
      <w:pPr>
        <w:pStyle w:val="ListBullet"/>
        <w:bidi/>
        <w:spacing w:line="240" w:lineRule="auto"/>
        <w:ind w:left="720"/>
      </w:pPr>
      <w:r>
        <w:rPr>
          <w:rtl/>
          <w:cs/>
          <w:lang w:val="ar_AE" w:bidi="ar_AE"/>
        </w:rPr>
      </w:r>
      <w:r>
        <w:rPr>
          <w:rtl/>
          <w:cs/>
          <w:lang w:val="ar_AE" w:bidi="ar_AE"/>
        </w:rPr>
        <w:t>"العلو" مقابل "الانخفاض" — الرب مرتفع، أما أعداؤه ففي الحضيض.</w:t>
      </w:r>
    </w:p>
    <w:p>
      <w:pPr>
        <w:pStyle w:val="ListBullet"/>
        <w:bidi/>
        <w:spacing w:line="240" w:lineRule="auto"/>
        <w:ind w:left="720"/>
      </w:pPr>
      <w:r>
        <w:rPr>
          <w:rtl/>
          <w:cs/>
          <w:lang w:val="ar_AE" w:bidi="ar_AE"/>
        </w:rPr>
      </w:r>
      <w:r>
        <w:rPr>
          <w:rtl/>
          <w:cs/>
          <w:lang w:val="ar_AE" w:bidi="ar_AE"/>
        </w:rPr>
        <w:t xml:space="preserve">الكلمات التالية جميعها مرتبطة بفكرة الارتفاع أو العلو: </w:t>
      </w:r>
      <w:r>
        <w:rPr>
          <w:b/>
          <w:rtl/>
          <w:cs/>
          <w:lang w:val="ar_AE" w:bidi="ar_AE"/>
        </w:rPr>
        <w:t xml:space="preserve">الغلبة </w:t>
      </w:r>
      <w:r>
        <w:rPr>
          <w:rtl/>
          <w:cs/>
          <w:lang w:val="ar_AE" w:bidi="ar_AE"/>
        </w:rPr>
        <w:t>(</w:t>
      </w:r>
      <w:r>
        <w:rPr>
          <w:rtl/>
          <w:cs/>
          <w:lang w:val="ar_AE" w:bidi="ar_AE"/>
        </w:rPr>
        <w:t>1</w:t>
      </w:r>
      <w:r>
        <w:rPr>
          <w:rtl/>
          <w:cs/>
          <w:lang w:val="ar_AE" w:bidi="ar_AE"/>
        </w:rPr>
        <w:t xml:space="preserve">)، </w:t>
      </w:r>
      <w:r>
        <w:rPr>
          <w:b/>
          <w:rtl/>
          <w:cs/>
          <w:lang w:val="ar_AE" w:bidi="ar_AE"/>
        </w:rPr>
        <w:t xml:space="preserve">الرفعة </w:t>
      </w:r>
      <w:r>
        <w:rPr>
          <w:rtl/>
          <w:cs/>
          <w:lang w:val="ar_AE" w:bidi="ar_AE"/>
        </w:rPr>
        <w:t>(</w:t>
      </w:r>
      <w:r>
        <w:rPr>
          <w:rtl/>
          <w:cs/>
          <w:lang w:val="ar_AE" w:bidi="ar_AE"/>
        </w:rPr>
        <w:t>2</w:t>
      </w:r>
      <w:r>
        <w:rPr>
          <w:rtl/>
          <w:cs/>
          <w:lang w:val="ar_AE" w:bidi="ar_AE"/>
        </w:rPr>
        <w:t xml:space="preserve">)، </w:t>
      </w:r>
      <w:r>
        <w:rPr>
          <w:b/>
          <w:rtl/>
          <w:cs/>
          <w:lang w:val="ar_AE" w:bidi="ar_AE"/>
        </w:rPr>
        <w:t xml:space="preserve">العزة </w:t>
      </w:r>
      <w:r>
        <w:rPr>
          <w:rtl/>
          <w:cs/>
          <w:lang w:val="ar_AE" w:bidi="ar_AE"/>
        </w:rPr>
        <w:t>(</w:t>
      </w:r>
      <w:r>
        <w:rPr>
          <w:rtl/>
          <w:cs/>
          <w:lang w:val="ar_AE" w:bidi="ar_AE"/>
        </w:rPr>
        <w:t xml:space="preserve">6، </w:t>
      </w:r>
      <w:r>
        <w:rPr>
          <w:rtl/>
          <w:cs/>
          <w:lang w:val="ar_AE" w:bidi="ar_AE"/>
        </w:rPr>
        <w:t>11</w:t>
      </w:r>
      <w:r>
        <w:rPr>
          <w:rtl/>
          <w:cs/>
          <w:lang w:val="ar_AE" w:bidi="ar_AE"/>
        </w:rPr>
        <w:t xml:space="preserve">)، </w:t>
      </w:r>
      <w:r>
        <w:rPr>
          <w:b/>
          <w:rtl/>
          <w:cs/>
          <w:lang w:val="ar_AE" w:bidi="ar_AE"/>
        </w:rPr>
        <w:t>العظمة</w:t>
      </w:r>
      <w:r>
        <w:rPr>
          <w:rtl/>
          <w:cs/>
          <w:lang w:val="ar_AE" w:bidi="ar_AE"/>
        </w:rPr>
        <w:t xml:space="preserve"> (</w:t>
      </w:r>
      <w:r>
        <w:rPr>
          <w:rtl/>
          <w:cs/>
          <w:lang w:val="ar_AE" w:bidi="ar_AE"/>
        </w:rPr>
        <w:t>7</w:t>
      </w:r>
      <w:r>
        <w:rPr>
          <w:rtl/>
          <w:cs/>
          <w:lang w:val="ar_AE" w:bidi="ar_AE"/>
        </w:rPr>
        <w:t xml:space="preserve">)، </w:t>
      </w:r>
      <w:r>
        <w:rPr>
          <w:b/>
          <w:rtl/>
          <w:cs/>
          <w:lang w:val="ar_AE" w:bidi="ar_AE"/>
        </w:rPr>
        <w:t>جبل ميراث الرب</w:t>
      </w:r>
      <w:r>
        <w:rPr>
          <w:rtl/>
          <w:cs/>
          <w:lang w:val="ar_AE" w:bidi="ar_AE"/>
        </w:rPr>
        <w:t xml:space="preserve"> (</w:t>
      </w:r>
      <w:r>
        <w:rPr>
          <w:rtl/>
          <w:cs/>
          <w:lang w:val="ar_AE" w:bidi="ar_AE"/>
        </w:rPr>
        <w:t>17</w:t>
      </w:r>
      <w:r>
        <w:rPr>
          <w:rtl/>
          <w:cs/>
          <w:lang w:val="ar_AE" w:bidi="ar_AE"/>
        </w:rPr>
        <w:t>). في الحالة الأخيرة، يُؤتى شعب الرب إلى موضع عال ومرتفع معه.</w:t>
      </w:r>
    </w:p>
    <w:p>
      <w:pPr>
        <w:pStyle w:val="ListBullet"/>
        <w:bidi/>
        <w:spacing w:line="240" w:lineRule="auto"/>
        <w:ind w:left="720"/>
      </w:pPr>
      <w:r>
        <w:rPr>
          <w:rtl/>
          <w:cs/>
          <w:lang w:val="ar_AE" w:bidi="ar_AE"/>
        </w:rPr>
      </w:r>
      <w:r>
        <w:rPr>
          <w:rtl/>
          <w:cs/>
          <w:lang w:val="ar_AE" w:bidi="ar_AE"/>
        </w:rPr>
        <w:t xml:space="preserve">على العكس من ذلك، فإن أعداءه في الحضيض. لاحظ في </w:t>
      </w:r>
      <w:r>
        <w:rPr>
          <w:rtl/>
          <w:cs/>
          <w:lang w:val="ar_AE" w:bidi="ar_AE"/>
        </w:rPr>
        <w:t>15:7،</w:t>
      </w:r>
      <w:r>
        <w:rPr>
          <w:rtl/>
          <w:cs/>
          <w:lang w:val="ar_AE" w:bidi="ar_AE"/>
        </w:rPr>
        <w:t xml:space="preserve"> أن الرب يُسقط أولئك الذين </w:t>
      </w:r>
      <w:r>
        <w:rPr>
          <w:b/>
          <w:rtl/>
          <w:cs/>
          <w:lang w:val="ar_AE" w:bidi="ar_AE"/>
        </w:rPr>
        <w:t>ينهضون ضده</w:t>
      </w:r>
      <w:r>
        <w:rPr>
          <w:rtl/>
          <w:cs/>
          <w:lang w:val="ar_AE" w:bidi="ar_AE"/>
        </w:rPr>
        <w:t xml:space="preserve">. تتضمن أفكار الانخفاض ما يلي: </w:t>
      </w:r>
      <w:r>
        <w:rPr>
          <w:b/>
          <w:rtl/>
          <w:cs/>
          <w:lang w:val="ar_AE" w:bidi="ar_AE"/>
        </w:rPr>
        <w:t xml:space="preserve">غَاصُوا </w:t>
      </w:r>
      <w:r>
        <w:rPr>
          <w:rtl/>
          <w:cs/>
          <w:lang w:val="ar_AE" w:bidi="ar_AE"/>
        </w:rPr>
        <w:t>(</w:t>
      </w:r>
      <w:r>
        <w:rPr>
          <w:rtl/>
          <w:cs/>
          <w:lang w:val="ar_AE" w:bidi="ar_AE"/>
        </w:rPr>
        <w:t>4</w:t>
      </w:r>
      <w:r>
        <w:rPr>
          <w:rtl/>
          <w:cs/>
          <w:lang w:val="ar_AE" w:bidi="ar_AE"/>
        </w:rPr>
        <w:t xml:space="preserve">, </w:t>
      </w:r>
      <w:r>
        <w:rPr>
          <w:rtl/>
          <w:cs/>
          <w:lang w:val="ar_AE" w:bidi="ar_AE"/>
        </w:rPr>
        <w:t>10</w:t>
      </w:r>
      <w:r>
        <w:rPr>
          <w:rtl/>
          <w:cs/>
          <w:lang w:val="ar_AE" w:bidi="ar_AE"/>
        </w:rPr>
        <w:t xml:space="preserve">)، </w:t>
      </w:r>
      <w:r>
        <w:rPr>
          <w:b/>
          <w:rtl/>
          <w:cs/>
          <w:lang w:val="ar_AE" w:bidi="ar_AE"/>
        </w:rPr>
        <w:t>الأعماق</w:t>
      </w:r>
      <w:r>
        <w:rPr>
          <w:rtl/>
          <w:cs/>
          <w:lang w:val="ar_AE" w:bidi="ar_AE"/>
        </w:rPr>
        <w:t xml:space="preserve"> (</w:t>
      </w:r>
      <w:r>
        <w:rPr>
          <w:rtl/>
          <w:cs/>
          <w:lang w:val="ar_AE" w:bidi="ar_AE"/>
        </w:rPr>
        <w:t>5</w:t>
      </w:r>
      <w:r>
        <w:rPr>
          <w:rtl/>
          <w:cs/>
          <w:lang w:val="ar_AE" w:bidi="ar_AE"/>
        </w:rPr>
        <w:t xml:space="preserve">)، </w:t>
      </w:r>
      <w:r>
        <w:rPr>
          <w:b/>
          <w:rtl/>
          <w:cs/>
          <w:lang w:val="ar_AE" w:bidi="ar_AE"/>
        </w:rPr>
        <w:t>هَبَطُوا فِي الأَعْمَاقِ</w:t>
      </w:r>
      <w:r>
        <w:rPr>
          <w:rtl/>
          <w:cs/>
          <w:lang w:val="ar_AE" w:bidi="ar_AE"/>
        </w:rPr>
        <w:t xml:space="preserve"> (</w:t>
      </w:r>
      <w:r>
        <w:rPr>
          <w:rtl/>
          <w:cs/>
          <w:lang w:val="ar_AE" w:bidi="ar_AE"/>
        </w:rPr>
        <w:t>5</w:t>
      </w:r>
      <w:r>
        <w:rPr>
          <w:rtl/>
          <w:cs/>
          <w:lang w:val="ar_AE" w:bidi="ar_AE"/>
        </w:rPr>
        <w:t xml:space="preserve">)، </w:t>
      </w:r>
      <w:r>
        <w:rPr>
          <w:b/>
          <w:rtl/>
          <w:cs/>
          <w:lang w:val="ar_AE" w:bidi="ar_AE"/>
        </w:rPr>
        <w:t>ذابوا</w:t>
      </w:r>
      <w:r>
        <w:rPr>
          <w:rtl/>
          <w:cs/>
          <w:lang w:val="ar_AE" w:bidi="ar_AE"/>
        </w:rPr>
        <w:t xml:space="preserve"> (</w:t>
      </w:r>
      <w:r>
        <w:rPr>
          <w:rtl/>
          <w:cs/>
          <w:lang w:val="ar_AE" w:bidi="ar_AE"/>
        </w:rPr>
        <w:t>15</w:t>
      </w:r>
      <w:r>
        <w:rPr>
          <w:rtl/>
          <w:cs/>
          <w:lang w:val="ar_AE" w:bidi="ar_AE"/>
        </w:rPr>
        <w:t>)، و</w:t>
      </w:r>
      <w:r>
        <w:rPr>
          <w:b/>
          <w:rtl/>
          <w:cs/>
          <w:lang w:val="ar_AE" w:bidi="ar_AE"/>
        </w:rPr>
        <w:t>تَقَعُ عَلَيْهِمِ</w:t>
      </w:r>
      <w:r>
        <w:rPr>
          <w:rtl/>
          <w:cs/>
          <w:lang w:val="ar_AE" w:bidi="ar_AE"/>
        </w:rPr>
        <w:t xml:space="preserve"> (</w:t>
      </w:r>
      <w:r>
        <w:rPr>
          <w:rtl/>
          <w:cs/>
          <w:lang w:val="ar_AE" w:bidi="ar_AE"/>
        </w:rPr>
        <w:t>16</w:t>
      </w:r>
      <w:r>
        <w:rPr>
          <w:rtl/>
          <w:cs/>
          <w:lang w:val="ar_AE" w:bidi="ar_AE"/>
        </w:rPr>
        <w:t>).</w:t>
      </w:r>
    </w:p>
    <w:p>
      <w:pPr>
        <w:pStyle w:val="ListBullet"/>
        <w:bidi/>
        <w:spacing w:line="240" w:lineRule="auto"/>
        <w:ind w:left="720"/>
      </w:pPr>
      <w:r>
        <w:rPr>
          <w:rtl/>
          <w:cs/>
          <w:lang w:val="ar_AE" w:bidi="ar_AE"/>
        </w:rPr>
      </w:r>
      <w:r>
        <w:rPr>
          <w:rtl/>
          <w:cs/>
          <w:lang w:val="ar_AE" w:bidi="ar_AE"/>
        </w:rPr>
        <w:t xml:space="preserve">تتجلى قوة الرب في الآيات </w:t>
      </w:r>
      <w:r>
        <w:rPr>
          <w:rtl/>
          <w:cs/>
          <w:lang w:val="ar_AE" w:bidi="ar_AE"/>
        </w:rPr>
        <w:t>15:2</w:t>
      </w:r>
      <w:r>
        <w:rPr>
          <w:rtl/>
          <w:cs/>
          <w:lang w:val="ar_AE" w:bidi="ar_AE"/>
        </w:rPr>
        <w:t xml:space="preserve">، </w:t>
      </w:r>
      <w:r>
        <w:rPr>
          <w:rtl/>
          <w:cs/>
          <w:lang w:val="ar_AE" w:bidi="ar_AE"/>
        </w:rPr>
        <w:t>15:6</w:t>
      </w:r>
      <w:r>
        <w:rPr>
          <w:rtl/>
          <w:cs/>
          <w:lang w:val="ar_AE" w:bidi="ar_AE"/>
        </w:rPr>
        <w:t>، و</w:t>
      </w:r>
      <w:r>
        <w:rPr>
          <w:rtl/>
          <w:cs/>
          <w:lang w:val="ar_AE" w:bidi="ar_AE"/>
        </w:rPr>
        <w:t>15:13</w:t>
      </w:r>
      <w:r>
        <w:rPr>
          <w:rtl/>
          <w:cs/>
          <w:lang w:val="ar_AE" w:bidi="ar_AE"/>
        </w:rPr>
        <w:t>.</w:t>
      </w:r>
    </w:p>
    <w:p>
      <w:pPr>
        <w:pStyle w:val="ListBullet"/>
        <w:bidi/>
        <w:spacing w:line="240" w:lineRule="auto"/>
        <w:ind w:left="720"/>
      </w:pPr>
      <w:r>
        <w:rPr>
          <w:rtl/>
          <w:cs/>
          <w:lang w:val="ar_AE" w:bidi="ar_AE"/>
        </w:rPr>
      </w:r>
      <w:r>
        <w:rPr>
          <w:rtl/>
          <w:cs/>
          <w:lang w:val="ar_AE" w:bidi="ar_AE"/>
        </w:rPr>
        <w:t xml:space="preserve">فعالية يد الرب مقارنة بيد العدو. يد الرب (وذراعه) تظهر فعاليتها في </w:t>
      </w:r>
      <w:r>
        <w:rPr>
          <w:rtl/>
          <w:cs/>
          <w:lang w:val="ar_AE" w:bidi="ar_AE"/>
        </w:rPr>
        <w:t>15:6</w:t>
      </w:r>
      <w:r>
        <w:rPr>
          <w:rtl/>
          <w:cs/>
          <w:lang w:val="ar_AE" w:bidi="ar_AE"/>
        </w:rPr>
        <w:t xml:space="preserve">, </w:t>
      </w:r>
      <w:r>
        <w:rPr>
          <w:rtl/>
          <w:cs/>
          <w:lang w:val="ar_AE" w:bidi="ar_AE"/>
        </w:rPr>
        <w:t>15:12</w:t>
      </w:r>
      <w:r>
        <w:rPr>
          <w:rtl/>
          <w:cs/>
          <w:lang w:val="ar_AE" w:bidi="ar_AE"/>
        </w:rPr>
        <w:t xml:space="preserve">, </w:t>
      </w:r>
      <w:r>
        <w:rPr>
          <w:rtl/>
          <w:cs/>
          <w:lang w:val="ar_AE" w:bidi="ar_AE"/>
        </w:rPr>
        <w:t>15:16</w:t>
      </w:r>
      <w:r>
        <w:rPr>
          <w:rtl/>
          <w:cs/>
          <w:lang w:val="ar_AE" w:bidi="ar_AE"/>
        </w:rPr>
        <w:t>, و</w:t>
      </w:r>
      <w:r>
        <w:rPr>
          <w:rtl/>
          <w:cs/>
          <w:lang w:val="ar_AE" w:bidi="ar_AE"/>
        </w:rPr>
        <w:t>15:17</w:t>
      </w:r>
      <w:r>
        <w:rPr>
          <w:rtl/>
          <w:cs/>
          <w:lang w:val="ar_AE" w:bidi="ar_AE"/>
        </w:rPr>
        <w:t xml:space="preserve">، بينما يد العدو تظل غير فعّالة رغم تَبَاهيه في </w:t>
      </w:r>
      <w:r>
        <w:rPr>
          <w:rtl/>
          <w:cs/>
          <w:lang w:val="ar_AE" w:bidi="ar_AE"/>
        </w:rPr>
        <w:t>15:9</w:t>
      </w:r>
      <w:r>
        <w:rPr>
          <w:rtl/>
          <w:cs/>
          <w:lang w:val="ar_AE" w:bidi="ar_AE"/>
        </w:rPr>
        <w:t>.</w:t>
      </w:r>
    </w:p>
    <w:p>
      <w:pPr>
        <w:pStyle w:val="ListBullet"/>
        <w:bidi/>
        <w:spacing w:line="240" w:lineRule="auto"/>
        <w:ind w:left="720"/>
      </w:pPr>
      <w:r>
        <w:rPr>
          <w:rtl/>
          <w:cs/>
          <w:lang w:val="ar_AE" w:bidi="ar_AE"/>
        </w:rPr>
      </w:r>
      <w:r>
        <w:rPr>
          <w:rtl/>
          <w:cs/>
          <w:lang w:val="ar_AE" w:bidi="ar_AE"/>
        </w:rPr>
        <w:t xml:space="preserve">يوجد تصوير موازٍ قرب نهاية كل قسم، حيث يتم مقارنة العدو ثلاث مرات بتشبيه إلى جسم ثقيل وخامل. في </w:t>
      </w:r>
      <w:r>
        <w:rPr>
          <w:rtl/>
          <w:cs/>
          <w:lang w:val="ar_AE" w:bidi="ar_AE"/>
        </w:rPr>
        <w:t>15:5</w:t>
      </w:r>
      <w:r>
        <w:rPr>
          <w:rtl/>
          <w:cs/>
          <w:lang w:val="ar_AE" w:bidi="ar_AE"/>
        </w:rPr>
        <w:t xml:space="preserve"> و</w:t>
      </w:r>
      <w:r>
        <w:rPr>
          <w:rtl/>
          <w:cs/>
          <w:lang w:val="ar_AE" w:bidi="ar_AE"/>
        </w:rPr>
        <w:t>15:16</w:t>
      </w:r>
      <w:r>
        <w:rPr>
          <w:rtl/>
          <w:cs/>
          <w:lang w:val="ar_AE" w:bidi="ar_AE"/>
        </w:rPr>
        <w:t xml:space="preserve"> يُشبَّه بـ</w:t>
      </w:r>
      <w:r>
        <w:rPr>
          <w:b/>
          <w:rtl/>
          <w:cs/>
          <w:lang w:val="ar_AE" w:bidi="ar_AE"/>
        </w:rPr>
        <w:t>حجر</w:t>
      </w:r>
      <w:r>
        <w:rPr>
          <w:rtl/>
          <w:cs/>
          <w:lang w:val="ar_AE" w:bidi="ar_AE"/>
        </w:rPr>
        <w:t xml:space="preserve">، وفي </w:t>
      </w:r>
      <w:r>
        <w:rPr>
          <w:rtl/>
          <w:cs/>
          <w:lang w:val="ar_AE" w:bidi="ar_AE"/>
        </w:rPr>
        <w:t>15:10</w:t>
      </w:r>
      <w:r>
        <w:rPr>
          <w:rtl/>
          <w:cs/>
          <w:lang w:val="ar_AE" w:bidi="ar_AE"/>
        </w:rPr>
        <w:t xml:space="preserve"> يُشبَّه ب</w:t>
      </w:r>
      <w:r>
        <w:rPr>
          <w:b/>
          <w:rtl/>
          <w:cs/>
          <w:lang w:val="ar_AE" w:bidi="ar_AE"/>
        </w:rPr>
        <w:t>الرَّصَاصِ</w:t>
      </w:r>
      <w:r>
        <w:rPr>
          <w:rtl/>
          <w:cs/>
          <w:lang w:val="ar_AE" w:bidi="ar_AE"/>
        </w:rPr>
        <w:t>.</w:t>
      </w:r>
    </w:p>
    <w:p>
      <w:pPr>
        <w:pStyle w:val="ListBullet"/>
        <w:bidi/>
        <w:spacing w:line="240" w:lineRule="auto"/>
        <w:ind w:left="720"/>
      </w:pPr>
      <w:r>
        <w:rPr>
          <w:rtl/>
          <w:cs/>
          <w:lang w:val="ar_AE" w:bidi="ar_AE"/>
        </w:rPr>
      </w:r>
      <w:r>
        <w:rPr>
          <w:rtl/>
          <w:cs/>
          <w:lang w:val="ar_AE" w:bidi="ar_AE"/>
        </w:rPr>
        <w:t>تظهر المزيد من الصور المتوازية في نهاية القسمين الأول (</w:t>
      </w:r>
      <w:r>
        <w:rPr>
          <w:rtl/>
          <w:cs/>
          <w:lang w:val="ar_AE" w:bidi="ar_AE"/>
        </w:rPr>
        <w:t>5</w:t>
      </w:r>
      <w:r>
        <w:rPr>
          <w:rtl/>
          <w:cs/>
          <w:lang w:val="ar_AE" w:bidi="ar_AE"/>
        </w:rPr>
        <w:t>) والثاني (</w:t>
      </w:r>
      <w:r>
        <w:rPr>
          <w:rtl/>
          <w:cs/>
          <w:lang w:val="ar_AE" w:bidi="ar_AE"/>
        </w:rPr>
        <w:t>10</w:t>
      </w:r>
      <w:r>
        <w:rPr>
          <w:rtl/>
          <w:cs/>
          <w:lang w:val="ar_AE" w:bidi="ar_AE"/>
        </w:rPr>
        <w:t>): وهي صورة العدو الذي يغرق ويغوص في الماء فيُغطيه تمامًا.</w:t>
      </w:r>
    </w:p>
    <w:p>
      <w:pPr>
        <w:pStyle w:val="ListBullet"/>
        <w:bidi/>
        <w:spacing w:line="240" w:lineRule="auto"/>
        <w:ind w:left="720"/>
      </w:pPr>
      <w:r>
        <w:rPr>
          <w:rtl/>
          <w:cs/>
          <w:lang w:val="ar_AE" w:bidi="ar_AE"/>
        </w:rPr>
      </w:r>
      <w:r>
        <w:rPr>
          <w:rtl/>
          <w:cs/>
          <w:lang w:val="ar_AE" w:bidi="ar_AE"/>
        </w:rPr>
        <w:t>في القسمين الثاني والثالث، يهدئ الرب الماء (</w:t>
      </w:r>
      <w:r>
        <w:rPr>
          <w:rtl/>
          <w:cs/>
          <w:lang w:val="ar_AE" w:bidi="ar_AE"/>
        </w:rPr>
        <w:t>8</w:t>
      </w:r>
      <w:r>
        <w:rPr>
          <w:rtl/>
          <w:cs/>
          <w:lang w:val="ar_AE" w:bidi="ar_AE"/>
        </w:rPr>
        <w:t>) والشعوب الأخرى (</w:t>
      </w:r>
      <w:r>
        <w:rPr>
          <w:rtl/>
          <w:cs/>
          <w:lang w:val="ar_AE" w:bidi="ar_AE"/>
        </w:rPr>
        <w:t>16</w:t>
      </w:r>
      <w:r>
        <w:rPr>
          <w:rtl/>
          <w:cs/>
          <w:lang w:val="ar_AE" w:bidi="ar_AE"/>
        </w:rPr>
        <w:t>).</w:t>
      </w:r>
    </w:p>
    <w:p>
      <w:pPr>
        <w:pStyle w:val="ListBullet"/>
        <w:bidi/>
        <w:spacing w:line="240" w:lineRule="auto"/>
        <w:ind w:left="720"/>
      </w:pPr>
      <w:r>
        <w:rPr>
          <w:rtl/>
          <w:cs/>
          <w:lang w:val="ar_AE" w:bidi="ar_AE"/>
        </w:rPr>
      </w:r>
      <w:r>
        <w:rPr>
          <w:rtl/>
          <w:cs/>
          <w:lang w:val="ar_AE" w:bidi="ar_AE"/>
        </w:rPr>
        <w:t xml:space="preserve">يبدأ القسم الثاني وينتهي بكلمة </w:t>
      </w:r>
      <w:r>
        <w:rPr>
          <w:b/>
          <w:rtl/>
          <w:cs/>
          <w:lang w:val="ar_AE" w:bidi="ar_AE"/>
        </w:rPr>
        <w:t xml:space="preserve">معتزة </w:t>
      </w:r>
      <w:r>
        <w:rPr>
          <w:rtl/>
          <w:cs/>
          <w:lang w:val="ar_AE" w:bidi="ar_AE"/>
        </w:rPr>
        <w:t>(</w:t>
      </w:r>
      <w:r>
        <w:rPr>
          <w:rtl/>
          <w:cs/>
          <w:lang w:val="ar_AE" w:bidi="ar_AE"/>
        </w:rPr>
        <w:t>6</w:t>
      </w:r>
      <w:r>
        <w:rPr>
          <w:rtl/>
          <w:cs/>
          <w:lang w:val="ar_AE" w:bidi="ar_AE"/>
        </w:rPr>
        <w:t xml:space="preserve">, </w:t>
      </w:r>
      <w:r>
        <w:rPr>
          <w:rtl/>
          <w:cs/>
          <w:lang w:val="ar_AE" w:bidi="ar_AE"/>
        </w:rPr>
        <w:t>10</w:t>
      </w:r>
      <w:r>
        <w:rPr>
          <w:rtl/>
          <w:cs/>
          <w:lang w:val="ar_AE" w:bidi="ar_AE"/>
        </w:rPr>
        <w:t>)، وتظهر هذه الكلمة في بداية القسم الثالث (</w:t>
      </w:r>
      <w:r>
        <w:rPr>
          <w:rtl/>
          <w:cs/>
          <w:lang w:val="ar_AE" w:bidi="ar_AE"/>
        </w:rPr>
        <w:t>11</w:t>
      </w:r>
      <w:r>
        <w:rPr>
          <w:rtl/>
          <w:cs/>
          <w:lang w:val="ar_AE" w:bidi="ar_AE"/>
        </w:rPr>
        <w:t>).</w:t>
      </w:r>
    </w:p>
    <w:p>
      <w:pPr>
        <w:pStyle w:val="ListBullet"/>
        <w:bidi/>
        <w:spacing w:line="240" w:lineRule="auto"/>
        <w:ind w:left="720"/>
      </w:pPr>
      <w:r>
        <w:rPr>
          <w:rtl/>
          <w:cs/>
          <w:lang w:val="ar_AE" w:bidi="ar_AE"/>
        </w:rPr>
      </w:r>
      <w:r>
        <w:rPr>
          <w:rtl/>
          <w:cs/>
          <w:lang w:val="ar_AE" w:bidi="ar_AE"/>
        </w:rPr>
        <w:t>في القسم الثاني (</w:t>
      </w:r>
      <w:r>
        <w:rPr>
          <w:rtl/>
          <w:cs/>
          <w:lang w:val="ar_AE" w:bidi="ar_AE"/>
        </w:rPr>
        <w:t>9</w:t>
      </w:r>
      <w:r>
        <w:rPr>
          <w:rtl/>
          <w:cs/>
          <w:lang w:val="ar_AE" w:bidi="ar_AE"/>
        </w:rPr>
        <w:t xml:space="preserve">)، يسعى الأعداء إلى </w:t>
      </w:r>
      <w:r>
        <w:rPr>
          <w:b/>
          <w:rtl/>
          <w:cs/>
          <w:lang w:val="ar_AE" w:bidi="ar_AE"/>
        </w:rPr>
        <w:t xml:space="preserve">سَلب </w:t>
      </w:r>
      <w:r>
        <w:rPr>
          <w:rtl/>
          <w:cs/>
          <w:lang w:val="ar_AE" w:bidi="ar_AE"/>
        </w:rPr>
        <w:t>بني إسرائيل من الميراث</w:t>
      </w:r>
      <w:r>
        <w:rPr>
          <w:b/>
          <w:rtl/>
          <w:cs/>
          <w:lang w:val="ar_AE" w:bidi="ar_AE"/>
        </w:rPr>
        <w:t>؛</w:t>
      </w:r>
      <w:r>
        <w:rPr>
          <w:rtl/>
          <w:cs/>
          <w:lang w:val="ar_AE" w:bidi="ar_AE"/>
        </w:rPr>
        <w:t xml:space="preserve"> وفي القسم الثالث (</w:t>
      </w:r>
      <w:r>
        <w:rPr>
          <w:rtl/>
          <w:cs/>
          <w:lang w:val="ar_AE" w:bidi="ar_AE"/>
        </w:rPr>
        <w:t>16</w:t>
      </w:r>
      <w:r>
        <w:rPr>
          <w:rtl/>
          <w:cs/>
          <w:lang w:val="ar_AE" w:bidi="ar_AE"/>
        </w:rPr>
        <w:t xml:space="preserve">)، يأتي بنو إسرائيل ليسكنوا في أرض </w:t>
      </w:r>
      <w:r>
        <w:rPr>
          <w:b/>
          <w:rtl/>
          <w:cs/>
          <w:lang w:val="ar_AE" w:bidi="ar_AE"/>
        </w:rPr>
        <w:t>ميراث</w:t>
      </w:r>
      <w:r>
        <w:rPr>
          <w:rtl/>
          <w:cs/>
          <w:lang w:val="ar_AE" w:bidi="ar_AE"/>
        </w:rPr>
        <w:t xml:space="preserve"> الرب.</w:t>
      </w:r>
    </w:p>
    <w:p>
      <w:pPr>
        <w:pStyle w:val="ListBullet"/>
        <w:bidi/>
        <w:spacing w:line="240" w:lineRule="auto"/>
        <w:ind w:left="720"/>
      </w:pPr>
      <w:r>
        <w:rPr>
          <w:rtl/>
          <w:cs/>
          <w:lang w:val="ar_AE" w:bidi="ar_AE"/>
        </w:rPr>
      </w:r>
      <w:r>
        <w:rPr>
          <w:rtl/>
          <w:cs/>
          <w:lang w:val="ar_AE" w:bidi="ar_AE"/>
        </w:rPr>
        <w:t xml:space="preserve">تُقدّم الآيات </w:t>
      </w:r>
      <w:r>
        <w:rPr>
          <w:rtl/>
          <w:cs/>
          <w:lang w:val="ar_AE" w:bidi="ar_AE"/>
        </w:rPr>
        <w:t xml:space="preserve">15:11 </w:t>
      </w:r>
      <w:r>
        <w:rPr>
          <w:rtl/>
          <w:cs/>
          <w:lang w:val="ar_AE" w:bidi="ar_AE"/>
        </w:rPr>
        <w:t>ثلاثة مواضيع للقسم الثالث. ويتم التوسع في كل منها داخل ذلك القسم.</w:t>
      </w:r>
    </w:p>
    <w:p>
      <w:pPr>
        <w:pStyle w:val="ListBullet"/>
        <w:bidi/>
        <w:spacing w:line="240" w:lineRule="auto"/>
        <w:ind w:left="720"/>
      </w:pPr>
      <w:r>
        <w:rPr>
          <w:rtl/>
          <w:cs/>
          <w:lang w:val="ar_AE" w:bidi="ar_AE"/>
        </w:rPr>
      </w:r>
      <w:r>
        <w:rPr>
          <w:b/>
          <w:rtl/>
          <w:cs/>
          <w:lang w:val="ar_AE" w:bidi="ar_AE"/>
        </w:rPr>
        <w:t>القداسة</w:t>
      </w:r>
      <w:r>
        <w:rPr>
          <w:rtl/>
          <w:cs/>
          <w:lang w:val="ar_AE" w:bidi="ar_AE"/>
        </w:rPr>
        <w:t xml:space="preserve"> ستأتي وتحدث مرة أخرى في </w:t>
      </w:r>
      <w:r>
        <w:rPr>
          <w:rtl/>
          <w:cs/>
          <w:lang w:val="ar_AE" w:bidi="ar_AE"/>
        </w:rPr>
        <w:t>15:13</w:t>
      </w:r>
      <w:r>
        <w:rPr>
          <w:rtl/>
          <w:cs/>
          <w:lang w:val="ar_AE" w:bidi="ar_AE"/>
        </w:rPr>
        <w:t xml:space="preserve"> و</w:t>
      </w:r>
      <w:r>
        <w:rPr>
          <w:rtl/>
          <w:cs/>
          <w:lang w:val="ar_AE" w:bidi="ar_AE"/>
        </w:rPr>
        <w:t>15:16</w:t>
      </w:r>
    </w:p>
    <w:p>
      <w:pPr>
        <w:pStyle w:val="ListBullet"/>
        <w:bidi/>
        <w:spacing w:line="240" w:lineRule="auto"/>
        <w:ind w:left="720"/>
      </w:pPr>
      <w:r>
        <w:rPr>
          <w:rtl/>
          <w:cs/>
          <w:lang w:val="ar_AE" w:bidi="ar_AE"/>
        </w:rPr>
      </w:r>
      <w:r>
        <w:rPr>
          <w:b/>
          <w:rtl/>
          <w:cs/>
          <w:lang w:val="ar_AE" w:bidi="ar_AE"/>
        </w:rPr>
        <w:t>الخوف</w:t>
      </w:r>
      <w:r>
        <w:rPr>
          <w:rtl/>
          <w:cs/>
          <w:lang w:val="ar_AE" w:bidi="ar_AE"/>
        </w:rPr>
        <w:t xml:space="preserve"> موصوف بوضوح في </w:t>
      </w:r>
      <w:r>
        <w:rPr>
          <w:rtl/>
          <w:cs/>
          <w:lang w:val="ar_AE" w:bidi="ar_AE"/>
        </w:rPr>
        <w:t>15:14–16</w:t>
      </w:r>
      <w:r>
        <w:rPr>
          <w:rtl/>
          <w:cs/>
          <w:lang w:val="ar_AE" w:bidi="ar_AE"/>
        </w:rPr>
        <w:t xml:space="preserve"> (الارتعاد، الرعدة، الدهشة، الرجفة، الذوبان، الهيبة)</w:t>
      </w:r>
    </w:p>
    <w:p>
      <w:pPr>
        <w:pStyle w:val="ListBullet"/>
        <w:bidi/>
        <w:spacing w:line="240" w:lineRule="auto"/>
        <w:ind w:left="720"/>
      </w:pPr>
      <w:r>
        <w:rPr>
          <w:rtl/>
          <w:cs/>
          <w:lang w:val="ar_AE" w:bidi="ar_AE"/>
        </w:rPr>
      </w:r>
      <w:r>
        <w:rPr>
          <w:rtl/>
          <w:cs/>
          <w:lang w:val="ar_AE" w:bidi="ar_AE"/>
        </w:rPr>
        <w:t xml:space="preserve">الرب </w:t>
      </w:r>
      <w:r>
        <w:rPr>
          <w:b/>
          <w:rtl/>
          <w:cs/>
          <w:lang w:val="ar_AE" w:bidi="ar_AE"/>
        </w:rPr>
        <w:t>يعمل المعجزات</w:t>
      </w:r>
      <w:r>
        <w:rPr>
          <w:rtl/>
          <w:cs/>
          <w:lang w:val="ar_AE" w:bidi="ar_AE"/>
        </w:rPr>
        <w:t xml:space="preserve"> لحماية وبناء بيت لشعبه</w:t>
      </w:r>
    </w:p>
    <w:p>
      <w:pPr>
        <w:pStyle w:val="ListBullet"/>
        <w:bidi/>
        <w:spacing w:line="240" w:lineRule="auto"/>
        <w:ind w:left="720"/>
      </w:pPr>
      <w:r>
        <w:rPr>
          <w:rtl/>
          <w:cs/>
          <w:lang w:val="ar_AE" w:bidi="ar_AE"/>
        </w:rPr>
      </w:r>
      <w:r>
        <w:rPr>
          <w:rtl/>
          <w:cs/>
          <w:lang w:val="ar_AE" w:bidi="ar_AE"/>
        </w:rPr>
        <w:t>16–14:15</w:t>
      </w:r>
      <w:r>
        <w:rPr>
          <w:rtl/>
          <w:cs/>
          <w:lang w:val="ar_AE" w:bidi="ar_AE"/>
        </w:rPr>
        <w:t xml:space="preserve"> هذه الآيات هي مثال على الترتيب المعكوس، وهي بينة موازية معقدة تتكرر فيها المفاهيم بترتيب عكسي:</w:t>
      </w:r>
    </w:p>
    <w:p>
      <w:pPr>
        <w:pStyle w:val="ListBullet"/>
        <w:bidi/>
        <w:spacing w:line="240" w:lineRule="auto"/>
        <w:ind w:left="720"/>
      </w:pPr>
      <w:r>
        <w:rPr>
          <w:rtl/>
          <w:cs/>
          <w:lang w:val="ar_AE" w:bidi="ar_AE"/>
        </w:rPr>
      </w:r>
      <w:r>
        <w:rPr>
          <w:rtl/>
          <w:cs/>
          <w:lang w:val="ar_AE" w:bidi="ar_AE"/>
        </w:rPr>
        <w:t xml:space="preserve">أ: 14أ: الشعوب (الأمم) </w:t>
      </w:r>
      <w:r>
        <w:rPr>
          <w:i/>
          <w:rtl/>
          <w:cs/>
          <w:lang w:val="ar_AE" w:bidi="ar_AE"/>
        </w:rPr>
        <w:t>يرتعدون</w:t>
      </w:r>
    </w:p>
    <w:p>
      <w:pPr>
        <w:pStyle w:val="ListBullet"/>
        <w:bidi/>
        <w:spacing w:line="240" w:lineRule="auto"/>
        <w:ind w:left="720"/>
      </w:pPr>
      <w:r>
        <w:rPr>
          <w:rtl/>
          <w:cs/>
          <w:lang w:val="ar_AE" w:bidi="ar_AE"/>
        </w:rPr>
      </w:r>
      <w:r>
        <w:rPr>
          <w:rtl/>
          <w:cs/>
          <w:lang w:val="ar_AE" w:bidi="ar_AE"/>
        </w:rPr>
        <w:t xml:space="preserve">ب: 14ب: </w:t>
      </w:r>
      <w:r>
        <w:rPr>
          <w:i/>
          <w:rtl/>
          <w:cs/>
          <w:lang w:val="ar_AE" w:bidi="ar_AE"/>
        </w:rPr>
        <w:t>سكان</w:t>
      </w:r>
      <w:r>
        <w:rPr>
          <w:rtl/>
          <w:cs/>
          <w:lang w:val="ar_AE" w:bidi="ar_AE"/>
        </w:rPr>
        <w:t xml:space="preserve"> فلسطين تأخذهم الرعدة</w:t>
      </w:r>
    </w:p>
    <w:p>
      <w:pPr>
        <w:pStyle w:val="ListBullet"/>
        <w:bidi/>
        <w:spacing w:line="240" w:lineRule="auto"/>
        <w:ind w:left="720"/>
      </w:pPr>
      <w:r>
        <w:rPr>
          <w:rtl/>
          <w:cs/>
          <w:lang w:val="ar_AE" w:bidi="ar_AE"/>
        </w:rPr>
      </w:r>
      <w:r>
        <w:rPr>
          <w:rtl/>
          <w:cs/>
          <w:lang w:val="ar_AE" w:bidi="ar_AE"/>
        </w:rPr>
        <w:t xml:space="preserve">ج: 15أ: </w:t>
      </w:r>
      <w:r>
        <w:rPr>
          <w:i/>
          <w:rtl/>
          <w:cs/>
          <w:lang w:val="ar_AE" w:bidi="ar_AE"/>
        </w:rPr>
        <w:t xml:space="preserve">أُمراء </w:t>
      </w:r>
      <w:r>
        <w:rPr>
          <w:rtl/>
          <w:cs/>
          <w:lang w:val="ar_AE" w:bidi="ar_AE"/>
        </w:rPr>
        <w:t>أدوم يندهشون</w:t>
      </w:r>
    </w:p>
    <w:p>
      <w:pPr>
        <w:pStyle w:val="ListBullet"/>
        <w:bidi/>
        <w:spacing w:line="240" w:lineRule="auto"/>
        <w:ind w:left="720"/>
      </w:pPr>
      <w:r>
        <w:rPr>
          <w:rtl/>
          <w:cs/>
          <w:lang w:val="ar_AE" w:bidi="ar_AE"/>
        </w:rPr>
      </w:r>
      <w:r>
        <w:rPr>
          <w:rtl/>
          <w:cs/>
          <w:lang w:val="ar_AE" w:bidi="ar_AE"/>
        </w:rPr>
        <w:t xml:space="preserve">ج: 15ب: </w:t>
      </w:r>
      <w:r>
        <w:rPr>
          <w:i/>
          <w:rtl/>
          <w:cs/>
          <w:lang w:val="ar_AE" w:bidi="ar_AE"/>
        </w:rPr>
        <w:t xml:space="preserve">أقوياء </w:t>
      </w:r>
      <w:r>
        <w:rPr>
          <w:rtl/>
          <w:cs/>
          <w:lang w:val="ar_AE" w:bidi="ar_AE"/>
        </w:rPr>
        <w:t>موآب تأخذهم الرجفة</w:t>
      </w:r>
    </w:p>
    <w:p>
      <w:pPr>
        <w:pStyle w:val="ListBullet"/>
        <w:bidi/>
        <w:spacing w:line="240" w:lineRule="auto"/>
        <w:ind w:left="720"/>
      </w:pPr>
      <w:r>
        <w:rPr>
          <w:rtl/>
          <w:cs/>
          <w:lang w:val="ar_AE" w:bidi="ar_AE"/>
        </w:rPr>
      </w:r>
      <w:r>
        <w:rPr>
          <w:rtl/>
          <w:cs/>
          <w:lang w:val="ar_AE" w:bidi="ar_AE"/>
        </w:rPr>
        <w:t xml:space="preserve">ب’: 15ج: </w:t>
      </w:r>
      <w:r>
        <w:rPr>
          <w:i/>
          <w:rtl/>
          <w:cs/>
          <w:lang w:val="ar_AE" w:bidi="ar_AE"/>
        </w:rPr>
        <w:t>سكان</w:t>
      </w:r>
      <w:r>
        <w:rPr>
          <w:rtl/>
          <w:cs/>
          <w:lang w:val="ar_AE" w:bidi="ar_AE"/>
        </w:rPr>
        <w:t xml:space="preserve"> كنعان يذوبون</w:t>
      </w:r>
    </w:p>
    <w:p>
      <w:pPr>
        <w:pStyle w:val="ListBullet"/>
        <w:bidi/>
        <w:spacing w:line="240" w:lineRule="auto"/>
        <w:ind w:left="720"/>
      </w:pPr>
      <w:r>
        <w:rPr>
          <w:rtl/>
          <w:cs/>
          <w:lang w:val="ar_AE" w:bidi="ar_AE"/>
        </w:rPr>
      </w:r>
      <w:r>
        <w:rPr>
          <w:rtl/>
          <w:cs/>
          <w:lang w:val="ar_AE" w:bidi="ar_AE"/>
        </w:rPr>
        <w:t xml:space="preserve">أ’: 16أ: الناس </w:t>
      </w:r>
      <w:r>
        <w:rPr>
          <w:i/>
          <w:rtl/>
          <w:cs/>
          <w:lang w:val="ar_AE" w:bidi="ar_AE"/>
        </w:rPr>
        <w:t xml:space="preserve">تقع عليهم الهيبة والرعب </w:t>
      </w:r>
    </w:p>
    <w:p>
      <w:pPr>
        <w:pStyle w:val="ListBullet"/>
        <w:bidi/>
        <w:spacing w:line="240" w:lineRule="auto"/>
        <w:ind w:left="720"/>
      </w:pPr>
      <w:r>
        <w:rPr>
          <w:rtl/>
          <w:cs/>
          <w:lang w:val="ar_AE" w:bidi="ar_AE"/>
        </w:rPr>
      </w:r>
      <w:r>
        <w:rPr>
          <w:rtl/>
          <w:cs/>
          <w:lang w:val="ar_AE" w:bidi="ar_AE"/>
        </w:rPr>
        <w:t>في القسم الثالث، هناك بنية موازية أخرى:</w:t>
      </w:r>
    </w:p>
    <w:p>
      <w:pPr>
        <w:pStyle w:val="ListBullet"/>
        <w:bidi/>
        <w:spacing w:line="240" w:lineRule="auto"/>
        <w:ind w:left="720"/>
      </w:pPr>
      <w:r>
        <w:rPr>
          <w:rtl/>
          <w:cs/>
          <w:lang w:val="ar_AE" w:bidi="ar_AE"/>
        </w:rPr>
      </w:r>
      <w:r>
        <w:rPr>
          <w:rtl/>
          <w:cs/>
          <w:lang w:val="ar_AE" w:bidi="ar_AE"/>
        </w:rPr>
        <w:t>13</w:t>
      </w:r>
      <w:r>
        <w:rPr>
          <w:rtl/>
          <w:cs/>
          <w:lang w:val="ar_AE" w:bidi="ar_AE"/>
        </w:rPr>
        <w:t xml:space="preserve">: تُرْشِدُ بِرَأْفَتِكَ الشَّعْبَ =&gt; </w:t>
      </w:r>
      <w:r>
        <w:rPr>
          <w:rtl/>
          <w:cs/>
          <w:lang w:val="ar_AE" w:bidi="ar_AE"/>
        </w:rPr>
        <w:t>16</w:t>
      </w:r>
      <w:r>
        <w:rPr>
          <w:rtl/>
          <w:cs/>
          <w:lang w:val="ar_AE" w:bidi="ar_AE"/>
        </w:rPr>
        <w:t>: حَتَّى يَعْبُرَ شَعْبُكَ</w:t>
      </w:r>
    </w:p>
    <w:p>
      <w:pPr>
        <w:pStyle w:val="ListBullet"/>
        <w:bidi/>
        <w:spacing w:line="240" w:lineRule="auto"/>
        <w:ind w:left="720"/>
      </w:pPr>
      <w:r>
        <w:rPr>
          <w:rtl/>
          <w:cs/>
          <w:lang w:val="ar_AE" w:bidi="ar_AE"/>
        </w:rPr>
      </w:r>
      <w:r>
        <w:rPr>
          <w:rtl/>
          <w:cs/>
          <w:lang w:val="ar_AE" w:bidi="ar_AE"/>
        </w:rPr>
        <w:t>الآية 13: الشَّعْبَ الَّذِي فَدَيْتَهُ =&gt; الآية 16: الشَّعْبُ الَّذِي اقْتَنَيْتَهُ (أو اشتريتهم أو فديتهم)</w:t>
      </w:r>
    </w:p>
    <w:p>
      <w:pPr>
        <w:pStyle w:val="ListBullet"/>
        <w:bidi/>
        <w:spacing w:line="240" w:lineRule="auto"/>
        <w:ind w:left="720"/>
      </w:pPr>
      <w:r>
        <w:rPr>
          <w:rtl/>
          <w:cs/>
          <w:lang w:val="ar_AE" w:bidi="ar_AE"/>
        </w:rPr>
      </w:r>
      <w:r>
        <w:rPr>
          <w:rtl/>
          <w:cs/>
          <w:lang w:val="ar_AE" w:bidi="ar_AE"/>
        </w:rPr>
        <w:t xml:space="preserve">الآية 13: إِلَى مَسْكَنِ قُدْسِكَ =&gt; </w:t>
      </w:r>
      <w:r>
        <w:rPr>
          <w:rtl/>
          <w:cs/>
          <w:lang w:val="ar_AE" w:bidi="ar_AE"/>
        </w:rPr>
        <w:t>17</w:t>
      </w:r>
      <w:r>
        <w:rPr>
          <w:rtl/>
          <w:cs/>
          <w:lang w:val="ar_AE" w:bidi="ar_AE"/>
        </w:rPr>
        <w:t>: تَجِيءُ بِهِمْ... الْمَكَانِ الَّذِي صَنَعْتَهُ... الَّذِي هَيَّأَتْهُ</w:t>
      </w:r>
    </w:p>
    <w:p>
      <w:pPr>
        <w:pStyle w:val="ListBullet"/>
        <w:bidi/>
        <w:spacing w:line="240" w:lineRule="auto"/>
        <w:ind w:left="720"/>
      </w:pPr>
      <w:r>
        <w:rPr>
          <w:rtl/>
          <w:cs/>
          <w:lang w:val="ar_AE" w:bidi="ar_AE"/>
        </w:rPr>
      </w:r>
      <w:r>
        <w:rPr>
          <w:rtl/>
          <w:cs/>
          <w:lang w:val="ar_AE" w:bidi="ar_AE"/>
        </w:rPr>
        <w:t>الآية 13: قُدْسِكَ =&gt; الآية 17: الْمَقْدِسِ</w:t>
      </w:r>
    </w:p>
    <w:p>
      <w:pPr>
        <w:pStyle w:val="Heading3"/>
        <w:bidi/>
      </w:pPr>
      <w:r>
        <w:rPr>
          <w:rtl/>
          <w:cs/>
          <w:lang w:val="ar_AE" w:bidi="ar_AE"/>
        </w:rPr>
        <w:t>المفاهيم الخاصة في هذا الإصحاح</w:t>
      </w:r>
    </w:p>
    <w:p>
      <w:pPr>
        <w:pStyle w:val="Heading4"/>
        <w:bidi/>
      </w:pPr>
      <w:r>
        <w:rPr>
          <w:rtl/>
          <w:cs/>
          <w:lang w:val="ar_AE" w:bidi="ar_AE"/>
        </w:rPr>
        <w:t>تذمُّر بني إسرائيل</w:t>
      </w:r>
    </w:p>
    <w:p>
      <w:pPr>
        <w:bidi/>
      </w:pPr>
      <w:r>
        <w:rPr>
          <w:rtl/>
          <w:cs/>
          <w:lang w:val="ar_AE" w:bidi="ar_AE"/>
        </w:rPr>
      </w:r>
      <w:r>
        <w:rPr>
          <w:rtl/>
          <w:cs/>
          <w:lang w:val="ar_AE" w:bidi="ar_AE"/>
        </w:rPr>
        <w:t xml:space="preserve">في </w:t>
      </w:r>
      <w:r>
        <w:rPr>
          <w:rtl/>
          <w:cs/>
          <w:lang w:val="ar_AE" w:bidi="ar_AE"/>
        </w:rPr>
        <w:t>15:24</w:t>
      </w:r>
      <w:r>
        <w:rPr>
          <w:rtl/>
          <w:cs/>
          <w:lang w:val="ar_AE" w:bidi="ar_AE"/>
        </w:rPr>
        <w:t xml:space="preserve"> يتم تقديم كلمة </w:t>
      </w:r>
      <w:r>
        <w:rPr>
          <w:b/>
          <w:rtl/>
          <w:cs/>
          <w:lang w:val="ar_AE" w:bidi="ar_AE"/>
        </w:rPr>
        <w:t>تذمُّر</w:t>
      </w:r>
      <w:r>
        <w:rPr>
          <w:rtl/>
          <w:cs/>
          <w:lang w:val="ar_AE" w:bidi="ar_AE"/>
        </w:rPr>
        <w:t xml:space="preserve"> لأول مرة. وهي تعبير قوي جدًا عن "التذمُّر" أو "الشكوى" ويُستخدم لوصف موقف بني إسرائيل طوال فترة وجودهم في البرية. وترد هذه الكلمة عدة مرات في سفري الخروج والعدد.</w:t>
      </w:r>
    </w:p>
    <w:p>
      <w:pPr>
        <w:pStyle w:val="Heading4"/>
        <w:bidi/>
      </w:pPr>
      <w:r>
        <w:rPr>
          <w:rtl/>
          <w:cs/>
          <w:lang w:val="ar_AE" w:bidi="ar_AE"/>
        </w:rPr>
        <w:t>شرائع الرب</w:t>
      </w:r>
    </w:p>
    <w:p>
      <w:pPr>
        <w:bidi/>
      </w:pPr>
      <w:r>
        <w:rPr>
          <w:rtl/>
          <w:cs/>
          <w:lang w:val="ar_AE" w:bidi="ar_AE"/>
        </w:rPr>
      </w:r>
      <w:r>
        <w:rPr>
          <w:rtl/>
          <w:cs/>
          <w:lang w:val="ar_AE" w:bidi="ar_AE"/>
        </w:rPr>
        <w:t xml:space="preserve">في الآيات </w:t>
      </w:r>
      <w:r>
        <w:rPr>
          <w:rtl/>
          <w:cs/>
          <w:lang w:val="ar_AE" w:bidi="ar_AE"/>
        </w:rPr>
        <w:t>24–26</w:t>
      </w:r>
      <w:r>
        <w:rPr>
          <w:rtl/>
          <w:cs/>
          <w:lang w:val="ar_AE" w:bidi="ar_AE"/>
        </w:rPr>
        <w:t xml:space="preserve">، يوجد إعلان تمهيدي يوضح ضرورة حفظ إسرائيل للعهد من خلال الالتزام بشريعة موسى. (انظر: </w:t>
      </w:r>
      <w:r>
        <w:rPr>
          <w:rtl/>
          <w:cs/>
          <w:lang w:val="ar_AE" w:bidi="ar_AE"/>
        </w:rPr>
        <w:t>شريعة موسى</w:t>
      </w:r>
      <w:r>
        <w:rPr>
          <w:rtl/>
          <w:cs/>
          <w:lang w:val="ar_AE" w:bidi="ar_AE"/>
        </w:rPr>
        <w:t xml:space="preserve"> ويعلن)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 (#1)</w:t>
      </w:r>
      <w:r>
        <w:rPr>
          <w:rtl/>
          <w:cs/>
          <w:lang w:val="ar_AE" w:bidi="ar_AE"/>
        </w:rPr>
      </w:r>
    </w:p>
    <w:p>
      <w:pPr>
        <w:bidi/>
      </w:pPr>
      <w:r>
        <w:rPr>
          <w:rtl/>
          <w:cs/>
          <w:lang w:val="ar_AE" w:bidi="ar_AE"/>
        </w:rPr>
      </w:r>
      <w:r>
        <w:rPr>
          <w:rtl/>
          <w:cs/>
          <w:lang w:val="ar_AE" w:bidi="ar_AE"/>
        </w:rPr>
        <w:t>גָאֹ֣ה גָּאָ֔ה</w:t>
      </w:r>
    </w:p>
    <w:p>
      <w:pPr>
        <w:bidi/>
      </w:pPr>
      <w:r>
        <w:rPr>
          <w:rtl/>
          <w:cs/>
          <w:lang w:val="ar_AE" w:bidi="ar_AE"/>
        </w:rPr>
      </w:r>
      <w:r>
        <w:rPr>
          <w:b/>
          <w:rtl/>
          <w:cs/>
          <w:lang w:val="ar_AE" w:bidi="ar_AE"/>
        </w:rPr>
        <w:t>"فَإِنَّهُ قَدْ تَعَظَّمَ"</w:t>
      </w:r>
    </w:p>
    <w:p>
      <w:pPr>
        <w:bidi/>
      </w:pPr>
      <w:r>
        <w:rPr>
          <w:rtl/>
          <w:cs/>
          <w:lang w:val="ar_AE" w:bidi="ar_AE"/>
        </w:rPr>
      </w:r>
      <w:r>
        <w:rPr>
          <w:rtl/>
          <w:cs/>
          <w:lang w:val="ar_AE" w:bidi="ar_AE"/>
        </w:rPr>
        <w:t>إذا كان ذلك سيساعد قراءك، يمكنك أن تذكر بوضوح على من انتصر الرب وتعظم. ترجمة بديلة: "لقد حقق نصرًا مجيدًا على جيش مصر"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 (#2)</w:t>
      </w:r>
      <w:r>
        <w:rPr>
          <w:rtl/>
          <w:cs/>
          <w:lang w:val="ar_AE" w:bidi="ar_AE"/>
        </w:rPr>
      </w:r>
    </w:p>
    <w:p>
      <w:pPr>
        <w:bidi/>
      </w:pPr>
      <w:r>
        <w:rPr>
          <w:rtl/>
          <w:cs/>
          <w:lang w:val="ar_AE" w:bidi="ar_AE"/>
        </w:rPr>
      </w:r>
      <w:r>
        <w:rPr>
          <w:rtl/>
          <w:cs/>
          <w:lang w:val="ar_AE" w:bidi="ar_AE"/>
        </w:rPr>
        <w:t>גָאֹ֣ה גָּאָ֔ה</w:t>
      </w:r>
    </w:p>
    <w:p>
      <w:pPr>
        <w:bidi/>
      </w:pPr>
      <w:r>
        <w:rPr>
          <w:rtl/>
          <w:cs/>
          <w:lang w:val="ar_AE" w:bidi="ar_AE"/>
        </w:rPr>
      </w:r>
      <w:r>
        <w:rPr>
          <w:b/>
          <w:rtl/>
          <w:cs/>
          <w:lang w:val="ar_AE" w:bidi="ar_AE"/>
        </w:rPr>
        <w:t>"فَإِنَّهُ قَدْ تَعَظَّمَ"</w:t>
      </w:r>
    </w:p>
    <w:p>
      <w:pPr>
        <w:bidi/>
      </w:pPr>
      <w:r>
        <w:rPr>
          <w:rtl/>
          <w:cs/>
          <w:lang w:val="ar_AE" w:bidi="ar_AE"/>
        </w:rPr>
      </w:r>
      <w:r>
        <w:rPr>
          <w:rtl/>
          <w:cs/>
          <w:lang w:val="ar_AE" w:bidi="ar_AE"/>
        </w:rPr>
        <w:t>ترجمة بديلة: "هو مُمَجَّد للغاية" أو "هو مرتفع للغاية" أو "هو مُمَجَّد بشكل 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 (#3)</w:t>
      </w:r>
      <w:r>
        <w:rPr>
          <w:rtl/>
          <w:cs/>
          <w:lang w:val="ar_AE" w:bidi="ar_AE"/>
        </w:rPr>
      </w:r>
    </w:p>
    <w:p>
      <w:pPr>
        <w:bidi/>
      </w:pPr>
      <w:r>
        <w:rPr>
          <w:rtl/>
          <w:cs/>
          <w:lang w:val="ar_AE" w:bidi="ar_AE"/>
        </w:rPr>
      </w:r>
      <w:r>
        <w:rPr>
          <w:rtl/>
          <w:cs/>
          <w:lang w:val="ar_AE" w:bidi="ar_AE"/>
        </w:rPr>
        <w:t>ס֥וּס וְ⁠רֹכְב֖⁠וֹ רָמָ֥ה בַ⁠יָּֽם</w:t>
      </w:r>
    </w:p>
    <w:p>
      <w:pPr>
        <w:bidi/>
      </w:pPr>
      <w:r>
        <w:rPr>
          <w:rtl/>
          <w:cs/>
          <w:lang w:val="ar_AE" w:bidi="ar_AE"/>
        </w:rPr>
      </w:r>
      <w:r>
        <w:rPr>
          <w:b/>
          <w:rtl/>
          <w:cs/>
          <w:lang w:val="ar_AE" w:bidi="ar_AE"/>
        </w:rPr>
        <w:t>"الْفَرَسَ وَرَاكِبَهُ طَرَحَهُمَا فِي الْبَحْرِ"</w:t>
      </w:r>
    </w:p>
    <w:p>
      <w:pPr>
        <w:bidi/>
      </w:pPr>
      <w:r>
        <w:rPr>
          <w:rtl/>
          <w:cs/>
          <w:lang w:val="ar_AE" w:bidi="ar_AE"/>
        </w:rPr>
      </w:r>
      <w:r>
        <w:rPr>
          <w:rtl/>
          <w:cs/>
          <w:lang w:val="ar_AE" w:bidi="ar_AE"/>
        </w:rPr>
        <w:t xml:space="preserve">غنى موسى عن الله الذي جعل البحر يغطي ويغرق الفرس وراكبه كما لو أن الله قد ألقاهم </w:t>
      </w:r>
      <w:r>
        <w:rPr>
          <w:b/>
          <w:rtl/>
          <w:cs/>
          <w:lang w:val="ar_AE" w:bidi="ar_AE"/>
        </w:rPr>
        <w:t>في البحر</w:t>
      </w:r>
      <w:r>
        <w:rPr>
          <w:rtl/>
          <w:cs/>
          <w:lang w:val="ar_AE" w:bidi="ar_AE"/>
        </w:rPr>
        <w:t>. إذا كان قراؤك لن يفهموا ما تعنيه هذه الصورة في هذا السياق، يمكنك استخدام استعارة مماثلة من ثقافتك. أو بدلًا من ذلك، يمكنك التعبير عن المعنى بوضوح. ترجمة بديلة: "لقد جعل الفرس وراكبه يغرقان في البحر"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 (#4)</w:t>
      </w:r>
      <w:r>
        <w:rPr>
          <w:rtl/>
          <w:cs/>
          <w:lang w:val="ar_AE" w:bidi="ar_AE"/>
        </w:rPr>
      </w:r>
    </w:p>
    <w:p>
      <w:pPr>
        <w:bidi/>
      </w:pPr>
      <w:r>
        <w:rPr>
          <w:rtl/>
          <w:cs/>
          <w:lang w:val="ar_AE" w:bidi="ar_AE"/>
        </w:rPr>
      </w:r>
      <w:r>
        <w:rPr>
          <w:rtl/>
          <w:cs/>
          <w:lang w:val="ar_AE" w:bidi="ar_AE"/>
        </w:rPr>
        <w:t>ס֥וּס וְ⁠רֹכְב֖⁠וֹ</w:t>
      </w:r>
    </w:p>
    <w:p>
      <w:pPr>
        <w:bidi/>
      </w:pPr>
      <w:r>
        <w:rPr>
          <w:rtl/>
          <w:cs/>
          <w:lang w:val="ar_AE" w:bidi="ar_AE"/>
        </w:rPr>
      </w:r>
      <w:r>
        <w:rPr>
          <w:b/>
          <w:rtl/>
          <w:cs/>
          <w:lang w:val="ar_AE" w:bidi="ar_AE"/>
        </w:rPr>
        <w:t>"الْفَرَسَ وَرَاكِبَهُ طَرَحَهُمَا فِي الْبَحْرِ"</w:t>
      </w:r>
    </w:p>
    <w:p>
      <w:pPr>
        <w:bidi/>
      </w:pPr>
      <w:r>
        <w:rPr>
          <w:rtl/>
          <w:cs/>
          <w:lang w:val="ar_AE" w:bidi="ar_AE"/>
        </w:rPr>
      </w:r>
      <w:r>
        <w:rPr>
          <w:rtl/>
          <w:cs/>
          <w:lang w:val="ar_AE" w:bidi="ar_AE"/>
        </w:rPr>
        <w:t>يشير هذا إلى العديد من أو إلى جميع خيول وفرسان المصريين الذين كانوا يطاردون بني إسرائيل. ترجمة بديلة: "الخيول وفرسانها"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 (#5)</w:t>
      </w:r>
      <w:r>
        <w:rPr>
          <w:rtl/>
          <w:cs/>
          <w:lang w:val="ar_AE" w:bidi="ar_AE"/>
        </w:rPr>
      </w:r>
    </w:p>
    <w:p>
      <w:pPr>
        <w:bidi/>
      </w:pPr>
      <w:r>
        <w:rPr>
          <w:rtl/>
          <w:cs/>
          <w:lang w:val="ar_AE" w:bidi="ar_AE"/>
        </w:rPr>
      </w:r>
      <w:r>
        <w:rPr>
          <w:rtl/>
          <w:cs/>
          <w:lang w:val="ar_AE" w:bidi="ar_AE"/>
        </w:rPr>
        <w:t>וְ⁠רֹכְב֖⁠וֹ</w:t>
      </w:r>
    </w:p>
    <w:p>
      <w:pPr>
        <w:bidi/>
      </w:pPr>
      <w:r>
        <w:rPr>
          <w:rtl/>
          <w:cs/>
          <w:lang w:val="ar_AE" w:bidi="ar_AE"/>
        </w:rPr>
      </w:r>
      <w:r>
        <w:rPr>
          <w:b/>
          <w:rtl/>
          <w:cs/>
          <w:lang w:val="ar_AE" w:bidi="ar_AE"/>
        </w:rPr>
        <w:t>"وَرَاكِبَهُ"</w:t>
      </w:r>
    </w:p>
    <w:p>
      <w:pPr>
        <w:bidi/>
      </w:pPr>
      <w:r>
        <w:rPr>
          <w:rtl/>
          <w:cs/>
          <w:lang w:val="ar_AE" w:bidi="ar_AE"/>
        </w:rPr>
      </w:r>
      <w:r>
        <w:rPr>
          <w:rtl/>
          <w:cs/>
          <w:lang w:val="ar_AE" w:bidi="ar_AE"/>
        </w:rPr>
        <w:t xml:space="preserve">هنا، كلمة </w:t>
      </w:r>
      <w:r>
        <w:rPr>
          <w:b/>
          <w:rtl/>
          <w:cs/>
          <w:lang w:val="ar_AE" w:bidi="ar_AE"/>
        </w:rPr>
        <w:t xml:space="preserve">رَاكِبَهُ </w:t>
      </w:r>
      <w:r>
        <w:rPr>
          <w:rtl/>
          <w:cs/>
          <w:lang w:val="ar_AE" w:bidi="ar_AE"/>
        </w:rPr>
        <w:t>يمكن أن تشير إما إلى شخص يجلس على فرس أو الذي يسافر في عربة يجرها فرس.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 (#1)</w:t>
      </w:r>
      <w:r>
        <w:rPr>
          <w:rtl/>
          <w:cs/>
          <w:lang w:val="ar_AE" w:bidi="ar_AE"/>
        </w:rPr>
      </w:r>
    </w:p>
    <w:p>
      <w:pPr>
        <w:bidi/>
      </w:pPr>
      <w:r>
        <w:rPr>
          <w:rtl/>
          <w:cs/>
          <w:lang w:val="ar_AE" w:bidi="ar_AE"/>
        </w:rPr>
      </w:r>
      <w:r>
        <w:rPr>
          <w:rtl/>
          <w:cs/>
          <w:lang w:val="ar_AE" w:bidi="ar_AE"/>
        </w:rPr>
        <w:t>עָזִּ֤⁠י &amp; יָ֔הּ</w:t>
      </w:r>
    </w:p>
    <w:p>
      <w:pPr>
        <w:bidi/>
      </w:pPr>
      <w:r>
        <w:rPr>
          <w:rtl/>
          <w:cs/>
          <w:lang w:val="ar_AE" w:bidi="ar_AE"/>
        </w:rPr>
      </w:r>
      <w:r>
        <w:rPr>
          <w:b/>
          <w:rtl/>
          <w:cs/>
          <w:lang w:val="ar_AE" w:bidi="ar_AE"/>
        </w:rPr>
        <w:t>"الرَّبُّ قُوَّتِي وَنَشِيدِي"</w:t>
      </w:r>
    </w:p>
    <w:p>
      <w:pPr>
        <w:bidi/>
      </w:pPr>
      <w:r>
        <w:rPr>
          <w:rtl/>
          <w:cs/>
          <w:lang w:val="ar_AE" w:bidi="ar_AE"/>
        </w:rPr>
      </w:r>
      <w:r>
        <w:rPr>
          <w:rtl/>
          <w:cs/>
          <w:lang w:val="ar_AE" w:bidi="ar_AE"/>
        </w:rPr>
        <w:t>يُعَبِّر موسى عن المعونة التي يحصل عليها من الرب (يهوه) من خلال مساواة الرب بالقوة. استخدم تعبيرًا أو استعارة من لغتك تُعَبِّر عن مساعدة الرب التي تعطي قوة. أو بدلًا من ذلك، يمكنك التعبير عن المعنى بوضوح. ترجمة بديلة: "الرب هو الذي يمنحني القوة" أو "الرب هو القوي الذي يحميني"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 (#2)</w:t>
      </w:r>
      <w:r>
        <w:rPr>
          <w:rtl/>
          <w:cs/>
          <w:lang w:val="ar_AE" w:bidi="ar_AE"/>
        </w:rPr>
      </w:r>
    </w:p>
    <w:p>
      <w:pPr>
        <w:bidi/>
      </w:pPr>
      <w:r>
        <w:rPr>
          <w:rtl/>
          <w:cs/>
          <w:lang w:val="ar_AE" w:bidi="ar_AE"/>
        </w:rPr>
      </w:r>
      <w:r>
        <w:rPr>
          <w:rtl/>
          <w:cs/>
          <w:lang w:val="ar_AE" w:bidi="ar_AE"/>
        </w:rPr>
        <w:t>וְ⁠זִמְרָת֙ יָ֔הּ</w:t>
      </w:r>
    </w:p>
    <w:p>
      <w:pPr>
        <w:bidi/>
      </w:pPr>
      <w:r>
        <w:rPr>
          <w:rtl/>
          <w:cs/>
          <w:lang w:val="ar_AE" w:bidi="ar_AE"/>
        </w:rPr>
      </w:r>
      <w:r>
        <w:rPr>
          <w:b/>
          <w:rtl/>
          <w:cs/>
          <w:lang w:val="ar_AE" w:bidi="ar_AE"/>
        </w:rPr>
        <w:t>"الرَّبُّ"</w:t>
      </w:r>
      <w:r>
        <w:rPr>
          <w:rtl/>
          <w:cs/>
          <w:lang w:val="ar_AE" w:bidi="ar_AE"/>
        </w:rPr>
        <w:t xml:space="preserve"> - </w:t>
      </w:r>
      <w:r>
        <w:rPr>
          <w:b/>
          <w:rtl/>
          <w:cs/>
          <w:lang w:val="ar_AE" w:bidi="ar_AE"/>
        </w:rPr>
        <w:t>"وَنَشِيدِي"</w:t>
      </w:r>
    </w:p>
    <w:p>
      <w:pPr>
        <w:bidi/>
      </w:pPr>
      <w:r>
        <w:rPr>
          <w:rtl/>
          <w:cs/>
          <w:lang w:val="ar_AE" w:bidi="ar_AE"/>
        </w:rPr>
      </w:r>
      <w:r>
        <w:rPr>
          <w:rtl/>
          <w:cs/>
          <w:lang w:val="ar_AE" w:bidi="ar_AE"/>
        </w:rPr>
        <w:t xml:space="preserve">إن موسى يدعو الرب </w:t>
      </w:r>
      <w:r>
        <w:rPr>
          <w:b/>
          <w:rtl/>
          <w:cs/>
          <w:lang w:val="ar_AE" w:bidi="ar_AE"/>
        </w:rPr>
        <w:t xml:space="preserve">نَشِيدِه </w:t>
      </w:r>
      <w:r>
        <w:rPr>
          <w:rtl/>
          <w:cs/>
          <w:lang w:val="ar_AE" w:bidi="ar_AE"/>
        </w:rPr>
        <w:t>لأن الرب هو موضوع الأغنية أو لأن الرب هو السبب الذي من أجله كان يغني. استخدم تعبيرًا أو استعارة من لغتك تعبر عن كوّن الرب أغنية فرح. أو بدلًا من ذلك، يمكنك التعبير عن المعنى بشكل واضح. ترجمة بديلة: "الرب هو ... الذي أغني عنه" أو "الرب ... يجعلني أغني بفرح"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 (#3)</w:t>
      </w:r>
      <w:r>
        <w:rPr>
          <w:rtl/>
          <w:cs/>
          <w:lang w:val="ar_AE" w:bidi="ar_AE"/>
        </w:rPr>
      </w:r>
    </w:p>
    <w:p>
      <w:pPr>
        <w:bidi/>
      </w:pPr>
      <w:r>
        <w:rPr>
          <w:rtl/>
          <w:cs/>
          <w:lang w:val="ar_AE" w:bidi="ar_AE"/>
        </w:rPr>
      </w:r>
      <w:r>
        <w:rPr>
          <w:rtl/>
          <w:cs/>
          <w:lang w:val="ar_AE" w:bidi="ar_AE"/>
        </w:rPr>
        <w:t>וַֽ⁠יְהִי־לִ֖⁠י לִֽ⁠ישׁוּעָ֑ה</w:t>
      </w:r>
    </w:p>
    <w:p>
      <w:pPr>
        <w:bidi/>
      </w:pPr>
      <w:r>
        <w:rPr>
          <w:rtl/>
          <w:cs/>
          <w:lang w:val="ar_AE" w:bidi="ar_AE"/>
        </w:rPr>
      </w:r>
      <w:r>
        <w:rPr>
          <w:b/>
          <w:rtl/>
          <w:cs/>
          <w:lang w:val="ar_AE" w:bidi="ar_AE"/>
        </w:rPr>
        <w:t>"وَقَدْ صَارَ خَلاَصِي"</w:t>
      </w:r>
    </w:p>
    <w:p>
      <w:pPr>
        <w:bidi/>
      </w:pPr>
      <w:r>
        <w:rPr>
          <w:rtl/>
          <w:cs/>
          <w:lang w:val="ar_AE" w:bidi="ar_AE"/>
        </w:rPr>
      </w:r>
      <w:r>
        <w:rPr>
          <w:rtl/>
          <w:cs/>
          <w:lang w:val="ar_AE" w:bidi="ar_AE"/>
        </w:rPr>
        <w:t>يدعو موسى الرب خلاصه لأن الرب قد أنقذه. استخدم تعبيرًا أو استعارة من لغتك تعبر عن قوة الرب في الإنقاذ. أو بدلًا من ذلك، يمكنك التعبير عن المعنى بشكل واضح. ترجمة بديلة: "وقد أنقذني" أو "وهو الذي يخلصني"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 (#4)</w:t>
      </w:r>
      <w:r>
        <w:rPr>
          <w:rtl/>
          <w:cs/>
          <w:lang w:val="ar_AE" w:bidi="ar_AE"/>
        </w:rPr>
      </w:r>
    </w:p>
    <w:p>
      <w:pPr>
        <w:bidi/>
      </w:pPr>
      <w:r>
        <w:rPr>
          <w:rtl/>
          <w:cs/>
          <w:lang w:val="ar_AE" w:bidi="ar_AE"/>
        </w:rPr>
      </w:r>
      <w:r>
        <w:rPr>
          <w:rtl/>
          <w:cs/>
          <w:lang w:val="ar_AE" w:bidi="ar_AE"/>
        </w:rPr>
        <w:t>זֶ֤ה אֵלִ⁠י֙ וְ⁠אַנְוֵ֔⁠הוּ אֱלֹהֵ֥י אָבִ֖⁠י וַ⁠אֲרֹמְמֶֽ⁠נְהוּ</w:t>
      </w:r>
    </w:p>
    <w:p>
      <w:pPr>
        <w:bidi/>
      </w:pPr>
      <w:r>
        <w:rPr>
          <w:rtl/>
          <w:cs/>
          <w:lang w:val="ar_AE" w:bidi="ar_AE"/>
        </w:rPr>
      </w:r>
      <w:r>
        <w:rPr>
          <w:b/>
          <w:rtl/>
          <w:cs/>
          <w:lang w:val="ar_AE" w:bidi="ar_AE"/>
        </w:rPr>
        <w:t>""هذَا إِلهِي فَأُمَجِّدُهُ"</w:t>
      </w:r>
    </w:p>
    <w:p>
      <w:pPr>
        <w:bidi/>
      </w:pPr>
      <w:r>
        <w:rPr>
          <w:rtl/>
          <w:cs/>
          <w:lang w:val="ar_AE" w:bidi="ar_AE"/>
        </w:rPr>
      </w:r>
      <w:r>
        <w:rPr>
          <w:rtl/>
          <w:cs/>
          <w:lang w:val="ar_AE" w:bidi="ar_AE"/>
        </w:rPr>
        <w:t>تُعَبِّر هذه السطور عن أفكار متشابهة جدًا للتأكيد. إذا كانت تلك طريقة عادية لتقديم جُملة خبرية مُثبتة (في صيغة شعرية) أو إذا كان ذلك سيتم فهمه في لغتك، فيمكنك الترجمة بطريقة مشابهة. ومع ذلك، إذا كان التكرار بهذا الشكل سيخلق معنى مختلفًا، ابحث عن تركيب لُغَوي مناسب في لغتك.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3 (#1)</w:t>
      </w:r>
      <w:r>
        <w:rPr>
          <w:rtl/>
          <w:cs/>
          <w:lang w:val="ar_AE" w:bidi="ar_AE"/>
        </w:rPr>
      </w:r>
    </w:p>
    <w:p>
      <w:pPr>
        <w:bidi/>
      </w:pPr>
      <w:r>
        <w:rPr>
          <w:rtl/>
          <w:cs/>
          <w:lang w:val="ar_AE" w:bidi="ar_AE"/>
        </w:rPr>
      </w:r>
      <w:r>
        <w:rPr>
          <w:rtl/>
          <w:cs/>
          <w:lang w:val="ar_AE" w:bidi="ar_AE"/>
        </w:rPr>
        <w:t>יְהוָ֖ה אִ֣ישׁ מִלְחָמָ֑ה</w:t>
      </w:r>
    </w:p>
    <w:p>
      <w:pPr>
        <w:bidi/>
      </w:pPr>
      <w:r>
        <w:rPr>
          <w:rtl/>
          <w:cs/>
          <w:lang w:val="ar_AE" w:bidi="ar_AE"/>
        </w:rPr>
      </w:r>
      <w:r>
        <w:rPr>
          <w:b/>
          <w:rtl/>
          <w:cs/>
          <w:lang w:val="ar_AE" w:bidi="ar_AE"/>
        </w:rPr>
        <w:t>"الرَّبُّ رَجُلُ الْحَرْبِ"</w:t>
      </w:r>
    </w:p>
    <w:p>
      <w:pPr>
        <w:bidi/>
      </w:pPr>
      <w:r>
        <w:rPr>
          <w:rtl/>
          <w:cs/>
          <w:lang w:val="ar_AE" w:bidi="ar_AE"/>
        </w:rPr>
      </w:r>
      <w:r>
        <w:rPr>
          <w:rtl/>
          <w:cs/>
          <w:lang w:val="ar_AE" w:bidi="ar_AE"/>
        </w:rPr>
        <w:t xml:space="preserve">يدعو موسى الرب </w:t>
      </w:r>
      <w:r>
        <w:rPr>
          <w:b/>
          <w:rtl/>
          <w:cs/>
          <w:lang w:val="ar_AE" w:bidi="ar_AE"/>
        </w:rPr>
        <w:t>رجل الحرب</w:t>
      </w:r>
      <w:r>
        <w:rPr>
          <w:rtl/>
          <w:cs/>
          <w:lang w:val="ar_AE" w:bidi="ar_AE"/>
        </w:rPr>
        <w:t xml:space="preserve"> لأنه قاتل بقوة ضد المصريين وانتصر. ترجمة بديلة: "الرب مثل محارب"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4 (#1)</w:t>
      </w:r>
      <w:r>
        <w:rPr>
          <w:rtl/>
          <w:cs/>
          <w:lang w:val="ar_AE" w:bidi="ar_AE"/>
        </w:rPr>
      </w:r>
    </w:p>
    <w:p>
      <w:pPr>
        <w:bidi/>
      </w:pPr>
      <w:r>
        <w:rPr>
          <w:rtl/>
          <w:cs/>
          <w:lang w:val="ar_AE" w:bidi="ar_AE"/>
        </w:rPr>
      </w:r>
      <w:r>
        <w:rPr>
          <w:rtl/>
          <w:cs/>
          <w:lang w:val="ar_AE" w:bidi="ar_AE"/>
        </w:rPr>
        <w:t>מַרְכְּבֹ֥ת פַּרְעֹ֛ה וְ⁠חֵיל֖⁠וֹ יָרָ֣ה בַ⁠יָּ֑ם וּ⁠מִבְחַ֥ר שָֽׁלִשָׁ֖י⁠ו טֻבְּע֥וּ בְ⁠יַם־סֽוּף</w:t>
      </w:r>
    </w:p>
    <w:p>
      <w:pPr>
        <w:bidi/>
      </w:pPr>
      <w:r>
        <w:rPr>
          <w:rtl/>
          <w:cs/>
          <w:lang w:val="ar_AE" w:bidi="ar_AE"/>
        </w:rPr>
      </w:r>
      <w:r>
        <w:rPr>
          <w:b/>
          <w:rtl/>
          <w:cs/>
          <w:lang w:val="ar_AE" w:bidi="ar_AE"/>
        </w:rPr>
        <w:t>""مَرْكَبَاتُ فِرْعَوْنَ وَجَيْشُهُ أَلْقَاهُمَا فِي الْبَحْرِ. فَغَرِقَ أَفْضَلُ جُنُودِهِ الْمَرْكَبِيَّةِ فِي بَحْرِ سُوفَ"</w:t>
      </w:r>
    </w:p>
    <w:p>
      <w:pPr>
        <w:bidi/>
      </w:pPr>
      <w:r>
        <w:rPr>
          <w:rtl/>
          <w:cs/>
          <w:lang w:val="ar_AE" w:bidi="ar_AE"/>
        </w:rPr>
      </w:r>
      <w:r>
        <w:rPr>
          <w:rtl/>
          <w:cs/>
          <w:lang w:val="ar_AE" w:bidi="ar_AE"/>
        </w:rPr>
        <w:t>هذه السطور هي متوازيات مترادفة حيث يُقَوّي الثاني ما يُقال في الأول. ترجمة بديلة: "ألقى كل جيش فرعون في البحر، بما في ذلك المركبات؛ حتى جنوده المختارين غرقوا في بحر سوف"</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4 (#2)</w:t>
      </w:r>
      <w:r>
        <w:rPr>
          <w:rtl/>
          <w:cs/>
          <w:lang w:val="ar_AE" w:bidi="ar_AE"/>
        </w:rPr>
      </w:r>
    </w:p>
    <w:p>
      <w:pPr>
        <w:bidi/>
      </w:pPr>
      <w:r>
        <w:rPr>
          <w:rtl/>
          <w:cs/>
          <w:lang w:val="ar_AE" w:bidi="ar_AE"/>
        </w:rPr>
      </w:r>
      <w:r>
        <w:rPr>
          <w:rtl/>
          <w:cs/>
          <w:lang w:val="ar_AE" w:bidi="ar_AE"/>
        </w:rPr>
        <w:t>מַרְכְּבֹ֥ת פַּרְעֹ֛ה וְ⁠חֵיל֖⁠וֹ יָרָ֣ה בַ⁠יָּ֑ם</w:t>
      </w:r>
    </w:p>
    <w:p>
      <w:pPr>
        <w:bidi/>
      </w:pPr>
      <w:r>
        <w:rPr>
          <w:rtl/>
          <w:cs/>
          <w:lang w:val="ar_AE" w:bidi="ar_AE"/>
        </w:rPr>
      </w:r>
      <w:r>
        <w:rPr>
          <w:b/>
          <w:rtl/>
          <w:cs/>
          <w:lang w:val="ar_AE" w:bidi="ar_AE"/>
        </w:rPr>
        <w:t>"مَرْكَبَاتُ فِرْعَوْنَ وَجَيْشُهُ أَلْقَاهُمَا فِي الْبَحْرِ"</w:t>
      </w:r>
    </w:p>
    <w:p>
      <w:pPr>
        <w:bidi/>
      </w:pPr>
      <w:r>
        <w:rPr>
          <w:rtl/>
          <w:cs/>
          <w:lang w:val="ar_AE" w:bidi="ar_AE"/>
        </w:rPr>
      </w:r>
      <w:r>
        <w:rPr>
          <w:rtl/>
          <w:cs/>
          <w:lang w:val="ar_AE" w:bidi="ar_AE"/>
        </w:rPr>
        <w:t xml:space="preserve">يُغني موسى عن الرب الذي جعل البحر يغطي مركبات وفرسان فرعون كما لو أن الرب قد ألقاهم </w:t>
      </w:r>
      <w:r>
        <w:rPr>
          <w:b/>
          <w:rtl/>
          <w:cs/>
          <w:lang w:val="ar_AE" w:bidi="ar_AE"/>
        </w:rPr>
        <w:t>في البحر.</w:t>
      </w:r>
      <w:r>
        <w:rPr>
          <w:rtl/>
          <w:cs/>
          <w:lang w:val="ar_AE" w:bidi="ar_AE"/>
        </w:rPr>
        <w:t xml:space="preserve"> إذا لم يفهم قراؤك ما تعنيه هذه الصورة في هذا السياق، فيمكنك استخدام استعارة مشابهة من ثقافتك. أو بدلًا من ذلك، يمكنك التعبير عن المعنى بوضوح. ترجمة بديلة: "لقد جعل فرسان ومركبات فرعون يغرقون في البحر"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5 (#1)</w:t>
      </w:r>
      <w:r>
        <w:rPr>
          <w:rtl/>
          <w:cs/>
          <w:lang w:val="ar_AE" w:bidi="ar_AE"/>
        </w:rPr>
      </w:r>
    </w:p>
    <w:p>
      <w:pPr>
        <w:bidi/>
      </w:pPr>
      <w:r>
        <w:rPr>
          <w:rtl/>
          <w:cs/>
          <w:lang w:val="ar_AE" w:bidi="ar_AE"/>
        </w:rPr>
      </w:r>
      <w:r>
        <w:rPr>
          <w:rtl/>
          <w:cs/>
          <w:lang w:val="ar_AE" w:bidi="ar_AE"/>
        </w:rPr>
        <w:t>תְּהֹמֹ֖ת יְכַסְיֻ֑⁠מוּ יָרְד֥וּ בִ⁠מְצוֹלֹ֖ת כְּמוֹ־אָֽבֶן</w:t>
      </w:r>
    </w:p>
    <w:p>
      <w:pPr>
        <w:bidi/>
      </w:pPr>
      <w:r>
        <w:rPr>
          <w:rtl/>
          <w:cs/>
          <w:lang w:val="ar_AE" w:bidi="ar_AE"/>
        </w:rPr>
      </w:r>
      <w:r>
        <w:rPr>
          <w:b/>
          <w:rtl/>
          <w:cs/>
          <w:lang w:val="ar_AE" w:bidi="ar_AE"/>
        </w:rPr>
        <w:t>""تُغَطِّيهِمُ اللُّجَجُ; قَدْ هَبَطُوا فِي الأَعْمَاقِ كَحَجَرٍ"</w:t>
      </w:r>
    </w:p>
    <w:p>
      <w:pPr>
        <w:bidi/>
      </w:pPr>
      <w:r>
        <w:rPr>
          <w:rtl/>
          <w:cs/>
          <w:lang w:val="ar_AE" w:bidi="ar_AE"/>
        </w:rPr>
      </w:r>
      <w:r>
        <w:rPr>
          <w:rtl/>
          <w:cs/>
          <w:lang w:val="ar_AE" w:bidi="ar_AE"/>
        </w:rPr>
        <w:t>هذه السطور هي متوازيات مترادفة حيث يوضح الثاني ما قيل في الأول. ترجمة بديلة: "غطتهم اللجج لأنهم نزلوا إلى الأعماق مثل الحجر"</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5 (#2)</w:t>
      </w:r>
      <w:r>
        <w:rPr>
          <w:rtl/>
          <w:cs/>
          <w:lang w:val="ar_AE" w:bidi="ar_AE"/>
        </w:rPr>
      </w:r>
    </w:p>
    <w:p>
      <w:pPr>
        <w:bidi/>
      </w:pPr>
      <w:r>
        <w:rPr>
          <w:rtl/>
          <w:cs/>
          <w:lang w:val="ar_AE" w:bidi="ar_AE"/>
        </w:rPr>
      </w:r>
      <w:r>
        <w:rPr>
          <w:rtl/>
          <w:cs/>
          <w:lang w:val="ar_AE" w:bidi="ar_AE"/>
        </w:rPr>
        <w:t>יָרְד֥וּ בִ⁠מְצוֹלֹ֖ת כְּמוֹ־אָֽבֶן</w:t>
      </w:r>
    </w:p>
    <w:p>
      <w:pPr>
        <w:bidi/>
      </w:pPr>
      <w:r>
        <w:rPr>
          <w:rtl/>
          <w:cs/>
          <w:lang w:val="ar_AE" w:bidi="ar_AE"/>
        </w:rPr>
      </w:r>
      <w:r>
        <w:rPr>
          <w:b/>
          <w:rtl/>
          <w:cs/>
          <w:lang w:val="ar_AE" w:bidi="ar_AE"/>
        </w:rPr>
        <w:t>"قَدْ هَبَطُوا فِي الأَعْمَاقِ كَحَجَرٍ"</w:t>
      </w:r>
    </w:p>
    <w:p>
      <w:pPr>
        <w:bidi/>
      </w:pPr>
      <w:r>
        <w:rPr>
          <w:rtl/>
          <w:cs/>
          <w:lang w:val="ar_AE" w:bidi="ar_AE"/>
        </w:rPr>
      </w:r>
      <w:r>
        <w:rPr>
          <w:rtl/>
          <w:cs/>
          <w:lang w:val="ar_AE" w:bidi="ar_AE"/>
        </w:rPr>
        <w:t xml:space="preserve">هذا التشبيه هو أنه </w:t>
      </w:r>
      <w:r>
        <w:rPr>
          <w:b/>
          <w:i/>
          <w:rtl/>
          <w:cs/>
          <w:lang w:val="ar_AE" w:bidi="ar_AE"/>
        </w:rPr>
        <w:t>مثل الحجر</w:t>
      </w:r>
      <w:r>
        <w:rPr>
          <w:rtl/>
          <w:cs/>
          <w:lang w:val="ar_AE" w:bidi="ar_AE"/>
        </w:rPr>
        <w:t xml:space="preserve"> الذي لا يطفو بل يغرق إلى قاع البحر، غرق جنود الأعداء إلى قاع البحر. ترجمة بديلة: "نزلوا إلى الماء العميق مثل الحجر الذي يغرق إلى قاع البحر"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6 (#1)</w:t>
      </w:r>
      <w:r>
        <w:rPr>
          <w:rtl/>
          <w:cs/>
          <w:lang w:val="ar_AE" w:bidi="ar_AE"/>
        </w:rPr>
      </w:r>
    </w:p>
    <w:p>
      <w:pPr>
        <w:bidi/>
      </w:pPr>
      <w:r>
        <w:rPr>
          <w:rtl/>
          <w:cs/>
          <w:lang w:val="ar_AE" w:bidi="ar_AE"/>
        </w:rPr>
      </w:r>
      <w:r>
        <w:rPr>
          <w:rtl/>
          <w:cs/>
          <w:lang w:val="ar_AE" w:bidi="ar_AE"/>
        </w:rPr>
        <w:t>יְמִֽינְ⁠ךָ֣ יְהוָ֔ה נֶאְדָּרִ֖י בַּ⁠כֹּ֑חַ יְמִֽינְ⁠ךָ֥ יְהוָ֖ה תִּרְעַ֥ץ אוֹיֵֽב</w:t>
      </w:r>
    </w:p>
    <w:p>
      <w:pPr>
        <w:bidi/>
      </w:pPr>
      <w:r>
        <w:rPr>
          <w:rtl/>
          <w:cs/>
          <w:lang w:val="ar_AE" w:bidi="ar_AE"/>
        </w:rPr>
      </w:r>
      <w:r>
        <w:rPr>
          <w:b/>
          <w:rtl/>
          <w:cs/>
          <w:lang w:val="ar_AE" w:bidi="ar_AE"/>
        </w:rPr>
        <w:t>""يَمِينُكَ يَا رَبُّ مُعْتَزَّةٌ بِالْقُدْرَةِ. يَمِينُكَ يَا رَبُّ تُحَطِّمُ الْعَدُوَّ"</w:t>
      </w:r>
    </w:p>
    <w:p>
      <w:pPr>
        <w:bidi/>
      </w:pPr>
      <w:r>
        <w:rPr>
          <w:rtl/>
          <w:cs/>
          <w:lang w:val="ar_AE" w:bidi="ar_AE"/>
        </w:rPr>
      </w:r>
      <w:r>
        <w:rPr>
          <w:rtl/>
          <w:cs/>
          <w:lang w:val="ar_AE" w:bidi="ar_AE"/>
        </w:rPr>
        <w:t>هذه السطور هي متوازيات مترادفة حيث يأخذ الثاني الفكرة المجردة في الأول ويجعلها ملموسة (مع أنّها لا تزل في صورة شعرية). ترجمة بديلة: "يا رب، أنت تُظهر مدى عظمة قوة يدك اليمنى بواسطة تحطيم العدو"</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6 (#2)</w:t>
      </w:r>
      <w:r>
        <w:rPr>
          <w:rtl/>
          <w:cs/>
          <w:lang w:val="ar_AE" w:bidi="ar_AE"/>
        </w:rPr>
      </w:r>
    </w:p>
    <w:p>
      <w:pPr>
        <w:bidi/>
      </w:pPr>
      <w:r>
        <w:rPr>
          <w:rtl/>
          <w:cs/>
          <w:lang w:val="ar_AE" w:bidi="ar_AE"/>
        </w:rPr>
      </w:r>
      <w:r>
        <w:rPr>
          <w:rtl/>
          <w:cs/>
          <w:lang w:val="ar_AE" w:bidi="ar_AE"/>
        </w:rPr>
        <w:t>יְמִֽינְ⁠ךָ֣ יְהוָ֔ה נֶאְדָּרִ֖י בַּ⁠כֹּ֑חַ יְמִֽינְ⁠ךָ֥ יְהוָ֖ה תִּרְעַ֥ץ אוֹיֵֽב</w:t>
      </w:r>
    </w:p>
    <w:p>
      <w:pPr>
        <w:bidi/>
      </w:pPr>
      <w:r>
        <w:rPr>
          <w:rtl/>
          <w:cs/>
          <w:lang w:val="ar_AE" w:bidi="ar_AE"/>
        </w:rPr>
      </w:r>
      <w:r>
        <w:rPr>
          <w:b/>
          <w:rtl/>
          <w:cs/>
          <w:lang w:val="ar_AE" w:bidi="ar_AE"/>
        </w:rPr>
        <w:t>""يَمِينُكَ يَا رَبُّ مُعْتَزَّةٌ بِالْقُدْرَةِ. يَمِينُكَ يَا رَبُّ تُحَطِّمُ الْعَدُوَّ"</w:t>
      </w:r>
    </w:p>
    <w:p>
      <w:pPr>
        <w:bidi/>
      </w:pPr>
      <w:r>
        <w:rPr>
          <w:rtl/>
          <w:cs/>
          <w:lang w:val="ar_AE" w:bidi="ar_AE"/>
        </w:rPr>
      </w:r>
      <w:r>
        <w:rPr>
          <w:rtl/>
          <w:cs/>
          <w:lang w:val="ar_AE" w:bidi="ar_AE"/>
        </w:rPr>
        <w:t xml:space="preserve">يتحدث موسى عن الرب كما لو أن للرب يد يمنى. وتشير </w:t>
      </w:r>
      <w:r>
        <w:rPr>
          <w:b/>
          <w:rtl/>
          <w:cs/>
          <w:lang w:val="ar_AE" w:bidi="ar_AE"/>
        </w:rPr>
        <w:t>اليد اليمنى</w:t>
      </w:r>
      <w:r>
        <w:rPr>
          <w:rtl/>
          <w:cs/>
          <w:lang w:val="ar_AE" w:bidi="ar_AE"/>
        </w:rPr>
        <w:t xml:space="preserve"> إلى قوة الرب أو الأشياء التي يفعلها الرب بقوة. إذا كان ذلك مفيدًا في لغتك، فيمكنك استخدام تعبير مماثل أو لغة واضحة. ترجمة بديلة: "يا رب، قوتك مجيدة؛ يا رب، قوتك قد حطمت العدو" أو "يا رب، ما تفعله قوي بشكل مجيد؛ يا رب، قوتك قد حطمت العدو"</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6 (#3)</w:t>
      </w:r>
      <w:r>
        <w:rPr>
          <w:rtl/>
          <w:cs/>
          <w:lang w:val="ar_AE" w:bidi="ar_AE"/>
        </w:rPr>
      </w:r>
    </w:p>
    <w:p>
      <w:pPr>
        <w:bidi/>
      </w:pPr>
      <w:r>
        <w:rPr>
          <w:rtl/>
          <w:cs/>
          <w:lang w:val="ar_AE" w:bidi="ar_AE"/>
        </w:rPr>
      </w:r>
      <w:r>
        <w:rPr>
          <w:rtl/>
          <w:cs/>
          <w:lang w:val="ar_AE" w:bidi="ar_AE"/>
        </w:rPr>
        <w:t>תִּרְעַ֥ץ אוֹיֵֽב</w:t>
      </w:r>
    </w:p>
    <w:p>
      <w:pPr>
        <w:bidi/>
      </w:pPr>
      <w:r>
        <w:rPr>
          <w:rtl/>
          <w:cs/>
          <w:lang w:val="ar_AE" w:bidi="ar_AE"/>
        </w:rPr>
      </w:r>
      <w:r>
        <w:rPr>
          <w:b/>
          <w:rtl/>
          <w:cs/>
          <w:lang w:val="ar_AE" w:bidi="ar_AE"/>
        </w:rPr>
        <w:t>"تُحَطِّمُ الْعَدُوَّ"</w:t>
      </w:r>
    </w:p>
    <w:p>
      <w:pPr>
        <w:bidi/>
      </w:pPr>
      <w:r>
        <w:rPr>
          <w:rtl/>
          <w:cs/>
          <w:lang w:val="ar_AE" w:bidi="ar_AE"/>
        </w:rPr>
      </w:r>
      <w:r>
        <w:rPr>
          <w:rtl/>
          <w:cs/>
          <w:lang w:val="ar_AE" w:bidi="ar_AE"/>
        </w:rPr>
        <w:t xml:space="preserve">يتحدث موسى عن العدو كما لو كان هشًا ويمكن </w:t>
      </w:r>
      <w:r>
        <w:rPr>
          <w:b/>
          <w:rtl/>
          <w:cs/>
          <w:lang w:val="ar_AE" w:bidi="ar_AE"/>
        </w:rPr>
        <w:t>تحطيمه</w:t>
      </w:r>
      <w:r>
        <w:rPr>
          <w:rtl/>
          <w:cs/>
          <w:lang w:val="ar_AE" w:bidi="ar_AE"/>
        </w:rPr>
        <w:t xml:space="preserve"> مثل الزجاج أو الفخار. إذا لم يفهم قراؤك ما تعنيه هذه الصورة في هذا السياق، فيمكنك استخدام استعارة مشابهة من ثقافتك. أو بدلًا من ذلك، يمكنك التعبير عن المعنى بوضوح. ترجمة بديلة: "تسحق العدو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7 (#1)</w:t>
      </w:r>
      <w:r>
        <w:rPr>
          <w:rtl/>
          <w:cs/>
          <w:lang w:val="ar_AE" w:bidi="ar_AE"/>
        </w:rPr>
      </w:r>
    </w:p>
    <w:p>
      <w:pPr>
        <w:bidi/>
      </w:pPr>
      <w:r>
        <w:rPr>
          <w:rtl/>
          <w:cs/>
          <w:lang w:val="ar_AE" w:bidi="ar_AE"/>
        </w:rPr>
      </w:r>
      <w:r>
        <w:rPr>
          <w:rtl/>
          <w:cs/>
          <w:lang w:val="ar_AE" w:bidi="ar_AE"/>
        </w:rPr>
        <w:t>תַּהֲרֹ֣ס קָמֶ֑י⁠ךָ תְּשַׁלַּח֙ חֲרֹ֣נְ⁠ךָ֔ יֹאכְלֵ֖⁠מוֹ כַּ⁠קַּֽשׁ</w:t>
      </w:r>
    </w:p>
    <w:p>
      <w:pPr>
        <w:bidi/>
      </w:pPr>
      <w:r>
        <w:rPr>
          <w:rtl/>
          <w:cs/>
          <w:lang w:val="ar_AE" w:bidi="ar_AE"/>
        </w:rPr>
      </w:r>
      <w:r>
        <w:rPr>
          <w:b/>
          <w:rtl/>
          <w:cs/>
          <w:lang w:val="ar_AE" w:bidi="ar_AE"/>
        </w:rPr>
        <w:t>""وَبِكَثْرَةِ عَظَمَتِكَ تَهْدِمُ مُقَاوِمِيكَ. تُرْسِلُ سَخَطَكَ فَيَأْكُلُهُمْ كَالْقَشِّ"</w:t>
      </w:r>
    </w:p>
    <w:p>
      <w:pPr>
        <w:bidi/>
      </w:pPr>
      <w:r>
        <w:rPr>
          <w:rtl/>
          <w:cs/>
          <w:lang w:val="ar_AE" w:bidi="ar_AE"/>
        </w:rPr>
      </w:r>
      <w:r>
        <w:rPr>
          <w:rtl/>
          <w:cs/>
          <w:lang w:val="ar_AE" w:bidi="ar_AE"/>
        </w:rPr>
        <w:t>هذه السطور هي متوازيات مترادفة حيث يأخذ الثاني الفكرة المجردة في الجزء الأول (</w:t>
      </w:r>
      <w:r>
        <w:rPr>
          <w:b/>
          <w:rtl/>
          <w:cs/>
          <w:lang w:val="ar_AE" w:bidi="ar_AE"/>
        </w:rPr>
        <w:t>تَهْدِمُ مُقَاوِمِيكَ</w:t>
      </w:r>
      <w:r>
        <w:rPr>
          <w:rtl/>
          <w:cs/>
          <w:lang w:val="ar_AE" w:bidi="ar_AE"/>
        </w:rPr>
        <w:t>) ويجعلها ملموسة (وإن كانت لا تزل في صورة شعرية). ترجمة بديلة: "تهدم مقاوميك بإرسال نارك لتلتهمهم مثل القش"</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7 (#2)</w:t>
      </w:r>
      <w:r>
        <w:rPr>
          <w:rtl/>
          <w:cs/>
          <w:lang w:val="ar_AE" w:bidi="ar_AE"/>
        </w:rPr>
      </w:r>
    </w:p>
    <w:p>
      <w:pPr>
        <w:bidi/>
      </w:pPr>
      <w:r>
        <w:rPr>
          <w:rtl/>
          <w:cs/>
          <w:lang w:val="ar_AE" w:bidi="ar_AE"/>
        </w:rPr>
      </w:r>
      <w:r>
        <w:rPr>
          <w:rtl/>
          <w:cs/>
          <w:lang w:val="ar_AE" w:bidi="ar_AE"/>
        </w:rPr>
        <w:t>וּ⁠בְ⁠רֹ֥ב גְּאוֹנְ⁠ךָ֖</w:t>
      </w:r>
    </w:p>
    <w:p>
      <w:pPr>
        <w:bidi/>
      </w:pPr>
      <w:r>
        <w:rPr>
          <w:rtl/>
          <w:cs/>
          <w:lang w:val="ar_AE" w:bidi="ar_AE"/>
        </w:rPr>
      </w:r>
      <w:r>
        <w:rPr>
          <w:b/>
          <w:rtl/>
          <w:cs/>
          <w:lang w:val="ar_AE" w:bidi="ar_AE"/>
        </w:rPr>
        <w:t>"وَبِكَثْرَةِ عَظَمَتِكَ"</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 xml:space="preserve">الكثرة </w:t>
      </w:r>
      <w:r>
        <w:rPr>
          <w:rtl/>
          <w:cs/>
          <w:lang w:val="ar_AE" w:bidi="ar_AE"/>
        </w:rPr>
        <w:t>و</w:t>
      </w:r>
      <w:r>
        <w:rPr>
          <w:b/>
          <w:rtl/>
          <w:cs/>
          <w:lang w:val="ar_AE" w:bidi="ar_AE"/>
        </w:rPr>
        <w:t>العظمة</w:t>
      </w:r>
      <w:r>
        <w:rPr>
          <w:rtl/>
          <w:cs/>
          <w:lang w:val="ar_AE" w:bidi="ar_AE"/>
        </w:rPr>
        <w:t>، يمكنك التعبير عن نفس الفكرة بطريقة أخرى. ترجمة بديلة: "أنت كثير العظمة و" أو "لأنك كثير العظمة،"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7 (#3)</w:t>
      </w:r>
      <w:r>
        <w:rPr>
          <w:rtl/>
          <w:cs/>
          <w:lang w:val="ar_AE" w:bidi="ar_AE"/>
        </w:rPr>
      </w:r>
    </w:p>
    <w:p>
      <w:pPr>
        <w:bidi/>
      </w:pPr>
      <w:r>
        <w:rPr>
          <w:rtl/>
          <w:cs/>
          <w:lang w:val="ar_AE" w:bidi="ar_AE"/>
        </w:rPr>
      </w:r>
      <w:r>
        <w:rPr>
          <w:rtl/>
          <w:cs/>
          <w:lang w:val="ar_AE" w:bidi="ar_AE"/>
        </w:rPr>
        <w:t>קָמֶ֑י⁠ךָ</w:t>
      </w:r>
    </w:p>
    <w:p>
      <w:pPr>
        <w:bidi/>
      </w:pPr>
      <w:r>
        <w:rPr>
          <w:rtl/>
          <w:cs/>
          <w:lang w:val="ar_AE" w:bidi="ar_AE"/>
        </w:rPr>
      </w:r>
      <w:r>
        <w:rPr>
          <w:b/>
          <w:rtl/>
          <w:cs/>
          <w:lang w:val="ar_AE" w:bidi="ar_AE"/>
        </w:rPr>
        <w:t>"تَهْدِمُ مُقَاوِمِيكَ"</w:t>
      </w:r>
    </w:p>
    <w:p>
      <w:pPr>
        <w:bidi/>
      </w:pPr>
      <w:r>
        <w:rPr>
          <w:rtl/>
          <w:cs/>
          <w:lang w:val="ar_AE" w:bidi="ar_AE"/>
        </w:rPr>
      </w:r>
      <w:r>
        <w:rPr>
          <w:rtl/>
          <w:cs/>
          <w:lang w:val="ar_AE" w:bidi="ar_AE"/>
        </w:rPr>
        <w:t xml:space="preserve">التمرد ضد الرب يُشار إليه على أنه </w:t>
      </w:r>
      <w:r>
        <w:rPr>
          <w:b/>
          <w:rtl/>
          <w:cs/>
          <w:lang w:val="ar_AE" w:bidi="ar_AE"/>
        </w:rPr>
        <w:t xml:space="preserve">الوقوف ضده </w:t>
      </w:r>
      <w:r>
        <w:rPr>
          <w:rtl/>
          <w:cs/>
          <w:lang w:val="ar_AE" w:bidi="ar_AE"/>
        </w:rPr>
        <w:t>كما في بعض الترجمات. إذا لم يفهم قراؤك ما تعنيه هذه الصورة في هذا السياق، يمكنك استخدام استعارة مماثلة من ثقافتك. أو بدلًا من ذلك، يمكنك التعبير عن المعنى بوضوح. ترجمة بديلة: "أولئك الذين يتمردون ضدك" أو "أعداؤك"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7 (#4)</w:t>
      </w:r>
      <w:r>
        <w:rPr>
          <w:rtl/>
          <w:cs/>
          <w:lang w:val="ar_AE" w:bidi="ar_AE"/>
        </w:rPr>
      </w:r>
    </w:p>
    <w:p>
      <w:pPr>
        <w:bidi/>
      </w:pPr>
      <w:r>
        <w:rPr>
          <w:rtl/>
          <w:cs/>
          <w:lang w:val="ar_AE" w:bidi="ar_AE"/>
        </w:rPr>
      </w:r>
      <w:r>
        <w:rPr>
          <w:rtl/>
          <w:cs/>
          <w:lang w:val="ar_AE" w:bidi="ar_AE"/>
        </w:rPr>
        <w:t>חֲרֹ֣נְ⁠ךָ֔</w:t>
      </w:r>
    </w:p>
    <w:p>
      <w:pPr>
        <w:bidi/>
      </w:pPr>
      <w:r>
        <w:rPr>
          <w:rtl/>
          <w:cs/>
          <w:lang w:val="ar_AE" w:bidi="ar_AE"/>
        </w:rPr>
      </w:r>
      <w:r>
        <w:rPr>
          <w:b/>
          <w:rtl/>
          <w:cs/>
          <w:lang w:val="ar_AE" w:bidi="ar_AE"/>
        </w:rPr>
        <w:t>"سَخَطَكَ"</w:t>
      </w:r>
    </w:p>
    <w:p>
      <w:pPr>
        <w:bidi/>
      </w:pPr>
      <w:r>
        <w:rPr>
          <w:rtl/>
          <w:cs/>
          <w:lang w:val="ar_AE" w:bidi="ar_AE"/>
        </w:rPr>
      </w:r>
      <w:r>
        <w:rPr>
          <w:rtl/>
          <w:cs/>
          <w:lang w:val="ar_AE" w:bidi="ar_AE"/>
        </w:rPr>
        <w:t>ترجمة بديلة: "غضبك" أو "غيظك"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7 (#5)</w:t>
      </w:r>
      <w:r>
        <w:rPr>
          <w:rtl/>
          <w:cs/>
          <w:lang w:val="ar_AE" w:bidi="ar_AE"/>
        </w:rPr>
      </w:r>
    </w:p>
    <w:p>
      <w:pPr>
        <w:bidi/>
      </w:pPr>
      <w:r>
        <w:rPr>
          <w:rtl/>
          <w:cs/>
          <w:lang w:val="ar_AE" w:bidi="ar_AE"/>
        </w:rPr>
      </w:r>
      <w:r>
        <w:rPr>
          <w:rtl/>
          <w:cs/>
          <w:lang w:val="ar_AE" w:bidi="ar_AE"/>
        </w:rPr>
        <w:t>תְּשַׁלַּח֙ חֲרֹ֣נְ⁠ךָ֔</w:t>
      </w:r>
    </w:p>
    <w:p>
      <w:pPr>
        <w:bidi/>
      </w:pPr>
      <w:r>
        <w:rPr>
          <w:rtl/>
          <w:cs/>
          <w:lang w:val="ar_AE" w:bidi="ar_AE"/>
        </w:rPr>
      </w:r>
      <w:r>
        <w:rPr>
          <w:b/>
          <w:rtl/>
          <w:cs/>
          <w:lang w:val="ar_AE" w:bidi="ar_AE"/>
        </w:rPr>
        <w:t>"تُرْسِلُ سَخَطَكَ"</w:t>
      </w:r>
    </w:p>
    <w:p>
      <w:pPr>
        <w:bidi/>
      </w:pPr>
      <w:r>
        <w:rPr>
          <w:rtl/>
          <w:cs/>
          <w:lang w:val="ar_AE" w:bidi="ar_AE"/>
        </w:rPr>
      </w:r>
      <w:r>
        <w:rPr>
          <w:rtl/>
          <w:cs/>
          <w:lang w:val="ar_AE" w:bidi="ar_AE"/>
        </w:rPr>
        <w:t xml:space="preserve">يتحدث موسى عن سخط الرب (الكلمة حرفيًا تعني </w:t>
      </w:r>
      <w:r>
        <w:rPr>
          <w:b/>
          <w:rtl/>
          <w:cs/>
          <w:lang w:val="ar_AE" w:bidi="ar_AE"/>
        </w:rPr>
        <w:t>حرارة</w:t>
      </w:r>
      <w:r>
        <w:rPr>
          <w:rtl/>
          <w:cs/>
          <w:lang w:val="ar_AE" w:bidi="ar_AE"/>
        </w:rPr>
        <w:t>) كما لو كان خادمًا أرسله الرب للقيام بشيء ما. ترجمة بديلة: "تُظهر غضبك" أو "تتصرف وفقًا لغضبك"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7 (#6)</w:t>
      </w:r>
      <w:r>
        <w:rPr>
          <w:rtl/>
          <w:cs/>
          <w:lang w:val="ar_AE" w:bidi="ar_AE"/>
        </w:rPr>
      </w:r>
    </w:p>
    <w:p>
      <w:pPr>
        <w:bidi/>
      </w:pPr>
      <w:r>
        <w:rPr>
          <w:rtl/>
          <w:cs/>
          <w:lang w:val="ar_AE" w:bidi="ar_AE"/>
        </w:rPr>
      </w:r>
      <w:r>
        <w:rPr>
          <w:rtl/>
          <w:cs/>
          <w:lang w:val="ar_AE" w:bidi="ar_AE"/>
        </w:rPr>
        <w:t>יֹאכְלֵ֖⁠מוֹ כַּ⁠קַּֽשׁ</w:t>
      </w:r>
    </w:p>
    <w:p>
      <w:pPr>
        <w:bidi/>
      </w:pPr>
      <w:r>
        <w:rPr>
          <w:rtl/>
          <w:cs/>
          <w:lang w:val="ar_AE" w:bidi="ar_AE"/>
        </w:rPr>
      </w:r>
      <w:r>
        <w:rPr>
          <w:b/>
          <w:rtl/>
          <w:cs/>
          <w:lang w:val="ar_AE" w:bidi="ar_AE"/>
        </w:rPr>
        <w:t>"فَيَأْكُلُهُمْ كَالْقَشِّ"</w:t>
      </w:r>
    </w:p>
    <w:p>
      <w:pPr>
        <w:bidi/>
      </w:pPr>
      <w:r>
        <w:rPr>
          <w:rtl/>
          <w:cs/>
          <w:lang w:val="ar_AE" w:bidi="ar_AE"/>
        </w:rPr>
      </w:r>
      <w:r>
        <w:rPr>
          <w:rtl/>
          <w:cs/>
          <w:lang w:val="ar_AE" w:bidi="ar_AE"/>
        </w:rPr>
        <w:t xml:space="preserve">يتحدث موسى عن غضب الله كما لو كان نارًا يمكن أن تحرق الأشياء تمامًا. فإن أعداؤه هلكوا بالكامل مثل </w:t>
      </w:r>
      <w:r>
        <w:rPr>
          <w:b/>
          <w:rtl/>
          <w:cs/>
          <w:lang w:val="ar_AE" w:bidi="ar_AE"/>
        </w:rPr>
        <w:t>القش</w:t>
      </w:r>
      <w:r>
        <w:rPr>
          <w:rtl/>
          <w:cs/>
          <w:lang w:val="ar_AE" w:bidi="ar_AE"/>
        </w:rPr>
        <w:t xml:space="preserve"> في النار. إذا لم يفهم قراؤك ما تعنيه هذه الصورة في هذا السياق، يمكنك استخدام استعارة مماثلة من ثقافتك. أو بدلًا من ذلك، يمكنك التعبير عن المعنى بوضوح. ترجمة بديلة: "إنها تُهلك أعداءك تمامًا مثل النار التي تحرق القش"</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7 (#7)</w:t>
      </w:r>
      <w:r>
        <w:rPr>
          <w:rtl/>
          <w:cs/>
          <w:lang w:val="ar_AE" w:bidi="ar_AE"/>
        </w:rPr>
      </w:r>
    </w:p>
    <w:p>
      <w:pPr>
        <w:bidi/>
      </w:pPr>
      <w:r>
        <w:rPr>
          <w:rtl/>
          <w:cs/>
          <w:lang w:val="ar_AE" w:bidi="ar_AE"/>
        </w:rPr>
      </w:r>
      <w:r>
        <w:rPr>
          <w:rtl/>
          <w:cs/>
          <w:lang w:val="ar_AE" w:bidi="ar_AE"/>
        </w:rPr>
        <w:t>יֹאכְלֵ֖⁠מוֹ כַּ⁠קַּֽשׁ</w:t>
      </w:r>
    </w:p>
    <w:p>
      <w:pPr>
        <w:bidi/>
      </w:pPr>
      <w:r>
        <w:rPr>
          <w:rtl/>
          <w:cs/>
          <w:lang w:val="ar_AE" w:bidi="ar_AE"/>
        </w:rPr>
      </w:r>
      <w:r>
        <w:rPr>
          <w:b/>
          <w:rtl/>
          <w:cs/>
          <w:lang w:val="ar_AE" w:bidi="ar_AE"/>
        </w:rPr>
        <w:t>"فَيَأْكُلُهُمْ كَالْقَشِّ"</w:t>
      </w:r>
    </w:p>
    <w:p>
      <w:pPr>
        <w:bidi/>
      </w:pPr>
      <w:r>
        <w:rPr>
          <w:rtl/>
          <w:cs/>
          <w:lang w:val="ar_AE" w:bidi="ar_AE"/>
        </w:rPr>
      </w:r>
      <w:r>
        <w:rPr>
          <w:rtl/>
          <w:cs/>
          <w:lang w:val="ar_AE" w:bidi="ar_AE"/>
        </w:rPr>
        <w:t xml:space="preserve">هنا يتم تصوير الأعداء (أو </w:t>
      </w:r>
      <w:r>
        <w:rPr>
          <w:b/>
          <w:rtl/>
          <w:cs/>
          <w:lang w:val="ar_AE" w:bidi="ar_AE"/>
        </w:rPr>
        <w:t>الذين يقاومون</w:t>
      </w:r>
      <w:r>
        <w:rPr>
          <w:rtl/>
          <w:cs/>
          <w:lang w:val="ar_AE" w:bidi="ar_AE"/>
        </w:rPr>
        <w:t xml:space="preserve"> الرب) كما لو كانوا قطعة من العشب الجاف القابل للاشتعال بشدة. ترجمة بديلة: "تلتهم العدو كما لو كانوا قشًا"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8 (#1)</w:t>
      </w:r>
      <w:r>
        <w:rPr>
          <w:rtl/>
          <w:cs/>
          <w:lang w:val="ar_AE" w:bidi="ar_AE"/>
        </w:rPr>
      </w:r>
    </w:p>
    <w:p>
      <w:pPr>
        <w:bidi/>
      </w:pPr>
      <w:r>
        <w:rPr>
          <w:rtl/>
          <w:cs/>
          <w:lang w:val="ar_AE" w:bidi="ar_AE"/>
        </w:rPr>
      </w:r>
      <w:r>
        <w:rPr>
          <w:rtl/>
          <w:cs/>
          <w:lang w:val="ar_AE" w:bidi="ar_AE"/>
        </w:rPr>
        <w:t>וּ⁠בְ⁠ר֤וּחַ אַפֶּ֨י⁠ךָ֙</w:t>
      </w:r>
    </w:p>
    <w:p>
      <w:pPr>
        <w:bidi/>
      </w:pPr>
      <w:r>
        <w:rPr>
          <w:rtl/>
          <w:cs/>
          <w:lang w:val="ar_AE" w:bidi="ar_AE"/>
        </w:rPr>
      </w:r>
      <w:r>
        <w:rPr>
          <w:b/>
          <w:rtl/>
          <w:cs/>
          <w:lang w:val="ar_AE" w:bidi="ar_AE"/>
        </w:rPr>
        <w:t>"وَبِرِيحِ أَنْفِكَ"</w:t>
      </w:r>
    </w:p>
    <w:p>
      <w:pPr>
        <w:bidi/>
      </w:pPr>
      <w:r>
        <w:rPr>
          <w:rtl/>
          <w:cs/>
          <w:lang w:val="ar_AE" w:bidi="ar_AE"/>
        </w:rPr>
      </w:r>
      <w:r>
        <w:rPr>
          <w:rtl/>
          <w:cs/>
          <w:lang w:val="ar_AE" w:bidi="ar_AE"/>
        </w:rPr>
        <w:t>يتحدث موسى عن الله كما لو كانت هناك لله أنفًا، ويتحدث عن الريح كما لو أن الله نفخ الريح من أنفه. ترجمة بديلة: "لقد نفخت على البحر و"</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8 (#2)</w:t>
      </w:r>
      <w:r>
        <w:rPr>
          <w:rtl/>
          <w:cs/>
          <w:lang w:val="ar_AE" w:bidi="ar_AE"/>
        </w:rPr>
      </w:r>
    </w:p>
    <w:p>
      <w:pPr>
        <w:bidi/>
      </w:pPr>
      <w:r>
        <w:rPr>
          <w:rtl/>
          <w:cs/>
          <w:lang w:val="ar_AE" w:bidi="ar_AE"/>
        </w:rPr>
      </w:r>
      <w:r>
        <w:rPr>
          <w:rtl/>
          <w:cs/>
          <w:lang w:val="ar_AE" w:bidi="ar_AE"/>
        </w:rPr>
        <w:t>וּ⁠בְ⁠ר֤וּחַ אַפֶּ֨י⁠ךָ֙ נֶ֣עֶרְמוּ מַ֔יִם נִצְּב֥וּ כְמוֹ־נֵ֖ד נֹזְלִ֑ים</w:t>
      </w:r>
    </w:p>
    <w:p>
      <w:pPr>
        <w:bidi/>
      </w:pPr>
      <w:r>
        <w:rPr>
          <w:rtl/>
          <w:cs/>
          <w:lang w:val="ar_AE" w:bidi="ar_AE"/>
        </w:rPr>
      </w:r>
      <w:r>
        <w:rPr>
          <w:b/>
          <w:rtl/>
          <w:cs/>
          <w:lang w:val="ar_AE" w:bidi="ar_AE"/>
        </w:rPr>
        <w:t>""وَبِرِيحِ أَنْفِكَ تَرَاكَمَتِ الْمِيَاه"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"نفخة من أنفك جمعت المياه وجعلت المياه الجارية تقف منتصبة في كومة"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8 (#3)</w:t>
      </w:r>
      <w:r>
        <w:rPr>
          <w:rtl/>
          <w:cs/>
          <w:lang w:val="ar_AE" w:bidi="ar_AE"/>
        </w:rPr>
      </w:r>
    </w:p>
    <w:p>
      <w:pPr>
        <w:bidi/>
      </w:pPr>
      <w:r>
        <w:rPr>
          <w:rtl/>
          <w:cs/>
          <w:lang w:val="ar_AE" w:bidi="ar_AE"/>
        </w:rPr>
      </w:r>
      <w:r>
        <w:rPr>
          <w:rtl/>
          <w:cs/>
          <w:lang w:val="ar_AE" w:bidi="ar_AE"/>
        </w:rPr>
        <w:t>נֶ֣עֶרְמוּ מַ֔יִם נִצְּב֥וּ כְמוֹ־נֵ֖ד נֹזְלִ֑ים קָֽפְא֥וּ תְהֹמֹ֖ת בְּ⁠לֶב־יָֽם</w:t>
      </w:r>
    </w:p>
    <w:p>
      <w:pPr>
        <w:bidi/>
      </w:pPr>
      <w:r>
        <w:rPr>
          <w:rtl/>
          <w:cs/>
          <w:lang w:val="ar_AE" w:bidi="ar_AE"/>
        </w:rPr>
      </w:r>
      <w:r>
        <w:rPr>
          <w:b/>
          <w:rtl/>
          <w:cs/>
          <w:lang w:val="ar_AE" w:bidi="ar_AE"/>
        </w:rPr>
        <w:t>""وَبِرِيحِ أَنْفِكَ تَرَاكَمَتِ الْمِيَاهُ. انْتَصَبَتِ الْمَجَارِيَ كَرَابِيَةٍ."</w:t>
      </w:r>
    </w:p>
    <w:p>
      <w:pPr>
        <w:bidi/>
      </w:pPr>
      <w:r>
        <w:rPr>
          <w:rtl/>
          <w:cs/>
          <w:lang w:val="ar_AE" w:bidi="ar_AE"/>
        </w:rPr>
      </w:r>
      <w:r>
        <w:rPr>
          <w:rtl/>
          <w:cs/>
          <w:lang w:val="ar_AE" w:bidi="ar_AE"/>
        </w:rPr>
        <w:t>هذه السطور هي متوازيات مترادفة حيث يعني كل سطر في الأساس الشيء نفسه، ولكن كل منها يعطي القارئ صورة شعرية مختلفة.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8 (#4)</w:t>
      </w:r>
      <w:r>
        <w:rPr>
          <w:rtl/>
          <w:cs/>
          <w:lang w:val="ar_AE" w:bidi="ar_AE"/>
        </w:rPr>
      </w:r>
    </w:p>
    <w:p>
      <w:pPr>
        <w:bidi/>
      </w:pPr>
      <w:r>
        <w:rPr>
          <w:rtl/>
          <w:cs/>
          <w:lang w:val="ar_AE" w:bidi="ar_AE"/>
        </w:rPr>
      </w:r>
      <w:r>
        <w:rPr>
          <w:rtl/>
          <w:cs/>
          <w:lang w:val="ar_AE" w:bidi="ar_AE"/>
        </w:rPr>
        <w:t>בְּ⁠לֶב־יָֽם</w:t>
      </w:r>
    </w:p>
    <w:p>
      <w:pPr>
        <w:bidi/>
      </w:pPr>
      <w:r>
        <w:rPr>
          <w:rtl/>
          <w:cs/>
          <w:lang w:val="ar_AE" w:bidi="ar_AE"/>
        </w:rPr>
      </w:r>
      <w:r>
        <w:rPr>
          <w:b/>
          <w:rtl/>
          <w:cs/>
          <w:lang w:val="ar_AE" w:bidi="ar_AE"/>
        </w:rPr>
        <w:t>"فِي قَلْبِ الْبَحْرِ"</w:t>
      </w:r>
    </w:p>
    <w:p>
      <w:pPr>
        <w:bidi/>
      </w:pPr>
      <w:r>
        <w:rPr>
          <w:rtl/>
          <w:cs/>
          <w:lang w:val="ar_AE" w:bidi="ar_AE"/>
        </w:rPr>
      </w:r>
      <w:r>
        <w:rPr>
          <w:rtl/>
          <w:cs/>
          <w:lang w:val="ar_AE" w:bidi="ar_AE"/>
        </w:rPr>
        <w:t xml:space="preserve">يتم التحدث عن مركز أو أعمق جزء من البحر كما لو أن البحر لديه </w:t>
      </w:r>
      <w:r>
        <w:rPr>
          <w:b/>
          <w:rtl/>
          <w:cs/>
          <w:lang w:val="ar_AE" w:bidi="ar_AE"/>
        </w:rPr>
        <w:t>قلب</w:t>
      </w:r>
      <w:r>
        <w:rPr>
          <w:rtl/>
          <w:cs/>
          <w:lang w:val="ar_AE" w:bidi="ar_AE"/>
        </w:rPr>
        <w:t>. ترجمة بديلة: "في وَسْط البحر"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9 (#1)</w:t>
      </w:r>
      <w:r>
        <w:rPr>
          <w:rtl/>
          <w:cs/>
          <w:lang w:val="ar_AE" w:bidi="ar_AE"/>
        </w:rPr>
      </w:r>
    </w:p>
    <w:p>
      <w:pPr>
        <w:bidi/>
      </w:pPr>
      <w:r>
        <w:rPr>
          <w:rtl/>
          <w:cs/>
          <w:lang w:val="ar_AE" w:bidi="ar_AE"/>
        </w:rPr>
      </w:r>
      <w:r>
        <w:rPr>
          <w:rtl/>
          <w:cs/>
          <w:lang w:val="ar_AE" w:bidi="ar_AE"/>
        </w:rPr>
        <w:t>תִּמְלָאֵ֣⁠מוֹ נַפְשִׁ֔⁠י</w:t>
      </w:r>
    </w:p>
    <w:p>
      <w:pPr>
        <w:bidi/>
      </w:pPr>
      <w:r>
        <w:rPr>
          <w:rtl/>
          <w:cs/>
          <w:lang w:val="ar_AE" w:bidi="ar_AE"/>
        </w:rPr>
      </w:r>
      <w:r>
        <w:rPr>
          <w:b/>
          <w:rtl/>
          <w:cs/>
          <w:lang w:val="ar_AE" w:bidi="ar_AE"/>
        </w:rPr>
        <w:t>"تَمْتَلِئُ مِنْهُمْ نَفْسِي"</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مناسبة في لغتك. ترجمة بديلة: "أُشبع رغبتي عليهم"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9 (#2)</w:t>
      </w:r>
      <w:r>
        <w:rPr>
          <w:rtl/>
          <w:cs/>
          <w:lang w:val="ar_AE" w:bidi="ar_AE"/>
        </w:rPr>
      </w:r>
    </w:p>
    <w:p>
      <w:pPr>
        <w:bidi/>
      </w:pPr>
      <w:r>
        <w:rPr>
          <w:rtl/>
          <w:cs/>
          <w:lang w:val="ar_AE" w:bidi="ar_AE"/>
        </w:rPr>
      </w:r>
      <w:r>
        <w:rPr>
          <w:rtl/>
          <w:cs/>
          <w:lang w:val="ar_AE" w:bidi="ar_AE"/>
        </w:rPr>
        <w:t>תּוֹרִישֵׁ֖⁠מוֹ יָדִֽ⁠י</w:t>
      </w:r>
    </w:p>
    <w:p>
      <w:pPr>
        <w:bidi/>
      </w:pPr>
      <w:r>
        <w:rPr>
          <w:rtl/>
          <w:cs/>
          <w:lang w:val="ar_AE" w:bidi="ar_AE"/>
        </w:rPr>
      </w:r>
      <w:r>
        <w:rPr>
          <w:b/>
          <w:rtl/>
          <w:cs/>
          <w:lang w:val="ar_AE" w:bidi="ar_AE"/>
        </w:rPr>
        <w:t>"تُفْنِيهِمْ يَدِي"</w:t>
      </w:r>
    </w:p>
    <w:p>
      <w:pPr>
        <w:bidi/>
      </w:pPr>
      <w:r>
        <w:rPr>
          <w:rtl/>
          <w:cs/>
          <w:lang w:val="ar_AE" w:bidi="ar_AE"/>
        </w:rPr>
      </w:r>
      <w:r>
        <w:rPr>
          <w:rtl/>
          <w:cs/>
          <w:lang w:val="ar_AE" w:bidi="ar_AE"/>
        </w:rPr>
        <w:t xml:space="preserve">معنى هذه العبارة غير واضح. فالكلمة المترجمة </w:t>
      </w:r>
      <w:r>
        <w:rPr>
          <w:b/>
          <w:rtl/>
          <w:cs/>
          <w:lang w:val="ar_AE" w:bidi="ar_AE"/>
        </w:rPr>
        <w:t xml:space="preserve">تفني </w:t>
      </w:r>
      <w:r>
        <w:rPr>
          <w:rtl/>
          <w:cs/>
          <w:lang w:val="ar_AE" w:bidi="ar_AE"/>
        </w:rPr>
        <w:t xml:space="preserve">يمكن أن تعني أيضًا "يمتلك" أو "يرث". وما يبدو واضحًا هو أن المصريين كانوا يخططون لاستخدام قوتهم لمنع الإسرائيليين من امتلاك الأشياء الجيدة. سواء كانت هذه إشارة إلى </w:t>
      </w:r>
      <w:r>
        <w:rPr>
          <w:b/>
          <w:rtl/>
          <w:cs/>
          <w:lang w:val="ar_AE" w:bidi="ar_AE"/>
        </w:rPr>
        <w:t xml:space="preserve">أخذ الغنيمة </w:t>
      </w:r>
      <w:r>
        <w:rPr>
          <w:rtl/>
          <w:cs/>
          <w:lang w:val="ar_AE" w:bidi="ar_AE"/>
        </w:rPr>
        <w:t xml:space="preserve">في وقت سابق من الآية أو إلى إعادة أسراهم كعبيد أو للسيطرة على مكان الإسرائيليين في أرض جاسان أو لمنعهم من الوصول إلى الأرض الموعودة (أرض يهوه، انظر </w:t>
      </w:r>
      <w:r>
        <w:rPr>
          <w:rtl/>
          <w:cs/>
          <w:lang w:val="ar_AE" w:bidi="ar_AE"/>
        </w:rPr>
        <w:t>15:17</w:t>
      </w:r>
      <w:r>
        <w:rPr>
          <w:rtl/>
          <w:cs/>
          <w:lang w:val="ar_AE" w:bidi="ar_AE"/>
        </w:rPr>
        <w:t xml:space="preserve"> بخصوص المكان الذي سيُحضر الرب شعبه إليه) أو شيء آخر ليس واضحًا جدًا. ويمكن أن تشير أيضًا إلى أخذ حياتهم ونفوسهم. وقد تم اختيار </w:t>
      </w:r>
      <w:r>
        <w:rPr>
          <w:b/>
          <w:rtl/>
          <w:cs/>
          <w:lang w:val="ar_AE" w:bidi="ar_AE"/>
        </w:rPr>
        <w:t xml:space="preserve">تُفني </w:t>
      </w:r>
      <w:r>
        <w:rPr>
          <w:rtl/>
          <w:cs/>
          <w:lang w:val="ar_AE" w:bidi="ar_AE"/>
        </w:rPr>
        <w:t>بدلًا من مصطلح آخر لأن الفعل هنا في صيغة سببية. ترجمة بديلة: "ستمتلكهم يدي" أو "سترثهم يدي" أو "ستقتلهم يدي"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9 (#3)</w:t>
      </w:r>
      <w:r>
        <w:rPr>
          <w:rtl/>
          <w:cs/>
          <w:lang w:val="ar_AE" w:bidi="ar_AE"/>
        </w:rPr>
      </w:r>
    </w:p>
    <w:p>
      <w:pPr>
        <w:bidi/>
      </w:pPr>
      <w:r>
        <w:rPr>
          <w:rtl/>
          <w:cs/>
          <w:lang w:val="ar_AE" w:bidi="ar_AE"/>
        </w:rPr>
      </w:r>
      <w:r>
        <w:rPr>
          <w:rtl/>
          <w:cs/>
          <w:lang w:val="ar_AE" w:bidi="ar_AE"/>
        </w:rPr>
        <w:t>תּוֹרִישֵׁ֖⁠מוֹ יָדִֽ⁠י</w:t>
      </w:r>
    </w:p>
    <w:p>
      <w:pPr>
        <w:bidi/>
      </w:pPr>
      <w:r>
        <w:rPr>
          <w:rtl/>
          <w:cs/>
          <w:lang w:val="ar_AE" w:bidi="ar_AE"/>
        </w:rPr>
      </w:r>
      <w:r>
        <w:rPr>
          <w:b/>
          <w:rtl/>
          <w:cs/>
          <w:lang w:val="ar_AE" w:bidi="ar_AE"/>
        </w:rPr>
        <w:t>"تُفْنِيهِمْ يَدِي"</w:t>
      </w:r>
    </w:p>
    <w:p>
      <w:pPr>
        <w:bidi/>
      </w:pPr>
      <w:r>
        <w:rPr>
          <w:rtl/>
          <w:cs/>
          <w:lang w:val="ar_AE" w:bidi="ar_AE"/>
        </w:rPr>
      </w:r>
      <w:r>
        <w:rPr>
          <w:rtl/>
          <w:cs/>
          <w:lang w:val="ar_AE" w:bidi="ar_AE"/>
        </w:rPr>
        <w:t xml:space="preserve">هنا تُستخدم </w:t>
      </w:r>
      <w:r>
        <w:rPr>
          <w:b/>
          <w:rtl/>
          <w:cs/>
          <w:lang w:val="ar_AE" w:bidi="ar_AE"/>
        </w:rPr>
        <w:t>اليد</w:t>
      </w:r>
      <w:r>
        <w:rPr>
          <w:rtl/>
          <w:cs/>
          <w:lang w:val="ar_AE" w:bidi="ar_AE"/>
        </w:rPr>
        <w:t xml:space="preserve"> للإشارة إلى قوة المصريين (أي قوتهم العسكرية). إذا كان ذلك مفيدًا في لغتك، فيمكنك استخدام تعبير مماثل أو لغة واضحة. ترجمة بديلة: "أطردهم"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10 (#1)</w:t>
      </w:r>
      <w:r>
        <w:rPr>
          <w:rtl/>
          <w:cs/>
          <w:lang w:val="ar_AE" w:bidi="ar_AE"/>
        </w:rPr>
      </w:r>
    </w:p>
    <w:p>
      <w:pPr>
        <w:bidi/>
      </w:pPr>
      <w:r>
        <w:rPr>
          <w:rtl/>
          <w:cs/>
          <w:lang w:val="ar_AE" w:bidi="ar_AE"/>
        </w:rPr>
      </w:r>
      <w:r>
        <w:rPr>
          <w:rtl/>
          <w:cs/>
          <w:lang w:val="ar_AE" w:bidi="ar_AE"/>
        </w:rPr>
        <w:t>נָשַׁ֥פְתָּ בְ⁠רוּחֲ⁠ךָ֖</w:t>
      </w:r>
    </w:p>
    <w:p>
      <w:pPr>
        <w:bidi/>
      </w:pPr>
      <w:r>
        <w:rPr>
          <w:rtl/>
          <w:cs/>
          <w:lang w:val="ar_AE" w:bidi="ar_AE"/>
        </w:rPr>
      </w:r>
      <w:r>
        <w:rPr>
          <w:b/>
          <w:rtl/>
          <w:cs/>
          <w:lang w:val="ar_AE" w:bidi="ar_AE"/>
        </w:rPr>
        <w:t>"نَفَخْتَ بِرِيحِكَ"</w:t>
      </w:r>
    </w:p>
    <w:p>
      <w:pPr>
        <w:bidi/>
      </w:pPr>
      <w:r>
        <w:rPr>
          <w:rtl/>
          <w:cs/>
          <w:lang w:val="ar_AE" w:bidi="ar_AE"/>
        </w:rPr>
      </w:r>
      <w:r>
        <w:rPr>
          <w:rtl/>
          <w:cs/>
          <w:lang w:val="ar_AE" w:bidi="ar_AE"/>
        </w:rPr>
        <w:t xml:space="preserve">تحدث موسى عن جعل الله </w:t>
      </w:r>
      <w:r>
        <w:rPr>
          <w:b/>
          <w:rtl/>
          <w:cs/>
          <w:lang w:val="ar_AE" w:bidi="ar_AE"/>
        </w:rPr>
        <w:t>الريح</w:t>
      </w:r>
      <w:r>
        <w:rPr>
          <w:rtl/>
          <w:cs/>
          <w:lang w:val="ar_AE" w:bidi="ar_AE"/>
        </w:rPr>
        <w:t xml:space="preserve"> تهب كما لو أن الله </w:t>
      </w:r>
      <w:r>
        <w:rPr>
          <w:b/>
          <w:rtl/>
          <w:cs/>
          <w:lang w:val="ar_AE" w:bidi="ar_AE"/>
        </w:rPr>
        <w:t>نفخ</w:t>
      </w:r>
      <w:r>
        <w:rPr>
          <w:rtl/>
          <w:cs/>
          <w:lang w:val="ar_AE" w:bidi="ar_AE"/>
        </w:rPr>
        <w:t xml:space="preserve"> الريح من أنفه أو فمه. إذا كان قراؤك لن يفهموا ما تعنيه هذه الصورة في هذا السياق، يمكنك استخدام استعارة مشابهة من ثقافتك. أو بدلًا من ذلك، يمكنك التعبير عن المعنى بوضوح. ترجمة بديلة: "لكن جعلت الريح تهب"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10 (#2)</w:t>
      </w:r>
      <w:r>
        <w:rPr>
          <w:rtl/>
          <w:cs/>
          <w:lang w:val="ar_AE" w:bidi="ar_AE"/>
        </w:rPr>
      </w:r>
    </w:p>
    <w:p>
      <w:pPr>
        <w:bidi/>
      </w:pPr>
      <w:r>
        <w:rPr>
          <w:rtl/>
          <w:cs/>
          <w:lang w:val="ar_AE" w:bidi="ar_AE"/>
        </w:rPr>
      </w:r>
      <w:r>
        <w:rPr>
          <w:rtl/>
          <w:cs/>
          <w:lang w:val="ar_AE" w:bidi="ar_AE"/>
        </w:rPr>
        <w:t>צָֽלֲלוּ֙ כַּֽ⁠עוֹפֶ֔רֶת בְּ⁠מַ֖יִם אַדִּירִֽים</w:t>
      </w:r>
    </w:p>
    <w:p>
      <w:pPr>
        <w:bidi/>
      </w:pPr>
      <w:r>
        <w:rPr>
          <w:rtl/>
          <w:cs/>
          <w:lang w:val="ar_AE" w:bidi="ar_AE"/>
        </w:rPr>
      </w:r>
      <w:r>
        <w:rPr>
          <w:b/>
          <w:rtl/>
          <w:cs/>
          <w:lang w:val="ar_AE" w:bidi="ar_AE"/>
        </w:rPr>
        <w:t>"غَاصُوا كَالرَّصَاصِ فِي مِيَاهٍ غَامِرَةٍ"</w:t>
      </w:r>
    </w:p>
    <w:p>
      <w:pPr>
        <w:bidi/>
      </w:pPr>
      <w:r>
        <w:rPr>
          <w:rtl/>
          <w:cs/>
          <w:lang w:val="ar_AE" w:bidi="ar_AE"/>
        </w:rPr>
      </w:r>
      <w:r>
        <w:rPr>
          <w:b/>
          <w:rtl/>
          <w:cs/>
          <w:lang w:val="ar_AE" w:bidi="ar_AE"/>
        </w:rPr>
        <w:t>الرصاص</w:t>
      </w:r>
      <w:r>
        <w:rPr>
          <w:rtl/>
          <w:cs/>
          <w:lang w:val="ar_AE" w:bidi="ar_AE"/>
        </w:rPr>
        <w:t xml:space="preserve"> هو معدن ثقيل يُستخدم عادةً لجعل الأشياء تغرق في الماء.وهو هنا يُستخدم لإظهار مدى سرعة هلاك أعداء الله. ترجمة بديلة: "غرقوا بسرعة مثل قطعة معدنية ثقيلة في المياه العميقة المضطربة"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11 (#1)</w:t>
      </w:r>
      <w:r>
        <w:rPr>
          <w:rtl/>
          <w:cs/>
          <w:lang w:val="ar_AE" w:bidi="ar_AE"/>
        </w:rPr>
      </w:r>
    </w:p>
    <w:p>
      <w:pPr>
        <w:bidi/>
      </w:pPr>
      <w:r>
        <w:rPr>
          <w:rtl/>
          <w:cs/>
          <w:lang w:val="ar_AE" w:bidi="ar_AE"/>
        </w:rPr>
      </w:r>
      <w:r>
        <w:rPr>
          <w:rtl/>
          <w:cs/>
          <w:lang w:val="ar_AE" w:bidi="ar_AE"/>
        </w:rPr>
        <w:t>מִֽי־כָמֹ֤⁠כָה בָּֽ⁠אֵלִם֙ יְהוָ֔ה</w:t>
      </w:r>
    </w:p>
    <w:p>
      <w:pPr>
        <w:bidi/>
      </w:pPr>
      <w:r>
        <w:rPr>
          <w:rtl/>
          <w:cs/>
          <w:lang w:val="ar_AE" w:bidi="ar_AE"/>
        </w:rPr>
      </w:r>
      <w:r>
        <w:rPr>
          <w:b/>
          <w:rtl/>
          <w:cs/>
          <w:lang w:val="ar_AE" w:bidi="ar_AE"/>
        </w:rPr>
        <w:t>"مَنْ مِثْلُكَ بَيْنَ الآلِهَةِ يَا رَبُّ؟"</w:t>
      </w:r>
    </w:p>
    <w:p>
      <w:pPr>
        <w:bidi/>
      </w:pPr>
      <w:r>
        <w:rPr>
          <w:rtl/>
          <w:cs/>
          <w:lang w:val="ar_AE" w:bidi="ar_AE"/>
        </w:rPr>
      </w:r>
      <w:r>
        <w:rPr>
          <w:rtl/>
          <w:cs/>
          <w:lang w:val="ar_AE" w:bidi="ar_AE"/>
        </w:rPr>
        <w:t xml:space="preserve">يستخدم موسى هذا السؤال ليُظهر عظمة الله. إذا لم تكن ستستخدم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"يا رب، لا أحد مثلك بين الآلهة!" أو "يا رب، لا يوجد إله مثلك!"</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11 (#2)</w:t>
      </w:r>
      <w:r>
        <w:rPr>
          <w:rtl/>
          <w:cs/>
          <w:lang w:val="ar_AE" w:bidi="ar_AE"/>
        </w:rPr>
      </w:r>
    </w:p>
    <w:p>
      <w:pPr>
        <w:bidi/>
      </w:pPr>
      <w:r>
        <w:rPr>
          <w:rtl/>
          <w:cs/>
          <w:lang w:val="ar_AE" w:bidi="ar_AE"/>
        </w:rPr>
      </w:r>
      <w:r>
        <w:rPr>
          <w:rtl/>
          <w:cs/>
          <w:lang w:val="ar_AE" w:bidi="ar_AE"/>
        </w:rPr>
        <w:t>מִ֥י כָּמֹ֖⁠כָה נֶאְדָּ֣ר בַּ⁠קֹּ֑דֶשׁ נוֹרָ֥א תְהִלֹּ֖ת עֹ֥שֵׂה פֶֽלֶא</w:t>
      </w:r>
    </w:p>
    <w:p>
      <w:pPr>
        <w:bidi/>
      </w:pPr>
      <w:r>
        <w:rPr>
          <w:rtl/>
          <w:cs/>
          <w:lang w:val="ar_AE" w:bidi="ar_AE"/>
        </w:rPr>
      </w:r>
      <w:r>
        <w:rPr>
          <w:b/>
          <w:rtl/>
          <w:cs/>
          <w:lang w:val="ar_AE" w:bidi="ar_AE"/>
        </w:rPr>
        <w:t>""مَنْ مِثْلُكَ مُعْتَزًّا فِي الْقَدَاسَةِ،"</w:t>
      </w:r>
    </w:p>
    <w:p>
      <w:pPr>
        <w:bidi/>
      </w:pPr>
      <w:r>
        <w:rPr>
          <w:rtl/>
          <w:cs/>
          <w:lang w:val="ar_AE" w:bidi="ar_AE"/>
        </w:rPr>
      </w:r>
      <w:r>
        <w:rPr>
          <w:rtl/>
          <w:cs/>
          <w:lang w:val="ar_AE" w:bidi="ar_AE"/>
        </w:rPr>
        <w:t xml:space="preserve">يستخدم موسى هذا السؤال ليُظهر عظمة الله. إذا كنت لن تستخدم سؤالًا بلاغيًا لهذا الغرض في لغتك، 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"لا أحد مثلك. لا أحد مهوب في القداسة كما أنت، لا أحد مُكرَّم في التسابيح كما أنت، ولا أحد يصنع المعجزات كما تفعل أنت!"</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11 (#3)</w:t>
      </w:r>
      <w:r>
        <w:rPr>
          <w:rtl/>
          <w:cs/>
          <w:lang w:val="ar_AE" w:bidi="ar_AE"/>
        </w:rPr>
      </w:r>
    </w:p>
    <w:p>
      <w:pPr>
        <w:bidi/>
      </w:pPr>
      <w:r>
        <w:rPr>
          <w:rtl/>
          <w:cs/>
          <w:lang w:val="ar_AE" w:bidi="ar_AE"/>
        </w:rPr>
      </w:r>
      <w:r>
        <w:rPr>
          <w:rtl/>
          <w:cs/>
          <w:lang w:val="ar_AE" w:bidi="ar_AE"/>
        </w:rPr>
        <w:t>נֶאְדָּ֣ר בַּ⁠קֹּ֑דֶשׁ</w:t>
      </w:r>
    </w:p>
    <w:p>
      <w:pPr>
        <w:bidi/>
      </w:pPr>
      <w:r>
        <w:rPr>
          <w:rtl/>
          <w:cs/>
          <w:lang w:val="ar_AE" w:bidi="ar_AE"/>
        </w:rPr>
      </w:r>
      <w:r>
        <w:rPr>
          <w:b/>
          <w:rtl/>
          <w:cs/>
          <w:lang w:val="ar_AE" w:bidi="ar_AE"/>
        </w:rPr>
        <w:t>"مُعْتَزًّا فِي الْقَدَاسَةِ"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القداسة</w:t>
      </w:r>
      <w:r>
        <w:rPr>
          <w:rtl/>
          <w:cs/>
          <w:lang w:val="ar_AE" w:bidi="ar_AE"/>
        </w:rPr>
        <w:t>، يمكنك التعبير عن نفس الفكرة بطريقة أخرى. ترجمة بديلة: "عظيم وقدوس"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12 (#1)</w:t>
      </w:r>
      <w:r>
        <w:rPr>
          <w:rtl/>
          <w:cs/>
          <w:lang w:val="ar_AE" w:bidi="ar_AE"/>
        </w:rPr>
      </w:r>
    </w:p>
    <w:p>
      <w:pPr>
        <w:bidi/>
      </w:pPr>
      <w:r>
        <w:rPr>
          <w:rtl/>
          <w:cs/>
          <w:lang w:val="ar_AE" w:bidi="ar_AE"/>
        </w:rPr>
      </w:r>
      <w:r>
        <w:rPr>
          <w:rtl/>
          <w:cs/>
          <w:lang w:val="ar_AE" w:bidi="ar_AE"/>
        </w:rPr>
        <w:t>יְמִ֣ינְ⁠ךָ֔</w:t>
      </w:r>
    </w:p>
    <w:p>
      <w:pPr>
        <w:bidi/>
      </w:pPr>
      <w:r>
        <w:rPr>
          <w:rtl/>
          <w:cs/>
          <w:lang w:val="ar_AE" w:bidi="ar_AE"/>
        </w:rPr>
      </w:r>
      <w:r>
        <w:rPr>
          <w:b/>
          <w:rtl/>
          <w:cs/>
          <w:lang w:val="ar_AE" w:bidi="ar_AE"/>
        </w:rPr>
        <w:t>"يَمِينَكَ"</w:t>
      </w:r>
    </w:p>
    <w:p>
      <w:pPr>
        <w:bidi/>
      </w:pPr>
      <w:r>
        <w:rPr>
          <w:rtl/>
          <w:cs/>
          <w:lang w:val="ar_AE" w:bidi="ar_AE"/>
        </w:rPr>
      </w:r>
      <w:r>
        <w:rPr>
          <w:rtl/>
          <w:cs/>
          <w:lang w:val="ar_AE" w:bidi="ar_AE"/>
        </w:rPr>
        <w:t xml:space="preserve">كلمة </w:t>
      </w:r>
      <w:r>
        <w:rPr>
          <w:b/>
          <w:rtl/>
          <w:cs/>
          <w:lang w:val="ar_AE" w:bidi="ar_AE"/>
        </w:rPr>
        <w:t>يَمِينَكَ</w:t>
      </w:r>
      <w:r>
        <w:rPr>
          <w:rtl/>
          <w:cs/>
          <w:lang w:val="ar_AE" w:bidi="ar_AE"/>
        </w:rPr>
        <w:t xml:space="preserve"> تشير إلى قوة الله العظيمة. ترجمة بديلة: "بقوتك العظيمة"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12 (#2)</w:t>
      </w:r>
      <w:r>
        <w:rPr>
          <w:rtl/>
          <w:cs/>
          <w:lang w:val="ar_AE" w:bidi="ar_AE"/>
        </w:rPr>
      </w:r>
    </w:p>
    <w:p>
      <w:pPr>
        <w:bidi/>
      </w:pPr>
      <w:r>
        <w:rPr>
          <w:rtl/>
          <w:cs/>
          <w:lang w:val="ar_AE" w:bidi="ar_AE"/>
        </w:rPr>
      </w:r>
      <w:r>
        <w:rPr>
          <w:rtl/>
          <w:cs/>
          <w:lang w:val="ar_AE" w:bidi="ar_AE"/>
        </w:rPr>
        <w:t>נָטִ֨יתָ֙ יְמִ֣ינְ⁠ךָ֔</w:t>
      </w:r>
    </w:p>
    <w:p>
      <w:pPr>
        <w:bidi/>
      </w:pPr>
      <w:r>
        <w:rPr>
          <w:rtl/>
          <w:cs/>
          <w:lang w:val="ar_AE" w:bidi="ar_AE"/>
        </w:rPr>
      </w:r>
      <w:r>
        <w:rPr>
          <w:b/>
          <w:rtl/>
          <w:cs/>
          <w:lang w:val="ar_AE" w:bidi="ar_AE"/>
        </w:rPr>
        <w:t>"تَمُدُّ يَمِينَكَ"</w:t>
      </w:r>
    </w:p>
    <w:p>
      <w:pPr>
        <w:bidi/>
      </w:pPr>
      <w:r>
        <w:rPr>
          <w:rtl/>
          <w:cs/>
          <w:lang w:val="ar_AE" w:bidi="ar_AE"/>
        </w:rPr>
      </w:r>
      <w:r>
        <w:rPr>
          <w:rtl/>
          <w:cs/>
          <w:lang w:val="ar_AE" w:bidi="ar_AE"/>
        </w:rPr>
        <w:t xml:space="preserve">يتحدث موسى عن الله وكأنه </w:t>
      </w:r>
      <w:r>
        <w:rPr>
          <w:b/>
          <w:rtl/>
          <w:cs/>
          <w:lang w:val="ar_AE" w:bidi="ar_AE"/>
        </w:rPr>
        <w:t xml:space="preserve">مَدّ يمينه </w:t>
      </w:r>
      <w:r>
        <w:rPr>
          <w:rtl/>
          <w:cs/>
          <w:lang w:val="ar_AE" w:bidi="ar_AE"/>
        </w:rPr>
        <w:t>ليتسبب في حدوث شيء ما. إذا لم يفهم قراؤك ما تعنيه هذه الصورة في هذا السياق، يمكنك استخدام استعارة مماثلة من ثقافتك. أو بدلًا من ذلك، يمكنك التعبير عن المعنى بوضوح. ترجمة بديلة: "بقوتك العظيمة جعلت ذلك يحدث"</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12 (#3)</w:t>
      </w:r>
      <w:r>
        <w:rPr>
          <w:rtl/>
          <w:cs/>
          <w:lang w:val="ar_AE" w:bidi="ar_AE"/>
        </w:rPr>
      </w:r>
    </w:p>
    <w:p>
      <w:pPr>
        <w:bidi/>
      </w:pPr>
      <w:r>
        <w:rPr>
          <w:rtl/>
          <w:cs/>
          <w:lang w:val="ar_AE" w:bidi="ar_AE"/>
        </w:rPr>
      </w:r>
      <w:r>
        <w:rPr>
          <w:rtl/>
          <w:cs/>
          <w:lang w:val="ar_AE" w:bidi="ar_AE"/>
        </w:rPr>
        <w:t>תִּבְלָעֵ֖⁠מוֹ אָֽרֶץ</w:t>
      </w:r>
    </w:p>
    <w:p>
      <w:pPr>
        <w:bidi/>
      </w:pPr>
      <w:r>
        <w:rPr>
          <w:rtl/>
          <w:cs/>
          <w:lang w:val="ar_AE" w:bidi="ar_AE"/>
        </w:rPr>
      </w:r>
      <w:r>
        <w:rPr>
          <w:b/>
          <w:rtl/>
          <w:cs/>
          <w:lang w:val="ar_AE" w:bidi="ar_AE"/>
        </w:rPr>
        <w:t>"فَتَبْتَلِعُهُمُ الأَرْضُ"</w:t>
      </w:r>
    </w:p>
    <w:p>
      <w:pPr>
        <w:bidi/>
      </w:pPr>
      <w:r>
        <w:rPr>
          <w:rtl/>
          <w:cs/>
          <w:lang w:val="ar_AE" w:bidi="ar_AE"/>
        </w:rPr>
      </w:r>
      <w:r>
        <w:rPr>
          <w:rtl/>
          <w:cs/>
          <w:lang w:val="ar_AE" w:bidi="ar_AE"/>
        </w:rPr>
        <w:t>يُجسد موسى الأرض كما لو كانت تستطيع أن تبتلع أو تلتهم بفمها. ترجمة بديلة: "تلتهمهم الأرض"</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13 (#1)</w:t>
      </w:r>
      <w:r>
        <w:rPr>
          <w:rtl/>
          <w:cs/>
          <w:lang w:val="ar_AE" w:bidi="ar_AE"/>
        </w:rPr>
      </w:r>
    </w:p>
    <w:p>
      <w:pPr>
        <w:bidi/>
      </w:pPr>
      <w:r>
        <w:rPr>
          <w:rtl/>
          <w:cs/>
          <w:lang w:val="ar_AE" w:bidi="ar_AE"/>
        </w:rPr>
      </w:r>
      <w:r>
        <w:rPr>
          <w:rtl/>
          <w:cs/>
          <w:lang w:val="ar_AE" w:bidi="ar_AE"/>
        </w:rPr>
        <w:t>נָחִ֥יתָ בְ⁠חַסְדְּ⁠ךָ֖ עַם־ז֣וּ גָּאָ֑לְתָּ נֵהַ֥לְתָּ בְ⁠עָזְּ⁠ךָ֖</w:t>
      </w:r>
    </w:p>
    <w:p>
      <w:pPr>
        <w:bidi/>
      </w:pPr>
      <w:r>
        <w:rPr>
          <w:rtl/>
          <w:cs/>
          <w:lang w:val="ar_AE" w:bidi="ar_AE"/>
        </w:rPr>
      </w:r>
      <w:r>
        <w:rPr>
          <w:b/>
          <w:rtl/>
          <w:cs/>
          <w:lang w:val="ar_AE" w:bidi="ar_AE"/>
        </w:rPr>
        <w:t>""تُرْشِدُ بِرَأْفَتِكَ الشَّعْبَ الَّذِي فَدَيْتَهُ. تَهْدِيهِ بِقُوَّتِكَ إِلَى مَسْكَنِ قُدْسِكَ."</w:t>
      </w:r>
    </w:p>
    <w:p>
      <w:pPr>
        <w:bidi/>
      </w:pPr>
      <w:r>
        <w:rPr>
          <w:rtl/>
          <w:cs/>
          <w:lang w:val="ar_AE" w:bidi="ar_AE"/>
        </w:rPr>
      </w:r>
      <w:r>
        <w:rPr>
          <w:rtl/>
          <w:cs/>
          <w:lang w:val="ar_AE" w:bidi="ar_AE"/>
        </w:rPr>
        <w:t>هذه السطور هي توازيات في تركيب العبارات حيث تقول السطور أشياء متشابهة، لكن التوازي يكون أكثر في بناء السطور. نَسب الأفعال إلي الرب</w:t>
      </w:r>
      <w:r>
        <w:rPr>
          <w:b/>
          <w:rtl/>
          <w:cs/>
          <w:lang w:val="ar_AE" w:bidi="ar_AE"/>
        </w:rPr>
        <w:t xml:space="preserve"> </w:t>
      </w:r>
      <w:r>
        <w:rPr>
          <w:rtl/>
          <w:cs/>
          <w:lang w:val="ar_AE" w:bidi="ar_AE"/>
        </w:rPr>
        <w:t xml:space="preserve">متكرر هنا وكذلك الأفعال </w:t>
      </w:r>
      <w:r>
        <w:rPr>
          <w:b/>
          <w:rtl/>
          <w:cs/>
          <w:lang w:val="ar_AE" w:bidi="ar_AE"/>
        </w:rPr>
        <w:t xml:space="preserve">ترشد </w:t>
      </w:r>
      <w:r>
        <w:rPr>
          <w:rtl/>
          <w:cs/>
          <w:lang w:val="ar_AE" w:bidi="ar_AE"/>
        </w:rPr>
        <w:t>و</w:t>
      </w:r>
      <w:r>
        <w:rPr>
          <w:b/>
          <w:rtl/>
          <w:cs/>
          <w:lang w:val="ar_AE" w:bidi="ar_AE"/>
        </w:rPr>
        <w:t xml:space="preserve">تهدي </w:t>
      </w:r>
      <w:r>
        <w:rPr>
          <w:rtl/>
          <w:cs/>
          <w:lang w:val="ar_AE" w:bidi="ar_AE"/>
        </w:rPr>
        <w:t>متشابهة جدًا مع بعضها البعض.</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13 (#2)</w:t>
      </w:r>
      <w:r>
        <w:rPr>
          <w:rtl/>
          <w:cs/>
          <w:lang w:val="ar_AE" w:bidi="ar_AE"/>
        </w:rPr>
      </w:r>
    </w:p>
    <w:p>
      <w:pPr>
        <w:bidi/>
      </w:pPr>
      <w:r>
        <w:rPr>
          <w:rtl/>
          <w:cs/>
          <w:lang w:val="ar_AE" w:bidi="ar_AE"/>
        </w:rPr>
      </w:r>
      <w:r>
        <w:rPr>
          <w:rtl/>
          <w:cs/>
          <w:lang w:val="ar_AE" w:bidi="ar_AE"/>
        </w:rPr>
        <w:t>קָדְשֶֽׁ⁠ךָ</w:t>
      </w:r>
    </w:p>
    <w:p>
      <w:pPr>
        <w:bidi/>
      </w:pPr>
      <w:r>
        <w:rPr>
          <w:rtl/>
          <w:cs/>
          <w:lang w:val="ar_AE" w:bidi="ar_AE"/>
        </w:rPr>
      </w:r>
      <w:r>
        <w:rPr>
          <w:b/>
          <w:rtl/>
          <w:cs/>
          <w:lang w:val="ar_AE" w:bidi="ar_AE"/>
        </w:rPr>
        <w:t>"قُدْسِكَ"</w:t>
      </w:r>
    </w:p>
    <w:p>
      <w:pPr>
        <w:bidi/>
      </w:pPr>
      <w:r>
        <w:rPr>
          <w:rtl/>
          <w:cs/>
          <w:lang w:val="ar_AE" w:bidi="ar_AE"/>
        </w:rPr>
      </w:r>
      <w:r>
        <w:rPr>
          <w:rtl/>
          <w:cs/>
          <w:lang w:val="ar_AE" w:bidi="ar_AE"/>
        </w:rPr>
        <w:t xml:space="preserve">إذا كانت لغتك لا تستخدم اسمًا مجردًا للتعبير عن </w:t>
      </w:r>
      <w:r>
        <w:rPr>
          <w:b/>
          <w:rtl/>
          <w:cs/>
          <w:lang w:val="ar_AE" w:bidi="ar_AE"/>
        </w:rPr>
        <w:t>القُدس</w:t>
      </w:r>
      <w:r>
        <w:rPr>
          <w:rtl/>
          <w:cs/>
          <w:lang w:val="ar_AE" w:bidi="ar_AE"/>
        </w:rPr>
        <w:t>، يمكنك التعبير عن نفس الفكرة بطريقة أخرى. انظر إلى ترجمة UST.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تُشَكِّل الآيات 14–16a بِنية موازية معقدة حيث يتم تكرار الأشياء بطريقة معكوسة. (انظر مقدمة إصحاح 15)</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14 (#2)</w:t>
      </w:r>
      <w:r>
        <w:rPr>
          <w:rtl/>
          <w:cs/>
          <w:lang w:val="ar_AE" w:bidi="ar_AE"/>
        </w:rPr>
      </w:r>
    </w:p>
    <w:p>
      <w:pPr>
        <w:bidi/>
      </w:pPr>
      <w:r>
        <w:rPr>
          <w:rtl/>
          <w:cs/>
          <w:lang w:val="ar_AE" w:bidi="ar_AE"/>
        </w:rPr>
      </w:r>
      <w:r>
        <w:rPr>
          <w:rtl/>
          <w:cs/>
          <w:lang w:val="ar_AE" w:bidi="ar_AE"/>
        </w:rPr>
        <w:t>יִרְגָּז֑וּ⁠ן</w:t>
      </w:r>
    </w:p>
    <w:p>
      <w:pPr>
        <w:bidi/>
      </w:pPr>
      <w:r>
        <w:rPr>
          <w:rtl/>
          <w:cs/>
          <w:lang w:val="ar_AE" w:bidi="ar_AE"/>
        </w:rPr>
      </w:r>
      <w:r>
        <w:rPr>
          <w:b/>
          <w:rtl/>
          <w:cs/>
          <w:lang w:val="ar_AE" w:bidi="ar_AE"/>
        </w:rPr>
        <w:t>"فَيَرْتَعِدُونَ"</w:t>
      </w:r>
    </w:p>
    <w:p>
      <w:pPr>
        <w:bidi/>
      </w:pPr>
      <w:r>
        <w:rPr>
          <w:rtl/>
          <w:cs/>
          <w:lang w:val="ar_AE" w:bidi="ar_AE"/>
        </w:rPr>
      </w:r>
      <w:r>
        <w:rPr>
          <w:rtl/>
          <w:cs/>
          <w:lang w:val="ar_AE" w:bidi="ar_AE"/>
        </w:rPr>
        <w:t>هذا يعني الارتجاف من الخوف. إذا كان ذلك سيساعد قراءك، فيمكنك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14 (#3)</w:t>
      </w:r>
      <w:r>
        <w:rPr>
          <w:rtl/>
          <w:cs/>
          <w:lang w:val="ar_AE" w:bidi="ar_AE"/>
        </w:rPr>
      </w:r>
    </w:p>
    <w:p>
      <w:pPr>
        <w:bidi/>
      </w:pPr>
      <w:r>
        <w:rPr>
          <w:rtl/>
          <w:cs/>
          <w:lang w:val="ar_AE" w:bidi="ar_AE"/>
        </w:rPr>
      </w:r>
      <w:r>
        <w:rPr>
          <w:rtl/>
          <w:cs/>
          <w:lang w:val="ar_AE" w:bidi="ar_AE"/>
        </w:rPr>
        <w:t>חִ֣יל אָחַ֔ז יֹשְׁבֵ֖י פְּלָֽשֶׁת</w:t>
      </w:r>
    </w:p>
    <w:p>
      <w:pPr>
        <w:bidi/>
      </w:pPr>
      <w:r>
        <w:rPr>
          <w:rtl/>
          <w:cs/>
          <w:lang w:val="ar_AE" w:bidi="ar_AE"/>
        </w:rPr>
      </w:r>
      <w:r>
        <w:rPr>
          <w:b/>
          <w:rtl/>
          <w:cs/>
          <w:lang w:val="ar_AE" w:bidi="ar_AE"/>
        </w:rPr>
        <w:t>"تَأْخُذُ الرَّعْدَةُ سُكَّانَ فِلِسْطِينَ"</w:t>
      </w:r>
    </w:p>
    <w:p>
      <w:pPr>
        <w:bidi/>
      </w:pPr>
      <w:r>
        <w:rPr>
          <w:rtl/>
          <w:cs/>
          <w:lang w:val="ar_AE" w:bidi="ar_AE"/>
        </w:rPr>
      </w:r>
      <w:r>
        <w:rPr>
          <w:rtl/>
          <w:cs/>
          <w:lang w:val="ar_AE" w:bidi="ar_AE"/>
        </w:rPr>
        <w:t xml:space="preserve">يتحدث موسى عن </w:t>
      </w:r>
      <w:r>
        <w:rPr>
          <w:b/>
          <w:rtl/>
          <w:cs/>
          <w:lang w:val="ar_AE" w:bidi="ar_AE"/>
        </w:rPr>
        <w:t xml:space="preserve">الرعدة </w:t>
      </w:r>
      <w:r>
        <w:rPr>
          <w:rtl/>
          <w:cs/>
          <w:lang w:val="ar_AE" w:bidi="ar_AE"/>
        </w:rPr>
        <w:t>كما لو كانت شخصًا يمكنه أن يمسك بشدة بشخص ما ويجعله يشعر بالخوف الشديد. ترجمة بديلة: "سكان فلسطين سيشعرون بالخوف"</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15 (#1)</w:t>
      </w:r>
      <w:r>
        <w:rPr>
          <w:rtl/>
          <w:cs/>
          <w:lang w:val="ar_AE" w:bidi="ar_AE"/>
        </w:rPr>
      </w:r>
    </w:p>
    <w:p>
      <w:pPr>
        <w:bidi/>
      </w:pPr>
      <w:r>
        <w:rPr>
          <w:rtl/>
          <w:cs/>
          <w:lang w:val="ar_AE" w:bidi="ar_AE"/>
        </w:rPr>
      </w:r>
      <w:r>
        <w:rPr>
          <w:rtl/>
          <w:cs/>
          <w:lang w:val="ar_AE" w:bidi="ar_AE"/>
        </w:rPr>
        <w:t>אֵילֵ֣י מוֹאָ֔ב יֹֽאחֲזֵ֖⁠מוֹ רָ֑עַד</w:t>
      </w:r>
    </w:p>
    <w:p>
      <w:pPr>
        <w:bidi/>
      </w:pPr>
      <w:r>
        <w:rPr>
          <w:rtl/>
          <w:cs/>
          <w:lang w:val="ar_AE" w:bidi="ar_AE"/>
        </w:rPr>
      </w:r>
      <w:r>
        <w:rPr>
          <w:b/>
          <w:rtl/>
          <w:cs/>
          <w:lang w:val="ar_AE" w:bidi="ar_AE"/>
        </w:rPr>
        <w:t>"أَقْوِيَاءُ مُوآبَ تَأْخُذُهُمُ الرَّجْفَةُ"</w:t>
      </w:r>
    </w:p>
    <w:p>
      <w:pPr>
        <w:bidi/>
      </w:pPr>
      <w:r>
        <w:rPr>
          <w:rtl/>
          <w:cs/>
          <w:lang w:val="ar_AE" w:bidi="ar_AE"/>
        </w:rPr>
      </w:r>
      <w:r>
        <w:rPr>
          <w:rtl/>
          <w:cs/>
          <w:lang w:val="ar_AE" w:bidi="ar_AE"/>
        </w:rPr>
        <w:t xml:space="preserve">يتحدث موسى عن </w:t>
      </w:r>
      <w:r>
        <w:rPr>
          <w:b/>
          <w:rtl/>
          <w:cs/>
          <w:lang w:val="ar_AE" w:bidi="ar_AE"/>
        </w:rPr>
        <w:t xml:space="preserve">الرجفة </w:t>
      </w:r>
      <w:r>
        <w:rPr>
          <w:rtl/>
          <w:cs/>
          <w:lang w:val="ar_AE" w:bidi="ar_AE"/>
        </w:rPr>
        <w:t>كما لو كانت شخصًا يمكنه أن يُمسك بشدة بشخصٍ ما ويجعله يشعر بخوفٍ شديد. ترجمة بديلة: "سيخاف قادة موآب"</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15 (#2)</w:t>
      </w:r>
      <w:r>
        <w:rPr>
          <w:rtl/>
          <w:cs/>
          <w:lang w:val="ar_AE" w:bidi="ar_AE"/>
        </w:rPr>
      </w:r>
    </w:p>
    <w:p>
      <w:pPr>
        <w:bidi/>
      </w:pPr>
      <w:r>
        <w:rPr>
          <w:rtl/>
          <w:cs/>
          <w:lang w:val="ar_AE" w:bidi="ar_AE"/>
        </w:rPr>
      </w:r>
      <w:r>
        <w:rPr>
          <w:rtl/>
          <w:cs/>
          <w:lang w:val="ar_AE" w:bidi="ar_AE"/>
        </w:rPr>
        <w:t>נָמֹ֕גוּ</w:t>
      </w:r>
    </w:p>
    <w:p>
      <w:pPr>
        <w:bidi/>
      </w:pPr>
      <w:r>
        <w:rPr>
          <w:rtl/>
          <w:cs/>
          <w:lang w:val="ar_AE" w:bidi="ar_AE"/>
        </w:rPr>
      </w:r>
      <w:r>
        <w:rPr>
          <w:b/>
          <w:rtl/>
          <w:cs/>
          <w:lang w:val="ar_AE" w:bidi="ar_AE"/>
        </w:rPr>
        <w:t>"يَذُوبُ"</w:t>
      </w:r>
    </w:p>
    <w:p>
      <w:pPr>
        <w:bidi/>
      </w:pPr>
      <w:r>
        <w:rPr>
          <w:rtl/>
          <w:cs/>
          <w:lang w:val="ar_AE" w:bidi="ar_AE"/>
        </w:rPr>
      </w:r>
      <w:r>
        <w:rPr>
          <w:rtl/>
          <w:cs/>
          <w:lang w:val="ar_AE" w:bidi="ar_AE"/>
        </w:rPr>
        <w:t xml:space="preserve">يستخدم موسى عبارة </w:t>
      </w:r>
      <w:r>
        <w:rPr>
          <w:b/>
          <w:rtl/>
          <w:cs/>
          <w:lang w:val="ar_AE" w:bidi="ar_AE"/>
        </w:rPr>
        <w:t>يَذُوبُ،</w:t>
      </w:r>
      <w:r>
        <w:rPr>
          <w:rtl/>
          <w:cs/>
          <w:lang w:val="ar_AE" w:bidi="ar_AE"/>
        </w:rPr>
        <w:t xml:space="preserve"> للتحدث عن الناس الذين أصبحوا ضعفاء بسبب خوفهم. إذا لم يفهم قراؤك ما تعنيه هذه الصورة في هذا السياق، فيمكنك استخدام استعارة مشابهة من ثقافتك. أو بدلًا من ذلك، يمكنك التعبير عن المعنى بوضوح. ترجمة بديلة: "أصبحوا ضعفاء من الخوف"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16 (#1)</w:t>
      </w:r>
      <w:r>
        <w:rPr>
          <w:rtl/>
          <w:cs/>
          <w:lang w:val="ar_AE" w:bidi="ar_AE"/>
        </w:rPr>
      </w:r>
    </w:p>
    <w:p>
      <w:pPr>
        <w:bidi/>
      </w:pPr>
      <w:r>
        <w:rPr>
          <w:rtl/>
          <w:cs/>
          <w:lang w:val="ar_AE" w:bidi="ar_AE"/>
        </w:rPr>
      </w:r>
      <w:r>
        <w:rPr>
          <w:rtl/>
          <w:cs/>
          <w:lang w:val="ar_AE" w:bidi="ar_AE"/>
        </w:rPr>
        <w:t>תִּפֹּ֨ל עֲלֵי⁠הֶ֤ם אֵימָ֨תָ⁠ה֙ וָ⁠פַ֔חַד</w:t>
      </w:r>
    </w:p>
    <w:p>
      <w:pPr>
        <w:bidi/>
      </w:pPr>
      <w:r>
        <w:rPr>
          <w:rtl/>
          <w:cs/>
          <w:lang w:val="ar_AE" w:bidi="ar_AE"/>
        </w:rPr>
      </w:r>
      <w:r>
        <w:rPr>
          <w:b/>
          <w:rtl/>
          <w:cs/>
          <w:lang w:val="ar_AE" w:bidi="ar_AE"/>
        </w:rPr>
        <w:t>"تَقَعُ عَلَيْهِمِ الْهَيْبَةُ وَالرُّعْبُ"</w:t>
      </w:r>
    </w:p>
    <w:p>
      <w:pPr>
        <w:bidi/>
      </w:pPr>
      <w:r>
        <w:rPr>
          <w:rtl/>
          <w:cs/>
          <w:lang w:val="ar_AE" w:bidi="ar_AE"/>
        </w:rPr>
      </w:r>
      <w:r>
        <w:rPr>
          <w:b/>
          <w:rtl/>
          <w:cs/>
          <w:lang w:val="ar_AE" w:bidi="ar_AE"/>
        </w:rPr>
        <w:t>الْهَيْبَةُ وَالرُّعْبُ</w:t>
      </w:r>
      <w:r>
        <w:rPr>
          <w:rtl/>
          <w:cs/>
          <w:lang w:val="ar_AE" w:bidi="ar_AE"/>
        </w:rPr>
        <w:t xml:space="preserve"> يُشَكِّلان تعبيرًا مزدوجًا يعني "الخوف الشديد". إذا كانت لغتك لا تستخدم التكرار بهذه الطريقة، فيمكنك دمج هذه العبارات. ترجمة بديلة: "سيصبحون خائفين للغاية"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16 (#2)</w:t>
      </w:r>
      <w:r>
        <w:rPr>
          <w:rtl/>
          <w:cs/>
          <w:lang w:val="ar_AE" w:bidi="ar_AE"/>
        </w:rPr>
      </w:r>
    </w:p>
    <w:p>
      <w:pPr>
        <w:bidi/>
      </w:pPr>
      <w:r>
        <w:rPr>
          <w:rtl/>
          <w:cs/>
          <w:lang w:val="ar_AE" w:bidi="ar_AE"/>
        </w:rPr>
      </w:r>
      <w:r>
        <w:rPr>
          <w:rtl/>
          <w:cs/>
          <w:lang w:val="ar_AE" w:bidi="ar_AE"/>
        </w:rPr>
        <w:t>תִּפֹּ֨ל עֲלֵי⁠הֶ֤ם אֵימָ֨תָ⁠ה֙ וָ⁠פַ֔חַד</w:t>
      </w:r>
    </w:p>
    <w:p>
      <w:pPr>
        <w:bidi/>
      </w:pPr>
      <w:r>
        <w:rPr>
          <w:rtl/>
          <w:cs/>
          <w:lang w:val="ar_AE" w:bidi="ar_AE"/>
        </w:rPr>
      </w:r>
      <w:r>
        <w:rPr>
          <w:b/>
          <w:rtl/>
          <w:cs/>
          <w:lang w:val="ar_AE" w:bidi="ar_AE"/>
        </w:rPr>
        <w:t>"تَقَعُ عَلَيْهِمِ الْهَيْبَةُ وَالرُّعْبُ"</w:t>
      </w:r>
    </w:p>
    <w:p>
      <w:pPr>
        <w:bidi/>
      </w:pPr>
      <w:r>
        <w:rPr>
          <w:rtl/>
          <w:cs/>
          <w:lang w:val="ar_AE" w:bidi="ar_AE"/>
        </w:rPr>
      </w:r>
      <w:r>
        <w:rPr>
          <w:b/>
          <w:rtl/>
          <w:cs/>
          <w:lang w:val="ar_AE" w:bidi="ar_AE"/>
        </w:rPr>
        <w:t>الْهَيْبَةُ وَالرُّعْبُ</w:t>
      </w:r>
      <w:r>
        <w:rPr>
          <w:rtl/>
          <w:cs/>
          <w:lang w:val="ar_AE" w:bidi="ar_AE"/>
        </w:rPr>
        <w:t xml:space="preserve"> يُصوَّرَان هنا في صورة أشياء مادية يمكن أن </w:t>
      </w:r>
      <w:r>
        <w:rPr>
          <w:b/>
          <w:rtl/>
          <w:cs/>
          <w:lang w:val="ar_AE" w:bidi="ar_AE"/>
        </w:rPr>
        <w:t>تسقط على</w:t>
      </w:r>
      <w:r>
        <w:rPr>
          <w:rtl/>
          <w:cs/>
          <w:lang w:val="ar_AE" w:bidi="ar_AE"/>
        </w:rPr>
        <w:t xml:space="preserve"> الناس. كما قد تكون الصورة أنهم يسحقون الناس أو يكونوا كوزن ثقيل يكافح الناس تحته (ومع ذلك، فإن الصورة غير مُحددة). ويعني ذلك أن الناس سيشعرون بمشاعر الرعب والخوف بقوة شديدة. إذا لم يفهم قراؤك ما تعنيه هذه الصورة في هذا السياق، فيمكنك استخدام استعارة مشابهة من ثقافتك. أو بدلًا من ذلك، يمكنك التعبير عن المعنى بوضوح. ترجمة بديلة: "سيغمرهم شعور الرعب والخوف".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16 (#3)</w:t>
      </w:r>
      <w:r>
        <w:rPr>
          <w:rtl/>
          <w:cs/>
          <w:lang w:val="ar_AE" w:bidi="ar_AE"/>
        </w:rPr>
      </w:r>
    </w:p>
    <w:p>
      <w:pPr>
        <w:bidi/>
      </w:pPr>
      <w:r>
        <w:rPr>
          <w:rtl/>
          <w:cs/>
          <w:lang w:val="ar_AE" w:bidi="ar_AE"/>
        </w:rPr>
      </w:r>
      <w:r>
        <w:rPr>
          <w:rtl/>
          <w:cs/>
          <w:lang w:val="ar_AE" w:bidi="ar_AE"/>
        </w:rPr>
        <w:t>בִּ⁠גְדֹ֥ל זְרוֹעֲ⁠ךָ֖</w:t>
      </w:r>
    </w:p>
    <w:p>
      <w:pPr>
        <w:bidi/>
      </w:pPr>
      <w:r>
        <w:rPr>
          <w:rtl/>
          <w:cs/>
          <w:lang w:val="ar_AE" w:bidi="ar_AE"/>
        </w:rPr>
      </w:r>
      <w:r>
        <w:rPr>
          <w:b/>
          <w:rtl/>
          <w:cs/>
          <w:lang w:val="ar_AE" w:bidi="ar_AE"/>
        </w:rPr>
        <w:t>"بعظمة ذراعك"</w:t>
      </w:r>
    </w:p>
    <w:p>
      <w:pPr>
        <w:bidi/>
      </w:pPr>
      <w:r>
        <w:rPr>
          <w:rtl/>
          <w:cs/>
          <w:lang w:val="ar_AE" w:bidi="ar_AE"/>
        </w:rPr>
      </w:r>
      <w:r>
        <w:rPr>
          <w:rtl/>
          <w:cs/>
          <w:lang w:val="ar_AE" w:bidi="ar_AE"/>
        </w:rPr>
        <w:t xml:space="preserve">تمثل </w:t>
      </w:r>
      <w:r>
        <w:rPr>
          <w:b/>
          <w:rtl/>
          <w:cs/>
          <w:lang w:val="ar_AE" w:bidi="ar_AE"/>
        </w:rPr>
        <w:t>ذراع</w:t>
      </w:r>
      <w:r>
        <w:rPr>
          <w:rtl/>
          <w:cs/>
          <w:lang w:val="ar_AE" w:bidi="ar_AE"/>
        </w:rPr>
        <w:t xml:space="preserve"> الرب قوته العظيمة. إذا كان ذلك مفيدًا في لغتك، فيمكنك استخدام تعبير مشابه أو لغة واضحة. ترجمة بديلة: "بسبب قوتك العظيمة"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16 (#4)</w:t>
      </w:r>
      <w:r>
        <w:rPr>
          <w:rtl/>
          <w:cs/>
          <w:lang w:val="ar_AE" w:bidi="ar_AE"/>
        </w:rPr>
      </w:r>
    </w:p>
    <w:p>
      <w:pPr>
        <w:bidi/>
      </w:pPr>
      <w:r>
        <w:rPr>
          <w:rtl/>
          <w:cs/>
          <w:lang w:val="ar_AE" w:bidi="ar_AE"/>
        </w:rPr>
      </w:r>
      <w:r>
        <w:rPr>
          <w:rtl/>
          <w:cs/>
          <w:lang w:val="ar_AE" w:bidi="ar_AE"/>
        </w:rPr>
        <w:t>יִדְּמ֣וּ כָּ⁠אָ֑בֶן</w:t>
      </w:r>
    </w:p>
    <w:p>
      <w:pPr>
        <w:bidi/>
      </w:pPr>
      <w:r>
        <w:rPr>
          <w:rtl/>
          <w:cs/>
          <w:lang w:val="ar_AE" w:bidi="ar_AE"/>
        </w:rPr>
      </w:r>
      <w:r>
        <w:rPr>
          <w:b/>
          <w:rtl/>
          <w:cs/>
          <w:lang w:val="ar_AE" w:bidi="ar_AE"/>
        </w:rPr>
        <w:t>"يَصْمُتُونَ كَالْحَجَرِ"</w:t>
      </w:r>
    </w:p>
    <w:p>
      <w:pPr>
        <w:bidi/>
      </w:pPr>
      <w:r>
        <w:rPr>
          <w:rtl/>
          <w:cs/>
          <w:lang w:val="ar_AE" w:bidi="ar_AE"/>
        </w:rPr>
      </w:r>
      <w:r>
        <w:rPr>
          <w:rtl/>
          <w:cs/>
          <w:lang w:val="ar_AE" w:bidi="ar_AE"/>
        </w:rPr>
        <w:t>قد يعني هذا أنهم: (1) "سيكونون صامتين كالحجر" أو (2) "سيكونون بلا حراك كالحجر"</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17 (#1)</w:t>
      </w:r>
      <w:r>
        <w:rPr>
          <w:rtl/>
          <w:cs/>
          <w:lang w:val="ar_AE" w:bidi="ar_AE"/>
        </w:rPr>
      </w:r>
    </w:p>
    <w:p>
      <w:pPr>
        <w:bidi/>
      </w:pPr>
      <w:r>
        <w:rPr>
          <w:rtl/>
          <w:cs/>
          <w:lang w:val="ar_AE" w:bidi="ar_AE"/>
        </w:rPr>
      </w:r>
      <w:r>
        <w:rPr>
          <w:rtl/>
          <w:cs/>
          <w:lang w:val="ar_AE" w:bidi="ar_AE"/>
        </w:rPr>
        <w:t>תְּבִאֵ֗⁠מוֹ וְ⁠תִטָּעֵ֨⁠מוֹ֙</w:t>
      </w:r>
    </w:p>
    <w:p>
      <w:pPr>
        <w:bidi/>
      </w:pPr>
      <w:r>
        <w:rPr>
          <w:rtl/>
          <w:cs/>
          <w:lang w:val="ar_AE" w:bidi="ar_AE"/>
        </w:rPr>
      </w:r>
      <w:r>
        <w:rPr>
          <w:b/>
          <w:rtl/>
          <w:cs/>
          <w:lang w:val="ar_AE" w:bidi="ar_AE"/>
        </w:rPr>
        <w:t>"تَجِيءُ بِهِمْ وَتَغْرِسُهُمْ فِي جَبَلِ مِيرَاثِكَ"</w:t>
      </w:r>
    </w:p>
    <w:p>
      <w:pPr>
        <w:bidi/>
      </w:pPr>
      <w:r>
        <w:rPr>
          <w:rtl/>
          <w:cs/>
          <w:lang w:val="ar_AE" w:bidi="ar_AE"/>
        </w:rPr>
      </w:r>
      <w:r>
        <w:rPr>
          <w:rtl/>
          <w:cs/>
          <w:lang w:val="ar_AE" w:bidi="ar_AE"/>
        </w:rPr>
        <w:t>إذا كان ذلك مفيدًا لقرائك، فيمكنك التعبير عن المكان الذي سيأخذهم الله إليه بشكل واضح. ترجمة بديلة: "ستأخذ شعبك إلى أرض كنعان وتغرسهم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17 (#2)</w:t>
      </w:r>
      <w:r>
        <w:rPr>
          <w:rtl/>
          <w:cs/>
          <w:lang w:val="ar_AE" w:bidi="ar_AE"/>
        </w:rPr>
      </w:r>
    </w:p>
    <w:p>
      <w:pPr>
        <w:bidi/>
      </w:pPr>
      <w:r>
        <w:rPr>
          <w:rtl/>
          <w:cs/>
          <w:lang w:val="ar_AE" w:bidi="ar_AE"/>
        </w:rPr>
      </w:r>
      <w:r>
        <w:rPr>
          <w:rtl/>
          <w:cs/>
          <w:lang w:val="ar_AE" w:bidi="ar_AE"/>
        </w:rPr>
        <w:t>תְּבִאֵ֗⁠מוֹ</w:t>
      </w:r>
    </w:p>
    <w:p>
      <w:pPr>
        <w:bidi/>
      </w:pPr>
      <w:r>
        <w:rPr>
          <w:rtl/>
          <w:cs/>
          <w:lang w:val="ar_AE" w:bidi="ar_AE"/>
        </w:rPr>
      </w:r>
      <w:r>
        <w:rPr>
          <w:b/>
          <w:rtl/>
          <w:cs/>
          <w:lang w:val="ar_AE" w:bidi="ar_AE"/>
        </w:rPr>
        <w:t>"تَجِيءُ بِهِمْ"</w:t>
      </w:r>
    </w:p>
    <w:p>
      <w:pPr>
        <w:bidi/>
      </w:pPr>
      <w:r>
        <w:rPr>
          <w:rtl/>
          <w:cs/>
          <w:lang w:val="ar_AE" w:bidi="ar_AE"/>
        </w:rPr>
      </w:r>
      <w:r>
        <w:rPr>
          <w:rtl/>
          <w:cs/>
          <w:lang w:val="ar_AE" w:bidi="ar_AE"/>
        </w:rPr>
        <w:t xml:space="preserve">حيث إن موسى لم يكن بالفعل في كنعان، فإن بعض اللغات ستستخدم الفعل "تأخذهم" بدلًا من </w:t>
      </w:r>
      <w:r>
        <w:rPr>
          <w:b/>
          <w:rtl/>
          <w:cs/>
          <w:lang w:val="ar_AE" w:bidi="ar_AE"/>
        </w:rPr>
        <w:t>تجيء.</w:t>
      </w:r>
      <w:r>
        <w:rPr>
          <w:rtl/>
          <w:cs/>
          <w:lang w:val="ar_AE" w:bidi="ar_AE"/>
        </w:rPr>
        <w:t xml:space="preserve"> ترجمة بديلة: "سوف تأخذهم"</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17 (#3)</w:t>
      </w:r>
      <w:r>
        <w:rPr>
          <w:rtl/>
          <w:cs/>
          <w:lang w:val="ar_AE" w:bidi="ar_AE"/>
        </w:rPr>
      </w:r>
    </w:p>
    <w:p>
      <w:pPr>
        <w:bidi/>
      </w:pPr>
      <w:r>
        <w:rPr>
          <w:rtl/>
          <w:cs/>
          <w:lang w:val="ar_AE" w:bidi="ar_AE"/>
        </w:rPr>
      </w:r>
      <w:r>
        <w:rPr>
          <w:rtl/>
          <w:cs/>
          <w:lang w:val="ar_AE" w:bidi="ar_AE"/>
        </w:rPr>
        <w:t>וְ⁠תִטָּעֵ֨⁠מוֹ֙ בְּ⁠הַ֣ר</w:t>
      </w:r>
    </w:p>
    <w:p>
      <w:pPr>
        <w:bidi/>
      </w:pPr>
      <w:r>
        <w:rPr>
          <w:rtl/>
          <w:cs/>
          <w:lang w:val="ar_AE" w:bidi="ar_AE"/>
        </w:rPr>
      </w:r>
      <w:r>
        <w:rPr>
          <w:b/>
          <w:rtl/>
          <w:cs/>
          <w:lang w:val="ar_AE" w:bidi="ar_AE"/>
        </w:rPr>
        <w:t>"وَتَغْرِسُهُمْ فِي جَبَلِ مِيرَاثِكَ"</w:t>
      </w:r>
    </w:p>
    <w:p>
      <w:pPr>
        <w:bidi/>
      </w:pPr>
      <w:r>
        <w:rPr>
          <w:rtl/>
          <w:cs/>
          <w:lang w:val="ar_AE" w:bidi="ar_AE"/>
        </w:rPr>
      </w:r>
      <w:r>
        <w:rPr>
          <w:rtl/>
          <w:cs/>
          <w:lang w:val="ar_AE" w:bidi="ar_AE"/>
        </w:rPr>
        <w:t>يتحدث موسى عن أن الله يعطي شعبه الأرض ليعيشوا فيها كما لو كانوا نباتًا يزرعه الله. إذا لم يفهم قراؤك ما تعنيه هذه الصورة في هذا السياق، فيمكنك استخدام استعارة مشابهة من ثقافتك. أو بدلًا من ذلك، يمكنك التعبير عن المعنى بوضوح. ترجمة بديلة: "وستسكنهم على جبل ميراثك" أو "وستدعهم يعيشون على جبل ميراثك"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17 (#4)</w:t>
      </w:r>
      <w:r>
        <w:rPr>
          <w:rtl/>
          <w:cs/>
          <w:lang w:val="ar_AE" w:bidi="ar_AE"/>
        </w:rPr>
      </w:r>
    </w:p>
    <w:p>
      <w:pPr>
        <w:bidi/>
      </w:pPr>
      <w:r>
        <w:rPr>
          <w:rtl/>
          <w:cs/>
          <w:lang w:val="ar_AE" w:bidi="ar_AE"/>
        </w:rPr>
      </w:r>
      <w:r>
        <w:rPr>
          <w:rtl/>
          <w:cs/>
          <w:lang w:val="ar_AE" w:bidi="ar_AE"/>
        </w:rPr>
        <w:t>בְּ⁠הַ֣ר נַחֲלָֽתְ⁠ךָ֔</w:t>
      </w:r>
    </w:p>
    <w:p>
      <w:pPr>
        <w:bidi/>
      </w:pPr>
      <w:r>
        <w:rPr>
          <w:rtl/>
          <w:cs/>
          <w:lang w:val="ar_AE" w:bidi="ar_AE"/>
        </w:rPr>
      </w:r>
      <w:r>
        <w:rPr>
          <w:b/>
          <w:rtl/>
          <w:cs/>
          <w:lang w:val="ar_AE" w:bidi="ar_AE"/>
        </w:rPr>
        <w:t>"وَتَغْرِسُهُمْ فِي جَبَلِ مِيرَاثِكَ"</w:t>
      </w:r>
    </w:p>
    <w:p>
      <w:pPr>
        <w:bidi/>
      </w:pPr>
      <w:r>
        <w:rPr>
          <w:rtl/>
          <w:cs/>
          <w:lang w:val="ar_AE" w:bidi="ar_AE"/>
        </w:rPr>
      </w:r>
      <w:r>
        <w:rPr>
          <w:rtl/>
          <w:cs/>
          <w:lang w:val="ar_AE" w:bidi="ar_AE"/>
        </w:rPr>
        <w:t>يشير هذا إلى جبل صهيون في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17 (#5)</w:t>
      </w:r>
      <w:r>
        <w:rPr>
          <w:rtl/>
          <w:cs/>
          <w:lang w:val="ar_AE" w:bidi="ar_AE"/>
        </w:rPr>
      </w:r>
    </w:p>
    <w:p>
      <w:pPr>
        <w:bidi/>
      </w:pPr>
      <w:r>
        <w:rPr>
          <w:rtl/>
          <w:cs/>
          <w:lang w:val="ar_AE" w:bidi="ar_AE"/>
        </w:rPr>
      </w:r>
      <w:r>
        <w:rPr>
          <w:rtl/>
          <w:cs/>
          <w:lang w:val="ar_AE" w:bidi="ar_AE"/>
        </w:rPr>
        <w:t>בְּ⁠הַ֣ר נַחֲלָֽתְ⁠ךָ֔</w:t>
      </w:r>
    </w:p>
    <w:p>
      <w:pPr>
        <w:bidi/>
      </w:pPr>
      <w:r>
        <w:rPr>
          <w:rtl/>
          <w:cs/>
          <w:lang w:val="ar_AE" w:bidi="ar_AE"/>
        </w:rPr>
      </w:r>
      <w:r>
        <w:rPr>
          <w:b/>
          <w:rtl/>
          <w:cs/>
          <w:lang w:val="ar_AE" w:bidi="ar_AE"/>
        </w:rPr>
        <w:t>"وَتَغْرِسُهُمْ فِي جَبَلِ مِيرَاثِكَ"</w:t>
      </w:r>
    </w:p>
    <w:p>
      <w:pPr>
        <w:bidi/>
      </w:pPr>
      <w:r>
        <w:rPr>
          <w:rtl/>
          <w:cs/>
          <w:lang w:val="ar_AE" w:bidi="ar_AE"/>
        </w:rPr>
      </w:r>
      <w:r>
        <w:rPr>
          <w:rtl/>
          <w:cs/>
          <w:lang w:val="ar_AE" w:bidi="ar_AE"/>
        </w:rPr>
        <w:t xml:space="preserve">يتحدث موسى عن وعد الله بإعطاء شعبه </w:t>
      </w:r>
      <w:r>
        <w:rPr>
          <w:b/>
          <w:rtl/>
          <w:cs/>
          <w:lang w:val="ar_AE" w:bidi="ar_AE"/>
        </w:rPr>
        <w:t>الجبل</w:t>
      </w:r>
      <w:r>
        <w:rPr>
          <w:rtl/>
          <w:cs/>
          <w:lang w:val="ar_AE" w:bidi="ar_AE"/>
        </w:rPr>
        <w:t xml:space="preserve"> إلى الأبد كما لو كان يعطيهم إياه كميراث. إذا لم يفهم قراؤك ما تعنيه هذه الصورة في هذا السياق، فيمكنك استخدام استعارة مشابهة من ثقافتك. أو بدلًا من ذلك، يمكنك التعبير عن المعنى بوضوح. ترجمة بديلة: "على الجبل الذي أعطيته لهم كميراث"</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17 (#6)</w:t>
      </w:r>
      <w:r>
        <w:rPr>
          <w:rtl/>
          <w:cs/>
          <w:lang w:val="ar_AE" w:bidi="ar_AE"/>
        </w:rPr>
      </w:r>
    </w:p>
    <w:p>
      <w:pPr>
        <w:bidi/>
      </w:pPr>
      <w:r>
        <w:rPr>
          <w:rtl/>
          <w:cs/>
          <w:lang w:val="ar_AE" w:bidi="ar_AE"/>
        </w:rPr>
      </w:r>
      <w:r>
        <w:rPr>
          <w:rtl/>
          <w:cs/>
          <w:lang w:val="ar_AE" w:bidi="ar_AE"/>
        </w:rPr>
        <w:t>כּוֹנְנ֥וּ יָדֶֽי⁠ךָ</w:t>
      </w:r>
    </w:p>
    <w:p>
      <w:pPr>
        <w:bidi/>
      </w:pPr>
      <w:r>
        <w:rPr>
          <w:rtl/>
          <w:cs/>
          <w:lang w:val="ar_AE" w:bidi="ar_AE"/>
        </w:rPr>
      </w:r>
      <w:r>
        <w:rPr>
          <w:b/>
          <w:rtl/>
          <w:cs/>
          <w:lang w:val="ar_AE" w:bidi="ar_AE"/>
        </w:rPr>
        <w:t>"الَّذِي هَيَّأَتْهُ يَدَاكَ يَا رَبُّ"</w:t>
      </w:r>
    </w:p>
    <w:p>
      <w:pPr>
        <w:bidi/>
      </w:pPr>
      <w:r>
        <w:rPr>
          <w:rtl/>
          <w:cs/>
          <w:lang w:val="ar_AE" w:bidi="ar_AE"/>
        </w:rPr>
      </w:r>
      <w:r>
        <w:rPr>
          <w:rtl/>
          <w:cs/>
          <w:lang w:val="ar_AE" w:bidi="ar_AE"/>
        </w:rPr>
        <w:t xml:space="preserve">تشير كلمة </w:t>
      </w:r>
      <w:r>
        <w:rPr>
          <w:b/>
          <w:rtl/>
          <w:cs/>
          <w:lang w:val="ar_AE" w:bidi="ar_AE"/>
        </w:rPr>
        <w:t>يداك</w:t>
      </w:r>
      <w:r>
        <w:rPr>
          <w:rtl/>
          <w:cs/>
          <w:lang w:val="ar_AE" w:bidi="ar_AE"/>
        </w:rPr>
        <w:t xml:space="preserve"> إلى قوة الله. ترجمة بديلة: "التي بنيتها بقوتك"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18 (#1)</w:t>
      </w:r>
      <w:r>
        <w:rPr>
          <w:rtl/>
          <w:cs/>
          <w:lang w:val="ar_AE" w:bidi="ar_AE"/>
        </w:rPr>
      </w:r>
    </w:p>
    <w:p>
      <w:pPr>
        <w:bidi/>
      </w:pPr>
      <w:r>
        <w:rPr>
          <w:rtl/>
          <w:cs/>
          <w:lang w:val="ar_AE" w:bidi="ar_AE"/>
        </w:rPr>
      </w:r>
      <w:r>
        <w:rPr>
          <w:rtl/>
          <w:cs/>
          <w:lang w:val="ar_AE" w:bidi="ar_AE"/>
        </w:rPr>
        <w:t>יְהוָ֥ה ׀ יִמְלֹ֖ךְ לְ⁠עֹלָ֥ם וָ⁠עֶֽד</w:t>
      </w:r>
    </w:p>
    <w:p>
      <w:pPr>
        <w:bidi/>
      </w:pPr>
      <w:r>
        <w:rPr>
          <w:rtl/>
          <w:cs/>
          <w:lang w:val="ar_AE" w:bidi="ar_AE"/>
        </w:rPr>
      </w:r>
      <w:r>
        <w:rPr>
          <w:b/>
          <w:rtl/>
          <w:cs/>
          <w:lang w:val="ar_AE" w:bidi="ar_AE"/>
        </w:rPr>
        <w:t>"الرَّبُّ يَمْلِكُ إِلَى الدَّهْرِ وَالأَبَدِ"</w:t>
      </w:r>
    </w:p>
    <w:p>
      <w:pPr>
        <w:bidi/>
      </w:pPr>
      <w:r>
        <w:rPr>
          <w:rtl/>
          <w:cs/>
          <w:lang w:val="ar_AE" w:bidi="ar_AE"/>
        </w:rPr>
      </w:r>
      <w:r>
        <w:rPr>
          <w:rtl/>
          <w:cs/>
          <w:lang w:val="ar_AE" w:bidi="ar_AE"/>
        </w:rPr>
        <w:t>الترجمة البديلة: "الرب يملك إلى الدهر وإلى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20 (#1)</w:t>
      </w:r>
      <w:r>
        <w:rPr>
          <w:rtl/>
          <w:cs/>
          <w:lang w:val="ar_AE" w:bidi="ar_AE"/>
        </w:rPr>
      </w:r>
    </w:p>
    <w:p>
      <w:pPr>
        <w:bidi/>
      </w:pPr>
      <w:r>
        <w:rPr>
          <w:rtl/>
          <w:cs/>
          <w:lang w:val="ar_AE" w:bidi="ar_AE"/>
        </w:rPr>
      </w:r>
      <w:r>
        <w:rPr>
          <w:rtl/>
          <w:cs/>
          <w:lang w:val="ar_AE" w:bidi="ar_AE"/>
        </w:rPr>
        <w:t>אֶת־הַ⁠תֹּ֖ף &amp; בְּ⁠תֻפִּ֖ים</w:t>
      </w:r>
    </w:p>
    <w:p>
      <w:pPr>
        <w:bidi/>
      </w:pPr>
      <w:r>
        <w:rPr>
          <w:rtl/>
          <w:cs/>
          <w:lang w:val="ar_AE" w:bidi="ar_AE"/>
        </w:rPr>
      </w:r>
      <w:r>
        <w:rPr>
          <w:b/>
          <w:rtl/>
          <w:cs/>
          <w:lang w:val="ar_AE" w:bidi="ar_AE"/>
        </w:rPr>
        <w:t>"الدف"</w:t>
      </w:r>
      <w:r>
        <w:rPr>
          <w:rtl/>
          <w:cs/>
          <w:lang w:val="ar_AE" w:bidi="ar_AE"/>
        </w:rPr>
        <w:t xml:space="preserve"> - </w:t>
      </w:r>
      <w:r>
        <w:rPr>
          <w:b/>
          <w:rtl/>
          <w:cs/>
          <w:lang w:val="ar_AE" w:bidi="ar_AE"/>
        </w:rPr>
        <w:t>"بدفوف"</w:t>
      </w:r>
    </w:p>
    <w:p>
      <w:pPr>
        <w:bidi/>
      </w:pPr>
      <w:r>
        <w:rPr>
          <w:rtl/>
          <w:cs/>
          <w:lang w:val="ar_AE" w:bidi="ar_AE"/>
        </w:rPr>
      </w:r>
      <w:r>
        <w:rPr>
          <w:rtl/>
          <w:cs/>
          <w:lang w:val="ar_AE" w:bidi="ar_AE"/>
        </w:rPr>
        <w:t>الدف هو آلة موسيقية تُحمل باليد تشبه الطبل الصغير، تحتوي أيضًا على قطع معدنية حول الجوانب تصدر صوتًا معدنيًا عاليًا عند هزها. ترجمة بديلة: "الطبل"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20 (#2)</w:t>
      </w:r>
      <w:r>
        <w:rPr>
          <w:rtl/>
          <w:cs/>
          <w:lang w:val="ar_AE" w:bidi="ar_AE"/>
        </w:rPr>
      </w:r>
    </w:p>
    <w:p>
      <w:pPr>
        <w:bidi/>
      </w:pPr>
      <w:r>
        <w:rPr>
          <w:rtl/>
          <w:cs/>
          <w:lang w:val="ar_AE" w:bidi="ar_AE"/>
        </w:rPr>
      </w:r>
      <w:r>
        <w:rPr>
          <w:rtl/>
          <w:cs/>
          <w:lang w:val="ar_AE" w:bidi="ar_AE"/>
        </w:rPr>
        <w:t>וַ⁠תֵּצֶ֤אןָ כָֽל־הַ⁠נָּשִׁים֙ אַחֲרֶ֔י⁠הָ בְּ⁠תֻפִּ֖ים וּ⁠בִ⁠מְחֹלֹֽת</w:t>
      </w:r>
    </w:p>
    <w:p>
      <w:pPr>
        <w:bidi/>
      </w:pPr>
      <w:r>
        <w:rPr>
          <w:rtl/>
          <w:cs/>
          <w:lang w:val="ar_AE" w:bidi="ar_AE"/>
        </w:rPr>
      </w:r>
      <w:r>
        <w:rPr>
          <w:b/>
          <w:rtl/>
          <w:cs/>
          <w:lang w:val="ar_AE" w:bidi="ar_AE"/>
        </w:rPr>
        <w:t>"وَخَرَجَتْ جَمِيعُ النِّسَاءِ وَرَاءَهَا بِدُفُوفٍ وَرَقْصٍ"</w:t>
      </w:r>
    </w:p>
    <w:p>
      <w:pPr>
        <w:bidi/>
      </w:pPr>
      <w:r>
        <w:rPr>
          <w:rtl/>
          <w:cs/>
          <w:lang w:val="ar_AE" w:bidi="ar_AE"/>
        </w:rPr>
      </w:r>
      <w:r>
        <w:rPr>
          <w:rtl/>
          <w:cs/>
          <w:lang w:val="ar_AE" w:bidi="ar_AE"/>
        </w:rPr>
        <w:t xml:space="preserve">هنا، قد تكون كلمة </w:t>
      </w:r>
      <w:r>
        <w:rPr>
          <w:b/>
          <w:rtl/>
          <w:cs/>
          <w:lang w:val="ar_AE" w:bidi="ar_AE"/>
        </w:rPr>
        <w:t>جميع</w:t>
      </w:r>
      <w:r>
        <w:rPr>
          <w:rtl/>
          <w:cs/>
          <w:lang w:val="ar_AE" w:bidi="ar_AE"/>
        </w:rPr>
        <w:t xml:space="preserve"> نوعًا من التعميم؛ فقد لا تكون كل امرأة قد خرجت. لذلك قد يكون من الأفضل الترجمة في صورة جملة تقييدية كما في الترجمة الإنجليزية UST. ترجمة بديلة: "وكل امرأة خرجت بعدها كانت تحمل دفًا وترقص"</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21 (#1)</w:t>
      </w:r>
      <w:r>
        <w:rPr>
          <w:rtl/>
          <w:cs/>
          <w:lang w:val="ar_AE" w:bidi="ar_AE"/>
        </w:rPr>
      </w:r>
    </w:p>
    <w:p>
      <w:pPr>
        <w:bidi/>
      </w:pPr>
      <w:r>
        <w:rPr>
          <w:rtl/>
          <w:cs/>
          <w:lang w:val="ar_AE" w:bidi="ar_AE"/>
        </w:rPr>
      </w:r>
      <w:r>
        <w:rPr>
          <w:rtl/>
          <w:cs/>
          <w:lang w:val="ar_AE" w:bidi="ar_AE"/>
        </w:rPr>
        <w:t>גָאֹ֣ה גָּאָ֔ה</w:t>
      </w:r>
    </w:p>
    <w:p>
      <w:pPr>
        <w:bidi/>
      </w:pPr>
      <w:r>
        <w:rPr>
          <w:rtl/>
          <w:cs/>
          <w:lang w:val="ar_AE" w:bidi="ar_AE"/>
        </w:rPr>
      </w:r>
      <w:r>
        <w:rPr>
          <w:b/>
          <w:rtl/>
          <w:cs/>
          <w:lang w:val="ar_AE" w:bidi="ar_AE"/>
        </w:rPr>
        <w:t>"رَنِّمُوا لِلرَّبِّ فَإِنَّهُ قَدْ تَعَظَّمَ"</w:t>
      </w:r>
    </w:p>
    <w:p>
      <w:pPr>
        <w:bidi/>
      </w:pPr>
      <w:r>
        <w:rPr>
          <w:rtl/>
          <w:cs/>
          <w:lang w:val="ar_AE" w:bidi="ar_AE"/>
        </w:rPr>
      </w:r>
      <w:r>
        <w:rPr>
          <w:rtl/>
          <w:cs/>
          <w:lang w:val="ar_AE" w:bidi="ar_AE"/>
        </w:rPr>
        <w:t xml:space="preserve">إذا كان ذلك سيساعد قراءك، فيمكنك أن توضح مَنْ الذي انتصر عليه الرب. انظر كيف ترجمت هذا في </w:t>
      </w:r>
      <w:r>
        <w:rPr>
          <w:rtl/>
          <w:cs/>
          <w:lang w:val="ar_AE" w:bidi="ar_AE"/>
        </w:rPr>
        <w:t>خروج 15:1</w:t>
      </w:r>
      <w:r>
        <w:rPr>
          <w:rtl/>
          <w:cs/>
          <w:lang w:val="ar_AE" w:bidi="ar_AE"/>
        </w:rPr>
        <w:t>. ترجمة بديلة: "فإنه قد حقق نصرًا مجيدًا على جيش مصر"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21 (#2)</w:t>
      </w:r>
      <w:r>
        <w:rPr>
          <w:rtl/>
          <w:cs/>
          <w:lang w:val="ar_AE" w:bidi="ar_AE"/>
        </w:rPr>
      </w:r>
    </w:p>
    <w:p>
      <w:pPr>
        <w:bidi/>
      </w:pPr>
      <w:r>
        <w:rPr>
          <w:rtl/>
          <w:cs/>
          <w:lang w:val="ar_AE" w:bidi="ar_AE"/>
        </w:rPr>
      </w:r>
      <w:r>
        <w:rPr>
          <w:rtl/>
          <w:cs/>
          <w:lang w:val="ar_AE" w:bidi="ar_AE"/>
        </w:rPr>
        <w:t>ס֥וּס וְ⁠רֹכְב֖⁠וֹ רָמָ֥ה בַ⁠יָּֽם</w:t>
      </w:r>
    </w:p>
    <w:p>
      <w:pPr>
        <w:bidi/>
      </w:pPr>
      <w:r>
        <w:rPr>
          <w:rtl/>
          <w:cs/>
          <w:lang w:val="ar_AE" w:bidi="ar_AE"/>
        </w:rPr>
      </w:r>
      <w:r>
        <w:rPr>
          <w:b/>
          <w:rtl/>
          <w:cs/>
          <w:lang w:val="ar_AE" w:bidi="ar_AE"/>
        </w:rPr>
        <w:t>"رَنِّمُوا لِلرَّبِّ فَإِنَّهُ قَدْ تَعَظَّمَ. الْفَرَسَ وَرَاكِبَهُ طَرَحَهُمَا فِي الْبَحْرِ"</w:t>
      </w:r>
    </w:p>
    <w:p>
      <w:pPr>
        <w:bidi/>
      </w:pPr>
      <w:r>
        <w:rPr>
          <w:rtl/>
          <w:cs/>
          <w:lang w:val="ar_AE" w:bidi="ar_AE"/>
        </w:rPr>
      </w:r>
      <w:r>
        <w:rPr>
          <w:rtl/>
          <w:cs/>
          <w:lang w:val="ar_AE" w:bidi="ar_AE"/>
        </w:rPr>
        <w:t xml:space="preserve">غنت مريم عن الله الذي جعل </w:t>
      </w:r>
      <w:r>
        <w:rPr>
          <w:b/>
          <w:rtl/>
          <w:cs/>
          <w:lang w:val="ar_AE" w:bidi="ar_AE"/>
        </w:rPr>
        <w:t>البحر</w:t>
      </w:r>
      <w:r>
        <w:rPr>
          <w:rtl/>
          <w:cs/>
          <w:lang w:val="ar_AE" w:bidi="ar_AE"/>
        </w:rPr>
        <w:t xml:space="preserve"> يغطي ويُغرق </w:t>
      </w:r>
      <w:r>
        <w:rPr>
          <w:b/>
          <w:rtl/>
          <w:cs/>
          <w:lang w:val="ar_AE" w:bidi="ar_AE"/>
        </w:rPr>
        <w:t>الفرس وراكبه</w:t>
      </w:r>
      <w:r>
        <w:rPr>
          <w:rtl/>
          <w:cs/>
          <w:lang w:val="ar_AE" w:bidi="ar_AE"/>
        </w:rPr>
        <w:t xml:space="preserve"> كما لو أن الله قد ألقاهم </w:t>
      </w:r>
      <w:r>
        <w:rPr>
          <w:b/>
          <w:rtl/>
          <w:cs/>
          <w:lang w:val="ar_AE" w:bidi="ar_AE"/>
        </w:rPr>
        <w:t>في البحر</w:t>
      </w:r>
      <w:r>
        <w:rPr>
          <w:rtl/>
          <w:cs/>
          <w:lang w:val="ar_AE" w:bidi="ar_AE"/>
        </w:rPr>
        <w:t xml:space="preserve">. انظر كيف ترجمت هذا في </w:t>
      </w:r>
      <w:r>
        <w:rPr>
          <w:rtl/>
          <w:cs/>
          <w:lang w:val="ar_AE" w:bidi="ar_AE"/>
        </w:rPr>
        <w:t>خروج 15:1</w:t>
      </w:r>
      <w:r>
        <w:rPr>
          <w:rtl/>
          <w:cs/>
          <w:lang w:val="ar_AE" w:bidi="ar_AE"/>
        </w:rPr>
        <w:t>. إذا لم يفهم قراؤك ما تعنيه هذه الصورة في هذا السياق، فيمكنك استخدام استعارة مشابهة من ثقافتك. أو بدلًا من ذلك، يمكنك التعبير عن المعنى بوضوح. ترجمة بديلة: "لقد جعل الفرس وراكبه يغرقان في البحر"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22 (#1)</w:t>
      </w:r>
      <w:r>
        <w:rPr>
          <w:rtl/>
          <w:cs/>
          <w:lang w:val="ar_AE" w:bidi="ar_AE"/>
        </w:rPr>
      </w:r>
    </w:p>
    <w:p>
      <w:pPr>
        <w:bidi/>
      </w:pPr>
      <w:r>
        <w:rPr>
          <w:rtl/>
          <w:cs/>
          <w:lang w:val="ar_AE" w:bidi="ar_AE"/>
        </w:rPr>
      </w:r>
      <w:r>
        <w:rPr>
          <w:rtl/>
          <w:cs/>
          <w:lang w:val="ar_AE" w:bidi="ar_AE"/>
        </w:rPr>
        <w:t>אֶת־יִשְׂרָאֵל֙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 xml:space="preserve">كلمة </w:t>
      </w:r>
      <w:r>
        <w:rPr>
          <w:b/>
          <w:rtl/>
          <w:cs/>
          <w:lang w:val="ar_AE" w:bidi="ar_AE"/>
        </w:rPr>
        <w:t>إسرائيل</w:t>
      </w:r>
      <w:r>
        <w:rPr>
          <w:rtl/>
          <w:cs/>
          <w:lang w:val="ar_AE" w:bidi="ar_AE"/>
        </w:rPr>
        <w:t xml:space="preserve"> تُمثل شعب إسرائيل. إذا كانت لغتك لا تستخدم الأسماء المفردة بهذه الطريقة، فيمكنك استخدام تعبير مختلف. ترجمة بديلة: "قاد موسى بني إسرائيل"</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22 (#2)</w:t>
      </w:r>
      <w:r>
        <w:rPr>
          <w:rtl/>
          <w:cs/>
          <w:lang w:val="ar_AE" w:bidi="ar_AE"/>
        </w:rPr>
      </w:r>
    </w:p>
    <w:p>
      <w:pPr>
        <w:bidi/>
      </w:pPr>
      <w:r>
        <w:rPr>
          <w:rtl/>
          <w:cs/>
          <w:lang w:val="ar_AE" w:bidi="ar_AE"/>
        </w:rPr>
      </w:r>
      <w:r>
        <w:rPr>
          <w:rtl/>
          <w:cs/>
          <w:lang w:val="ar_AE" w:bidi="ar_AE"/>
        </w:rPr>
        <w:t>מִדְבַּר־שׁ֑וּר</w:t>
      </w:r>
    </w:p>
    <w:p>
      <w:pPr>
        <w:bidi/>
      </w:pPr>
      <w:r>
        <w:rPr>
          <w:rtl/>
          <w:cs/>
          <w:lang w:val="ar_AE" w:bidi="ar_AE"/>
        </w:rPr>
      </w:r>
      <w:r>
        <w:rPr>
          <w:b/>
          <w:rtl/>
          <w:cs/>
          <w:lang w:val="ar_AE" w:bidi="ar_AE"/>
        </w:rPr>
        <w:t>"برية شور"</w:t>
      </w:r>
    </w:p>
    <w:p>
      <w:pPr>
        <w:bidi/>
      </w:pPr>
      <w:r>
        <w:rPr>
          <w:rtl/>
          <w:cs/>
          <w:lang w:val="ar_AE" w:bidi="ar_AE"/>
        </w:rPr>
      </w:r>
      <w:r>
        <w:rPr>
          <w:rtl/>
          <w:cs/>
          <w:lang w:val="ar_AE" w:bidi="ar_AE"/>
        </w:rPr>
        <w:t>نحن لا نعرف الموقع الدقيق لهذا المكان.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23 (#1)</w:t>
      </w:r>
      <w:r>
        <w:rPr>
          <w:rtl/>
          <w:cs/>
          <w:lang w:val="ar_AE" w:bidi="ar_AE"/>
        </w:rPr>
      </w:r>
    </w:p>
    <w:p>
      <w:pPr>
        <w:bidi/>
      </w:pPr>
      <w:r>
        <w:rPr>
          <w:rtl/>
          <w:cs/>
          <w:lang w:val="ar_AE" w:bidi="ar_AE"/>
        </w:rPr>
      </w:r>
      <w:r>
        <w:rPr>
          <w:rtl/>
          <w:cs/>
          <w:lang w:val="ar_AE" w:bidi="ar_AE"/>
        </w:rPr>
        <w:t>מָרָ֔תָ⁠ה</w:t>
      </w:r>
    </w:p>
    <w:p>
      <w:pPr>
        <w:bidi/>
      </w:pPr>
      <w:r>
        <w:rPr>
          <w:rtl/>
          <w:cs/>
          <w:lang w:val="ar_AE" w:bidi="ar_AE"/>
        </w:rPr>
      </w:r>
      <w:r>
        <w:rPr>
          <w:b/>
          <w:rtl/>
          <w:cs/>
          <w:lang w:val="ar_AE" w:bidi="ar_AE"/>
        </w:rPr>
        <w:t>"مَارَّةَ"</w:t>
      </w:r>
    </w:p>
    <w:p>
      <w:pPr>
        <w:bidi/>
      </w:pPr>
      <w:r>
        <w:rPr>
          <w:rtl/>
          <w:cs/>
          <w:lang w:val="ar_AE" w:bidi="ar_AE"/>
        </w:rPr>
      </w:r>
      <w:r>
        <w:rPr>
          <w:rtl/>
          <w:cs/>
          <w:lang w:val="ar_AE" w:bidi="ar_AE"/>
        </w:rPr>
        <w:t xml:space="preserve">نحن لا نعرف الموقع الدقيق لمكان </w:t>
      </w:r>
      <w:r>
        <w:rPr>
          <w:b/>
          <w:rtl/>
          <w:cs/>
          <w:lang w:val="ar_AE" w:bidi="ar_AE"/>
        </w:rPr>
        <w:t>مَارَّةَ</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24 (#1)</w:t>
      </w:r>
      <w:r>
        <w:rPr>
          <w:rtl/>
          <w:cs/>
          <w:lang w:val="ar_AE" w:bidi="ar_AE"/>
        </w:rPr>
      </w:r>
    </w:p>
    <w:p>
      <w:pPr>
        <w:bidi/>
      </w:pPr>
      <w:r>
        <w:rPr>
          <w:rtl/>
          <w:cs/>
          <w:lang w:val="ar_AE" w:bidi="ar_AE"/>
        </w:rPr>
      </w:r>
      <w:r>
        <w:rPr>
          <w:rtl/>
          <w:cs/>
          <w:lang w:val="ar_AE" w:bidi="ar_AE"/>
        </w:rPr>
        <w:t>וַ⁠יִּלֹּ֧נוּ הָ⁠עָ֛ם עַל־מֹשֶׁ֥ה</w:t>
      </w:r>
    </w:p>
    <w:p>
      <w:pPr>
        <w:bidi/>
      </w:pPr>
      <w:r>
        <w:rPr>
          <w:rtl/>
          <w:cs/>
          <w:lang w:val="ar_AE" w:bidi="ar_AE"/>
        </w:rPr>
      </w:r>
      <w:r>
        <w:rPr>
          <w:b/>
          <w:rtl/>
          <w:cs/>
          <w:lang w:val="ar_AE" w:bidi="ar_AE"/>
        </w:rPr>
        <w:t>"فَتَذَمَّرَ الشَّعْبُ عَلَى مُوسَى"</w:t>
      </w:r>
    </w:p>
    <w:p>
      <w:pPr>
        <w:bidi/>
      </w:pPr>
      <w:r>
        <w:rPr>
          <w:rtl/>
          <w:cs/>
          <w:lang w:val="ar_AE" w:bidi="ar_AE"/>
        </w:rPr>
      </w:r>
      <w:r>
        <w:rPr>
          <w:rtl/>
          <w:cs/>
          <w:lang w:val="ar_AE" w:bidi="ar_AE"/>
        </w:rPr>
        <w:t>كلمة التذمر هي مصطلح قوي جدًا يشير إلى "الغيظ" أو "الشكوى" الذي يُستخدم لوصف موقف بني إسرائيل طوال مُدَّة وجودهم في البرية. ويحدث ذلك عدة مرات في سفر الخروج وسفر العدد. ترجمة بديلة: "واشتكى الشعب ضد موسى" أو "وغضب الشعب على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26 (#1)</w:t>
      </w:r>
      <w:r>
        <w:rPr>
          <w:rtl/>
          <w:cs/>
          <w:lang w:val="ar_AE" w:bidi="ar_AE"/>
        </w:rPr>
      </w:r>
    </w:p>
    <w:p>
      <w:pPr>
        <w:bidi/>
      </w:pPr>
      <w:r>
        <w:rPr>
          <w:rtl/>
          <w:cs/>
          <w:lang w:val="ar_AE" w:bidi="ar_AE"/>
        </w:rPr>
      </w:r>
      <w:r>
        <w:rPr>
          <w:rtl/>
          <w:cs/>
          <w:lang w:val="ar_AE" w:bidi="ar_AE"/>
        </w:rPr>
        <w:t>לְ⁠ק֣וֹל ׀ יְהוָ֣ה אֱלֹהֶ֗י⁠ךָ</w:t>
      </w:r>
    </w:p>
    <w:p>
      <w:pPr>
        <w:bidi/>
      </w:pPr>
      <w:r>
        <w:rPr>
          <w:rtl/>
          <w:cs/>
          <w:lang w:val="ar_AE" w:bidi="ar_AE"/>
        </w:rPr>
      </w:r>
      <w:r>
        <w:rPr>
          <w:b/>
          <w:rtl/>
          <w:cs/>
          <w:lang w:val="ar_AE" w:bidi="ar_AE"/>
        </w:rPr>
        <w:t>"إِنْ كُنْتَ تَسْمَعُ لِصَوْتِ الرَّبِّ إِلهِكَ"</w:t>
      </w:r>
    </w:p>
    <w:p>
      <w:pPr>
        <w:bidi/>
      </w:pPr>
      <w:r>
        <w:rPr>
          <w:rtl/>
          <w:cs/>
          <w:lang w:val="ar_AE" w:bidi="ar_AE"/>
        </w:rPr>
      </w:r>
      <w:r>
        <w:rPr>
          <w:rtl/>
          <w:cs/>
          <w:lang w:val="ar_AE" w:bidi="ar_AE"/>
        </w:rPr>
        <w:t>الرب يتحدث هنا عن صوته الخاص. ترجمة بديلة: "إلى صوتي"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26 (#2)</w:t>
      </w:r>
      <w:r>
        <w:rPr>
          <w:rtl/>
          <w:cs/>
          <w:lang w:val="ar_AE" w:bidi="ar_AE"/>
        </w:rPr>
      </w:r>
    </w:p>
    <w:p>
      <w:pPr>
        <w:bidi/>
      </w:pPr>
      <w:r>
        <w:rPr>
          <w:rtl/>
          <w:cs/>
          <w:lang w:val="ar_AE" w:bidi="ar_AE"/>
        </w:rPr>
      </w:r>
      <w:r>
        <w:rPr>
          <w:rtl/>
          <w:cs/>
          <w:lang w:val="ar_AE" w:bidi="ar_AE"/>
        </w:rPr>
        <w:t>לְ⁠ק֣וֹל ׀ יְהוָ֣ה אֱלֹהֶ֗י⁠ךָ</w:t>
      </w:r>
    </w:p>
    <w:p>
      <w:pPr>
        <w:bidi/>
      </w:pPr>
      <w:r>
        <w:rPr>
          <w:rtl/>
          <w:cs/>
          <w:lang w:val="ar_AE" w:bidi="ar_AE"/>
        </w:rPr>
      </w:r>
      <w:r>
        <w:rPr>
          <w:b/>
          <w:rtl/>
          <w:cs/>
          <w:lang w:val="ar_AE" w:bidi="ar_AE"/>
        </w:rPr>
        <w:t>"إِنْ كُنْتَ تَسْمَعُ لِصَوْتِ الرَّبِّ إِلهِكَ"</w:t>
      </w:r>
    </w:p>
    <w:p>
      <w:pPr>
        <w:bidi/>
      </w:pPr>
      <w:r>
        <w:rPr>
          <w:rtl/>
          <w:cs/>
          <w:lang w:val="ar_AE" w:bidi="ar_AE"/>
        </w:rPr>
      </w:r>
      <w:r>
        <w:rPr>
          <w:rtl/>
          <w:cs/>
          <w:lang w:val="ar_AE" w:bidi="ar_AE"/>
        </w:rPr>
        <w:t>التعبير صوت الرب يشير إلى ما يقوله. إذا كان ذلك مفيدًا في لغتك، فيمكنك استخدام تعبير مشابه أو لغة واضحة. ترجمة بديلة: "لما أقوله"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26 (#3)</w:t>
      </w:r>
      <w:r>
        <w:rPr>
          <w:rtl/>
          <w:cs/>
          <w:lang w:val="ar_AE" w:bidi="ar_AE"/>
        </w:rPr>
      </w:r>
    </w:p>
    <w:p>
      <w:pPr>
        <w:bidi/>
      </w:pPr>
      <w:r>
        <w:rPr>
          <w:rtl/>
          <w:cs/>
          <w:lang w:val="ar_AE" w:bidi="ar_AE"/>
        </w:rPr>
      </w:r>
      <w:r>
        <w:rPr>
          <w:rtl/>
          <w:cs/>
          <w:lang w:val="ar_AE" w:bidi="ar_AE"/>
        </w:rPr>
        <w:t>וְ⁠הַ⁠יָּשָׁ֤ר בְּ⁠עֵינָי⁠ו֙ תַּעֲשֶׂ֔ה</w:t>
      </w:r>
    </w:p>
    <w:p>
      <w:pPr>
        <w:bidi/>
      </w:pPr>
      <w:r>
        <w:rPr>
          <w:rtl/>
          <w:cs/>
          <w:lang w:val="ar_AE" w:bidi="ar_AE"/>
        </w:rPr>
      </w:r>
      <w:r>
        <w:rPr>
          <w:b/>
          <w:rtl/>
          <w:cs/>
          <w:lang w:val="ar_AE" w:bidi="ar_AE"/>
        </w:rPr>
        <w:t>"وَتَصْنَعُ الْحَقَّ فِي عَيْنَيْهِ"</w:t>
      </w:r>
    </w:p>
    <w:p>
      <w:pPr>
        <w:bidi/>
      </w:pPr>
      <w:r>
        <w:rPr>
          <w:rtl/>
          <w:cs/>
          <w:lang w:val="ar_AE" w:bidi="ar_AE"/>
        </w:rPr>
      </w:r>
      <w:r>
        <w:rPr>
          <w:rtl/>
          <w:cs/>
          <w:lang w:val="ar_AE" w:bidi="ar_AE"/>
        </w:rPr>
        <w:t xml:space="preserve">تمثل كلمة </w:t>
      </w:r>
      <w:r>
        <w:rPr>
          <w:b/>
          <w:rtl/>
          <w:cs/>
          <w:lang w:val="ar_AE" w:bidi="ar_AE"/>
        </w:rPr>
        <w:t xml:space="preserve">عَيْنَيْهِ </w:t>
      </w:r>
      <w:r>
        <w:rPr>
          <w:rtl/>
          <w:cs/>
          <w:lang w:val="ar_AE" w:bidi="ar_AE"/>
        </w:rPr>
        <w:t>رؤيته، وتمثل هذه الرؤية أفكاره أو أحكامه. إذا لم يفهم قراؤك ما تعنيه هذه الصورة في هذا السياق، فيمكنك استخدام تعبير مماثل من ثقافتك. أو بدلًا من ذلك، يمكنك التعبير عن المعنى بشكل واضح. ترجمة بديلة: "وافعل ما يراه الرب صوابًا"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26 (#4)</w:t>
      </w:r>
      <w:r>
        <w:rPr>
          <w:rtl/>
          <w:cs/>
          <w:lang w:val="ar_AE" w:bidi="ar_AE"/>
        </w:rPr>
      </w:r>
    </w:p>
    <w:p>
      <w:pPr>
        <w:bidi/>
      </w:pPr>
      <w:r>
        <w:rPr>
          <w:rtl/>
          <w:cs/>
          <w:lang w:val="ar_AE" w:bidi="ar_AE"/>
        </w:rPr>
      </w:r>
      <w:r>
        <w:rPr>
          <w:rtl/>
          <w:cs/>
          <w:lang w:val="ar_AE" w:bidi="ar_AE"/>
        </w:rPr>
        <w:t>וְ⁠הַֽאֲזַנְתָּ֙ לְ⁠מִצְוֺתָ֔י⁠ו</w:t>
      </w:r>
    </w:p>
    <w:p>
      <w:pPr>
        <w:bidi/>
      </w:pPr>
      <w:r>
        <w:rPr>
          <w:rtl/>
          <w:cs/>
          <w:lang w:val="ar_AE" w:bidi="ar_AE"/>
        </w:rPr>
      </w:r>
      <w:r>
        <w:rPr>
          <w:b/>
          <w:rtl/>
          <w:cs/>
          <w:lang w:val="ar_AE" w:bidi="ar_AE"/>
        </w:rPr>
        <w:t>"وَتَصْغَى إِلَى وَصَايَاهُ"</w:t>
      </w:r>
    </w:p>
    <w:p>
      <w:pPr>
        <w:bidi/>
      </w:pPr>
      <w:r>
        <w:rPr>
          <w:rtl/>
          <w:cs/>
          <w:lang w:val="ar_AE" w:bidi="ar_AE"/>
        </w:rPr>
      </w:r>
      <w:r>
        <w:rPr>
          <w:rtl/>
          <w:cs/>
          <w:lang w:val="ar_AE" w:bidi="ar_AE"/>
        </w:rPr>
        <w:t xml:space="preserve">الكلمة </w:t>
      </w:r>
      <w:r>
        <w:rPr>
          <w:b/>
          <w:rtl/>
          <w:cs/>
          <w:lang w:val="ar_AE" w:bidi="ar_AE"/>
        </w:rPr>
        <w:t xml:space="preserve">تَصْغَى </w:t>
      </w:r>
      <w:r>
        <w:rPr>
          <w:rtl/>
          <w:cs/>
          <w:lang w:val="ar_AE" w:bidi="ar_AE"/>
        </w:rPr>
        <w:t>تمثل الاستماع، والاستماع يمثل الطاعة. إذا لم يفهم قراؤك ما تعنيه هذه الصورة في هذا السياق، فيمكنك استخدام تعبير مماثل من ثقافتك. أو بدلًا من ذلك، يمكنك التعبير عن المعنى بوضوح. ترجمة بديلة: "وتطيع أوامره بعناية"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26 (#5)</w:t>
      </w:r>
      <w:r>
        <w:rPr>
          <w:rtl/>
          <w:cs/>
          <w:lang w:val="ar_AE" w:bidi="ar_AE"/>
        </w:rPr>
      </w:r>
    </w:p>
    <w:p>
      <w:pPr>
        <w:bidi/>
      </w:pPr>
      <w:r>
        <w:rPr>
          <w:rtl/>
          <w:cs/>
          <w:lang w:val="ar_AE" w:bidi="ar_AE"/>
        </w:rPr>
      </w:r>
      <w:r>
        <w:rPr>
          <w:rtl/>
          <w:cs/>
          <w:lang w:val="ar_AE" w:bidi="ar_AE"/>
        </w:rPr>
        <w:t>כָּֽל־הַ⁠מַּֽחֲלָ֞ה אֲשֶׁר־שַׂ֤מְתִּי בְ⁠מִצְרַ֨יִם֙ לֹא־אָשִׂ֣ים עָלֶ֔י⁠ךָ</w:t>
      </w:r>
    </w:p>
    <w:p>
      <w:pPr>
        <w:bidi/>
      </w:pPr>
      <w:r>
        <w:rPr>
          <w:rtl/>
          <w:cs/>
          <w:lang w:val="ar_AE" w:bidi="ar_AE"/>
        </w:rPr>
      </w:r>
      <w:r>
        <w:rPr>
          <w:b/>
          <w:rtl/>
          <w:cs/>
          <w:lang w:val="ar_AE" w:bidi="ar_AE"/>
        </w:rPr>
        <w:t>"فَمَرَضًا مَا مِمَّا وَضَعْتُهُ عَلَى الْمِصْرِيِّينَ لاَ أَضَعُ عَلَيْكَ"</w:t>
      </w:r>
    </w:p>
    <w:p>
      <w:pPr>
        <w:bidi/>
      </w:pPr>
      <w:r>
        <w:rPr>
          <w:rtl/>
          <w:cs/>
          <w:lang w:val="ar_AE" w:bidi="ar_AE"/>
        </w:rPr>
      </w:r>
      <w:r>
        <w:rPr>
          <w:rtl/>
          <w:cs/>
          <w:lang w:val="ar_AE" w:bidi="ar_AE"/>
        </w:rPr>
        <w:t>يتحدث الله عن التسبب في إصابة الناس بالأمراض بوضع الأمراض عليهم. إذا لم يفهم قراؤك ما تعنيه هذه الصورة في هذا السياق، فيمكنك استخدام تعبير مماثل من ثقافتك. أو بدلًا من ذلك، يمكنك التعبير عن المعنى بشكل واضح. ترجمة بديلة: "لن أسبب لأي منكم الأمراض التي سببتها للمصريين"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27 (#1)</w:t>
      </w:r>
      <w:r>
        <w:rPr>
          <w:rtl/>
          <w:cs/>
          <w:lang w:val="ar_AE" w:bidi="ar_AE"/>
        </w:rPr>
      </w:r>
    </w:p>
    <w:p>
      <w:pPr>
        <w:bidi/>
      </w:pPr>
      <w:r>
        <w:rPr>
          <w:rtl/>
          <w:cs/>
          <w:lang w:val="ar_AE" w:bidi="ar_AE"/>
        </w:rPr>
      </w:r>
      <w:r>
        <w:rPr>
          <w:rtl/>
          <w:cs/>
          <w:lang w:val="ar_AE" w:bidi="ar_AE"/>
        </w:rPr>
        <w:t>אֵילִ֔מָ⁠ה</w:t>
      </w:r>
    </w:p>
    <w:p>
      <w:pPr>
        <w:bidi/>
      </w:pPr>
      <w:r>
        <w:rPr>
          <w:rtl/>
          <w:cs/>
          <w:lang w:val="ar_AE" w:bidi="ar_AE"/>
        </w:rPr>
      </w:r>
      <w:r>
        <w:rPr>
          <w:b/>
          <w:rtl/>
          <w:cs/>
          <w:lang w:val="ar_AE" w:bidi="ar_AE"/>
        </w:rPr>
        <w:t>"إلى إيليم"</w:t>
      </w:r>
    </w:p>
    <w:p>
      <w:pPr>
        <w:bidi/>
      </w:pPr>
      <w:r>
        <w:rPr>
          <w:rtl/>
          <w:cs/>
          <w:lang w:val="ar_AE" w:bidi="ar_AE"/>
        </w:rPr>
      </w:r>
      <w:r>
        <w:rPr>
          <w:b/>
          <w:rtl/>
          <w:cs/>
          <w:lang w:val="ar_AE" w:bidi="ar_AE"/>
        </w:rPr>
        <w:t xml:space="preserve">إيليم </w:t>
      </w:r>
      <w:r>
        <w:rPr>
          <w:rtl/>
          <w:cs/>
          <w:lang w:val="ar_AE" w:bidi="ar_AE"/>
        </w:rPr>
        <w:t>هي واحة في البرية، أي مكان به ماء وأشجار ظليلة.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27 (#2)</w:t>
      </w:r>
      <w:r>
        <w:rPr>
          <w:rtl/>
          <w:cs/>
          <w:lang w:val="ar_AE" w:bidi="ar_AE"/>
        </w:rPr>
      </w:r>
    </w:p>
    <w:p>
      <w:pPr>
        <w:bidi/>
      </w:pPr>
      <w:r>
        <w:rPr>
          <w:rtl/>
          <w:cs/>
          <w:lang w:val="ar_AE" w:bidi="ar_AE"/>
        </w:rPr>
      </w:r>
      <w:r>
        <w:rPr>
          <w:rtl/>
          <w:cs/>
          <w:lang w:val="ar_AE" w:bidi="ar_AE"/>
        </w:rPr>
        <w:t>וְ⁠שִׁבְעִ֣ים</w:t>
      </w:r>
    </w:p>
    <w:p>
      <w:pPr>
        <w:bidi/>
      </w:pPr>
      <w:r>
        <w:rPr>
          <w:rtl/>
          <w:cs/>
          <w:lang w:val="ar_AE" w:bidi="ar_AE"/>
        </w:rPr>
      </w:r>
      <w:r>
        <w:rPr>
          <w:b/>
          <w:rtl/>
          <w:cs/>
          <w:lang w:val="ar_AE" w:bidi="ar_AE"/>
        </w:rPr>
        <w:t>"وَسَبْعُونَ نَخْلَةً"</w:t>
      </w:r>
    </w:p>
    <w:p>
      <w:pPr>
        <w:bidi/>
      </w:pPr>
      <w:r>
        <w:rPr>
          <w:rtl/>
          <w:cs/>
          <w:lang w:val="ar_AE" w:bidi="ar_AE"/>
        </w:rPr>
      </w:r>
      <w:r>
        <w:rPr>
          <w:rtl/>
          <w:cs/>
          <w:lang w:val="ar_AE" w:bidi="ar_AE"/>
        </w:rPr>
        <w:t>ترجمة بديلة: "</w:t>
      </w:r>
      <w:r>
        <w:rPr>
          <w:b/>
          <w:rtl/>
          <w:cs/>
          <w:lang w:val="ar_AE" w:bidi="ar_AE"/>
        </w:rPr>
        <w:t>وَ 70 نَخْلَةً</w:t>
      </w:r>
      <w:r>
        <w:rPr>
          <w:rtl/>
          <w:cs/>
          <w:lang w:val="ar_AE" w:bidi="ar_AE"/>
        </w:rPr>
        <w:t>"</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-مقدمة إلى أصحاح 16</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هذا الأصحاح بأكمله يروي قصة تذمر بني إسرائيل بشأن الطعام وكيف وفر الرب لهم الطعام. ويقدم المقطع 22–30 مفهوم السبت.</w:t>
      </w:r>
    </w:p>
    <w:p>
      <w:pPr>
        <w:pStyle w:val="Heading3"/>
        <w:bidi/>
      </w:pPr>
      <w:r>
        <w:rPr>
          <w:rtl/>
          <w:cs/>
          <w:lang w:val="ar_AE" w:bidi="ar_AE"/>
        </w:rPr>
        <w:t>مفاهيم محددة في هذا الأصحاح</w:t>
      </w:r>
    </w:p>
    <w:p>
      <w:pPr>
        <w:pStyle w:val="Heading4"/>
        <w:bidi/>
      </w:pPr>
      <w:r>
        <w:rPr>
          <w:rtl/>
          <w:cs/>
          <w:lang w:val="ar_AE" w:bidi="ar_AE"/>
        </w:rPr>
        <w:t>التذمر</w:t>
      </w:r>
    </w:p>
    <w:p>
      <w:pPr>
        <w:bidi/>
      </w:pPr>
      <w:r>
        <w:rPr>
          <w:rtl/>
          <w:cs/>
          <w:lang w:val="ar_AE" w:bidi="ar_AE"/>
        </w:rPr>
      </w:r>
      <w:r>
        <w:rPr>
          <w:rtl/>
          <w:cs/>
          <w:lang w:val="ar_AE" w:bidi="ar_AE"/>
        </w:rPr>
        <w:t xml:space="preserve">بعد التذمر بشأن الماء، تذمر بنو إسرائيل من قلة الطعام مقارنة بما كان لديهم في مصر. يهدف هذا إلى إظهار عدم امتنانهم وسوء فهمهم للرب. (انظر: </w:t>
      </w:r>
      <w:r>
        <w:rPr>
          <w:rtl/>
          <w:cs/>
          <w:lang w:val="ar_AE" w:bidi="ar_AE"/>
        </w:rPr>
        <w:t>الخطية</w:t>
      </w:r>
      <w:r>
        <w:rPr>
          <w:rtl/>
          <w:cs/>
          <w:lang w:val="ar_AE" w:bidi="ar_AE"/>
        </w:rPr>
        <w:t>)</w:t>
      </w:r>
    </w:p>
    <w:p>
      <w:pPr>
        <w:pStyle w:val="Heading4"/>
        <w:bidi/>
      </w:pPr>
      <w:r>
        <w:rPr>
          <w:rtl/>
          <w:cs/>
          <w:lang w:val="ar_AE" w:bidi="ar_AE"/>
        </w:rPr>
        <w:t>منع تخزين الطعام</w:t>
      </w:r>
    </w:p>
    <w:p>
      <w:pPr>
        <w:bidi/>
      </w:pPr>
      <w:r>
        <w:rPr>
          <w:rtl/>
          <w:cs/>
          <w:lang w:val="ar_AE" w:bidi="ar_AE"/>
        </w:rPr>
      </w:r>
      <w:r>
        <w:rPr>
          <w:rtl/>
          <w:cs/>
          <w:lang w:val="ar_AE" w:bidi="ar_AE"/>
        </w:rPr>
        <w:t xml:space="preserve">لم يُسمح للشعب بتخزين الطعام، المَن، الذي قدمه الرب لهم. وذلك لأنهم كانوا يجب أن يثقوا في الرب لتلبية احتياجاتهم اليومية. (انظر: </w:t>
      </w:r>
      <w:r>
        <w:rPr>
          <w:rtl/>
          <w:cs/>
          <w:lang w:val="ar_AE" w:bidi="ar_AE"/>
        </w:rPr>
        <w:t>الثقة</w:t>
      </w:r>
      <w:r>
        <w:rPr>
          <w:rtl/>
          <w:cs/>
          <w:lang w:val="ar_AE" w:bidi="ar_AE"/>
        </w:rPr>
        <w:t>)</w:t>
      </w:r>
    </w:p>
    <w:p>
      <w:pPr>
        <w:pStyle w:val="Heading4"/>
        <w:bidi/>
      </w:pPr>
      <w:r>
        <w:rPr>
          <w:rtl/>
          <w:cs/>
          <w:lang w:val="ar_AE" w:bidi="ar_AE"/>
        </w:rPr>
        <w:t>السبت</w:t>
      </w:r>
    </w:p>
    <w:p>
      <w:pPr>
        <w:bidi/>
      </w:pPr>
      <w:r>
        <w:rPr>
          <w:rtl/>
          <w:cs/>
          <w:lang w:val="ar_AE" w:bidi="ar_AE"/>
        </w:rPr>
      </w:r>
      <w:r>
        <w:rPr>
          <w:rtl/>
          <w:cs/>
          <w:lang w:val="ar_AE" w:bidi="ar_AE"/>
        </w:rPr>
        <w:t xml:space="preserve">هذا هو أول احتفاء موثق براحة السبت. (انظر: </w:t>
      </w:r>
      <w:r>
        <w:rPr>
          <w:rtl/>
          <w:cs/>
          <w:lang w:val="ar_AE" w:bidi="ar_AE"/>
        </w:rPr>
        <w:t>السبت</w:t>
      </w:r>
      <w:r>
        <w:rPr>
          <w:rtl/>
          <w:cs/>
          <w:lang w:val="ar_AE" w:bidi="ar_AE"/>
        </w:rPr>
        <w:t>)</w:t>
      </w:r>
    </w:p>
    <w:p>
      <w:pPr>
        <w:pStyle w:val="Heading3"/>
        <w:bidi/>
      </w:pPr>
      <w:r>
        <w:rPr>
          <w:rtl/>
          <w:cs/>
          <w:lang w:val="ar_AE" w:bidi="ar_AE"/>
        </w:rPr>
        <w:t>التحديات المحتملة في الترجمة في هذا الأصحاح</w:t>
      </w:r>
    </w:p>
    <w:p>
      <w:pPr>
        <w:pStyle w:val="Heading4"/>
        <w:bidi/>
      </w:pPr>
      <w:r>
        <w:rPr>
          <w:rtl/>
          <w:cs/>
          <w:lang w:val="ar_AE" w:bidi="ar_AE"/>
        </w:rPr>
        <w:t>الخبز بصفته غذاء</w:t>
      </w:r>
    </w:p>
    <w:p>
      <w:pPr>
        <w:bidi/>
      </w:pPr>
      <w:r>
        <w:rPr>
          <w:rtl/>
          <w:cs/>
          <w:lang w:val="ar_AE" w:bidi="ar_AE"/>
        </w:rPr>
      </w:r>
      <w:r>
        <w:rPr>
          <w:rtl/>
          <w:cs/>
          <w:lang w:val="ar_AE" w:bidi="ar_AE"/>
        </w:rPr>
        <w:t xml:space="preserve">يتحدث الرب عن الطعام الذي سيرسله كما لو كان خبزًا. ربما لم يكن المن الذي أعطاهم إياه خبزًا حرفيًا. كان بنو إسرائيل يتناولون هذا الطعام يوميًا، تمامًا كما كانوا يتناولون الخبز يوميًا قبل ذلك. ترجمات بديلة: "طعام" أو "طعام يشبه الخبز" (انظر: </w:t>
      </w:r>
      <w:r>
        <w:rPr>
          <w:rtl/>
          <w:cs/>
          <w:lang w:val="ar_AE" w:bidi="ar_AE"/>
        </w:rPr>
        <w:t>الخبز</w:t>
      </w:r>
      <w:r>
        <w:rPr>
          <w:rtl/>
          <w:cs/>
          <w:lang w:val="ar_AE" w:bidi="ar_AE"/>
        </w:rPr>
        <w:t xml:space="preserve"> و </w:t>
      </w:r>
      <w:r>
        <w:rPr>
          <w:rtl/>
          <w:cs/>
          <w:lang w:val="ar_AE" w:bidi="ar_AE"/>
        </w:rPr>
        <w:t>الاستعارة</w:t>
      </w:r>
      <w:r>
        <w:rPr>
          <w:rtl/>
          <w:cs/>
          <w:lang w:val="ar_AE" w:bidi="ar_AE"/>
        </w:rPr>
        <w:t>)</w:t>
      </w:r>
    </w:p>
    <w:p>
      <w:pPr>
        <w:pStyle w:val="Heading4"/>
        <w:bidi/>
      </w:pPr>
      <w:r>
        <w:rPr>
          <w:rtl/>
          <w:cs/>
          <w:lang w:val="ar_AE" w:bidi="ar_AE"/>
        </w:rPr>
        <w:t>التسلسل الزمني</w:t>
      </w:r>
    </w:p>
    <w:p>
      <w:pPr>
        <w:bidi/>
      </w:pPr>
      <w:r>
        <w:rPr>
          <w:rtl/>
          <w:cs/>
          <w:lang w:val="ar_AE" w:bidi="ar_AE"/>
        </w:rPr>
      </w:r>
      <w:r>
        <w:rPr>
          <w:rtl/>
          <w:cs/>
          <w:lang w:val="ar_AE" w:bidi="ar_AE"/>
        </w:rPr>
        <w:t>16:34–36</w:t>
      </w:r>
      <w:r>
        <w:rPr>
          <w:rtl/>
          <w:cs/>
          <w:lang w:val="ar_AE" w:bidi="ar_AE"/>
        </w:rPr>
        <w:t xml:space="preserve"> كُتب هذا المقطع من منظور زمني لاحق بكثير. سيحتاج المترجمون إلى إيجاد وسيلة لإظهار أن هذا الجزء يقدم معلومات أساسية من نقطة زمنية متأخرة بكثير (40 عامًا في الأقل).</w:t>
      </w:r>
    </w:p>
    <w:p>
      <w:pPr>
        <w:pStyle w:val="Heading4"/>
        <w:bidi/>
      </w:pPr>
      <w:r>
        <w:rPr>
          <w:rtl/>
          <w:cs/>
          <w:lang w:val="ar_AE" w:bidi="ar_AE"/>
        </w:rPr>
        <w:t>تابوت العهد</w:t>
      </w:r>
    </w:p>
    <w:p>
      <w:pPr>
        <w:bidi/>
      </w:pPr>
      <w:r>
        <w:rPr>
          <w:rtl/>
          <w:cs/>
          <w:lang w:val="ar_AE" w:bidi="ar_AE"/>
        </w:rPr>
      </w:r>
      <w:r>
        <w:rPr>
          <w:rtl/>
          <w:cs/>
          <w:lang w:val="ar_AE" w:bidi="ar_AE"/>
        </w:rPr>
        <w:t xml:space="preserve">فيما يخص مسألة التسلسل الزمني، رغم أن العهد لم يُبرم بعد، يُشار إليه في </w:t>
      </w:r>
      <w:r>
        <w:rPr>
          <w:rtl/>
          <w:cs/>
          <w:lang w:val="ar_AE" w:bidi="ar_AE"/>
        </w:rPr>
        <w:t>خروج 16:34</w:t>
      </w:r>
      <w:r>
        <w:rPr>
          <w:rtl/>
          <w:cs/>
          <w:lang w:val="ar_AE" w:bidi="ar_AE"/>
        </w:rPr>
        <w:t xml:space="preserve">. من المحتمل أن يكون هذا تعليقًا توضيحيًا أُضيف بعد وقوع هذه الأحداث. (انظر: </w:t>
      </w:r>
      <w:r>
        <w:rPr>
          <w:rtl/>
          <w:cs/>
          <w:lang w:val="ar_AE" w:bidi="ar_AE"/>
        </w:rPr>
        <w:t>العهد</w:t>
      </w:r>
      <w:r>
        <w:rPr>
          <w:rtl/>
          <w:cs/>
          <w:lang w:val="ar_AE" w:bidi="ar_AE"/>
        </w:rPr>
        <w:t>)</w:t>
      </w:r>
    </w:p>
    <w:p>
      <w:pPr>
        <w:pStyle w:val="Heading4"/>
        <w:bidi/>
      </w:pPr>
      <w:r>
        <w:rPr>
          <w:rtl/>
          <w:cs/>
          <w:lang w:val="ar_AE" w:bidi="ar_AE"/>
        </w:rPr>
        <w:t>برية صين</w:t>
      </w:r>
    </w:p>
    <w:p>
      <w:pPr>
        <w:bidi/>
      </w:pPr>
      <w:r>
        <w:rPr>
          <w:rtl/>
          <w:cs/>
          <w:lang w:val="ar_AE" w:bidi="ar_AE"/>
        </w:rPr>
      </w:r>
      <w:r>
        <w:rPr>
          <w:rtl/>
          <w:cs/>
          <w:lang w:val="ar_AE" w:bidi="ar_AE"/>
        </w:rPr>
        <w:t xml:space="preserve">صين هو اسم مشتق من برية سيناء. إنه وصف لمكان، ولا يتعلق بارتكاب الخطايا. (انظر: </w:t>
      </w:r>
      <w:r>
        <w:rPr>
          <w:rtl/>
          <w:cs/>
          <w:lang w:val="ar_AE" w:bidi="ar_AE"/>
        </w:rPr>
        <w:t>كيفية ترجمة الأسماء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 (#1)</w:t>
      </w:r>
      <w:r>
        <w:rPr>
          <w:rtl/>
          <w:cs/>
          <w:lang w:val="ar_AE" w:bidi="ar_AE"/>
        </w:rPr>
      </w:r>
    </w:p>
    <w:p>
      <w:pPr>
        <w:bidi/>
      </w:pPr>
      <w:r>
        <w:rPr>
          <w:rtl/>
          <w:cs/>
          <w:lang w:val="ar_AE" w:bidi="ar_AE"/>
        </w:rPr>
      </w:r>
      <w:r>
        <w:rPr>
          <w:rtl/>
          <w:cs/>
          <w:lang w:val="ar_AE" w:bidi="ar_AE"/>
        </w:rPr>
        <w:t>סִ֔ין</w:t>
      </w:r>
    </w:p>
    <w:p>
      <w:pPr>
        <w:bidi/>
      </w:pPr>
      <w:r>
        <w:rPr>
          <w:rtl/>
          <w:cs/>
          <w:lang w:val="ar_AE" w:bidi="ar_AE"/>
        </w:rPr>
      </w:r>
      <w:r>
        <w:rPr>
          <w:b/>
          <w:rtl/>
          <w:cs/>
          <w:lang w:val="ar_AE" w:bidi="ar_AE"/>
        </w:rPr>
        <w:t>"بَرِّيَّةِ سِينٍ"</w:t>
      </w:r>
    </w:p>
    <w:p>
      <w:pPr>
        <w:bidi/>
      </w:pPr>
      <w:r>
        <w:rPr>
          <w:rtl/>
          <w:cs/>
          <w:lang w:val="ar_AE" w:bidi="ar_AE"/>
        </w:rPr>
      </w:r>
      <w:r>
        <w:rPr>
          <w:rtl/>
          <w:cs/>
          <w:lang w:val="ar_AE" w:bidi="ar_AE"/>
        </w:rPr>
        <w:t xml:space="preserve">كلمة </w:t>
      </w:r>
      <w:r>
        <w:rPr>
          <w:b/>
          <w:rtl/>
          <w:cs/>
          <w:lang w:val="ar_AE" w:bidi="ar_AE"/>
        </w:rPr>
        <w:t>سين</w:t>
      </w:r>
      <w:r>
        <w:rPr>
          <w:rtl/>
          <w:cs/>
          <w:lang w:val="ar_AE" w:bidi="ar_AE"/>
        </w:rPr>
        <w:t xml:space="preserve"> هنا هي الاسم العبري للبرية. وهي ليست الكلمة الإنجليزية التي تعني "خطية".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 (#2)</w:t>
      </w:r>
      <w:r>
        <w:rPr>
          <w:rtl/>
          <w:cs/>
          <w:lang w:val="ar_AE" w:bidi="ar_AE"/>
        </w:rPr>
      </w:r>
    </w:p>
    <w:p>
      <w:pPr>
        <w:bidi/>
      </w:pPr>
      <w:r>
        <w:rPr>
          <w:rtl/>
          <w:cs/>
          <w:lang w:val="ar_AE" w:bidi="ar_AE"/>
        </w:rPr>
      </w:r>
      <w:r>
        <w:rPr>
          <w:rtl/>
          <w:cs/>
          <w:lang w:val="ar_AE" w:bidi="ar_AE"/>
        </w:rPr>
        <w:t>בַּ⁠חֲמִשָּׁ֨ה עָשָׂ֥ר יוֹם֙ לַ⁠חֹ֣דֶשׁ הַ⁠שֵּׁנִ֔י</w:t>
      </w:r>
    </w:p>
    <w:p>
      <w:pPr>
        <w:bidi/>
      </w:pPr>
      <w:r>
        <w:rPr>
          <w:rtl/>
          <w:cs/>
          <w:lang w:val="ar_AE" w:bidi="ar_AE"/>
        </w:rPr>
      </w:r>
      <w:r>
        <w:rPr>
          <w:b/>
          <w:rtl/>
          <w:cs/>
          <w:lang w:val="ar_AE" w:bidi="ar_AE"/>
        </w:rPr>
        <w:t>"في الْيَوْمِ الْخَامِسَ عَشَرَ مِنَ الشَّهْرِ الثَّانِي"</w:t>
      </w:r>
    </w:p>
    <w:p>
      <w:pPr>
        <w:bidi/>
      </w:pPr>
      <w:r>
        <w:rPr>
          <w:rtl/>
          <w:cs/>
          <w:lang w:val="ar_AE" w:bidi="ar_AE"/>
        </w:rPr>
      </w:r>
      <w:r>
        <w:rPr>
          <w:rtl/>
          <w:cs/>
          <w:lang w:val="ar_AE" w:bidi="ar_AE"/>
        </w:rPr>
        <w:t>يتزامن هذا الوقت مع نهاية أبريل وبداية مايو في التقويمات الغربية. ويمكنك تحويل اليوم والشهر العبري إلى تاريخ تقريبي على التقويم الذي تستخدمه ثقافتك. ومع ذلك، فقد استخدم اليهود تقويمًا قمريًا، لذا إذا كنت تستخدم تقويمًا شمسيًا، فسيكون التاريخ مختلفًا كل عام ولن تكون الترجمة دقيقة تمامًا. لذا قد ترغب فقط في إعطاء رقم اليوم واسم الشهر في التقويم العبري، وتوضيح ما هو الوقت من السنة في تقويمك بشكل تقريبي وذلك في الحاشية.</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 (#3)</w:t>
      </w:r>
      <w:r>
        <w:rPr>
          <w:rtl/>
          <w:cs/>
          <w:lang w:val="ar_AE" w:bidi="ar_AE"/>
        </w:rPr>
      </w:r>
    </w:p>
    <w:p>
      <w:pPr>
        <w:bidi/>
      </w:pPr>
      <w:r>
        <w:rPr>
          <w:rtl/>
          <w:cs/>
          <w:lang w:val="ar_AE" w:bidi="ar_AE"/>
        </w:rPr>
      </w:r>
      <w:r>
        <w:rPr>
          <w:rtl/>
          <w:cs/>
          <w:lang w:val="ar_AE" w:bidi="ar_AE"/>
        </w:rPr>
        <w:t>בַּ⁠חֲמִשָּׁ֨ה עָשָׂ֥ר יוֹם֙ לַ⁠חֹ֣דֶשׁ הַ⁠שֵּׁנִ֔י</w:t>
      </w:r>
    </w:p>
    <w:p>
      <w:pPr>
        <w:bidi/>
      </w:pPr>
      <w:r>
        <w:rPr>
          <w:rtl/>
          <w:cs/>
          <w:lang w:val="ar_AE" w:bidi="ar_AE"/>
        </w:rPr>
      </w:r>
      <w:r>
        <w:rPr>
          <w:b/>
          <w:rtl/>
          <w:cs/>
          <w:lang w:val="ar_AE" w:bidi="ar_AE"/>
        </w:rPr>
        <w:t>"الْيَوْمِ الْخَامِسَ عَشَرَ مِنَ الشَّهْرِ الثَّانِي"</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"في اليوم 15 من الشهر 2"</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16: 2 (#1)</w:t>
      </w:r>
      <w:r>
        <w:rPr>
          <w:rtl/>
          <w:cs/>
          <w:lang w:val="ar_AE" w:bidi="ar_AE"/>
        </w:rPr>
      </w:r>
    </w:p>
    <w:p>
      <w:pPr>
        <w:bidi/>
      </w:pPr>
      <w:r>
        <w:rPr>
          <w:rtl/>
          <w:cs/>
          <w:lang w:val="ar_AE" w:bidi="ar_AE"/>
        </w:rPr>
      </w:r>
      <w:r>
        <w:rPr>
          <w:rtl/>
          <w:cs/>
          <w:lang w:val="ar_AE" w:bidi="ar_AE"/>
        </w:rPr>
        <w:t>ו⁠ילינו כָּל־עֲדַ֧ת בְּנֵי־יִשְׂרָאֵ֛ל</w:t>
      </w:r>
    </w:p>
    <w:p>
      <w:pPr>
        <w:bidi/>
      </w:pPr>
      <w:r>
        <w:rPr>
          <w:rtl/>
          <w:cs/>
          <w:lang w:val="ar_AE" w:bidi="ar_AE"/>
        </w:rPr>
      </w:r>
      <w:r>
        <w:rPr>
          <w:b/>
          <w:rtl/>
          <w:cs/>
          <w:lang w:val="ar_AE" w:bidi="ar_AE"/>
        </w:rPr>
        <w:t>"فَتَذَمَّرَ كُلُّ جَمَاعَةِ بَنِي إِسْرَائِيلَ"</w:t>
      </w:r>
    </w:p>
    <w:p>
      <w:pPr>
        <w:bidi/>
      </w:pPr>
      <w:r>
        <w:rPr>
          <w:rtl/>
          <w:cs/>
          <w:lang w:val="ar_AE" w:bidi="ar_AE"/>
        </w:rPr>
      </w:r>
      <w:r>
        <w:rPr>
          <w:rtl/>
          <w:cs/>
          <w:lang w:val="ar_AE" w:bidi="ar_AE"/>
        </w:rPr>
        <w:t xml:space="preserve">هنا، كلمة </w:t>
      </w:r>
      <w:r>
        <w:rPr>
          <w:b/>
          <w:rtl/>
          <w:cs/>
          <w:lang w:val="ar_AE" w:bidi="ar_AE"/>
        </w:rPr>
        <w:t>كل</w:t>
      </w:r>
      <w:r>
        <w:rPr>
          <w:rtl/>
          <w:cs/>
          <w:lang w:val="ar_AE" w:bidi="ar_AE"/>
        </w:rPr>
        <w:t xml:space="preserve"> هي نوع من التعميم. ترجمة بديلة: "وتذمر كثير من جماعة بني إسرائيل"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 (#2)</w:t>
      </w:r>
      <w:r>
        <w:rPr>
          <w:rtl/>
          <w:cs/>
          <w:lang w:val="ar_AE" w:bidi="ar_AE"/>
        </w:rPr>
      </w:r>
    </w:p>
    <w:p>
      <w:pPr>
        <w:bidi/>
      </w:pPr>
      <w:r>
        <w:rPr>
          <w:rtl/>
          <w:cs/>
          <w:lang w:val="ar_AE" w:bidi="ar_AE"/>
        </w:rPr>
      </w:r>
      <w:r>
        <w:rPr>
          <w:rtl/>
          <w:cs/>
          <w:lang w:val="ar_AE" w:bidi="ar_AE"/>
        </w:rPr>
        <w:t>ו⁠ילינו</w:t>
      </w:r>
    </w:p>
    <w:p>
      <w:pPr>
        <w:bidi/>
      </w:pPr>
      <w:r>
        <w:rPr>
          <w:rtl/>
          <w:cs/>
          <w:lang w:val="ar_AE" w:bidi="ar_AE"/>
        </w:rPr>
      </w:r>
      <w:r>
        <w:rPr>
          <w:b/>
          <w:rtl/>
          <w:cs/>
          <w:lang w:val="ar_AE" w:bidi="ar_AE"/>
        </w:rPr>
        <w:t>ف"</w:t>
      </w:r>
      <w:r>
        <w:rPr>
          <w:rtl/>
          <w:cs/>
          <w:lang w:val="ar_AE" w:bidi="ar_AE"/>
        </w:rPr>
        <w:t xml:space="preserve"> - </w:t>
      </w:r>
      <w:r>
        <w:rPr>
          <w:b/>
          <w:rtl/>
          <w:cs/>
          <w:lang w:val="ar_AE" w:bidi="ar_AE"/>
        </w:rPr>
        <w:t>"تَذَمَّرَ"</w:t>
      </w:r>
    </w:p>
    <w:p>
      <w:pPr>
        <w:bidi/>
      </w:pPr>
      <w:r>
        <w:rPr>
          <w:rtl/>
          <w:cs/>
          <w:lang w:val="ar_AE" w:bidi="ar_AE"/>
        </w:rPr>
      </w:r>
      <w:r>
        <w:rPr>
          <w:rtl/>
          <w:cs/>
          <w:lang w:val="ar_AE" w:bidi="ar_AE"/>
        </w:rPr>
        <w:t>ترجمة بديلة: "وتحدث بغضب"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3 (#1)</w:t>
      </w:r>
      <w:r>
        <w:rPr>
          <w:rtl/>
          <w:cs/>
          <w:lang w:val="ar_AE" w:bidi="ar_AE"/>
        </w:rPr>
      </w:r>
    </w:p>
    <w:p>
      <w:pPr>
        <w:bidi/>
      </w:pPr>
      <w:r>
        <w:rPr>
          <w:rtl/>
          <w:cs/>
          <w:lang w:val="ar_AE" w:bidi="ar_AE"/>
        </w:rPr>
      </w:r>
      <w:r>
        <w:rPr>
          <w:rtl/>
          <w:cs/>
          <w:lang w:val="ar_AE" w:bidi="ar_AE"/>
        </w:rPr>
        <w:t>מִֽי־יִתֵּ֨ן מוּתֵ֤⁠נוּ</w:t>
      </w:r>
    </w:p>
    <w:p>
      <w:pPr>
        <w:bidi/>
      </w:pPr>
      <w:r>
        <w:rPr>
          <w:rtl/>
          <w:cs/>
          <w:lang w:val="ar_AE" w:bidi="ar_AE"/>
        </w:rPr>
      </w:r>
      <w:r>
        <w:rPr>
          <w:b/>
          <w:rtl/>
          <w:cs/>
          <w:lang w:val="ar_AE" w:bidi="ar_AE"/>
        </w:rPr>
        <w:t>"لَيْتَنَا مُتْنَا"</w:t>
      </w:r>
    </w:p>
    <w:p>
      <w:pPr>
        <w:bidi/>
      </w:pPr>
      <w:r>
        <w:rPr>
          <w:rtl/>
          <w:cs/>
          <w:lang w:val="ar_AE" w:bidi="ar_AE"/>
        </w:rPr>
      </w:r>
      <w:r>
        <w:rPr>
          <w:rtl/>
          <w:cs/>
          <w:lang w:val="ar_AE" w:bidi="ar_AE"/>
        </w:rPr>
        <w:t>إن هذه طريقة للقول إنهم تمنوا لو أنهم ماتوا. وهو تصريح افتراضي في صيغة الماضي. لذا ترجمها بطريقة توضح أن هذا الأمر لم يحدث فعلًا. ترجمة بديلة: "نتمنى لو أننا قد متنا"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3 (#2)</w:t>
      </w:r>
      <w:r>
        <w:rPr>
          <w:rtl/>
          <w:cs/>
          <w:lang w:val="ar_AE" w:bidi="ar_AE"/>
        </w:rPr>
      </w:r>
    </w:p>
    <w:p>
      <w:pPr>
        <w:bidi/>
      </w:pPr>
      <w:r>
        <w:rPr>
          <w:rtl/>
          <w:cs/>
          <w:lang w:val="ar_AE" w:bidi="ar_AE"/>
        </w:rPr>
      </w:r>
      <w:r>
        <w:rPr>
          <w:rtl/>
          <w:cs/>
          <w:lang w:val="ar_AE" w:bidi="ar_AE"/>
        </w:rPr>
        <w:t>בְ⁠יַד־יְהוָה֙</w:t>
      </w:r>
    </w:p>
    <w:p>
      <w:pPr>
        <w:bidi/>
      </w:pPr>
      <w:r>
        <w:rPr>
          <w:rtl/>
          <w:cs/>
          <w:lang w:val="ar_AE" w:bidi="ar_AE"/>
        </w:rPr>
      </w:r>
      <w:r>
        <w:rPr>
          <w:b/>
          <w:rtl/>
          <w:cs/>
          <w:lang w:val="ar_AE" w:bidi="ar_AE"/>
        </w:rPr>
        <w:t>"بيد الرب"</w:t>
      </w:r>
    </w:p>
    <w:p>
      <w:pPr>
        <w:bidi/>
      </w:pPr>
      <w:r>
        <w:rPr>
          <w:rtl/>
          <w:cs/>
          <w:lang w:val="ar_AE" w:bidi="ar_AE"/>
        </w:rPr>
      </w:r>
      <w:r>
        <w:rPr>
          <w:rtl/>
          <w:cs/>
          <w:lang w:val="ar_AE" w:bidi="ar_AE"/>
        </w:rPr>
        <w:t xml:space="preserve">العبارة </w:t>
      </w:r>
      <w:r>
        <w:rPr>
          <w:b/>
          <w:rtl/>
          <w:cs/>
          <w:lang w:val="ar_AE" w:bidi="ar_AE"/>
        </w:rPr>
        <w:t xml:space="preserve">يد الرب </w:t>
      </w:r>
      <w:r>
        <w:rPr>
          <w:rtl/>
          <w:cs/>
          <w:lang w:val="ar_AE" w:bidi="ar_AE"/>
        </w:rPr>
        <w:t>تعني من خلال عمل الرب. إذا كان ذلك مفيدًا في لغتك، فيمكنك استخدام تعبير مشابه أو لغة واضحة. ترجمة بديلة: "بِعَمل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4 (#1)</w:t>
      </w:r>
      <w:r>
        <w:rPr>
          <w:rtl/>
          <w:cs/>
          <w:lang w:val="ar_AE" w:bidi="ar_AE"/>
        </w:rPr>
      </w:r>
    </w:p>
    <w:p>
      <w:pPr>
        <w:bidi/>
      </w:pPr>
      <w:r>
        <w:rPr>
          <w:rtl/>
          <w:cs/>
          <w:lang w:val="ar_AE" w:bidi="ar_AE"/>
        </w:rPr>
      </w:r>
      <w:r>
        <w:rPr>
          <w:rtl/>
          <w:cs/>
          <w:lang w:val="ar_AE" w:bidi="ar_AE"/>
        </w:rPr>
        <w:t>מַמְטִ֥יר לָ⁠כֶ֛ם לֶ֖חֶם מִן־הַ⁠שָּׁמָ֑יִם</w:t>
      </w:r>
    </w:p>
    <w:p>
      <w:pPr>
        <w:bidi/>
      </w:pPr>
      <w:r>
        <w:rPr>
          <w:rtl/>
          <w:cs/>
          <w:lang w:val="ar_AE" w:bidi="ar_AE"/>
        </w:rPr>
      </w:r>
      <w:r>
        <w:rPr>
          <w:b/>
          <w:rtl/>
          <w:cs/>
          <w:lang w:val="ar_AE" w:bidi="ar_AE"/>
        </w:rPr>
        <w:t>"هَا أَنَا أُمْطِرُ لَكُمْ خُبْزًا مِنَ السَّمَاءِ"</w:t>
      </w:r>
    </w:p>
    <w:p>
      <w:pPr>
        <w:bidi/>
      </w:pPr>
      <w:r>
        <w:rPr>
          <w:rtl/>
          <w:cs/>
          <w:lang w:val="ar_AE" w:bidi="ar_AE"/>
        </w:rPr>
      </w:r>
      <w:r>
        <w:rPr>
          <w:rtl/>
          <w:cs/>
          <w:lang w:val="ar_AE" w:bidi="ar_AE"/>
        </w:rPr>
        <w:t xml:space="preserve">يتحدث الله عن نزول الخبز </w:t>
      </w:r>
      <w:r>
        <w:rPr>
          <w:b/>
          <w:rtl/>
          <w:cs/>
          <w:lang w:val="ar_AE" w:bidi="ar_AE"/>
        </w:rPr>
        <w:t>من السماء</w:t>
      </w:r>
      <w:r>
        <w:rPr>
          <w:rtl/>
          <w:cs/>
          <w:lang w:val="ar_AE" w:bidi="ar_AE"/>
        </w:rPr>
        <w:t xml:space="preserve"> كما لو كان مطرًا. إذا لم يفهم قراؤك ما تعنيه هذه الصورة في هذا السياق، فيمكنك استخدام استعارة مشابهة من ثقافتك. أو بدلًا من ذلك، يمكنك التعبير عن المعنى بوضوح. ترجمة بديلة: "اجعل الخبز ينزل من السماء مثل المطر" أو "اجعل الخبز يسقط عليكم من السماء"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4 (#2)</w:t>
      </w:r>
      <w:r>
        <w:rPr>
          <w:rtl/>
          <w:cs/>
          <w:lang w:val="ar_AE" w:bidi="ar_AE"/>
        </w:rPr>
      </w:r>
    </w:p>
    <w:p>
      <w:pPr>
        <w:bidi/>
      </w:pPr>
      <w:r>
        <w:rPr>
          <w:rtl/>
          <w:cs/>
          <w:lang w:val="ar_AE" w:bidi="ar_AE"/>
        </w:rPr>
      </w:r>
      <w:r>
        <w:rPr>
          <w:rtl/>
          <w:cs/>
          <w:lang w:val="ar_AE" w:bidi="ar_AE"/>
        </w:rPr>
        <w:t>בְּ⁠תוֹרָתִ֖⁠י</w:t>
      </w:r>
    </w:p>
    <w:p>
      <w:pPr>
        <w:bidi/>
      </w:pPr>
      <w:r>
        <w:rPr>
          <w:rtl/>
          <w:cs/>
          <w:lang w:val="ar_AE" w:bidi="ar_AE"/>
        </w:rPr>
      </w:r>
      <w:r>
        <w:rPr>
          <w:b/>
          <w:rtl/>
          <w:cs/>
          <w:lang w:val="ar_AE" w:bidi="ar_AE"/>
        </w:rPr>
        <w:t>"فِي نَامُوسِي"</w:t>
      </w:r>
    </w:p>
    <w:p>
      <w:pPr>
        <w:bidi/>
      </w:pPr>
      <w:r>
        <w:rPr>
          <w:rtl/>
          <w:cs/>
          <w:lang w:val="ar_AE" w:bidi="ar_AE"/>
        </w:rPr>
      </w:r>
      <w:r>
        <w:rPr>
          <w:rtl/>
          <w:cs/>
          <w:lang w:val="ar_AE" w:bidi="ar_AE"/>
        </w:rPr>
        <w:t>ترجمة بديلة: "في وصاياي"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5 (#1)</w:t>
      </w:r>
      <w:r>
        <w:rPr>
          <w:rtl/>
          <w:cs/>
          <w:lang w:val="ar_AE" w:bidi="ar_AE"/>
        </w:rPr>
      </w:r>
    </w:p>
    <w:p>
      <w:pPr>
        <w:bidi/>
      </w:pPr>
      <w:r>
        <w:rPr>
          <w:rtl/>
          <w:cs/>
          <w:lang w:val="ar_AE" w:bidi="ar_AE"/>
        </w:rPr>
      </w:r>
      <w:r>
        <w:rPr>
          <w:rtl/>
          <w:cs/>
          <w:lang w:val="ar_AE" w:bidi="ar_AE"/>
        </w:rPr>
        <w:t>וְ⁠הָיָה֙ בַּ⁠יּ֣וֹם הַ⁠שִּׁשִּׁ֔י וְ⁠הֵכִ֖ינוּ</w:t>
      </w:r>
    </w:p>
    <w:p>
      <w:pPr>
        <w:bidi/>
      </w:pPr>
      <w:r>
        <w:rPr>
          <w:rtl/>
          <w:cs/>
          <w:lang w:val="ar_AE" w:bidi="ar_AE"/>
        </w:rPr>
      </w:r>
      <w:r>
        <w:rPr>
          <w:b/>
          <w:rtl/>
          <w:cs/>
          <w:lang w:val="ar_AE" w:bidi="ar_AE"/>
        </w:rPr>
        <w:t>"وَيَكُونُ فِي الْيَوْمِ السَّادِسِ أَنَّهُمْ يُهَيِّئُونَ"</w:t>
      </w:r>
    </w:p>
    <w:p>
      <w:pPr>
        <w:bidi/>
      </w:pPr>
      <w:r>
        <w:rPr>
          <w:rtl/>
          <w:cs/>
          <w:lang w:val="ar_AE" w:bidi="ar_AE"/>
        </w:rPr>
      </w:r>
      <w:r>
        <w:rPr>
          <w:rtl/>
          <w:cs/>
          <w:lang w:val="ar_AE" w:bidi="ar_AE"/>
        </w:rPr>
        <w:t>ترجمة بديلة: "ويحدث في اليوم السادس أنهم يستعدون" أو "في اليوم السادس يستعدون"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5 (#2)</w:t>
      </w:r>
      <w:r>
        <w:rPr>
          <w:rtl/>
          <w:cs/>
          <w:lang w:val="ar_AE" w:bidi="ar_AE"/>
        </w:rPr>
      </w:r>
    </w:p>
    <w:p>
      <w:pPr>
        <w:bidi/>
      </w:pPr>
      <w:r>
        <w:rPr>
          <w:rtl/>
          <w:cs/>
          <w:lang w:val="ar_AE" w:bidi="ar_AE"/>
        </w:rPr>
      </w:r>
      <w:r>
        <w:rPr>
          <w:rtl/>
          <w:cs/>
          <w:lang w:val="ar_AE" w:bidi="ar_AE"/>
        </w:rPr>
        <w:t>בַּ⁠יּ֣וֹם הַ⁠שִּׁשִּׁ֔י</w:t>
      </w:r>
    </w:p>
    <w:p>
      <w:pPr>
        <w:bidi/>
      </w:pPr>
      <w:r>
        <w:rPr>
          <w:rtl/>
          <w:cs/>
          <w:lang w:val="ar_AE" w:bidi="ar_AE"/>
        </w:rPr>
      </w:r>
      <w:r>
        <w:rPr>
          <w:b/>
          <w:rtl/>
          <w:cs/>
          <w:lang w:val="ar_AE" w:bidi="ar_AE"/>
        </w:rPr>
        <w:t>"في اليوم السادس"</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"في اليوم 6"</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5 (#3)</w:t>
      </w:r>
      <w:r>
        <w:rPr>
          <w:rtl/>
          <w:cs/>
          <w:lang w:val="ar_AE" w:bidi="ar_AE"/>
        </w:rPr>
      </w:r>
    </w:p>
    <w:p>
      <w:pPr>
        <w:bidi/>
      </w:pPr>
      <w:r>
        <w:rPr>
          <w:rtl/>
          <w:cs/>
          <w:lang w:val="ar_AE" w:bidi="ar_AE"/>
        </w:rPr>
      </w:r>
      <w:r>
        <w:rPr>
          <w:rtl/>
          <w:cs/>
          <w:lang w:val="ar_AE" w:bidi="ar_AE"/>
        </w:rPr>
        <w:t>מִשְׁנֶ֔ה</w:t>
      </w:r>
    </w:p>
    <w:p>
      <w:pPr>
        <w:bidi/>
      </w:pPr>
      <w:r>
        <w:rPr>
          <w:rtl/>
          <w:cs/>
          <w:lang w:val="ar_AE" w:bidi="ar_AE"/>
        </w:rPr>
      </w:r>
      <w:r>
        <w:rPr>
          <w:b/>
          <w:rtl/>
          <w:cs/>
          <w:lang w:val="ar_AE" w:bidi="ar_AE"/>
        </w:rPr>
        <w:t>"فَيَكُونُ ضِعْفَ"</w:t>
      </w:r>
    </w:p>
    <w:p>
      <w:pPr>
        <w:bidi/>
      </w:pPr>
      <w:r>
        <w:rPr>
          <w:rtl/>
          <w:cs/>
          <w:lang w:val="ar_AE" w:bidi="ar_AE"/>
        </w:rPr>
      </w:r>
      <w:r>
        <w:rPr>
          <w:rtl/>
          <w:cs/>
          <w:lang w:val="ar_AE" w:bidi="ar_AE"/>
        </w:rPr>
        <w:t>مرتين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7 (#1)</w:t>
      </w:r>
      <w:r>
        <w:rPr>
          <w:rtl/>
          <w:cs/>
          <w:lang w:val="ar_AE" w:bidi="ar_AE"/>
        </w:rPr>
      </w:r>
    </w:p>
    <w:p>
      <w:pPr>
        <w:bidi/>
      </w:pPr>
      <w:r>
        <w:rPr>
          <w:rtl/>
          <w:cs/>
          <w:lang w:val="ar_AE" w:bidi="ar_AE"/>
        </w:rPr>
      </w:r>
      <w:r>
        <w:rPr>
          <w:rtl/>
          <w:cs/>
          <w:lang w:val="ar_AE" w:bidi="ar_AE"/>
        </w:rPr>
        <w:t>וְ⁠נַ֣חְנוּ מָ֔ה כִּ֥י תלונו עָלֵֽי⁠נוּ</w:t>
      </w:r>
    </w:p>
    <w:p>
      <w:pPr>
        <w:bidi/>
      </w:pPr>
      <w:r>
        <w:rPr>
          <w:rtl/>
          <w:cs/>
          <w:lang w:val="ar_AE" w:bidi="ar_AE"/>
        </w:rPr>
      </w:r>
      <w:r>
        <w:rPr>
          <w:b/>
          <w:rtl/>
          <w:cs/>
          <w:lang w:val="ar_AE" w:bidi="ar_AE"/>
        </w:rPr>
        <w:t>"وَأَمَّا نَحْنُ فَمَاذَا حَتَّى تَتَذَمَّرُوا عَلَيْنَا؟"</w:t>
      </w:r>
    </w:p>
    <w:p>
      <w:pPr>
        <w:bidi/>
      </w:pPr>
      <w:r>
        <w:rPr>
          <w:rtl/>
          <w:cs/>
          <w:lang w:val="ar_AE" w:bidi="ar_AE"/>
        </w:rPr>
      </w:r>
      <w:r>
        <w:rPr>
          <w:rtl/>
          <w:cs/>
          <w:lang w:val="ar_AE" w:bidi="ar_AE"/>
        </w:rPr>
        <w:t xml:space="preserve">استخدم موسى وهارون هذا السؤال ليظهروا للناس أنه من الغباء الشكوى ضدهم. إذا لم تكن ستستخدم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"لسنا أقوياء بما يكفي لتشتكوا ضدنا." أو "من الغباء الشكوى ضدنا، لأننا لا نقدر أن نفعل ما تريدون."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8 (#1)</w:t>
      </w:r>
      <w:r>
        <w:rPr>
          <w:rtl/>
          <w:cs/>
          <w:lang w:val="ar_AE" w:bidi="ar_AE"/>
        </w:rPr>
      </w:r>
    </w:p>
    <w:p>
      <w:pPr>
        <w:bidi/>
      </w:pPr>
      <w:r>
        <w:rPr>
          <w:rtl/>
          <w:cs/>
          <w:lang w:val="ar_AE" w:bidi="ar_AE"/>
        </w:rPr>
      </w:r>
      <w:r>
        <w:rPr>
          <w:rtl/>
          <w:cs/>
          <w:lang w:val="ar_AE" w:bidi="ar_AE"/>
        </w:rPr>
        <w:t>וְ⁠נַ֣חְנוּ מָ֔ה</w:t>
      </w:r>
    </w:p>
    <w:p>
      <w:pPr>
        <w:bidi/>
      </w:pPr>
      <w:r>
        <w:rPr>
          <w:rtl/>
          <w:cs/>
          <w:lang w:val="ar_AE" w:bidi="ar_AE"/>
        </w:rPr>
      </w:r>
      <w:r>
        <w:rPr>
          <w:b/>
          <w:rtl/>
          <w:cs/>
          <w:lang w:val="ar_AE" w:bidi="ar_AE"/>
        </w:rPr>
        <w:t>"وَأَمَّا نَحْنُ فَمَاذَا؟"</w:t>
      </w:r>
    </w:p>
    <w:p>
      <w:pPr>
        <w:bidi/>
      </w:pPr>
      <w:r>
        <w:rPr>
          <w:rtl/>
          <w:cs/>
          <w:lang w:val="ar_AE" w:bidi="ar_AE"/>
        </w:rPr>
      </w:r>
      <w:r>
        <w:rPr>
          <w:rtl/>
          <w:cs/>
          <w:lang w:val="ar_AE" w:bidi="ar_AE"/>
        </w:rPr>
        <w:t xml:space="preserve">استخدم موسى هذا السؤال ليُظهر للناس أنه هو وهارون ليس لديهما القدرة على إعطائهم ما يريدون.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"أنا وهارون لا نستطيع أن نعطيكم ما تريدون."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8 (#2)</w:t>
      </w:r>
      <w:r>
        <w:rPr>
          <w:rtl/>
          <w:cs/>
          <w:lang w:val="ar_AE" w:bidi="ar_AE"/>
        </w:rPr>
      </w:r>
    </w:p>
    <w:p>
      <w:pPr>
        <w:bidi/>
      </w:pPr>
      <w:r>
        <w:rPr>
          <w:rtl/>
          <w:cs/>
          <w:lang w:val="ar_AE" w:bidi="ar_AE"/>
        </w:rPr>
      </w:r>
      <w:r>
        <w:rPr>
          <w:rtl/>
          <w:cs/>
          <w:lang w:val="ar_AE" w:bidi="ar_AE"/>
        </w:rPr>
        <w:t>וְ⁠נַ֣חְנוּ מָ֔ה לֹא־עָלֵ֥י⁠נוּ תְלֻנֹּתֵי⁠כֶ֖ם כִּ֥י עַל־יְהוָֽה</w:t>
      </w:r>
    </w:p>
    <w:p>
      <w:pPr>
        <w:bidi/>
      </w:pPr>
      <w:r>
        <w:rPr>
          <w:rtl/>
          <w:cs/>
          <w:lang w:val="ar_AE" w:bidi="ar_AE"/>
        </w:rPr>
      </w:r>
      <w:r>
        <w:rPr>
          <w:b/>
          <w:rtl/>
          <w:cs/>
          <w:lang w:val="ar_AE" w:bidi="ar_AE"/>
        </w:rPr>
        <w:t>"وَأَمَّا نَحْنُ فَمَاذَا؟ لَيْسَ عَلَيْنَا تَذَمُّرُكُمْ بَلْ عَلَى الرَّبِّ"</w:t>
      </w:r>
    </w:p>
    <w:p>
      <w:pPr>
        <w:bidi/>
      </w:pPr>
      <w:r>
        <w:rPr>
          <w:rtl/>
          <w:cs/>
          <w:lang w:val="ar_AE" w:bidi="ar_AE"/>
        </w:rPr>
      </w:r>
      <w:r>
        <w:rPr>
          <w:rtl/>
          <w:cs/>
          <w:lang w:val="ar_AE" w:bidi="ar_AE"/>
        </w:rPr>
        <w:t>كان الناس يشتكون ضد موسى وهارون، الذين كانا خادمي الرب. لذا بشكواهم ضدهما، كان الناس في الحقيقة يشتكون ضد الرب. إذا كان ذلك مفيدًا لقرائك، فيمكنك التعبير عن ذلك بشكل صريح. ترجمة بديلة: "إن تذمراتكم ليست ضدنا حقًا؛ إنها ضد الرب، لأننا خدامه"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9 (#1)</w:t>
      </w:r>
      <w:r>
        <w:rPr>
          <w:rtl/>
          <w:cs/>
          <w:lang w:val="ar_AE" w:bidi="ar_AE"/>
        </w:rPr>
      </w:r>
    </w:p>
    <w:p>
      <w:pPr>
        <w:bidi/>
      </w:pPr>
      <w:r>
        <w:rPr>
          <w:rtl/>
          <w:cs/>
          <w:lang w:val="ar_AE" w:bidi="ar_AE"/>
        </w:rPr>
      </w:r>
      <w:r>
        <w:rPr>
          <w:rtl/>
          <w:cs/>
          <w:lang w:val="ar_AE" w:bidi="ar_AE"/>
        </w:rPr>
        <w:t>וַ⁠יֹּ֤אמֶר מֹשֶׁה֙ אֶֽל־אַהֲרֹ֔ן אֱמֹ֗ר אֶֽל־כָּל־עֲדַת֙ בְּנֵ֣י יִשְׂרָאֵ֔ל קִרְב֖וּ</w:t>
      </w:r>
    </w:p>
    <w:p>
      <w:pPr>
        <w:bidi/>
      </w:pPr>
      <w:r>
        <w:rPr>
          <w:rtl/>
          <w:cs/>
          <w:lang w:val="ar_AE" w:bidi="ar_AE"/>
        </w:rPr>
      </w:r>
      <w:r>
        <w:rPr>
          <w:b/>
          <w:rtl/>
          <w:cs/>
          <w:lang w:val="ar_AE" w:bidi="ar_AE"/>
        </w:rPr>
        <w:t>وقال موسى لهارون: "قُلْ لِكُلِّ جَمَاعَةِ بَنِي إِسْرَائِيلَ: اقْتَرِبُوا"</w:t>
      </w:r>
    </w:p>
    <w:p>
      <w:pPr>
        <w:bidi/>
      </w:pPr>
      <w:r>
        <w:rPr>
          <w:rtl/>
          <w:cs/>
          <w:lang w:val="ar_AE" w:bidi="ar_AE"/>
        </w:rPr>
      </w:r>
      <w:r>
        <w:rPr>
          <w:rtl/>
          <w:cs/>
          <w:lang w:val="ar_AE" w:bidi="ar_AE"/>
        </w:rPr>
        <w:t>هناك مستويان من الاقتباسات هنا. قد ترغب في ترجمة واحدة أو الأخرى في صورة اقتباس غير مباشر لتقليل مستويات الاقتباسات في هذا المقطع. ترجمة بديلة: "وأخبر موسى هارون أن يقول لكل جماعة بني إسرائيل، 'اقتربوا'" أو "وقال موسى لهارون، 'أخبر كل جماعة بني إسرائيل أن يقتربوا'"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10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"فَحَدَثَ إِذْ كَانَ"</w:t>
      </w:r>
    </w:p>
    <w:p>
      <w:pPr>
        <w:bidi/>
      </w:pPr>
      <w:r>
        <w:rPr>
          <w:rtl/>
          <w:cs/>
          <w:lang w:val="ar_AE" w:bidi="ar_AE"/>
        </w:rPr>
      </w:r>
      <w:r>
        <w:rPr>
          <w:rtl/>
          <w:cs/>
          <w:lang w:val="ar_AE" w:bidi="ar_AE"/>
        </w:rPr>
        <w:t>تُستخدم هذه العبارة هنا للإشارة إلى حدث مهم في القصة. والحدث المهم هنا هو رؤية الناس لمجد الرب. إذا كانت لغتك تحتوي على طريقة لفعل ذلك، فيمكنك التفكير في استخدامها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10 (#2)</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تشير كلمة </w:t>
      </w:r>
      <w:r>
        <w:rPr>
          <w:b/>
          <w:rtl/>
          <w:cs/>
          <w:lang w:val="ar_AE" w:bidi="ar_AE"/>
        </w:rPr>
        <w:t xml:space="preserve">وَإِذَا </w:t>
      </w:r>
      <w:r>
        <w:rPr>
          <w:rtl/>
          <w:cs/>
          <w:lang w:val="ar_AE" w:bidi="ar_AE"/>
        </w:rPr>
        <w:t>هنا إلى أن الناس رأوا شيئًا غير عادي.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13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"فَكَانَ فِي"</w:t>
      </w:r>
    </w:p>
    <w:p>
      <w:pPr>
        <w:bidi/>
      </w:pPr>
      <w:r>
        <w:rPr>
          <w:rtl/>
          <w:cs/>
          <w:lang w:val="ar_AE" w:bidi="ar_AE"/>
        </w:rPr>
      </w:r>
      <w:r>
        <w:rPr>
          <w:rtl/>
          <w:cs/>
          <w:lang w:val="ar_AE" w:bidi="ar_AE"/>
        </w:rPr>
        <w:t>تُستخدم هذه العبارة هنا لتشير إلى جزء مهم من الأحداث. إذا كانت لغتك تحتوي على طريقة للقيام بذلك، فيمكنك التفكير في استخدامها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13 (#2)</w:t>
      </w:r>
      <w:r>
        <w:rPr>
          <w:rtl/>
          <w:cs/>
          <w:lang w:val="ar_AE" w:bidi="ar_AE"/>
        </w:rPr>
      </w:r>
    </w:p>
    <w:p>
      <w:pPr>
        <w:bidi/>
      </w:pPr>
      <w:r>
        <w:rPr>
          <w:rtl/>
          <w:cs/>
          <w:lang w:val="ar_AE" w:bidi="ar_AE"/>
        </w:rPr>
      </w:r>
      <w:r>
        <w:rPr>
          <w:rtl/>
          <w:cs/>
          <w:lang w:val="ar_AE" w:bidi="ar_AE"/>
        </w:rPr>
        <w:t>הַ⁠שְּׂלָ֔ו</w:t>
      </w:r>
    </w:p>
    <w:p>
      <w:pPr>
        <w:bidi/>
      </w:pPr>
      <w:r>
        <w:rPr>
          <w:rtl/>
          <w:cs/>
          <w:lang w:val="ar_AE" w:bidi="ar_AE"/>
        </w:rPr>
      </w:r>
      <w:r>
        <w:rPr>
          <w:b/>
          <w:rtl/>
          <w:cs/>
          <w:lang w:val="ar_AE" w:bidi="ar_AE"/>
        </w:rPr>
        <w:t>"السَّلْوَى"</w:t>
      </w:r>
    </w:p>
    <w:p>
      <w:pPr>
        <w:bidi/>
      </w:pPr>
      <w:r>
        <w:rPr>
          <w:rtl/>
          <w:cs/>
          <w:lang w:val="ar_AE" w:bidi="ar_AE"/>
        </w:rPr>
      </w:r>
      <w:r>
        <w:rPr>
          <w:rtl/>
          <w:cs/>
          <w:lang w:val="ar_AE" w:bidi="ar_AE"/>
        </w:rPr>
        <w:t xml:space="preserve">كلمة </w:t>
      </w:r>
      <w:r>
        <w:rPr>
          <w:b/>
          <w:rtl/>
          <w:cs/>
          <w:lang w:val="ar_AE" w:bidi="ar_AE"/>
        </w:rPr>
        <w:t>السلوى</w:t>
      </w:r>
      <w:r>
        <w:rPr>
          <w:rtl/>
          <w:cs/>
          <w:lang w:val="ar_AE" w:bidi="ar_AE"/>
        </w:rPr>
        <w:t xml:space="preserve"> تعني نوعًا من الطيور البرية الصغيرة والممتلئة.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14 (#1)</w:t>
      </w:r>
      <w:r>
        <w:rPr>
          <w:rtl/>
          <w:cs/>
          <w:lang w:val="ar_AE" w:bidi="ar_AE"/>
        </w:rPr>
      </w:r>
    </w:p>
    <w:p>
      <w:pPr>
        <w:bidi/>
      </w:pPr>
      <w:r>
        <w:rPr>
          <w:rtl/>
          <w:cs/>
          <w:lang w:val="ar_AE" w:bidi="ar_AE"/>
        </w:rPr>
      </w:r>
      <w:r>
        <w:rPr>
          <w:rtl/>
          <w:cs/>
          <w:lang w:val="ar_AE" w:bidi="ar_AE"/>
        </w:rPr>
        <w:t>כַּ⁠כְּפֹ֖ר</w:t>
      </w:r>
    </w:p>
    <w:p>
      <w:pPr>
        <w:bidi/>
      </w:pPr>
      <w:r>
        <w:rPr>
          <w:rtl/>
          <w:cs/>
          <w:lang w:val="ar_AE" w:bidi="ar_AE"/>
        </w:rPr>
      </w:r>
      <w:r>
        <w:rPr>
          <w:b/>
          <w:rtl/>
          <w:cs/>
          <w:lang w:val="ar_AE" w:bidi="ar_AE"/>
        </w:rPr>
        <w:t>"سَقِيطُ النَّدَى"</w:t>
      </w:r>
    </w:p>
    <w:p>
      <w:pPr>
        <w:bidi/>
      </w:pPr>
      <w:r>
        <w:rPr>
          <w:rtl/>
          <w:cs/>
          <w:lang w:val="ar_AE" w:bidi="ar_AE"/>
        </w:rPr>
      </w:r>
      <w:r>
        <w:rPr>
          <w:b/>
          <w:rtl/>
          <w:cs/>
          <w:lang w:val="ar_AE" w:bidi="ar_AE"/>
        </w:rPr>
        <w:t>الصقيع</w:t>
      </w:r>
      <w:r>
        <w:rPr>
          <w:rtl/>
          <w:cs/>
          <w:lang w:val="ar_AE" w:bidi="ar_AE"/>
        </w:rPr>
        <w:t xml:space="preserve"> هو الندى المتجمد الذي يتشكل على الأرض. وهو دقيق جدًا.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14 (#2)</w:t>
      </w:r>
      <w:r>
        <w:rPr>
          <w:rtl/>
          <w:cs/>
          <w:lang w:val="ar_AE" w:bidi="ar_AE"/>
        </w:rPr>
      </w:r>
    </w:p>
    <w:p>
      <w:pPr>
        <w:bidi/>
      </w:pPr>
      <w:r>
        <w:rPr>
          <w:rtl/>
          <w:cs/>
          <w:lang w:val="ar_AE" w:bidi="ar_AE"/>
        </w:rPr>
      </w:r>
      <w:r>
        <w:rPr>
          <w:rtl/>
          <w:cs/>
          <w:lang w:val="ar_AE" w:bidi="ar_AE"/>
        </w:rPr>
        <w:t>כַּ⁠כְּפֹ֖ר</w:t>
      </w:r>
    </w:p>
    <w:p>
      <w:pPr>
        <w:bidi/>
      </w:pPr>
      <w:r>
        <w:rPr>
          <w:rtl/>
          <w:cs/>
          <w:lang w:val="ar_AE" w:bidi="ar_AE"/>
        </w:rPr>
      </w:r>
      <w:r>
        <w:rPr>
          <w:b/>
          <w:rtl/>
          <w:cs/>
          <w:lang w:val="ar_AE" w:bidi="ar_AE"/>
        </w:rPr>
        <w:t>"دَقِيقٌ كَالْجَلِيدِ"</w:t>
      </w:r>
    </w:p>
    <w:p>
      <w:pPr>
        <w:bidi/>
      </w:pPr>
      <w:r>
        <w:rPr>
          <w:rtl/>
          <w:cs/>
          <w:lang w:val="ar_AE" w:bidi="ar_AE"/>
        </w:rPr>
      </w:r>
      <w:r>
        <w:rPr>
          <w:rtl/>
          <w:cs/>
          <w:lang w:val="ar_AE" w:bidi="ar_AE"/>
        </w:rPr>
        <w:t>كان القُراء الأصليون يعرفون كيف يبدو الصقيع، لذا فإن هذه العبارة ستساعدهم على فهم كيف كانت تبدو الرقائق. ترجمة بديلة: "رقائق تشبه الصقيع" أو "رقائق ناعمة مثل الصقيع"</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16 (#1)</w:t>
      </w:r>
      <w:r>
        <w:rPr>
          <w:rtl/>
          <w:cs/>
          <w:lang w:val="ar_AE" w:bidi="ar_AE"/>
        </w:rPr>
      </w:r>
    </w:p>
    <w:p>
      <w:pPr>
        <w:bidi/>
      </w:pPr>
      <w:r>
        <w:rPr>
          <w:rtl/>
          <w:cs/>
          <w:lang w:val="ar_AE" w:bidi="ar_AE"/>
        </w:rPr>
      </w:r>
      <w:r>
        <w:rPr>
          <w:rtl/>
          <w:cs/>
          <w:lang w:val="ar_AE" w:bidi="ar_AE"/>
        </w:rPr>
        <w:t>אִ֖ישׁ לְ⁠פִ֣י אָכְל֑⁠וֹ</w:t>
      </w:r>
    </w:p>
    <w:p>
      <w:pPr>
        <w:bidi/>
      </w:pPr>
      <w:r>
        <w:rPr>
          <w:rtl/>
          <w:cs/>
          <w:lang w:val="ar_AE" w:bidi="ar_AE"/>
        </w:rPr>
      </w:r>
      <w:r>
        <w:rPr>
          <w:b/>
          <w:rtl/>
          <w:cs/>
          <w:lang w:val="ar_AE" w:bidi="ar_AE"/>
        </w:rPr>
        <w:t>"كُلُّ وَاحِدٍ عَلَى حَسَبِ أُكْلِهِ"</w:t>
      </w:r>
    </w:p>
    <w:p>
      <w:pPr>
        <w:bidi/>
      </w:pPr>
      <w:r>
        <w:rPr>
          <w:rtl/>
          <w:cs/>
          <w:lang w:val="ar_AE" w:bidi="ar_AE"/>
        </w:rPr>
      </w:r>
      <w:r>
        <w:rPr>
          <w:rtl/>
          <w:cs/>
          <w:lang w:val="ar_AE" w:bidi="ar_AE"/>
        </w:rPr>
        <w:t>ترجمة بديلة: "حسب مقدار ما سيأكل كل 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16 (#2)</w:t>
      </w:r>
      <w:r>
        <w:rPr>
          <w:rtl/>
          <w:cs/>
          <w:lang w:val="ar_AE" w:bidi="ar_AE"/>
        </w:rPr>
      </w:r>
    </w:p>
    <w:p>
      <w:pPr>
        <w:bidi/>
      </w:pPr>
      <w:r>
        <w:rPr>
          <w:rtl/>
          <w:cs/>
          <w:lang w:val="ar_AE" w:bidi="ar_AE"/>
        </w:rPr>
      </w:r>
      <w:r>
        <w:rPr>
          <w:rtl/>
          <w:cs/>
          <w:lang w:val="ar_AE" w:bidi="ar_AE"/>
        </w:rPr>
        <w:t>עֹ֣מֶר</w:t>
      </w:r>
    </w:p>
    <w:p>
      <w:pPr>
        <w:bidi/>
      </w:pPr>
      <w:r>
        <w:rPr>
          <w:rtl/>
          <w:cs/>
          <w:lang w:val="ar_AE" w:bidi="ar_AE"/>
        </w:rPr>
      </w:r>
      <w:r>
        <w:rPr>
          <w:b/>
          <w:rtl/>
          <w:cs/>
          <w:lang w:val="ar_AE" w:bidi="ar_AE"/>
        </w:rPr>
        <w:t>"عُمر"</w:t>
      </w:r>
    </w:p>
    <w:p>
      <w:pPr>
        <w:bidi/>
      </w:pPr>
      <w:r>
        <w:rPr>
          <w:rtl/>
          <w:cs/>
          <w:lang w:val="ar_AE" w:bidi="ar_AE"/>
        </w:rPr>
      </w:r>
      <w:r>
        <w:rPr>
          <w:rtl/>
          <w:cs/>
          <w:lang w:val="ar_AE" w:bidi="ar_AE"/>
        </w:rPr>
        <w:t>٢ لتر</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16 (#3)</w:t>
      </w:r>
      <w:r>
        <w:rPr>
          <w:rtl/>
          <w:cs/>
          <w:lang w:val="ar_AE" w:bidi="ar_AE"/>
        </w:rPr>
      </w:r>
    </w:p>
    <w:p>
      <w:pPr>
        <w:bidi/>
      </w:pPr>
      <w:r>
        <w:rPr>
          <w:rtl/>
          <w:cs/>
          <w:lang w:val="ar_AE" w:bidi="ar_AE"/>
        </w:rPr>
      </w:r>
      <w:r>
        <w:rPr>
          <w:rtl/>
          <w:cs/>
          <w:lang w:val="ar_AE" w:bidi="ar_AE"/>
        </w:rPr>
        <w:t>עֹ֣מֶר לַ⁠גֻּלְגֹּ֗לֶת מִסְפַּר֙ נַפְשֹׁ֣תֵי⁠כֶ֔ם אִ֛ישׁ לַ⁠אֲשֶׁ֥ר בְּ⁠אָהֳל֖⁠וֹ תִּקָּֽחוּ</w:t>
      </w:r>
    </w:p>
    <w:p>
      <w:pPr>
        <w:bidi/>
      </w:pPr>
      <w:r>
        <w:rPr>
          <w:rtl/>
          <w:cs/>
          <w:lang w:val="ar_AE" w:bidi="ar_AE"/>
        </w:rPr>
      </w:r>
      <w:r>
        <w:rPr>
          <w:b/>
          <w:rtl/>
          <w:cs/>
          <w:lang w:val="ar_AE" w:bidi="ar_AE"/>
        </w:rPr>
        <w:t>"عُمِرًا لِلرَّأْسِ عَلَى عَدَدِ نُفُوسِكُمْ تَأْخُذُونَ، كُلُّ وَاحِدٍ لِلَّذِينَ فِي خَيْمَتِهِ"</w:t>
      </w:r>
    </w:p>
    <w:p>
      <w:pPr>
        <w:bidi/>
      </w:pPr>
      <w:r>
        <w:rPr>
          <w:rtl/>
          <w:cs/>
          <w:lang w:val="ar_AE" w:bidi="ar_AE"/>
        </w:rPr>
      </w:r>
      <w:r>
        <w:rPr>
          <w:rtl/>
          <w:cs/>
          <w:lang w:val="ar_AE" w:bidi="ar_AE"/>
        </w:rPr>
        <w:t>ترجمة بديلة: "خذ عُمِرًا لكل شخص وفقًا لعدد الأشخاص في خيمة الشخص الذي يجمع"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19 (#1)</w:t>
      </w:r>
      <w:r>
        <w:rPr>
          <w:rtl/>
          <w:cs/>
          <w:lang w:val="ar_AE" w:bidi="ar_AE"/>
        </w:rPr>
      </w:r>
    </w:p>
    <w:p>
      <w:pPr>
        <w:bidi/>
      </w:pPr>
      <w:r>
        <w:rPr>
          <w:rtl/>
          <w:cs/>
          <w:lang w:val="ar_AE" w:bidi="ar_AE"/>
        </w:rPr>
      </w:r>
      <w:r>
        <w:rPr>
          <w:rtl/>
          <w:cs/>
          <w:lang w:val="ar_AE" w:bidi="ar_AE"/>
        </w:rPr>
        <w:t>אִ֕ישׁ אַל</w:t>
      </w:r>
    </w:p>
    <w:p>
      <w:pPr>
        <w:bidi/>
      </w:pPr>
      <w:r>
        <w:rPr>
          <w:rtl/>
          <w:cs/>
          <w:lang w:val="ar_AE" w:bidi="ar_AE"/>
        </w:rPr>
      </w:r>
      <w:r>
        <w:rPr>
          <w:b/>
          <w:rtl/>
          <w:cs/>
          <w:lang w:val="ar_AE" w:bidi="ar_AE"/>
        </w:rPr>
        <w:t>"أَحَد"</w:t>
      </w:r>
      <w:r>
        <w:rPr>
          <w:rtl/>
          <w:cs/>
          <w:lang w:val="ar_AE" w:bidi="ar_AE"/>
        </w:rPr>
        <w:t xml:space="preserve"> - </w:t>
      </w:r>
      <w:r>
        <w:rPr>
          <w:b/>
          <w:rtl/>
          <w:cs/>
          <w:lang w:val="ar_AE" w:bidi="ar_AE"/>
        </w:rPr>
        <w:t>"لا يُبْقِ"</w:t>
      </w:r>
    </w:p>
    <w:p>
      <w:pPr>
        <w:bidi/>
      </w:pPr>
      <w:r>
        <w:rPr>
          <w:rtl/>
          <w:cs/>
          <w:lang w:val="ar_AE" w:bidi="ar_AE"/>
        </w:rPr>
      </w:r>
      <w:r>
        <w:rPr>
          <w:b/>
          <w:rtl/>
          <w:cs/>
          <w:lang w:val="ar_AE" w:bidi="ar_AE"/>
        </w:rPr>
        <w:t>ت</w:t>
      </w:r>
      <w:r>
        <w:rPr>
          <w:rtl/>
          <w:cs/>
          <w:lang w:val="ar_AE" w:bidi="ar_AE"/>
        </w:rPr>
        <w:t xml:space="preserve">شير </w:t>
      </w:r>
      <w:r>
        <w:rPr>
          <w:b/>
          <w:rtl/>
          <w:cs/>
          <w:lang w:val="ar_AE" w:bidi="ar_AE"/>
        </w:rPr>
        <w:t>كلمة أَحَد</w:t>
      </w:r>
      <w:r>
        <w:rPr>
          <w:rtl/>
          <w:cs/>
          <w:lang w:val="ar_AE" w:bidi="ar_AE"/>
        </w:rPr>
        <w:t xml:space="preserve"> </w:t>
      </w:r>
      <w:r>
        <w:rPr>
          <w:b/>
          <w:rtl/>
          <w:cs/>
          <w:lang w:val="ar_AE" w:bidi="ar_AE"/>
        </w:rPr>
        <w:t>(</w:t>
      </w:r>
      <w:r>
        <w:rPr>
          <w:rtl/>
          <w:cs/>
          <w:lang w:val="ar_AE" w:bidi="ar_AE"/>
        </w:rPr>
        <w:t>أو</w:t>
      </w:r>
      <w:r>
        <w:rPr>
          <w:b/>
          <w:rtl/>
          <w:cs/>
          <w:lang w:val="ar_AE" w:bidi="ar_AE"/>
        </w:rPr>
        <w:t xml:space="preserve"> رجل </w:t>
      </w:r>
      <w:r>
        <w:rPr>
          <w:rtl/>
          <w:cs/>
          <w:lang w:val="ar_AE" w:bidi="ar_AE"/>
        </w:rPr>
        <w:t>كما في بعض الترجمات الإنجليزية</w:t>
      </w:r>
      <w:r>
        <w:rPr>
          <w:b/>
          <w:rtl/>
          <w:cs/>
          <w:lang w:val="ar_AE" w:bidi="ar_AE"/>
        </w:rPr>
        <w:t>)</w:t>
      </w:r>
      <w:r>
        <w:rPr>
          <w:rtl/>
          <w:cs/>
          <w:lang w:val="ar_AE" w:bidi="ar_AE"/>
        </w:rPr>
        <w:t xml:space="preserve"> إلى الناس عمومًا، وليس إلى رجل معين. إذا كان هذا سيساء فهمه في لغتك، فاستخدم عبارة مناسبة أكثر. ترجمة بديلة: "لا يُبْقِ شخص"</w:t>
      </w:r>
    </w:p>
    <w:p>
      <w:pPr>
        <w:bidi/>
      </w:pPr>
      <w:r>
        <w:rPr>
          <w:rtl/>
          <w:cs/>
          <w:lang w:val="ar_AE" w:bidi="ar_AE"/>
        </w:rPr>
      </w:r>
      <w:r>
        <w:rPr>
          <w:rtl/>
          <w:cs/>
          <w:lang w:val="ar_AE" w:bidi="ar_AE"/>
        </w:rPr>
        <w:t xml:space="preserve">انظر: </w:t>
      </w:r>
      <w:r>
        <w:rPr>
          <w:rtl/>
          <w:cs/>
          <w:lang w:val="ar_AE" w:bidi="ar_AE"/>
        </w:rPr>
        <w:t xml:space="preserve">العبارات الاسمية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20 (#1)</w:t>
      </w:r>
      <w:r>
        <w:rPr>
          <w:rtl/>
          <w:cs/>
          <w:lang w:val="ar_AE" w:bidi="ar_AE"/>
        </w:rPr>
      </w:r>
    </w:p>
    <w:p>
      <w:pPr>
        <w:bidi/>
      </w:pPr>
      <w:r>
        <w:rPr>
          <w:rtl/>
          <w:cs/>
          <w:lang w:val="ar_AE" w:bidi="ar_AE"/>
        </w:rPr>
      </w:r>
      <w:r>
        <w:rPr>
          <w:rtl/>
          <w:cs/>
          <w:lang w:val="ar_AE" w:bidi="ar_AE"/>
        </w:rPr>
        <w:t>וַ⁠יָּ֥רֻם תּוֹלָעִ֖ים</w:t>
      </w:r>
    </w:p>
    <w:p>
      <w:pPr>
        <w:bidi/>
      </w:pPr>
      <w:r>
        <w:rPr>
          <w:rtl/>
          <w:cs/>
          <w:lang w:val="ar_AE" w:bidi="ar_AE"/>
        </w:rPr>
      </w:r>
      <w:r>
        <w:rPr>
          <w:b/>
          <w:rtl/>
          <w:cs/>
          <w:lang w:val="ar_AE" w:bidi="ar_AE"/>
        </w:rPr>
        <w:t>"فَتَوَلَّدَ فِيهِ دُودٌ وَأَنْتَنَ"</w:t>
      </w:r>
    </w:p>
    <w:p>
      <w:pPr>
        <w:bidi/>
      </w:pPr>
      <w:r>
        <w:rPr>
          <w:rtl/>
          <w:cs/>
          <w:lang w:val="ar_AE" w:bidi="ar_AE"/>
        </w:rPr>
      </w:r>
      <w:r>
        <w:rPr>
          <w:rtl/>
          <w:cs/>
          <w:lang w:val="ar_AE" w:bidi="ar_AE"/>
        </w:rPr>
        <w:t>ترجمة بديلة: "وتحلل بواسطة الديدان"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21 (#1)</w:t>
      </w:r>
      <w:r>
        <w:rPr>
          <w:rtl/>
          <w:cs/>
          <w:lang w:val="ar_AE" w:bidi="ar_AE"/>
        </w:rPr>
      </w:r>
    </w:p>
    <w:p>
      <w:pPr>
        <w:bidi/>
      </w:pPr>
      <w:r>
        <w:rPr>
          <w:rtl/>
          <w:cs/>
          <w:lang w:val="ar_AE" w:bidi="ar_AE"/>
        </w:rPr>
      </w:r>
      <w:r>
        <w:rPr>
          <w:rtl/>
          <w:cs/>
          <w:lang w:val="ar_AE" w:bidi="ar_AE"/>
        </w:rPr>
        <w:t>אִ֖ישׁ כְּ⁠פִ֣י אָכְל֑⁠וֹ</w:t>
      </w:r>
    </w:p>
    <w:p>
      <w:pPr>
        <w:bidi/>
      </w:pPr>
      <w:r>
        <w:rPr>
          <w:rtl/>
          <w:cs/>
          <w:lang w:val="ar_AE" w:bidi="ar_AE"/>
        </w:rPr>
      </w:r>
      <w:r>
        <w:rPr>
          <w:b/>
          <w:rtl/>
          <w:cs/>
          <w:lang w:val="ar_AE" w:bidi="ar_AE"/>
        </w:rPr>
        <w:t>"كُلُّ وَاحِدٍ عَلَى حَسَبِ أُكْلِهِ"</w:t>
      </w:r>
    </w:p>
    <w:p>
      <w:pPr>
        <w:bidi/>
      </w:pPr>
      <w:r>
        <w:rPr>
          <w:rtl/>
          <w:cs/>
          <w:lang w:val="ar_AE" w:bidi="ar_AE"/>
        </w:rPr>
      </w:r>
      <w:r>
        <w:rPr>
          <w:rtl/>
          <w:cs/>
          <w:lang w:val="ar_AE" w:bidi="ar_AE"/>
        </w:rPr>
        <w:t>ترجمة بديلة: "كل شخص حسب ما يأكل" أو "كل شخص حسب عدد الأشخاص الذين يجب عليه إطعامهم"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22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"ثُمَّ كَانَ"</w:t>
      </w:r>
    </w:p>
    <w:p>
      <w:pPr>
        <w:bidi/>
      </w:pPr>
      <w:r>
        <w:rPr>
          <w:rtl/>
          <w:cs/>
          <w:lang w:val="ar_AE" w:bidi="ar_AE"/>
        </w:rPr>
      </w:r>
      <w:r>
        <w:rPr>
          <w:rtl/>
          <w:cs/>
          <w:lang w:val="ar_AE" w:bidi="ar_AE"/>
        </w:rPr>
        <w:t>تُستخدم هذه العبارة هنا للإشارة إلى بداية جزء جديد من القصة. وتروي الآيات 16:22–30 ما فعله الناس بخصوص المن في اليومين السادس والسابع من الأسبوع. إذا كانت لغتك تحتوي على طريقة للإشارة إلى هذا كجزء جديد من القصة، فيمكنك التفكير في استخدامها هنا.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22 (#2)</w:t>
      </w:r>
      <w:r>
        <w:rPr>
          <w:rtl/>
          <w:cs/>
          <w:lang w:val="ar_AE" w:bidi="ar_AE"/>
        </w:rPr>
      </w:r>
    </w:p>
    <w:p>
      <w:pPr>
        <w:bidi/>
      </w:pPr>
      <w:r>
        <w:rPr>
          <w:rtl/>
          <w:cs/>
          <w:lang w:val="ar_AE" w:bidi="ar_AE"/>
        </w:rPr>
      </w:r>
      <w:r>
        <w:rPr>
          <w:rtl/>
          <w:cs/>
          <w:lang w:val="ar_AE" w:bidi="ar_AE"/>
        </w:rPr>
        <w:t>בַּ⁠יּ֣וֹם הַ⁠שִּׁשִּׁ֗י</w:t>
      </w:r>
    </w:p>
    <w:p>
      <w:pPr>
        <w:bidi/>
      </w:pPr>
      <w:r>
        <w:rPr>
          <w:rtl/>
          <w:cs/>
          <w:lang w:val="ar_AE" w:bidi="ar_AE"/>
        </w:rPr>
      </w:r>
      <w:r>
        <w:rPr>
          <w:b/>
          <w:rtl/>
          <w:cs/>
          <w:lang w:val="ar_AE" w:bidi="ar_AE"/>
        </w:rPr>
        <w:t>"في اليوم السادس"</w:t>
      </w:r>
    </w:p>
    <w:p>
      <w:pPr>
        <w:bidi/>
      </w:pPr>
      <w:r>
        <w:rPr>
          <w:rtl/>
          <w:cs/>
          <w:lang w:val="ar_AE" w:bidi="ar_AE"/>
        </w:rPr>
      </w:r>
      <w:r>
        <w:rPr>
          <w:rtl/>
          <w:cs/>
          <w:lang w:val="ar_AE" w:bidi="ar_AE"/>
        </w:rPr>
        <w:t>إذا كانت لغتك لا تستخدم الأرقام الترتيبية، فيمكنك استخدام الأرقام الأساسية هنا. ترجمة بديلة: "في اليوم 6"</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22 (#3)</w:t>
      </w:r>
      <w:r>
        <w:rPr>
          <w:rtl/>
          <w:cs/>
          <w:lang w:val="ar_AE" w:bidi="ar_AE"/>
        </w:rPr>
      </w:r>
    </w:p>
    <w:p>
      <w:pPr>
        <w:bidi/>
      </w:pPr>
      <w:r>
        <w:rPr>
          <w:rtl/>
          <w:cs/>
          <w:lang w:val="ar_AE" w:bidi="ar_AE"/>
        </w:rPr>
      </w:r>
      <w:r>
        <w:rPr>
          <w:rtl/>
          <w:cs/>
          <w:lang w:val="ar_AE" w:bidi="ar_AE"/>
        </w:rPr>
        <w:t>מִשְׁנֶ֔ה</w:t>
      </w:r>
    </w:p>
    <w:p>
      <w:pPr>
        <w:bidi/>
      </w:pPr>
      <w:r>
        <w:rPr>
          <w:rtl/>
          <w:cs/>
          <w:lang w:val="ar_AE" w:bidi="ar_AE"/>
        </w:rPr>
      </w:r>
      <w:r>
        <w:rPr>
          <w:b/>
          <w:rtl/>
          <w:cs/>
          <w:lang w:val="ar_AE" w:bidi="ar_AE"/>
        </w:rPr>
        <w:t>"الْتَقَطُوا خُبْزًا مُضَاعَفًا"</w:t>
      </w:r>
    </w:p>
    <w:p>
      <w:pPr>
        <w:bidi/>
      </w:pPr>
      <w:r>
        <w:rPr>
          <w:rtl/>
          <w:cs/>
          <w:lang w:val="ar_AE" w:bidi="ar_AE"/>
        </w:rPr>
      </w:r>
      <w:r>
        <w:rPr>
          <w:rtl/>
          <w:cs/>
          <w:lang w:val="ar_AE" w:bidi="ar_AE"/>
        </w:rPr>
        <w:t>ترجمة بديلة: "التقطوا ضعف الكمية"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22 (#4)</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"خبز"</w:t>
      </w:r>
    </w:p>
    <w:p>
      <w:pPr>
        <w:bidi/>
      </w:pPr>
      <w:r>
        <w:rPr>
          <w:rtl/>
          <w:cs/>
          <w:lang w:val="ar_AE" w:bidi="ar_AE"/>
        </w:rPr>
      </w:r>
      <w:r>
        <w:rPr>
          <w:rtl/>
          <w:cs/>
          <w:lang w:val="ar_AE" w:bidi="ar_AE"/>
        </w:rPr>
        <w:t xml:space="preserve">هذا يشير إلى </w:t>
      </w:r>
      <w:r>
        <w:rPr>
          <w:b/>
          <w:rtl/>
          <w:cs/>
          <w:lang w:val="ar_AE" w:bidi="ar_AE"/>
        </w:rPr>
        <w:t>الخبز</w:t>
      </w:r>
      <w:r>
        <w:rPr>
          <w:rtl/>
          <w:cs/>
          <w:lang w:val="ar_AE" w:bidi="ar_AE"/>
        </w:rPr>
        <w:t xml:space="preserve"> الذي كان يظهر كرقائق دقيقة على الأرض كل صباح.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23 (#1)</w:t>
      </w:r>
      <w:r>
        <w:rPr>
          <w:rtl/>
          <w:cs/>
          <w:lang w:val="ar_AE" w:bidi="ar_AE"/>
        </w:rPr>
      </w:r>
    </w:p>
    <w:p>
      <w:pPr>
        <w:bidi/>
      </w:pPr>
      <w:r>
        <w:rPr>
          <w:rtl/>
          <w:cs/>
          <w:lang w:val="ar_AE" w:bidi="ar_AE"/>
        </w:rPr>
      </w:r>
      <w:r>
        <w:rPr>
          <w:rtl/>
          <w:cs/>
          <w:lang w:val="ar_AE" w:bidi="ar_AE"/>
        </w:rPr>
        <w:t>שַׁבָּת֧וֹן שַׁבַּת־קֹ֛דֶשׁ לַֽ⁠יהוָ֖ה</w:t>
      </w:r>
    </w:p>
    <w:p>
      <w:pPr>
        <w:bidi/>
      </w:pPr>
      <w:r>
        <w:rPr>
          <w:rtl/>
          <w:cs/>
          <w:lang w:val="ar_AE" w:bidi="ar_AE"/>
        </w:rPr>
      </w:r>
      <w:r>
        <w:rPr>
          <w:b/>
          <w:rtl/>
          <w:cs/>
          <w:lang w:val="ar_AE" w:bidi="ar_AE"/>
        </w:rPr>
        <w:t>"غَدًا عُطْلَةٌ، سَبْتٌ مُقَدَّسٌ لِلرَّبِّ"</w:t>
      </w:r>
    </w:p>
    <w:p>
      <w:pPr>
        <w:bidi/>
      </w:pPr>
      <w:r>
        <w:rPr>
          <w:rtl/>
          <w:cs/>
          <w:lang w:val="ar_AE" w:bidi="ar_AE"/>
        </w:rPr>
      </w:r>
      <w:r>
        <w:rPr>
          <w:rtl/>
          <w:cs/>
          <w:lang w:val="ar_AE" w:bidi="ar_AE"/>
        </w:rPr>
        <w:t>الترجمة البديلة: "هو يوم للتوقف عن العمل تمامًا والتفرغ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23 (#2)</w:t>
      </w:r>
      <w:r>
        <w:rPr>
          <w:rtl/>
          <w:cs/>
          <w:lang w:val="ar_AE" w:bidi="ar_AE"/>
        </w:rPr>
      </w:r>
    </w:p>
    <w:p>
      <w:pPr>
        <w:bidi/>
      </w:pPr>
      <w:r>
        <w:rPr>
          <w:rtl/>
          <w:cs/>
          <w:lang w:val="ar_AE" w:bidi="ar_AE"/>
        </w:rPr>
      </w:r>
      <w:r>
        <w:rPr>
          <w:rtl/>
          <w:cs/>
          <w:lang w:val="ar_AE" w:bidi="ar_AE"/>
        </w:rPr>
        <w:t>שַׁבַּת־קֹ֛דֶשׁ</w:t>
      </w:r>
    </w:p>
    <w:p>
      <w:pPr>
        <w:bidi/>
      </w:pPr>
      <w:r>
        <w:rPr>
          <w:rtl/>
          <w:cs/>
          <w:lang w:val="ar_AE" w:bidi="ar_AE"/>
        </w:rPr>
      </w:r>
      <w:r>
        <w:rPr>
          <w:b/>
          <w:rtl/>
          <w:cs/>
          <w:lang w:val="ar_AE" w:bidi="ar_AE"/>
        </w:rPr>
        <w:t>"سَبْتٌ مُقَدَّسٌ لِلرَّبِّ"</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القداسة (كما في بعض الترجمات الإنجليزية)</w:t>
      </w:r>
      <w:r>
        <w:rPr>
          <w:rtl/>
          <w:cs/>
          <w:lang w:val="ar_AE" w:bidi="ar_AE"/>
        </w:rPr>
        <w:t>، فيمكنك التعبير عن نفس الفكرة بطريقة أخرى. ترجمة بديلة: "سبت مُقَدَّس"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24 (#1)</w:t>
      </w:r>
      <w:r>
        <w:rPr>
          <w:rtl/>
          <w:cs/>
          <w:lang w:val="ar_AE" w:bidi="ar_AE"/>
        </w:rPr>
      </w:r>
    </w:p>
    <w:p>
      <w:pPr>
        <w:bidi/>
      </w:pPr>
      <w:r>
        <w:rPr>
          <w:rtl/>
          <w:cs/>
          <w:lang w:val="ar_AE" w:bidi="ar_AE"/>
        </w:rPr>
      </w:r>
      <w:r>
        <w:rPr>
          <w:rtl/>
          <w:cs/>
          <w:lang w:val="ar_AE" w:bidi="ar_AE"/>
        </w:rPr>
        <w:t>וְ⁠לֹ֣א הִבְאִ֔ישׁ</w:t>
      </w:r>
    </w:p>
    <w:p>
      <w:pPr>
        <w:bidi/>
      </w:pPr>
      <w:r>
        <w:rPr>
          <w:rtl/>
          <w:cs/>
          <w:lang w:val="ar_AE" w:bidi="ar_AE"/>
        </w:rPr>
      </w:r>
      <w:r>
        <w:rPr>
          <w:b/>
          <w:rtl/>
          <w:cs/>
          <w:lang w:val="ar_AE" w:bidi="ar_AE"/>
        </w:rPr>
        <w:t>"فَلَمْ يُنْتِنْ"</w:t>
      </w:r>
    </w:p>
    <w:p>
      <w:pPr>
        <w:bidi/>
      </w:pPr>
      <w:r>
        <w:rPr>
          <w:rtl/>
          <w:cs/>
          <w:lang w:val="ar_AE" w:bidi="ar_AE"/>
        </w:rPr>
      </w:r>
      <w:r>
        <w:rPr>
          <w:rtl/>
          <w:cs/>
          <w:lang w:val="ar_AE" w:bidi="ar_AE"/>
        </w:rPr>
        <w:t>الترجمة البديلة: "فلم يفسد ولم تكن رائحته كريهة"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25 (#1)</w:t>
      </w:r>
      <w:r>
        <w:rPr>
          <w:rtl/>
          <w:cs/>
          <w:lang w:val="ar_AE" w:bidi="ar_AE"/>
        </w:rPr>
      </w:r>
    </w:p>
    <w:p>
      <w:pPr>
        <w:bidi/>
      </w:pPr>
      <w:r>
        <w:rPr>
          <w:rtl/>
          <w:cs/>
          <w:lang w:val="ar_AE" w:bidi="ar_AE"/>
        </w:rPr>
      </w:r>
      <w:r>
        <w:rPr>
          <w:rtl/>
          <w:cs/>
          <w:lang w:val="ar_AE" w:bidi="ar_AE"/>
        </w:rPr>
        <w:t>כִּֽי־שַׁבָּ֥ת הַ⁠יּ֖וֹם לַ⁠יהוָ֑ה</w:t>
      </w:r>
    </w:p>
    <w:p>
      <w:pPr>
        <w:bidi/>
      </w:pPr>
      <w:r>
        <w:rPr>
          <w:rtl/>
          <w:cs/>
          <w:lang w:val="ar_AE" w:bidi="ar_AE"/>
        </w:rPr>
      </w:r>
      <w:r>
        <w:rPr>
          <w:b/>
          <w:rtl/>
          <w:cs/>
          <w:lang w:val="ar_AE" w:bidi="ar_AE"/>
        </w:rPr>
        <w:t>"لأَنَّ لِلرَّبِّ الْيَوْمَ سَبْتًا"</w:t>
      </w:r>
    </w:p>
    <w:p>
      <w:pPr>
        <w:bidi/>
      </w:pPr>
      <w:r>
        <w:rPr>
          <w:rtl/>
          <w:cs/>
          <w:lang w:val="ar_AE" w:bidi="ar_AE"/>
        </w:rPr>
      </w:r>
      <w:r>
        <w:rPr>
          <w:rtl/>
          <w:cs/>
          <w:lang w:val="ar_AE" w:bidi="ar_AE"/>
        </w:rPr>
        <w:t>ترجمة بديلة: "اليوم هو سبت، يوم لإكرام الرب بعدم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26 (#1)</w:t>
      </w:r>
      <w:r>
        <w:rPr>
          <w:rtl/>
          <w:cs/>
          <w:lang w:val="ar_AE" w:bidi="ar_AE"/>
        </w:rPr>
      </w:r>
    </w:p>
    <w:p>
      <w:pPr>
        <w:bidi/>
      </w:pPr>
      <w:r>
        <w:rPr>
          <w:rtl/>
          <w:cs/>
          <w:lang w:val="ar_AE" w:bidi="ar_AE"/>
        </w:rPr>
      </w:r>
      <w:r>
        <w:rPr>
          <w:rtl/>
          <w:cs/>
          <w:lang w:val="ar_AE" w:bidi="ar_AE"/>
        </w:rPr>
        <w:t>וּ⁠בַ⁠יּ֧וֹם הַ⁠שְּׁבִיעִ֛י</w:t>
      </w:r>
    </w:p>
    <w:p>
      <w:pPr>
        <w:bidi/>
      </w:pPr>
      <w:r>
        <w:rPr>
          <w:rtl/>
          <w:cs/>
          <w:lang w:val="ar_AE" w:bidi="ar_AE"/>
        </w:rPr>
      </w:r>
      <w:r>
        <w:rPr>
          <w:b/>
          <w:rtl/>
          <w:cs/>
          <w:lang w:val="ar_AE" w:bidi="ar_AE"/>
        </w:rPr>
        <w:t>"وَأَمَّا الْيَوْمُ السَّابِعُ"</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"ولكن في اليوم سبعة"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27 (#1)</w:t>
      </w:r>
      <w:r>
        <w:rPr>
          <w:rtl/>
          <w:cs/>
          <w:lang w:val="ar_AE" w:bidi="ar_AE"/>
        </w:rPr>
      </w:r>
    </w:p>
    <w:p>
      <w:pPr>
        <w:bidi/>
      </w:pPr>
      <w:r>
        <w:rPr>
          <w:rtl/>
          <w:cs/>
          <w:lang w:val="ar_AE" w:bidi="ar_AE"/>
        </w:rPr>
      </w:r>
      <w:r>
        <w:rPr>
          <w:rtl/>
          <w:cs/>
          <w:lang w:val="ar_AE" w:bidi="ar_AE"/>
        </w:rPr>
        <w:t>וְ⁠לֹ֖א מָצָֽאוּ</w:t>
      </w:r>
    </w:p>
    <w:p>
      <w:pPr>
        <w:bidi/>
      </w:pPr>
      <w:r>
        <w:rPr>
          <w:rtl/>
          <w:cs/>
          <w:lang w:val="ar_AE" w:bidi="ar_AE"/>
        </w:rPr>
      </w:r>
      <w:r>
        <w:rPr>
          <w:b/>
          <w:rtl/>
          <w:cs/>
          <w:lang w:val="ar_AE" w:bidi="ar_AE"/>
        </w:rPr>
        <w:t>"فَلَمْ يَجِدُوا"</w:t>
      </w:r>
    </w:p>
    <w:p>
      <w:pPr>
        <w:bidi/>
      </w:pPr>
      <w:r>
        <w:rPr>
          <w:rtl/>
          <w:cs/>
          <w:lang w:val="ar_AE" w:bidi="ar_AE"/>
        </w:rPr>
      </w:r>
      <w:r>
        <w:rPr>
          <w:rtl/>
          <w:cs/>
          <w:lang w:val="ar_AE" w:bidi="ar_AE"/>
        </w:rPr>
        <w:t>ترجمة بديلة: "لكنهم لم يجدوا أي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28 (#1)</w:t>
      </w:r>
      <w:r>
        <w:rPr>
          <w:rtl/>
          <w:cs/>
          <w:lang w:val="ar_AE" w:bidi="ar_AE"/>
        </w:rPr>
      </w:r>
    </w:p>
    <w:p>
      <w:pPr>
        <w:bidi/>
      </w:pPr>
      <w:r>
        <w:rPr>
          <w:rtl/>
          <w:cs/>
          <w:lang w:val="ar_AE" w:bidi="ar_AE"/>
        </w:rPr>
      </w:r>
      <w:r>
        <w:rPr>
          <w:rtl/>
          <w:cs/>
          <w:lang w:val="ar_AE" w:bidi="ar_AE"/>
        </w:rPr>
        <w:t>עַד־אָ֨נָה֙ מֵֽאַנְתֶּ֔ם לִ⁠שְׁמֹ֥ר מִצְוֺתַ֖⁠י וְ⁠תוֹרֹתָֽ⁠י</w:t>
      </w:r>
    </w:p>
    <w:p>
      <w:pPr>
        <w:bidi/>
      </w:pPr>
      <w:r>
        <w:rPr>
          <w:rtl/>
          <w:cs/>
          <w:lang w:val="ar_AE" w:bidi="ar_AE"/>
        </w:rPr>
      </w:r>
      <w:r>
        <w:rPr>
          <w:b/>
          <w:rtl/>
          <w:cs/>
          <w:lang w:val="ar_AE" w:bidi="ar_AE"/>
        </w:rPr>
        <w:t>"إِلَى مَتَى تَأْبَوْنَ أَنْ تَحْفَظُوا وَصَايَايَ وَشَرَائِعِي؟"</w:t>
      </w:r>
    </w:p>
    <w:p>
      <w:pPr>
        <w:bidi/>
      </w:pPr>
      <w:r>
        <w:rPr>
          <w:rtl/>
          <w:cs/>
          <w:lang w:val="ar_AE" w:bidi="ar_AE"/>
        </w:rPr>
      </w:r>
      <w:r>
        <w:rPr>
          <w:rtl/>
          <w:cs/>
          <w:lang w:val="ar_AE" w:bidi="ar_AE"/>
        </w:rPr>
        <w:t xml:space="preserve">استخدم الله هذا السؤال لتوبيخ الشعب لأنهم لم يطيعوا وصاياه. إذا لم تكن ستستخدم سؤالًا بلاغيًا لهذا الغرض في لغتك، فيمكنك ترجمة كلماته </w:t>
      </w:r>
      <w:r>
        <w:rPr>
          <w:rtl/>
          <w:cs/>
          <w:lang w:val="ar_AE" w:bidi="ar_AE"/>
        </w:rPr>
        <w:t xml:space="preserve">في صيغة جملة خبرية أو صيغة تعجب وتوصيل التوكيد بطريقة أخرى. </w:t>
      </w:r>
      <w:r>
        <w:rPr>
          <w:rtl/>
          <w:cs/>
          <w:lang w:val="ar_AE" w:bidi="ar_AE"/>
        </w:rPr>
        <w:t>ترجمة بديلة: "لا تزالوا أيها الشعب غير ملتزمين بوصاياي وشرائعي!"</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28 (#2)</w:t>
      </w:r>
      <w:r>
        <w:rPr>
          <w:rtl/>
          <w:cs/>
          <w:lang w:val="ar_AE" w:bidi="ar_AE"/>
        </w:rPr>
      </w:r>
    </w:p>
    <w:p>
      <w:pPr>
        <w:bidi/>
      </w:pPr>
      <w:r>
        <w:rPr>
          <w:rtl/>
          <w:cs/>
          <w:lang w:val="ar_AE" w:bidi="ar_AE"/>
        </w:rPr>
      </w:r>
      <w:r>
        <w:rPr>
          <w:rtl/>
          <w:cs/>
          <w:lang w:val="ar_AE" w:bidi="ar_AE"/>
        </w:rPr>
        <w:t>מֵֽאַנְתֶּ֔ם</w:t>
      </w:r>
    </w:p>
    <w:p>
      <w:pPr>
        <w:bidi/>
      </w:pPr>
      <w:r>
        <w:rPr>
          <w:rtl/>
          <w:cs/>
          <w:lang w:val="ar_AE" w:bidi="ar_AE"/>
        </w:rPr>
      </w:r>
      <w:r>
        <w:rPr>
          <w:b/>
          <w:rtl/>
          <w:cs/>
          <w:lang w:val="ar_AE" w:bidi="ar_AE"/>
        </w:rPr>
        <w:t>"تَأْبَوْنَ (أنتم)"</w:t>
      </w:r>
    </w:p>
    <w:p>
      <w:pPr>
        <w:bidi/>
      </w:pPr>
      <w:r>
        <w:rPr>
          <w:rtl/>
          <w:cs/>
          <w:lang w:val="ar_AE" w:bidi="ar_AE"/>
        </w:rPr>
      </w:r>
      <w:r>
        <w:rPr>
          <w:rtl/>
          <w:cs/>
          <w:lang w:val="ar_AE" w:bidi="ar_AE"/>
        </w:rPr>
        <w:t xml:space="preserve">يتحدث الرب إلى موسى، لكن الضمير </w:t>
      </w:r>
      <w:r>
        <w:rPr>
          <w:b/>
          <w:rtl/>
          <w:cs/>
          <w:lang w:val="ar_AE" w:bidi="ar_AE"/>
        </w:rPr>
        <w:t>أنتم</w:t>
      </w:r>
      <w:r>
        <w:rPr>
          <w:rtl/>
          <w:cs/>
          <w:lang w:val="ar_AE" w:bidi="ar_AE"/>
        </w:rPr>
        <w:t xml:space="preserve"> يشير إلى شعب إسرائيل عمومًا. إذا لم تكن الصيغة المفردة (كما في بعض الترجمات الإنجليزية) مناسبة في لغتك لشخص يتحدث إلى مجموعة من الناس، يمكنك استخدام صيغة الجمع لكلمة "أنت"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28 (#3)</w:t>
      </w:r>
      <w:r>
        <w:rPr>
          <w:rtl/>
          <w:cs/>
          <w:lang w:val="ar_AE" w:bidi="ar_AE"/>
        </w:rPr>
      </w:r>
    </w:p>
    <w:p>
      <w:pPr>
        <w:bidi/>
      </w:pPr>
      <w:r>
        <w:rPr>
          <w:rtl/>
          <w:cs/>
          <w:lang w:val="ar_AE" w:bidi="ar_AE"/>
        </w:rPr>
      </w:r>
      <w:r>
        <w:rPr>
          <w:rtl/>
          <w:cs/>
          <w:lang w:val="ar_AE" w:bidi="ar_AE"/>
        </w:rPr>
        <w:t>לִ⁠שְׁמֹ֥ר מִצְוֺתַ֖⁠י וְ⁠תוֹרֹתָֽ⁠י</w:t>
      </w:r>
    </w:p>
    <w:p>
      <w:pPr>
        <w:bidi/>
      </w:pPr>
      <w:r>
        <w:rPr>
          <w:rtl/>
          <w:cs/>
          <w:lang w:val="ar_AE" w:bidi="ar_AE"/>
        </w:rPr>
      </w:r>
      <w:r>
        <w:rPr>
          <w:b/>
          <w:rtl/>
          <w:cs/>
          <w:lang w:val="ar_AE" w:bidi="ar_AE"/>
        </w:rPr>
        <w:t>"أَنْ تَحْفَظُوا وَصَايَايَ وَشَرَائِعِي"</w:t>
      </w:r>
    </w:p>
    <w:p>
      <w:pPr>
        <w:bidi/>
      </w:pPr>
      <w:r>
        <w:rPr>
          <w:rtl/>
          <w:cs/>
          <w:lang w:val="ar_AE" w:bidi="ar_AE"/>
        </w:rPr>
      </w:r>
      <w:r>
        <w:rPr>
          <w:rtl/>
          <w:cs/>
          <w:lang w:val="ar_AE" w:bidi="ar_AE"/>
        </w:rPr>
        <w:t>الترجمة البديلة: "أن تطيعوا وصاياي وشرائعي"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29 (#1)</w:t>
      </w:r>
      <w:r>
        <w:rPr>
          <w:rtl/>
          <w:cs/>
          <w:lang w:val="ar_AE" w:bidi="ar_AE"/>
        </w:rPr>
      </w:r>
    </w:p>
    <w:p>
      <w:pPr>
        <w:bidi/>
      </w:pPr>
      <w:r>
        <w:rPr>
          <w:rtl/>
          <w:cs/>
          <w:lang w:val="ar_AE" w:bidi="ar_AE"/>
        </w:rPr>
      </w:r>
      <w:r>
        <w:rPr>
          <w:rtl/>
          <w:cs/>
          <w:lang w:val="ar_AE" w:bidi="ar_AE"/>
        </w:rPr>
        <w:t>כִּֽי־יְהוָה֮ נָתַ֣ן לָ⁠כֶ֣ם הַ⁠שַּׁבָּת֒</w:t>
      </w:r>
    </w:p>
    <w:p>
      <w:pPr>
        <w:bidi/>
      </w:pPr>
      <w:r>
        <w:rPr>
          <w:rtl/>
          <w:cs/>
          <w:lang w:val="ar_AE" w:bidi="ar_AE"/>
        </w:rPr>
      </w:r>
      <w:r>
        <w:rPr>
          <w:b/>
          <w:rtl/>
          <w:cs/>
          <w:lang w:val="ar_AE" w:bidi="ar_AE"/>
        </w:rPr>
        <w:t>"إِنَّ الرَّبَّ أَعْطَاكُمُ السَّبْتَ"</w:t>
      </w:r>
    </w:p>
    <w:p>
      <w:pPr>
        <w:bidi/>
      </w:pPr>
      <w:r>
        <w:rPr>
          <w:rtl/>
          <w:cs/>
          <w:lang w:val="ar_AE" w:bidi="ar_AE"/>
        </w:rPr>
      </w:r>
      <w:r>
        <w:rPr>
          <w:rtl/>
          <w:cs/>
          <w:lang w:val="ar_AE" w:bidi="ar_AE"/>
        </w:rPr>
        <w:t xml:space="preserve">يتحدث الرب هنا عن تعليم الناس الراحة في يوم السبت كما لو كان يوم </w:t>
      </w:r>
      <w:r>
        <w:rPr>
          <w:b/>
          <w:rtl/>
          <w:cs/>
          <w:lang w:val="ar_AE" w:bidi="ar_AE"/>
        </w:rPr>
        <w:t>السبت</w:t>
      </w:r>
      <w:r>
        <w:rPr>
          <w:rtl/>
          <w:cs/>
          <w:lang w:val="ar_AE" w:bidi="ar_AE"/>
        </w:rPr>
        <w:t xml:space="preserve"> عطية. إذا لم يفهم قراؤك ما تعنيه هذه الصورة في هذا السياق، فيمكنك استخدام استعارة مماثلة من ثقافتك. أو بدلًا من ذلك، يمكنك التعبير عن المعنى بوضوح. ترجمة بديلة: "أنا، الرب، قد علمتكم الراحة في يوم السبت"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29 (#2)</w:t>
      </w:r>
      <w:r>
        <w:rPr>
          <w:rtl/>
          <w:cs/>
          <w:lang w:val="ar_AE" w:bidi="ar_AE"/>
        </w:rPr>
      </w:r>
    </w:p>
    <w:p>
      <w:pPr>
        <w:bidi/>
      </w:pPr>
      <w:r>
        <w:rPr>
          <w:rtl/>
          <w:cs/>
          <w:lang w:val="ar_AE" w:bidi="ar_AE"/>
        </w:rPr>
      </w:r>
      <w:r>
        <w:rPr>
          <w:rtl/>
          <w:cs/>
          <w:lang w:val="ar_AE" w:bidi="ar_AE"/>
        </w:rPr>
        <w:t>בַּ⁠יּ֥וֹם הַ⁠שִּׁשִּׁ֖י &amp; בַּ⁠יּ֥וֹם הַ⁠שְּׁבִיעִֽי</w:t>
      </w:r>
    </w:p>
    <w:p>
      <w:pPr>
        <w:bidi/>
      </w:pPr>
      <w:r>
        <w:rPr>
          <w:rtl/>
          <w:cs/>
          <w:lang w:val="ar_AE" w:bidi="ar_AE"/>
        </w:rPr>
      </w:r>
      <w:r>
        <w:rPr>
          <w:b/>
          <w:rtl/>
          <w:cs/>
          <w:lang w:val="ar_AE" w:bidi="ar_AE"/>
        </w:rPr>
        <w:t>"في اليوم السادس"</w:t>
      </w:r>
      <w:r>
        <w:rPr>
          <w:rtl/>
          <w:cs/>
          <w:lang w:val="ar_AE" w:bidi="ar_AE"/>
        </w:rPr>
        <w:t xml:space="preserve"> - </w:t>
      </w:r>
      <w:r>
        <w:rPr>
          <w:b/>
          <w:rtl/>
          <w:cs/>
          <w:lang w:val="ar_AE" w:bidi="ar_AE"/>
        </w:rPr>
        <w:t>"في اليوم السابع"</w:t>
      </w:r>
    </w:p>
    <w:p>
      <w:pPr>
        <w:bidi/>
      </w:pPr>
      <w:r>
        <w:rPr>
          <w:rtl/>
          <w:cs/>
          <w:lang w:val="ar_AE" w:bidi="ar_AE"/>
        </w:rPr>
      </w:r>
      <w:r>
        <w:rPr>
          <w:rtl/>
          <w:cs/>
          <w:lang w:val="ar_AE" w:bidi="ar_AE"/>
        </w:rPr>
        <w:t>إذا كانت لغتك لا تستخدم الأرقام الترتيبية، فيمكنك استخدام الأرقام الأساسية هنا. ترجمة بديلة: "في اليوم 6 ... في اليوم 7"</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29 (#3)</w:t>
      </w:r>
      <w:r>
        <w:rPr>
          <w:rtl/>
          <w:cs/>
          <w:lang w:val="ar_AE" w:bidi="ar_AE"/>
        </w:rPr>
      </w:r>
    </w:p>
    <w:p>
      <w:pPr>
        <w:bidi/>
      </w:pPr>
      <w:r>
        <w:rPr>
          <w:rtl/>
          <w:cs/>
          <w:lang w:val="ar_AE" w:bidi="ar_AE"/>
        </w:rPr>
      </w:r>
      <w:r>
        <w:rPr>
          <w:rtl/>
          <w:cs/>
          <w:lang w:val="ar_AE" w:bidi="ar_AE"/>
        </w:rPr>
        <w:t>לֶ֣חֶם</w:t>
      </w:r>
    </w:p>
    <w:p>
      <w:pPr>
        <w:bidi/>
      </w:pPr>
      <w:r>
        <w:rPr>
          <w:rtl/>
          <w:cs/>
          <w:lang w:val="ar_AE" w:bidi="ar_AE"/>
        </w:rPr>
      </w:r>
      <w:r>
        <w:rPr>
          <w:b/>
          <w:rtl/>
          <w:cs/>
          <w:lang w:val="ar_AE" w:bidi="ar_AE"/>
        </w:rPr>
        <w:t>"خبز"</w:t>
      </w:r>
    </w:p>
    <w:p>
      <w:pPr>
        <w:bidi/>
      </w:pPr>
      <w:r>
        <w:rPr>
          <w:rtl/>
          <w:cs/>
          <w:lang w:val="ar_AE" w:bidi="ar_AE"/>
        </w:rPr>
      </w:r>
      <w:r>
        <w:rPr>
          <w:rtl/>
          <w:cs/>
          <w:lang w:val="ar_AE" w:bidi="ar_AE"/>
        </w:rPr>
        <w:t>هذا يشير إلى الخبز الذي كان يظهر كرقائق دقيقة على الأرض كل صباح.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29 (#4)</w:t>
      </w:r>
      <w:r>
        <w:rPr>
          <w:rtl/>
          <w:cs/>
          <w:lang w:val="ar_AE" w:bidi="ar_AE"/>
        </w:rPr>
      </w:r>
    </w:p>
    <w:p>
      <w:pPr>
        <w:bidi/>
      </w:pPr>
      <w:r>
        <w:rPr>
          <w:rtl/>
          <w:cs/>
          <w:lang w:val="ar_AE" w:bidi="ar_AE"/>
        </w:rPr>
      </w:r>
      <w:r>
        <w:rPr>
          <w:rtl/>
          <w:cs/>
          <w:lang w:val="ar_AE" w:bidi="ar_AE"/>
        </w:rPr>
        <w:t>יוֹמָ֑יִם</w:t>
      </w:r>
    </w:p>
    <w:p>
      <w:pPr>
        <w:bidi/>
      </w:pPr>
      <w:r>
        <w:rPr>
          <w:rtl/>
          <w:cs/>
          <w:lang w:val="ar_AE" w:bidi="ar_AE"/>
        </w:rPr>
      </w:r>
      <w:r>
        <w:rPr>
          <w:b/>
          <w:rtl/>
          <w:cs/>
          <w:lang w:val="ar_AE" w:bidi="ar_AE"/>
        </w:rPr>
        <w:t>"خُبْزَ يَوْمَيْنِ"</w:t>
      </w:r>
    </w:p>
    <w:p>
      <w:pPr>
        <w:bidi/>
      </w:pPr>
      <w:r>
        <w:rPr>
          <w:rtl/>
          <w:cs/>
          <w:lang w:val="ar_AE" w:bidi="ar_AE"/>
        </w:rPr>
      </w:r>
      <w:r>
        <w:rPr>
          <w:rtl/>
          <w:cs/>
          <w:lang w:val="ar_AE" w:bidi="ar_AE"/>
        </w:rPr>
        <w:t>الترجمة البديلة: "لمدة 2 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31 (#1)</w:t>
      </w:r>
      <w:r>
        <w:rPr>
          <w:rtl/>
          <w:cs/>
          <w:lang w:val="ar_AE" w:bidi="ar_AE"/>
        </w:rPr>
      </w:r>
    </w:p>
    <w:p>
      <w:pPr>
        <w:bidi/>
      </w:pPr>
      <w:r>
        <w:rPr>
          <w:rtl/>
          <w:cs/>
          <w:lang w:val="ar_AE" w:bidi="ar_AE"/>
        </w:rPr>
      </w:r>
      <w:r>
        <w:rPr>
          <w:rtl/>
          <w:cs/>
          <w:lang w:val="ar_AE" w:bidi="ar_AE"/>
        </w:rPr>
        <w:t>כְּ⁠זֶ֤רַע גַּד֙ לָבָ֔ן</w:t>
      </w:r>
    </w:p>
    <w:p>
      <w:pPr>
        <w:bidi/>
      </w:pPr>
      <w:r>
        <w:rPr>
          <w:rtl/>
          <w:cs/>
          <w:lang w:val="ar_AE" w:bidi="ar_AE"/>
        </w:rPr>
      </w:r>
      <w:r>
        <w:rPr>
          <w:b/>
          <w:rtl/>
          <w:cs/>
          <w:lang w:val="ar_AE" w:bidi="ar_AE"/>
        </w:rPr>
        <w:t>"وَهُوَ كَبِزْرِ الْكُزْبَرَةِ، أَبْيَضُ"</w:t>
      </w:r>
    </w:p>
    <w:p>
      <w:pPr>
        <w:bidi/>
      </w:pPr>
      <w:r>
        <w:rPr>
          <w:rtl/>
          <w:cs/>
          <w:lang w:val="ar_AE" w:bidi="ar_AE"/>
        </w:rPr>
      </w:r>
      <w:r>
        <w:rPr>
          <w:b/>
          <w:rtl/>
          <w:cs/>
          <w:lang w:val="ar_AE" w:bidi="ar_AE"/>
        </w:rPr>
        <w:t>الكزبرة</w:t>
      </w:r>
      <w:r>
        <w:rPr>
          <w:rtl/>
          <w:cs/>
          <w:lang w:val="ar_AE" w:bidi="ar_AE"/>
        </w:rPr>
        <w:t xml:space="preserve"> هي عشب يُعرف أيضًا باسم الكزبرة الخضراء. يأكل الناس الأوراق والبذور. كما يجفف الناس البذور، ويطحنوها إلى مسحوق، ثم يضعونها في الطعام لإضافة النكهة. الترجمة البديلة: "مثل بذرة بيضاء صغيرة"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31 (#2)</w:t>
      </w:r>
      <w:r>
        <w:rPr>
          <w:rtl/>
          <w:cs/>
          <w:lang w:val="ar_AE" w:bidi="ar_AE"/>
        </w:rPr>
      </w:r>
    </w:p>
    <w:p>
      <w:pPr>
        <w:bidi/>
      </w:pPr>
      <w:r>
        <w:rPr>
          <w:rtl/>
          <w:cs/>
          <w:lang w:val="ar_AE" w:bidi="ar_AE"/>
        </w:rPr>
      </w:r>
      <w:r>
        <w:rPr>
          <w:rtl/>
          <w:cs/>
          <w:lang w:val="ar_AE" w:bidi="ar_AE"/>
        </w:rPr>
        <w:t>כְּ⁠צַפִּיחִ֥ת</w:t>
      </w:r>
    </w:p>
    <w:p>
      <w:pPr>
        <w:bidi/>
      </w:pPr>
      <w:r>
        <w:rPr>
          <w:rtl/>
          <w:cs/>
          <w:lang w:val="ar_AE" w:bidi="ar_AE"/>
        </w:rPr>
      </w:r>
      <w:r>
        <w:rPr>
          <w:b/>
          <w:rtl/>
          <w:cs/>
          <w:lang w:val="ar_AE" w:bidi="ar_AE"/>
        </w:rPr>
        <w:t>"وَطَعْمُهُ كَرِقَاق"</w:t>
      </w:r>
    </w:p>
    <w:p>
      <w:pPr>
        <w:bidi/>
      </w:pPr>
      <w:r>
        <w:rPr>
          <w:rtl/>
          <w:cs/>
          <w:lang w:val="ar_AE" w:bidi="ar_AE"/>
        </w:rPr>
      </w:r>
      <w:r>
        <w:rPr>
          <w:b/>
          <w:rtl/>
          <w:cs/>
          <w:lang w:val="ar_AE" w:bidi="ar_AE"/>
        </w:rPr>
        <w:t xml:space="preserve">الرقاق </w:t>
      </w:r>
      <w:r>
        <w:rPr>
          <w:rtl/>
          <w:cs/>
          <w:lang w:val="ar_AE" w:bidi="ar_AE"/>
        </w:rPr>
        <w:t>هو نوع من المخبوزات أو المقرمشات الرقيقة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33 (#1)</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"وَضَعْهُ أَمَامَ (وجه) الرَّبِّ"</w:t>
      </w:r>
    </w:p>
    <w:p>
      <w:pPr>
        <w:bidi/>
      </w:pPr>
      <w:r>
        <w:rPr>
          <w:rtl/>
          <w:cs/>
          <w:lang w:val="ar_AE" w:bidi="ar_AE"/>
        </w:rPr>
      </w:r>
      <w:r>
        <w:rPr>
          <w:rtl/>
          <w:cs/>
          <w:lang w:val="ar_AE" w:bidi="ar_AE"/>
        </w:rPr>
        <w:t xml:space="preserve">هنا، كلمة </w:t>
      </w:r>
      <w:r>
        <w:rPr>
          <w:b/>
          <w:rtl/>
          <w:cs/>
          <w:lang w:val="ar_AE" w:bidi="ar_AE"/>
        </w:rPr>
        <w:t>الوجه (كما في بعض الترجمات الإنجليزية)</w:t>
      </w:r>
      <w:r>
        <w:rPr>
          <w:rtl/>
          <w:cs/>
          <w:lang w:val="ar_AE" w:bidi="ar_AE"/>
        </w:rPr>
        <w:t xml:space="preserve"> تمثل حضور الرب. ترجمة بديلة: "في محضر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34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الآيات 34–36 تقدم تعليقًا على الإصحاح. إذا كانت لغتك تحتوي على طريقة للإشارة إلى المعلومات الأساسية (الخلفيات التوضيحية)، فقد ترغب في استخدامها بدءًا من الآية 34 أو الآية 35. أو قد ترغب في ترك الآية 34 أكثر ارتباطًا بالآية 33 حتى وإن كانت تشير إلى </w:t>
      </w:r>
      <w:r>
        <w:rPr>
          <w:b/>
          <w:rtl/>
          <w:cs/>
          <w:lang w:val="ar_AE" w:bidi="ar_AE"/>
        </w:rPr>
        <w:t>العهد</w:t>
      </w:r>
      <w:r>
        <w:rPr>
          <w:rtl/>
          <w:cs/>
          <w:lang w:val="ar_AE" w:bidi="ar_AE"/>
        </w:rPr>
        <w:t>، الذي لم يكن قد أُعطي بعد.</w:t>
      </w:r>
    </w:p>
    <w:p>
      <w:pPr>
        <w:bidi/>
      </w:pPr>
      <w:r>
        <w:rPr>
          <w:rtl/>
          <w:cs/>
          <w:lang w:val="ar_AE" w:bidi="ar_AE"/>
        </w:rPr>
      </w:r>
      <w:r>
        <w:rPr>
          <w:rtl/>
          <w:cs/>
          <w:lang w:val="ar_AE" w:bidi="ar_AE"/>
        </w:rPr>
        <w:t xml:space="preserve">انظر: </w:t>
      </w:r>
      <w:r>
        <w:rPr>
          <w:rtl/>
          <w:cs/>
          <w:lang w:val="ar_AE" w:bidi="ar_AE"/>
        </w:rPr>
        <w:t>معلومات أساسية (خلفية 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34 (#2)</w:t>
      </w:r>
      <w:r>
        <w:rPr>
          <w:rtl/>
          <w:cs/>
          <w:lang w:val="ar_AE" w:bidi="ar_AE"/>
        </w:rPr>
      </w:r>
    </w:p>
    <w:p>
      <w:pPr>
        <w:bidi/>
      </w:pPr>
      <w:r>
        <w:rPr>
          <w:rtl/>
          <w:cs/>
          <w:lang w:val="ar_AE" w:bidi="ar_AE"/>
        </w:rPr>
      </w:r>
      <w:r>
        <w:rPr>
          <w:rtl/>
          <w:cs/>
          <w:lang w:val="ar_AE" w:bidi="ar_AE"/>
        </w:rPr>
        <w:t>לִ⁠פְנֵ֥י הָ⁠עֵדֻ֖ת</w:t>
      </w:r>
    </w:p>
    <w:p>
      <w:pPr>
        <w:bidi/>
      </w:pPr>
      <w:r>
        <w:rPr>
          <w:rtl/>
          <w:cs/>
          <w:lang w:val="ar_AE" w:bidi="ar_AE"/>
        </w:rPr>
      </w:r>
      <w:r>
        <w:rPr>
          <w:b/>
          <w:rtl/>
          <w:cs/>
          <w:lang w:val="ar_AE" w:bidi="ar_AE"/>
        </w:rPr>
        <w:t>"أَمَامَ (وجه) الشَّهَادَةِ"</w:t>
      </w:r>
    </w:p>
    <w:p>
      <w:pPr>
        <w:bidi/>
      </w:pPr>
      <w:r>
        <w:rPr>
          <w:rtl/>
          <w:cs/>
          <w:lang w:val="ar_AE" w:bidi="ar_AE"/>
        </w:rPr>
      </w:r>
      <w:r>
        <w:rPr>
          <w:rtl/>
          <w:cs/>
          <w:lang w:val="ar_AE" w:bidi="ar_AE"/>
        </w:rPr>
        <w:t xml:space="preserve">هنا، كلمة </w:t>
      </w:r>
      <w:r>
        <w:rPr>
          <w:b/>
          <w:rtl/>
          <w:cs/>
          <w:lang w:val="ar_AE" w:bidi="ar_AE"/>
        </w:rPr>
        <w:t>الوجه</w:t>
      </w:r>
      <w:r>
        <w:rPr>
          <w:rtl/>
          <w:cs/>
          <w:lang w:val="ar_AE" w:bidi="ar_AE"/>
        </w:rPr>
        <w:t xml:space="preserve"> (</w:t>
      </w:r>
      <w:r>
        <w:rPr>
          <w:b/>
          <w:rtl/>
          <w:cs/>
          <w:lang w:val="ar_AE" w:bidi="ar_AE"/>
        </w:rPr>
        <w:t>كما في بعض الترجمات الإنجليزية</w:t>
      </w:r>
      <w:r>
        <w:rPr>
          <w:rtl/>
          <w:cs/>
          <w:lang w:val="ar_AE" w:bidi="ar_AE"/>
        </w:rPr>
        <w:t xml:space="preserve">) تُمثل القرب من </w:t>
      </w:r>
      <w:r>
        <w:rPr>
          <w:b/>
          <w:rtl/>
          <w:cs/>
          <w:lang w:val="ar_AE" w:bidi="ar_AE"/>
        </w:rPr>
        <w:t>الشهادة.</w:t>
      </w:r>
      <w:r>
        <w:rPr>
          <w:rtl/>
          <w:cs/>
          <w:lang w:val="ar_AE" w:bidi="ar_AE"/>
        </w:rPr>
        <w:t xml:space="preserve"> ترجمة بديلة: "بالقرب من الشهادة"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36 (#1)</w:t>
      </w:r>
      <w:r>
        <w:rPr>
          <w:rtl/>
          <w:cs/>
          <w:lang w:val="ar_AE" w:bidi="ar_AE"/>
        </w:rPr>
      </w:r>
    </w:p>
    <w:p>
      <w:pPr>
        <w:bidi/>
      </w:pPr>
      <w:r>
        <w:rPr>
          <w:rtl/>
          <w:cs/>
          <w:lang w:val="ar_AE" w:bidi="ar_AE"/>
        </w:rPr>
      </w:r>
      <w:r>
        <w:rPr>
          <w:rtl/>
          <w:cs/>
          <w:lang w:val="ar_AE" w:bidi="ar_AE"/>
        </w:rPr>
        <w:t>וְ⁠הָ⁠עֹ֕מֶר עֲשִׂרִ֥ית הָ⁠אֵיפָ֖ה הֽוּא</w:t>
      </w:r>
    </w:p>
    <w:p>
      <w:pPr>
        <w:bidi/>
      </w:pPr>
      <w:r>
        <w:rPr>
          <w:rtl/>
          <w:cs/>
          <w:lang w:val="ar_AE" w:bidi="ar_AE"/>
        </w:rPr>
      </w:r>
      <w:r>
        <w:rPr>
          <w:b/>
          <w:rtl/>
          <w:cs/>
          <w:lang w:val="ar_AE" w:bidi="ar_AE"/>
        </w:rPr>
        <w:t>"وَأَمَّا الْعُمِرُ فَهُوَ عُشْرُ الإِيفَةِ"</w:t>
      </w:r>
    </w:p>
    <w:p>
      <w:pPr>
        <w:bidi/>
      </w:pPr>
      <w:r>
        <w:rPr>
          <w:rtl/>
          <w:cs/>
          <w:lang w:val="ar_AE" w:bidi="ar_AE"/>
        </w:rPr>
      </w:r>
      <w:r>
        <w:rPr>
          <w:rtl/>
          <w:cs/>
          <w:lang w:val="ar_AE" w:bidi="ar_AE"/>
        </w:rPr>
        <w:t xml:space="preserve">كل من </w:t>
      </w:r>
      <w:r>
        <w:rPr>
          <w:b/>
          <w:rtl/>
          <w:cs/>
          <w:lang w:val="ar_AE" w:bidi="ar_AE"/>
        </w:rPr>
        <w:t>العُمِر</w:t>
      </w:r>
      <w:r>
        <w:rPr>
          <w:rtl/>
          <w:cs/>
          <w:lang w:val="ar_AE" w:bidi="ar_AE"/>
        </w:rPr>
        <w:t xml:space="preserve"> و</w:t>
      </w:r>
      <w:r>
        <w:rPr>
          <w:b/>
          <w:rtl/>
          <w:cs/>
          <w:lang w:val="ar_AE" w:bidi="ar_AE"/>
        </w:rPr>
        <w:t>الإيفة</w:t>
      </w:r>
      <w:r>
        <w:rPr>
          <w:rtl/>
          <w:cs/>
          <w:lang w:val="ar_AE" w:bidi="ar_AE"/>
        </w:rPr>
        <w:t xml:space="preserve"> هما وحدات قياس للأشياء جافة. تعادل الإيفة تقريبًا البوشل (حوالي 35 لتر)، والعُمر هو عشر الإيفة. وقد كان القُرَّاء الأصليون يعرفون مقدار الإيفة. وهذه الجملة كانت ستساعدهم في معرفة مقدار العُمِر.</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36 (#2)</w:t>
      </w:r>
      <w:r>
        <w:rPr>
          <w:rtl/>
          <w:cs/>
          <w:lang w:val="ar_AE" w:bidi="ar_AE"/>
        </w:rPr>
      </w:r>
    </w:p>
    <w:p>
      <w:pPr>
        <w:bidi/>
      </w:pPr>
      <w:r>
        <w:rPr>
          <w:rtl/>
          <w:cs/>
          <w:lang w:val="ar_AE" w:bidi="ar_AE"/>
        </w:rPr>
      </w:r>
      <w:r>
        <w:rPr>
          <w:rtl/>
          <w:cs/>
          <w:lang w:val="ar_AE" w:bidi="ar_AE"/>
        </w:rPr>
        <w:t>וְ⁠הָ⁠עֹ֕מֶר עֲשִׂרִ֥ית הָ⁠אֵיפָ֖ה הֽוּא</w:t>
      </w:r>
    </w:p>
    <w:p>
      <w:pPr>
        <w:bidi/>
      </w:pPr>
      <w:r>
        <w:rPr>
          <w:rtl/>
          <w:cs/>
          <w:lang w:val="ar_AE" w:bidi="ar_AE"/>
        </w:rPr>
      </w:r>
      <w:r>
        <w:rPr>
          <w:b/>
          <w:rtl/>
          <w:cs/>
          <w:lang w:val="ar_AE" w:bidi="ar_AE"/>
        </w:rPr>
        <w:t>"وَأَمَّا الْعُمِرُ فَهُوَ عُشْرُ الإِيفَةِ"</w:t>
      </w:r>
    </w:p>
    <w:p>
      <w:pPr>
        <w:bidi/>
      </w:pPr>
      <w:r>
        <w:rPr>
          <w:rtl/>
          <w:cs/>
          <w:lang w:val="ar_AE" w:bidi="ar_AE"/>
        </w:rPr>
      </w:r>
      <w:r>
        <w:rPr>
          <w:rtl/>
          <w:cs/>
          <w:lang w:val="ar_AE" w:bidi="ar_AE"/>
        </w:rPr>
        <w:t>بالنسبة للغات التي لا تستخدم الكسور، يمكن إعادة صياغتها. ترجمة بديلة: "وأما عشرة عُمر تساوي إيفة واحدة"</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17</w:t>
      </w:r>
      <w:r>
        <w:rPr>
          <w:rtl/>
          <w:cs/>
          <w:lang w:val="ar_AE" w:bidi="ar_AE"/>
        </w:rPr>
      </w:r>
    </w:p>
    <w:p>
      <w:pPr>
        <w:pStyle w:val="Heading3"/>
        <w:bidi/>
      </w:pPr>
      <w:r>
        <w:rPr>
          <w:rtl/>
          <w:cs/>
          <w:lang w:val="ar_AE" w:bidi="ar_AE"/>
        </w:rPr>
        <w:t>البنية (الهيكل) والتنسيق</w:t>
      </w:r>
    </w:p>
    <w:p>
      <w:pPr>
        <w:pStyle w:val="ListBullet"/>
        <w:bidi/>
        <w:spacing w:line="240" w:lineRule="auto"/>
        <w:ind w:left="720"/>
      </w:pPr>
      <w:r>
        <w:rPr>
          <w:rtl/>
          <w:cs/>
          <w:lang w:val="ar_AE" w:bidi="ar_AE"/>
        </w:rPr>
      </w:r>
      <w:r>
        <w:rPr>
          <w:rtl/>
          <w:cs/>
          <w:lang w:val="ar_AE" w:bidi="ar_AE"/>
        </w:rPr>
        <w:t>الآيات 1–7: يتذمر بنو إسرائيل فيعطيهم الرب الماء</w:t>
      </w:r>
    </w:p>
    <w:p>
      <w:pPr>
        <w:pStyle w:val="ListBullet"/>
        <w:bidi/>
        <w:spacing w:line="240" w:lineRule="auto"/>
        <w:ind w:left="720"/>
      </w:pPr>
      <w:r>
        <w:rPr>
          <w:rtl/>
          <w:cs/>
          <w:lang w:val="ar_AE" w:bidi="ar_AE"/>
        </w:rPr>
      </w:r>
      <w:r>
        <w:rPr>
          <w:rtl/>
          <w:cs/>
          <w:lang w:val="ar_AE" w:bidi="ar_AE"/>
        </w:rPr>
        <w:t>الآيات 8–16: إسرائيل تغلب عماليق في المعركة</w:t>
      </w:r>
    </w:p>
    <w:p>
      <w:pPr>
        <w:pStyle w:val="Heading3"/>
        <w:bidi/>
      </w:pPr>
      <w:r>
        <w:rPr>
          <w:rtl/>
          <w:cs/>
          <w:lang w:val="ar_AE" w:bidi="ar_AE"/>
        </w:rPr>
        <w:t>الصور البلاغية الهامة في هذا الأصحاح</w:t>
      </w:r>
    </w:p>
    <w:p>
      <w:pPr>
        <w:pStyle w:val="Heading4"/>
        <w:bidi/>
      </w:pPr>
      <w:r>
        <w:rPr>
          <w:rtl/>
          <w:cs/>
          <w:lang w:val="ar_AE" w:bidi="ar_AE"/>
        </w:rPr>
        <w:t>الأسئلة البلاغية</w:t>
      </w:r>
    </w:p>
    <w:p>
      <w:pPr>
        <w:bidi/>
      </w:pPr>
      <w:r>
        <w:rPr>
          <w:rtl/>
          <w:cs/>
          <w:lang w:val="ar_AE" w:bidi="ar_AE"/>
        </w:rPr>
      </w:r>
      <w:r>
        <w:rPr>
          <w:rtl/>
          <w:cs/>
          <w:lang w:val="ar_AE" w:bidi="ar_AE"/>
        </w:rPr>
        <w:t xml:space="preserve">يستخدم موسى عدة أسئلة بلاغية في هذا الأصحاح. الغرض من هذه الأسئلة هو إقناع الشعب بخطاياهم. وبالمثل، يُظهِر السؤال البلاغي للشعب مدى جهلهم. (انظر: </w:t>
      </w:r>
      <w:r>
        <w:rPr>
          <w:rtl/>
          <w:cs/>
          <w:lang w:val="ar_AE" w:bidi="ar_AE"/>
        </w:rPr>
        <w:t>السؤال البلاغي</w:t>
      </w:r>
      <w:r>
        <w:rPr>
          <w:rtl/>
          <w:cs/>
          <w:lang w:val="ar_AE" w:bidi="ar_AE"/>
        </w:rPr>
        <w:t xml:space="preserve"> و</w:t>
      </w:r>
      <w:r>
        <w:rPr>
          <w:rtl/>
          <w:cs/>
          <w:lang w:val="ar_AE" w:bidi="ar_AE"/>
        </w:rPr>
        <w:t>الخطية</w:t>
      </w:r>
      <w:r>
        <w:rPr>
          <w:rtl/>
          <w:cs/>
          <w:lang w:val="ar_AE" w:bidi="ar_AE"/>
        </w:rPr>
        <w:t>)</w:t>
      </w:r>
    </w:p>
    <w:p>
      <w:pPr>
        <w:pStyle w:val="Heading3"/>
        <w:bidi/>
      </w:pPr>
      <w:r>
        <w:rPr>
          <w:rtl/>
          <w:cs/>
          <w:lang w:val="ar_AE" w:bidi="ar_AE"/>
        </w:rPr>
        <w:t>صعوبات الترجمة الأخرى المحتملة في هذا الأصحاح</w:t>
      </w:r>
    </w:p>
    <w:p>
      <w:pPr>
        <w:pStyle w:val="Heading4"/>
        <w:bidi/>
      </w:pPr>
      <w:r>
        <w:rPr>
          <w:rtl/>
          <w:cs/>
          <w:lang w:val="ar_AE" w:bidi="ar_AE"/>
        </w:rPr>
        <w:t>برية سين</w:t>
      </w:r>
    </w:p>
    <w:p>
      <w:pPr>
        <w:bidi/>
      </w:pPr>
      <w:r>
        <w:rPr>
          <w:rtl/>
          <w:cs/>
          <w:lang w:val="ar_AE" w:bidi="ar_AE"/>
        </w:rPr>
      </w:r>
      <w:r>
        <w:rPr>
          <w:rtl/>
          <w:cs/>
          <w:lang w:val="ar_AE" w:bidi="ar_AE"/>
        </w:rPr>
        <w:t xml:space="preserve">سين هو اسم جزء من برية سيناء. إنه ليس وصفًا لمكان، ولا يتعلق بفعل الخطية (كلمة الخطية وسين لهما نفس التهجئة باللغة الإنجليزية Sin). (انظر: </w:t>
      </w:r>
      <w:r>
        <w:rPr>
          <w:rtl/>
          <w:cs/>
          <w:lang w:val="ar_AE" w:bidi="ar_AE"/>
        </w:rPr>
        <w:t>كيفية ترجمة الأسماء</w:t>
      </w:r>
      <w:r>
        <w:rPr>
          <w:rtl/>
          <w:cs/>
          <w:lang w:val="ar_AE" w:bidi="ar_AE"/>
        </w:rPr>
        <w:t>)</w:t>
      </w:r>
    </w:p>
    <w:p>
      <w:pPr>
        <w:pStyle w:val="Heading4"/>
        <w:bidi/>
      </w:pPr>
      <w:r>
        <w:rPr>
          <w:rtl/>
          <w:cs/>
          <w:lang w:val="ar_AE" w:bidi="ar_AE"/>
        </w:rPr>
        <w:t>التسميات</w:t>
      </w:r>
    </w:p>
    <w:p>
      <w:pPr>
        <w:bidi/>
      </w:pPr>
      <w:r>
        <w:rPr>
          <w:rtl/>
          <w:cs/>
          <w:lang w:val="ar_AE" w:bidi="ar_AE"/>
        </w:rPr>
      </w:r>
      <w:r>
        <w:rPr>
          <w:rtl/>
          <w:cs/>
          <w:lang w:val="ar_AE" w:bidi="ar_AE"/>
        </w:rPr>
        <w:t>كما هو الحال في بعض الأصحاحات الأخيرة، تُسمى الأماكن والأشياء بناءً على ما يحدث في ذلك الموقع. في هذا الأصحاح نجد مسّة (التي تعني "تجربة")، ومريبة ("مخاصمة")، ومذبح يُسمى "يهوه نِسَّي" (أي؛ الرب رايتي)، لأن الرب سيكون في حرب مع عماليق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 (#1)</w:t>
      </w:r>
      <w:r>
        <w:rPr>
          <w:rtl/>
          <w:cs/>
          <w:lang w:val="ar_AE" w:bidi="ar_AE"/>
        </w:rPr>
      </w:r>
    </w:p>
    <w:p>
      <w:pPr>
        <w:bidi/>
      </w:pPr>
      <w:r>
        <w:rPr>
          <w:rtl/>
          <w:cs/>
          <w:lang w:val="ar_AE" w:bidi="ar_AE"/>
        </w:rPr>
      </w:r>
      <w:r>
        <w:rPr>
          <w:rtl/>
          <w:cs/>
          <w:lang w:val="ar_AE" w:bidi="ar_AE"/>
        </w:rPr>
        <w:t>וַ֠⁠יִּסְעוּ כָּל־עֲדַ֨ת בְּנֵֽי־יִשְׂרָאֵ֧ל</w:t>
      </w:r>
    </w:p>
    <w:p>
      <w:pPr>
        <w:bidi/>
      </w:pPr>
      <w:r>
        <w:rPr>
          <w:rtl/>
          <w:cs/>
          <w:lang w:val="ar_AE" w:bidi="ar_AE"/>
        </w:rPr>
      </w:r>
      <w:r>
        <w:rPr>
          <w:b/>
          <w:rtl/>
          <w:cs/>
          <w:lang w:val="ar_AE" w:bidi="ar_AE"/>
        </w:rPr>
        <w:t>"ثُمَّ ارْتَحَلَ كُلُّ جَمَاعَةِ بَنِي إِسْرَائِيلَ"</w:t>
      </w:r>
    </w:p>
    <w:p>
      <w:pPr>
        <w:bidi/>
      </w:pPr>
      <w:r>
        <w:rPr>
          <w:rtl/>
          <w:cs/>
          <w:lang w:val="ar_AE" w:bidi="ar_AE"/>
        </w:rPr>
      </w:r>
      <w:r>
        <w:rPr>
          <w:rtl/>
          <w:cs/>
          <w:lang w:val="ar_AE" w:bidi="ar_AE"/>
        </w:rPr>
        <w:t>يبدأ هنا مشهد جديد، الذي قد يحتاج إلى أن يتم توضيحه بطريقة معينة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 (#2)</w:t>
      </w:r>
      <w:r>
        <w:rPr>
          <w:rtl/>
          <w:cs/>
          <w:lang w:val="ar_AE" w:bidi="ar_AE"/>
        </w:rPr>
      </w:r>
    </w:p>
    <w:p>
      <w:pPr>
        <w:bidi/>
      </w:pPr>
      <w:r>
        <w:rPr>
          <w:rtl/>
          <w:cs/>
          <w:lang w:val="ar_AE" w:bidi="ar_AE"/>
        </w:rPr>
      </w:r>
      <w:r>
        <w:rPr>
          <w:rtl/>
          <w:cs/>
          <w:lang w:val="ar_AE" w:bidi="ar_AE"/>
        </w:rPr>
        <w:t>סִ֛ין</w:t>
      </w:r>
    </w:p>
    <w:p>
      <w:pPr>
        <w:bidi/>
      </w:pPr>
      <w:r>
        <w:rPr>
          <w:rtl/>
          <w:cs/>
          <w:lang w:val="ar_AE" w:bidi="ar_AE"/>
        </w:rPr>
      </w:r>
      <w:r>
        <w:rPr>
          <w:b/>
          <w:rtl/>
          <w:cs/>
          <w:lang w:val="ar_AE" w:bidi="ar_AE"/>
        </w:rPr>
        <w:t>"مِنْ بَرِّيَّةِ سِينٍ"</w:t>
      </w:r>
    </w:p>
    <w:p>
      <w:pPr>
        <w:bidi/>
      </w:pPr>
      <w:r>
        <w:rPr>
          <w:rtl/>
          <w:cs/>
          <w:lang w:val="ar_AE" w:bidi="ar_AE"/>
        </w:rPr>
      </w:r>
      <w:r>
        <w:rPr>
          <w:rtl/>
          <w:cs/>
          <w:lang w:val="ar_AE" w:bidi="ar_AE"/>
        </w:rPr>
        <w:t xml:space="preserve">كلمة </w:t>
      </w:r>
      <w:r>
        <w:rPr>
          <w:b/>
          <w:rtl/>
          <w:cs/>
          <w:lang w:val="ar_AE" w:bidi="ar_AE"/>
        </w:rPr>
        <w:t>سين</w:t>
      </w:r>
      <w:r>
        <w:rPr>
          <w:rtl/>
          <w:cs/>
          <w:lang w:val="ar_AE" w:bidi="ar_AE"/>
        </w:rPr>
        <w:t xml:space="preserve"> هنا هي الاسم العبري للبرية. وهي ليست الكلمة الإنجليزية التي تُتَرجم "خطية". انظر كيف ترجمت هذا في </w:t>
      </w:r>
      <w:r>
        <w:rPr>
          <w:rtl/>
          <w:cs/>
          <w:lang w:val="ar_AE" w:bidi="ar_AE"/>
        </w:rPr>
        <w:t>خروج 16:1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 (#3)</w:t>
      </w:r>
      <w:r>
        <w:rPr>
          <w:rtl/>
          <w:cs/>
          <w:lang w:val="ar_AE" w:bidi="ar_AE"/>
        </w:rPr>
      </w:r>
    </w:p>
    <w:p>
      <w:pPr>
        <w:bidi/>
      </w:pPr>
      <w:r>
        <w:rPr>
          <w:rtl/>
          <w:cs/>
          <w:lang w:val="ar_AE" w:bidi="ar_AE"/>
        </w:rPr>
      </w:r>
      <w:r>
        <w:rPr>
          <w:rtl/>
          <w:cs/>
          <w:lang w:val="ar_AE" w:bidi="ar_AE"/>
        </w:rPr>
        <w:t>עַל־פִּ֣י יְהוָ֑ה</w:t>
      </w:r>
    </w:p>
    <w:p>
      <w:pPr>
        <w:bidi/>
      </w:pPr>
      <w:r>
        <w:rPr>
          <w:rtl/>
          <w:cs/>
          <w:lang w:val="ar_AE" w:bidi="ar_AE"/>
        </w:rPr>
      </w:r>
      <w:r>
        <w:rPr>
          <w:b/>
          <w:rtl/>
          <w:cs/>
          <w:lang w:val="ar_AE" w:bidi="ar_AE"/>
        </w:rPr>
        <w:t>"عَلَى مُوجِبِ أَمْرِ (فم) الرَّبِّ"</w:t>
      </w:r>
    </w:p>
    <w:p>
      <w:pPr>
        <w:bidi/>
      </w:pPr>
      <w:r>
        <w:rPr>
          <w:rtl/>
          <w:cs/>
          <w:lang w:val="ar_AE" w:bidi="ar_AE"/>
        </w:rPr>
      </w:r>
      <w:r>
        <w:rPr>
          <w:rtl/>
          <w:cs/>
          <w:lang w:val="ar_AE" w:bidi="ar_AE"/>
        </w:rPr>
        <w:t xml:space="preserve">هنا، كلمة </w:t>
      </w:r>
      <w:r>
        <w:rPr>
          <w:b/>
          <w:rtl/>
          <w:cs/>
          <w:lang w:val="ar_AE" w:bidi="ar_AE"/>
        </w:rPr>
        <w:t>الفم</w:t>
      </w:r>
      <w:r>
        <w:rPr>
          <w:rtl/>
          <w:cs/>
          <w:lang w:val="ar_AE" w:bidi="ar_AE"/>
        </w:rPr>
        <w:t xml:space="preserve"> (حسب بعض الترجمات الإنجليزية) تشير إلى أوامر الرب (أي، ما يقوله ليُفعَل). إذا كان ذلك مفيدًا في لغتك، فيمكنك استخدام تعبير مماثل أو لغة واضحة. ترجمة بديلة: "حَسَبَ أوامر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 (#4)</w:t>
      </w:r>
      <w:r>
        <w:rPr>
          <w:rtl/>
          <w:cs/>
          <w:lang w:val="ar_AE" w:bidi="ar_AE"/>
        </w:rPr>
      </w:r>
    </w:p>
    <w:p>
      <w:pPr>
        <w:bidi/>
      </w:pPr>
      <w:r>
        <w:rPr>
          <w:rtl/>
          <w:cs/>
          <w:lang w:val="ar_AE" w:bidi="ar_AE"/>
        </w:rPr>
      </w:r>
      <w:r>
        <w:rPr>
          <w:rtl/>
          <w:cs/>
          <w:lang w:val="ar_AE" w:bidi="ar_AE"/>
        </w:rPr>
        <w:t>בִּ⁠רְפִידִ֔ים</w:t>
      </w:r>
    </w:p>
    <w:p>
      <w:pPr>
        <w:bidi/>
      </w:pPr>
      <w:r>
        <w:rPr>
          <w:rtl/>
          <w:cs/>
          <w:lang w:val="ar_AE" w:bidi="ar_AE"/>
        </w:rPr>
      </w:r>
      <w:r>
        <w:rPr>
          <w:b/>
          <w:rtl/>
          <w:cs/>
          <w:lang w:val="ar_AE" w:bidi="ar_AE"/>
        </w:rPr>
        <w:t>"في رَفيديم"</w:t>
      </w:r>
    </w:p>
    <w:p>
      <w:pPr>
        <w:bidi/>
      </w:pPr>
      <w:r>
        <w:rPr>
          <w:rtl/>
          <w:cs/>
          <w:lang w:val="ar_AE" w:bidi="ar_AE"/>
        </w:rPr>
      </w:r>
      <w:r>
        <w:rPr>
          <w:b/>
          <w:rtl/>
          <w:cs/>
          <w:lang w:val="ar_AE" w:bidi="ar_AE"/>
        </w:rPr>
        <w:t>رَفيديم</w:t>
      </w:r>
      <w:r>
        <w:rPr>
          <w:rtl/>
          <w:cs/>
          <w:lang w:val="ar_AE" w:bidi="ar_AE"/>
        </w:rPr>
        <w:t xml:space="preserve"> تعني "مكان الراحة"، وهو مكان للراحة خلال الرحلات الطويلة عبر البرية.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2 (#1)</w:t>
      </w:r>
      <w:r>
        <w:rPr>
          <w:rtl/>
          <w:cs/>
          <w:lang w:val="ar_AE" w:bidi="ar_AE"/>
        </w:rPr>
      </w:r>
    </w:p>
    <w:p>
      <w:pPr>
        <w:bidi/>
      </w:pPr>
      <w:r>
        <w:rPr>
          <w:rtl/>
          <w:cs/>
          <w:lang w:val="ar_AE" w:bidi="ar_AE"/>
        </w:rPr>
      </w:r>
      <w:r>
        <w:rPr>
          <w:rtl/>
          <w:cs/>
          <w:lang w:val="ar_AE" w:bidi="ar_AE"/>
        </w:rPr>
        <w:t>מַה־תְּרִיבוּ⁠ן֙ עִמָּדִ֔⁠י מַה־תְּנַסּ֖וּ⁠ן אֶת־יְהוָֽה</w:t>
      </w:r>
    </w:p>
    <w:p>
      <w:pPr>
        <w:bidi/>
      </w:pPr>
      <w:r>
        <w:rPr>
          <w:rtl/>
          <w:cs/>
          <w:lang w:val="ar_AE" w:bidi="ar_AE"/>
        </w:rPr>
      </w:r>
      <w:r>
        <w:rPr>
          <w:b/>
          <w:rtl/>
          <w:cs/>
          <w:lang w:val="ar_AE" w:bidi="ar_AE"/>
        </w:rPr>
        <w:t>"لِمَاذَا تُخَاصِمُونَنِي؟ لِمَاذَا تُجَرِّبُونَ الرَّبَّ؟"</w:t>
      </w:r>
    </w:p>
    <w:p>
      <w:pPr>
        <w:bidi/>
      </w:pPr>
      <w:r>
        <w:rPr>
          <w:rtl/>
          <w:cs/>
          <w:lang w:val="ar_AE" w:bidi="ar_AE"/>
        </w:rPr>
      </w:r>
      <w:r>
        <w:rPr>
          <w:rtl/>
          <w:cs/>
          <w:lang w:val="ar_AE" w:bidi="ar_AE"/>
        </w:rPr>
        <w:t xml:space="preserve">يستخدم موسى هذه الأسئلة لتوبيخ الناس.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"لماذا تتحدثون ضدي؟ ولماذا تحاولون اختبار ما إذا كان الرب قادرًا على إعطائكم ما تحتاجون؟"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3 (#1)</w:t>
      </w:r>
      <w:r>
        <w:rPr>
          <w:rtl/>
          <w:cs/>
          <w:lang w:val="ar_AE" w:bidi="ar_AE"/>
        </w:rPr>
      </w:r>
    </w:p>
    <w:p>
      <w:pPr>
        <w:bidi/>
      </w:pPr>
      <w:r>
        <w:rPr>
          <w:rtl/>
          <w:cs/>
          <w:lang w:val="ar_AE" w:bidi="ar_AE"/>
        </w:rPr>
      </w:r>
      <w:r>
        <w:rPr>
          <w:rtl/>
          <w:cs/>
          <w:lang w:val="ar_AE" w:bidi="ar_AE"/>
        </w:rPr>
        <w:t>לָ֤⁠מָּה זֶּה֙ הֶעֱלִיתָ֣⁠נוּ מִ⁠מִּצְרַ֔יִם לְ⁠הָמִ֥ית אֹתִ֛⁠י וְ⁠אֶת־בָּנַ֥⁠י וְ⁠אֶת־מִקְנַ֖⁠י בַּ⁠צָּמָֽא</w:t>
      </w:r>
    </w:p>
    <w:p>
      <w:pPr>
        <w:bidi/>
      </w:pPr>
      <w:r>
        <w:rPr>
          <w:rtl/>
          <w:cs/>
          <w:lang w:val="ar_AE" w:bidi="ar_AE"/>
        </w:rPr>
      </w:r>
      <w:r>
        <w:rPr>
          <w:b/>
          <w:rtl/>
          <w:cs/>
          <w:lang w:val="ar_AE" w:bidi="ar_AE"/>
        </w:rPr>
        <w:t>"لِمَاذَا أَصْعَدْتَنَا مِنْ مِصْرَ لِتُمِيتَنَا وَأَوْلاَدَنَا وَمَوَاشِيَنَا بِالْعَطَشِ؟"</w:t>
      </w:r>
    </w:p>
    <w:p>
      <w:pPr>
        <w:bidi/>
      </w:pPr>
      <w:r>
        <w:rPr>
          <w:rtl/>
          <w:cs/>
          <w:lang w:val="ar_AE" w:bidi="ar_AE"/>
        </w:rPr>
      </w:r>
      <w:r>
        <w:rPr>
          <w:rtl/>
          <w:cs/>
          <w:lang w:val="ar_AE" w:bidi="ar_AE"/>
        </w:rPr>
        <w:t xml:space="preserve">يستخدم الناس هذا السؤال لاتهام موسى أنه كان يريد قتلهم. إذا لم تكن ستستخدم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"لماذا أخرجتنا من مصر؟ هل جلبتنا هنا لتتسبب في موتنا وأطفالنا ومواشينا لأننا لا نجد ماءً للشرب؟"</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6 (#1)</w:t>
      </w:r>
      <w:r>
        <w:rPr>
          <w:rtl/>
          <w:cs/>
          <w:lang w:val="ar_AE" w:bidi="ar_AE"/>
        </w:rPr>
      </w:r>
    </w:p>
    <w:p>
      <w:pPr>
        <w:bidi/>
      </w:pPr>
      <w:r>
        <w:rPr>
          <w:rtl/>
          <w:cs/>
          <w:lang w:val="ar_AE" w:bidi="ar_AE"/>
        </w:rPr>
      </w:r>
      <w:r>
        <w:rPr>
          <w:rtl/>
          <w:cs/>
          <w:lang w:val="ar_AE" w:bidi="ar_AE"/>
        </w:rPr>
        <w:t>לְ⁠פָנֶ֨י⁠ךָ</w:t>
      </w:r>
    </w:p>
    <w:p>
      <w:pPr>
        <w:bidi/>
      </w:pPr>
      <w:r>
        <w:rPr>
          <w:rtl/>
          <w:cs/>
          <w:lang w:val="ar_AE" w:bidi="ar_AE"/>
        </w:rPr>
      </w:r>
      <w:r>
        <w:rPr>
          <w:b/>
          <w:rtl/>
          <w:cs/>
          <w:lang w:val="ar_AE" w:bidi="ar_AE"/>
        </w:rPr>
        <w:t>"هَا أَنَا أَقِفُ أَمَامَكَ"</w:t>
      </w:r>
    </w:p>
    <w:p>
      <w:pPr>
        <w:bidi/>
      </w:pPr>
      <w:r>
        <w:rPr>
          <w:rtl/>
          <w:cs/>
          <w:lang w:val="ar_AE" w:bidi="ar_AE"/>
        </w:rPr>
      </w:r>
      <w:r>
        <w:rPr>
          <w:rtl/>
          <w:cs/>
          <w:lang w:val="ar_AE" w:bidi="ar_AE"/>
        </w:rPr>
        <w:t xml:space="preserve">هنا، </w:t>
      </w:r>
      <w:r>
        <w:rPr>
          <w:b/>
          <w:rtl/>
          <w:cs/>
          <w:lang w:val="ar_AE" w:bidi="ar_AE"/>
        </w:rPr>
        <w:t>أمام وجهك</w:t>
      </w:r>
      <w:r>
        <w:rPr>
          <w:rtl/>
          <w:cs/>
          <w:lang w:val="ar_AE" w:bidi="ar_AE"/>
        </w:rPr>
        <w:t xml:space="preserve"> (حسب بعض الترجمات الإنجليزية) تعني "أمامك".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7 (#1)</w:t>
      </w:r>
      <w:r>
        <w:rPr>
          <w:rtl/>
          <w:cs/>
          <w:lang w:val="ar_AE" w:bidi="ar_AE"/>
        </w:rPr>
      </w:r>
    </w:p>
    <w:p>
      <w:pPr>
        <w:bidi/>
      </w:pPr>
      <w:r>
        <w:rPr>
          <w:rtl/>
          <w:cs/>
          <w:lang w:val="ar_AE" w:bidi="ar_AE"/>
        </w:rPr>
      </w:r>
      <w:r>
        <w:rPr>
          <w:rtl/>
          <w:cs/>
          <w:lang w:val="ar_AE" w:bidi="ar_AE"/>
        </w:rPr>
        <w:t>מַסָּ֖ה</w:t>
      </w:r>
    </w:p>
    <w:p>
      <w:pPr>
        <w:bidi/>
      </w:pPr>
      <w:r>
        <w:rPr>
          <w:rtl/>
          <w:cs/>
          <w:lang w:val="ar_AE" w:bidi="ar_AE"/>
        </w:rPr>
      </w:r>
      <w:r>
        <w:rPr>
          <w:b/>
          <w:rtl/>
          <w:cs/>
          <w:lang w:val="ar_AE" w:bidi="ar_AE"/>
        </w:rPr>
        <w:t>"مَسَّةَ"</w:t>
      </w:r>
    </w:p>
    <w:p>
      <w:pPr>
        <w:bidi/>
      </w:pPr>
      <w:r>
        <w:rPr>
          <w:rtl/>
          <w:cs/>
          <w:lang w:val="ar_AE" w:bidi="ar_AE"/>
        </w:rPr>
      </w:r>
      <w:r>
        <w:rPr>
          <w:b/>
          <w:rtl/>
          <w:cs/>
          <w:lang w:val="ar_AE" w:bidi="ar_AE"/>
        </w:rPr>
        <w:t>مَسَّة</w:t>
      </w:r>
      <w:r>
        <w:rPr>
          <w:rtl/>
          <w:cs/>
          <w:lang w:val="ar_AE" w:bidi="ar_AE"/>
        </w:rPr>
        <w:t xml:space="preserve"> هو مكان في البرية ومعني الاسم بالعبرية "امتحان".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7 (#2)</w:t>
      </w:r>
      <w:r>
        <w:rPr>
          <w:rtl/>
          <w:cs/>
          <w:lang w:val="ar_AE" w:bidi="ar_AE"/>
        </w:rPr>
      </w:r>
    </w:p>
    <w:p>
      <w:pPr>
        <w:bidi/>
      </w:pPr>
      <w:r>
        <w:rPr>
          <w:rtl/>
          <w:cs/>
          <w:lang w:val="ar_AE" w:bidi="ar_AE"/>
        </w:rPr>
      </w:r>
      <w:r>
        <w:rPr>
          <w:rtl/>
          <w:cs/>
          <w:lang w:val="ar_AE" w:bidi="ar_AE"/>
        </w:rPr>
        <w:t>וּ⁠מְרִיבָ֑ה</w:t>
      </w:r>
    </w:p>
    <w:p>
      <w:pPr>
        <w:bidi/>
      </w:pPr>
      <w:r>
        <w:rPr>
          <w:rtl/>
          <w:cs/>
          <w:lang w:val="ar_AE" w:bidi="ar_AE"/>
        </w:rPr>
      </w:r>
      <w:r>
        <w:rPr>
          <w:b/>
          <w:rtl/>
          <w:cs/>
          <w:lang w:val="ar_AE" w:bidi="ar_AE"/>
        </w:rPr>
        <w:t>"ومريبة"</w:t>
      </w:r>
    </w:p>
    <w:p>
      <w:pPr>
        <w:bidi/>
      </w:pPr>
      <w:r>
        <w:rPr>
          <w:rtl/>
          <w:cs/>
          <w:lang w:val="ar_AE" w:bidi="ar_AE"/>
        </w:rPr>
      </w:r>
      <w:r>
        <w:rPr>
          <w:b/>
          <w:rtl/>
          <w:cs/>
          <w:lang w:val="ar_AE" w:bidi="ar_AE"/>
        </w:rPr>
        <w:t>مريبة</w:t>
      </w:r>
      <w:r>
        <w:rPr>
          <w:rtl/>
          <w:cs/>
          <w:lang w:val="ar_AE" w:bidi="ar_AE"/>
        </w:rPr>
        <w:t xml:space="preserve"> هو مكان في البرية و معنى الاسم بالعبرية "التذمر".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7 (#3)</w:t>
      </w:r>
      <w:r>
        <w:rPr>
          <w:rtl/>
          <w:cs/>
          <w:lang w:val="ar_AE" w:bidi="ar_AE"/>
        </w:rPr>
      </w:r>
    </w:p>
    <w:p>
      <w:pPr>
        <w:bidi/>
      </w:pPr>
      <w:r>
        <w:rPr>
          <w:rtl/>
          <w:cs/>
          <w:lang w:val="ar_AE" w:bidi="ar_AE"/>
        </w:rPr>
      </w:r>
      <w:r>
        <w:rPr>
          <w:rtl/>
          <w:cs/>
          <w:lang w:val="ar_AE" w:bidi="ar_AE"/>
        </w:rPr>
        <w:t>אִם־אָֽיִן</w:t>
      </w:r>
    </w:p>
    <w:p>
      <w:pPr>
        <w:bidi/>
      </w:pPr>
      <w:r>
        <w:rPr>
          <w:rtl/>
          <w:cs/>
          <w:lang w:val="ar_AE" w:bidi="ar_AE"/>
        </w:rPr>
      </w:r>
      <w:r>
        <w:rPr>
          <w:b/>
          <w:rtl/>
          <w:cs/>
          <w:lang w:val="ar_AE" w:bidi="ar_AE"/>
        </w:rPr>
        <w:t>"أم لا"</w:t>
      </w:r>
    </w:p>
    <w:p>
      <w:pPr>
        <w:bidi/>
      </w:pPr>
      <w:r>
        <w:rPr>
          <w:rtl/>
          <w:cs/>
          <w:lang w:val="ar_AE" w:bidi="ar_AE"/>
        </w:rPr>
      </w:r>
      <w:r>
        <w:rPr>
          <w:rtl/>
          <w:cs/>
          <w:lang w:val="ar_AE" w:bidi="ar_AE"/>
        </w:rPr>
        <w:t>في بعض اللغات، قد يكون من غير المناسب تضمين الخيار السلبي صراحةً في هذا السؤال أو وضعه في النهاية. لذا قد يتم حذفه أو نقله لموضع آخر في السؤال إذا كان هذا هو الحال.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8 (#1)</w:t>
      </w:r>
      <w:r>
        <w:rPr>
          <w:rtl/>
          <w:cs/>
          <w:lang w:val="ar_AE" w:bidi="ar_AE"/>
        </w:rPr>
      </w:r>
    </w:p>
    <w:p>
      <w:pPr>
        <w:bidi/>
      </w:pPr>
      <w:r>
        <w:rPr>
          <w:rtl/>
          <w:cs/>
          <w:lang w:val="ar_AE" w:bidi="ar_AE"/>
        </w:rPr>
      </w:r>
      <w:r>
        <w:rPr>
          <w:rtl/>
          <w:cs/>
          <w:lang w:val="ar_AE" w:bidi="ar_AE"/>
        </w:rPr>
        <w:t>וַ⁠יָּבֹ֖א עֲמָלֵ֑ק</w:t>
      </w:r>
    </w:p>
    <w:p>
      <w:pPr>
        <w:bidi/>
      </w:pPr>
      <w:r>
        <w:rPr>
          <w:rtl/>
          <w:cs/>
          <w:lang w:val="ar_AE" w:bidi="ar_AE"/>
        </w:rPr>
      </w:r>
      <w:r>
        <w:rPr>
          <w:b/>
          <w:rtl/>
          <w:cs/>
          <w:lang w:val="ar_AE" w:bidi="ar_AE"/>
        </w:rPr>
        <w:t>"وَأَتَى عَمَالِيقُ"</w:t>
      </w:r>
    </w:p>
    <w:p>
      <w:pPr>
        <w:bidi/>
      </w:pPr>
      <w:r>
        <w:rPr>
          <w:rtl/>
          <w:cs/>
          <w:lang w:val="ar_AE" w:bidi="ar_AE"/>
        </w:rPr>
      </w:r>
      <w:r>
        <w:rPr>
          <w:rtl/>
          <w:cs/>
          <w:lang w:val="ar_AE" w:bidi="ar_AE"/>
        </w:rPr>
        <w:t>يبدأ هنا مشهد جديد قد يحتاج إلى أن يتم توضيحه بطريقة معينة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8 (#2)</w:t>
      </w:r>
      <w:r>
        <w:rPr>
          <w:rtl/>
          <w:cs/>
          <w:lang w:val="ar_AE" w:bidi="ar_AE"/>
        </w:rPr>
      </w:r>
    </w:p>
    <w:p>
      <w:pPr>
        <w:bidi/>
      </w:pPr>
      <w:r>
        <w:rPr>
          <w:rtl/>
          <w:cs/>
          <w:lang w:val="ar_AE" w:bidi="ar_AE"/>
        </w:rPr>
      </w:r>
      <w:r>
        <w:rPr>
          <w:rtl/>
          <w:cs/>
          <w:lang w:val="ar_AE" w:bidi="ar_AE"/>
        </w:rPr>
        <w:t>עֲמָלֵ֑ק &amp; יִשְׂרָאֵ֖ל</w:t>
      </w:r>
    </w:p>
    <w:p>
      <w:pPr>
        <w:bidi/>
      </w:pPr>
      <w:r>
        <w:rPr>
          <w:rtl/>
          <w:cs/>
          <w:lang w:val="ar_AE" w:bidi="ar_AE"/>
        </w:rPr>
      </w:r>
      <w:r>
        <w:rPr>
          <w:b/>
          <w:rtl/>
          <w:cs/>
          <w:lang w:val="ar_AE" w:bidi="ar_AE"/>
        </w:rPr>
        <w:t>"عماليق"</w:t>
      </w:r>
      <w:r>
        <w:rPr>
          <w:rtl/>
          <w:cs/>
          <w:lang w:val="ar_AE" w:bidi="ar_AE"/>
        </w:rPr>
        <w:t xml:space="preserve"> - </w:t>
      </w:r>
      <w:r>
        <w:rPr>
          <w:b/>
          <w:rtl/>
          <w:cs/>
          <w:lang w:val="ar_AE" w:bidi="ar_AE"/>
        </w:rPr>
        <w:t>"إسرائيل"</w:t>
      </w:r>
    </w:p>
    <w:p>
      <w:pPr>
        <w:bidi/>
      </w:pPr>
      <w:r>
        <w:rPr>
          <w:rtl/>
          <w:cs/>
          <w:lang w:val="ar_AE" w:bidi="ar_AE"/>
        </w:rPr>
      </w:r>
      <w:r>
        <w:rPr>
          <w:b/>
          <w:rtl/>
          <w:cs/>
          <w:lang w:val="ar_AE" w:bidi="ar_AE"/>
        </w:rPr>
        <w:t>عماليق</w:t>
      </w:r>
      <w:r>
        <w:rPr>
          <w:rtl/>
          <w:cs/>
          <w:lang w:val="ar_AE" w:bidi="ar_AE"/>
        </w:rPr>
        <w:t xml:space="preserve"> و</w:t>
      </w:r>
      <w:r>
        <w:rPr>
          <w:b/>
          <w:rtl/>
          <w:cs/>
          <w:lang w:val="ar_AE" w:bidi="ar_AE"/>
        </w:rPr>
        <w:t>إسرائيل</w:t>
      </w:r>
      <w:r>
        <w:rPr>
          <w:rtl/>
          <w:cs/>
          <w:lang w:val="ar_AE" w:bidi="ar_AE"/>
        </w:rPr>
        <w:t xml:space="preserve"> كلاهما يشير إلى الأمم (المجموعات البشرية) التي تنحدر من ذلك الفرد باستخدام اسم الجَدّ ببساطة. إذا لم يفهم قراؤك هذا، فيمكنك استخدام تعبير مماثل أو لغة واضحة. ترجمة بديلة: "العمالقة ... الإسرائيليون"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8 (#3)</w:t>
      </w:r>
      <w:r>
        <w:rPr>
          <w:rtl/>
          <w:cs/>
          <w:lang w:val="ar_AE" w:bidi="ar_AE"/>
        </w:rPr>
      </w:r>
    </w:p>
    <w:p>
      <w:pPr>
        <w:bidi/>
      </w:pPr>
      <w:r>
        <w:rPr>
          <w:rtl/>
          <w:cs/>
          <w:lang w:val="ar_AE" w:bidi="ar_AE"/>
        </w:rPr>
      </w:r>
      <w:r>
        <w:rPr>
          <w:rtl/>
          <w:cs/>
          <w:lang w:val="ar_AE" w:bidi="ar_AE"/>
        </w:rPr>
        <w:t>עֲמָלֵ֑ק &amp; יִשְׂרָאֵ֖ל</w:t>
      </w:r>
    </w:p>
    <w:p>
      <w:pPr>
        <w:bidi/>
      </w:pPr>
      <w:r>
        <w:rPr>
          <w:rtl/>
          <w:cs/>
          <w:lang w:val="ar_AE" w:bidi="ar_AE"/>
        </w:rPr>
      </w:r>
      <w:r>
        <w:rPr>
          <w:b/>
          <w:rtl/>
          <w:cs/>
          <w:lang w:val="ar_AE" w:bidi="ar_AE"/>
        </w:rPr>
        <w:t>"عماليق"</w:t>
      </w:r>
      <w:r>
        <w:rPr>
          <w:rtl/>
          <w:cs/>
          <w:lang w:val="ar_AE" w:bidi="ar_AE"/>
        </w:rPr>
        <w:t xml:space="preserve"> - </w:t>
      </w:r>
      <w:r>
        <w:rPr>
          <w:b/>
          <w:rtl/>
          <w:cs/>
          <w:lang w:val="ar_AE" w:bidi="ar_AE"/>
        </w:rPr>
        <w:t>"إسرائيل"</w:t>
      </w:r>
    </w:p>
    <w:p>
      <w:pPr>
        <w:bidi/>
      </w:pPr>
      <w:r>
        <w:rPr>
          <w:rtl/>
          <w:cs/>
          <w:lang w:val="ar_AE" w:bidi="ar_AE"/>
        </w:rPr>
      </w:r>
      <w:r>
        <w:rPr>
          <w:b/>
          <w:rtl/>
          <w:cs/>
          <w:lang w:val="ar_AE" w:bidi="ar_AE"/>
        </w:rPr>
        <w:t>عماليق</w:t>
      </w:r>
      <w:r>
        <w:rPr>
          <w:rtl/>
          <w:cs/>
          <w:lang w:val="ar_AE" w:bidi="ar_AE"/>
        </w:rPr>
        <w:t xml:space="preserve"> و</w:t>
      </w:r>
      <w:r>
        <w:rPr>
          <w:b/>
          <w:rtl/>
          <w:cs/>
          <w:lang w:val="ar_AE" w:bidi="ar_AE"/>
        </w:rPr>
        <w:t>إسرائيل</w:t>
      </w:r>
      <w:r>
        <w:rPr>
          <w:rtl/>
          <w:cs/>
          <w:lang w:val="ar_AE" w:bidi="ar_AE"/>
        </w:rPr>
        <w:t xml:space="preserve"> كلاهما أسماء مفردة تشير إلى الأمم (المجموعات البشرية) التي تنحدر من ذلك الفرد. إذا كانت لغتك لا تستخدم الأسماء المفردة بهذه الطريقة، فيمكنك استخدام تعبير مختلف. ترجمة بديلة: "العمالقة ... الإسرائيليون"</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8 (#4)</w:t>
      </w:r>
      <w:r>
        <w:rPr>
          <w:rtl/>
          <w:cs/>
          <w:lang w:val="ar_AE" w:bidi="ar_AE"/>
        </w:rPr>
      </w:r>
    </w:p>
    <w:p>
      <w:pPr>
        <w:bidi/>
      </w:pPr>
      <w:r>
        <w:rPr>
          <w:rtl/>
          <w:cs/>
          <w:lang w:val="ar_AE" w:bidi="ar_AE"/>
        </w:rPr>
      </w:r>
      <w:r>
        <w:rPr>
          <w:rtl/>
          <w:cs/>
          <w:lang w:val="ar_AE" w:bidi="ar_AE"/>
        </w:rPr>
        <w:t>עֲמָלֵ֑ק</w:t>
      </w:r>
    </w:p>
    <w:p>
      <w:pPr>
        <w:bidi/>
      </w:pPr>
      <w:r>
        <w:rPr>
          <w:rtl/>
          <w:cs/>
          <w:lang w:val="ar_AE" w:bidi="ar_AE"/>
        </w:rPr>
      </w:r>
      <w:r>
        <w:rPr>
          <w:b/>
          <w:rtl/>
          <w:cs/>
          <w:lang w:val="ar_AE" w:bidi="ar_AE"/>
        </w:rPr>
        <w:t>"عماليق"</w:t>
      </w:r>
    </w:p>
    <w:p>
      <w:pPr>
        <w:bidi/>
      </w:pPr>
      <w:r>
        <w:rPr>
          <w:rtl/>
          <w:cs/>
          <w:lang w:val="ar_AE" w:bidi="ar_AE"/>
        </w:rPr>
      </w:r>
      <w:r>
        <w:rPr>
          <w:b/>
          <w:rtl/>
          <w:cs/>
          <w:lang w:val="ar_AE" w:bidi="ar_AE"/>
        </w:rPr>
        <w:t>عماليق</w:t>
      </w:r>
      <w:r>
        <w:rPr>
          <w:rtl/>
          <w:cs/>
          <w:lang w:val="ar_AE" w:bidi="ar_AE"/>
        </w:rPr>
        <w:t xml:space="preserve"> أو العمالقة هم مشارك جديد تمامًا في القصة. استخدم الشكل المناسب في لغتك لتقديم شخصية جديدة.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8 (#5)</w:t>
      </w:r>
      <w:r>
        <w:rPr>
          <w:rtl/>
          <w:cs/>
          <w:lang w:val="ar_AE" w:bidi="ar_AE"/>
        </w:rPr>
      </w:r>
    </w:p>
    <w:p>
      <w:pPr>
        <w:bidi/>
      </w:pPr>
      <w:r>
        <w:rPr>
          <w:rtl/>
          <w:cs/>
          <w:lang w:val="ar_AE" w:bidi="ar_AE"/>
        </w:rPr>
      </w:r>
      <w:r>
        <w:rPr>
          <w:rtl/>
          <w:cs/>
          <w:lang w:val="ar_AE" w:bidi="ar_AE"/>
        </w:rPr>
        <w:t>בִּ⁠רְפִידִֽם</w:t>
      </w:r>
    </w:p>
    <w:p>
      <w:pPr>
        <w:bidi/>
      </w:pPr>
      <w:r>
        <w:rPr>
          <w:rtl/>
          <w:cs/>
          <w:lang w:val="ar_AE" w:bidi="ar_AE"/>
        </w:rPr>
      </w:r>
      <w:r>
        <w:rPr>
          <w:b/>
          <w:rtl/>
          <w:cs/>
          <w:lang w:val="ar_AE" w:bidi="ar_AE"/>
        </w:rPr>
        <w:t>"في رفيديم"</w:t>
      </w:r>
    </w:p>
    <w:p>
      <w:pPr>
        <w:bidi/>
      </w:pPr>
      <w:r>
        <w:rPr>
          <w:rtl/>
          <w:cs/>
          <w:lang w:val="ar_AE" w:bidi="ar_AE"/>
        </w:rPr>
      </w:r>
      <w:r>
        <w:rPr>
          <w:b/>
          <w:rtl/>
          <w:cs/>
          <w:lang w:val="ar_AE" w:bidi="ar_AE"/>
        </w:rPr>
        <w:t>رفيديم</w:t>
      </w:r>
      <w:r>
        <w:rPr>
          <w:rtl/>
          <w:cs/>
          <w:lang w:val="ar_AE" w:bidi="ar_AE"/>
        </w:rPr>
        <w:t xml:space="preserve"> كان اسم مكان في البرية.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9 (#1)</w:t>
      </w:r>
      <w:r>
        <w:rPr>
          <w:rtl/>
          <w:cs/>
          <w:lang w:val="ar_AE" w:bidi="ar_AE"/>
        </w:rPr>
      </w:r>
    </w:p>
    <w:p>
      <w:pPr>
        <w:bidi/>
      </w:pPr>
      <w:r>
        <w:rPr>
          <w:rtl/>
          <w:cs/>
          <w:lang w:val="ar_AE" w:bidi="ar_AE"/>
        </w:rPr>
      </w:r>
      <w:r>
        <w:rPr>
          <w:rtl/>
          <w:cs/>
          <w:lang w:val="ar_AE" w:bidi="ar_AE"/>
        </w:rPr>
        <w:t>יְהוֹשֻׁ֨עַ֙</w:t>
      </w:r>
    </w:p>
    <w:p>
      <w:pPr>
        <w:bidi/>
      </w:pPr>
      <w:r>
        <w:rPr>
          <w:rtl/>
          <w:cs/>
          <w:lang w:val="ar_AE" w:bidi="ar_AE"/>
        </w:rPr>
      </w:r>
      <w:r>
        <w:rPr>
          <w:b/>
          <w:rtl/>
          <w:cs/>
          <w:lang w:val="ar_AE" w:bidi="ar_AE"/>
        </w:rPr>
        <w:t>"يشوع"</w:t>
      </w:r>
    </w:p>
    <w:p>
      <w:pPr>
        <w:bidi/>
      </w:pPr>
      <w:r>
        <w:rPr>
          <w:rtl/>
          <w:cs/>
          <w:lang w:val="ar_AE" w:bidi="ar_AE"/>
        </w:rPr>
      </w:r>
      <w:r>
        <w:rPr>
          <w:b/>
          <w:rtl/>
          <w:cs/>
          <w:lang w:val="ar_AE" w:bidi="ar_AE"/>
        </w:rPr>
        <w:t>يشوع</w:t>
      </w:r>
      <w:r>
        <w:rPr>
          <w:rtl/>
          <w:cs/>
          <w:lang w:val="ar_AE" w:bidi="ar_AE"/>
        </w:rPr>
        <w:t xml:space="preserve"> هو مشارك جديد تمامًا في القصة. استخدم الشكل المناسب في لغتك لتقديم شخصية جديدة. لاحقًا سيصبح شخصية رئيسية، ولكن ليس في سفر الخروج.</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10 (#1)</w:t>
      </w:r>
      <w:r>
        <w:rPr>
          <w:rtl/>
          <w:cs/>
          <w:lang w:val="ar_AE" w:bidi="ar_AE"/>
        </w:rPr>
      </w:r>
    </w:p>
    <w:p>
      <w:pPr>
        <w:bidi/>
      </w:pPr>
      <w:r>
        <w:rPr>
          <w:rtl/>
          <w:cs/>
          <w:lang w:val="ar_AE" w:bidi="ar_AE"/>
        </w:rPr>
      </w:r>
      <w:r>
        <w:rPr>
          <w:rtl/>
          <w:cs/>
          <w:lang w:val="ar_AE" w:bidi="ar_AE"/>
        </w:rPr>
        <w:t>וַ⁠יַּ֣עַשׂ יְהוֹשֻׁ֗עַ כַּ⁠אֲשֶׁ֤ר אָֽמַר־ל⁠וֹ֙ מֹשֶׁ֔ה לְ⁠הִלָּחֵ֖ם בַּ⁠עֲמָלֵ֑ק</w:t>
      </w:r>
    </w:p>
    <w:p>
      <w:pPr>
        <w:bidi/>
      </w:pPr>
      <w:r>
        <w:rPr>
          <w:rtl/>
          <w:cs/>
          <w:lang w:val="ar_AE" w:bidi="ar_AE"/>
        </w:rPr>
      </w:r>
      <w:r>
        <w:rPr>
          <w:b/>
          <w:rtl/>
          <w:cs/>
          <w:lang w:val="ar_AE" w:bidi="ar_AE"/>
        </w:rPr>
        <w:t>"فَفَعَلَ يَشُوعُ كَمَا قَالَ لَهُ مُوسَى لِيُحَارِبَ عَمَالِيقَ"</w:t>
      </w:r>
    </w:p>
    <w:p>
      <w:pPr>
        <w:bidi/>
      </w:pPr>
      <w:r>
        <w:rPr>
          <w:rtl/>
          <w:cs/>
          <w:lang w:val="ar_AE" w:bidi="ar_AE"/>
        </w:rPr>
      </w:r>
      <w:r>
        <w:rPr>
          <w:b/>
          <w:rtl/>
          <w:cs/>
          <w:lang w:val="ar_AE" w:bidi="ar_AE"/>
        </w:rPr>
        <w:t>إن يشوع</w:t>
      </w:r>
      <w:r>
        <w:rPr>
          <w:rtl/>
          <w:cs/>
          <w:lang w:val="ar_AE" w:bidi="ar_AE"/>
        </w:rPr>
        <w:t xml:space="preserve"> يمثل هنا نفسه وشعب إسرائيل الذين قادهم في المعركة. إذا كان ذلك مفيدًا في لغتك، فيمكنك ترجمة المعنى بوضوح. ترجمة بديلة: "قاتل يشوع والرجال الذين اختارهم ضد العماليق كما أمر موسى"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10 (#2)</w:t>
      </w:r>
      <w:r>
        <w:rPr>
          <w:rtl/>
          <w:cs/>
          <w:lang w:val="ar_AE" w:bidi="ar_AE"/>
        </w:rPr>
      </w:r>
    </w:p>
    <w:p>
      <w:pPr>
        <w:bidi/>
      </w:pPr>
      <w:r>
        <w:rPr>
          <w:rtl/>
          <w:cs/>
          <w:lang w:val="ar_AE" w:bidi="ar_AE"/>
        </w:rPr>
      </w:r>
      <w:r>
        <w:rPr>
          <w:rtl/>
          <w:cs/>
          <w:lang w:val="ar_AE" w:bidi="ar_AE"/>
        </w:rPr>
        <w:t>וְ⁠ח֔וּר</w:t>
      </w:r>
    </w:p>
    <w:p>
      <w:pPr>
        <w:bidi/>
      </w:pPr>
      <w:r>
        <w:rPr>
          <w:rtl/>
          <w:cs/>
          <w:lang w:val="ar_AE" w:bidi="ar_AE"/>
        </w:rPr>
      </w:r>
      <w:r>
        <w:rPr>
          <w:b/>
          <w:rtl/>
          <w:cs/>
          <w:lang w:val="ar_AE" w:bidi="ar_AE"/>
        </w:rPr>
        <w:t>"و حور"</w:t>
      </w:r>
    </w:p>
    <w:p>
      <w:pPr>
        <w:bidi/>
      </w:pPr>
      <w:r>
        <w:rPr>
          <w:rtl/>
          <w:cs/>
          <w:lang w:val="ar_AE" w:bidi="ar_AE"/>
        </w:rPr>
      </w:r>
      <w:r>
        <w:rPr>
          <w:b/>
          <w:rtl/>
          <w:cs/>
          <w:lang w:val="ar_AE" w:bidi="ar_AE"/>
        </w:rPr>
        <w:t>حور</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10 (#3)</w:t>
      </w:r>
      <w:r>
        <w:rPr>
          <w:rtl/>
          <w:cs/>
          <w:lang w:val="ar_AE" w:bidi="ar_AE"/>
        </w:rPr>
      </w:r>
    </w:p>
    <w:p>
      <w:pPr>
        <w:bidi/>
      </w:pPr>
      <w:r>
        <w:rPr>
          <w:rtl/>
          <w:cs/>
          <w:lang w:val="ar_AE" w:bidi="ar_AE"/>
        </w:rPr>
      </w:r>
      <w:r>
        <w:rPr>
          <w:rtl/>
          <w:cs/>
          <w:lang w:val="ar_AE" w:bidi="ar_AE"/>
        </w:rPr>
        <w:t>וְ⁠ח֔וּר</w:t>
      </w:r>
    </w:p>
    <w:p>
      <w:pPr>
        <w:bidi/>
      </w:pPr>
      <w:r>
        <w:rPr>
          <w:rtl/>
          <w:cs/>
          <w:lang w:val="ar_AE" w:bidi="ar_AE"/>
        </w:rPr>
      </w:r>
      <w:r>
        <w:rPr>
          <w:b/>
          <w:rtl/>
          <w:cs/>
          <w:lang w:val="ar_AE" w:bidi="ar_AE"/>
        </w:rPr>
        <w:t>"و حور"</w:t>
      </w:r>
    </w:p>
    <w:p>
      <w:pPr>
        <w:bidi/>
      </w:pPr>
      <w:r>
        <w:rPr>
          <w:rtl/>
          <w:cs/>
          <w:lang w:val="ar_AE" w:bidi="ar_AE"/>
        </w:rPr>
      </w:r>
      <w:r>
        <w:rPr>
          <w:b/>
          <w:rtl/>
          <w:cs/>
          <w:lang w:val="ar_AE" w:bidi="ar_AE"/>
        </w:rPr>
        <w:t>حور</w:t>
      </w:r>
      <w:r>
        <w:rPr>
          <w:rtl/>
          <w:cs/>
          <w:lang w:val="ar_AE" w:bidi="ar_AE"/>
        </w:rPr>
        <w:t xml:space="preserve"> هو مشارك جديد في القصة، الذي قد تحتاج إلى الإشارة إليه في ترجمتك. ومع ذلك، فهو شخصية ثانوية جدًا. يظهر فقط في هذا المقطع ومرة أخرى في وقت لاحق في الكتاب، لذا قد لا تحتج إلى تسليط الضوء عليه على الإطلاق.</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11 (#1)</w:t>
      </w:r>
      <w:r>
        <w:rPr>
          <w:rtl/>
          <w:cs/>
          <w:lang w:val="ar_AE" w:bidi="ar_AE"/>
        </w:rPr>
      </w:r>
    </w:p>
    <w:p>
      <w:pPr>
        <w:bidi/>
      </w:pPr>
      <w:r>
        <w:rPr>
          <w:rtl/>
          <w:cs/>
          <w:lang w:val="ar_AE" w:bidi="ar_AE"/>
        </w:rPr>
      </w:r>
      <w:r>
        <w:rPr>
          <w:rtl/>
          <w:cs/>
          <w:lang w:val="ar_AE" w:bidi="ar_AE"/>
        </w:rPr>
        <w:t>וְ⁠גָבַ֣ר יִשְׂרָאֵ֑ל &amp; וְ⁠גָבַ֥ר עֲמָלֵֽק</w:t>
      </w:r>
    </w:p>
    <w:p>
      <w:pPr>
        <w:bidi/>
      </w:pPr>
      <w:r>
        <w:rPr>
          <w:rtl/>
          <w:cs/>
          <w:lang w:val="ar_AE" w:bidi="ar_AE"/>
        </w:rPr>
      </w:r>
      <w:r>
        <w:rPr>
          <w:b/>
          <w:rtl/>
          <w:cs/>
          <w:lang w:val="ar_AE" w:bidi="ar_AE"/>
        </w:rPr>
        <w:t>"أَنَّ إِسْرَائِيلَ يَغْلِبُ"</w:t>
      </w:r>
      <w:r>
        <w:rPr>
          <w:rtl/>
          <w:cs/>
          <w:lang w:val="ar_AE" w:bidi="ar_AE"/>
        </w:rPr>
        <w:t xml:space="preserve"> - </w:t>
      </w:r>
      <w:r>
        <w:rPr>
          <w:b/>
          <w:rtl/>
          <w:cs/>
          <w:lang w:val="ar_AE" w:bidi="ar_AE"/>
        </w:rPr>
        <w:t>"أَنَّ عَمَالِيقَ يَغْلِبُ"</w:t>
      </w:r>
    </w:p>
    <w:p>
      <w:pPr>
        <w:bidi/>
      </w:pPr>
      <w:r>
        <w:rPr>
          <w:rtl/>
          <w:cs/>
          <w:lang w:val="ar_AE" w:bidi="ar_AE"/>
        </w:rPr>
      </w:r>
      <w:r>
        <w:rPr>
          <w:rtl/>
          <w:cs/>
          <w:lang w:val="ar_AE" w:bidi="ar_AE"/>
        </w:rPr>
        <w:t xml:space="preserve">الكلمات </w:t>
      </w:r>
      <w:r>
        <w:rPr>
          <w:b/>
          <w:rtl/>
          <w:cs/>
          <w:lang w:val="ar_AE" w:bidi="ar_AE"/>
        </w:rPr>
        <w:t>إسرائيل</w:t>
      </w:r>
      <w:r>
        <w:rPr>
          <w:rtl/>
          <w:cs/>
          <w:lang w:val="ar_AE" w:bidi="ar_AE"/>
        </w:rPr>
        <w:t xml:space="preserve"> و</w:t>
      </w:r>
      <w:r>
        <w:rPr>
          <w:b/>
          <w:rtl/>
          <w:cs/>
          <w:lang w:val="ar_AE" w:bidi="ar_AE"/>
        </w:rPr>
        <w:t>عماليق</w:t>
      </w:r>
      <w:r>
        <w:rPr>
          <w:rtl/>
          <w:cs/>
          <w:lang w:val="ar_AE" w:bidi="ar_AE"/>
        </w:rPr>
        <w:t xml:space="preserve"> تمثل هنا المحاربين من تلك المجموعات. إذا كان ذلك مفيدًا في لغتك، فيمكنك ترجمة المعنى بشكل واضح. ترجمة بديلة: "كان المحاربون الإسرائيليون ينتصرون... كان المحاربون العمالقة يبدأون في الانتصار"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12 (#1)</w:t>
      </w:r>
      <w:r>
        <w:rPr>
          <w:rtl/>
          <w:cs/>
          <w:lang w:val="ar_AE" w:bidi="ar_AE"/>
        </w:rPr>
      </w:r>
    </w:p>
    <w:p>
      <w:pPr>
        <w:bidi/>
      </w:pPr>
      <w:r>
        <w:rPr>
          <w:rtl/>
          <w:cs/>
          <w:lang w:val="ar_AE" w:bidi="ar_AE"/>
        </w:rPr>
      </w:r>
      <w:r>
        <w:rPr>
          <w:rtl/>
          <w:cs/>
          <w:lang w:val="ar_AE" w:bidi="ar_AE"/>
        </w:rPr>
        <w:t>וִ⁠ידֵ֤י מֹשֶׁה֙ כְּבֵדִ֔ים</w:t>
      </w:r>
    </w:p>
    <w:p>
      <w:pPr>
        <w:bidi/>
      </w:pPr>
      <w:r>
        <w:rPr>
          <w:rtl/>
          <w:cs/>
          <w:lang w:val="ar_AE" w:bidi="ar_AE"/>
        </w:rPr>
      </w:r>
      <w:r>
        <w:rPr>
          <w:b/>
          <w:rtl/>
          <w:cs/>
          <w:lang w:val="ar_AE" w:bidi="ar_AE"/>
        </w:rPr>
        <w:t>"فَلَمَّا صَارَتْ يَدَا مُوسَى ثَقِيلَتَيْنِ"</w:t>
      </w:r>
    </w:p>
    <w:p>
      <w:pPr>
        <w:bidi/>
      </w:pPr>
      <w:r>
        <w:rPr>
          <w:rtl/>
          <w:cs/>
          <w:lang w:val="ar_AE" w:bidi="ar_AE"/>
        </w:rPr>
      </w:r>
      <w:r>
        <w:rPr>
          <w:rtl/>
          <w:cs/>
          <w:lang w:val="ar_AE" w:bidi="ar_AE"/>
        </w:rPr>
        <w:t xml:space="preserve">يُعبر الكاتب عن تعب ذراعي موسى كما لو أن </w:t>
      </w:r>
      <w:r>
        <w:rPr>
          <w:b/>
          <w:rtl/>
          <w:cs/>
          <w:lang w:val="ar_AE" w:bidi="ar_AE"/>
        </w:rPr>
        <w:t>يديه أصبحتا ثقيلتين</w:t>
      </w:r>
      <w:r>
        <w:rPr>
          <w:rtl/>
          <w:cs/>
          <w:lang w:val="ar_AE" w:bidi="ar_AE"/>
        </w:rPr>
        <w:t>. إذا كان ذلك مفيدًا في لغتك، فيمكنك استخدام تعبير مماثل أو لغة واضحة. ترجمة بديلة: "وأصبحت ذراعيّ موسى مُتْعَبَتَين"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12 (#2)</w:t>
      </w:r>
      <w:r>
        <w:rPr>
          <w:rtl/>
          <w:cs/>
          <w:lang w:val="ar_AE" w:bidi="ar_AE"/>
        </w:rPr>
      </w:r>
    </w:p>
    <w:p>
      <w:pPr>
        <w:bidi/>
      </w:pPr>
      <w:r>
        <w:rPr>
          <w:rtl/>
          <w:cs/>
          <w:lang w:val="ar_AE" w:bidi="ar_AE"/>
        </w:rPr>
      </w:r>
      <w:r>
        <w:rPr>
          <w:rtl/>
          <w:cs/>
          <w:lang w:val="ar_AE" w:bidi="ar_AE"/>
        </w:rPr>
        <w:t>מִ⁠זֶּ֤ה אֶחָד֙ וּ⁠מִ⁠זֶּ֣ה אֶחָ֔ד</w:t>
      </w:r>
    </w:p>
    <w:p>
      <w:pPr>
        <w:bidi/>
      </w:pPr>
      <w:r>
        <w:rPr>
          <w:rtl/>
          <w:cs/>
          <w:lang w:val="ar_AE" w:bidi="ar_AE"/>
        </w:rPr>
      </w:r>
      <w:r>
        <w:rPr>
          <w:b/>
          <w:rtl/>
          <w:cs/>
          <w:lang w:val="ar_AE" w:bidi="ar_AE"/>
        </w:rPr>
        <w:t>"الْوَاحِدُ مِنْ هُنَا وَالآخَرُ مِنْ هُنَاكَ"</w:t>
      </w:r>
    </w:p>
    <w:p>
      <w:pPr>
        <w:bidi/>
      </w:pPr>
      <w:r>
        <w:rPr>
          <w:rtl/>
          <w:cs/>
          <w:lang w:val="ar_AE" w:bidi="ar_AE"/>
        </w:rPr>
      </w:r>
      <w:r>
        <w:rPr>
          <w:rtl/>
          <w:cs/>
          <w:lang w:val="ar_AE" w:bidi="ar_AE"/>
        </w:rPr>
        <w:t>ترجمة بديلة: "واحد على جانب، وواحد على الجانب الآخر"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13 (#1)</w:t>
      </w:r>
      <w:r>
        <w:rPr>
          <w:rtl/>
          <w:cs/>
          <w:lang w:val="ar_AE" w:bidi="ar_AE"/>
        </w:rPr>
      </w:r>
    </w:p>
    <w:p>
      <w:pPr>
        <w:bidi/>
      </w:pPr>
      <w:r>
        <w:rPr>
          <w:rtl/>
          <w:cs/>
          <w:lang w:val="ar_AE" w:bidi="ar_AE"/>
        </w:rPr>
      </w:r>
      <w:r>
        <w:rPr>
          <w:rtl/>
          <w:cs/>
          <w:lang w:val="ar_AE" w:bidi="ar_AE"/>
        </w:rPr>
        <w:t>לְ⁠פִי־חָֽרֶב</w:t>
      </w:r>
    </w:p>
    <w:p>
      <w:pPr>
        <w:bidi/>
      </w:pPr>
      <w:r>
        <w:rPr>
          <w:rtl/>
          <w:cs/>
          <w:lang w:val="ar_AE" w:bidi="ar_AE"/>
        </w:rPr>
      </w:r>
      <w:r>
        <w:rPr>
          <w:b/>
          <w:rtl/>
          <w:cs/>
          <w:lang w:val="ar_AE" w:bidi="ar_AE"/>
        </w:rPr>
        <w:t>"بحد السيف"</w:t>
      </w:r>
    </w:p>
    <w:p>
      <w:pPr>
        <w:bidi/>
      </w:pPr>
      <w:r>
        <w:rPr>
          <w:rtl/>
          <w:cs/>
          <w:lang w:val="ar_AE" w:bidi="ar_AE"/>
        </w:rPr>
      </w:r>
      <w:r>
        <w:rPr>
          <w:rtl/>
          <w:cs/>
          <w:lang w:val="ar_AE" w:bidi="ar_AE"/>
        </w:rPr>
        <w:t xml:space="preserve">كلمة </w:t>
      </w:r>
      <w:r>
        <w:rPr>
          <w:b/>
          <w:rtl/>
          <w:cs/>
          <w:lang w:val="ar_AE" w:bidi="ar_AE"/>
        </w:rPr>
        <w:t>السيف</w:t>
      </w:r>
      <w:r>
        <w:rPr>
          <w:rtl/>
          <w:cs/>
          <w:lang w:val="ar_AE" w:bidi="ar_AE"/>
        </w:rPr>
        <w:t xml:space="preserve"> تشير إلى المعركة. إذا كان ذلك مفيدًا في لغتك، فيمكنك استخدام تعبير مشابه أو لغة واضحة. ترجمة بديلة: "في القتال"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14 (#1)</w:t>
      </w:r>
      <w:r>
        <w:rPr>
          <w:rtl/>
          <w:cs/>
          <w:lang w:val="ar_AE" w:bidi="ar_AE"/>
        </w:rPr>
      </w:r>
    </w:p>
    <w:p>
      <w:pPr>
        <w:bidi/>
      </w:pPr>
      <w:r>
        <w:rPr>
          <w:rtl/>
          <w:cs/>
          <w:lang w:val="ar_AE" w:bidi="ar_AE"/>
        </w:rPr>
      </w:r>
      <w:r>
        <w:rPr>
          <w:rtl/>
          <w:cs/>
          <w:lang w:val="ar_AE" w:bidi="ar_AE"/>
        </w:rPr>
        <w:t>מָחֹ֤ה אֶמְחֶה֙ אֶת־זֵ֣כֶר עֲמָלֵ֔ק</w:t>
      </w:r>
    </w:p>
    <w:p>
      <w:pPr>
        <w:bidi/>
      </w:pPr>
      <w:r>
        <w:rPr>
          <w:rtl/>
          <w:cs/>
          <w:lang w:val="ar_AE" w:bidi="ar_AE"/>
        </w:rPr>
      </w:r>
      <w:r>
        <w:rPr>
          <w:b/>
          <w:rtl/>
          <w:cs/>
          <w:lang w:val="ar_AE" w:bidi="ar_AE"/>
        </w:rPr>
        <w:t>"فَإِنِّي سَوْفَ أَمْحُو ذِكْرَ عَمَالِيقَ"</w:t>
      </w:r>
    </w:p>
    <w:p>
      <w:pPr>
        <w:bidi/>
      </w:pPr>
      <w:r>
        <w:rPr>
          <w:rtl/>
          <w:cs/>
          <w:lang w:val="ar_AE" w:bidi="ar_AE"/>
        </w:rPr>
      </w:r>
      <w:r>
        <w:rPr>
          <w:rtl/>
          <w:cs/>
          <w:lang w:val="ar_AE" w:bidi="ar_AE"/>
        </w:rPr>
        <w:t>يتحدث الله عن تدمير عماليق كما لو كان يزيل من ذاكرة الناس اسم عماليق. وعندما يتم تدمير مجموعة من الناس بالكامل، لا يبقى شيء ليُذَكِّر الناس بهم. إذا لم يفهم قراؤك ما تعنيه هذه الصورة في هذا السياق، فيمكنك استخدام استعارة مشابهة من ثقافتك. أو بدلًا من ذلك، يمكنك التعبير عن المعنى بوضوح. ترجمة بديلة: "سأُدمر عماليق بالكامل"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14 (#2)</w:t>
      </w:r>
      <w:r>
        <w:rPr>
          <w:rtl/>
          <w:cs/>
          <w:lang w:val="ar_AE" w:bidi="ar_AE"/>
        </w:rPr>
      </w:r>
    </w:p>
    <w:p>
      <w:pPr>
        <w:bidi/>
      </w:pPr>
      <w:r>
        <w:rPr>
          <w:rtl/>
          <w:cs/>
          <w:lang w:val="ar_AE" w:bidi="ar_AE"/>
        </w:rPr>
      </w:r>
      <w:r>
        <w:rPr>
          <w:rtl/>
          <w:cs/>
          <w:lang w:val="ar_AE" w:bidi="ar_AE"/>
        </w:rPr>
        <w:t>עֲמָלֵ֔ק</w:t>
      </w:r>
    </w:p>
    <w:p>
      <w:pPr>
        <w:bidi/>
      </w:pPr>
      <w:r>
        <w:rPr>
          <w:rtl/>
          <w:cs/>
          <w:lang w:val="ar_AE" w:bidi="ar_AE"/>
        </w:rPr>
      </w:r>
      <w:r>
        <w:rPr>
          <w:b/>
          <w:rtl/>
          <w:cs/>
          <w:lang w:val="ar_AE" w:bidi="ar_AE"/>
        </w:rPr>
        <w:t>"عماليق"</w:t>
      </w:r>
    </w:p>
    <w:p>
      <w:pPr>
        <w:bidi/>
      </w:pPr>
      <w:r>
        <w:rPr>
          <w:rtl/>
          <w:cs/>
          <w:lang w:val="ar_AE" w:bidi="ar_AE"/>
        </w:rPr>
      </w:r>
      <w:r>
        <w:rPr>
          <w:rtl/>
          <w:cs/>
          <w:lang w:val="ar_AE" w:bidi="ar_AE"/>
        </w:rPr>
        <w:t>يُشار إلى العماليق من خلال اسم جدهم. إذا كان ذلك مفيدًا في لغتك، فيمكنك استخدام تعبير مشابه أو لغة واضحة. ترجمة بديلة: "العمالقة"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14 (#3)</w:t>
      </w:r>
      <w:r>
        <w:rPr>
          <w:rtl/>
          <w:cs/>
          <w:lang w:val="ar_AE" w:bidi="ar_AE"/>
        </w:rPr>
      </w:r>
    </w:p>
    <w:p>
      <w:pPr>
        <w:bidi/>
      </w:pPr>
      <w:r>
        <w:rPr>
          <w:rtl/>
          <w:cs/>
          <w:lang w:val="ar_AE" w:bidi="ar_AE"/>
        </w:rPr>
      </w:r>
      <w:r>
        <w:rPr>
          <w:rtl/>
          <w:cs/>
          <w:lang w:val="ar_AE" w:bidi="ar_AE"/>
        </w:rPr>
        <w:t>מִ⁠תַּ֖חַת הַ⁠שָּׁמָֽיִם</w:t>
      </w:r>
    </w:p>
    <w:p>
      <w:pPr>
        <w:bidi/>
      </w:pPr>
      <w:r>
        <w:rPr>
          <w:rtl/>
          <w:cs/>
          <w:lang w:val="ar_AE" w:bidi="ar_AE"/>
        </w:rPr>
      </w:r>
      <w:r>
        <w:rPr>
          <w:b/>
          <w:rtl/>
          <w:cs/>
          <w:lang w:val="ar_AE" w:bidi="ar_AE"/>
        </w:rPr>
        <w:t>"من تحت السماء"</w:t>
      </w:r>
    </w:p>
    <w:p>
      <w:pPr>
        <w:bidi/>
      </w:pPr>
      <w:r>
        <w:rPr>
          <w:rtl/>
          <w:cs/>
          <w:lang w:val="ar_AE" w:bidi="ar_AE"/>
        </w:rPr>
      </w:r>
      <w:r>
        <w:rPr>
          <w:rtl/>
          <w:cs/>
          <w:lang w:val="ar_AE" w:bidi="ar_AE"/>
        </w:rPr>
        <w:t>هذه العبارة تصنع صورة ممتدة عن قصد وتمثل جميع الناس في كل مكان. إذا كان ذلك مفيدًا في لغتك، فيمكنك استخدام تعبير مشابه أو لغة واضحة. ترجمة بديلة: "من جميع الناس في كل مكان"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15 (#1)</w:t>
      </w:r>
      <w:r>
        <w:rPr>
          <w:rtl/>
          <w:cs/>
          <w:lang w:val="ar_AE" w:bidi="ar_AE"/>
        </w:rPr>
      </w:r>
    </w:p>
    <w:p>
      <w:pPr>
        <w:bidi/>
      </w:pPr>
      <w:r>
        <w:rPr>
          <w:rtl/>
          <w:cs/>
          <w:lang w:val="ar_AE" w:bidi="ar_AE"/>
        </w:rPr>
      </w:r>
      <w:r>
        <w:rPr>
          <w:rtl/>
          <w:cs/>
          <w:lang w:val="ar_AE" w:bidi="ar_AE"/>
        </w:rPr>
        <w:t>נִסִּֽ⁠י</w:t>
      </w:r>
    </w:p>
    <w:p>
      <w:pPr>
        <w:bidi/>
      </w:pPr>
      <w:r>
        <w:rPr>
          <w:rtl/>
          <w:cs/>
          <w:lang w:val="ar_AE" w:bidi="ar_AE"/>
        </w:rPr>
      </w:r>
      <w:r>
        <w:rPr>
          <w:b/>
          <w:rtl/>
          <w:cs/>
          <w:lang w:val="ar_AE" w:bidi="ar_AE"/>
        </w:rPr>
        <w:t>"يَهْوَهْ نِسِّي" أي "الرب رايتي"</w:t>
      </w:r>
    </w:p>
    <w:p>
      <w:pPr>
        <w:bidi/>
      </w:pPr>
      <w:r>
        <w:rPr>
          <w:rtl/>
          <w:cs/>
          <w:lang w:val="ar_AE" w:bidi="ar_AE"/>
        </w:rPr>
      </w:r>
      <w:r>
        <w:rPr>
          <w:rtl/>
          <w:cs/>
          <w:lang w:val="ar_AE" w:bidi="ar_AE"/>
        </w:rPr>
        <w:t>الراية هي شيء مرفوع عاليًا، ربما مثل العلم، ويمكن للناس رؤيته من بعيد واتِّبَاعه. ترجمة بديلة: "هو رايتي في الحرب" أو "هو دليلي"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16 (#1)</w:t>
      </w:r>
      <w:r>
        <w:rPr>
          <w:rtl/>
          <w:cs/>
          <w:lang w:val="ar_AE" w:bidi="ar_AE"/>
        </w:rPr>
      </w:r>
    </w:p>
    <w:p>
      <w:pPr>
        <w:bidi/>
      </w:pPr>
      <w:r>
        <w:rPr>
          <w:rtl/>
          <w:cs/>
          <w:lang w:val="ar_AE" w:bidi="ar_AE"/>
        </w:rPr>
      </w:r>
      <w:r>
        <w:rPr>
          <w:rtl/>
          <w:cs/>
          <w:lang w:val="ar_AE" w:bidi="ar_AE"/>
        </w:rPr>
        <w:t>כִּֽי־יָד֙ עַל־כֵּ֣ס יָ֔הּ</w:t>
      </w:r>
    </w:p>
    <w:p>
      <w:pPr>
        <w:bidi/>
      </w:pPr>
      <w:r>
        <w:rPr>
          <w:rtl/>
          <w:cs/>
          <w:lang w:val="ar_AE" w:bidi="ar_AE"/>
        </w:rPr>
      </w:r>
      <w:r>
        <w:rPr>
          <w:b/>
          <w:rtl/>
          <w:cs/>
          <w:lang w:val="ar_AE" w:bidi="ar_AE"/>
        </w:rPr>
        <w:t>"إِنَّ الْيَدَ عَلَى كُرْسِيِّ الرَّبِّ"</w:t>
      </w:r>
    </w:p>
    <w:p>
      <w:pPr>
        <w:bidi/>
      </w:pPr>
      <w:r>
        <w:rPr>
          <w:rtl/>
          <w:cs/>
          <w:lang w:val="ar_AE" w:bidi="ar_AE"/>
        </w:rPr>
      </w:r>
      <w:r>
        <w:rPr>
          <w:rtl/>
          <w:cs/>
          <w:lang w:val="ar_AE" w:bidi="ar_AE"/>
        </w:rPr>
        <w:t>النص العبري هنا صعب للغاية، وهناك مجموعة متنوعة من الآراء حول المعنى. تشمل الأسئلة: (1) يد مَنْ المُشار إليها؟ عماليق، الرب، أم موسى؟ (2) على ماذا أو ضد ماذا تكون اليد؟ عرش الرب أم رايته؟ (3) ما معنى حرف الجر العبري الذي يعني على، ضد، أو فوق؟ ماذا يعني ذلك؟ تمرد، أم قَسَم، أم التمسك برمز القوة؟ إذا كانت هناك ترجمة أخرى في منطقتك، فقد يكون من الأفضل ببساطة اتِّبَاع التفسير الذي تُقدمه. ترجمة بديلة: "لأن اليد كانت على عرش الرب" أو "لأن اليد كانت على راية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16 (#2)</w:t>
      </w:r>
      <w:r>
        <w:rPr>
          <w:rtl/>
          <w:cs/>
          <w:lang w:val="ar_AE" w:bidi="ar_AE"/>
        </w:rPr>
      </w:r>
    </w:p>
    <w:p>
      <w:pPr>
        <w:bidi/>
      </w:pPr>
      <w:r>
        <w:rPr>
          <w:rtl/>
          <w:cs/>
          <w:lang w:val="ar_AE" w:bidi="ar_AE"/>
        </w:rPr>
      </w:r>
      <w:r>
        <w:rPr>
          <w:rtl/>
          <w:cs/>
          <w:lang w:val="ar_AE" w:bidi="ar_AE"/>
        </w:rPr>
        <w:t>מִלְחָמָ֥ה לַ⁠יהוָ֖ה בַּֽ⁠עֲמָלֵ֑ק</w:t>
      </w:r>
    </w:p>
    <w:p>
      <w:pPr>
        <w:bidi/>
      </w:pPr>
      <w:r>
        <w:rPr>
          <w:rtl/>
          <w:cs/>
          <w:lang w:val="ar_AE" w:bidi="ar_AE"/>
        </w:rPr>
      </w:r>
      <w:r>
        <w:rPr>
          <w:b/>
          <w:rtl/>
          <w:cs/>
          <w:lang w:val="ar_AE" w:bidi="ar_AE"/>
        </w:rPr>
        <w:t>"لِلرَّبِّ حَرْبٌ مَعَ عَمَالِيقَ مِنْ دَوْرٍ إِلَى دَوْرٍ"</w:t>
      </w:r>
    </w:p>
    <w:p>
      <w:pPr>
        <w:bidi/>
      </w:pPr>
      <w:r>
        <w:rPr>
          <w:rtl/>
          <w:cs/>
          <w:lang w:val="ar_AE" w:bidi="ar_AE"/>
        </w:rPr>
      </w:r>
      <w:r>
        <w:rPr>
          <w:rtl/>
          <w:cs/>
          <w:lang w:val="ar_AE" w:bidi="ar_AE"/>
        </w:rPr>
        <w:t xml:space="preserve">هذه العبارة لا تحتوي على أفعال في العبرية. قد تحتاج إلى ترجمة الاسم </w:t>
      </w:r>
      <w:r>
        <w:rPr>
          <w:b/>
          <w:rtl/>
          <w:cs/>
          <w:lang w:val="ar_AE" w:bidi="ar_AE"/>
        </w:rPr>
        <w:t>حرب</w:t>
      </w:r>
      <w:r>
        <w:rPr>
          <w:rtl/>
          <w:cs/>
          <w:lang w:val="ar_AE" w:bidi="ar_AE"/>
        </w:rPr>
        <w:t xml:space="preserve"> كفعل. ترجمة بديلة: "الرب سيصنع حربًا مع عماليق" أو "الرب سيحارب عماليق"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إلى الأصحاح 18</w:t>
      </w:r>
      <w:r>
        <w:rPr>
          <w:rtl/>
          <w:cs/>
          <w:lang w:val="ar_AE" w:bidi="ar_AE"/>
        </w:rPr>
      </w:r>
    </w:p>
    <w:p>
      <w:pPr>
        <w:pStyle w:val="Heading3"/>
        <w:bidi/>
      </w:pPr>
      <w:r>
        <w:rPr>
          <w:rtl/>
          <w:cs/>
          <w:lang w:val="ar_AE" w:bidi="ar_AE"/>
        </w:rPr>
        <w:t>البنية والتنسيق</w:t>
      </w:r>
    </w:p>
    <w:p>
      <w:pPr>
        <w:pStyle w:val="ListBullet"/>
        <w:bidi/>
        <w:spacing w:line="240" w:lineRule="auto"/>
        <w:ind w:left="720"/>
      </w:pPr>
      <w:r>
        <w:rPr>
          <w:rtl/>
          <w:cs/>
          <w:lang w:val="ar_AE" w:bidi="ar_AE"/>
        </w:rPr>
      </w:r>
      <w:r>
        <w:rPr>
          <w:rtl/>
          <w:cs/>
          <w:lang w:val="ar_AE" w:bidi="ar_AE"/>
        </w:rPr>
        <w:t>مقطع 1–12: يثرون يزور موسى ويستمع إلى كل ما فعله الرب</w:t>
      </w:r>
    </w:p>
    <w:p>
      <w:pPr>
        <w:pStyle w:val="ListBullet"/>
        <w:bidi/>
        <w:spacing w:line="240" w:lineRule="auto"/>
        <w:ind w:left="720"/>
      </w:pPr>
      <w:r>
        <w:rPr>
          <w:rtl/>
          <w:cs/>
          <w:lang w:val="ar_AE" w:bidi="ar_AE"/>
        </w:rPr>
      </w:r>
      <w:r>
        <w:rPr>
          <w:rtl/>
          <w:cs/>
          <w:lang w:val="ar_AE" w:bidi="ar_AE"/>
        </w:rPr>
        <w:t>مقطع 13–27: يثرون ينصت إلى موسى وينصحه بإرساء نظام قيادة تفويضي؛ موسى ينفذ ذلك</w:t>
      </w:r>
    </w:p>
    <w:p>
      <w:pPr>
        <w:pStyle w:val="Heading3"/>
        <w:bidi/>
      </w:pPr>
      <w:r>
        <w:rPr>
          <w:rtl/>
          <w:cs/>
          <w:lang w:val="ar_AE" w:bidi="ar_AE"/>
        </w:rPr>
        <w:t>مفاهيم محددة في هذا الأصحاح</w:t>
      </w:r>
    </w:p>
    <w:p>
      <w:pPr>
        <w:pStyle w:val="Heading4"/>
        <w:bidi/>
      </w:pPr>
      <w:r>
        <w:rPr>
          <w:rtl/>
          <w:cs/>
          <w:lang w:val="ar_AE" w:bidi="ar_AE"/>
        </w:rPr>
        <w:t>دروس في القيادة</w:t>
      </w:r>
    </w:p>
    <w:p>
      <w:pPr>
        <w:bidi/>
      </w:pPr>
      <w:r>
        <w:rPr>
          <w:rtl/>
          <w:cs/>
          <w:lang w:val="ar_AE" w:bidi="ar_AE"/>
        </w:rPr>
      </w:r>
      <w:r>
        <w:rPr>
          <w:rtl/>
          <w:cs/>
          <w:lang w:val="ar_AE" w:bidi="ar_AE"/>
        </w:rPr>
        <w:t xml:space="preserve">يقدم يثرون لموسى درسًا مهمًا في القيادة في هذا الأصحاح. يعتمد العديد من العلماء على هذا الأصحاح لاستخلاص دروس مهمة في القيادة. فوّض موسى بعض مسؤولياته إلى رجال أتقياء آخرين حتى لا يُرهق بسبب جميع المطالب التي تُطلب منه. (انظر: </w:t>
      </w:r>
      <w:r>
        <w:rPr>
          <w:rtl/>
          <w:cs/>
          <w:lang w:val="ar_AE" w:bidi="ar_AE"/>
        </w:rPr>
        <w:t>تقي</w:t>
      </w:r>
      <w:r>
        <w:rPr>
          <w:rtl/>
          <w:cs/>
          <w:lang w:val="ar_AE" w:bidi="ar_AE"/>
        </w:rPr>
        <w:t>)</w:t>
      </w:r>
    </w:p>
    <w:p>
      <w:pPr>
        <w:pStyle w:val="Heading3"/>
        <w:bidi/>
      </w:pPr>
      <w:r>
        <w:rPr>
          <w:rtl/>
          <w:cs/>
          <w:lang w:val="ar_AE" w:bidi="ar_AE"/>
        </w:rPr>
        <w:t>التحديات المحتملة في الترجمة</w:t>
      </w:r>
    </w:p>
    <w:p>
      <w:pPr>
        <w:pStyle w:val="Heading4"/>
        <w:bidi/>
      </w:pPr>
      <w:r>
        <w:rPr>
          <w:rtl/>
          <w:cs/>
          <w:lang w:val="ar_AE" w:bidi="ar_AE"/>
        </w:rPr>
        <w:t>ترتيب الأحداث</w:t>
      </w:r>
    </w:p>
    <w:p>
      <w:pPr>
        <w:bidi/>
      </w:pPr>
      <w:r>
        <w:rPr>
          <w:rtl/>
          <w:cs/>
          <w:lang w:val="ar_AE" w:bidi="ar_AE"/>
        </w:rPr>
      </w:r>
      <w:r>
        <w:rPr>
          <w:rtl/>
          <w:cs/>
          <w:lang w:val="ar_AE" w:bidi="ar_AE"/>
        </w:rPr>
        <w:t xml:space="preserve">توقيت الأحداث في </w:t>
      </w:r>
      <w:r>
        <w:rPr>
          <w:rtl/>
          <w:cs/>
          <w:lang w:val="ar_AE" w:bidi="ar_AE"/>
        </w:rPr>
        <w:t>18:2</w:t>
      </w:r>
      <w:r>
        <w:rPr>
          <w:rtl/>
          <w:cs/>
          <w:lang w:val="ar_AE" w:bidi="ar_AE"/>
        </w:rPr>
        <w:t xml:space="preserve"> غير واضح، وبغض النظر عن توقيتها، قد يكون من الصعب تفسيرها. السؤال: هل </w:t>
      </w:r>
      <w:r>
        <w:rPr>
          <w:b/>
          <w:rtl/>
          <w:cs/>
          <w:lang w:val="ar_AE" w:bidi="ar_AE"/>
        </w:rPr>
        <w:t>أخذ</w:t>
      </w:r>
      <w:r>
        <w:rPr>
          <w:rtl/>
          <w:cs/>
          <w:lang w:val="ar_AE" w:bidi="ar_AE"/>
        </w:rPr>
        <w:t xml:space="preserve"> يثرون لصفّورة متعلق بالحدث السابق عندما أرسلها موسى إليه في وقت غير مذكور، أم أن ارتباط </w:t>
      </w:r>
      <w:r>
        <w:rPr>
          <w:b/>
          <w:rtl/>
          <w:cs/>
          <w:lang w:val="ar_AE" w:bidi="ar_AE"/>
        </w:rPr>
        <w:t>أخذ</w:t>
      </w:r>
      <w:r>
        <w:rPr>
          <w:rtl/>
          <w:cs/>
          <w:lang w:val="ar_AE" w:bidi="ar_AE"/>
        </w:rPr>
        <w:t xml:space="preserve"> يثرون لها يتعلق بمجيئه للقاء موسى في </w:t>
      </w:r>
      <w:r>
        <w:rPr>
          <w:rtl/>
          <w:cs/>
          <w:lang w:val="ar_AE" w:bidi="ar_AE"/>
        </w:rPr>
        <w:t>18:5</w:t>
      </w:r>
      <w:r>
        <w:rPr>
          <w:rtl/>
          <w:cs/>
          <w:lang w:val="ar_AE" w:bidi="ar_AE"/>
        </w:rPr>
        <w:t>.</w:t>
      </w:r>
    </w:p>
    <w:p>
      <w:pPr>
        <w:pStyle w:val="Heading4"/>
        <w:bidi/>
      </w:pPr>
      <w:r>
        <w:rPr>
          <w:rtl/>
          <w:cs/>
          <w:lang w:val="ar_AE" w:bidi="ar_AE"/>
        </w:rPr>
        <w:t>الآية 11</w:t>
      </w:r>
    </w:p>
    <w:p>
      <w:pPr>
        <w:bidi/>
      </w:pPr>
      <w:r>
        <w:rPr>
          <w:rtl/>
          <w:cs/>
          <w:lang w:val="ar_AE" w:bidi="ar_AE"/>
        </w:rPr>
      </w:r>
      <w:r>
        <w:rPr>
          <w:rtl/>
          <w:cs/>
          <w:lang w:val="ar_AE" w:bidi="ar_AE"/>
        </w:rPr>
        <w:t>18:11</w:t>
      </w:r>
      <w:r>
        <w:rPr>
          <w:rtl/>
          <w:cs/>
          <w:lang w:val="ar_AE" w:bidi="ar_AE"/>
        </w:rPr>
        <w:t xml:space="preserve"> الأمر معقد في الأساس ويحتاج إلى تفسير.</w:t>
      </w:r>
    </w:p>
    <w:p>
      <w:pPr>
        <w:pStyle w:val="Heading4"/>
        <w:bidi/>
      </w:pPr>
      <w:r>
        <w:rPr>
          <w:rtl/>
          <w:cs/>
          <w:lang w:val="ar_AE" w:bidi="ar_AE"/>
        </w:rPr>
        <w:t>الله ويهوه</w:t>
      </w:r>
    </w:p>
    <w:p>
      <w:pPr>
        <w:bidi/>
      </w:pPr>
      <w:r>
        <w:rPr>
          <w:rtl/>
          <w:cs/>
          <w:lang w:val="ar_AE" w:bidi="ar_AE"/>
        </w:rPr>
      </w:r>
      <w:r>
        <w:rPr>
          <w:rtl/>
          <w:cs/>
          <w:lang w:val="ar_AE" w:bidi="ar_AE"/>
        </w:rPr>
        <w:t>في هذا الأصحاح، يُشار إلى الله، الذي يُسمى يهوه في معظم أجزاء الكتاب الأخرى، غالبًا باسم الله بدلاً من اسمه المعتاد. يجب ألا توحي الترجمات بأنهما كيانين مختلفين.</w:t>
      </w:r>
    </w:p>
    <w:p>
      <w:pPr>
        <w:pStyle w:val="Heading4"/>
        <w:bidi/>
      </w:pPr>
      <w:r>
        <w:rPr>
          <w:rtl/>
          <w:cs/>
          <w:lang w:val="ar_AE" w:bidi="ar_AE"/>
        </w:rPr>
        <w:t>القرابة: الحمو</w:t>
      </w:r>
    </w:p>
    <w:p>
      <w:pPr>
        <w:bidi/>
      </w:pPr>
      <w:r>
        <w:rPr>
          <w:rtl/>
          <w:cs/>
          <w:lang w:val="ar_AE" w:bidi="ar_AE"/>
        </w:rPr>
      </w:r>
      <w:r>
        <w:rPr>
          <w:rtl/>
          <w:cs/>
          <w:lang w:val="ar_AE" w:bidi="ar_AE"/>
        </w:rPr>
        <w:t xml:space="preserve">يثرون هو والد زوجة موسى. بعض اللغات قد تفرق بين هذا وحمى الزوجة. إذا كان هذا هو الحال، لاحظ ذلك في المقاطع: 1–2، 5–8، 12، 14–15، 17، 24، و27. (انظر: </w:t>
      </w:r>
      <w:r>
        <w:rPr>
          <w:rtl/>
          <w:cs/>
          <w:lang w:val="ar_AE" w:bidi="ar_AE"/>
        </w:rPr>
        <w:t>القرابة</w:t>
      </w:r>
      <w:r>
        <w:rPr>
          <w:rtl/>
          <w:cs/>
          <w:lang w:val="ar_AE" w:bidi="ar_AE"/>
        </w:rPr>
        <w:t>)</w:t>
      </w:r>
    </w:p>
    <w:p>
      <w:pPr>
        <w:pStyle w:val="Heading4"/>
        <w:bidi/>
      </w:pPr>
      <w:r>
        <w:rPr>
          <w:rtl/>
          <w:cs/>
          <w:lang w:val="ar_AE" w:bidi="ar_AE"/>
        </w:rPr>
        <w:t>مرجع المشارك</w:t>
      </w:r>
    </w:p>
    <w:p>
      <w:pPr>
        <w:bidi/>
      </w:pPr>
      <w:r>
        <w:rPr>
          <w:rtl/>
          <w:cs/>
          <w:lang w:val="ar_AE" w:bidi="ar_AE"/>
        </w:rPr>
      </w:r>
      <w:r>
        <w:rPr>
          <w:rtl/>
          <w:cs/>
          <w:lang w:val="ar_AE" w:bidi="ar_AE"/>
        </w:rPr>
        <w:t>يُشار إلى يثرون غالبًا ببساطة على أنه حمو موسى في هذا الأصحاح. كما يُذكر اسمه صراحة كثيرًا، إذ يُستخدم عادةً المزيد من الضمائر للإشارة إليه. الاستخدام المتكرر لاسمه قد يكون لتأكيد روابطه العائلية وسلطته أو مكانته المرموقة. قد تتطلب بعض اللغات تعديل الطريقة التي يُشار إليه بها لتكون طبيعية أو لنقل الإحساس عينه بالروابط العائلية والسلطة أو المكانة المرموقة.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18: 1 (#1)</w:t>
      </w:r>
      <w:r>
        <w:rPr>
          <w:rtl/>
          <w:cs/>
          <w:lang w:val="ar_AE" w:bidi="ar_AE"/>
        </w:rPr>
      </w:r>
    </w:p>
    <w:p>
      <w:pPr>
        <w:bidi/>
      </w:pPr>
      <w:r>
        <w:rPr>
          <w:rtl/>
          <w:cs/>
          <w:lang w:val="ar_AE" w:bidi="ar_AE"/>
        </w:rPr>
      </w:r>
      <w:r>
        <w:rPr>
          <w:rtl/>
          <w:cs/>
          <w:lang w:val="ar_AE" w:bidi="ar_AE"/>
        </w:rPr>
        <w:t>חֹתֵ֣ן מֹשֶׁ֔ה</w:t>
      </w:r>
    </w:p>
    <w:p>
      <w:pPr>
        <w:bidi/>
      </w:pPr>
      <w:r>
        <w:rPr>
          <w:rtl/>
          <w:cs/>
          <w:lang w:val="ar_AE" w:bidi="ar_AE"/>
        </w:rPr>
      </w:r>
      <w:r>
        <w:rPr>
          <w:b/>
          <w:rtl/>
          <w:cs/>
          <w:lang w:val="ar_AE" w:bidi="ar_AE"/>
        </w:rPr>
        <w:t>"حَمُو مُوسَى"</w:t>
      </w:r>
    </w:p>
    <w:p>
      <w:pPr>
        <w:bidi/>
      </w:pPr>
      <w:r>
        <w:rPr>
          <w:rtl/>
          <w:cs/>
          <w:lang w:val="ar_AE" w:bidi="ar_AE"/>
        </w:rPr>
      </w:r>
      <w:r>
        <w:rPr>
          <w:rtl/>
          <w:cs/>
          <w:lang w:val="ar_AE" w:bidi="ar_AE"/>
        </w:rPr>
        <w:t xml:space="preserve">اللقب، </w:t>
      </w:r>
      <w:r>
        <w:rPr>
          <w:b/>
          <w:rtl/>
          <w:cs/>
          <w:lang w:val="ar_AE" w:bidi="ar_AE"/>
        </w:rPr>
        <w:t>حمو موسى</w:t>
      </w:r>
      <w:r>
        <w:rPr>
          <w:rtl/>
          <w:cs/>
          <w:lang w:val="ar_AE" w:bidi="ar_AE"/>
        </w:rPr>
        <w:t xml:space="preserve"> يشير إلى والد زوجة موسى. إذا كانت لغتك تستخدم مصطلحًا مختلفًا لحمي الرجل عن حمي المرأة، اختر المصطلح المناسب هنا. لاحظ استخدام هذا المصطلح أيضًا في الآيات: 2، 5–8، 12، 14–15، 17، 24، و27. ترجمة بديلة: "أبو زوجة موسى"</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 (#1)</w:t>
      </w:r>
      <w:r>
        <w:rPr>
          <w:rtl/>
          <w:cs/>
          <w:lang w:val="ar_AE" w:bidi="ar_AE"/>
        </w:rPr>
      </w:r>
    </w:p>
    <w:p>
      <w:pPr>
        <w:bidi/>
      </w:pPr>
      <w:r>
        <w:rPr>
          <w:rtl/>
          <w:cs/>
          <w:lang w:val="ar_AE" w:bidi="ar_AE"/>
        </w:rPr>
      </w:r>
      <w:r>
        <w:rPr>
          <w:rtl/>
          <w:cs/>
          <w:lang w:val="ar_AE" w:bidi="ar_AE"/>
        </w:rPr>
        <w:t>וַ⁠יִּקַּ֗ח יִתְרוֹ֙ חֹתֵ֣ן מֹשֶׁ֔ה אֶת־צִפֹּרָ֖ה אֵ֣שֶׁת מֹשֶׁ֑ה</w:t>
      </w:r>
    </w:p>
    <w:p>
      <w:pPr>
        <w:bidi/>
      </w:pPr>
      <w:r>
        <w:rPr>
          <w:rtl/>
          <w:cs/>
          <w:lang w:val="ar_AE" w:bidi="ar_AE"/>
        </w:rPr>
      </w:r>
      <w:r>
        <w:rPr>
          <w:b/>
          <w:rtl/>
          <w:cs/>
          <w:lang w:val="ar_AE" w:bidi="ar_AE"/>
        </w:rPr>
        <w:t>"فَأَخَذَ يَثْرُونُ حَمُو مُوسَى صَفُّورَةَ امْرَأَةَ مُوسَى بَعْدَ صَرْفِهَا"</w:t>
      </w:r>
    </w:p>
    <w:p>
      <w:pPr>
        <w:bidi/>
      </w:pPr>
      <w:r>
        <w:rPr>
          <w:rtl/>
          <w:cs/>
          <w:lang w:val="ar_AE" w:bidi="ar_AE"/>
        </w:rPr>
      </w:r>
      <w:r>
        <w:rPr>
          <w:rtl/>
          <w:cs/>
          <w:lang w:val="ar_AE" w:bidi="ar_AE"/>
        </w:rPr>
        <w:t>قد يعني هذا: (1) أن يثرون أخذ صفورة إلى موسى، أو (2) أن يثرون قد رحب بعودة صفورة في وقت 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 (#2)</w:t>
      </w:r>
      <w:r>
        <w:rPr>
          <w:rtl/>
          <w:cs/>
          <w:lang w:val="ar_AE" w:bidi="ar_AE"/>
        </w:rPr>
      </w:r>
    </w:p>
    <w:p>
      <w:pPr>
        <w:bidi/>
      </w:pPr>
      <w:r>
        <w:rPr>
          <w:rtl/>
          <w:cs/>
          <w:lang w:val="ar_AE" w:bidi="ar_AE"/>
        </w:rPr>
      </w:r>
      <w:r>
        <w:rPr>
          <w:rtl/>
          <w:cs/>
          <w:lang w:val="ar_AE" w:bidi="ar_AE"/>
        </w:rPr>
        <w:t>אַחַ֖ר שִׁלּוּחֶֽי⁠הָ</w:t>
      </w:r>
    </w:p>
    <w:p>
      <w:pPr>
        <w:bidi/>
      </w:pPr>
      <w:r>
        <w:rPr>
          <w:rtl/>
          <w:cs/>
          <w:lang w:val="ar_AE" w:bidi="ar_AE"/>
        </w:rPr>
      </w:r>
      <w:r>
        <w:rPr>
          <w:b/>
          <w:rtl/>
          <w:cs/>
          <w:lang w:val="ar_AE" w:bidi="ar_AE"/>
        </w:rPr>
        <w:t>"بَعْدَ صَرْفِهَا"</w:t>
      </w:r>
    </w:p>
    <w:p>
      <w:pPr>
        <w:bidi/>
      </w:pPr>
      <w:r>
        <w:rPr>
          <w:rtl/>
          <w:cs/>
          <w:lang w:val="ar_AE" w:bidi="ar_AE"/>
        </w:rPr>
      </w:r>
      <w:r>
        <w:rPr>
          <w:rtl/>
          <w:cs/>
          <w:lang w:val="ar_AE" w:bidi="ar_AE"/>
        </w:rPr>
        <w:t>هذا شيء كان قد فعله موسى سابقًا. إذا كان ذلك سيفيد قراءك، فيمكنك التعبير عن ذلك بشكل صريح. ترجمة بديلة: "بعد أن أرسلها موسى إلى بيت أبيها"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3 (#1)</w:t>
      </w:r>
      <w:r>
        <w:rPr>
          <w:rtl/>
          <w:cs/>
          <w:lang w:val="ar_AE" w:bidi="ar_AE"/>
        </w:rPr>
      </w:r>
    </w:p>
    <w:p>
      <w:pPr>
        <w:bidi/>
      </w:pPr>
      <w:r>
        <w:rPr>
          <w:rtl/>
          <w:cs/>
          <w:lang w:val="ar_AE" w:bidi="ar_AE"/>
        </w:rPr>
      </w:r>
      <w:r>
        <w:rPr>
          <w:rtl/>
          <w:cs/>
          <w:lang w:val="ar_AE" w:bidi="ar_AE"/>
        </w:rPr>
        <w:t>וְ⁠אֵ֖ת שְׁנֵ֣י בָנֶ֑י⁠הָ</w:t>
      </w:r>
    </w:p>
    <w:p>
      <w:pPr>
        <w:bidi/>
      </w:pPr>
      <w:r>
        <w:rPr>
          <w:rtl/>
          <w:cs/>
          <w:lang w:val="ar_AE" w:bidi="ar_AE"/>
        </w:rPr>
      </w:r>
      <w:r>
        <w:rPr>
          <w:b/>
          <w:rtl/>
          <w:cs/>
          <w:lang w:val="ar_AE" w:bidi="ar_AE"/>
        </w:rPr>
        <w:t>"وابنيها"</w:t>
      </w:r>
    </w:p>
    <w:p>
      <w:pPr>
        <w:bidi/>
      </w:pPr>
      <w:r>
        <w:rPr>
          <w:rtl/>
          <w:cs/>
          <w:lang w:val="ar_AE" w:bidi="ar_AE"/>
        </w:rPr>
      </w:r>
      <w:r>
        <w:rPr>
          <w:rtl/>
          <w:cs/>
          <w:lang w:val="ar_AE" w:bidi="ar_AE"/>
        </w:rPr>
        <w:t xml:space="preserve">هذه هي نهاية الجملة التي تبدأ بالكلمات </w:t>
      </w:r>
      <w:r>
        <w:rPr>
          <w:b/>
          <w:rtl/>
          <w:cs/>
          <w:lang w:val="ar_AE" w:bidi="ar_AE"/>
        </w:rPr>
        <w:t>يثرون ... أخذ صفورة</w:t>
      </w:r>
      <w:r>
        <w:rPr>
          <w:rtl/>
          <w:cs/>
          <w:lang w:val="ar_AE" w:bidi="ar_AE"/>
        </w:rPr>
        <w:t xml:space="preserve"> في </w:t>
      </w:r>
      <w:r>
        <w:rPr>
          <w:rtl/>
          <w:cs/>
          <w:lang w:val="ar_AE" w:bidi="ar_AE"/>
        </w:rPr>
        <w:t>18:2</w:t>
      </w:r>
      <w:r>
        <w:rPr>
          <w:rtl/>
          <w:cs/>
          <w:lang w:val="ar_AE" w:bidi="ar_AE"/>
        </w:rPr>
        <w:t>. وقد يعني هذا: (1) يثرون أخذ صفورة وابنيها إلى موسى، أو (2) يثرون كان قد استقبل صفورة وابنيها في وقت 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3 (#2)</w:t>
      </w:r>
      <w:r>
        <w:rPr>
          <w:rtl/>
          <w:cs/>
          <w:lang w:val="ar_AE" w:bidi="ar_AE"/>
        </w:rPr>
      </w:r>
    </w:p>
    <w:p>
      <w:pPr>
        <w:bidi/>
      </w:pPr>
      <w:r>
        <w:rPr>
          <w:rtl/>
          <w:cs/>
          <w:lang w:val="ar_AE" w:bidi="ar_AE"/>
        </w:rPr>
      </w:r>
      <w:r>
        <w:rPr>
          <w:rtl/>
          <w:cs/>
          <w:lang w:val="ar_AE" w:bidi="ar_AE"/>
        </w:rPr>
        <w:t>גֵּֽרְשֹׁ֔ם</w:t>
      </w:r>
    </w:p>
    <w:p>
      <w:pPr>
        <w:bidi/>
      </w:pPr>
      <w:r>
        <w:rPr>
          <w:rtl/>
          <w:cs/>
          <w:lang w:val="ar_AE" w:bidi="ar_AE"/>
        </w:rPr>
      </w:r>
      <w:r>
        <w:rPr>
          <w:b/>
          <w:rtl/>
          <w:cs/>
          <w:lang w:val="ar_AE" w:bidi="ar_AE"/>
        </w:rPr>
        <w:t>"اسْمُ أَحَدِهِمَا جِرْشُومُ"</w:t>
      </w:r>
    </w:p>
    <w:p>
      <w:pPr>
        <w:bidi/>
      </w:pPr>
      <w:r>
        <w:rPr>
          <w:rtl/>
          <w:cs/>
          <w:lang w:val="ar_AE" w:bidi="ar_AE"/>
        </w:rPr>
      </w:r>
      <w:r>
        <w:rPr>
          <w:b/>
          <w:rtl/>
          <w:cs/>
          <w:lang w:val="ar_AE" w:bidi="ar_AE"/>
        </w:rPr>
        <w:t>جرشوم</w:t>
      </w:r>
      <w:r>
        <w:rPr>
          <w:rtl/>
          <w:cs/>
          <w:lang w:val="ar_AE" w:bidi="ar_AE"/>
        </w:rPr>
        <w:t xml:space="preserve"> هو ابن موسى وصفورة؛ واسمه يعني "غريب". انظر </w:t>
      </w:r>
      <w:r>
        <w:rPr>
          <w:rtl/>
          <w:cs/>
          <w:lang w:val="ar_AE" w:bidi="ar_AE"/>
        </w:rPr>
        <w:t>2:22</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4 (#1)</w:t>
      </w:r>
      <w:r>
        <w:rPr>
          <w:rtl/>
          <w:cs/>
          <w:lang w:val="ar_AE" w:bidi="ar_AE"/>
        </w:rPr>
      </w:r>
    </w:p>
    <w:p>
      <w:pPr>
        <w:bidi/>
      </w:pPr>
      <w:r>
        <w:rPr>
          <w:rtl/>
          <w:cs/>
          <w:lang w:val="ar_AE" w:bidi="ar_AE"/>
        </w:rPr>
      </w:r>
      <w:r>
        <w:rPr>
          <w:rtl/>
          <w:cs/>
          <w:lang w:val="ar_AE" w:bidi="ar_AE"/>
        </w:rPr>
        <w:t>אֱלִיעֶ֑זֶר</w:t>
      </w:r>
    </w:p>
    <w:p>
      <w:pPr>
        <w:bidi/>
      </w:pPr>
      <w:r>
        <w:rPr>
          <w:rtl/>
          <w:cs/>
          <w:lang w:val="ar_AE" w:bidi="ar_AE"/>
        </w:rPr>
      </w:r>
      <w:r>
        <w:rPr>
          <w:b/>
          <w:rtl/>
          <w:cs/>
          <w:lang w:val="ar_AE" w:bidi="ar_AE"/>
        </w:rPr>
        <w:t>"وَاسْمُ الآخَرِ أَلِيعَازَرُ"</w:t>
      </w:r>
    </w:p>
    <w:p>
      <w:pPr>
        <w:bidi/>
      </w:pPr>
      <w:r>
        <w:rPr>
          <w:rtl/>
          <w:cs/>
          <w:lang w:val="ar_AE" w:bidi="ar_AE"/>
        </w:rPr>
      </w:r>
      <w:r>
        <w:rPr>
          <w:b/>
          <w:rtl/>
          <w:cs/>
          <w:lang w:val="ar_AE" w:bidi="ar_AE"/>
        </w:rPr>
        <w:t>أليعازر</w:t>
      </w:r>
      <w:r>
        <w:rPr>
          <w:rtl/>
          <w:cs/>
          <w:lang w:val="ar_AE" w:bidi="ar_AE"/>
        </w:rPr>
        <w:t xml:space="preserve"> هو ابن موسى وصفورة؛ اسمه يعني "الله هو الذي يُعينني".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4 (#2)</w:t>
      </w:r>
      <w:r>
        <w:rPr>
          <w:rtl/>
          <w:cs/>
          <w:lang w:val="ar_AE" w:bidi="ar_AE"/>
        </w:rPr>
      </w:r>
    </w:p>
    <w:p>
      <w:pPr>
        <w:bidi/>
      </w:pPr>
      <w:r>
        <w:rPr>
          <w:rtl/>
          <w:cs/>
          <w:lang w:val="ar_AE" w:bidi="ar_AE"/>
        </w:rPr>
      </w:r>
      <w:r>
        <w:rPr>
          <w:rtl/>
          <w:cs/>
          <w:lang w:val="ar_AE" w:bidi="ar_AE"/>
        </w:rPr>
        <w:t>מֵ⁠חֶ֥רֶב פַּרְעֹֽה</w:t>
      </w:r>
    </w:p>
    <w:p>
      <w:pPr>
        <w:bidi/>
      </w:pPr>
      <w:r>
        <w:rPr>
          <w:rtl/>
          <w:cs/>
          <w:lang w:val="ar_AE" w:bidi="ar_AE"/>
        </w:rPr>
      </w:r>
      <w:r>
        <w:rPr>
          <w:b/>
          <w:rtl/>
          <w:cs/>
          <w:lang w:val="ar_AE" w:bidi="ar_AE"/>
        </w:rPr>
        <w:t>"من سيف فرعون"</w:t>
      </w:r>
    </w:p>
    <w:p>
      <w:pPr>
        <w:bidi/>
      </w:pPr>
      <w:r>
        <w:rPr>
          <w:rtl/>
          <w:cs/>
          <w:lang w:val="ar_AE" w:bidi="ar_AE"/>
        </w:rPr>
      </w:r>
      <w:r>
        <w:rPr>
          <w:rtl/>
          <w:cs/>
          <w:lang w:val="ar_AE" w:bidi="ar_AE"/>
        </w:rPr>
        <w:t xml:space="preserve">العبارة </w:t>
      </w:r>
      <w:r>
        <w:rPr>
          <w:b/>
          <w:rtl/>
          <w:cs/>
          <w:lang w:val="ar_AE" w:bidi="ar_AE"/>
        </w:rPr>
        <w:t>من سيف فرعون</w:t>
      </w:r>
      <w:r>
        <w:rPr>
          <w:rtl/>
          <w:cs/>
          <w:lang w:val="ar_AE" w:bidi="ar_AE"/>
        </w:rPr>
        <w:t xml:space="preserve"> تشير إلى القتل بواسطة فرعون أو جيش فرعون. إذا كان ذلك مفيدًا في لغتك، فيمكنك استخدام تعبير مماثل أو لغة واضحة. ترجمة بديلة: "من القتل بواسطة فرعون" أو "من القتل بواسطة جيش فرعون"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5 (#1)</w:t>
      </w:r>
      <w:r>
        <w:rPr>
          <w:rtl/>
          <w:cs/>
          <w:lang w:val="ar_AE" w:bidi="ar_AE"/>
        </w:rPr>
      </w:r>
    </w:p>
    <w:p>
      <w:pPr>
        <w:bidi/>
      </w:pPr>
      <w:r>
        <w:rPr>
          <w:rtl/>
          <w:cs/>
          <w:lang w:val="ar_AE" w:bidi="ar_AE"/>
        </w:rPr>
      </w:r>
      <w:r>
        <w:rPr>
          <w:rtl/>
          <w:cs/>
          <w:lang w:val="ar_AE" w:bidi="ar_AE"/>
        </w:rPr>
        <w:t>וּ⁠בָנָ֥י⁠ו</w:t>
      </w:r>
    </w:p>
    <w:p>
      <w:pPr>
        <w:bidi/>
      </w:pPr>
      <w:r>
        <w:rPr>
          <w:rtl/>
          <w:cs/>
          <w:lang w:val="ar_AE" w:bidi="ar_AE"/>
        </w:rPr>
      </w:r>
      <w:r>
        <w:rPr>
          <w:b/>
          <w:rtl/>
          <w:cs/>
          <w:lang w:val="ar_AE" w:bidi="ar_AE"/>
        </w:rPr>
        <w:t>"وَابْنَاهُ"</w:t>
      </w:r>
    </w:p>
    <w:p>
      <w:pPr>
        <w:bidi/>
      </w:pPr>
      <w:r>
        <w:rPr>
          <w:rtl/>
          <w:cs/>
          <w:lang w:val="ar_AE" w:bidi="ar_AE"/>
        </w:rPr>
      </w:r>
      <w:r>
        <w:rPr>
          <w:rtl/>
          <w:cs/>
          <w:lang w:val="ar_AE" w:bidi="ar_AE"/>
        </w:rPr>
        <w:t>ترجمة بديلة: "مع ابنيه"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7 (#1)</w:t>
      </w:r>
      <w:r>
        <w:rPr>
          <w:rtl/>
          <w:cs/>
          <w:lang w:val="ar_AE" w:bidi="ar_AE"/>
        </w:rPr>
      </w:r>
    </w:p>
    <w:p>
      <w:pPr>
        <w:bidi/>
      </w:pPr>
      <w:r>
        <w:rPr>
          <w:rtl/>
          <w:cs/>
          <w:lang w:val="ar_AE" w:bidi="ar_AE"/>
        </w:rPr>
      </w:r>
      <w:r>
        <w:rPr>
          <w:rtl/>
          <w:cs/>
          <w:lang w:val="ar_AE" w:bidi="ar_AE"/>
        </w:rPr>
        <w:t>וַ⁠יִּשְׁתַּ֨חוּ֙ וַ⁠יִּשַּׁק־ל֔⁠וֹ</w:t>
      </w:r>
    </w:p>
    <w:p>
      <w:pPr>
        <w:bidi/>
      </w:pPr>
      <w:r>
        <w:rPr>
          <w:rtl/>
          <w:cs/>
          <w:lang w:val="ar_AE" w:bidi="ar_AE"/>
        </w:rPr>
      </w:r>
      <w:r>
        <w:rPr>
          <w:b/>
          <w:rtl/>
          <w:cs/>
          <w:lang w:val="ar_AE" w:bidi="ar_AE"/>
        </w:rPr>
        <w:t>"وَسَجَدَ وَقَبَّلَهُ"</w:t>
      </w:r>
    </w:p>
    <w:p>
      <w:pPr>
        <w:bidi/>
      </w:pPr>
      <w:r>
        <w:rPr>
          <w:rtl/>
          <w:cs/>
          <w:lang w:val="ar_AE" w:bidi="ar_AE"/>
        </w:rPr>
      </w:r>
      <w:r>
        <w:rPr>
          <w:rtl/>
          <w:cs/>
          <w:lang w:val="ar_AE" w:bidi="ar_AE"/>
        </w:rPr>
        <w:t>كانت هذه أفعالًا رمزية وهي جزء من الطريقة العادية التي أظهر بها الناس احترامًا كبيرًا وتفانيًا في تلك الثقافة. إذا كان ذلك سيساعد قراءك، فيمكنك التعبير عن ذلك بشكل صريح.</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8 (#1)</w:t>
      </w:r>
      <w:r>
        <w:rPr>
          <w:rtl/>
          <w:cs/>
          <w:lang w:val="ar_AE" w:bidi="ar_AE"/>
        </w:rPr>
      </w:r>
    </w:p>
    <w:p>
      <w:pPr>
        <w:bidi/>
      </w:pPr>
      <w:r>
        <w:rPr>
          <w:rtl/>
          <w:cs/>
          <w:lang w:val="ar_AE" w:bidi="ar_AE"/>
        </w:rPr>
      </w:r>
      <w:r>
        <w:rPr>
          <w:rtl/>
          <w:cs/>
          <w:lang w:val="ar_AE" w:bidi="ar_AE"/>
        </w:rPr>
        <w:t>עַ֖ל אוֹדֹ֣ת יִשְׂרָאֵ֑ל</w:t>
      </w:r>
    </w:p>
    <w:p>
      <w:pPr>
        <w:bidi/>
      </w:pPr>
      <w:r>
        <w:rPr>
          <w:rtl/>
          <w:cs/>
          <w:lang w:val="ar_AE" w:bidi="ar_AE"/>
        </w:rPr>
      </w:r>
      <w:r>
        <w:rPr>
          <w:b/>
          <w:rtl/>
          <w:cs/>
          <w:lang w:val="ar_AE" w:bidi="ar_AE"/>
        </w:rPr>
        <w:t>"مِنْ أَجْلِ إِسْرَائِيلَ"</w:t>
      </w:r>
    </w:p>
    <w:p>
      <w:pPr>
        <w:bidi/>
      </w:pPr>
      <w:r>
        <w:rPr>
          <w:rtl/>
          <w:cs/>
          <w:lang w:val="ar_AE" w:bidi="ar_AE"/>
        </w:rPr>
      </w:r>
      <w:r>
        <w:rPr>
          <w:rtl/>
          <w:cs/>
          <w:lang w:val="ar_AE" w:bidi="ar_AE"/>
        </w:rPr>
        <w:t xml:space="preserve">كلمة </w:t>
      </w:r>
      <w:r>
        <w:rPr>
          <w:b/>
          <w:rtl/>
          <w:cs/>
          <w:lang w:val="ar_AE" w:bidi="ar_AE"/>
        </w:rPr>
        <w:t>إسرائيل</w:t>
      </w:r>
      <w:r>
        <w:rPr>
          <w:rtl/>
          <w:cs/>
          <w:lang w:val="ar_AE" w:bidi="ar_AE"/>
        </w:rPr>
        <w:t xml:space="preserve"> تمثل الشعب الإسرائيلي. ترجمة بديلة: "من أجل مساعدة الشعب الإسرائيلي"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8 (#2)</w:t>
      </w:r>
      <w:r>
        <w:rPr>
          <w:rtl/>
          <w:cs/>
          <w:lang w:val="ar_AE" w:bidi="ar_AE"/>
        </w:rPr>
      </w:r>
    </w:p>
    <w:p>
      <w:pPr>
        <w:bidi/>
      </w:pPr>
      <w:r>
        <w:rPr>
          <w:rtl/>
          <w:cs/>
          <w:lang w:val="ar_AE" w:bidi="ar_AE"/>
        </w:rPr>
      </w:r>
      <w:r>
        <w:rPr>
          <w:rtl/>
          <w:cs/>
          <w:lang w:val="ar_AE" w:bidi="ar_AE"/>
        </w:rPr>
        <w:t>אֵ֤ת כָּל־הַ⁠תְּלָאָה֙ אֲשֶׁ֣ר מְצָאָ֣תַ⁠ם</w:t>
      </w:r>
    </w:p>
    <w:p>
      <w:pPr>
        <w:bidi/>
      </w:pPr>
      <w:r>
        <w:rPr>
          <w:rtl/>
          <w:cs/>
          <w:lang w:val="ar_AE" w:bidi="ar_AE"/>
        </w:rPr>
      </w:r>
      <w:r>
        <w:rPr>
          <w:b/>
          <w:rtl/>
          <w:cs/>
          <w:lang w:val="ar_AE" w:bidi="ar_AE"/>
        </w:rPr>
        <w:t>"وَكُلَّ الْمَشَقَّةِ الَّتِي أَصَابَتْهُمْ"</w:t>
      </w:r>
    </w:p>
    <w:p>
      <w:pPr>
        <w:bidi/>
      </w:pPr>
      <w:r>
        <w:rPr>
          <w:rtl/>
          <w:cs/>
          <w:lang w:val="ar_AE" w:bidi="ar_AE"/>
        </w:rPr>
      </w:r>
      <w:r>
        <w:rPr>
          <w:rtl/>
          <w:cs/>
          <w:lang w:val="ar_AE" w:bidi="ar_AE"/>
        </w:rPr>
        <w:t xml:space="preserve">يكتب موسى عن </w:t>
      </w:r>
      <w:r>
        <w:rPr>
          <w:b/>
          <w:rtl/>
          <w:cs/>
          <w:lang w:val="ar_AE" w:bidi="ar_AE"/>
        </w:rPr>
        <w:t>الصعاب</w:t>
      </w:r>
      <w:r>
        <w:rPr>
          <w:rtl/>
          <w:cs/>
          <w:lang w:val="ar_AE" w:bidi="ar_AE"/>
        </w:rPr>
        <w:t xml:space="preserve"> التي حدثت لهم كما لو أن الصعاب قد اكتشفت مكانهم وأصابتهم. إذا لم يفهم قراؤك ما تعنيه هذه الصورة في هذا السياق، فيمكنك استخدام استعارة مشابهة من ثقافتك. أو بدلًا من ذلك، يمكنك التعبير عن المعنى بشكل واضح. ترجمة بديلة: "كل الصعاب التي حدثت لهم" أو "كيف مروا بتجارب صعبة وكثيرة"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9 (#1)</w:t>
      </w:r>
      <w:r>
        <w:rPr>
          <w:rtl/>
          <w:cs/>
          <w:lang w:val="ar_AE" w:bidi="ar_AE"/>
        </w:rPr>
      </w:r>
    </w:p>
    <w:p>
      <w:pPr>
        <w:bidi/>
      </w:pPr>
      <w:r>
        <w:rPr>
          <w:rtl/>
          <w:cs/>
          <w:lang w:val="ar_AE" w:bidi="ar_AE"/>
        </w:rPr>
      </w:r>
      <w:r>
        <w:rPr>
          <w:rtl/>
          <w:cs/>
          <w:lang w:val="ar_AE" w:bidi="ar_AE"/>
        </w:rPr>
        <w:t>מִ⁠יַּ֥ד מִצְרָֽיִם</w:t>
      </w:r>
    </w:p>
    <w:p>
      <w:pPr>
        <w:bidi/>
      </w:pPr>
      <w:r>
        <w:rPr>
          <w:rtl/>
          <w:cs/>
          <w:lang w:val="ar_AE" w:bidi="ar_AE"/>
        </w:rPr>
      </w:r>
      <w:r>
        <w:rPr>
          <w:b/>
          <w:rtl/>
          <w:cs/>
          <w:lang w:val="ar_AE" w:bidi="ar_AE"/>
        </w:rPr>
        <w:t>"مِنْ أَيْدِي الْمِصْرِيِّينَ"</w:t>
      </w:r>
    </w:p>
    <w:p>
      <w:pPr>
        <w:bidi/>
      </w:pPr>
      <w:r>
        <w:rPr>
          <w:rtl/>
          <w:cs/>
          <w:lang w:val="ar_AE" w:bidi="ar_AE"/>
        </w:rPr>
      </w:r>
      <w:r>
        <w:rPr>
          <w:rtl/>
          <w:cs/>
          <w:lang w:val="ar_AE" w:bidi="ar_AE"/>
        </w:rPr>
        <w:t>تمثل اليد قدرة شخص ما على القيام بشيء ما. إذا كان ذلك مفيدًا في لغتك، فيمكنك استخدام تعبير مماثل أو لغة واضحة. ترجمة بديلة: "من قوة المصريين" أو "مما كان يفعله المصريون بهم"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10 (#1)</w:t>
      </w:r>
      <w:r>
        <w:rPr>
          <w:rtl/>
          <w:cs/>
          <w:lang w:val="ar_AE" w:bidi="ar_AE"/>
        </w:rPr>
      </w:r>
    </w:p>
    <w:p>
      <w:pPr>
        <w:bidi/>
      </w:pPr>
      <w:r>
        <w:rPr>
          <w:rtl/>
          <w:cs/>
          <w:lang w:val="ar_AE" w:bidi="ar_AE"/>
        </w:rPr>
      </w:r>
      <w:r>
        <w:rPr>
          <w:rtl/>
          <w:cs/>
          <w:lang w:val="ar_AE" w:bidi="ar_AE"/>
        </w:rPr>
        <w:t>מִ⁠יַּ֥ד מִצְרַ֖יִם וּ⁠מִ⁠יַּ֣ד פַּרְעֹ֑ה &amp; מִ⁠תַּ֖חַת יַד־מִצְרָֽיִם</w:t>
      </w:r>
    </w:p>
    <w:p>
      <w:pPr>
        <w:bidi/>
      </w:pPr>
      <w:r>
        <w:rPr>
          <w:rtl/>
          <w:cs/>
          <w:lang w:val="ar_AE" w:bidi="ar_AE"/>
        </w:rPr>
      </w:r>
      <w:r>
        <w:rPr>
          <w:b/>
          <w:rtl/>
          <w:cs/>
          <w:lang w:val="ar_AE" w:bidi="ar_AE"/>
        </w:rPr>
        <w:t>"مِنْ أَيْدِي الْمِصْرِيِّينَ وَمِنْ يَدِ فِرْعَوْنَ"</w:t>
      </w:r>
      <w:r>
        <w:rPr>
          <w:rtl/>
          <w:cs/>
          <w:lang w:val="ar_AE" w:bidi="ar_AE"/>
        </w:rPr>
        <w:t xml:space="preserve"> - </w:t>
      </w:r>
      <w:r>
        <w:rPr>
          <w:b/>
          <w:rtl/>
          <w:cs/>
          <w:lang w:val="ar_AE" w:bidi="ar_AE"/>
        </w:rPr>
        <w:t>"مِنْ تَحْتِ أَيْدِي الْمِصْرِيِّينَ"</w:t>
      </w:r>
    </w:p>
    <w:p>
      <w:pPr>
        <w:bidi/>
      </w:pPr>
      <w:r>
        <w:rPr>
          <w:rtl/>
          <w:cs/>
          <w:lang w:val="ar_AE" w:bidi="ar_AE"/>
        </w:rPr>
      </w:r>
      <w:r>
        <w:rPr>
          <w:rtl/>
          <w:cs/>
          <w:lang w:val="ar_AE" w:bidi="ar_AE"/>
        </w:rPr>
        <w:t>تُمثل اليد قدرة شخص ما على القيام بشيء ما. إذا كان ذلك مفيدًا في لغتك، فيمكنك استخدام تعبير مماثل أو لغة واضحة. ترجمة بديلة: "من قوة المصريين ومن قوة فرعون ... من قوة المصريين" أو "مما كان يفعله المصريون وفرعون بكم ... مما كان يفعله المصريون بكم"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11 (#1)</w:t>
      </w:r>
      <w:r>
        <w:rPr>
          <w:rtl/>
          <w:cs/>
          <w:lang w:val="ar_AE" w:bidi="ar_AE"/>
        </w:rPr>
      </w:r>
    </w:p>
    <w:p>
      <w:pPr>
        <w:bidi/>
      </w:pPr>
      <w:r>
        <w:rPr>
          <w:rtl/>
          <w:cs/>
          <w:lang w:val="ar_AE" w:bidi="ar_AE"/>
        </w:rPr>
      </w:r>
      <w:r>
        <w:rPr>
          <w:rtl/>
          <w:cs/>
          <w:lang w:val="ar_AE" w:bidi="ar_AE"/>
        </w:rPr>
        <w:t>כִּ֣י בַ⁠דָּבָ֔ר</w:t>
      </w:r>
    </w:p>
    <w:p>
      <w:pPr>
        <w:bidi/>
      </w:pPr>
      <w:r>
        <w:rPr>
          <w:rtl/>
          <w:cs/>
          <w:lang w:val="ar_AE" w:bidi="ar_AE"/>
        </w:rPr>
      </w:r>
      <w:r>
        <w:rPr>
          <w:b/>
          <w:rtl/>
          <w:cs/>
          <w:lang w:val="ar_AE" w:bidi="ar_AE"/>
        </w:rPr>
        <w:t>"أَنَّهُ فِي الشَّيْءِ الَّذِي بَغَوْا بِهِ كَانَ عَلَيْهِمْ"</w:t>
      </w:r>
    </w:p>
    <w:p>
      <w:pPr>
        <w:bidi/>
      </w:pPr>
      <w:r>
        <w:rPr>
          <w:rtl/>
          <w:cs/>
          <w:lang w:val="ar_AE" w:bidi="ar_AE"/>
        </w:rPr>
      </w:r>
      <w:r>
        <w:rPr>
          <w:rtl/>
          <w:cs/>
          <w:lang w:val="ar_AE" w:bidi="ar_AE"/>
        </w:rPr>
        <w:t xml:space="preserve">هنا، التعبير </w:t>
      </w:r>
      <w:r>
        <w:rPr>
          <w:b/>
          <w:rtl/>
          <w:cs/>
          <w:lang w:val="ar_AE" w:bidi="ar_AE"/>
        </w:rPr>
        <w:t>في الشيء</w:t>
      </w:r>
      <w:r>
        <w:rPr>
          <w:rtl/>
          <w:cs/>
          <w:lang w:val="ar_AE" w:bidi="ar_AE"/>
        </w:rPr>
        <w:t xml:space="preserve"> ربما يشير إلى إنقاذ الرب لإسرائيل. ترجمة بديلة: "بسبب ما 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11 (#2)</w:t>
      </w:r>
      <w:r>
        <w:rPr>
          <w:rtl/>
          <w:cs/>
          <w:lang w:val="ar_AE" w:bidi="ar_AE"/>
        </w:rPr>
      </w:r>
    </w:p>
    <w:p>
      <w:pPr>
        <w:bidi/>
      </w:pPr>
      <w:r>
        <w:rPr>
          <w:rtl/>
          <w:cs/>
          <w:lang w:val="ar_AE" w:bidi="ar_AE"/>
        </w:rPr>
      </w:r>
      <w:r>
        <w:rPr>
          <w:rtl/>
          <w:cs/>
          <w:lang w:val="ar_AE" w:bidi="ar_AE"/>
        </w:rPr>
        <w:t>אֲשֶׁ֥ר זָד֖וּ עֲלֵי⁠הֶֽם</w:t>
      </w:r>
    </w:p>
    <w:p>
      <w:pPr>
        <w:bidi/>
      </w:pPr>
      <w:r>
        <w:rPr>
          <w:rtl/>
          <w:cs/>
          <w:lang w:val="ar_AE" w:bidi="ar_AE"/>
        </w:rPr>
      </w:r>
      <w:r>
        <w:rPr>
          <w:b/>
          <w:rtl/>
          <w:cs/>
          <w:lang w:val="ar_AE" w:bidi="ar_AE"/>
        </w:rPr>
        <w:t>"الرَّبَّ أَعْظَمُ مِنْ جَمِيعِ الآلِهَةِ، لأَنَّهُ فِي الشَّيْءِ الَّذِي بَغَوْا بِهِ (هم)"</w:t>
      </w:r>
    </w:p>
    <w:p>
      <w:pPr>
        <w:bidi/>
      </w:pPr>
      <w:r>
        <w:rPr>
          <w:rtl/>
          <w:cs/>
          <w:lang w:val="ar_AE" w:bidi="ar_AE"/>
        </w:rPr>
      </w:r>
      <w:r>
        <w:rPr>
          <w:rtl/>
          <w:cs/>
          <w:lang w:val="ar_AE" w:bidi="ar_AE"/>
        </w:rPr>
        <w:t xml:space="preserve">المعنى المناسب الأكثر لكلمة </w:t>
      </w:r>
      <w:r>
        <w:rPr>
          <w:b/>
          <w:rtl/>
          <w:cs/>
          <w:lang w:val="ar_AE" w:bidi="ar_AE"/>
        </w:rPr>
        <w:t>هم</w:t>
      </w:r>
      <w:r>
        <w:rPr>
          <w:rtl/>
          <w:cs/>
          <w:lang w:val="ar_AE" w:bidi="ar_AE"/>
        </w:rPr>
        <w:t xml:space="preserve"> يشير إلى </w:t>
      </w:r>
      <w:r>
        <w:rPr>
          <w:b/>
          <w:rtl/>
          <w:cs/>
          <w:lang w:val="ar_AE" w:bidi="ar_AE"/>
        </w:rPr>
        <w:t>جميع الآلهة</w:t>
      </w:r>
      <w:r>
        <w:rPr>
          <w:rtl/>
          <w:cs/>
          <w:lang w:val="ar_AE" w:bidi="ar_AE"/>
        </w:rPr>
        <w:t xml:space="preserve"> الذين، ربما من خلال ممثليهم (فرعون والمصريين)، قد حاربوا الرب واضطهدوا بني إسرائيل. هذا سيرجعنا إلى </w:t>
      </w:r>
      <w:r>
        <w:rPr>
          <w:rtl/>
          <w:cs/>
          <w:lang w:val="ar_AE" w:bidi="ar_AE"/>
        </w:rPr>
        <w:t>خروج 12:12</w:t>
      </w:r>
      <w:r>
        <w:rPr>
          <w:rtl/>
          <w:cs/>
          <w:lang w:val="ar_AE" w:bidi="ar_AE"/>
        </w:rPr>
        <w:t xml:space="preserve"> حيث يعلن الرب أنه يصنع أحكام على آلهة مصر. قد تحتاج إلى توضيح ذلك هنا. ترجمة بديلة: "حيث حاربوا الرب بكبرياء عن طريق اضطهاد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12 (#1)</w:t>
      </w:r>
      <w:r>
        <w:rPr>
          <w:rtl/>
          <w:cs/>
          <w:lang w:val="ar_AE" w:bidi="ar_AE"/>
        </w:rPr>
      </w:r>
    </w:p>
    <w:p>
      <w:pPr>
        <w:bidi/>
      </w:pPr>
      <w:r>
        <w:rPr>
          <w:rtl/>
          <w:cs/>
          <w:lang w:val="ar_AE" w:bidi="ar_AE"/>
        </w:rPr>
      </w:r>
      <w:r>
        <w:rPr>
          <w:rtl/>
          <w:cs/>
          <w:lang w:val="ar_AE" w:bidi="ar_AE"/>
        </w:rPr>
        <w:t>לִ⁠פְנֵ֥י הָ⁠אֱלֹהִֽים</w:t>
      </w:r>
    </w:p>
    <w:p>
      <w:pPr>
        <w:bidi/>
      </w:pPr>
      <w:r>
        <w:rPr>
          <w:rtl/>
          <w:cs/>
          <w:lang w:val="ar_AE" w:bidi="ar_AE"/>
        </w:rPr>
      </w:r>
      <w:r>
        <w:rPr>
          <w:b/>
          <w:rtl/>
          <w:cs/>
          <w:lang w:val="ar_AE" w:bidi="ar_AE"/>
        </w:rPr>
        <w:t>"أمام (وجه) الله"</w:t>
      </w:r>
    </w:p>
    <w:p>
      <w:pPr>
        <w:bidi/>
      </w:pPr>
      <w:r>
        <w:rPr>
          <w:rtl/>
          <w:cs/>
          <w:lang w:val="ar_AE" w:bidi="ar_AE"/>
        </w:rPr>
      </w:r>
      <w:r>
        <w:rPr>
          <w:rtl/>
          <w:cs/>
          <w:lang w:val="ar_AE" w:bidi="ar_AE"/>
        </w:rPr>
        <w:t xml:space="preserve">هنا، كلمة </w:t>
      </w:r>
      <w:r>
        <w:rPr>
          <w:b/>
          <w:rtl/>
          <w:cs/>
          <w:lang w:val="ar_AE" w:bidi="ar_AE"/>
        </w:rPr>
        <w:t>الوجه</w:t>
      </w:r>
      <w:r>
        <w:rPr>
          <w:rtl/>
          <w:cs/>
          <w:lang w:val="ar_AE" w:bidi="ar_AE"/>
        </w:rPr>
        <w:t xml:space="preserve"> (كما في بعض الترجمات الإنجليزية) تشير إلى حضور الله. وفي هذه الحالة، قد يعني أن هذا كان فعل عبادة. ترجمة بديلة: "في محضر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13 (#1)</w:t>
      </w:r>
      <w:r>
        <w:rPr>
          <w:rtl/>
          <w:cs/>
          <w:lang w:val="ar_AE" w:bidi="ar_AE"/>
        </w:rPr>
      </w:r>
    </w:p>
    <w:p>
      <w:pPr>
        <w:bidi/>
      </w:pPr>
      <w:r>
        <w:rPr>
          <w:rtl/>
          <w:cs/>
          <w:lang w:val="ar_AE" w:bidi="ar_AE"/>
        </w:rPr>
      </w:r>
      <w:r>
        <w:rPr>
          <w:rtl/>
          <w:cs/>
          <w:lang w:val="ar_AE" w:bidi="ar_AE"/>
        </w:rPr>
        <w:t>וַ⁠יְהִי֙ מִֽ⁠מָּחֳרָ֔ת</w:t>
      </w:r>
    </w:p>
    <w:p>
      <w:pPr>
        <w:bidi/>
      </w:pPr>
      <w:r>
        <w:rPr>
          <w:rtl/>
          <w:cs/>
          <w:lang w:val="ar_AE" w:bidi="ar_AE"/>
        </w:rPr>
      </w:r>
      <w:r>
        <w:rPr>
          <w:b/>
          <w:rtl/>
          <w:cs/>
          <w:lang w:val="ar_AE" w:bidi="ar_AE"/>
        </w:rPr>
        <w:t>"وَحَدَثَ فِي الْغَدِ"</w:t>
      </w:r>
    </w:p>
    <w:p>
      <w:pPr>
        <w:bidi/>
      </w:pPr>
      <w:r>
        <w:rPr>
          <w:rtl/>
          <w:cs/>
          <w:lang w:val="ar_AE" w:bidi="ar_AE"/>
        </w:rPr>
      </w:r>
      <w:r>
        <w:rPr>
          <w:rtl/>
          <w:cs/>
          <w:lang w:val="ar_AE" w:bidi="ar_AE"/>
        </w:rPr>
        <w:t>يبدأ هنا مشهد جديد، الذي قد يحتاج إلى توضيح بطريقة معينة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13 (#2)</w:t>
      </w:r>
      <w:r>
        <w:rPr>
          <w:rtl/>
          <w:cs/>
          <w:lang w:val="ar_AE" w:bidi="ar_AE"/>
        </w:rPr>
      </w:r>
    </w:p>
    <w:p>
      <w:pPr>
        <w:bidi/>
      </w:pPr>
      <w:r>
        <w:rPr>
          <w:rtl/>
          <w:cs/>
          <w:lang w:val="ar_AE" w:bidi="ar_AE"/>
        </w:rPr>
      </w:r>
      <w:r>
        <w:rPr>
          <w:rtl/>
          <w:cs/>
          <w:lang w:val="ar_AE" w:bidi="ar_AE"/>
        </w:rPr>
        <w:t>וַ⁠יֵּ֥שֶׁב מֹשֶׁ֖ה לִ⁠שְׁפֹּ֣ט</w:t>
      </w:r>
    </w:p>
    <w:p>
      <w:pPr>
        <w:bidi/>
      </w:pPr>
      <w:r>
        <w:rPr>
          <w:rtl/>
          <w:cs/>
          <w:lang w:val="ar_AE" w:bidi="ar_AE"/>
        </w:rPr>
      </w:r>
      <w:r>
        <w:rPr>
          <w:b/>
          <w:rtl/>
          <w:cs/>
          <w:lang w:val="ar_AE" w:bidi="ar_AE"/>
        </w:rPr>
        <w:t>"أَنَّ مُوسَى جَلَسَ لِيَقْضِيَ لِلشَّعْبِ."</w:t>
      </w:r>
    </w:p>
    <w:p>
      <w:pPr>
        <w:bidi/>
      </w:pPr>
      <w:r>
        <w:rPr>
          <w:rtl/>
          <w:cs/>
          <w:lang w:val="ar_AE" w:bidi="ar_AE"/>
        </w:rPr>
      </w:r>
      <w:r>
        <w:rPr>
          <w:rtl/>
          <w:cs/>
          <w:lang w:val="ar_AE" w:bidi="ar_AE"/>
        </w:rPr>
        <w:t>كان الجلوس يرمز إلى امتلاك منصب سلطة. إذا كان ذلك مفيدًا لقرائك، فيمكنك التعبير عن ذلك بشكل صريح. ترجمة بديلة: "جلس موسى كقاضٍ"</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13 (#3)</w:t>
      </w:r>
      <w:r>
        <w:rPr>
          <w:rtl/>
          <w:cs/>
          <w:lang w:val="ar_AE" w:bidi="ar_AE"/>
        </w:rPr>
      </w:r>
    </w:p>
    <w:p>
      <w:pPr>
        <w:bidi/>
      </w:pPr>
      <w:r>
        <w:rPr>
          <w:rtl/>
          <w:cs/>
          <w:lang w:val="ar_AE" w:bidi="ar_AE"/>
        </w:rPr>
      </w:r>
      <w:r>
        <w:rPr>
          <w:rtl/>
          <w:cs/>
          <w:lang w:val="ar_AE" w:bidi="ar_AE"/>
        </w:rPr>
        <w:t>מִן־הַ⁠בֹּ֖קֶר עַד־הָ⁠עָֽרֶב</w:t>
      </w:r>
    </w:p>
    <w:p>
      <w:pPr>
        <w:bidi/>
      </w:pPr>
      <w:r>
        <w:rPr>
          <w:rtl/>
          <w:cs/>
          <w:lang w:val="ar_AE" w:bidi="ar_AE"/>
        </w:rPr>
      </w:r>
      <w:r>
        <w:rPr>
          <w:b/>
          <w:rtl/>
          <w:cs/>
          <w:lang w:val="ar_AE" w:bidi="ar_AE"/>
        </w:rPr>
        <w:t>"من الصباح حتى المساء"</w:t>
      </w:r>
    </w:p>
    <w:p>
      <w:pPr>
        <w:bidi/>
      </w:pPr>
      <w:r>
        <w:rPr>
          <w:rtl/>
          <w:cs/>
          <w:lang w:val="ar_AE" w:bidi="ar_AE"/>
        </w:rPr>
      </w:r>
      <w:r>
        <w:rPr>
          <w:rtl/>
          <w:cs/>
          <w:lang w:val="ar_AE" w:bidi="ar_AE"/>
        </w:rPr>
        <w:t>ترجمة بديلة: "طوال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14 (#1)</w:t>
      </w:r>
      <w:r>
        <w:rPr>
          <w:rtl/>
          <w:cs/>
          <w:lang w:val="ar_AE" w:bidi="ar_AE"/>
        </w:rPr>
      </w:r>
    </w:p>
    <w:p>
      <w:pPr>
        <w:bidi/>
      </w:pPr>
      <w:r>
        <w:rPr>
          <w:rtl/>
          <w:cs/>
          <w:lang w:val="ar_AE" w:bidi="ar_AE"/>
        </w:rPr>
      </w:r>
      <w:r>
        <w:rPr>
          <w:rtl/>
          <w:cs/>
          <w:lang w:val="ar_AE" w:bidi="ar_AE"/>
        </w:rPr>
        <w:t>מָֽה־הַ⁠דָּבָ֤ר הַ⁠זֶּה֙ אֲשֶׁ֨ר אַתָּ֤ה עֹשֶׂה֙ לָ⁠עָ֔ם</w:t>
      </w:r>
    </w:p>
    <w:p>
      <w:pPr>
        <w:bidi/>
      </w:pPr>
      <w:r>
        <w:rPr>
          <w:rtl/>
          <w:cs/>
          <w:lang w:val="ar_AE" w:bidi="ar_AE"/>
        </w:rPr>
      </w:r>
      <w:r>
        <w:rPr>
          <w:b/>
          <w:rtl/>
          <w:cs/>
          <w:lang w:val="ar_AE" w:bidi="ar_AE"/>
        </w:rPr>
        <w:t>"مَا هذَا الأَمْرُ الَّذِي أَنْتَ صَانِعٌ لِلشَّعْبِ؟"</w:t>
      </w:r>
    </w:p>
    <w:p>
      <w:pPr>
        <w:bidi/>
      </w:pPr>
      <w:r>
        <w:rPr>
          <w:rtl/>
          <w:cs/>
          <w:lang w:val="ar_AE" w:bidi="ar_AE"/>
        </w:rPr>
      </w:r>
      <w:r>
        <w:rPr>
          <w:rtl/>
          <w:cs/>
          <w:lang w:val="ar_AE" w:bidi="ar_AE"/>
        </w:rPr>
        <w:t xml:space="preserve">يستخدم يثرون هذا السؤال ليُظهر لموسى أن ما كان يفعله لم يكن جيدًا. إذا لم تكن ستستخدم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"لا ينبغي لك أن تفعل كل هذا من أجل الناس!"</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14 (#2)</w:t>
      </w:r>
      <w:r>
        <w:rPr>
          <w:rtl/>
          <w:cs/>
          <w:lang w:val="ar_AE" w:bidi="ar_AE"/>
        </w:rPr>
      </w:r>
    </w:p>
    <w:p>
      <w:pPr>
        <w:bidi/>
      </w:pPr>
      <w:r>
        <w:rPr>
          <w:rtl/>
          <w:cs/>
          <w:lang w:val="ar_AE" w:bidi="ar_AE"/>
        </w:rPr>
      </w:r>
      <w:r>
        <w:rPr>
          <w:rtl/>
          <w:cs/>
          <w:lang w:val="ar_AE" w:bidi="ar_AE"/>
        </w:rPr>
        <w:t>מַדּ֗וּעַ אַתָּ֤ה יוֹשֵׁב֙ לְ⁠בַדֶּ֔⁠ךָ וְ⁠כָל־הָ⁠עָ֛ם נִצָּ֥ב עָלֶ֖י⁠ךָ מִן־בֹּ֥קֶר עַד־עָֽרֶב</w:t>
      </w:r>
    </w:p>
    <w:p>
      <w:pPr>
        <w:bidi/>
      </w:pPr>
      <w:r>
        <w:rPr>
          <w:rtl/>
          <w:cs/>
          <w:lang w:val="ar_AE" w:bidi="ar_AE"/>
        </w:rPr>
      </w:r>
      <w:r>
        <w:rPr>
          <w:b/>
          <w:rtl/>
          <w:cs/>
          <w:lang w:val="ar_AE" w:bidi="ar_AE"/>
        </w:rPr>
        <w:t>"مَا بَالُكَ جَالِسًا وَحْدَكَ وَجَمِيعُ الشَّعْبِ وَاقِفٌ عِنْدَكَ مِنَ الصَّبَاحِ إِلَى الْمَسَاءِ؟"</w:t>
      </w:r>
    </w:p>
    <w:p>
      <w:pPr>
        <w:bidi/>
      </w:pPr>
      <w:r>
        <w:rPr>
          <w:rtl/>
          <w:cs/>
          <w:lang w:val="ar_AE" w:bidi="ar_AE"/>
        </w:rPr>
      </w:r>
      <w:r>
        <w:rPr>
          <w:rtl/>
          <w:cs/>
          <w:lang w:val="ar_AE" w:bidi="ar_AE"/>
        </w:rPr>
        <w:t xml:space="preserve">استخدم يثرون هذا السؤال ليُظهر لموسى أنه كان يقوم بعمل كثير.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ترجمة بديلة: "لماذا تفعل كل هذا من أجل الناس؟ لماذا تفعل هذا بنفسك، ولماذا يقف جميع الناس حولك من الصباح حتى المساء، طالبين منك اتخاذ القرارات لهم؟"</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14 (#3)</w:t>
      </w:r>
      <w:r>
        <w:rPr>
          <w:rtl/>
          <w:cs/>
          <w:lang w:val="ar_AE" w:bidi="ar_AE"/>
        </w:rPr>
      </w:r>
    </w:p>
    <w:p>
      <w:pPr>
        <w:bidi/>
      </w:pPr>
      <w:r>
        <w:rPr>
          <w:rtl/>
          <w:cs/>
          <w:lang w:val="ar_AE" w:bidi="ar_AE"/>
        </w:rPr>
      </w:r>
      <w:r>
        <w:rPr>
          <w:rtl/>
          <w:cs/>
          <w:lang w:val="ar_AE" w:bidi="ar_AE"/>
        </w:rPr>
        <w:t>אַתָּ֤ה יוֹשֵׁב֙ לְ⁠בַדֶּ֔⁠ךָ</w:t>
      </w:r>
    </w:p>
    <w:p>
      <w:pPr>
        <w:bidi/>
      </w:pPr>
      <w:r>
        <w:rPr>
          <w:rtl/>
          <w:cs/>
          <w:lang w:val="ar_AE" w:bidi="ar_AE"/>
        </w:rPr>
      </w:r>
      <w:r>
        <w:rPr>
          <w:b/>
          <w:rtl/>
          <w:cs/>
          <w:lang w:val="ar_AE" w:bidi="ar_AE"/>
        </w:rPr>
        <w:t>"مَا بَالُكَ جَالِسًا وَحْدَكَ"</w:t>
      </w:r>
    </w:p>
    <w:p>
      <w:pPr>
        <w:bidi/>
      </w:pPr>
      <w:r>
        <w:rPr>
          <w:rtl/>
          <w:cs/>
          <w:lang w:val="ar_AE" w:bidi="ar_AE"/>
        </w:rPr>
      </w:r>
      <w:r>
        <w:rPr>
          <w:rtl/>
          <w:cs/>
          <w:lang w:val="ar_AE" w:bidi="ar_AE"/>
        </w:rPr>
        <w:t xml:space="preserve">كلمة </w:t>
      </w:r>
      <w:r>
        <w:rPr>
          <w:b/>
          <w:rtl/>
          <w:cs/>
          <w:lang w:val="ar_AE" w:bidi="ar_AE"/>
        </w:rPr>
        <w:t>يجلس</w:t>
      </w:r>
      <w:r>
        <w:rPr>
          <w:rtl/>
          <w:cs/>
          <w:lang w:val="ar_AE" w:bidi="ar_AE"/>
        </w:rPr>
        <w:t xml:space="preserve"> هنا هي مجاز مرسل لكلمة "يحكم". كان القضاة يجلسون في أثناء استماعهم لشكاوى الناس. إذا كان ذلك مفيدًا في لغتك، فيمكنك استخدام تعبير مماثل أو لغة واضحة. ترجمة بديلة: "هل تحكم وحدك" أو "هل أنت الوحيد الذي يحكم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14 (#4)</w:t>
      </w:r>
      <w:r>
        <w:rPr>
          <w:rtl/>
          <w:cs/>
          <w:lang w:val="ar_AE" w:bidi="ar_AE"/>
        </w:rPr>
      </w:r>
    </w:p>
    <w:p>
      <w:pPr>
        <w:bidi/>
      </w:pPr>
      <w:r>
        <w:rPr>
          <w:rtl/>
          <w:cs/>
          <w:lang w:val="ar_AE" w:bidi="ar_AE"/>
        </w:rPr>
      </w:r>
      <w:r>
        <w:rPr>
          <w:rtl/>
          <w:cs/>
          <w:lang w:val="ar_AE" w:bidi="ar_AE"/>
        </w:rPr>
        <w:t>נִצָּ֥ב עָלֶ֖י⁠ךָ</w:t>
      </w:r>
    </w:p>
    <w:p>
      <w:pPr>
        <w:bidi/>
      </w:pPr>
      <w:r>
        <w:rPr>
          <w:rtl/>
          <w:cs/>
          <w:lang w:val="ar_AE" w:bidi="ar_AE"/>
        </w:rPr>
      </w:r>
      <w:r>
        <w:rPr>
          <w:b/>
          <w:rtl/>
          <w:cs/>
          <w:lang w:val="ar_AE" w:bidi="ar_AE"/>
        </w:rPr>
        <w:t>"جَمِيعُ الشَّعْبِ وَاقِفٌ عِنْدَكَ"</w:t>
      </w:r>
    </w:p>
    <w:p>
      <w:pPr>
        <w:bidi/>
      </w:pPr>
      <w:r>
        <w:rPr>
          <w:rtl/>
          <w:cs/>
          <w:lang w:val="ar_AE" w:bidi="ar_AE"/>
        </w:rPr>
      </w:r>
      <w:r>
        <w:rPr>
          <w:rtl/>
          <w:cs/>
          <w:lang w:val="ar_AE" w:bidi="ar_AE"/>
        </w:rPr>
        <w:t>جاء الناس ليكونوا بالقرب من موسى حتى يتمكنوا من الحصول على فرصة ليسمع طلباتهم. إذا كان ذلك مفيدًا لقرائك، فيمكنك التعبير عن ذلك بوضوح. ترجمة بديلة: "جميع الشعب يقدمون طلباتهم إليك"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18 (#1)</w:t>
      </w:r>
      <w:r>
        <w:rPr>
          <w:rtl/>
          <w:cs/>
          <w:lang w:val="ar_AE" w:bidi="ar_AE"/>
        </w:rPr>
      </w:r>
    </w:p>
    <w:p>
      <w:pPr>
        <w:bidi/>
      </w:pPr>
      <w:r>
        <w:rPr>
          <w:rtl/>
          <w:cs/>
          <w:lang w:val="ar_AE" w:bidi="ar_AE"/>
        </w:rPr>
      </w:r>
      <w:r>
        <w:rPr>
          <w:rtl/>
          <w:cs/>
          <w:lang w:val="ar_AE" w:bidi="ar_AE"/>
        </w:rPr>
        <w:t>נָבֹ֣ל תִּבֹּ֔ל</w:t>
      </w:r>
    </w:p>
    <w:p>
      <w:pPr>
        <w:bidi/>
      </w:pPr>
      <w:r>
        <w:rPr>
          <w:rtl/>
          <w:cs/>
          <w:lang w:val="ar_AE" w:bidi="ar_AE"/>
        </w:rPr>
      </w:r>
      <w:r>
        <w:rPr>
          <w:b/>
          <w:rtl/>
          <w:cs/>
          <w:lang w:val="ar_AE" w:bidi="ar_AE"/>
        </w:rPr>
        <w:t>"إِنَّكَ تَكِلُّ أَنْتَ"</w:t>
      </w:r>
    </w:p>
    <w:p>
      <w:pPr>
        <w:bidi/>
      </w:pPr>
      <w:r>
        <w:rPr>
          <w:rtl/>
          <w:cs/>
          <w:lang w:val="ar_AE" w:bidi="ar_AE"/>
        </w:rPr>
      </w:r>
      <w:r>
        <w:rPr>
          <w:rtl/>
          <w:cs/>
          <w:lang w:val="ar_AE" w:bidi="ar_AE"/>
        </w:rPr>
        <w:t>ترجمة بديلة: "إنك تجعل نفسك متعبًا جدًا بالتأكيد"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18 (#2)</w:t>
      </w:r>
      <w:r>
        <w:rPr>
          <w:rtl/>
          <w:cs/>
          <w:lang w:val="ar_AE" w:bidi="ar_AE"/>
        </w:rPr>
      </w:r>
    </w:p>
    <w:p>
      <w:pPr>
        <w:bidi/>
      </w:pPr>
      <w:r>
        <w:rPr>
          <w:rtl/>
          <w:cs/>
          <w:lang w:val="ar_AE" w:bidi="ar_AE"/>
        </w:rPr>
      </w:r>
      <w:r>
        <w:rPr>
          <w:rtl/>
          <w:cs/>
          <w:lang w:val="ar_AE" w:bidi="ar_AE"/>
        </w:rPr>
        <w:t>כָבֵ֤ד מִמְּ⁠ךָ֙</w:t>
      </w:r>
    </w:p>
    <w:p>
      <w:pPr>
        <w:bidi/>
      </w:pPr>
      <w:r>
        <w:rPr>
          <w:rtl/>
          <w:cs/>
          <w:lang w:val="ar_AE" w:bidi="ar_AE"/>
        </w:rPr>
      </w:r>
      <w:r>
        <w:rPr>
          <w:b/>
          <w:rtl/>
          <w:cs/>
          <w:lang w:val="ar_AE" w:bidi="ar_AE"/>
        </w:rPr>
        <w:t>"أَنَّ الأَمْرَ أَعْظَمُ مِنْكَ"</w:t>
      </w:r>
    </w:p>
    <w:p>
      <w:pPr>
        <w:bidi/>
      </w:pPr>
      <w:r>
        <w:rPr>
          <w:rtl/>
          <w:cs/>
          <w:lang w:val="ar_AE" w:bidi="ar_AE"/>
        </w:rPr>
      </w:r>
      <w:r>
        <w:rPr>
          <w:rtl/>
          <w:cs/>
          <w:lang w:val="ar_AE" w:bidi="ar_AE"/>
        </w:rPr>
        <w:t>يتحدث يثرون عن العمل الشاق الذي يقوم به موسى كما لو كان عبئًا جسديًا يحمله موسى. إذا لم يفهم قراؤك ما تعنيه هذه الصورة في هذا السياق، فيمكنك استخدام استعارة مشابهة من ثقافتك. أو بدلًا من ذلك، يمكنك التعبير عن المعنى بوضوح. ترجمة بديلة: "الأمر صعب جدًا عليك"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19 (#1)</w:t>
      </w:r>
      <w:r>
        <w:rPr>
          <w:rtl/>
          <w:cs/>
          <w:lang w:val="ar_AE" w:bidi="ar_AE"/>
        </w:rPr>
      </w:r>
    </w:p>
    <w:p>
      <w:pPr>
        <w:bidi/>
      </w:pPr>
      <w:r>
        <w:rPr>
          <w:rtl/>
          <w:cs/>
          <w:lang w:val="ar_AE" w:bidi="ar_AE"/>
        </w:rPr>
      </w:r>
      <w:r>
        <w:rPr>
          <w:rtl/>
          <w:cs/>
          <w:lang w:val="ar_AE" w:bidi="ar_AE"/>
        </w:rPr>
        <w:t>אִיעָ֣צְ⁠ךָ֔</w:t>
      </w:r>
    </w:p>
    <w:p>
      <w:pPr>
        <w:bidi/>
      </w:pPr>
      <w:r>
        <w:rPr>
          <w:rtl/>
          <w:cs/>
          <w:lang w:val="ar_AE" w:bidi="ar_AE"/>
        </w:rPr>
      </w:r>
      <w:r>
        <w:rPr>
          <w:b/>
          <w:rtl/>
          <w:cs/>
          <w:lang w:val="ar_AE" w:bidi="ar_AE"/>
        </w:rPr>
        <w:t>"فأنصحك"</w:t>
      </w:r>
    </w:p>
    <w:p>
      <w:pPr>
        <w:bidi/>
      </w:pPr>
      <w:r>
        <w:rPr>
          <w:rtl/>
          <w:cs/>
          <w:lang w:val="ar_AE" w:bidi="ar_AE"/>
        </w:rPr>
      </w:r>
      <w:r>
        <w:rPr>
          <w:rtl/>
          <w:cs/>
          <w:lang w:val="ar_AE" w:bidi="ar_AE"/>
        </w:rPr>
        <w:t>ترجمة بديلة: "سأرشدك" أو "سأوجهك"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19 (#2)</w:t>
      </w:r>
      <w:r>
        <w:rPr>
          <w:rtl/>
          <w:cs/>
          <w:lang w:val="ar_AE" w:bidi="ar_AE"/>
        </w:rPr>
      </w:r>
    </w:p>
    <w:p>
      <w:pPr>
        <w:bidi/>
      </w:pPr>
      <w:r>
        <w:rPr>
          <w:rtl/>
          <w:cs/>
          <w:lang w:val="ar_AE" w:bidi="ar_AE"/>
        </w:rPr>
      </w:r>
      <w:r>
        <w:rPr>
          <w:rtl/>
          <w:cs/>
          <w:lang w:val="ar_AE" w:bidi="ar_AE"/>
        </w:rPr>
        <w:t>וִ⁠יהִ֥י אֱלֹהִ֖ים עִמָּ֑⁠ךְ</w:t>
      </w:r>
    </w:p>
    <w:p>
      <w:pPr>
        <w:bidi/>
      </w:pPr>
      <w:r>
        <w:rPr>
          <w:rtl/>
          <w:cs/>
          <w:lang w:val="ar_AE" w:bidi="ar_AE"/>
        </w:rPr>
      </w:r>
      <w:r>
        <w:rPr>
          <w:b/>
          <w:rtl/>
          <w:cs/>
          <w:lang w:val="ar_AE" w:bidi="ar_AE"/>
        </w:rPr>
        <w:t>"فَلْيَكُنِ اللهُ مَعَكَ"</w:t>
      </w:r>
    </w:p>
    <w:p>
      <w:pPr>
        <w:bidi/>
      </w:pPr>
      <w:r>
        <w:rPr>
          <w:rtl/>
          <w:cs/>
          <w:lang w:val="ar_AE" w:bidi="ar_AE"/>
        </w:rPr>
      </w:r>
      <w:r>
        <w:rPr>
          <w:rtl/>
          <w:cs/>
          <w:lang w:val="ar_AE" w:bidi="ar_AE"/>
        </w:rPr>
        <w:t>يتحدث يثرون عن مساعدة الله لموسى كما لو أن الله نفسه سيكون مع موسى. إذا لم يفهم قراؤك ما تعنيه هذه الصورة في هذا السياق، يمكنك استخدام استعارة مشابهة من ثقافتك. أو بدلًا من ذلك، يمكنك التعبير عن المعنى بوضوح. ترجمة بديلة: "الله سيساعدك" أو "الله سيمنحك الحكمة"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19 (#3)</w:t>
      </w:r>
      <w:r>
        <w:rPr>
          <w:rtl/>
          <w:cs/>
          <w:lang w:val="ar_AE" w:bidi="ar_AE"/>
        </w:rPr>
      </w:r>
    </w:p>
    <w:p>
      <w:pPr>
        <w:bidi/>
      </w:pPr>
      <w:r>
        <w:rPr>
          <w:rtl/>
          <w:cs/>
          <w:lang w:val="ar_AE" w:bidi="ar_AE"/>
        </w:rPr>
      </w:r>
      <w:r>
        <w:rPr>
          <w:rtl/>
          <w:cs/>
          <w:lang w:val="ar_AE" w:bidi="ar_AE"/>
        </w:rPr>
        <w:t>וְ⁠הֵבֵאתָ֥ אַתָּ֛ה אֶת־הַ⁠דְּבָרִ֖ים אֶל־הָ⁠אֱלֹהִֽים</w:t>
      </w:r>
    </w:p>
    <w:p>
      <w:pPr>
        <w:bidi/>
      </w:pPr>
      <w:r>
        <w:rPr>
          <w:rtl/>
          <w:cs/>
          <w:lang w:val="ar_AE" w:bidi="ar_AE"/>
        </w:rPr>
      </w:r>
      <w:r>
        <w:rPr>
          <w:b/>
          <w:rtl/>
          <w:cs/>
          <w:lang w:val="ar_AE" w:bidi="ar_AE"/>
        </w:rPr>
        <w:t>"وَقَدِّمْ أَنْتَ الدَّعَاوِيَ إِلَى اللهِ"</w:t>
      </w:r>
    </w:p>
    <w:p>
      <w:pPr>
        <w:bidi/>
      </w:pPr>
      <w:r>
        <w:rPr>
          <w:rtl/>
          <w:cs/>
          <w:lang w:val="ar_AE" w:bidi="ar_AE"/>
        </w:rPr>
      </w:r>
      <w:r>
        <w:rPr>
          <w:rtl/>
          <w:cs/>
          <w:lang w:val="ar_AE" w:bidi="ar_AE"/>
        </w:rPr>
        <w:t>يتحدث يثرون عن موسى وهو يخبر الله عن نزاعاتهم كما لو كانت شيئًا يقدمه موسى إلى الله. إذا لم يفهم قراؤك ما تعنيه هذه الصورة في هذا السياق، فيمكنك استخدام استعارة مماثلة من ثقافتك. أو بدلًا من ذلك، يمكنك التعبير عن المعنى بوضوح. ترجمة بديلة: "وتخبر الله عن نزاعاتهم" أو "وتخبر الله بما يتجادلون حوله"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20 (#1)</w:t>
      </w:r>
      <w:r>
        <w:rPr>
          <w:rtl/>
          <w:cs/>
          <w:lang w:val="ar_AE" w:bidi="ar_AE"/>
        </w:rPr>
      </w:r>
    </w:p>
    <w:p>
      <w:pPr>
        <w:bidi/>
      </w:pPr>
      <w:r>
        <w:rPr>
          <w:rtl/>
          <w:cs/>
          <w:lang w:val="ar_AE" w:bidi="ar_AE"/>
        </w:rPr>
      </w:r>
      <w:r>
        <w:rPr>
          <w:rtl/>
          <w:cs/>
          <w:lang w:val="ar_AE" w:bidi="ar_AE"/>
        </w:rPr>
        <w:t>וְ⁠הוֹדַעְתָּ֣ לָ⁠הֶ֗ם אֶת־הַ⁠דֶּ֨רֶךְ֙ יֵ֣לְכוּ בָ֔⁠הּ</w:t>
      </w:r>
    </w:p>
    <w:p>
      <w:pPr>
        <w:bidi/>
      </w:pPr>
      <w:r>
        <w:rPr>
          <w:rtl/>
          <w:cs/>
          <w:lang w:val="ar_AE" w:bidi="ar_AE"/>
        </w:rPr>
      </w:r>
      <w:r>
        <w:rPr>
          <w:b/>
          <w:rtl/>
          <w:cs/>
          <w:lang w:val="ar_AE" w:bidi="ar_AE"/>
        </w:rPr>
        <w:t>"وَعَرِّفْهُمُ الطَّرِيقَ الَّذِي يَسْلُكُونَهُ، وَالْعَمَلَ الَّذِي يَعْمَلُونَهُ"</w:t>
      </w:r>
    </w:p>
    <w:p>
      <w:pPr>
        <w:bidi/>
      </w:pPr>
      <w:r>
        <w:rPr>
          <w:rtl/>
          <w:cs/>
          <w:lang w:val="ar_AE" w:bidi="ar_AE"/>
        </w:rPr>
      </w:r>
      <w:r>
        <w:rPr>
          <w:rtl/>
          <w:cs/>
          <w:lang w:val="ar_AE" w:bidi="ar_AE"/>
        </w:rPr>
        <w:t>يتحدث يثرون عن العيش أو التصرف كما لو أنه نوع من المشي. إذا لم يفهم قراؤك ما تعنيه هذه الصورة في هذا السياق، فيمكنك استخدام استعارة مماثلة من ثقافتك. أو بدلًا من ذلك، يمكنك التعبير عن المعنى بشكل واضح. ترجمة بديلة: "يجب أن تُظهر لهم كيف يعيشون" أو "يجب أن تُظهر لهم كيف يتصرفون"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21 (#1)</w:t>
      </w:r>
      <w:r>
        <w:rPr>
          <w:rtl/>
          <w:cs/>
          <w:lang w:val="ar_AE" w:bidi="ar_AE"/>
        </w:rPr>
      </w:r>
    </w:p>
    <w:p>
      <w:pPr>
        <w:bidi/>
      </w:pPr>
      <w:r>
        <w:rPr>
          <w:rtl/>
          <w:cs/>
          <w:lang w:val="ar_AE" w:bidi="ar_AE"/>
        </w:rPr>
      </w:r>
      <w:r>
        <w:rPr>
          <w:rtl/>
          <w:cs/>
          <w:lang w:val="ar_AE" w:bidi="ar_AE"/>
        </w:rPr>
        <w:t>וְ⁠אַתָּ֣ה תֶחֱזֶ֣ה</w:t>
      </w:r>
    </w:p>
    <w:p>
      <w:pPr>
        <w:bidi/>
      </w:pPr>
      <w:r>
        <w:rPr>
          <w:rtl/>
          <w:cs/>
          <w:lang w:val="ar_AE" w:bidi="ar_AE"/>
        </w:rPr>
      </w:r>
      <w:r>
        <w:rPr>
          <w:b/>
          <w:rtl/>
          <w:cs/>
          <w:lang w:val="ar_AE" w:bidi="ar_AE"/>
        </w:rPr>
        <w:t>"وَأَنْتَ تَنْظُرُ مِنْ جَمِيعِ الشَّعْبِ"</w:t>
      </w:r>
    </w:p>
    <w:p>
      <w:pPr>
        <w:bidi/>
      </w:pPr>
      <w:r>
        <w:rPr>
          <w:rtl/>
          <w:cs/>
          <w:lang w:val="ar_AE" w:bidi="ar_AE"/>
        </w:rPr>
      </w:r>
      <w:r>
        <w:rPr>
          <w:rtl/>
          <w:cs/>
          <w:lang w:val="ar_AE" w:bidi="ar_AE"/>
        </w:rPr>
        <w:t>ترجمة بديلة: "أما أنت، فابحث" أو "يجب عليك أيضًا البحث"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21 (#2)</w:t>
      </w:r>
      <w:r>
        <w:rPr>
          <w:rtl/>
          <w:cs/>
          <w:lang w:val="ar_AE" w:bidi="ar_AE"/>
        </w:rPr>
      </w:r>
    </w:p>
    <w:p>
      <w:pPr>
        <w:bidi/>
      </w:pPr>
      <w:r>
        <w:rPr>
          <w:rtl/>
          <w:cs/>
          <w:lang w:val="ar_AE" w:bidi="ar_AE"/>
        </w:rPr>
      </w:r>
      <w:r>
        <w:rPr>
          <w:rtl/>
          <w:cs/>
          <w:lang w:val="ar_AE" w:bidi="ar_AE"/>
        </w:rPr>
        <w:t>וְ⁠שַׂמְתָּ֣ עֲלֵ⁠הֶ֗ם</w:t>
      </w:r>
    </w:p>
    <w:p>
      <w:pPr>
        <w:bidi/>
      </w:pPr>
      <w:r>
        <w:rPr>
          <w:rtl/>
          <w:cs/>
          <w:lang w:val="ar_AE" w:bidi="ar_AE"/>
        </w:rPr>
      </w:r>
      <w:r>
        <w:rPr>
          <w:b/>
          <w:rtl/>
          <w:cs/>
          <w:lang w:val="ar_AE" w:bidi="ar_AE"/>
        </w:rPr>
        <w:t>"وَتُقِيمُهُمْ عَلَيْهِمْ"</w:t>
      </w:r>
    </w:p>
    <w:p>
      <w:pPr>
        <w:bidi/>
      </w:pPr>
      <w:r>
        <w:rPr>
          <w:rtl/>
          <w:cs/>
          <w:lang w:val="ar_AE" w:bidi="ar_AE"/>
        </w:rPr>
      </w:r>
      <w:r>
        <w:rPr>
          <w:rtl/>
          <w:cs/>
          <w:lang w:val="ar_AE" w:bidi="ar_AE"/>
        </w:rPr>
        <w:t>يتحدث يثرون عن منحهم السلطة على الناس بوضعهم فوق الناس. إذا كان قراؤك لن يفهموا ما تعنيه هذه الصورة في هذا السياق، فيمكنك استخدام استعارة مشابهة من ثقافتك. أو بدلًا من ذلك، يمكنك التعبير عن المعنى بوضوح. ترجمة بديلة: "يجب أن تختار قادة للشعب"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21 (#3)</w:t>
      </w:r>
      <w:r>
        <w:rPr>
          <w:rtl/>
          <w:cs/>
          <w:lang w:val="ar_AE" w:bidi="ar_AE"/>
        </w:rPr>
      </w:r>
    </w:p>
    <w:p>
      <w:pPr>
        <w:bidi/>
      </w:pPr>
      <w:r>
        <w:rPr>
          <w:rtl/>
          <w:cs/>
          <w:lang w:val="ar_AE" w:bidi="ar_AE"/>
        </w:rPr>
      </w:r>
      <w:r>
        <w:rPr>
          <w:rtl/>
          <w:cs/>
          <w:lang w:val="ar_AE" w:bidi="ar_AE"/>
        </w:rPr>
        <w:t>וְ⁠שַׂמְתָּ֣ עֲלֵ⁠הֶ֗ם</w:t>
      </w:r>
    </w:p>
    <w:p>
      <w:pPr>
        <w:bidi/>
      </w:pPr>
      <w:r>
        <w:rPr>
          <w:rtl/>
          <w:cs/>
          <w:lang w:val="ar_AE" w:bidi="ar_AE"/>
        </w:rPr>
      </w:r>
      <w:r>
        <w:rPr>
          <w:b/>
          <w:rtl/>
          <w:cs/>
          <w:lang w:val="ar_AE" w:bidi="ar_AE"/>
        </w:rPr>
        <w:t>"وَتُقِيمُهُمْ عَلَيْهِمْ"</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بني إسرائيل. حيث يتم نُصح موسى أن يضع رجال صالحين مسؤولين عن مجموعات من بني إسرائيل. ترجمة بديلة: "ويجب أن تُعَيِّن هؤلاء الرجال على بني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21 (#4)</w:t>
      </w:r>
      <w:r>
        <w:rPr>
          <w:rtl/>
          <w:cs/>
          <w:lang w:val="ar_AE" w:bidi="ar_AE"/>
        </w:rPr>
      </w:r>
    </w:p>
    <w:p>
      <w:pPr>
        <w:bidi/>
      </w:pPr>
      <w:r>
        <w:rPr>
          <w:rtl/>
          <w:cs/>
          <w:lang w:val="ar_AE" w:bidi="ar_AE"/>
        </w:rPr>
      </w:r>
      <w:r>
        <w:rPr>
          <w:rtl/>
          <w:cs/>
          <w:lang w:val="ar_AE" w:bidi="ar_AE"/>
        </w:rPr>
        <w:t>שָׂרֵ֤י אֲלָפִים֙ שָׂרֵ֣י מֵא֔וֹת שָׂרֵ֥י חֲמִשִּׁ֖ים וְ⁠שָׂרֵ֥י עֲשָׂרֹֽת</w:t>
      </w:r>
    </w:p>
    <w:p>
      <w:pPr>
        <w:bidi/>
      </w:pPr>
      <w:r>
        <w:rPr>
          <w:rtl/>
          <w:cs/>
          <w:lang w:val="ar_AE" w:bidi="ar_AE"/>
        </w:rPr>
      </w:r>
      <w:r>
        <w:rPr>
          <w:b/>
          <w:rtl/>
          <w:cs/>
          <w:lang w:val="ar_AE" w:bidi="ar_AE"/>
        </w:rPr>
        <w:t>"رُؤَسَاءَ أُلُوفٍ، وَرُؤَسَاءَ مِئَاتٍ، وَرُؤَسَاءَ خَمَاسِينَ، وَرُؤَسَاءَ عَشَرَاتٍ"</w:t>
      </w:r>
    </w:p>
    <w:p>
      <w:pPr>
        <w:bidi/>
      </w:pPr>
      <w:r>
        <w:rPr>
          <w:rtl/>
          <w:cs/>
          <w:lang w:val="ar_AE" w:bidi="ar_AE"/>
        </w:rPr>
      </w:r>
      <w:r>
        <w:rPr>
          <w:rtl/>
          <w:cs/>
          <w:lang w:val="ar_AE" w:bidi="ar_AE"/>
        </w:rPr>
        <w:t>قد يعني هذا أن: (1) هذه الأرقام تمثل العدد الدقيق للأشخاص في كل مجموعة. ترجمة بديلة: "قادة مسؤولون عن مجموعات من 1000 شخص، مجموعات من 100 شخص، مجموعات من 50 شخصًا، ومجموعات من 10 أشخاص" أو (2) هذه الأرقام ليست دقيقة، ولكنها تمثل مجموعات من الأشخاص بأحجام مختلفة. ترجمة بديلة: "قادة مسؤولون عن مجموعات صغيرة جدًا، مجموعات صغيرة، مجموعات كبيرة، ومجموعات كبيرة جدًا"</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22 (#1)</w:t>
      </w:r>
      <w:r>
        <w:rPr>
          <w:rtl/>
          <w:cs/>
          <w:lang w:val="ar_AE" w:bidi="ar_AE"/>
        </w:rPr>
      </w:r>
    </w:p>
    <w:p>
      <w:pPr>
        <w:bidi/>
      </w:pPr>
      <w:r>
        <w:rPr>
          <w:rtl/>
          <w:cs/>
          <w:lang w:val="ar_AE" w:bidi="ar_AE"/>
        </w:rPr>
      </w:r>
      <w:r>
        <w:rPr>
          <w:rtl/>
          <w:cs/>
          <w:lang w:val="ar_AE" w:bidi="ar_AE"/>
        </w:rPr>
        <w:t>כָּל־הַ⁠דָּבָ֤ר הַ⁠גָּדֹל֙ יָבִ֣יאוּ אֵלֶ֔י⁠ךָ</w:t>
      </w:r>
    </w:p>
    <w:p>
      <w:pPr>
        <w:bidi/>
      </w:pPr>
      <w:r>
        <w:rPr>
          <w:rtl/>
          <w:cs/>
          <w:lang w:val="ar_AE" w:bidi="ar_AE"/>
        </w:rPr>
      </w:r>
      <w:r>
        <w:rPr>
          <w:b/>
          <w:rtl/>
          <w:cs/>
          <w:lang w:val="ar_AE" w:bidi="ar_AE"/>
        </w:rPr>
        <w:t>"وَيَكُونُ أَنَّ كُلَّ الدَّعَاوِي الْكَبِيرَةِ يَجِيئُونَ بِهَا إِلَيْكَ"</w:t>
      </w:r>
    </w:p>
    <w:p>
      <w:pPr>
        <w:bidi/>
      </w:pPr>
      <w:r>
        <w:rPr>
          <w:rtl/>
          <w:cs/>
          <w:lang w:val="ar_AE" w:bidi="ar_AE"/>
        </w:rPr>
      </w:r>
      <w:r>
        <w:rPr>
          <w:rtl/>
          <w:cs/>
          <w:lang w:val="ar_AE" w:bidi="ar_AE"/>
        </w:rPr>
        <w:t xml:space="preserve">وفقًا لما قاله يثرون، يجب على القادة الجدد أن يحيلوا </w:t>
      </w:r>
      <w:r>
        <w:rPr>
          <w:b/>
          <w:rtl/>
          <w:cs/>
          <w:lang w:val="ar_AE" w:bidi="ar_AE"/>
        </w:rPr>
        <w:t>كل الدعاوى الكبيرة إلي موسى</w:t>
      </w:r>
      <w:r>
        <w:rPr>
          <w:rtl/>
          <w:cs/>
          <w:lang w:val="ar_AE" w:bidi="ar_AE"/>
        </w:rPr>
        <w:t xml:space="preserve"> لكي يقوم موسى بالحُكم فيها. إذا لم يفهم قراؤك ما تعنيه هذه الصورة في هذا السياق، فيمكنك استخدام استعارة مماثلة من ثقافتك. أو بدلًا من ذلك، يمكنك التعبير عن المعنى بشكل واضح. ترجمة بديلة: "الحالات الصعبة سيخبرونك بها" أو "عندما تكون هناك حالات صعبة، سيخبرونك بها لكي تحكم فيها"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22 (#2)</w:t>
      </w:r>
      <w:r>
        <w:rPr>
          <w:rtl/>
          <w:cs/>
          <w:lang w:val="ar_AE" w:bidi="ar_AE"/>
        </w:rPr>
      </w:r>
    </w:p>
    <w:p>
      <w:pPr>
        <w:bidi/>
      </w:pPr>
      <w:r>
        <w:rPr>
          <w:rtl/>
          <w:cs/>
          <w:lang w:val="ar_AE" w:bidi="ar_AE"/>
        </w:rPr>
      </w:r>
      <w:r>
        <w:rPr>
          <w:rtl/>
          <w:cs/>
          <w:lang w:val="ar_AE" w:bidi="ar_AE"/>
        </w:rPr>
        <w:t>וְ⁠הָקֵל֙ מֵֽ⁠עָלֶ֔י⁠ךָ וְ⁠נָשְׂא֖וּ אִתָּֽ⁠ךְ</w:t>
      </w:r>
    </w:p>
    <w:p>
      <w:pPr>
        <w:bidi/>
      </w:pPr>
      <w:r>
        <w:rPr>
          <w:rtl/>
          <w:cs/>
          <w:lang w:val="ar_AE" w:bidi="ar_AE"/>
        </w:rPr>
      </w:r>
      <w:r>
        <w:rPr>
          <w:b/>
          <w:rtl/>
          <w:cs/>
          <w:lang w:val="ar_AE" w:bidi="ar_AE"/>
        </w:rPr>
        <w:t>"وَخَفِّفْ عَنْ نَفْسِكَ {هذا الشيء}! فَهُمْ يَحْمِلُونَ مَعَكَ"</w:t>
      </w:r>
    </w:p>
    <w:p>
      <w:pPr>
        <w:bidi/>
      </w:pPr>
      <w:r>
        <w:rPr>
          <w:rtl/>
          <w:cs/>
          <w:lang w:val="ar_AE" w:bidi="ar_AE"/>
        </w:rPr>
      </w:r>
      <w:r>
        <w:rPr>
          <w:rtl/>
          <w:cs/>
          <w:lang w:val="ar_AE" w:bidi="ar_AE"/>
        </w:rPr>
        <w:t>يتحدث يثرون عن العمل الشاق الذي كانوا سيقومون به كما لو كان شيئًا سيحملونه بجانب موسى ويجعلونه أخف لموسى بمساعدته. إذا لم يفهم قراؤك ما تعنيه هذه الصورة في هذا السياق، فيمكنك استخدام استعارة مماثلة من ثقافتك. أو بدلًا من ذلك، يمكنك التعبير عن المعنى بوضوح. ترجمة بديلة: "وتخفف عملك بجعلهم يقومون بالعمل الشاق معك" أو "وتُسَهِّل عملك بجعلهم يساعدونك في القيام بالعمل الشاق"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23 (#1)</w:t>
      </w:r>
      <w:r>
        <w:rPr>
          <w:rtl/>
          <w:cs/>
          <w:lang w:val="ar_AE" w:bidi="ar_AE"/>
        </w:rPr>
      </w:r>
    </w:p>
    <w:p>
      <w:pPr>
        <w:bidi/>
      </w:pPr>
      <w:r>
        <w:rPr>
          <w:rtl/>
          <w:cs/>
          <w:lang w:val="ar_AE" w:bidi="ar_AE"/>
        </w:rPr>
      </w:r>
      <w:r>
        <w:rPr>
          <w:rtl/>
          <w:cs/>
          <w:lang w:val="ar_AE" w:bidi="ar_AE"/>
        </w:rPr>
        <w:t>וְ⁠יָֽכָלְתָּ֖ עֲמֹ֑ד</w:t>
      </w:r>
    </w:p>
    <w:p>
      <w:pPr>
        <w:bidi/>
      </w:pPr>
      <w:r>
        <w:rPr>
          <w:rtl/>
          <w:cs/>
          <w:lang w:val="ar_AE" w:bidi="ar_AE"/>
        </w:rPr>
      </w:r>
      <w:r>
        <w:rPr>
          <w:b/>
          <w:rtl/>
          <w:cs/>
          <w:lang w:val="ar_AE" w:bidi="ar_AE"/>
        </w:rPr>
        <w:t>"تَسْتَطِيعُ الْقِيَامَ"</w:t>
      </w:r>
    </w:p>
    <w:p>
      <w:pPr>
        <w:bidi/>
      </w:pPr>
      <w:r>
        <w:rPr>
          <w:rtl/>
          <w:cs/>
          <w:lang w:val="ar_AE" w:bidi="ar_AE"/>
        </w:rPr>
      </w:r>
      <w:r>
        <w:rPr>
          <w:rtl/>
          <w:cs/>
          <w:lang w:val="ar_AE" w:bidi="ar_AE"/>
        </w:rPr>
        <w:t>ترجمة بديلة: "ثم لن تجهد نفسك"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23 (#2)</w:t>
      </w:r>
      <w:r>
        <w:rPr>
          <w:rtl/>
          <w:cs/>
          <w:lang w:val="ar_AE" w:bidi="ar_AE"/>
        </w:rPr>
      </w:r>
    </w:p>
    <w:p>
      <w:pPr>
        <w:bidi/>
      </w:pPr>
      <w:r>
        <w:rPr>
          <w:rtl/>
          <w:cs/>
          <w:lang w:val="ar_AE" w:bidi="ar_AE"/>
        </w:rPr>
      </w:r>
      <w:r>
        <w:rPr>
          <w:rtl/>
          <w:cs/>
          <w:lang w:val="ar_AE" w:bidi="ar_AE"/>
        </w:rPr>
        <w:t>כָּל־הָ⁠עָ֣ם הַ⁠זֶּ֔ה עַל־מְקֹמ֖⁠וֹ יָבֹ֥א בְ⁠שָׁלֽוֹם</w:t>
      </w:r>
    </w:p>
    <w:p>
      <w:pPr>
        <w:bidi/>
      </w:pPr>
      <w:r>
        <w:rPr>
          <w:rtl/>
          <w:cs/>
          <w:lang w:val="ar_AE" w:bidi="ar_AE"/>
        </w:rPr>
      </w:r>
      <w:r>
        <w:rPr>
          <w:b/>
          <w:rtl/>
          <w:cs/>
          <w:lang w:val="ar_AE" w:bidi="ar_AE"/>
        </w:rPr>
        <w:t>"وَكُلُّ هذَا الشَّعْبِ أَيْضًا يَأْتِي إِلَى مَكَانِهِ بِالسَّلاَمِ"</w:t>
      </w:r>
    </w:p>
    <w:p>
      <w:pPr>
        <w:bidi/>
      </w:pPr>
      <w:r>
        <w:rPr>
          <w:rtl/>
          <w:cs/>
          <w:lang w:val="ar_AE" w:bidi="ar_AE"/>
        </w:rPr>
      </w:r>
      <w:r>
        <w:rPr>
          <w:rtl/>
          <w:cs/>
          <w:lang w:val="ar_AE" w:bidi="ar_AE"/>
        </w:rPr>
        <w:t xml:space="preserve">هنا، الوصول </w:t>
      </w:r>
      <w:r>
        <w:rPr>
          <w:b/>
          <w:rtl/>
          <w:cs/>
          <w:lang w:val="ar_AE" w:bidi="ar_AE"/>
        </w:rPr>
        <w:t>إلى مكانهم</w:t>
      </w:r>
      <w:r>
        <w:rPr>
          <w:rtl/>
          <w:cs/>
          <w:lang w:val="ar_AE" w:bidi="ar_AE"/>
        </w:rPr>
        <w:t xml:space="preserve"> يمكن أن يعني خيمة كل شخص أو يمكن أن يعني أن الجماعة كُلََّها تصل إلى أرض الموعد. إذا لم تتمكن من تركه غامضًا، فمن الأفضل الإشارة إلى شيء مثل "التناغم في المحلة". ترجمة بديلة: "كل هؤلاء الناس سيعيشون في تناغم"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25 (#1)</w:t>
      </w:r>
      <w:r>
        <w:rPr>
          <w:rtl/>
          <w:cs/>
          <w:lang w:val="ar_AE" w:bidi="ar_AE"/>
        </w:rPr>
      </w:r>
    </w:p>
    <w:p>
      <w:pPr>
        <w:bidi/>
      </w:pPr>
      <w:r>
        <w:rPr>
          <w:rtl/>
          <w:cs/>
          <w:lang w:val="ar_AE" w:bidi="ar_AE"/>
        </w:rPr>
      </w:r>
      <w:r>
        <w:rPr>
          <w:rtl/>
          <w:cs/>
          <w:lang w:val="ar_AE" w:bidi="ar_AE"/>
        </w:rPr>
        <w:t>רָאשִׁ֖ים עַל־הָ⁠עָ֑ם</w:t>
      </w:r>
    </w:p>
    <w:p>
      <w:pPr>
        <w:bidi/>
      </w:pPr>
      <w:r>
        <w:rPr>
          <w:rtl/>
          <w:cs/>
          <w:lang w:val="ar_AE" w:bidi="ar_AE"/>
        </w:rPr>
      </w:r>
      <w:r>
        <w:rPr>
          <w:b/>
          <w:rtl/>
          <w:cs/>
          <w:lang w:val="ar_AE" w:bidi="ar_AE"/>
        </w:rPr>
        <w:t>"وَجَعَلَهُمْ رُؤُوسًا عَلَى الشَّعْبِ"</w:t>
      </w:r>
    </w:p>
    <w:p>
      <w:pPr>
        <w:bidi/>
      </w:pPr>
      <w:r>
        <w:rPr>
          <w:rtl/>
          <w:cs/>
          <w:lang w:val="ar_AE" w:bidi="ar_AE"/>
        </w:rPr>
      </w:r>
      <w:r>
        <w:rPr>
          <w:rtl/>
          <w:cs/>
          <w:lang w:val="ar_AE" w:bidi="ar_AE"/>
        </w:rPr>
        <w:t xml:space="preserve">يكتب موسى عن قادة الناس كما لو كانوا </w:t>
      </w:r>
      <w:r>
        <w:rPr>
          <w:b/>
          <w:rtl/>
          <w:cs/>
          <w:lang w:val="ar_AE" w:bidi="ar_AE"/>
        </w:rPr>
        <w:t>رأس</w:t>
      </w:r>
      <w:r>
        <w:rPr>
          <w:rtl/>
          <w:cs/>
          <w:lang w:val="ar_AE" w:bidi="ar_AE"/>
        </w:rPr>
        <w:t xml:space="preserve"> الجسد. إذا لم يفهم قراؤك ما تعنيه هذه الصورة في هذا السياق، فيمكنك استخدام استعارة مشابهة من ثقافتك. أو بدلًا من ذلك، يمكنك التعبير عن المعنى بوضوح. ترجمة بديلة: "قادة على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25 (#2)</w:t>
      </w:r>
      <w:r>
        <w:rPr>
          <w:rtl/>
          <w:cs/>
          <w:lang w:val="ar_AE" w:bidi="ar_AE"/>
        </w:rPr>
      </w:r>
    </w:p>
    <w:p>
      <w:pPr>
        <w:bidi/>
      </w:pPr>
      <w:r>
        <w:rPr>
          <w:rtl/>
          <w:cs/>
          <w:lang w:val="ar_AE" w:bidi="ar_AE"/>
        </w:rPr>
      </w:r>
      <w:r>
        <w:rPr>
          <w:rtl/>
          <w:cs/>
          <w:lang w:val="ar_AE" w:bidi="ar_AE"/>
        </w:rPr>
        <w:t>אַנְשֵׁי־חַ֨יִל֙</w:t>
      </w:r>
    </w:p>
    <w:p>
      <w:pPr>
        <w:bidi/>
      </w:pPr>
      <w:r>
        <w:rPr>
          <w:rtl/>
          <w:cs/>
          <w:lang w:val="ar_AE" w:bidi="ar_AE"/>
        </w:rPr>
      </w:r>
      <w:r>
        <w:rPr>
          <w:b/>
          <w:rtl/>
          <w:cs/>
          <w:lang w:val="ar_AE" w:bidi="ar_AE"/>
        </w:rPr>
        <w:t>"ذَوِي قُدْرَةٍ"</w:t>
      </w:r>
    </w:p>
    <w:p>
      <w:pPr>
        <w:bidi/>
      </w:pPr>
      <w:r>
        <w:rPr>
          <w:rtl/>
          <w:cs/>
          <w:lang w:val="ar_AE" w:bidi="ar_AE"/>
        </w:rPr>
      </w:r>
      <w:r>
        <w:rPr>
          <w:rtl/>
          <w:cs/>
          <w:lang w:val="ar_AE" w:bidi="ar_AE"/>
        </w:rPr>
        <w:t>إذا كان ذلك مفيدًا لقرائك، يمكن ذِكْر نوع القدرة التي كانت لديهم بوضوح. ترجمة بديلة: "رجال كانوا قادرين على القيادة" أو "رجال كانوا قادرين على الحُكم"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25 (#3)</w:t>
      </w:r>
      <w:r>
        <w:rPr>
          <w:rtl/>
          <w:cs/>
          <w:lang w:val="ar_AE" w:bidi="ar_AE"/>
        </w:rPr>
      </w:r>
    </w:p>
    <w:p>
      <w:pPr>
        <w:bidi/>
      </w:pPr>
      <w:r>
        <w:rPr>
          <w:rtl/>
          <w:cs/>
          <w:lang w:val="ar_AE" w:bidi="ar_AE"/>
        </w:rPr>
      </w:r>
      <w:r>
        <w:rPr>
          <w:rtl/>
          <w:cs/>
          <w:lang w:val="ar_AE" w:bidi="ar_AE"/>
        </w:rPr>
        <w:t>שָׂרֵ֤י אֲלָפִים֙ שָׂרֵ֣י מֵא֔וֹת שָׂרֵ֥י חֲמִשִּׁ֖ים וְ⁠שָׂרֵ֥י עֲשָׂרֹֽת</w:t>
      </w:r>
    </w:p>
    <w:p>
      <w:pPr>
        <w:bidi/>
      </w:pPr>
      <w:r>
        <w:rPr>
          <w:rtl/>
          <w:cs/>
          <w:lang w:val="ar_AE" w:bidi="ar_AE"/>
        </w:rPr>
      </w:r>
      <w:r>
        <w:rPr>
          <w:b/>
          <w:rtl/>
          <w:cs/>
          <w:lang w:val="ar_AE" w:bidi="ar_AE"/>
        </w:rPr>
        <w:t>"رُؤَسَاءَ أُلُوفٍ، وَرُؤَسَاءَ مِئَاتٍ، وَرُؤَسَاءَ خَمَاسِينَ، وَرُؤَسَاءَ عَشَرَاتٍ"</w:t>
      </w:r>
    </w:p>
    <w:p>
      <w:pPr>
        <w:bidi/>
      </w:pPr>
      <w:r>
        <w:rPr>
          <w:rtl/>
          <w:cs/>
          <w:lang w:val="ar_AE" w:bidi="ar_AE"/>
        </w:rPr>
      </w:r>
      <w:r>
        <w:rPr>
          <w:rtl/>
          <w:cs/>
          <w:lang w:val="ar_AE" w:bidi="ar_AE"/>
        </w:rPr>
        <w:t xml:space="preserve">قد يعني هذا أن: (1) هذه الأرقام تمثل العدد الدقيق للأشخاص في كل مجموعة. ترجمة بديلة: "قادة مسؤولون عن مجموعات من 1000 شخص، مجموعات من 100 شخص، مجموعات من 50 شخصًا، ومجموعات من 10 أشخاص" أو (2) هذه الأرقام ليست دقيقة، ولكنها تمثل مجموعات من الأشخاص بأحجام مختلفة. ترجمة بديلة: "قادة مسؤولون عن مجموعات صغيرة جدًا، مجموعات صغيرة، مجموعات كبيرة، ومجموعات كبيرة جدًا" انظر كيف ترجمت هذا في </w:t>
      </w:r>
      <w:r>
        <w:rPr>
          <w:rtl/>
          <w:cs/>
          <w:lang w:val="ar_AE" w:bidi="ar_AE"/>
        </w:rPr>
        <w:t>خروج 18:21</w:t>
      </w:r>
      <w:r>
        <w:rPr>
          <w:rtl/>
          <w:cs/>
          <w:lang w:val="ar_AE" w:bidi="ar_AE"/>
        </w:rPr>
        <w:t>.</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26 (#1)</w:t>
      </w:r>
      <w:r>
        <w:rPr>
          <w:rtl/>
          <w:cs/>
          <w:lang w:val="ar_AE" w:bidi="ar_AE"/>
        </w:rPr>
      </w:r>
    </w:p>
    <w:p>
      <w:pPr>
        <w:bidi/>
      </w:pPr>
      <w:r>
        <w:rPr>
          <w:rtl/>
          <w:cs/>
          <w:lang w:val="ar_AE" w:bidi="ar_AE"/>
        </w:rPr>
      </w:r>
      <w:r>
        <w:rPr>
          <w:rtl/>
          <w:cs/>
          <w:lang w:val="ar_AE" w:bidi="ar_AE"/>
        </w:rPr>
        <w:t>וְ⁠שָׁפְט֥וּ אֶת־הָ⁠עָ֖ם בְּ⁠כָל־עֵ֑ת</w:t>
      </w:r>
    </w:p>
    <w:p>
      <w:pPr>
        <w:bidi/>
      </w:pPr>
      <w:r>
        <w:rPr>
          <w:rtl/>
          <w:cs/>
          <w:lang w:val="ar_AE" w:bidi="ar_AE"/>
        </w:rPr>
      </w:r>
      <w:r>
        <w:rPr>
          <w:b/>
          <w:rtl/>
          <w:cs/>
          <w:lang w:val="ar_AE" w:bidi="ar_AE"/>
        </w:rPr>
        <w:t>"فَكَانُوا يَقْضُونَ لِلشَّعْبِ كُلَّ حِينٍ"</w:t>
      </w:r>
    </w:p>
    <w:p>
      <w:pPr>
        <w:bidi/>
      </w:pPr>
      <w:r>
        <w:rPr>
          <w:rtl/>
          <w:cs/>
          <w:lang w:val="ar_AE" w:bidi="ar_AE"/>
        </w:rPr>
      </w:r>
      <w:r>
        <w:rPr>
          <w:rtl/>
          <w:cs/>
          <w:lang w:val="ar_AE" w:bidi="ar_AE"/>
        </w:rPr>
        <w:t>ترجمة بديلة: "لقد قضوا للناس معظم الوقت" أو "لقد قضوا للناس في جميع الظروف العادية"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26 (#2)</w:t>
      </w:r>
      <w:r>
        <w:rPr>
          <w:rtl/>
          <w:cs/>
          <w:lang w:val="ar_AE" w:bidi="ar_AE"/>
        </w:rPr>
      </w:r>
    </w:p>
    <w:p>
      <w:pPr>
        <w:bidi/>
      </w:pPr>
      <w:r>
        <w:rPr>
          <w:rtl/>
          <w:cs/>
          <w:lang w:val="ar_AE" w:bidi="ar_AE"/>
        </w:rPr>
      </w:r>
      <w:r>
        <w:rPr>
          <w:rtl/>
          <w:cs/>
          <w:lang w:val="ar_AE" w:bidi="ar_AE"/>
        </w:rPr>
        <w:t>אֶת־הַ⁠דָּבָ֤ר הַ⁠קָּשֶׁה֙ יְבִיא֣וּ⁠ן אֶל־מֹשֶׁ֔ה</w:t>
      </w:r>
    </w:p>
    <w:p>
      <w:pPr>
        <w:bidi/>
      </w:pPr>
      <w:r>
        <w:rPr>
          <w:rtl/>
          <w:cs/>
          <w:lang w:val="ar_AE" w:bidi="ar_AE"/>
        </w:rPr>
      </w:r>
      <w:r>
        <w:rPr>
          <w:b/>
          <w:rtl/>
          <w:cs/>
          <w:lang w:val="ar_AE" w:bidi="ar_AE"/>
        </w:rPr>
        <w:t>"الدَّعَاوِي الْعَسِرَةُ يَجِيئُونَ بِهَا إِلَى مُوسَى"</w:t>
      </w:r>
    </w:p>
    <w:p>
      <w:pPr>
        <w:bidi/>
      </w:pPr>
      <w:r>
        <w:rPr>
          <w:rtl/>
          <w:cs/>
          <w:lang w:val="ar_AE" w:bidi="ar_AE"/>
        </w:rPr>
      </w:r>
      <w:r>
        <w:rPr>
          <w:rtl/>
          <w:cs/>
          <w:lang w:val="ar_AE" w:bidi="ar_AE"/>
        </w:rPr>
        <w:t>يكتب الكاتب هنا عن إخبار موسى بالحالات الصعبة كما لو كانوا يجلبون له الحالات الصعبة. إذا لم يفهم قراؤك ما تعنيه هذه الصورة في هذا السياق، فيمكنك استخدام استعارة مشابهة من ثقافتك. أو بدلًا من ذلك، يمكنك التعبير عن المعنى بوضوح. ترجمة بديلة: "أخبروا موسى عن الحالات الصعبة" أو "عندما كانت هناك حالات صعبة، كانوا يخبرون موسى عنها لكي يحكم فيها"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26 (#3)</w:t>
      </w:r>
      <w:r>
        <w:rPr>
          <w:rtl/>
          <w:cs/>
          <w:lang w:val="ar_AE" w:bidi="ar_AE"/>
        </w:rPr>
      </w:r>
    </w:p>
    <w:p>
      <w:pPr>
        <w:bidi/>
      </w:pPr>
      <w:r>
        <w:rPr>
          <w:rtl/>
          <w:cs/>
          <w:lang w:val="ar_AE" w:bidi="ar_AE"/>
        </w:rPr>
      </w:r>
      <w:r>
        <w:rPr>
          <w:rtl/>
          <w:cs/>
          <w:lang w:val="ar_AE" w:bidi="ar_AE"/>
        </w:rPr>
        <w:t>הַ⁠דָּבָ֥ר הַ⁠קָּטֹ֖ן</w:t>
      </w:r>
    </w:p>
    <w:p>
      <w:pPr>
        <w:bidi/>
      </w:pPr>
      <w:r>
        <w:rPr>
          <w:rtl/>
          <w:cs/>
          <w:lang w:val="ar_AE" w:bidi="ar_AE"/>
        </w:rPr>
      </w:r>
      <w:r>
        <w:rPr>
          <w:b/>
          <w:rtl/>
          <w:cs/>
          <w:lang w:val="ar_AE" w:bidi="ar_AE"/>
        </w:rPr>
        <w:t>"الدَّعَاوِي الصَّغِيرَةِ"</w:t>
      </w:r>
    </w:p>
    <w:p>
      <w:pPr>
        <w:bidi/>
      </w:pPr>
      <w:r>
        <w:rPr>
          <w:rtl/>
          <w:cs/>
          <w:lang w:val="ar_AE" w:bidi="ar_AE"/>
        </w:rPr>
      </w:r>
      <w:r>
        <w:rPr>
          <w:rtl/>
          <w:cs/>
          <w:lang w:val="ar_AE" w:bidi="ar_AE"/>
        </w:rPr>
        <w:t>ترجمة بديلة: "الحالات السهلة"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19</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يتضمن هذا الأصحاح سلسلة من الأحداث حيث يصعد موسى إلى جبل سيناء ويتكلم مع الرب، ثم ينزل ليتحدث إلى الشعب. يعمل موسى كوسيط، حيث ينقل الرسائل بين الرب والشعب.</w:t>
      </w:r>
    </w:p>
    <w:p>
      <w:pPr>
        <w:pStyle w:val="ListBullet"/>
        <w:bidi/>
        <w:spacing w:line="240" w:lineRule="auto"/>
        <w:ind w:left="720"/>
      </w:pPr>
      <w:r>
        <w:rPr>
          <w:rtl/>
          <w:cs/>
          <w:lang w:val="ar_AE" w:bidi="ar_AE"/>
        </w:rPr>
      </w:r>
      <w:r>
        <w:rPr>
          <w:rtl/>
          <w:cs/>
          <w:lang w:val="ar_AE" w:bidi="ar_AE"/>
        </w:rPr>
        <w:t>الآيتان 1–2: الوصول إلى سيناء</w:t>
      </w:r>
    </w:p>
    <w:p>
      <w:pPr>
        <w:pStyle w:val="ListBullet"/>
        <w:bidi/>
        <w:spacing w:line="240" w:lineRule="auto"/>
        <w:ind w:left="720"/>
      </w:pPr>
      <w:r>
        <w:rPr>
          <w:rtl/>
          <w:cs/>
          <w:lang w:val="ar_AE" w:bidi="ar_AE"/>
        </w:rPr>
      </w:r>
      <w:r>
        <w:rPr>
          <w:rtl/>
          <w:cs/>
          <w:lang w:val="ar_AE" w:bidi="ar_AE"/>
        </w:rPr>
        <w:t>الآيات 3–8: الدورة الأولى من صعود موسى ثم نزوله من أجل التعليمات والاستجابة</w:t>
      </w:r>
    </w:p>
    <w:p>
      <w:pPr>
        <w:pStyle w:val="ListBullet"/>
        <w:bidi/>
        <w:spacing w:line="240" w:lineRule="auto"/>
        <w:ind w:left="720"/>
      </w:pPr>
      <w:r>
        <w:rPr>
          <w:rtl/>
          <w:cs/>
          <w:lang w:val="ar_AE" w:bidi="ar_AE"/>
        </w:rPr>
      </w:r>
      <w:r>
        <w:rPr>
          <w:rtl/>
          <w:cs/>
          <w:lang w:val="ar_AE" w:bidi="ar_AE"/>
        </w:rPr>
        <w:t>الآيات 9–15: الدورة الثانية، يستعد الشعب للاستماع إلى الله</w:t>
      </w:r>
    </w:p>
    <w:p>
      <w:pPr>
        <w:pStyle w:val="ListBullet"/>
        <w:bidi/>
        <w:spacing w:line="240" w:lineRule="auto"/>
        <w:ind w:left="720"/>
      </w:pPr>
      <w:r>
        <w:rPr>
          <w:rtl/>
          <w:cs/>
          <w:lang w:val="ar_AE" w:bidi="ar_AE"/>
        </w:rPr>
      </w:r>
      <w:r>
        <w:rPr>
          <w:rtl/>
          <w:cs/>
          <w:lang w:val="ar_AE" w:bidi="ar_AE"/>
        </w:rPr>
        <w:t>الآيات 16–19: الله يتكلم إلى الشعب من على الجبل</w:t>
      </w:r>
    </w:p>
    <w:p>
      <w:pPr>
        <w:pStyle w:val="ListBullet"/>
        <w:bidi/>
        <w:spacing w:line="240" w:lineRule="auto"/>
        <w:ind w:left="720"/>
      </w:pPr>
      <w:r>
        <w:rPr>
          <w:rtl/>
          <w:cs/>
          <w:lang w:val="ar_AE" w:bidi="ar_AE"/>
        </w:rPr>
      </w:r>
      <w:r>
        <w:rPr>
          <w:rtl/>
          <w:cs/>
          <w:lang w:val="ar_AE" w:bidi="ar_AE"/>
        </w:rPr>
        <w:t>الآيات 20–25: الدورة الثالثة</w:t>
      </w:r>
    </w:p>
    <w:p>
      <w:pPr>
        <w:pStyle w:val="Heading3"/>
        <w:bidi/>
      </w:pPr>
      <w:r>
        <w:rPr>
          <w:rtl/>
          <w:cs/>
          <w:lang w:val="ar_AE" w:bidi="ar_AE"/>
        </w:rPr>
        <w:t>مفاهيم خاصة في هذا الأصحاح</w:t>
      </w:r>
    </w:p>
    <w:p>
      <w:pPr>
        <w:pStyle w:val="Heading4"/>
        <w:bidi/>
      </w:pPr>
      <w:r>
        <w:rPr>
          <w:rtl/>
          <w:cs/>
          <w:lang w:val="ar_AE" w:bidi="ar_AE"/>
        </w:rPr>
        <w:t>"مملكة كهنة"</w:t>
      </w:r>
    </w:p>
    <w:p>
      <w:pPr>
        <w:bidi/>
      </w:pPr>
      <w:r>
        <w:rPr>
          <w:rtl/>
          <w:cs/>
          <w:lang w:val="ar_AE" w:bidi="ar_AE"/>
        </w:rPr>
      </w:r>
      <w:r>
        <w:rPr>
          <w:rtl/>
          <w:cs/>
          <w:lang w:val="ar_AE" w:bidi="ar_AE"/>
        </w:rPr>
        <w:t xml:space="preserve">كانت مهمة الكهنة هي الشفاعة والتوسط للشعب. وكان اللاويون هم الكهنة الوحيدون في إسرائيل؛ وهذه استعارة تشير إلى أن الأمة كانت لتتوسط أو لتشفع للعالم بأسره. وكان عليهم أيضًا أن يكونوا قديسين، أو مخصصين، عن بقية العالم. (انظر: </w:t>
      </w:r>
      <w:r>
        <w:rPr>
          <w:rtl/>
          <w:cs/>
          <w:lang w:val="ar_AE" w:bidi="ar_AE"/>
        </w:rPr>
        <w:t>الكاهن</w:t>
      </w:r>
      <w:r>
        <w:rPr>
          <w:rtl/>
          <w:cs/>
          <w:lang w:val="ar_AE" w:bidi="ar_AE"/>
        </w:rPr>
        <w:t xml:space="preserve"> و</w:t>
      </w:r>
      <w:r>
        <w:rPr>
          <w:rtl/>
          <w:cs/>
          <w:lang w:val="ar_AE" w:bidi="ar_AE"/>
        </w:rPr>
        <w:t>الاستعارة</w:t>
      </w:r>
      <w:r>
        <w:rPr>
          <w:rtl/>
          <w:cs/>
          <w:lang w:val="ar_AE" w:bidi="ar_AE"/>
        </w:rPr>
        <w:t xml:space="preserve"> و</w:t>
      </w:r>
      <w:r>
        <w:rPr>
          <w:rtl/>
          <w:cs/>
          <w:lang w:val="ar_AE" w:bidi="ar_AE"/>
        </w:rPr>
        <w:t>قدوس</w:t>
      </w:r>
      <w:r>
        <w:rPr>
          <w:rtl/>
          <w:cs/>
          <w:lang w:val="ar_AE" w:bidi="ar_AE"/>
        </w:rPr>
        <w:t>)</w:t>
      </w:r>
    </w:p>
    <w:p>
      <w:pPr>
        <w:pStyle w:val="Heading4"/>
        <w:bidi/>
      </w:pPr>
      <w:r>
        <w:rPr>
          <w:rtl/>
          <w:cs/>
          <w:lang w:val="ar_AE" w:bidi="ar_AE"/>
        </w:rPr>
        <w:t>إعطاء الناموس</w:t>
      </w:r>
    </w:p>
    <w:p>
      <w:pPr>
        <w:bidi/>
      </w:pPr>
      <w:r>
        <w:rPr>
          <w:rtl/>
          <w:cs/>
          <w:lang w:val="ar_AE" w:bidi="ar_AE"/>
        </w:rPr>
      </w:r>
      <w:r>
        <w:rPr>
          <w:rtl/>
          <w:cs/>
          <w:lang w:val="ar_AE" w:bidi="ar_AE"/>
        </w:rPr>
        <w:t xml:space="preserve">تتعلق الأحداث في هذا الأصحاح بتحضير الشعب لاستلام ناموس موسى. يمر الشعب بكل هذه المراحل لتجهيز أنفسهم للناموس، مما يبرز الأهمية الكبيرة لهذا الحدث لإسرائيل. (انظر: </w:t>
      </w:r>
      <w:r>
        <w:rPr>
          <w:rtl/>
          <w:cs/>
          <w:lang w:val="ar_AE" w:bidi="ar_AE"/>
        </w:rPr>
        <w:t>ناموس موسى</w:t>
      </w:r>
      <w:r>
        <w:rPr>
          <w:rtl/>
          <w:cs/>
          <w:lang w:val="ar_AE" w:bidi="ar_AE"/>
        </w:rPr>
        <w:t>)</w:t>
      </w:r>
    </w:p>
    <w:p>
      <w:pPr>
        <w:pStyle w:val="Heading4"/>
        <w:bidi/>
      </w:pPr>
      <w:r>
        <w:rPr>
          <w:rtl/>
          <w:cs/>
          <w:lang w:val="ar_AE" w:bidi="ar_AE"/>
        </w:rPr>
        <w:t>الحدود بين الرب والشعب</w:t>
      </w:r>
    </w:p>
    <w:p>
      <w:pPr>
        <w:bidi/>
      </w:pPr>
      <w:r>
        <w:rPr>
          <w:rtl/>
          <w:cs/>
          <w:lang w:val="ar_AE" w:bidi="ar_AE"/>
        </w:rPr>
      </w:r>
      <w:r>
        <w:rPr>
          <w:rtl/>
          <w:cs/>
          <w:lang w:val="ar_AE" w:bidi="ar_AE"/>
        </w:rPr>
        <w:t>يُطلَب من موسى أن يُقدِّس الشعب استعدادًا للقاء الرب، ثم تُقام الحدود لإبقاء الشعب بعيدين عن الرب، كما يُطلب من الكهنة أن يقدّسوا أنفسهم. يبدأ موضوع الابتعاد المُقَدَّس (عدم الاقتراب) الذي سيصبح جزءًا هامًا من نصوص الناموس.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 (#1)</w:t>
      </w:r>
      <w:r>
        <w:rPr>
          <w:rtl/>
          <w:cs/>
          <w:lang w:val="ar_AE" w:bidi="ar_AE"/>
        </w:rPr>
      </w:r>
    </w:p>
    <w:p>
      <w:pPr>
        <w:bidi/>
      </w:pPr>
      <w:r>
        <w:rPr>
          <w:rtl/>
          <w:cs/>
          <w:lang w:val="ar_AE" w:bidi="ar_AE"/>
        </w:rPr>
      </w:r>
      <w:r>
        <w:rPr>
          <w:rtl/>
          <w:cs/>
          <w:lang w:val="ar_AE" w:bidi="ar_AE"/>
        </w:rPr>
        <w:t>בַּ⁠חֹ֨דֶשׁ֙ הַ⁠שְּׁלִישִׁ֔י &amp; בַּ⁠יּ֣וֹם הַ⁠זֶּ֔ה</w:t>
      </w:r>
    </w:p>
    <w:p>
      <w:pPr>
        <w:bidi/>
      </w:pPr>
      <w:r>
        <w:rPr>
          <w:rtl/>
          <w:cs/>
          <w:lang w:val="ar_AE" w:bidi="ar_AE"/>
        </w:rPr>
      </w:r>
      <w:r>
        <w:rPr>
          <w:b/>
          <w:rtl/>
          <w:cs/>
          <w:lang w:val="ar_AE" w:bidi="ar_AE"/>
        </w:rPr>
        <w:t>"في الشهر الثالث"</w:t>
      </w:r>
      <w:r>
        <w:rPr>
          <w:rtl/>
          <w:cs/>
          <w:lang w:val="ar_AE" w:bidi="ar_AE"/>
        </w:rPr>
        <w:t xml:space="preserve"> - </w:t>
      </w:r>
      <w:r>
        <w:rPr>
          <w:b/>
          <w:rtl/>
          <w:cs/>
          <w:lang w:val="ar_AE" w:bidi="ar_AE"/>
        </w:rPr>
        <w:t>"فِي ذلِكَ الْيَوْمِ"</w:t>
      </w:r>
    </w:p>
    <w:p>
      <w:pPr>
        <w:bidi/>
      </w:pPr>
      <w:r>
        <w:rPr>
          <w:rtl/>
          <w:cs/>
          <w:lang w:val="ar_AE" w:bidi="ar_AE"/>
        </w:rPr>
      </w:r>
      <w:r>
        <w:rPr>
          <w:rtl/>
          <w:cs/>
          <w:lang w:val="ar_AE" w:bidi="ar_AE"/>
        </w:rPr>
        <w:t>هذا يعني أنهم قد وصلوا إلى البرية في اليوم الأول من الشهر تمامًا كما غادروا مصر في اليوم الأول من الشهر. اليوم الأول من الشهر الثالث في التقويم العبري يكون قرب منتصف مايو في التقويمات الغربية. إذا كانت لغتك لا تستخدم الأعداد الترتيبية، فيمكنك استخدام الأعداد الأساسية هنا. ترجمة بديلة: "في الشهر 3 ... في اليوم 1 من الشهر"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2 (#1)</w:t>
      </w:r>
      <w:r>
        <w:rPr>
          <w:rtl/>
          <w:cs/>
          <w:lang w:val="ar_AE" w:bidi="ar_AE"/>
        </w:rPr>
      </w:r>
    </w:p>
    <w:p>
      <w:pPr>
        <w:bidi/>
      </w:pPr>
      <w:r>
        <w:rPr>
          <w:rtl/>
          <w:cs/>
          <w:lang w:val="ar_AE" w:bidi="ar_AE"/>
        </w:rPr>
      </w:r>
      <w:r>
        <w:rPr>
          <w:rtl/>
          <w:cs/>
          <w:lang w:val="ar_AE" w:bidi="ar_AE"/>
        </w:rPr>
        <w:t>מֵ⁠רְפִידִ֗ים</w:t>
      </w:r>
    </w:p>
    <w:p>
      <w:pPr>
        <w:bidi/>
      </w:pPr>
      <w:r>
        <w:rPr>
          <w:rtl/>
          <w:cs/>
          <w:lang w:val="ar_AE" w:bidi="ar_AE"/>
        </w:rPr>
      </w:r>
      <w:r>
        <w:rPr>
          <w:b/>
          <w:rtl/>
          <w:cs/>
          <w:lang w:val="ar_AE" w:bidi="ar_AE"/>
        </w:rPr>
        <w:t>"من رفيديم"</w:t>
      </w:r>
    </w:p>
    <w:p>
      <w:pPr>
        <w:bidi/>
      </w:pPr>
      <w:r>
        <w:rPr>
          <w:rtl/>
          <w:cs/>
          <w:lang w:val="ar_AE" w:bidi="ar_AE"/>
        </w:rPr>
      </w:r>
      <w:r>
        <w:rPr>
          <w:b/>
          <w:rtl/>
          <w:cs/>
          <w:lang w:val="ar_AE" w:bidi="ar_AE"/>
        </w:rPr>
        <w:t>رفيديم</w:t>
      </w:r>
      <w:r>
        <w:rPr>
          <w:rtl/>
          <w:cs/>
          <w:lang w:val="ar_AE" w:bidi="ar_AE"/>
        </w:rPr>
        <w:t xml:space="preserve"> هي منطقة على حافة برية سيناء حيث كان شعب إسرائيل يخيمون. انظر كيف ترجمت هذا الاسم في </w:t>
      </w:r>
      <w:r>
        <w:rPr>
          <w:rtl/>
          <w:cs/>
          <w:lang w:val="ar_AE" w:bidi="ar_AE"/>
        </w:rPr>
        <w:t>خروج 17:1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3 (#1)</w:t>
      </w:r>
      <w:r>
        <w:rPr>
          <w:rtl/>
          <w:cs/>
          <w:lang w:val="ar_AE" w:bidi="ar_AE"/>
        </w:rPr>
      </w:r>
    </w:p>
    <w:p>
      <w:pPr>
        <w:bidi/>
      </w:pPr>
      <w:r>
        <w:rPr>
          <w:rtl/>
          <w:cs/>
          <w:lang w:val="ar_AE" w:bidi="ar_AE"/>
        </w:rPr>
      </w:r>
      <w:r>
        <w:rPr>
          <w:rtl/>
          <w:cs/>
          <w:lang w:val="ar_AE" w:bidi="ar_AE"/>
        </w:rPr>
        <w:t>תֹאמַר֙ לְ⁠בֵ֣ית יַעֲקֹ֔ב וְ⁠תַגֵּ֖יד לִ⁠בְנֵ֥י יִשְׂרָאֵֽל</w:t>
      </w:r>
    </w:p>
    <w:p>
      <w:pPr>
        <w:bidi/>
      </w:pPr>
      <w:r>
        <w:rPr>
          <w:rtl/>
          <w:cs/>
          <w:lang w:val="ar_AE" w:bidi="ar_AE"/>
        </w:rPr>
      </w:r>
      <w:r>
        <w:rPr>
          <w:b/>
          <w:rtl/>
          <w:cs/>
          <w:lang w:val="ar_AE" w:bidi="ar_AE"/>
        </w:rPr>
        <w:t>"هكَذَا تَقُولُ لِبَيْتِ يَعْقُوبَ، وَتُخْبِرُ بَنِي إِسْرَائِيلَ"</w:t>
      </w:r>
    </w:p>
    <w:p>
      <w:pPr>
        <w:bidi/>
      </w:pPr>
      <w:r>
        <w:rPr>
          <w:rtl/>
          <w:cs/>
          <w:lang w:val="ar_AE" w:bidi="ar_AE"/>
        </w:rPr>
      </w:r>
      <w:r>
        <w:rPr>
          <w:rtl/>
          <w:cs/>
          <w:lang w:val="ar_AE" w:bidi="ar_AE"/>
        </w:rPr>
        <w:t xml:space="preserve">هاتان العبارتان تحملان نفس المعنى تمامًا. وقد يكون ذلك لتحقيق تأثير شعري، حيث إن تصريح الرب هنا حتى الآية </w:t>
      </w:r>
      <w:r>
        <w:rPr>
          <w:rtl/>
          <w:cs/>
          <w:lang w:val="ar_AE" w:bidi="ar_AE"/>
        </w:rPr>
        <w:t>19:6</w:t>
      </w:r>
      <w:r>
        <w:rPr>
          <w:rtl/>
          <w:cs/>
          <w:lang w:val="ar_AE" w:bidi="ar_AE"/>
        </w:rPr>
        <w:t xml:space="preserve"> تمت صياغته بشكل فني إلى حد ما. قد تحتاج إلى استخدام طريقة غير التوازي لتحقيق تأثير شعري مشابه في لغتك.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4 (#1)</w:t>
      </w:r>
      <w:r>
        <w:rPr>
          <w:rtl/>
          <w:cs/>
          <w:lang w:val="ar_AE" w:bidi="ar_AE"/>
        </w:rPr>
      </w:r>
    </w:p>
    <w:p>
      <w:pPr>
        <w:bidi/>
      </w:pPr>
      <w:r>
        <w:rPr>
          <w:rtl/>
          <w:cs/>
          <w:lang w:val="ar_AE" w:bidi="ar_AE"/>
        </w:rPr>
      </w:r>
      <w:r>
        <w:rPr>
          <w:rtl/>
          <w:cs/>
          <w:lang w:val="ar_AE" w:bidi="ar_AE"/>
        </w:rPr>
        <w:t>אַתֶּ֣ם רְאִיתֶ֔ם</w:t>
      </w:r>
    </w:p>
    <w:p>
      <w:pPr>
        <w:bidi/>
      </w:pPr>
      <w:r>
        <w:rPr>
          <w:rtl/>
          <w:cs/>
          <w:lang w:val="ar_AE" w:bidi="ar_AE"/>
        </w:rPr>
      </w:r>
      <w:r>
        <w:rPr>
          <w:b/>
          <w:rtl/>
          <w:cs/>
          <w:lang w:val="ar_AE" w:bidi="ar_AE"/>
        </w:rPr>
        <w:t>"أَنْتُمْ رَأَيْتُمْ مَا صَنَعْتُ"</w:t>
      </w:r>
    </w:p>
    <w:p>
      <w:pPr>
        <w:bidi/>
      </w:pPr>
      <w:r>
        <w:rPr>
          <w:rtl/>
          <w:cs/>
          <w:lang w:val="ar_AE" w:bidi="ar_AE"/>
        </w:rPr>
      </w:r>
      <w:r>
        <w:rPr>
          <w:rtl/>
          <w:cs/>
          <w:lang w:val="ar_AE" w:bidi="ar_AE"/>
        </w:rPr>
        <w:t xml:space="preserve">كلمة </w:t>
      </w:r>
      <w:r>
        <w:rPr>
          <w:b/>
          <w:rtl/>
          <w:cs/>
          <w:lang w:val="ar_AE" w:bidi="ar_AE"/>
        </w:rPr>
        <w:t>أنتم</w:t>
      </w:r>
      <w:r>
        <w:rPr>
          <w:rtl/>
          <w:cs/>
          <w:lang w:val="ar_AE" w:bidi="ar_AE"/>
        </w:rPr>
        <w:t xml:space="preserve"> هنا تشير إلى بني إسرائيل. حيث يُخبر الرب موسى بما يجب أن يقوله لبني إسرائيل. إذا كانت لغتك تحتوي على صيغة جمع للضمير "أنت"، فستحتاج إليها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4 (#2)</w:t>
      </w:r>
      <w:r>
        <w:rPr>
          <w:rtl/>
          <w:cs/>
          <w:lang w:val="ar_AE" w:bidi="ar_AE"/>
        </w:rPr>
      </w:r>
    </w:p>
    <w:p>
      <w:pPr>
        <w:bidi/>
      </w:pPr>
      <w:r>
        <w:rPr>
          <w:rtl/>
          <w:cs/>
          <w:lang w:val="ar_AE" w:bidi="ar_AE"/>
        </w:rPr>
      </w:r>
      <w:r>
        <w:rPr>
          <w:rtl/>
          <w:cs/>
          <w:lang w:val="ar_AE" w:bidi="ar_AE"/>
        </w:rPr>
        <w:t>וָ⁠אֶשָּׂ֤א אֶתְ⁠כֶם֙ עַל־כַּנְפֵ֣י נְשָׁרִ֔ים</w:t>
      </w:r>
    </w:p>
    <w:p>
      <w:pPr>
        <w:bidi/>
      </w:pPr>
      <w:r>
        <w:rPr>
          <w:rtl/>
          <w:cs/>
          <w:lang w:val="ar_AE" w:bidi="ar_AE"/>
        </w:rPr>
      </w:r>
      <w:r>
        <w:rPr>
          <w:b/>
          <w:rtl/>
          <w:cs/>
          <w:lang w:val="ar_AE" w:bidi="ar_AE"/>
        </w:rPr>
        <w:t>"وَأَنَا حَمَلْتُكُمْ عَلَى أَجْنِحَةِ النُّسُورِ وَجِئْتُ بِكُمْ إِلَيَّ"</w:t>
      </w:r>
    </w:p>
    <w:p>
      <w:pPr>
        <w:bidi/>
      </w:pPr>
      <w:r>
        <w:rPr>
          <w:rtl/>
          <w:cs/>
          <w:lang w:val="ar_AE" w:bidi="ar_AE"/>
        </w:rPr>
      </w:r>
      <w:r>
        <w:rPr>
          <w:rtl/>
          <w:cs/>
          <w:lang w:val="ar_AE" w:bidi="ar_AE"/>
        </w:rPr>
        <w:t xml:space="preserve">يتحدث الله عن رعايته لشعبه في أثناء ترحالهم في البرية كما لو كان هو نسرًا يقوم بحملهم على </w:t>
      </w:r>
      <w:r>
        <w:rPr>
          <w:b/>
          <w:rtl/>
          <w:cs/>
          <w:lang w:val="ar_AE" w:bidi="ar_AE"/>
        </w:rPr>
        <w:t>أجنحته</w:t>
      </w:r>
      <w:r>
        <w:rPr>
          <w:rtl/>
          <w:cs/>
          <w:lang w:val="ar_AE" w:bidi="ar_AE"/>
        </w:rPr>
        <w:t>. إذا لم يفهم قراؤك ما تعنيه هذه الصورة في هذا السياق، فيمكنك استخدام استعارة مشابهة من ثقافتك. أو بدلًا من ذلك، يمكنك التعبير عن المعنى بوضوح. ترجمة بديلة: "وأنا ساعدتكم في سفركم مثل النسر الذي يحمل صغاره على أجنحته"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5 (#1)</w:t>
      </w:r>
      <w:r>
        <w:rPr>
          <w:rtl/>
          <w:cs/>
          <w:lang w:val="ar_AE" w:bidi="ar_AE"/>
        </w:rPr>
      </w:r>
    </w:p>
    <w:p>
      <w:pPr>
        <w:bidi/>
      </w:pPr>
      <w:r>
        <w:rPr>
          <w:rtl/>
          <w:cs/>
          <w:lang w:val="ar_AE" w:bidi="ar_AE"/>
        </w:rPr>
      </w:r>
      <w:r>
        <w:rPr>
          <w:rtl/>
          <w:cs/>
          <w:lang w:val="ar_AE" w:bidi="ar_AE"/>
        </w:rPr>
        <w:t>בְּ⁠קֹלִ֔⁠י</w:t>
      </w:r>
    </w:p>
    <w:p>
      <w:pPr>
        <w:bidi/>
      </w:pPr>
      <w:r>
        <w:rPr>
          <w:rtl/>
          <w:cs/>
          <w:lang w:val="ar_AE" w:bidi="ar_AE"/>
        </w:rPr>
      </w:r>
      <w:r>
        <w:rPr>
          <w:b/>
          <w:rtl/>
          <w:cs/>
          <w:lang w:val="ar_AE" w:bidi="ar_AE"/>
        </w:rPr>
        <w:t>"لِصَوْتِي"</w:t>
      </w:r>
    </w:p>
    <w:p>
      <w:pPr>
        <w:bidi/>
      </w:pPr>
      <w:r>
        <w:rPr>
          <w:rtl/>
          <w:cs/>
          <w:lang w:val="ar_AE" w:bidi="ar_AE"/>
        </w:rPr>
      </w:r>
      <w:r>
        <w:rPr>
          <w:rtl/>
          <w:cs/>
          <w:lang w:val="ar_AE" w:bidi="ar_AE"/>
        </w:rPr>
        <w:t>إن صوت الله يمثل ما يقوله. ترجمة بديلة: "لما أقوله" أو "لكلماتي"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5 (#2)</w:t>
      </w:r>
      <w:r>
        <w:rPr>
          <w:rtl/>
          <w:cs/>
          <w:lang w:val="ar_AE" w:bidi="ar_AE"/>
        </w:rPr>
      </w:r>
    </w:p>
    <w:p>
      <w:pPr>
        <w:bidi/>
      </w:pPr>
      <w:r>
        <w:rPr>
          <w:rtl/>
          <w:cs/>
          <w:lang w:val="ar_AE" w:bidi="ar_AE"/>
        </w:rPr>
      </w:r>
      <w:r>
        <w:rPr>
          <w:rtl/>
          <w:cs/>
          <w:lang w:val="ar_AE" w:bidi="ar_AE"/>
        </w:rPr>
        <w:t>וּ⁠שְׁמַרְתֶּ֖ם אֶת־בְּרִיתִ֑⁠י</w:t>
      </w:r>
    </w:p>
    <w:p>
      <w:pPr>
        <w:bidi/>
      </w:pPr>
      <w:r>
        <w:rPr>
          <w:rtl/>
          <w:cs/>
          <w:lang w:val="ar_AE" w:bidi="ar_AE"/>
        </w:rPr>
      </w:r>
      <w:r>
        <w:rPr>
          <w:b/>
          <w:rtl/>
          <w:cs/>
          <w:lang w:val="ar_AE" w:bidi="ar_AE"/>
        </w:rPr>
        <w:t>"وَحَفِظْتُمْ عَهْدِي"</w:t>
      </w:r>
    </w:p>
    <w:p>
      <w:pPr>
        <w:bidi/>
      </w:pPr>
      <w:r>
        <w:rPr>
          <w:rtl/>
          <w:cs/>
          <w:lang w:val="ar_AE" w:bidi="ar_AE"/>
        </w:rPr>
      </w:r>
      <w:r>
        <w:rPr>
          <w:rtl/>
          <w:cs/>
          <w:lang w:val="ar_AE" w:bidi="ar_AE"/>
        </w:rPr>
        <w:t>ترجمة بديلة: "وفعلتم ما يتطلبه عهدي منكم أن تفعلوا"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5 (#3)</w:t>
      </w:r>
      <w:r>
        <w:rPr>
          <w:rtl/>
          <w:cs/>
          <w:lang w:val="ar_AE" w:bidi="ar_AE"/>
        </w:rPr>
      </w:r>
    </w:p>
    <w:p>
      <w:pPr>
        <w:bidi/>
      </w:pPr>
      <w:r>
        <w:rPr>
          <w:rtl/>
          <w:cs/>
          <w:lang w:val="ar_AE" w:bidi="ar_AE"/>
        </w:rPr>
      </w:r>
      <w:r>
        <w:rPr>
          <w:rtl/>
          <w:cs/>
          <w:lang w:val="ar_AE" w:bidi="ar_AE"/>
        </w:rPr>
        <w:t>סְגֻלָּה֙</w:t>
      </w:r>
    </w:p>
    <w:p>
      <w:pPr>
        <w:bidi/>
      </w:pPr>
      <w:r>
        <w:rPr>
          <w:rtl/>
          <w:cs/>
          <w:lang w:val="ar_AE" w:bidi="ar_AE"/>
        </w:rPr>
      </w:r>
      <w:r>
        <w:rPr>
          <w:b/>
          <w:rtl/>
          <w:cs/>
          <w:lang w:val="ar_AE" w:bidi="ar_AE"/>
        </w:rPr>
        <w:t>"خَاصَّة"</w:t>
      </w:r>
    </w:p>
    <w:p>
      <w:pPr>
        <w:bidi/>
      </w:pPr>
      <w:r>
        <w:rPr>
          <w:rtl/>
          <w:cs/>
          <w:lang w:val="ar_AE" w:bidi="ar_AE"/>
        </w:rPr>
      </w:r>
      <w:r>
        <w:rPr>
          <w:rtl/>
          <w:cs/>
          <w:lang w:val="ar_AE" w:bidi="ar_AE"/>
        </w:rPr>
        <w:t>ترجمة بديلة: "أعز" أو "أقرب"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6 (#1)</w:t>
      </w:r>
      <w:r>
        <w:rPr>
          <w:rtl/>
          <w:cs/>
          <w:lang w:val="ar_AE" w:bidi="ar_AE"/>
        </w:rPr>
      </w:r>
    </w:p>
    <w:p>
      <w:pPr>
        <w:bidi/>
      </w:pPr>
      <w:r>
        <w:rPr>
          <w:rtl/>
          <w:cs/>
          <w:lang w:val="ar_AE" w:bidi="ar_AE"/>
        </w:rPr>
      </w:r>
      <w:r>
        <w:rPr>
          <w:rtl/>
          <w:cs/>
          <w:lang w:val="ar_AE" w:bidi="ar_AE"/>
        </w:rPr>
        <w:t>לִ֛⁠י מַמְלֶ֥כֶת כֹּהֲנִ֖ים</w:t>
      </w:r>
    </w:p>
    <w:p>
      <w:pPr>
        <w:bidi/>
      </w:pPr>
      <w:r>
        <w:rPr>
          <w:rtl/>
          <w:cs/>
          <w:lang w:val="ar_AE" w:bidi="ar_AE"/>
        </w:rPr>
      </w:r>
      <w:r>
        <w:rPr>
          <w:b/>
          <w:rtl/>
          <w:cs/>
          <w:lang w:val="ar_AE" w:bidi="ar_AE"/>
        </w:rPr>
        <w:t>"مَمْلَكَةَ كَهَنَةٍ"</w:t>
      </w:r>
    </w:p>
    <w:p>
      <w:pPr>
        <w:bidi/>
      </w:pPr>
      <w:r>
        <w:rPr>
          <w:rtl/>
          <w:cs/>
          <w:lang w:val="ar_AE" w:bidi="ar_AE"/>
        </w:rPr>
      </w:r>
      <w:r>
        <w:rPr>
          <w:rtl/>
          <w:cs/>
          <w:lang w:val="ar_AE" w:bidi="ar_AE"/>
        </w:rPr>
        <w:t xml:space="preserve">يتحدث الله عن شعبه كما لو كانوا </w:t>
      </w:r>
      <w:r>
        <w:rPr>
          <w:b/>
          <w:rtl/>
          <w:cs/>
          <w:lang w:val="ar_AE" w:bidi="ar_AE"/>
        </w:rPr>
        <w:t>كهنة</w:t>
      </w:r>
      <w:r>
        <w:rPr>
          <w:rtl/>
          <w:cs/>
          <w:lang w:val="ar_AE" w:bidi="ar_AE"/>
        </w:rPr>
        <w:t>. إذا لم يفهم قراؤك ما تعنيه هذه الصورة في هذا السياق، فيمكنك استخدام استعارة مشابهة من ثقافتك. أو بدلًا من ذلك، يمكنك التعبير عن المعنى بوضوح. ترجمة بديلة: "مملكة لي من الناس الذين هم مثل الكهنة" أو "مملكة لي من الناس الذين يفعلون ما يفعله الكهنة"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7 (#1)</w:t>
      </w:r>
      <w:r>
        <w:rPr>
          <w:rtl/>
          <w:cs/>
          <w:lang w:val="ar_AE" w:bidi="ar_AE"/>
        </w:rPr>
      </w:r>
    </w:p>
    <w:p>
      <w:pPr>
        <w:bidi/>
      </w:pPr>
      <w:r>
        <w:rPr>
          <w:rtl/>
          <w:cs/>
          <w:lang w:val="ar_AE" w:bidi="ar_AE"/>
        </w:rPr>
      </w:r>
      <w:r>
        <w:rPr>
          <w:rtl/>
          <w:cs/>
          <w:lang w:val="ar_AE" w:bidi="ar_AE"/>
        </w:rPr>
        <w:t>וַ⁠יָּ֣שֶׂם לִ⁠פְנֵי⁠הֶ֗ם אֵ֚ת כָּל־הַ⁠דְּבָרִ֣ים הָ⁠אֵ֔לֶּה</w:t>
      </w:r>
    </w:p>
    <w:p>
      <w:pPr>
        <w:bidi/>
      </w:pPr>
      <w:r>
        <w:rPr>
          <w:rtl/>
          <w:cs/>
          <w:lang w:val="ar_AE" w:bidi="ar_AE"/>
        </w:rPr>
      </w:r>
      <w:r>
        <w:rPr>
          <w:b/>
          <w:rtl/>
          <w:cs/>
          <w:lang w:val="ar_AE" w:bidi="ar_AE"/>
        </w:rPr>
        <w:t>"وَوَضَعَ قُدَّامَهُمْ كُلَّ هذِهِ الْكَلِمَاتِ"</w:t>
      </w:r>
    </w:p>
    <w:p>
      <w:pPr>
        <w:bidi/>
      </w:pPr>
      <w:r>
        <w:rPr>
          <w:rtl/>
          <w:cs/>
          <w:lang w:val="ar_AE" w:bidi="ar_AE"/>
        </w:rPr>
      </w:r>
      <w:r>
        <w:rPr>
          <w:rtl/>
          <w:cs/>
          <w:lang w:val="ar_AE" w:bidi="ar_AE"/>
        </w:rPr>
        <w:t>وَضْع موسى الكلمات أمامهم يعني أنه كان يخبر الناس بأشياء. إذا لم يفهم قراؤك ما تعنيه هذه الصورة في هذا السياق، فيمكنك استخدام استعارة مماثلة من ثقافتك. أو بدلًا من ذلك، يمكنك التعبير عن المعنى بوضوح. ترجمة بديلة: "وأخبرهم بكل هذه الكلمات"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7 (#2)</w:t>
      </w:r>
      <w:r>
        <w:rPr>
          <w:rtl/>
          <w:cs/>
          <w:lang w:val="ar_AE" w:bidi="ar_AE"/>
        </w:rPr>
      </w:r>
    </w:p>
    <w:p>
      <w:pPr>
        <w:bidi/>
      </w:pPr>
      <w:r>
        <w:rPr>
          <w:rtl/>
          <w:cs/>
          <w:lang w:val="ar_AE" w:bidi="ar_AE"/>
        </w:rPr>
      </w:r>
      <w:r>
        <w:rPr>
          <w:rtl/>
          <w:cs/>
          <w:lang w:val="ar_AE" w:bidi="ar_AE"/>
        </w:rPr>
        <w:t>לִ⁠פְנֵי⁠הֶ֗ם</w:t>
      </w:r>
    </w:p>
    <w:p>
      <w:pPr>
        <w:bidi/>
      </w:pPr>
      <w:r>
        <w:rPr>
          <w:rtl/>
          <w:cs/>
          <w:lang w:val="ar_AE" w:bidi="ar_AE"/>
        </w:rPr>
      </w:r>
      <w:r>
        <w:rPr>
          <w:b/>
          <w:rtl/>
          <w:cs/>
          <w:lang w:val="ar_AE" w:bidi="ar_AE"/>
        </w:rPr>
        <w:t>"قُدَّامَهُمْ" - "أمام وجوهم"</w:t>
      </w:r>
    </w:p>
    <w:p>
      <w:pPr>
        <w:bidi/>
      </w:pPr>
      <w:r>
        <w:rPr>
          <w:rtl/>
          <w:cs/>
          <w:lang w:val="ar_AE" w:bidi="ar_AE"/>
        </w:rPr>
      </w:r>
      <w:r>
        <w:rPr>
          <w:rtl/>
          <w:cs/>
          <w:lang w:val="ar_AE" w:bidi="ar_AE"/>
        </w:rPr>
        <w:t xml:space="preserve">هنا، كلمة </w:t>
      </w:r>
      <w:r>
        <w:rPr>
          <w:b/>
          <w:rtl/>
          <w:cs/>
          <w:lang w:val="ar_AE" w:bidi="ar_AE"/>
        </w:rPr>
        <w:t>الوجه</w:t>
      </w:r>
      <w:r>
        <w:rPr>
          <w:rtl/>
          <w:cs/>
          <w:lang w:val="ar_AE" w:bidi="ar_AE"/>
        </w:rPr>
        <w:t xml:space="preserve"> (حَسَبَ بعض الترجمات الإنجليزية) تعني الشخص. ترجمة بديلة: "أمامهم"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7 (#3)</w:t>
      </w:r>
      <w:r>
        <w:rPr>
          <w:rtl/>
          <w:cs/>
          <w:lang w:val="ar_AE" w:bidi="ar_AE"/>
        </w:rPr>
      </w:r>
    </w:p>
    <w:p>
      <w:pPr>
        <w:bidi/>
      </w:pPr>
      <w:r>
        <w:rPr>
          <w:rtl/>
          <w:cs/>
          <w:lang w:val="ar_AE" w:bidi="ar_AE"/>
        </w:rPr>
      </w:r>
      <w:r>
        <w:rPr>
          <w:rtl/>
          <w:cs/>
          <w:lang w:val="ar_AE" w:bidi="ar_AE"/>
        </w:rPr>
        <w:t>אֵ֚ת כָּל־הַ⁠דְּבָרִ֣ים הָ⁠אֵ֔לֶּה אֲשֶׁ֥ר צִוָּ֖⁠הוּ יְהוָֽה</w:t>
      </w:r>
    </w:p>
    <w:p>
      <w:pPr>
        <w:bidi/>
      </w:pPr>
      <w:r>
        <w:rPr>
          <w:rtl/>
          <w:cs/>
          <w:lang w:val="ar_AE" w:bidi="ar_AE"/>
        </w:rPr>
      </w:r>
      <w:r>
        <w:rPr>
          <w:b/>
          <w:rtl/>
          <w:cs/>
          <w:lang w:val="ar_AE" w:bidi="ar_AE"/>
        </w:rPr>
        <w:t>"كُلَّ هذِهِ الْكَلِمَاتِ الَّتِي أَوْصَاهُ بِهَا الرَّبُّ"</w:t>
      </w:r>
    </w:p>
    <w:p>
      <w:pPr>
        <w:bidi/>
      </w:pPr>
      <w:r>
        <w:rPr>
          <w:rtl/>
          <w:cs/>
          <w:lang w:val="ar_AE" w:bidi="ar_AE"/>
        </w:rPr>
      </w:r>
      <w:r>
        <w:rPr>
          <w:rtl/>
          <w:cs/>
          <w:lang w:val="ar_AE" w:bidi="ar_AE"/>
        </w:rPr>
        <w:t>الترجمة البديلة: "كل ما أمره به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8 (#1)</w:t>
      </w:r>
      <w:r>
        <w:rPr>
          <w:rtl/>
          <w:cs/>
          <w:lang w:val="ar_AE" w:bidi="ar_AE"/>
        </w:rPr>
      </w:r>
    </w:p>
    <w:p>
      <w:pPr>
        <w:bidi/>
      </w:pPr>
      <w:r>
        <w:rPr>
          <w:rtl/>
          <w:cs/>
          <w:lang w:val="ar_AE" w:bidi="ar_AE"/>
        </w:rPr>
      </w:r>
      <w:r>
        <w:rPr>
          <w:rtl/>
          <w:cs/>
          <w:lang w:val="ar_AE" w:bidi="ar_AE"/>
        </w:rPr>
        <w:t>וַ⁠יָּ֧שֶׁב מֹשֶׁ֛ה אֶת־דִּבְרֵ֥י הָ⁠עָ֖ם</w:t>
      </w:r>
    </w:p>
    <w:p>
      <w:pPr>
        <w:bidi/>
      </w:pPr>
      <w:r>
        <w:rPr>
          <w:rtl/>
          <w:cs/>
          <w:lang w:val="ar_AE" w:bidi="ar_AE"/>
        </w:rPr>
      </w:r>
      <w:r>
        <w:rPr>
          <w:b/>
          <w:rtl/>
          <w:cs/>
          <w:lang w:val="ar_AE" w:bidi="ar_AE"/>
        </w:rPr>
        <w:t>"فَرَدَّ مُوسَى كَلاَمَ الشَّعْبِ إِلَى الرَّبِّ"</w:t>
      </w:r>
    </w:p>
    <w:p>
      <w:pPr>
        <w:bidi/>
      </w:pPr>
      <w:r>
        <w:rPr>
          <w:rtl/>
          <w:cs/>
          <w:lang w:val="ar_AE" w:bidi="ar_AE"/>
        </w:rPr>
      </w:r>
      <w:r>
        <w:rPr>
          <w:rtl/>
          <w:cs/>
          <w:lang w:val="ar_AE" w:bidi="ar_AE"/>
        </w:rPr>
        <w:t>إذا كان ذلك مفيدًا لقرائك، يمكن توضيح المكان الذي ذهب إليه موسى بشكل صريح. ترجمة بديلة: "صعد موسى الجبل مرة أخرى ليبلغ الرب بكلمات الشعب"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8 (#2)</w:t>
      </w:r>
      <w:r>
        <w:rPr>
          <w:rtl/>
          <w:cs/>
          <w:lang w:val="ar_AE" w:bidi="ar_AE"/>
        </w:rPr>
      </w:r>
    </w:p>
    <w:p>
      <w:pPr>
        <w:bidi/>
      </w:pPr>
      <w:r>
        <w:rPr>
          <w:rtl/>
          <w:cs/>
          <w:lang w:val="ar_AE" w:bidi="ar_AE"/>
        </w:rPr>
      </w:r>
      <w:r>
        <w:rPr>
          <w:rtl/>
          <w:cs/>
          <w:lang w:val="ar_AE" w:bidi="ar_AE"/>
        </w:rPr>
        <w:t>אֶת־דִּבְרֵ֥י הָ⁠עָ֖ם</w:t>
      </w:r>
    </w:p>
    <w:p>
      <w:pPr>
        <w:bidi/>
      </w:pPr>
      <w:r>
        <w:rPr>
          <w:rtl/>
          <w:cs/>
          <w:lang w:val="ar_AE" w:bidi="ar_AE"/>
        </w:rPr>
      </w:r>
      <w:r>
        <w:rPr>
          <w:b/>
          <w:rtl/>
          <w:cs/>
          <w:lang w:val="ar_AE" w:bidi="ar_AE"/>
        </w:rPr>
        <w:t>"كَلاَمَ الشَّعْبِ"</w:t>
      </w:r>
    </w:p>
    <w:p>
      <w:pPr>
        <w:bidi/>
      </w:pPr>
      <w:r>
        <w:rPr>
          <w:rtl/>
          <w:cs/>
          <w:lang w:val="ar_AE" w:bidi="ar_AE"/>
        </w:rPr>
      </w:r>
      <w:r>
        <w:rPr>
          <w:rtl/>
          <w:cs/>
          <w:lang w:val="ar_AE" w:bidi="ar_AE"/>
        </w:rPr>
        <w:t xml:space="preserve">هنا، يشير </w:t>
      </w:r>
      <w:r>
        <w:rPr>
          <w:b/>
          <w:rtl/>
          <w:cs/>
          <w:lang w:val="ar_AE" w:bidi="ar_AE"/>
        </w:rPr>
        <w:t>كَلاَمَ الشَّعْبِ</w:t>
      </w:r>
      <w:r>
        <w:rPr>
          <w:rtl/>
          <w:cs/>
          <w:lang w:val="ar_AE" w:bidi="ar_AE"/>
        </w:rPr>
        <w:t xml:space="preserve"> إلى ما قاله الشعب. ترجمة بديلة: "ما قاله الشعب"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9 (#1)</w:t>
      </w:r>
      <w:r>
        <w:rPr>
          <w:rtl/>
          <w:cs/>
          <w:lang w:val="ar_AE" w:bidi="ar_AE"/>
        </w:rPr>
      </w:r>
    </w:p>
    <w:p>
      <w:pPr>
        <w:bidi/>
      </w:pPr>
      <w:r>
        <w:rPr>
          <w:rtl/>
          <w:cs/>
          <w:lang w:val="ar_AE" w:bidi="ar_AE"/>
        </w:rPr>
      </w:r>
      <w:r>
        <w:rPr>
          <w:rtl/>
          <w:cs/>
          <w:lang w:val="ar_AE" w:bidi="ar_AE"/>
        </w:rPr>
        <w:t>אֶת־דִּבְרֵ֥י הָ⁠עָ֖ם</w:t>
      </w:r>
    </w:p>
    <w:p>
      <w:pPr>
        <w:bidi/>
      </w:pPr>
      <w:r>
        <w:rPr>
          <w:rtl/>
          <w:cs/>
          <w:lang w:val="ar_AE" w:bidi="ar_AE"/>
        </w:rPr>
      </w:r>
      <w:r>
        <w:rPr>
          <w:b/>
          <w:rtl/>
          <w:cs/>
          <w:lang w:val="ar_AE" w:bidi="ar_AE"/>
        </w:rPr>
        <w:t>"بِكَلاَمِ الشَّعْبِ"</w:t>
      </w:r>
    </w:p>
    <w:p>
      <w:pPr>
        <w:bidi/>
      </w:pPr>
      <w:r>
        <w:rPr>
          <w:rtl/>
          <w:cs/>
          <w:lang w:val="ar_AE" w:bidi="ar_AE"/>
        </w:rPr>
      </w:r>
      <w:r>
        <w:rPr>
          <w:rtl/>
          <w:cs/>
          <w:lang w:val="ar_AE" w:bidi="ar_AE"/>
        </w:rPr>
        <w:t xml:space="preserve">هنا، </w:t>
      </w:r>
      <w:r>
        <w:rPr>
          <w:b/>
          <w:rtl/>
          <w:cs/>
          <w:lang w:val="ar_AE" w:bidi="ar_AE"/>
        </w:rPr>
        <w:t xml:space="preserve">بِكَلاَمِ الشَّعْبِ </w:t>
      </w:r>
      <w:r>
        <w:rPr>
          <w:rtl/>
          <w:cs/>
          <w:lang w:val="ar_AE" w:bidi="ar_AE"/>
        </w:rPr>
        <w:t>تشير إلى ما قاله الشعب. ترجمة بديلة: "ما قاله الشعب"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10 (#1)</w:t>
      </w:r>
      <w:r>
        <w:rPr>
          <w:rtl/>
          <w:cs/>
          <w:lang w:val="ar_AE" w:bidi="ar_AE"/>
        </w:rPr>
      </w:r>
    </w:p>
    <w:p>
      <w:pPr>
        <w:bidi/>
      </w:pPr>
      <w:r>
        <w:rPr>
          <w:rtl/>
          <w:cs/>
          <w:lang w:val="ar_AE" w:bidi="ar_AE"/>
        </w:rPr>
      </w:r>
      <w:r>
        <w:rPr>
          <w:rtl/>
          <w:cs/>
          <w:lang w:val="ar_AE" w:bidi="ar_AE"/>
        </w:rPr>
        <w:t>וְ⁠קִדַּשְׁתָּ֥⁠ם</w:t>
      </w:r>
    </w:p>
    <w:p>
      <w:pPr>
        <w:bidi/>
      </w:pPr>
      <w:r>
        <w:rPr>
          <w:rtl/>
          <w:cs/>
          <w:lang w:val="ar_AE" w:bidi="ar_AE"/>
        </w:rPr>
      </w:r>
      <w:r>
        <w:rPr>
          <w:b/>
          <w:rtl/>
          <w:cs/>
          <w:lang w:val="ar_AE" w:bidi="ar_AE"/>
        </w:rPr>
        <w:t>"وَقَدِّسْهُمُ"</w:t>
      </w:r>
    </w:p>
    <w:p>
      <w:pPr>
        <w:bidi/>
      </w:pPr>
      <w:r>
        <w:rPr>
          <w:rtl/>
          <w:cs/>
          <w:lang w:val="ar_AE" w:bidi="ar_AE"/>
        </w:rPr>
      </w:r>
      <w:r>
        <w:rPr>
          <w:rtl/>
          <w:cs/>
          <w:lang w:val="ar_AE" w:bidi="ar_AE"/>
        </w:rPr>
        <w:t>قد يعني هذا إعطاء تعليمات للناس، أو قد يعني أن لموسى دورًا أيضًا. ترجمة بديلة: "وأخبرهم أن يُكرسوا أنفسهم لي" أو "وساعدهم على تطهير أنفسهم من أجلي"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11 (#1)</w:t>
      </w:r>
      <w:r>
        <w:rPr>
          <w:rtl/>
          <w:cs/>
          <w:lang w:val="ar_AE" w:bidi="ar_AE"/>
        </w:rPr>
      </w:r>
    </w:p>
    <w:p>
      <w:pPr>
        <w:bidi/>
      </w:pPr>
      <w:r>
        <w:rPr>
          <w:rtl/>
          <w:cs/>
          <w:lang w:val="ar_AE" w:bidi="ar_AE"/>
        </w:rPr>
      </w:r>
      <w:r>
        <w:rPr>
          <w:rtl/>
          <w:cs/>
          <w:lang w:val="ar_AE" w:bidi="ar_AE"/>
        </w:rPr>
        <w:t>לְ⁠עֵינֵ֥י</w:t>
      </w:r>
    </w:p>
    <w:p>
      <w:pPr>
        <w:bidi/>
      </w:pPr>
      <w:r>
        <w:rPr>
          <w:rtl/>
          <w:cs/>
          <w:lang w:val="ar_AE" w:bidi="ar_AE"/>
        </w:rPr>
      </w:r>
      <w:r>
        <w:rPr>
          <w:b/>
          <w:rtl/>
          <w:cs/>
          <w:lang w:val="ar_AE" w:bidi="ar_AE"/>
        </w:rPr>
        <w:t>"أَمَامَ عِيُونِ جَمِيعِ الشَّعْبِ"</w:t>
      </w:r>
    </w:p>
    <w:p>
      <w:pPr>
        <w:bidi/>
      </w:pPr>
      <w:r>
        <w:rPr>
          <w:rtl/>
          <w:cs/>
          <w:lang w:val="ar_AE" w:bidi="ar_AE"/>
        </w:rPr>
      </w:r>
      <w:r>
        <w:rPr>
          <w:rtl/>
          <w:cs/>
          <w:lang w:val="ar_AE" w:bidi="ar_AE"/>
        </w:rPr>
        <w:t xml:space="preserve">هنا، عبارة </w:t>
      </w:r>
      <w:r>
        <w:rPr>
          <w:b/>
          <w:rtl/>
          <w:cs/>
          <w:lang w:val="ar_AE" w:bidi="ar_AE"/>
        </w:rPr>
        <w:t xml:space="preserve">أَمَامَ عِيُونِ </w:t>
      </w:r>
      <w:r>
        <w:rPr>
          <w:rtl/>
          <w:cs/>
          <w:lang w:val="ar_AE" w:bidi="ar_AE"/>
        </w:rPr>
        <w:t>تعني "حتى يتمكنوا من الرؤية". إذا كان ذلك مفيدًا في لغتك، فيمكنك استخدام تعبير مشابه أو لغة واضحة. انظر إلى الترجمة الإنجليزية UST.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12 (#1)</w:t>
      </w:r>
      <w:r>
        <w:rPr>
          <w:rtl/>
          <w:cs/>
          <w:lang w:val="ar_AE" w:bidi="ar_AE"/>
        </w:rPr>
      </w:r>
    </w:p>
    <w:p>
      <w:pPr>
        <w:bidi/>
      </w:pPr>
      <w:r>
        <w:rPr>
          <w:rtl/>
          <w:cs/>
          <w:lang w:val="ar_AE" w:bidi="ar_AE"/>
        </w:rPr>
      </w:r>
      <w:r>
        <w:rPr>
          <w:rtl/>
          <w:cs/>
          <w:lang w:val="ar_AE" w:bidi="ar_AE"/>
        </w:rPr>
        <w:t>וְ⁠הִגְבַּלְתָּ֤</w:t>
      </w:r>
    </w:p>
    <w:p>
      <w:pPr>
        <w:bidi/>
      </w:pPr>
      <w:r>
        <w:rPr>
          <w:rtl/>
          <w:cs/>
          <w:lang w:val="ar_AE" w:bidi="ar_AE"/>
        </w:rPr>
      </w:r>
      <w:r>
        <w:rPr>
          <w:b/>
          <w:rtl/>
          <w:cs/>
          <w:lang w:val="ar_AE" w:bidi="ar_AE"/>
        </w:rPr>
        <w:t>"وَتُقِيمُ لِلشَّعْبِ حُدُودًا"</w:t>
      </w:r>
    </w:p>
    <w:p>
      <w:pPr>
        <w:bidi/>
      </w:pPr>
      <w:r>
        <w:rPr>
          <w:rtl/>
          <w:cs/>
          <w:lang w:val="ar_AE" w:bidi="ar_AE"/>
        </w:rPr>
      </w:r>
      <w:r>
        <w:rPr>
          <w:rtl/>
          <w:cs/>
          <w:lang w:val="ar_AE" w:bidi="ar_AE"/>
        </w:rPr>
        <w:t xml:space="preserve">كانت </w:t>
      </w:r>
      <w:r>
        <w:rPr>
          <w:b/>
          <w:rtl/>
          <w:cs/>
          <w:lang w:val="ar_AE" w:bidi="ar_AE"/>
        </w:rPr>
        <w:t>الحدود</w:t>
      </w:r>
      <w:r>
        <w:rPr>
          <w:rtl/>
          <w:cs/>
          <w:lang w:val="ar_AE" w:bidi="ar_AE"/>
        </w:rPr>
        <w:t xml:space="preserve"> إما علامات أو نوعًا من الحواجز.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12 (#2)</w:t>
      </w:r>
      <w:r>
        <w:rPr>
          <w:rtl/>
          <w:cs/>
          <w:lang w:val="ar_AE" w:bidi="ar_AE"/>
        </w:rPr>
      </w:r>
    </w:p>
    <w:p>
      <w:pPr>
        <w:bidi/>
      </w:pPr>
      <w:r>
        <w:rPr>
          <w:rtl/>
          <w:cs/>
          <w:lang w:val="ar_AE" w:bidi="ar_AE"/>
        </w:rPr>
      </w:r>
      <w:r>
        <w:rPr>
          <w:rtl/>
          <w:cs/>
          <w:lang w:val="ar_AE" w:bidi="ar_AE"/>
        </w:rPr>
        <w:t>לֵ⁠אמֹ֔ר הִשָּׁמְר֥וּ לָ⁠כֶ֛ם</w:t>
      </w:r>
    </w:p>
    <w:p>
      <w:pPr>
        <w:bidi/>
      </w:pPr>
      <w:r>
        <w:rPr>
          <w:rtl/>
          <w:cs/>
          <w:lang w:val="ar_AE" w:bidi="ar_AE"/>
        </w:rPr>
      </w:r>
      <w:r>
        <w:rPr>
          <w:b/>
          <w:rtl/>
          <w:cs/>
          <w:lang w:val="ar_AE" w:bidi="ar_AE"/>
        </w:rPr>
        <w:t>«قائلًا، 'احْتَرِزُوا'»</w:t>
      </w:r>
    </w:p>
    <w:p>
      <w:pPr>
        <w:bidi/>
      </w:pPr>
      <w:r>
        <w:rPr>
          <w:rtl/>
          <w:cs/>
          <w:lang w:val="ar_AE" w:bidi="ar_AE"/>
        </w:rPr>
      </w:r>
      <w:r>
        <w:rPr>
          <w:rtl/>
          <w:cs/>
          <w:lang w:val="ar_AE" w:bidi="ar_AE"/>
        </w:rPr>
        <w:t xml:space="preserve">يبدأ الاقتباس المباشر من المستوى الثاني بكلمة </w:t>
      </w:r>
      <w:r>
        <w:rPr>
          <w:b/>
          <w:rtl/>
          <w:cs/>
          <w:lang w:val="ar_AE" w:bidi="ar_AE"/>
        </w:rPr>
        <w:t>احْتَرِزُوا</w:t>
      </w:r>
      <w:r>
        <w:rPr>
          <w:rtl/>
          <w:cs/>
          <w:lang w:val="ar_AE" w:bidi="ar_AE"/>
        </w:rPr>
        <w:t xml:space="preserve">. وليس من الواضح أين ينتهي هذا الأمر الذي يجب على موسى أن يقدمه للإسرائيليين. تنتهي معظم الترجمات الإنجليزية في </w:t>
      </w:r>
      <w:r>
        <w:rPr>
          <w:rtl/>
          <w:cs/>
          <w:lang w:val="ar_AE" w:bidi="ar_AE"/>
        </w:rPr>
        <w:t>19:13</w:t>
      </w:r>
      <w:r>
        <w:rPr>
          <w:rtl/>
          <w:cs/>
          <w:lang w:val="ar_AE" w:bidi="ar_AE"/>
        </w:rPr>
        <w:t xml:space="preserve"> قبل الجملة الأخيرة. لهذا السبب، قد يكون مفيدًا أكثر أن تترجم التعليمات كاقتباس غير مباشر. ترجمة بديلة: "وتخبرهم أن يحترزوا"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12 (#3)</w:t>
      </w:r>
      <w:r>
        <w:rPr>
          <w:rtl/>
          <w:cs/>
          <w:lang w:val="ar_AE" w:bidi="ar_AE"/>
        </w:rPr>
      </w:r>
    </w:p>
    <w:p>
      <w:pPr>
        <w:bidi/>
      </w:pPr>
      <w:r>
        <w:rPr>
          <w:rtl/>
          <w:cs/>
          <w:lang w:val="ar_AE" w:bidi="ar_AE"/>
        </w:rPr>
      </w:r>
      <w:r>
        <w:rPr>
          <w:rtl/>
          <w:cs/>
          <w:lang w:val="ar_AE" w:bidi="ar_AE"/>
        </w:rPr>
        <w:t>הִשָּׁמְר֥וּ לָ⁠כֶ֛ם עֲל֥וֹת בָּ⁠הָ֖ר וּ⁠נְגֹ֣עַ בְּ⁠קָצֵ֑⁠הוּ</w:t>
      </w:r>
    </w:p>
    <w:p>
      <w:pPr>
        <w:bidi/>
      </w:pPr>
      <w:r>
        <w:rPr>
          <w:rtl/>
          <w:cs/>
          <w:lang w:val="ar_AE" w:bidi="ar_AE"/>
        </w:rPr>
      </w:r>
      <w:r>
        <w:rPr>
          <w:b/>
          <w:rtl/>
          <w:cs/>
          <w:lang w:val="ar_AE" w:bidi="ar_AE"/>
        </w:rPr>
        <w:t>"احْتَرِزُوا مِنْ أَنْ تَصْعَدُوا إِلَى الْجَبَلِ أَوْ تَمَسُّوا طَرَفَهُ"</w:t>
      </w:r>
    </w:p>
    <w:p>
      <w:pPr>
        <w:bidi/>
      </w:pPr>
      <w:r>
        <w:rPr>
          <w:rtl/>
          <w:cs/>
          <w:lang w:val="ar_AE" w:bidi="ar_AE"/>
        </w:rPr>
      </w:r>
      <w:r>
        <w:rPr>
          <w:rtl/>
          <w:cs/>
          <w:lang w:val="ar_AE" w:bidi="ar_AE"/>
        </w:rPr>
        <w:t xml:space="preserve">هنا، الأمر المنفي يُفهم ضمنًا من خلال الأمر </w:t>
      </w:r>
      <w:r>
        <w:rPr>
          <w:b/>
          <w:rtl/>
          <w:cs/>
          <w:lang w:val="ar_AE" w:bidi="ar_AE"/>
        </w:rPr>
        <w:t>احْتَرِزُوا</w:t>
      </w:r>
      <w:r>
        <w:rPr>
          <w:rtl/>
          <w:cs/>
          <w:lang w:val="ar_AE" w:bidi="ar_AE"/>
        </w:rPr>
        <w:t>. ترجمة بديلة: "احترسوا لأنفسكم من تسلق الجبل أو لمس حافته"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12 (#4)</w:t>
      </w:r>
      <w:r>
        <w:rPr>
          <w:rtl/>
          <w:cs/>
          <w:lang w:val="ar_AE" w:bidi="ar_AE"/>
        </w:rPr>
      </w:r>
    </w:p>
    <w:p>
      <w:pPr>
        <w:bidi/>
      </w:pPr>
      <w:r>
        <w:rPr>
          <w:rtl/>
          <w:cs/>
          <w:lang w:val="ar_AE" w:bidi="ar_AE"/>
        </w:rPr>
      </w:r>
      <w:r>
        <w:rPr>
          <w:rtl/>
          <w:cs/>
          <w:lang w:val="ar_AE" w:bidi="ar_AE"/>
        </w:rPr>
        <w:t>כָּל־הַ⁠נֹּגֵ֥עַ בָּ⁠הָ֖ר מ֥וֹת</w:t>
      </w:r>
    </w:p>
    <w:p>
      <w:pPr>
        <w:bidi/>
      </w:pPr>
      <w:r>
        <w:rPr>
          <w:rtl/>
          <w:cs/>
          <w:lang w:val="ar_AE" w:bidi="ar_AE"/>
        </w:rPr>
      </w:r>
      <w:r>
        <w:rPr>
          <w:b/>
          <w:rtl/>
          <w:cs/>
          <w:lang w:val="ar_AE" w:bidi="ar_AE"/>
        </w:rPr>
        <w:t>"كُلُّ مَنْ يَمَسُّ الْجَبَلَ"</w:t>
      </w:r>
      <w:r>
        <w:rPr>
          <w:rtl/>
          <w:cs/>
          <w:lang w:val="ar_AE" w:bidi="ar_AE"/>
        </w:rPr>
        <w:t xml:space="preserve"> - </w:t>
      </w:r>
      <w:r>
        <w:rPr>
          <w:b/>
          <w:rtl/>
          <w:cs/>
          <w:lang w:val="ar_AE" w:bidi="ar_AE"/>
        </w:rPr>
        <w:t>"يُقْتَلُ قَتْلًا"</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"يجب عليك بكل تأكيد قتل أي شخص يلمس الجبل" أو "يجب عليك بالتأكيد قتل كل من يلمس الجبل"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13 (#1)</w:t>
      </w:r>
      <w:r>
        <w:rPr>
          <w:rtl/>
          <w:cs/>
          <w:lang w:val="ar_AE" w:bidi="ar_AE"/>
        </w:rPr>
      </w:r>
    </w:p>
    <w:p>
      <w:pPr>
        <w:bidi/>
      </w:pPr>
      <w:r>
        <w:rPr>
          <w:rtl/>
          <w:cs/>
          <w:lang w:val="ar_AE" w:bidi="ar_AE"/>
        </w:rPr>
      </w:r>
      <w:r>
        <w:rPr>
          <w:rtl/>
          <w:cs/>
          <w:lang w:val="ar_AE" w:bidi="ar_AE"/>
        </w:rPr>
        <w:t>לֹא־תִגַּ֨ע בּ֜⁠וֹ יָ֗ד</w:t>
      </w:r>
    </w:p>
    <w:p>
      <w:pPr>
        <w:bidi/>
      </w:pPr>
      <w:r>
        <w:rPr>
          <w:rtl/>
          <w:cs/>
          <w:lang w:val="ar_AE" w:bidi="ar_AE"/>
        </w:rPr>
      </w:r>
      <w:r>
        <w:rPr>
          <w:b/>
          <w:rtl/>
          <w:cs/>
          <w:lang w:val="ar_AE" w:bidi="ar_AE"/>
        </w:rPr>
        <w:t>"لاَ تَمَسُّهُ يَدٌ"</w:t>
      </w:r>
    </w:p>
    <w:p>
      <w:pPr>
        <w:bidi/>
      </w:pPr>
      <w:r>
        <w:rPr>
          <w:rtl/>
          <w:cs/>
          <w:lang w:val="ar_AE" w:bidi="ar_AE"/>
        </w:rPr>
      </w:r>
      <w:r>
        <w:rPr>
          <w:rtl/>
          <w:cs/>
          <w:lang w:val="ar_AE" w:bidi="ar_AE"/>
        </w:rPr>
        <w:t xml:space="preserve">هنا، كلمة </w:t>
      </w:r>
      <w:r>
        <w:rPr>
          <w:b/>
          <w:rtl/>
          <w:cs/>
          <w:lang w:val="ar_AE" w:bidi="ar_AE"/>
        </w:rPr>
        <w:t>اليد</w:t>
      </w:r>
      <w:r>
        <w:rPr>
          <w:rtl/>
          <w:cs/>
          <w:lang w:val="ar_AE" w:bidi="ar_AE"/>
        </w:rPr>
        <w:t xml:space="preserve"> هي مجاز لأي جزء من الشخص. ترجمة بديلة: "يجب ألا يلمسه أي شخص"</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13 (#2)</w:t>
      </w:r>
      <w:r>
        <w:rPr>
          <w:rtl/>
          <w:cs/>
          <w:lang w:val="ar_AE" w:bidi="ar_AE"/>
        </w:rPr>
      </w:r>
    </w:p>
    <w:p>
      <w:pPr>
        <w:bidi/>
      </w:pPr>
      <w:r>
        <w:rPr>
          <w:rtl/>
          <w:cs/>
          <w:lang w:val="ar_AE" w:bidi="ar_AE"/>
        </w:rPr>
      </w:r>
      <w:r>
        <w:rPr>
          <w:rtl/>
          <w:cs/>
          <w:lang w:val="ar_AE" w:bidi="ar_AE"/>
        </w:rPr>
        <w:t>סָק֤וֹל יִסָּקֵל֙ אוֹ־יָרֹ֣ה יִיָּרֶ֔ה</w:t>
      </w:r>
    </w:p>
    <w:p>
      <w:pPr>
        <w:bidi/>
      </w:pPr>
      <w:r>
        <w:rPr>
          <w:rtl/>
          <w:cs/>
          <w:lang w:val="ar_AE" w:bidi="ar_AE"/>
        </w:rPr>
      </w:r>
      <w:r>
        <w:rPr>
          <w:b/>
          <w:rtl/>
          <w:cs/>
          <w:lang w:val="ar_AE" w:bidi="ar_AE"/>
        </w:rPr>
        <w:t>"بَلْ يُرْجَمُ رَجْمًا أَوْ يُرْمَى رَمْيًا"</w:t>
      </w:r>
    </w:p>
    <w:p>
      <w:pPr>
        <w:bidi/>
      </w:pPr>
      <w:r>
        <w:rPr>
          <w:rtl/>
          <w:cs/>
          <w:lang w:val="ar_AE" w:bidi="ar_AE"/>
        </w:rPr>
      </w:r>
      <w:r>
        <w:rPr>
          <w:rtl/>
          <w:cs/>
          <w:lang w:val="ar_AE" w:bidi="ar_AE"/>
        </w:rPr>
        <w:t>إذا كانت لغتك لا تستخدم صيغة المبني للمجهول بهذه الطريقة، فيمكنك التعبير عن ذلك بصيغة المبني للمعلوم أو بطريقة أخرى تكون مناسبة في لغتك. ترجمة بديلة: "يجب عليك بالتأكيد رجمه أو رميه بسهم"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13 (#3)</w:t>
      </w:r>
      <w:r>
        <w:rPr>
          <w:rtl/>
          <w:cs/>
          <w:lang w:val="ar_AE" w:bidi="ar_AE"/>
        </w:rPr>
      </w:r>
    </w:p>
    <w:p>
      <w:pPr>
        <w:bidi/>
      </w:pPr>
      <w:r>
        <w:rPr>
          <w:rtl/>
          <w:cs/>
          <w:lang w:val="ar_AE" w:bidi="ar_AE"/>
        </w:rPr>
      </w:r>
      <w:r>
        <w:rPr>
          <w:rtl/>
          <w:cs/>
          <w:lang w:val="ar_AE" w:bidi="ar_AE"/>
        </w:rPr>
        <w:t>יָרֹ֣ה יִיָּרֶ֔ה</w:t>
      </w:r>
    </w:p>
    <w:p>
      <w:pPr>
        <w:bidi/>
      </w:pPr>
      <w:r>
        <w:rPr>
          <w:rtl/>
          <w:cs/>
          <w:lang w:val="ar_AE" w:bidi="ar_AE"/>
        </w:rPr>
      </w:r>
      <w:r>
        <w:rPr>
          <w:b/>
          <w:rtl/>
          <w:cs/>
          <w:lang w:val="ar_AE" w:bidi="ar_AE"/>
        </w:rPr>
        <w:t>"يُرْمَى رَمْيًا"</w:t>
      </w:r>
    </w:p>
    <w:p>
      <w:pPr>
        <w:bidi/>
      </w:pPr>
      <w:r>
        <w:rPr>
          <w:rtl/>
          <w:cs/>
          <w:lang w:val="ar_AE" w:bidi="ar_AE"/>
        </w:rPr>
      </w:r>
      <w:r>
        <w:rPr>
          <w:rtl/>
          <w:cs/>
          <w:lang w:val="ar_AE" w:bidi="ar_AE"/>
        </w:rPr>
        <w:t>هذا يشير إلى القتل بواسطة شخص يُطلق السهام من القوس.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13 (#4)</w:t>
      </w:r>
      <w:r>
        <w:rPr>
          <w:rtl/>
          <w:cs/>
          <w:lang w:val="ar_AE" w:bidi="ar_AE"/>
        </w:rPr>
      </w:r>
    </w:p>
    <w:p>
      <w:pPr>
        <w:bidi/>
      </w:pPr>
      <w:r>
        <w:rPr>
          <w:rtl/>
          <w:cs/>
          <w:lang w:val="ar_AE" w:bidi="ar_AE"/>
        </w:rPr>
      </w:r>
      <w:r>
        <w:rPr>
          <w:rtl/>
          <w:cs/>
          <w:lang w:val="ar_AE" w:bidi="ar_AE"/>
        </w:rPr>
        <w:t>יַעֲל֥וּ</w:t>
      </w:r>
    </w:p>
    <w:p>
      <w:pPr>
        <w:bidi/>
      </w:pPr>
      <w:r>
        <w:rPr>
          <w:rtl/>
          <w:cs/>
          <w:lang w:val="ar_AE" w:bidi="ar_AE"/>
        </w:rPr>
      </w:r>
      <w:r>
        <w:rPr>
          <w:b/>
          <w:rtl/>
          <w:cs/>
          <w:lang w:val="ar_AE" w:bidi="ar_AE"/>
        </w:rPr>
        <w:t>"فَهُمْ يَصْعَدُونَ إِلَى الْجَبَلِ"</w:t>
      </w:r>
    </w:p>
    <w:p>
      <w:pPr>
        <w:bidi/>
      </w:pPr>
      <w:r>
        <w:rPr>
          <w:rtl/>
          <w:cs/>
          <w:lang w:val="ar_AE" w:bidi="ar_AE"/>
        </w:rPr>
      </w:r>
      <w:r>
        <w:rPr>
          <w:rtl/>
          <w:cs/>
          <w:lang w:val="ar_AE" w:bidi="ar_AE"/>
        </w:rPr>
        <w:t>إذا ترجمت هذا باستخدام "تعال" أو "اذهب"، فكر في أيهمَا سيكون المنظور الصحيح للغتك وسياق النص. الرب يتحدث، لذا "اصعدوا" صحيحة؛ ومع ذلك، سيكون الناس هم الذين يتحركون، لذا "اذهبوا" صحيحة أيضًا.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15 (#1)</w:t>
      </w:r>
      <w:r>
        <w:rPr>
          <w:rtl/>
          <w:cs/>
          <w:lang w:val="ar_AE" w:bidi="ar_AE"/>
        </w:rPr>
      </w:r>
    </w:p>
    <w:p>
      <w:pPr>
        <w:bidi/>
      </w:pPr>
      <w:r>
        <w:rPr>
          <w:rtl/>
          <w:cs/>
          <w:lang w:val="ar_AE" w:bidi="ar_AE"/>
        </w:rPr>
      </w:r>
      <w:r>
        <w:rPr>
          <w:rtl/>
          <w:cs/>
          <w:lang w:val="ar_AE" w:bidi="ar_AE"/>
        </w:rPr>
        <w:t>אַֽל־תִּגְּשׁ֖וּ אֶל־אִשָּֽׁה</w:t>
      </w:r>
    </w:p>
    <w:p>
      <w:pPr>
        <w:bidi/>
      </w:pPr>
      <w:r>
        <w:rPr>
          <w:rtl/>
          <w:cs/>
          <w:lang w:val="ar_AE" w:bidi="ar_AE"/>
        </w:rPr>
      </w:r>
      <w:r>
        <w:rPr>
          <w:b/>
          <w:rtl/>
          <w:cs/>
          <w:lang w:val="ar_AE" w:bidi="ar_AE"/>
        </w:rPr>
        <w:t>"لاَ تَقْرُبُوا امْرَأَةً"</w:t>
      </w:r>
    </w:p>
    <w:p>
      <w:pPr>
        <w:bidi/>
      </w:pPr>
      <w:r>
        <w:rPr>
          <w:rtl/>
          <w:cs/>
          <w:lang w:val="ar_AE" w:bidi="ar_AE"/>
        </w:rPr>
      </w:r>
      <w:r>
        <w:rPr>
          <w:rtl/>
          <w:cs/>
          <w:lang w:val="ar_AE" w:bidi="ar_AE"/>
        </w:rPr>
        <w:t>هذه طريقة مهذبة للحديث عن العلاقات الجنسية. إذا كان هذا سيُساء فهمه في لغتك، فاستخدم طريقة مهذبة مختلفة للإشارة إلى ذلك أو يمكنك أن تذكر ذلك بوضوح. ترجمة بديلة: "لا تناموا مع زوجاتكم"</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15 (#2)</w:t>
      </w:r>
      <w:r>
        <w:rPr>
          <w:rtl/>
          <w:cs/>
          <w:lang w:val="ar_AE" w:bidi="ar_AE"/>
        </w:rPr>
      </w:r>
    </w:p>
    <w:p>
      <w:pPr>
        <w:bidi/>
      </w:pPr>
      <w:r>
        <w:rPr>
          <w:rtl/>
          <w:cs/>
          <w:lang w:val="ar_AE" w:bidi="ar_AE"/>
        </w:rPr>
      </w:r>
      <w:r>
        <w:rPr>
          <w:rtl/>
          <w:cs/>
          <w:lang w:val="ar_AE" w:bidi="ar_AE"/>
        </w:rPr>
        <w:t>אִשָּֽׁה</w:t>
      </w:r>
    </w:p>
    <w:p>
      <w:pPr>
        <w:bidi/>
      </w:pPr>
      <w:r>
        <w:rPr>
          <w:rtl/>
          <w:cs/>
          <w:lang w:val="ar_AE" w:bidi="ar_AE"/>
        </w:rPr>
      </w:r>
      <w:r>
        <w:rPr>
          <w:b/>
          <w:rtl/>
          <w:cs/>
          <w:lang w:val="ar_AE" w:bidi="ar_AE"/>
        </w:rPr>
        <w:t>"امرأة"</w:t>
      </w:r>
    </w:p>
    <w:p>
      <w:pPr>
        <w:bidi/>
      </w:pPr>
      <w:r>
        <w:rPr>
          <w:rtl/>
          <w:cs/>
          <w:lang w:val="ar_AE" w:bidi="ar_AE"/>
        </w:rPr>
      </w:r>
      <w:r>
        <w:rPr>
          <w:rtl/>
          <w:cs/>
          <w:lang w:val="ar_AE" w:bidi="ar_AE"/>
        </w:rPr>
        <w:t xml:space="preserve">هذه الكلمة تعني كلًا من "امرأة" و"زوجة". ويحدد السياق الترجمة الصحيحة. ونظرًا لأن "زوجة" ستجعلها أمرًا أضيق، تم اختيار </w:t>
      </w:r>
      <w:r>
        <w:rPr>
          <w:b/>
          <w:rtl/>
          <w:cs/>
          <w:lang w:val="ar_AE" w:bidi="ar_AE"/>
        </w:rPr>
        <w:t>امرأة</w:t>
      </w:r>
      <w:r>
        <w:rPr>
          <w:rtl/>
          <w:cs/>
          <w:lang w:val="ar_AE" w:bidi="ar_AE"/>
        </w:rPr>
        <w:t xml:space="preserve">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18 (#1)</w:t>
      </w:r>
      <w:r>
        <w:rPr>
          <w:rtl/>
          <w:cs/>
          <w:lang w:val="ar_AE" w:bidi="ar_AE"/>
        </w:rPr>
      </w:r>
    </w:p>
    <w:p>
      <w:pPr>
        <w:bidi/>
      </w:pPr>
      <w:r>
        <w:rPr>
          <w:rtl/>
          <w:cs/>
          <w:lang w:val="ar_AE" w:bidi="ar_AE"/>
        </w:rPr>
      </w:r>
      <w:r>
        <w:rPr>
          <w:rtl/>
          <w:cs/>
          <w:lang w:val="ar_AE" w:bidi="ar_AE"/>
        </w:rPr>
        <w:t>יָרַ֥ד &amp; יְהוָ֖ה</w:t>
      </w:r>
    </w:p>
    <w:p>
      <w:pPr>
        <w:bidi/>
      </w:pPr>
      <w:r>
        <w:rPr>
          <w:rtl/>
          <w:cs/>
          <w:lang w:val="ar_AE" w:bidi="ar_AE"/>
        </w:rPr>
      </w:r>
      <w:r>
        <w:rPr>
          <w:b/>
          <w:rtl/>
          <w:cs/>
          <w:lang w:val="ar_AE" w:bidi="ar_AE"/>
        </w:rPr>
        <w:t>"الرَّبَّ نَزَلَ"</w:t>
      </w:r>
    </w:p>
    <w:p>
      <w:pPr>
        <w:bidi/>
      </w:pPr>
      <w:r>
        <w:rPr>
          <w:rtl/>
          <w:cs/>
          <w:lang w:val="ar_AE" w:bidi="ar_AE"/>
        </w:rPr>
      </w:r>
      <w:r>
        <w:rPr>
          <w:rtl/>
          <w:cs/>
          <w:lang w:val="ar_AE" w:bidi="ar_AE"/>
        </w:rPr>
        <w:t>ترجمة بديلة: "جاء الرب لأسفل"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18 (#2)</w:t>
      </w:r>
      <w:r>
        <w:rPr>
          <w:rtl/>
          <w:cs/>
          <w:lang w:val="ar_AE" w:bidi="ar_AE"/>
        </w:rPr>
      </w:r>
    </w:p>
    <w:p>
      <w:pPr>
        <w:bidi/>
      </w:pPr>
      <w:r>
        <w:rPr>
          <w:rtl/>
          <w:cs/>
          <w:lang w:val="ar_AE" w:bidi="ar_AE"/>
        </w:rPr>
      </w:r>
      <w:r>
        <w:rPr>
          <w:rtl/>
          <w:cs/>
          <w:lang w:val="ar_AE" w:bidi="ar_AE"/>
        </w:rPr>
        <w:t>כְּ⁠עֶ֣שֶׁן הַ⁠כִּבְשָׁ֔ן</w:t>
      </w:r>
    </w:p>
    <w:p>
      <w:pPr>
        <w:bidi/>
      </w:pPr>
      <w:r>
        <w:rPr>
          <w:rtl/>
          <w:cs/>
          <w:lang w:val="ar_AE" w:bidi="ar_AE"/>
        </w:rPr>
      </w:r>
      <w:r>
        <w:rPr>
          <w:b/>
          <w:rtl/>
          <w:cs/>
          <w:lang w:val="ar_AE" w:bidi="ar_AE"/>
        </w:rPr>
        <w:t>"وَصَعِدَ دُخَانُهُ كَدُخَانِ الأَتُونِ"</w:t>
      </w:r>
    </w:p>
    <w:p>
      <w:pPr>
        <w:bidi/>
      </w:pPr>
      <w:r>
        <w:rPr>
          <w:rtl/>
          <w:cs/>
          <w:lang w:val="ar_AE" w:bidi="ar_AE"/>
        </w:rPr>
      </w:r>
      <w:r>
        <w:rPr>
          <w:rtl/>
          <w:cs/>
          <w:lang w:val="ar_AE" w:bidi="ar_AE"/>
        </w:rPr>
        <w:t>هذا يدل على أنه كان هناك كمية كبيرة جدًا من الدخان. إذا كان ذلك مفيدًا في لغتك، يمكنك استخدام مقارنة مشابهة أو التعبير عن هذا المعنى بشكل واضح. ترجمة بديلة: "مثل الدخان الناتج عن حريق كبير جدًا"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19 (#1)</w:t>
      </w:r>
      <w:r>
        <w:rPr>
          <w:rtl/>
          <w:cs/>
          <w:lang w:val="ar_AE" w:bidi="ar_AE"/>
        </w:rPr>
      </w:r>
    </w:p>
    <w:p>
      <w:pPr>
        <w:bidi/>
      </w:pPr>
      <w:r>
        <w:rPr>
          <w:rtl/>
          <w:cs/>
          <w:lang w:val="ar_AE" w:bidi="ar_AE"/>
        </w:rPr>
      </w:r>
      <w:r>
        <w:rPr>
          <w:rtl/>
          <w:cs/>
          <w:lang w:val="ar_AE" w:bidi="ar_AE"/>
        </w:rPr>
        <w:t>הוֹלֵ֖ךְ וְ⁠חָזֵ֣ק מְאֹ֑ד</w:t>
      </w:r>
    </w:p>
    <w:p>
      <w:pPr>
        <w:bidi/>
      </w:pPr>
      <w:r>
        <w:rPr>
          <w:rtl/>
          <w:cs/>
          <w:lang w:val="ar_AE" w:bidi="ar_AE"/>
        </w:rPr>
      </w:r>
      <w:r>
        <w:rPr>
          <w:b/>
          <w:rtl/>
          <w:cs/>
          <w:lang w:val="ar_AE" w:bidi="ar_AE"/>
        </w:rPr>
        <w:t>"يَزْدَادُ اشْتِدَادًا جِدًّا"</w:t>
      </w:r>
    </w:p>
    <w:p>
      <w:pPr>
        <w:bidi/>
      </w:pPr>
      <w:r>
        <w:rPr>
          <w:rtl/>
          <w:cs/>
          <w:lang w:val="ar_AE" w:bidi="ar_AE"/>
        </w:rPr>
      </w:r>
      <w:r>
        <w:rPr>
          <w:rtl/>
          <w:cs/>
          <w:lang w:val="ar_AE" w:bidi="ar_AE"/>
        </w:rPr>
        <w:t>ترجمة بديلة: "استمر في أن يصبح أعلى وأعلى"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19 (#2)</w:t>
      </w:r>
      <w:r>
        <w:rPr>
          <w:rtl/>
          <w:cs/>
          <w:lang w:val="ar_AE" w:bidi="ar_AE"/>
        </w:rPr>
      </w:r>
    </w:p>
    <w:p>
      <w:pPr>
        <w:bidi/>
      </w:pPr>
      <w:r>
        <w:rPr>
          <w:rtl/>
          <w:cs/>
          <w:lang w:val="ar_AE" w:bidi="ar_AE"/>
        </w:rPr>
      </w:r>
      <w:r>
        <w:rPr>
          <w:rtl/>
          <w:cs/>
          <w:lang w:val="ar_AE" w:bidi="ar_AE"/>
        </w:rPr>
        <w:t>בְ⁠קֽוֹל</w:t>
      </w:r>
    </w:p>
    <w:p>
      <w:pPr>
        <w:bidi/>
      </w:pPr>
      <w:r>
        <w:rPr>
          <w:rtl/>
          <w:cs/>
          <w:lang w:val="ar_AE" w:bidi="ar_AE"/>
        </w:rPr>
      </w:r>
      <w:r>
        <w:rPr>
          <w:b/>
          <w:rtl/>
          <w:cs/>
          <w:lang w:val="ar_AE" w:bidi="ar_AE"/>
        </w:rPr>
        <w:t>"بصوتٍ"</w:t>
      </w:r>
    </w:p>
    <w:p>
      <w:pPr>
        <w:bidi/>
      </w:pPr>
      <w:r>
        <w:rPr>
          <w:rtl/>
          <w:cs/>
          <w:lang w:val="ar_AE" w:bidi="ar_AE"/>
        </w:rPr>
      </w:r>
      <w:r>
        <w:rPr>
          <w:rtl/>
          <w:cs/>
          <w:lang w:val="ar_AE" w:bidi="ar_AE"/>
        </w:rPr>
        <w:t xml:space="preserve">تشير كلمة </w:t>
      </w:r>
      <w:r>
        <w:rPr>
          <w:b/>
          <w:rtl/>
          <w:cs/>
          <w:lang w:val="ar_AE" w:bidi="ar_AE"/>
        </w:rPr>
        <w:t>الصوت</w:t>
      </w:r>
      <w:r>
        <w:rPr>
          <w:rtl/>
          <w:cs/>
          <w:lang w:val="ar_AE" w:bidi="ar_AE"/>
        </w:rPr>
        <w:t xml:space="preserve"> هنا إلى صوت سبَّبه الله. قد يعني هذا: (1) "عن طريق التحدث بصوت عالٍ مثل الرعد" أو (2) "عن طريق التحدث" أو (3) "عن طريق التسبب في صوت الرعد"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20 (#1)</w:t>
      </w:r>
      <w:r>
        <w:rPr>
          <w:rtl/>
          <w:cs/>
          <w:lang w:val="ar_AE" w:bidi="ar_AE"/>
        </w:rPr>
      </w:r>
    </w:p>
    <w:p>
      <w:pPr>
        <w:bidi/>
      </w:pPr>
      <w:r>
        <w:rPr>
          <w:rtl/>
          <w:cs/>
          <w:lang w:val="ar_AE" w:bidi="ar_AE"/>
        </w:rPr>
      </w:r>
      <w:r>
        <w:rPr>
          <w:rtl/>
          <w:cs/>
          <w:lang w:val="ar_AE" w:bidi="ar_AE"/>
        </w:rPr>
        <w:t>וַ⁠יֵּ֧רֶד &amp; וַ⁠יַּ֥עַל</w:t>
      </w:r>
    </w:p>
    <w:p>
      <w:pPr>
        <w:bidi/>
      </w:pPr>
      <w:r>
        <w:rPr>
          <w:rtl/>
          <w:cs/>
          <w:lang w:val="ar_AE" w:bidi="ar_AE"/>
        </w:rPr>
      </w:r>
      <w:r>
        <w:rPr>
          <w:b/>
          <w:rtl/>
          <w:cs/>
          <w:lang w:val="ar_AE" w:bidi="ar_AE"/>
        </w:rPr>
        <w:t>"و"</w:t>
      </w:r>
      <w:r>
        <w:rPr>
          <w:rtl/>
          <w:cs/>
          <w:lang w:val="ar_AE" w:bidi="ar_AE"/>
        </w:rPr>
        <w:t xml:space="preserve"> - </w:t>
      </w:r>
      <w:r>
        <w:rPr>
          <w:b/>
          <w:rtl/>
          <w:cs/>
          <w:lang w:val="ar_AE" w:bidi="ar_AE"/>
        </w:rPr>
        <w:t>"نزل"</w:t>
      </w:r>
      <w:r>
        <w:rPr>
          <w:rtl/>
          <w:cs/>
          <w:lang w:val="ar_AE" w:bidi="ar_AE"/>
        </w:rPr>
        <w:t xml:space="preserve"> - </w:t>
      </w:r>
      <w:r>
        <w:rPr>
          <w:b/>
          <w:rtl/>
          <w:cs/>
          <w:lang w:val="ar_AE" w:bidi="ar_AE"/>
        </w:rPr>
        <w:t>"ف"</w:t>
      </w:r>
      <w:r>
        <w:rPr>
          <w:rtl/>
          <w:cs/>
          <w:lang w:val="ar_AE" w:bidi="ar_AE"/>
        </w:rPr>
        <w:t xml:space="preserve"> - </w:t>
      </w:r>
      <w:r>
        <w:rPr>
          <w:b/>
          <w:rtl/>
          <w:cs/>
          <w:lang w:val="ar_AE" w:bidi="ar_AE"/>
        </w:rPr>
        <w:t>"صعد"</w:t>
      </w:r>
    </w:p>
    <w:p>
      <w:pPr>
        <w:bidi/>
      </w:pPr>
      <w:r>
        <w:rPr>
          <w:rtl/>
          <w:cs/>
          <w:lang w:val="ar_AE" w:bidi="ar_AE"/>
        </w:rPr>
      </w:r>
      <w:r>
        <w:rPr>
          <w:rtl/>
          <w:cs/>
          <w:lang w:val="ar_AE" w:bidi="ar_AE"/>
        </w:rPr>
        <w:t>قد تحتاج إلى مراعاة قواعد لغتك فيمَا يتعلق بالاتجاه صعودًا أو نزولًا في هذه الآية.</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21 (#1)</w:t>
      </w:r>
      <w:r>
        <w:rPr>
          <w:rtl/>
          <w:cs/>
          <w:lang w:val="ar_AE" w:bidi="ar_AE"/>
        </w:rPr>
      </w:r>
    </w:p>
    <w:p>
      <w:pPr>
        <w:bidi/>
      </w:pPr>
      <w:r>
        <w:rPr>
          <w:rtl/>
          <w:cs/>
          <w:lang w:val="ar_AE" w:bidi="ar_AE"/>
        </w:rPr>
      </w:r>
      <w:r>
        <w:rPr>
          <w:rtl/>
          <w:cs/>
          <w:lang w:val="ar_AE" w:bidi="ar_AE"/>
        </w:rPr>
        <w:t>פֶּן־יֶהֶרְס֤וּ</w:t>
      </w:r>
    </w:p>
    <w:p>
      <w:pPr>
        <w:bidi/>
      </w:pPr>
      <w:r>
        <w:rPr>
          <w:rtl/>
          <w:cs/>
          <w:lang w:val="ar_AE" w:bidi="ar_AE"/>
        </w:rPr>
      </w:r>
      <w:r>
        <w:rPr>
          <w:b/>
          <w:rtl/>
          <w:cs/>
          <w:lang w:val="ar_AE" w:bidi="ar_AE"/>
        </w:rPr>
        <w:t>"لِئَلاَّ يَقْتَحِمُوا"</w:t>
      </w:r>
    </w:p>
    <w:p>
      <w:pPr>
        <w:bidi/>
      </w:pPr>
      <w:r>
        <w:rPr>
          <w:rtl/>
          <w:cs/>
          <w:lang w:val="ar_AE" w:bidi="ar_AE"/>
        </w:rPr>
      </w:r>
      <w:r>
        <w:rPr>
          <w:rtl/>
          <w:cs/>
          <w:lang w:val="ar_AE" w:bidi="ar_AE"/>
        </w:rPr>
        <w:t xml:space="preserve">تحدث الله عن تجاوز الحدود كما لو أنهم قد يحطمون حاجزًا ويمرون من خلاله. انظر كيف ترجمت "إقامة الحدود" في </w:t>
      </w:r>
      <w:r>
        <w:rPr>
          <w:rtl/>
          <w:cs/>
          <w:lang w:val="ar_AE" w:bidi="ar_AE"/>
        </w:rPr>
        <w:t>خروج 19:12</w:t>
      </w:r>
      <w:r>
        <w:rPr>
          <w:rtl/>
          <w:cs/>
          <w:lang w:val="ar_AE" w:bidi="ar_AE"/>
        </w:rPr>
        <w:t>. إذا لم يفهم قراؤك ما تعنيه هذه الصورة في هذا السياق، فيمكنك استخدام استعارة مماثلة من ثقافتك. أو بدلًا من ذلك، يمكنك التعبير عن المعنى بوضوح. ترجمة بديلة: "لئلا يتجاوزوا الحدود" أو "لئلا يمروا عبر الحاجز"</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21 (#2)</w:t>
      </w:r>
      <w:r>
        <w:rPr>
          <w:rtl/>
          <w:cs/>
          <w:lang w:val="ar_AE" w:bidi="ar_AE"/>
        </w:rPr>
      </w:r>
    </w:p>
    <w:p>
      <w:pPr>
        <w:bidi/>
      </w:pPr>
      <w:r>
        <w:rPr>
          <w:rtl/>
          <w:cs/>
          <w:lang w:val="ar_AE" w:bidi="ar_AE"/>
        </w:rPr>
      </w:r>
      <w:r>
        <w:rPr>
          <w:rtl/>
          <w:cs/>
          <w:lang w:val="ar_AE" w:bidi="ar_AE"/>
        </w:rPr>
        <w:t>וְ⁠נָפַ֥ל</w:t>
      </w:r>
    </w:p>
    <w:p>
      <w:pPr>
        <w:bidi/>
      </w:pPr>
      <w:r>
        <w:rPr>
          <w:rtl/>
          <w:cs/>
          <w:lang w:val="ar_AE" w:bidi="ar_AE"/>
        </w:rPr>
      </w:r>
      <w:r>
        <w:rPr>
          <w:b/>
          <w:rtl/>
          <w:cs/>
          <w:lang w:val="ar_AE" w:bidi="ar_AE"/>
        </w:rPr>
        <w:t>"ف"</w:t>
      </w:r>
      <w:r>
        <w:rPr>
          <w:rtl/>
          <w:cs/>
          <w:lang w:val="ar_AE" w:bidi="ar_AE"/>
        </w:rPr>
        <w:t xml:space="preserve"> - </w:t>
      </w:r>
      <w:r>
        <w:rPr>
          <w:b/>
          <w:rtl/>
          <w:cs/>
          <w:lang w:val="ar_AE" w:bidi="ar_AE"/>
        </w:rPr>
        <w:t>"فيَسْقُطَ"</w:t>
      </w:r>
    </w:p>
    <w:p>
      <w:pPr>
        <w:bidi/>
      </w:pPr>
      <w:r>
        <w:rPr>
          <w:rtl/>
          <w:cs/>
          <w:lang w:val="ar_AE" w:bidi="ar_AE"/>
        </w:rPr>
      </w:r>
      <w:r>
        <w:rPr>
          <w:rtl/>
          <w:cs/>
          <w:lang w:val="ar_AE" w:bidi="ar_AE"/>
        </w:rPr>
        <w:t xml:space="preserve">هنا، كلمة </w:t>
      </w:r>
      <w:r>
        <w:rPr>
          <w:b/>
          <w:rtl/>
          <w:cs/>
          <w:lang w:val="ar_AE" w:bidi="ar_AE"/>
        </w:rPr>
        <w:t xml:space="preserve">يَسْقُطَ </w:t>
      </w:r>
      <w:r>
        <w:rPr>
          <w:rtl/>
          <w:cs/>
          <w:lang w:val="ar_AE" w:bidi="ar_AE"/>
        </w:rPr>
        <w:t>تشير إلى الموت. وهذه طريقة مهذبة للإشارة إلى شيء غير سار. إذا كان هذا سيُساء فهمه في لغتك، فاستخدم طريقة مهذبة مختلفة للإشارة إلى ذلك أو يمكنك توضيح ذلك بشكل مباشر.</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22 (#1)</w:t>
      </w:r>
      <w:r>
        <w:rPr>
          <w:rtl/>
          <w:cs/>
          <w:lang w:val="ar_AE" w:bidi="ar_AE"/>
        </w:rPr>
      </w:r>
    </w:p>
    <w:p>
      <w:pPr>
        <w:bidi/>
      </w:pPr>
      <w:r>
        <w:rPr>
          <w:rtl/>
          <w:cs/>
          <w:lang w:val="ar_AE" w:bidi="ar_AE"/>
        </w:rPr>
      </w:r>
      <w:r>
        <w:rPr>
          <w:rtl/>
          <w:cs/>
          <w:lang w:val="ar_AE" w:bidi="ar_AE"/>
        </w:rPr>
        <w:t>יִפְרֹ֥ץ בָּ⁠הֶ֖ם יְהוָֽה</w:t>
      </w:r>
    </w:p>
    <w:p>
      <w:pPr>
        <w:bidi/>
      </w:pPr>
      <w:r>
        <w:rPr>
          <w:rtl/>
          <w:cs/>
          <w:lang w:val="ar_AE" w:bidi="ar_AE"/>
        </w:rPr>
      </w:r>
      <w:r>
        <w:rPr>
          <w:b/>
          <w:rtl/>
          <w:cs/>
          <w:lang w:val="ar_AE" w:bidi="ar_AE"/>
        </w:rPr>
        <w:t>"لِئَلاَّ يَبْطِشَ بِهِمِ الرَّبُّ"</w:t>
      </w:r>
    </w:p>
    <w:p>
      <w:pPr>
        <w:bidi/>
      </w:pPr>
      <w:r>
        <w:rPr>
          <w:rtl/>
          <w:cs/>
          <w:lang w:val="ar_AE" w:bidi="ar_AE"/>
        </w:rPr>
      </w:r>
      <w:r>
        <w:rPr>
          <w:rtl/>
          <w:cs/>
          <w:lang w:val="ar_AE" w:bidi="ar_AE"/>
        </w:rPr>
        <w:t>إن غضب الرب وقضائه يُصوَّران هنا كشيء سيفيض عبر حدود الجبل. إذا لم يفهم قراؤك ما تعنيه هذه الصورة في هذا السياق، فيمكنك استخدام استعارة مشابهة من ثقافتك. أو بدلًا من ذلك، يمكنك التعبير عن المعنى بوضوح. ترجمة بديلة: "لئلا يقتلهم الرب في غضب"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23 (#1)</w:t>
      </w:r>
      <w:r>
        <w:rPr>
          <w:rtl/>
          <w:cs/>
          <w:lang w:val="ar_AE" w:bidi="ar_AE"/>
        </w:rPr>
      </w:r>
    </w:p>
    <w:p>
      <w:pPr>
        <w:bidi/>
      </w:pPr>
      <w:r>
        <w:rPr>
          <w:rtl/>
          <w:cs/>
          <w:lang w:val="ar_AE" w:bidi="ar_AE"/>
        </w:rPr>
      </w:r>
      <w:r>
        <w:rPr>
          <w:rtl/>
          <w:cs/>
          <w:lang w:val="ar_AE" w:bidi="ar_AE"/>
        </w:rPr>
        <w:t>בָּ֨⁠נוּ֙ לֵ⁠אמֹ֔ר הַגְבֵּ֥ל אֶת־הָ⁠הָ֖ר וְ⁠קִדַּשְׁתּֽ⁠וֹ</w:t>
      </w:r>
    </w:p>
    <w:p>
      <w:pPr>
        <w:bidi/>
      </w:pPr>
      <w:r>
        <w:rPr>
          <w:rtl/>
          <w:cs/>
          <w:lang w:val="ar_AE" w:bidi="ar_AE"/>
        </w:rPr>
      </w:r>
      <w:r>
        <w:rPr>
          <w:b/>
          <w:rtl/>
          <w:cs/>
          <w:lang w:val="ar_AE" w:bidi="ar_AE"/>
        </w:rPr>
        <w:t>"أَنْتَ حَذَّرْتَنَا قَائِلًا: 'أَقِمْ حُدُودًا لِلْجَبَلِ وَقَدِّسْهُ"</w:t>
      </w:r>
    </w:p>
    <w:p>
      <w:pPr>
        <w:bidi/>
      </w:pPr>
      <w:r>
        <w:rPr>
          <w:rtl/>
          <w:cs/>
          <w:lang w:val="ar_AE" w:bidi="ar_AE"/>
        </w:rPr>
      </w:r>
      <w:r>
        <w:rPr>
          <w:rtl/>
          <w:cs/>
          <w:lang w:val="ar_AE" w:bidi="ar_AE"/>
        </w:rPr>
        <w:t>يمكن ترجمة هذا الأمر المُقتبس كاقتباس غير مباشر. ترجمة بديلة: "أنت حذرتنا لنضع حدودًا على الجبل لإبقائه منفصلًا"</w:t>
      </w:r>
    </w:p>
    <w:p>
      <w:pPr>
        <w:bidi/>
      </w:pPr>
      <w:r>
        <w:rPr>
          <w:rtl/>
          <w:cs/>
          <w:lang w:val="ar_AE" w:bidi="ar_AE"/>
        </w:rPr>
      </w:r>
      <w:r>
        <w:rPr>
          <w:rtl/>
          <w:cs/>
          <w:lang w:val="ar_AE" w:bidi="ar_AE"/>
        </w:rPr>
        <w:t xml:space="preserve">انظر: </w:t>
      </w:r>
      <w:r>
        <w:rPr>
          <w:rtl/>
          <w:cs/>
          <w:lang w:val="ar_AE" w:bidi="ar_AE"/>
        </w:rPr>
        <w:t>اقتباسات داخل الاقتباسات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24 (#1)</w:t>
      </w:r>
      <w:r>
        <w:rPr>
          <w:rtl/>
          <w:cs/>
          <w:lang w:val="ar_AE" w:bidi="ar_AE"/>
        </w:rPr>
      </w:r>
    </w:p>
    <w:p>
      <w:pPr>
        <w:bidi/>
      </w:pPr>
      <w:r>
        <w:rPr>
          <w:rtl/>
          <w:cs/>
          <w:lang w:val="ar_AE" w:bidi="ar_AE"/>
        </w:rPr>
      </w:r>
      <w:r>
        <w:rPr>
          <w:rtl/>
          <w:cs/>
          <w:lang w:val="ar_AE" w:bidi="ar_AE"/>
        </w:rPr>
        <w:t>לֶךְ־רֵ֔ד</w:t>
      </w:r>
    </w:p>
    <w:p>
      <w:pPr>
        <w:bidi/>
      </w:pPr>
      <w:r>
        <w:rPr>
          <w:rtl/>
          <w:cs/>
          <w:lang w:val="ar_AE" w:bidi="ar_AE"/>
        </w:rPr>
      </w:r>
      <w:r>
        <w:rPr>
          <w:b/>
          <w:rtl/>
          <w:cs/>
          <w:lang w:val="ar_AE" w:bidi="ar_AE"/>
        </w:rPr>
        <w:t>"اذْهَبِ انْحَدِرْ"</w:t>
      </w:r>
    </w:p>
    <w:p>
      <w:pPr>
        <w:bidi/>
      </w:pPr>
      <w:r>
        <w:rPr>
          <w:rtl/>
          <w:cs/>
          <w:lang w:val="ar_AE" w:bidi="ar_AE"/>
        </w:rPr>
      </w:r>
      <w:r>
        <w:rPr>
          <w:rtl/>
          <w:cs/>
          <w:lang w:val="ar_AE" w:bidi="ar_AE"/>
        </w:rPr>
        <w:t>الترجمة البديلة: "انزل"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24 (#2)</w:t>
      </w:r>
      <w:r>
        <w:rPr>
          <w:rtl/>
          <w:cs/>
          <w:lang w:val="ar_AE" w:bidi="ar_AE"/>
        </w:rPr>
      </w:r>
    </w:p>
    <w:p>
      <w:pPr>
        <w:bidi/>
      </w:pPr>
      <w:r>
        <w:rPr>
          <w:rtl/>
          <w:cs/>
          <w:lang w:val="ar_AE" w:bidi="ar_AE"/>
        </w:rPr>
      </w:r>
      <w:r>
        <w:rPr>
          <w:rtl/>
          <w:cs/>
          <w:lang w:val="ar_AE" w:bidi="ar_AE"/>
        </w:rPr>
        <w:t>אַל־יֶֽהֶרְס֛וּ</w:t>
      </w:r>
    </w:p>
    <w:p>
      <w:pPr>
        <w:bidi/>
      </w:pPr>
      <w:r>
        <w:rPr>
          <w:rtl/>
          <w:cs/>
          <w:lang w:val="ar_AE" w:bidi="ar_AE"/>
        </w:rPr>
      </w:r>
      <w:r>
        <w:rPr>
          <w:b/>
          <w:rtl/>
          <w:cs/>
          <w:lang w:val="ar_AE" w:bidi="ar_AE"/>
        </w:rPr>
        <w:t>"فَلاَ يَقْتَحِمُوا"</w:t>
      </w:r>
    </w:p>
    <w:p>
      <w:pPr>
        <w:bidi/>
      </w:pPr>
      <w:r>
        <w:rPr>
          <w:rtl/>
          <w:cs/>
          <w:lang w:val="ar_AE" w:bidi="ar_AE"/>
        </w:rPr>
      </w:r>
      <w:r>
        <w:rPr>
          <w:rtl/>
          <w:cs/>
          <w:lang w:val="ar_AE" w:bidi="ar_AE"/>
        </w:rPr>
        <w:t xml:space="preserve">تحدث الله عن تجاوز الحدود كما لو أنهم قد </w:t>
      </w:r>
      <w:r>
        <w:rPr>
          <w:b/>
          <w:rtl/>
          <w:cs/>
          <w:lang w:val="ar_AE" w:bidi="ar_AE"/>
        </w:rPr>
        <w:t xml:space="preserve">يقتحموا </w:t>
      </w:r>
      <w:r>
        <w:rPr>
          <w:rtl/>
          <w:cs/>
          <w:lang w:val="ar_AE" w:bidi="ar_AE"/>
        </w:rPr>
        <w:t xml:space="preserve">حاجزًا ويمرون من خلاله. انظر كيف ترجمت عبارة مشابهة في </w:t>
      </w:r>
      <w:r>
        <w:rPr>
          <w:rtl/>
          <w:cs/>
          <w:lang w:val="ar_AE" w:bidi="ar_AE"/>
        </w:rPr>
        <w:t>خروج 19:21</w:t>
      </w:r>
      <w:r>
        <w:rPr>
          <w:rtl/>
          <w:cs/>
          <w:lang w:val="ar_AE" w:bidi="ar_AE"/>
        </w:rPr>
        <w:t>. إذا كان قراؤك لن يفهموا ما تعنيه هذه الصورة في هذا السياق، فيمكنك استخدام استعارة مشابهة من ثقافتك. أو بدلًا من ذلك، يمكنك التعبير عن المعنى بوضوح. ترجمة بديلة: "فيجب ألا يتجاوزوا الحدود" أو "فيجب ألا يمروا عبر الحاجز"</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24 (#3)</w:t>
      </w:r>
      <w:r>
        <w:rPr>
          <w:rtl/>
          <w:cs/>
          <w:lang w:val="ar_AE" w:bidi="ar_AE"/>
        </w:rPr>
      </w:r>
    </w:p>
    <w:p>
      <w:pPr>
        <w:bidi/>
      </w:pPr>
      <w:r>
        <w:rPr>
          <w:rtl/>
          <w:cs/>
          <w:lang w:val="ar_AE" w:bidi="ar_AE"/>
        </w:rPr>
      </w:r>
      <w:r>
        <w:rPr>
          <w:rtl/>
          <w:cs/>
          <w:lang w:val="ar_AE" w:bidi="ar_AE"/>
        </w:rPr>
        <w:t>יִפְרָץ־בָּֽ⁠ם</w:t>
      </w:r>
    </w:p>
    <w:p>
      <w:pPr>
        <w:bidi/>
      </w:pPr>
      <w:r>
        <w:rPr>
          <w:rtl/>
          <w:cs/>
          <w:lang w:val="ar_AE" w:bidi="ar_AE"/>
        </w:rPr>
      </w:r>
      <w:r>
        <w:rPr>
          <w:b/>
          <w:rtl/>
          <w:cs/>
          <w:lang w:val="ar_AE" w:bidi="ar_AE"/>
        </w:rPr>
        <w:t>"لِئَلاَّ يَبْطِشَ بِهِمْ"</w:t>
      </w:r>
    </w:p>
    <w:p>
      <w:pPr>
        <w:bidi/>
      </w:pPr>
      <w:r>
        <w:rPr>
          <w:rtl/>
          <w:cs/>
          <w:lang w:val="ar_AE" w:bidi="ar_AE"/>
        </w:rPr>
      </w:r>
      <w:r>
        <w:rPr>
          <w:rtl/>
          <w:cs/>
          <w:lang w:val="ar_AE" w:bidi="ar_AE"/>
        </w:rPr>
        <w:t xml:space="preserve">غضب يهوه وقضاؤه يُصوَّران هنا كشيء سوف </w:t>
      </w:r>
      <w:r>
        <w:rPr>
          <w:b/>
          <w:rtl/>
          <w:cs/>
          <w:lang w:val="ar_AE" w:bidi="ar_AE"/>
        </w:rPr>
        <w:t xml:space="preserve">يخرج منفجرًا </w:t>
      </w:r>
      <w:r>
        <w:rPr>
          <w:rtl/>
          <w:cs/>
          <w:lang w:val="ar_AE" w:bidi="ar_AE"/>
        </w:rPr>
        <w:t xml:space="preserve">منه (كما في بعض الترجمات الإنجليزية). انظر كيف ترجمت عبارة مشابهة في </w:t>
      </w:r>
      <w:r>
        <w:rPr>
          <w:rtl/>
          <w:cs/>
          <w:lang w:val="ar_AE" w:bidi="ar_AE"/>
        </w:rPr>
        <w:t>خروج 19:22</w:t>
      </w:r>
      <w:r>
        <w:rPr>
          <w:rtl/>
          <w:cs/>
          <w:lang w:val="ar_AE" w:bidi="ar_AE"/>
        </w:rPr>
        <w:t>. إذا كان قراؤك لن يفهموا ما تعنيه هذه الصورة في هذا السياق، فيمكنك استخدام استعارة مشابهة من ثقافتك. أو بدلًا من ذلك، يمكنك التعبير عن المعنى بوضوح. ترجمة بديلة: "يقتلهم في غضب"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20</w:t>
      </w:r>
      <w:r>
        <w:rPr>
          <w:rtl/>
          <w:cs/>
          <w:lang w:val="ar_AE" w:bidi="ar_AE"/>
        </w:rPr>
      </w:r>
    </w:p>
    <w:p>
      <w:pPr>
        <w:pStyle w:val="Heading3"/>
        <w:bidi/>
      </w:pPr>
      <w:r>
        <w:rPr>
          <w:rtl/>
          <w:cs/>
          <w:lang w:val="ar_AE" w:bidi="ar_AE"/>
        </w:rPr>
        <w:t>البنية (الهيكل) والتنسيق</w:t>
      </w:r>
    </w:p>
    <w:p>
      <w:pPr>
        <w:pStyle w:val="ListBullet"/>
        <w:bidi/>
        <w:spacing w:line="240" w:lineRule="auto"/>
        <w:ind w:left="720"/>
      </w:pPr>
      <w:r>
        <w:rPr>
          <w:rtl/>
          <w:cs/>
          <w:lang w:val="ar_AE" w:bidi="ar_AE"/>
        </w:rPr>
      </w:r>
      <w:r>
        <w:rPr>
          <w:rtl/>
          <w:cs/>
          <w:lang w:val="ar_AE" w:bidi="ar_AE"/>
        </w:rPr>
        <w:t>الآيات 1–17: الرب يعطي الوصايا العشر</w:t>
      </w:r>
    </w:p>
    <w:p>
      <w:pPr>
        <w:pStyle w:val="ListBullet"/>
        <w:bidi/>
        <w:spacing w:line="240" w:lineRule="auto"/>
        <w:ind w:left="720"/>
      </w:pPr>
      <w:r>
        <w:rPr>
          <w:rtl/>
          <w:cs/>
          <w:lang w:val="ar_AE" w:bidi="ar_AE"/>
        </w:rPr>
      </w:r>
      <w:r>
        <w:rPr>
          <w:rtl/>
          <w:cs/>
          <w:lang w:val="ar_AE" w:bidi="ar_AE"/>
        </w:rPr>
        <w:t>الآيات 18–21: تفاعل الشعب</w:t>
      </w:r>
    </w:p>
    <w:p>
      <w:pPr>
        <w:pStyle w:val="ListBullet"/>
        <w:bidi/>
        <w:spacing w:line="240" w:lineRule="auto"/>
        <w:ind w:left="720"/>
      </w:pPr>
      <w:r>
        <w:rPr>
          <w:rtl/>
          <w:cs/>
          <w:lang w:val="ar_AE" w:bidi="ar_AE"/>
        </w:rPr>
      </w:r>
      <w:r>
        <w:rPr>
          <w:rtl/>
          <w:cs/>
          <w:lang w:val="ar_AE" w:bidi="ar_AE"/>
        </w:rPr>
        <w:t>الآيات 22–26: الرب يقدم توضيحًا بشكل أكبر عن موضوع الأصنام والمذابح</w:t>
      </w:r>
    </w:p>
    <w:p>
      <w:pPr>
        <w:pStyle w:val="Heading3"/>
        <w:bidi/>
      </w:pPr>
      <w:r>
        <w:rPr>
          <w:rtl/>
          <w:cs/>
          <w:lang w:val="ar_AE" w:bidi="ar_AE"/>
        </w:rPr>
        <w:t>مفاهيم خاصة في هذا الأصحاح</w:t>
      </w:r>
    </w:p>
    <w:p>
      <w:pPr>
        <w:pStyle w:val="Heading4"/>
        <w:bidi/>
      </w:pPr>
      <w:r>
        <w:rPr>
          <w:rtl/>
          <w:cs/>
          <w:lang w:val="ar_AE" w:bidi="ar_AE"/>
        </w:rPr>
        <w:t>العهد</w:t>
      </w:r>
    </w:p>
    <w:p>
      <w:pPr>
        <w:bidi/>
      </w:pPr>
      <w:r>
        <w:rPr>
          <w:rtl/>
          <w:cs/>
          <w:lang w:val="ar_AE" w:bidi="ar_AE"/>
        </w:rPr>
      </w:r>
      <w:r>
        <w:rPr>
          <w:rtl/>
          <w:cs/>
          <w:lang w:val="ar_AE" w:bidi="ar_AE"/>
        </w:rPr>
        <w:t xml:space="preserve">أمانة الرب في العهد تعتمد الآن على العهد الذي قطعه مع إبراهيم وكذلك العهد الذي قطعه مع موسى. (انظر: </w:t>
      </w:r>
      <w:r>
        <w:rPr>
          <w:rtl/>
          <w:cs/>
          <w:lang w:val="ar_AE" w:bidi="ar_AE"/>
        </w:rPr>
        <w:t>إيمان العهد</w:t>
      </w:r>
      <w:r>
        <w:rPr>
          <w:rtl/>
          <w:cs/>
          <w:lang w:val="ar_AE" w:bidi="ar_AE"/>
        </w:rPr>
        <w:t xml:space="preserve"> و</w:t>
      </w:r>
      <w:r>
        <w:rPr>
          <w:rtl/>
          <w:cs/>
          <w:lang w:val="ar_AE" w:bidi="ar_AE"/>
        </w:rPr>
        <w:t>العهد</w:t>
      </w:r>
      <w:r>
        <w:rPr>
          <w:rtl/>
          <w:cs/>
          <w:lang w:val="ar_AE" w:bidi="ar_AE"/>
        </w:rPr>
        <w:t>)</w:t>
      </w:r>
    </w:p>
    <w:p>
      <w:pPr>
        <w:pStyle w:val="Heading4"/>
        <w:bidi/>
      </w:pPr>
      <w:r>
        <w:rPr>
          <w:rtl/>
          <w:cs/>
          <w:lang w:val="ar_AE" w:bidi="ar_AE"/>
        </w:rPr>
        <w:t>أشكال الضمير "أنت"</w:t>
      </w:r>
    </w:p>
    <w:p>
      <w:pPr>
        <w:bidi/>
      </w:pPr>
      <w:r>
        <w:rPr>
          <w:rtl/>
          <w:cs/>
          <w:lang w:val="ar_AE" w:bidi="ar_AE"/>
        </w:rPr>
      </w:r>
      <w:r>
        <w:rPr>
          <w:rtl/>
          <w:cs/>
          <w:lang w:val="ar_AE" w:bidi="ar_AE"/>
        </w:rPr>
        <w:t xml:space="preserve">يُستخدم الشكل المفرد من الضمير "أنت" في الوصايا؛ ومع ذلك، كانت الوصايا تنطبق على المجتمع الإسرائيلي بأسره. فهناك جانب فردي وآخر جماعي لها. قد تحتاج إلى الاختيار بين المفرد والجمع إذا كانت لغتك تميز بينهما. (انظر: </w:t>
      </w:r>
      <w:r>
        <w:rPr>
          <w:rtl/>
          <w:cs/>
          <w:lang w:val="ar_AE" w:bidi="ar_AE"/>
        </w:rPr>
        <w:t>الضمائر المفردة التي تشير إلى مجموعات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2 (#1)</w:t>
      </w:r>
      <w:r>
        <w:rPr>
          <w:rtl/>
          <w:cs/>
          <w:lang w:val="ar_AE" w:bidi="ar_AE"/>
        </w:rPr>
      </w:r>
    </w:p>
    <w:p>
      <w:pPr>
        <w:bidi/>
      </w:pPr>
      <w:r>
        <w:rPr>
          <w:rtl/>
          <w:cs/>
          <w:lang w:val="ar_AE" w:bidi="ar_AE"/>
        </w:rPr>
      </w:r>
      <w:r>
        <w:rPr>
          <w:rtl/>
          <w:cs/>
          <w:lang w:val="ar_AE" w:bidi="ar_AE"/>
        </w:rPr>
        <w:t>מִ⁠בֵּ֥ית עֲבָדִֽים</w:t>
      </w:r>
    </w:p>
    <w:p>
      <w:pPr>
        <w:bidi/>
      </w:pPr>
      <w:r>
        <w:rPr>
          <w:rtl/>
          <w:cs/>
          <w:lang w:val="ar_AE" w:bidi="ar_AE"/>
        </w:rPr>
      </w:r>
      <w:r>
        <w:rPr>
          <w:b/>
          <w:rtl/>
          <w:cs/>
          <w:lang w:val="ar_AE" w:bidi="ar_AE"/>
        </w:rPr>
        <w:t>"مِنْ بَيْتِ الْعُبُودِيَّةِ"</w:t>
      </w:r>
    </w:p>
    <w:p>
      <w:pPr>
        <w:bidi/>
      </w:pPr>
      <w:r>
        <w:rPr>
          <w:rtl/>
          <w:cs/>
          <w:lang w:val="ar_AE" w:bidi="ar_AE"/>
        </w:rPr>
      </w:r>
      <w:r>
        <w:rPr>
          <w:rtl/>
          <w:cs/>
          <w:lang w:val="ar_AE" w:bidi="ar_AE"/>
        </w:rPr>
        <w:t xml:space="preserve">يتحدث الرب عن </w:t>
      </w:r>
      <w:r>
        <w:rPr>
          <w:b/>
          <w:rtl/>
          <w:cs/>
          <w:lang w:val="ar_AE" w:bidi="ar_AE"/>
        </w:rPr>
        <w:t>مصر</w:t>
      </w:r>
      <w:r>
        <w:rPr>
          <w:rtl/>
          <w:cs/>
          <w:lang w:val="ar_AE" w:bidi="ar_AE"/>
        </w:rPr>
        <w:t xml:space="preserve"> كما لو كانت </w:t>
      </w:r>
      <w:r>
        <w:rPr>
          <w:b/>
          <w:rtl/>
          <w:cs/>
          <w:lang w:val="ar_AE" w:bidi="ar_AE"/>
        </w:rPr>
        <w:t>بيتًا</w:t>
      </w:r>
      <w:r>
        <w:rPr>
          <w:rtl/>
          <w:cs/>
          <w:lang w:val="ar_AE" w:bidi="ar_AE"/>
        </w:rPr>
        <w:t xml:space="preserve"> يحتفظ فيه الناس بالعبيد. انظر كيف ترجمت هذا في </w:t>
      </w:r>
      <w:r>
        <w:rPr>
          <w:rtl/>
          <w:cs/>
          <w:lang w:val="ar_AE" w:bidi="ar_AE"/>
        </w:rPr>
        <w:t>خروج 13:3</w:t>
      </w:r>
      <w:r>
        <w:rPr>
          <w:rtl/>
          <w:cs/>
          <w:lang w:val="ar_AE" w:bidi="ar_AE"/>
        </w:rPr>
        <w:t>. إذا لم يفهم قراؤك ما تعنيه هذه الصورة في هذا السياق، فيمكنك استخدام استعارة مشابهة من ثقافتك. أو بدلًا من ذلك، يمكنك التعبير عن المعنى بوضوح. ترجمة بديلة: "من المكان الذي كنتم فيه عبيدًا"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3 (#1)</w:t>
      </w:r>
      <w:r>
        <w:rPr>
          <w:rtl/>
          <w:cs/>
          <w:lang w:val="ar_AE" w:bidi="ar_AE"/>
        </w:rPr>
      </w:r>
    </w:p>
    <w:p>
      <w:pPr>
        <w:bidi/>
      </w:pPr>
      <w:r>
        <w:rPr>
          <w:rtl/>
          <w:cs/>
          <w:lang w:val="ar_AE" w:bidi="ar_AE"/>
        </w:rPr>
      </w:r>
      <w:r>
        <w:rPr>
          <w:rtl/>
          <w:cs/>
          <w:lang w:val="ar_AE" w:bidi="ar_AE"/>
        </w:rPr>
        <w:t>לֹֽ֣א יִהְיֶֽה־לְ⁠ךָ֛ אֱלֹהִ֥ים אֲחֵרִ֖ים עַל־פָּנָֽ⁠יַ</w:t>
      </w:r>
    </w:p>
    <w:p>
      <w:pPr>
        <w:bidi/>
      </w:pPr>
      <w:r>
        <w:rPr>
          <w:rtl/>
          <w:cs/>
          <w:lang w:val="ar_AE" w:bidi="ar_AE"/>
        </w:rPr>
      </w:r>
      <w:r>
        <w:rPr>
          <w:b/>
          <w:rtl/>
          <w:cs/>
          <w:lang w:val="ar_AE" w:bidi="ar_AE"/>
        </w:rPr>
        <w:t>"لاَ يَكُنْ لَكَ آلِهَةٌ أُخْرَى أَمَامِي"</w:t>
      </w:r>
    </w:p>
    <w:p>
      <w:pPr>
        <w:bidi/>
      </w:pPr>
      <w:r>
        <w:rPr>
          <w:rtl/>
          <w:cs/>
          <w:lang w:val="ar_AE" w:bidi="ar_AE"/>
        </w:rPr>
      </w:r>
      <w:r>
        <w:rPr>
          <w:rtl/>
          <w:cs/>
          <w:lang w:val="ar_AE" w:bidi="ar_AE"/>
        </w:rPr>
        <w:t>ترجمة بديلة: "يجب ألا تعبد أي آلهة أخرى غيري"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4 (#1)</w:t>
      </w:r>
      <w:r>
        <w:rPr>
          <w:rtl/>
          <w:cs/>
          <w:lang w:val="ar_AE" w:bidi="ar_AE"/>
        </w:rPr>
      </w:r>
    </w:p>
    <w:p>
      <w:pPr>
        <w:bidi/>
      </w:pPr>
      <w:r>
        <w:rPr>
          <w:rtl/>
          <w:cs/>
          <w:lang w:val="ar_AE" w:bidi="ar_AE"/>
        </w:rPr>
      </w:r>
      <w:r>
        <w:rPr>
          <w:rtl/>
          <w:cs/>
          <w:lang w:val="ar_AE" w:bidi="ar_AE"/>
        </w:rPr>
        <w:t>וְ⁠כָל־תְּמוּנָ֔ה אֲשֶׁ֤ר בַּ⁠שָּׁמַ֨יִם֙ מִ⁠מַּ֔עַל וַ⁠אֲשֶׁ֥ר בָּ⁠אָ֖רֶץ מִ⁠תָּ֑חַת וַ⁠אֲשֶׁ֥ר בַּ⁠מַּ֖יִם מִ⁠תַּ֥חַת לָ⁠אָֽרֶץ</w:t>
      </w:r>
    </w:p>
    <w:p>
      <w:pPr>
        <w:bidi/>
      </w:pPr>
      <w:r>
        <w:rPr>
          <w:rtl/>
          <w:cs/>
          <w:lang w:val="ar_AE" w:bidi="ar_AE"/>
        </w:rPr>
      </w:r>
      <w:r>
        <w:rPr>
          <w:b/>
          <w:rtl/>
          <w:cs/>
          <w:lang w:val="ar_AE" w:bidi="ar_AE"/>
        </w:rPr>
        <w:t>"وَلاَ صُورَةً مَا مِمَّا فِي السَّمَاءِ مِنْ فَوْقُ، وَمَا فِي الأَرْضِ مِنْ تَحْتُ، وَمَا فِي الْمَاءِ مِنْ تَحْتِ الأَرْضِ"</w:t>
      </w:r>
    </w:p>
    <w:p>
      <w:pPr>
        <w:bidi/>
      </w:pPr>
      <w:r>
        <w:rPr>
          <w:rtl/>
          <w:cs/>
          <w:lang w:val="ar_AE" w:bidi="ar_AE"/>
        </w:rPr>
      </w:r>
      <w:r>
        <w:rPr>
          <w:rtl/>
          <w:cs/>
          <w:lang w:val="ar_AE" w:bidi="ar_AE"/>
        </w:rPr>
        <w:t>تشمل هذه القائمة جميع الأشياء المخلوقة أينما كانت. إذا كان ذلك مفيدًا في لغتك، فيمكنك استخدام تعبير مشابه أو لغة واضحة. ترجمة بديلة: "ولا أي شيء يشبه أي شيء مخلوق، سواء كان ذلك في السماء من فوق، أو في الأرض من تحت، أو في الماء من تحت الأرض"</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4 (#2)</w:t>
      </w:r>
      <w:r>
        <w:rPr>
          <w:rtl/>
          <w:cs/>
          <w:lang w:val="ar_AE" w:bidi="ar_AE"/>
        </w:rPr>
      </w:r>
    </w:p>
    <w:p>
      <w:pPr>
        <w:bidi/>
      </w:pPr>
      <w:r>
        <w:rPr>
          <w:rtl/>
          <w:cs/>
          <w:lang w:val="ar_AE" w:bidi="ar_AE"/>
        </w:rPr>
      </w:r>
      <w:r>
        <w:rPr>
          <w:rtl/>
          <w:cs/>
          <w:lang w:val="ar_AE" w:bidi="ar_AE"/>
        </w:rPr>
        <w:t>וְ⁠כָל־תְּמוּנָ֔ה</w:t>
      </w:r>
    </w:p>
    <w:p>
      <w:pPr>
        <w:bidi/>
      </w:pPr>
      <w:r>
        <w:rPr>
          <w:rtl/>
          <w:cs/>
          <w:lang w:val="ar_AE" w:bidi="ar_AE"/>
        </w:rPr>
      </w:r>
      <w:r>
        <w:rPr>
          <w:b/>
          <w:rtl/>
          <w:cs/>
          <w:lang w:val="ar_AE" w:bidi="ar_AE"/>
        </w:rPr>
        <w:t>"وَلاَ صُورَةً مَا"</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الصورة أو الشبه</w:t>
      </w:r>
      <w:r>
        <w:rPr>
          <w:rtl/>
          <w:cs/>
          <w:lang w:val="ar_AE" w:bidi="ar_AE"/>
        </w:rPr>
        <w:t>، فيمكنك التعبير عن نفس الفكرة بطريقة أخرى. ترجمة بديلة: "ولا أي شيء يشبه شيئًا"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5 (#1)</w:t>
      </w:r>
      <w:r>
        <w:rPr>
          <w:rtl/>
          <w:cs/>
          <w:lang w:val="ar_AE" w:bidi="ar_AE"/>
        </w:rPr>
      </w:r>
    </w:p>
    <w:p>
      <w:pPr>
        <w:bidi/>
      </w:pPr>
      <w:r>
        <w:rPr>
          <w:rtl/>
          <w:cs/>
          <w:lang w:val="ar_AE" w:bidi="ar_AE"/>
        </w:rPr>
      </w:r>
      <w:r>
        <w:rPr>
          <w:rtl/>
          <w:cs/>
          <w:lang w:val="ar_AE" w:bidi="ar_AE"/>
        </w:rPr>
        <w:t>לָ⁠הֶ֖ם</w:t>
      </w:r>
    </w:p>
    <w:p>
      <w:pPr>
        <w:bidi/>
      </w:pPr>
      <w:r>
        <w:rPr>
          <w:rtl/>
          <w:cs/>
          <w:lang w:val="ar_AE" w:bidi="ar_AE"/>
        </w:rPr>
      </w:r>
      <w:r>
        <w:rPr>
          <w:b/>
          <w:rtl/>
          <w:cs/>
          <w:lang w:val="ar_AE" w:bidi="ar_AE"/>
        </w:rPr>
        <w:t>"لَهُنَّ"</w:t>
      </w:r>
    </w:p>
    <w:p>
      <w:pPr>
        <w:bidi/>
      </w:pPr>
      <w:r>
        <w:rPr>
          <w:rtl/>
          <w:cs/>
          <w:lang w:val="ar_AE" w:bidi="ar_AE"/>
        </w:rPr>
      </w:r>
      <w:r>
        <w:rPr>
          <w:rtl/>
          <w:cs/>
          <w:lang w:val="ar_AE" w:bidi="ar_AE"/>
        </w:rPr>
        <w:t xml:space="preserve">هنا، الضمير </w:t>
      </w:r>
      <w:r>
        <w:rPr>
          <w:b/>
          <w:rtl/>
          <w:cs/>
          <w:lang w:val="ar_AE" w:bidi="ar_AE"/>
        </w:rPr>
        <w:t>هُنَّ</w:t>
      </w:r>
      <w:r>
        <w:rPr>
          <w:rtl/>
          <w:cs/>
          <w:lang w:val="ar_AE" w:bidi="ar_AE"/>
        </w:rPr>
        <w:t xml:space="preserve"> يشير إلى الأشكال المنحوتة أو الأصنام.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5 (#2)</w:t>
      </w:r>
      <w:r>
        <w:rPr>
          <w:rtl/>
          <w:cs/>
          <w:lang w:val="ar_AE" w:bidi="ar_AE"/>
        </w:rPr>
      </w:r>
    </w:p>
    <w:p>
      <w:pPr>
        <w:bidi/>
      </w:pPr>
      <w:r>
        <w:rPr>
          <w:rtl/>
          <w:cs/>
          <w:lang w:val="ar_AE" w:bidi="ar_AE"/>
        </w:rPr>
      </w:r>
      <w:r>
        <w:rPr>
          <w:rtl/>
          <w:cs/>
          <w:lang w:val="ar_AE" w:bidi="ar_AE"/>
        </w:rPr>
        <w:t>בָּנִ֛ים עַל־שִׁלֵּשִׁ֥ים וְ⁠עַל־רִבֵּעִ֖ים</w:t>
      </w:r>
    </w:p>
    <w:p>
      <w:pPr>
        <w:bidi/>
      </w:pPr>
      <w:r>
        <w:rPr>
          <w:rtl/>
          <w:cs/>
          <w:lang w:val="ar_AE" w:bidi="ar_AE"/>
        </w:rPr>
      </w:r>
      <w:r>
        <w:rPr>
          <w:b/>
          <w:rtl/>
          <w:cs/>
          <w:lang w:val="ar_AE" w:bidi="ar_AE"/>
        </w:rPr>
        <w:t>"فِي الأَبْنَاءِ فِي الْجِيلِ الثَّالِثِ وَالرَّابعِ"</w:t>
      </w:r>
    </w:p>
    <w:p>
      <w:pPr>
        <w:bidi/>
      </w:pPr>
      <w:r>
        <w:rPr>
          <w:rtl/>
          <w:cs/>
          <w:lang w:val="ar_AE" w:bidi="ar_AE"/>
        </w:rPr>
      </w:r>
      <w:r>
        <w:rPr>
          <w:rtl/>
          <w:cs/>
          <w:lang w:val="ar_AE" w:bidi="ar_AE"/>
        </w:rPr>
        <w:t xml:space="preserve">الترجمة البديلة: كلمة "الجيل" تُفهم من خلال كلمة </w:t>
      </w:r>
      <w:r>
        <w:rPr>
          <w:b/>
          <w:rtl/>
          <w:cs/>
          <w:lang w:val="ar_AE" w:bidi="ar_AE"/>
        </w:rPr>
        <w:t>الأبناء</w:t>
      </w:r>
      <w:r>
        <w:rPr>
          <w:rtl/>
          <w:cs/>
          <w:lang w:val="ar_AE" w:bidi="ar_AE"/>
        </w:rPr>
        <w:t xml:space="preserve">، لذلك فإن التعبير </w:t>
      </w:r>
      <w:r>
        <w:rPr>
          <w:b/>
          <w:rtl/>
          <w:cs/>
          <w:lang w:val="ar_AE" w:bidi="ar_AE"/>
        </w:rPr>
        <w:t>الثالث والرابع</w:t>
      </w:r>
      <w:r>
        <w:rPr>
          <w:rtl/>
          <w:cs/>
          <w:lang w:val="ar_AE" w:bidi="ar_AE"/>
        </w:rPr>
        <w:t xml:space="preserve"> يشير إلى الأحفاد وأبناء الأحفاد. إذا كان ذلك مفيدًا في لغتك، فيمكنك توفير هذه الكلمات من السياق. الترجمة البديلة: "الأبناء حتى الجيل الثالث والرابع" أو "حتى على الأحفاد وأبناء الأحفاد"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5 (#3)</w:t>
      </w:r>
      <w:r>
        <w:rPr>
          <w:rtl/>
          <w:cs/>
          <w:lang w:val="ar_AE" w:bidi="ar_AE"/>
        </w:rPr>
      </w:r>
    </w:p>
    <w:p>
      <w:pPr>
        <w:bidi/>
      </w:pPr>
      <w:r>
        <w:rPr>
          <w:rtl/>
          <w:cs/>
          <w:lang w:val="ar_AE" w:bidi="ar_AE"/>
        </w:rPr>
      </w:r>
      <w:r>
        <w:rPr>
          <w:rtl/>
          <w:cs/>
          <w:lang w:val="ar_AE" w:bidi="ar_AE"/>
        </w:rPr>
        <w:t>עַל־שִׁלֵּשִׁ֥ים וְ⁠עַל־רִבֵּעִ֖ים</w:t>
      </w:r>
    </w:p>
    <w:p>
      <w:pPr>
        <w:bidi/>
      </w:pPr>
      <w:r>
        <w:rPr>
          <w:rtl/>
          <w:cs/>
          <w:lang w:val="ar_AE" w:bidi="ar_AE"/>
        </w:rPr>
      </w:r>
      <w:r>
        <w:rPr>
          <w:b/>
          <w:rtl/>
          <w:cs/>
          <w:lang w:val="ar_AE" w:bidi="ar_AE"/>
        </w:rPr>
        <w:t>"فِي الأَبْنَاءِ فِي الْجِيلِ الثَّالِثِ وَالرَّابعِ"</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"في الأجيال 3 و4"</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6 (#1)</w:t>
      </w:r>
      <w:r>
        <w:rPr>
          <w:rtl/>
          <w:cs/>
          <w:lang w:val="ar_AE" w:bidi="ar_AE"/>
        </w:rPr>
      </w:r>
    </w:p>
    <w:p>
      <w:pPr>
        <w:bidi/>
      </w:pPr>
      <w:r>
        <w:rPr>
          <w:rtl/>
          <w:cs/>
          <w:lang w:val="ar_AE" w:bidi="ar_AE"/>
        </w:rPr>
      </w:r>
      <w:r>
        <w:rPr>
          <w:rtl/>
          <w:cs/>
          <w:lang w:val="ar_AE" w:bidi="ar_AE"/>
        </w:rPr>
        <w:t>וְ⁠עֹ֥שֶׂה חֶ֖סֶד לַ⁠אֲלָפִ֑ים לְ⁠אֹהֲבַ֖⁠י</w:t>
      </w:r>
    </w:p>
    <w:p>
      <w:pPr>
        <w:bidi/>
      </w:pPr>
      <w:r>
        <w:rPr>
          <w:rtl/>
          <w:cs/>
          <w:lang w:val="ar_AE" w:bidi="ar_AE"/>
        </w:rPr>
      </w:r>
      <w:r>
        <w:rPr>
          <w:b/>
          <w:rtl/>
          <w:cs/>
          <w:lang w:val="ar_AE" w:bidi="ar_AE"/>
        </w:rPr>
        <w:t>"وَأَصْنَعُ إِحْسَانًا إِلَى أُلُوفٍ مِنْ مُحِبِّيَّ وَحَافِظِي وَصَايَايَ"</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الإحسان</w:t>
      </w:r>
      <w:r>
        <w:rPr>
          <w:rtl/>
          <w:cs/>
          <w:lang w:val="ar_AE" w:bidi="ar_AE"/>
        </w:rPr>
        <w:t>، فيمكنك التعبير عن نفس الفكرة بطريقة أخرى. ترجمة بديلة: "أنا أُحسن إلى ألوف من الذين يحبونني"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6 (#2)</w:t>
      </w:r>
      <w:r>
        <w:rPr>
          <w:rtl/>
          <w:cs/>
          <w:lang w:val="ar_AE" w:bidi="ar_AE"/>
        </w:rPr>
      </w:r>
    </w:p>
    <w:p>
      <w:pPr>
        <w:bidi/>
      </w:pPr>
      <w:r>
        <w:rPr>
          <w:rtl/>
          <w:cs/>
          <w:lang w:val="ar_AE" w:bidi="ar_AE"/>
        </w:rPr>
      </w:r>
      <w:r>
        <w:rPr>
          <w:rtl/>
          <w:cs/>
          <w:lang w:val="ar_AE" w:bidi="ar_AE"/>
        </w:rPr>
        <w:t>לַ⁠אֲלָפִ֑ים</w:t>
      </w:r>
    </w:p>
    <w:p>
      <w:pPr>
        <w:bidi/>
      </w:pPr>
      <w:r>
        <w:rPr>
          <w:rtl/>
          <w:cs/>
          <w:lang w:val="ar_AE" w:bidi="ar_AE"/>
        </w:rPr>
      </w:r>
      <w:r>
        <w:rPr>
          <w:b/>
          <w:rtl/>
          <w:cs/>
          <w:lang w:val="ar_AE" w:bidi="ar_AE"/>
        </w:rPr>
        <w:t>"إِلَى أُلُوفٍ"</w:t>
      </w:r>
    </w:p>
    <w:p>
      <w:pPr>
        <w:bidi/>
      </w:pPr>
      <w:r>
        <w:rPr>
          <w:rtl/>
          <w:cs/>
          <w:lang w:val="ar_AE" w:bidi="ar_AE"/>
        </w:rPr>
      </w:r>
      <w:r>
        <w:rPr>
          <w:rtl/>
          <w:cs/>
          <w:lang w:val="ar_AE" w:bidi="ar_AE"/>
        </w:rPr>
        <w:t>الترجمة البديلة: كلمة "الجيل" تُفهم ضمنيًا من الآية السابقة. إذا كان ذلك مفيدًا في لغتك، فيمكنك إضافة الكلمات الضرورية من السياق. الترجمة البديلة: "إلى الجيل الألف" أو "لألف جيل"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6 (#3)</w:t>
      </w:r>
      <w:r>
        <w:rPr>
          <w:rtl/>
          <w:cs/>
          <w:lang w:val="ar_AE" w:bidi="ar_AE"/>
        </w:rPr>
      </w:r>
    </w:p>
    <w:p>
      <w:pPr>
        <w:bidi/>
      </w:pPr>
      <w:r>
        <w:rPr>
          <w:rtl/>
          <w:cs/>
          <w:lang w:val="ar_AE" w:bidi="ar_AE"/>
        </w:rPr>
      </w:r>
      <w:r>
        <w:rPr>
          <w:rtl/>
          <w:cs/>
          <w:lang w:val="ar_AE" w:bidi="ar_AE"/>
        </w:rPr>
        <w:t>לַ⁠אֲלָפִ֑ים לְ⁠אֹהֲבַ֖⁠י</w:t>
      </w:r>
    </w:p>
    <w:p>
      <w:pPr>
        <w:bidi/>
      </w:pPr>
      <w:r>
        <w:rPr>
          <w:rtl/>
          <w:cs/>
          <w:lang w:val="ar_AE" w:bidi="ar_AE"/>
        </w:rPr>
      </w:r>
      <w:r>
        <w:rPr>
          <w:b/>
          <w:rtl/>
          <w:cs/>
          <w:lang w:val="ar_AE" w:bidi="ar_AE"/>
        </w:rPr>
        <w:t>"إِلَى أُلُوفٍ مِنْ مُحِبِّيَّ"</w:t>
      </w:r>
    </w:p>
    <w:p>
      <w:pPr>
        <w:bidi/>
      </w:pPr>
      <w:r>
        <w:rPr>
          <w:rtl/>
          <w:cs/>
          <w:lang w:val="ar_AE" w:bidi="ar_AE"/>
        </w:rPr>
      </w:r>
      <w:r>
        <w:rPr>
          <w:rtl/>
          <w:cs/>
          <w:lang w:val="ar_AE" w:bidi="ar_AE"/>
        </w:rPr>
        <w:t xml:space="preserve">هنا، التعبير </w:t>
      </w:r>
      <w:r>
        <w:rPr>
          <w:b/>
          <w:rtl/>
          <w:cs/>
          <w:lang w:val="ar_AE" w:bidi="ar_AE"/>
        </w:rPr>
        <w:t xml:space="preserve">إِلَى أُلُوفٍ </w:t>
      </w:r>
      <w:r>
        <w:rPr>
          <w:rtl/>
          <w:cs/>
          <w:lang w:val="ar_AE" w:bidi="ar_AE"/>
        </w:rPr>
        <w:t>قد يعني: (1) "إلى الأبد"، أي "لكل الأجيال إلى الأبد" (2) عدد لا يمكن حصره. ترجمة بديلة: "لكل جيل" أو "إلى الأبد لأناس لا يُعدُّون يحبونني"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7 (#1)</w:t>
      </w:r>
      <w:r>
        <w:rPr>
          <w:rtl/>
          <w:cs/>
          <w:lang w:val="ar_AE" w:bidi="ar_AE"/>
        </w:rPr>
      </w:r>
    </w:p>
    <w:p>
      <w:pPr>
        <w:bidi/>
      </w:pPr>
      <w:r>
        <w:rPr>
          <w:rtl/>
          <w:cs/>
          <w:lang w:val="ar_AE" w:bidi="ar_AE"/>
        </w:rPr>
      </w:r>
      <w:r>
        <w:rPr>
          <w:rtl/>
          <w:cs/>
          <w:lang w:val="ar_AE" w:bidi="ar_AE"/>
        </w:rPr>
        <w:t>תִשָּׂ֛א &amp; יִשָּׂ֥א</w:t>
      </w:r>
    </w:p>
    <w:p>
      <w:pPr>
        <w:bidi/>
      </w:pPr>
      <w:r>
        <w:rPr>
          <w:rtl/>
          <w:cs/>
          <w:lang w:val="ar_AE" w:bidi="ar_AE"/>
        </w:rPr>
      </w:r>
      <w:r>
        <w:rPr>
          <w:b/>
          <w:rtl/>
          <w:cs/>
          <w:lang w:val="ar_AE" w:bidi="ar_AE"/>
        </w:rPr>
        <w:t>"لا"</w:t>
      </w:r>
      <w:r>
        <w:rPr>
          <w:rtl/>
          <w:cs/>
          <w:lang w:val="ar_AE" w:bidi="ar_AE"/>
        </w:rPr>
        <w:t xml:space="preserve"> - </w:t>
      </w:r>
      <w:r>
        <w:rPr>
          <w:b/>
          <w:rtl/>
          <w:cs/>
          <w:lang w:val="ar_AE" w:bidi="ar_AE"/>
        </w:rPr>
        <w:t>"تَنْطِقْ"</w:t>
      </w:r>
      <w:r>
        <w:rPr>
          <w:rtl/>
          <w:cs/>
          <w:lang w:val="ar_AE" w:bidi="ar_AE"/>
        </w:rPr>
        <w:t xml:space="preserve"> - </w:t>
      </w:r>
      <w:r>
        <w:rPr>
          <w:b/>
          <w:rtl/>
          <w:cs/>
          <w:lang w:val="ar_AE" w:bidi="ar_AE"/>
        </w:rPr>
        <w:t>"مَنْ نَطَقَ"</w:t>
      </w:r>
    </w:p>
    <w:p>
      <w:pPr>
        <w:bidi/>
      </w:pPr>
      <w:r>
        <w:rPr>
          <w:rtl/>
          <w:cs/>
          <w:lang w:val="ar_AE" w:bidi="ar_AE"/>
        </w:rPr>
      </w:r>
      <w:r>
        <w:rPr>
          <w:b/>
          <w:rtl/>
          <w:cs/>
          <w:lang w:val="ar_AE" w:bidi="ar_AE"/>
        </w:rPr>
        <w:t>النطق</w:t>
      </w:r>
      <w:r>
        <w:rPr>
          <w:rtl/>
          <w:cs/>
          <w:lang w:val="ar_AE" w:bidi="ar_AE"/>
        </w:rPr>
        <w:t xml:space="preserve"> هنا هو أخذ، أو استخدام اسم الرب (يهوه) (باطلًا، أي بشكل غير لائق) يشمل العديد من أنواع التحدث أو استدعاء اسمه أو الادعاء به أو محاولة التلاعب به أو تشويهه. يجب استخدام كلمة واسعة في ترجمة هذا المصطلح.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7 (#2)</w:t>
      </w:r>
      <w:r>
        <w:rPr>
          <w:rtl/>
          <w:cs/>
          <w:lang w:val="ar_AE" w:bidi="ar_AE"/>
        </w:rPr>
      </w:r>
    </w:p>
    <w:p>
      <w:pPr>
        <w:bidi/>
      </w:pPr>
      <w:r>
        <w:rPr>
          <w:rtl/>
          <w:cs/>
          <w:lang w:val="ar_AE" w:bidi="ar_AE"/>
        </w:rPr>
      </w:r>
      <w:r>
        <w:rPr>
          <w:rtl/>
          <w:cs/>
          <w:lang w:val="ar_AE" w:bidi="ar_AE"/>
        </w:rPr>
        <w:t>לֹ֥א תִשָּׂ֛א אֶת־שֵֽׁם־יְהוָ֥ה אֱלֹהֶ֖י⁠ךָ</w:t>
      </w:r>
    </w:p>
    <w:p>
      <w:pPr>
        <w:bidi/>
      </w:pPr>
      <w:r>
        <w:rPr>
          <w:rtl/>
          <w:cs/>
          <w:lang w:val="ar_AE" w:bidi="ar_AE"/>
        </w:rPr>
      </w:r>
      <w:r>
        <w:rPr>
          <w:b/>
          <w:rtl/>
          <w:cs/>
          <w:lang w:val="ar_AE" w:bidi="ar_AE"/>
        </w:rPr>
        <w:t>"لاَ تَنْطِقْ بِاسْمِ الرَّبِّ إِلهِكَ بَاطِلًا"</w:t>
      </w:r>
    </w:p>
    <w:p>
      <w:pPr>
        <w:bidi/>
      </w:pPr>
      <w:r>
        <w:rPr>
          <w:rtl/>
          <w:cs/>
          <w:lang w:val="ar_AE" w:bidi="ar_AE"/>
        </w:rPr>
      </w:r>
      <w:r>
        <w:rPr>
          <w:rtl/>
          <w:cs/>
          <w:lang w:val="ar_AE" w:bidi="ar_AE"/>
        </w:rPr>
        <w:t>ترجمة بديلة: "يجب ألا تستخدم اسم الرب (يهوه) إلهك باطلًا"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7 (#3)</w:t>
      </w:r>
      <w:r>
        <w:rPr>
          <w:rtl/>
          <w:cs/>
          <w:lang w:val="ar_AE" w:bidi="ar_AE"/>
        </w:rPr>
      </w:r>
    </w:p>
    <w:p>
      <w:pPr>
        <w:bidi/>
      </w:pPr>
      <w:r>
        <w:rPr>
          <w:rtl/>
          <w:cs/>
          <w:lang w:val="ar_AE" w:bidi="ar_AE"/>
        </w:rPr>
      </w:r>
      <w:r>
        <w:rPr>
          <w:rtl/>
          <w:cs/>
          <w:lang w:val="ar_AE" w:bidi="ar_AE"/>
        </w:rPr>
        <w:t>לַ⁠שָּׁ֑וְא &amp; לַ⁠שָּֽׁוְא</w:t>
      </w:r>
    </w:p>
    <w:p>
      <w:pPr>
        <w:bidi/>
      </w:pPr>
      <w:r>
        <w:rPr>
          <w:rtl/>
          <w:cs/>
          <w:lang w:val="ar_AE" w:bidi="ar_AE"/>
        </w:rPr>
      </w:r>
      <w:r>
        <w:rPr>
          <w:b/>
          <w:rtl/>
          <w:cs/>
          <w:lang w:val="ar_AE" w:bidi="ar_AE"/>
        </w:rPr>
        <w:t>"بَاطِلًا،"</w:t>
      </w:r>
      <w:r>
        <w:rPr>
          <w:rtl/>
          <w:cs/>
          <w:lang w:val="ar_AE" w:bidi="ar_AE"/>
        </w:rPr>
        <w:t xml:space="preserve"> - </w:t>
      </w:r>
      <w:r>
        <w:rPr>
          <w:b/>
          <w:rtl/>
          <w:cs/>
          <w:lang w:val="ar_AE" w:bidi="ar_AE"/>
        </w:rPr>
        <w:t>"بَاطِلًا"</w:t>
      </w:r>
    </w:p>
    <w:p>
      <w:pPr>
        <w:bidi/>
      </w:pPr>
      <w:r>
        <w:rPr>
          <w:rtl/>
          <w:cs/>
          <w:lang w:val="ar_AE" w:bidi="ar_AE"/>
        </w:rPr>
      </w:r>
      <w:r>
        <w:rPr>
          <w:rtl/>
          <w:cs/>
          <w:lang w:val="ar_AE" w:bidi="ar_AE"/>
        </w:rPr>
        <w:t>ترجمة بديلة: "بإهمال" أو "بدون احترام مناسب"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7 (#4)</w:t>
      </w:r>
      <w:r>
        <w:rPr>
          <w:rtl/>
          <w:cs/>
          <w:lang w:val="ar_AE" w:bidi="ar_AE"/>
        </w:rPr>
      </w:r>
    </w:p>
    <w:p>
      <w:pPr>
        <w:bidi/>
      </w:pPr>
      <w:r>
        <w:rPr>
          <w:rtl/>
          <w:cs/>
          <w:lang w:val="ar_AE" w:bidi="ar_AE"/>
        </w:rPr>
      </w:r>
      <w:r>
        <w:rPr>
          <w:rtl/>
          <w:cs/>
          <w:lang w:val="ar_AE" w:bidi="ar_AE"/>
        </w:rPr>
        <w:t>לֹ֤א יְנַקֶּה֙</w:t>
      </w:r>
    </w:p>
    <w:p>
      <w:pPr>
        <w:bidi/>
      </w:pPr>
      <w:r>
        <w:rPr>
          <w:rtl/>
          <w:cs/>
          <w:lang w:val="ar_AE" w:bidi="ar_AE"/>
        </w:rPr>
      </w:r>
      <w:r>
        <w:rPr>
          <w:b/>
          <w:rtl/>
          <w:cs/>
          <w:lang w:val="ar_AE" w:bidi="ar_AE"/>
        </w:rPr>
        <w:t>"أَنَّ الرَّبَّ لاَ يُبْرِئُ"</w:t>
      </w:r>
    </w:p>
    <w:p>
      <w:pPr>
        <w:bidi/>
      </w:pPr>
      <w:r>
        <w:rPr>
          <w:rtl/>
          <w:cs/>
          <w:lang w:val="ar_AE" w:bidi="ar_AE"/>
        </w:rPr>
      </w:r>
      <w:r>
        <w:rPr>
          <w:rtl/>
          <w:cs/>
          <w:lang w:val="ar_AE" w:bidi="ar_AE"/>
        </w:rPr>
        <w:t>إذا كان هذا النفي المزدوج سيُساء فهمه في لغتك، فيمكنك ترجمته في صورة جملة خبرية مُثبتة. ترجمة بديلة: "سأعتبره مذنبًا بالتأكيد"</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8 (#1)</w:t>
      </w:r>
      <w:r>
        <w:rPr>
          <w:rtl/>
          <w:cs/>
          <w:lang w:val="ar_AE" w:bidi="ar_AE"/>
        </w:rPr>
      </w:r>
    </w:p>
    <w:p>
      <w:pPr>
        <w:bidi/>
      </w:pPr>
      <w:r>
        <w:rPr>
          <w:rtl/>
          <w:cs/>
          <w:lang w:val="ar_AE" w:bidi="ar_AE"/>
        </w:rPr>
      </w:r>
      <w:r>
        <w:rPr>
          <w:rtl/>
          <w:cs/>
          <w:lang w:val="ar_AE" w:bidi="ar_AE"/>
        </w:rPr>
        <w:t>לְ⁠קַדְּשֽׁ⁠וֹ</w:t>
      </w:r>
    </w:p>
    <w:p>
      <w:pPr>
        <w:bidi/>
      </w:pPr>
      <w:r>
        <w:rPr>
          <w:rtl/>
          <w:cs/>
          <w:lang w:val="ar_AE" w:bidi="ar_AE"/>
        </w:rPr>
      </w:r>
      <w:r>
        <w:rPr>
          <w:b/>
          <w:rtl/>
          <w:cs/>
          <w:lang w:val="ar_AE" w:bidi="ar_AE"/>
        </w:rPr>
        <w:t>"لِتُقَدِّسَهُ"</w:t>
      </w:r>
    </w:p>
    <w:p>
      <w:pPr>
        <w:bidi/>
      </w:pPr>
      <w:r>
        <w:rPr>
          <w:rtl/>
          <w:cs/>
          <w:lang w:val="ar_AE" w:bidi="ar_AE"/>
        </w:rPr>
      </w:r>
      <w:r>
        <w:rPr>
          <w:rtl/>
          <w:cs/>
          <w:lang w:val="ar_AE" w:bidi="ar_AE"/>
        </w:rPr>
        <w:t>الترجمة البديلة: "لتجعله مخصص لي" أو "لتُكرسَّه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9 (#1)</w:t>
      </w:r>
      <w:r>
        <w:rPr>
          <w:rtl/>
          <w:cs/>
          <w:lang w:val="ar_AE" w:bidi="ar_AE"/>
        </w:rPr>
      </w:r>
    </w:p>
    <w:p>
      <w:pPr>
        <w:bidi/>
      </w:pPr>
      <w:r>
        <w:rPr>
          <w:rtl/>
          <w:cs/>
          <w:lang w:val="ar_AE" w:bidi="ar_AE"/>
        </w:rPr>
      </w:r>
      <w:r>
        <w:rPr>
          <w:rtl/>
          <w:cs/>
          <w:lang w:val="ar_AE" w:bidi="ar_AE"/>
        </w:rPr>
        <w:t>מְלַאכְתֶּֽ⁠ךָ</w:t>
      </w:r>
    </w:p>
    <w:p>
      <w:pPr>
        <w:bidi/>
      </w:pPr>
      <w:r>
        <w:rPr>
          <w:rtl/>
          <w:cs/>
          <w:lang w:val="ar_AE" w:bidi="ar_AE"/>
        </w:rPr>
      </w:r>
      <w:r>
        <w:rPr>
          <w:b/>
          <w:rtl/>
          <w:cs/>
          <w:lang w:val="ar_AE" w:bidi="ar_AE"/>
        </w:rPr>
        <w:t>"عملك"</w:t>
      </w:r>
    </w:p>
    <w:p>
      <w:pPr>
        <w:bidi/>
      </w:pPr>
      <w:r>
        <w:rPr>
          <w:rtl/>
          <w:cs/>
          <w:lang w:val="ar_AE" w:bidi="ar_AE"/>
        </w:rPr>
      </w:r>
      <w:r>
        <w:rPr>
          <w:rtl/>
          <w:cs/>
          <w:lang w:val="ar_AE" w:bidi="ar_AE"/>
        </w:rPr>
        <w:t>ترجمة بديلة: "مهنتك" أو "أمورك الحياتية"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10 (#1)</w:t>
      </w:r>
      <w:r>
        <w:rPr>
          <w:rtl/>
          <w:cs/>
          <w:lang w:val="ar_AE" w:bidi="ar_AE"/>
        </w:rPr>
      </w:r>
    </w:p>
    <w:p>
      <w:pPr>
        <w:bidi/>
      </w:pPr>
      <w:r>
        <w:rPr>
          <w:rtl/>
          <w:cs/>
          <w:lang w:val="ar_AE" w:bidi="ar_AE"/>
        </w:rPr>
      </w:r>
      <w:r>
        <w:rPr>
          <w:rtl/>
          <w:cs/>
          <w:lang w:val="ar_AE" w:bidi="ar_AE"/>
        </w:rPr>
        <w:t>בִּ⁠שְׁעָרֶֽי⁠ךָ</w:t>
      </w:r>
    </w:p>
    <w:p>
      <w:pPr>
        <w:bidi/>
      </w:pPr>
      <w:r>
        <w:rPr>
          <w:rtl/>
          <w:cs/>
          <w:lang w:val="ar_AE" w:bidi="ar_AE"/>
        </w:rPr>
      </w:r>
      <w:r>
        <w:rPr>
          <w:b/>
          <w:rtl/>
          <w:cs/>
          <w:lang w:val="ar_AE" w:bidi="ar_AE"/>
        </w:rPr>
        <w:t>"الَّذِي دَاخِلَ أَبْوَابِكَ"</w:t>
      </w:r>
    </w:p>
    <w:p>
      <w:pPr>
        <w:bidi/>
      </w:pPr>
      <w:r>
        <w:rPr>
          <w:rtl/>
          <w:cs/>
          <w:lang w:val="ar_AE" w:bidi="ar_AE"/>
        </w:rPr>
      </w:r>
      <w:r>
        <w:rPr>
          <w:rtl/>
          <w:cs/>
          <w:lang w:val="ar_AE" w:bidi="ar_AE"/>
        </w:rPr>
        <w:t>غالبًا ما كانت المدن تحتوي على أسوار حولها لإبعاد الأعداء، وبوابات لدخول وخروج الناس. أي شخص كان داخل البوابات كان جزءًا من المجتمع. إذا كان ذلك مفيدًا في لغتك، فيمكنك استخدام تعبير مشابه أو لغة واضحة. ترجمة بديلة: "داخل مجتمعك" أو "داخل مدينتك"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11 (#1)</w:t>
      </w:r>
      <w:r>
        <w:rPr>
          <w:rtl/>
          <w:cs/>
          <w:lang w:val="ar_AE" w:bidi="ar_AE"/>
        </w:rPr>
      </w:r>
    </w:p>
    <w:p>
      <w:pPr>
        <w:bidi/>
      </w:pPr>
      <w:r>
        <w:rPr>
          <w:rtl/>
          <w:cs/>
          <w:lang w:val="ar_AE" w:bidi="ar_AE"/>
        </w:rPr>
      </w:r>
      <w:r>
        <w:rPr>
          <w:rtl/>
          <w:cs/>
          <w:lang w:val="ar_AE" w:bidi="ar_AE"/>
        </w:rPr>
        <w:t>בַּ⁠יּ֣וֹם הַ⁠שְּׁבִיעִ֑י</w:t>
      </w:r>
    </w:p>
    <w:p>
      <w:pPr>
        <w:bidi/>
      </w:pPr>
      <w:r>
        <w:rPr>
          <w:rtl/>
          <w:cs/>
          <w:lang w:val="ar_AE" w:bidi="ar_AE"/>
        </w:rPr>
      </w:r>
      <w:r>
        <w:rPr>
          <w:b/>
          <w:rtl/>
          <w:cs/>
          <w:lang w:val="ar_AE" w:bidi="ar_AE"/>
        </w:rPr>
        <w:t>"في اليوم السابع"</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"في اليوم سبعة"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14 (#1)</w:t>
      </w:r>
      <w:r>
        <w:rPr>
          <w:rtl/>
          <w:cs/>
          <w:lang w:val="ar_AE" w:bidi="ar_AE"/>
        </w:rPr>
      </w:r>
    </w:p>
    <w:p>
      <w:pPr>
        <w:bidi/>
      </w:pPr>
      <w:r>
        <w:rPr>
          <w:rtl/>
          <w:cs/>
          <w:lang w:val="ar_AE" w:bidi="ar_AE"/>
        </w:rPr>
      </w:r>
      <w:r>
        <w:rPr>
          <w:rtl/>
          <w:cs/>
          <w:lang w:val="ar_AE" w:bidi="ar_AE"/>
        </w:rPr>
        <w:t>לֹ֖א תִּנְאָֽף</w:t>
      </w:r>
    </w:p>
    <w:p>
      <w:pPr>
        <w:bidi/>
      </w:pPr>
      <w:r>
        <w:rPr>
          <w:rtl/>
          <w:cs/>
          <w:lang w:val="ar_AE" w:bidi="ar_AE"/>
        </w:rPr>
      </w:r>
      <w:r>
        <w:rPr>
          <w:b/>
          <w:rtl/>
          <w:cs/>
          <w:lang w:val="ar_AE" w:bidi="ar_AE"/>
        </w:rPr>
        <w:t>"لا تَزْنِ"</w:t>
      </w:r>
    </w:p>
    <w:p>
      <w:pPr>
        <w:bidi/>
      </w:pPr>
      <w:r>
        <w:rPr>
          <w:rtl/>
          <w:cs/>
          <w:lang w:val="ar_AE" w:bidi="ar_AE"/>
        </w:rPr>
      </w:r>
      <w:r>
        <w:rPr>
          <w:rtl/>
          <w:cs/>
          <w:lang w:val="ar_AE" w:bidi="ar_AE"/>
        </w:rPr>
        <w:t>ترجمة بديلة: "يجب ألا تمارس الجنس مع أي شخص غير زوجتك"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16 (#1)</w:t>
      </w:r>
      <w:r>
        <w:rPr>
          <w:rtl/>
          <w:cs/>
          <w:lang w:val="ar_AE" w:bidi="ar_AE"/>
        </w:rPr>
      </w:r>
    </w:p>
    <w:p>
      <w:pPr>
        <w:bidi/>
      </w:pPr>
      <w:r>
        <w:rPr>
          <w:rtl/>
          <w:cs/>
          <w:lang w:val="ar_AE" w:bidi="ar_AE"/>
        </w:rPr>
      </w:r>
      <w:r>
        <w:rPr>
          <w:rtl/>
          <w:cs/>
          <w:lang w:val="ar_AE" w:bidi="ar_AE"/>
        </w:rPr>
        <w:t>לֹֽא־תַעֲנֶ֥ה בְ⁠רֵעֲ⁠ךָ֖ עֵ֥ד שָֽׁקֶר</w:t>
      </w:r>
    </w:p>
    <w:p>
      <w:pPr>
        <w:bidi/>
      </w:pPr>
      <w:r>
        <w:rPr>
          <w:rtl/>
          <w:cs/>
          <w:lang w:val="ar_AE" w:bidi="ar_AE"/>
        </w:rPr>
      </w:r>
      <w:r>
        <w:rPr>
          <w:b/>
          <w:rtl/>
          <w:cs/>
          <w:lang w:val="ar_AE" w:bidi="ar_AE"/>
        </w:rPr>
        <w:t>"لاَ تَشْهَدْ عَلَى قَرِيبِكَ شَهَادَةَ زُورٍ"</w:t>
      </w:r>
    </w:p>
    <w:p>
      <w:pPr>
        <w:bidi/>
      </w:pPr>
      <w:r>
        <w:rPr>
          <w:rtl/>
          <w:cs/>
          <w:lang w:val="ar_AE" w:bidi="ar_AE"/>
        </w:rPr>
      </w:r>
      <w:r>
        <w:rPr>
          <w:rtl/>
          <w:cs/>
          <w:lang w:val="ar_AE" w:bidi="ar_AE"/>
        </w:rPr>
        <w:t>ترجمة بديلة: "يجب ألا تتحدث بتصريح كاذب ضد جارك"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17 (#1)</w:t>
      </w:r>
      <w:r>
        <w:rPr>
          <w:rtl/>
          <w:cs/>
          <w:lang w:val="ar_AE" w:bidi="ar_AE"/>
        </w:rPr>
      </w:r>
    </w:p>
    <w:p>
      <w:pPr>
        <w:bidi/>
      </w:pPr>
      <w:r>
        <w:rPr>
          <w:rtl/>
          <w:cs/>
          <w:lang w:val="ar_AE" w:bidi="ar_AE"/>
        </w:rPr>
      </w:r>
      <w:r>
        <w:rPr>
          <w:rtl/>
          <w:cs/>
          <w:lang w:val="ar_AE" w:bidi="ar_AE"/>
        </w:rPr>
        <w:t>לֹ֥א תַחְמֹ֖ד</w:t>
      </w:r>
    </w:p>
    <w:p>
      <w:pPr>
        <w:bidi/>
      </w:pPr>
      <w:r>
        <w:rPr>
          <w:rtl/>
          <w:cs/>
          <w:lang w:val="ar_AE" w:bidi="ar_AE"/>
        </w:rPr>
      </w:r>
      <w:r>
        <w:rPr>
          <w:b/>
          <w:rtl/>
          <w:cs/>
          <w:lang w:val="ar_AE" w:bidi="ar_AE"/>
        </w:rPr>
        <w:t>"لا تشتهِ"</w:t>
      </w:r>
    </w:p>
    <w:p>
      <w:pPr>
        <w:bidi/>
      </w:pPr>
      <w:r>
        <w:rPr>
          <w:rtl/>
          <w:cs/>
          <w:lang w:val="ar_AE" w:bidi="ar_AE"/>
        </w:rPr>
      </w:r>
      <w:r>
        <w:rPr>
          <w:rtl/>
          <w:cs/>
          <w:lang w:val="ar_AE" w:bidi="ar_AE"/>
        </w:rPr>
        <w:t>ترجمة بديلة: "يجب ألا ترغب بشدة في الحصول على" أو "يجب ألا ترغب في أخذ"</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18 (#1)</w:t>
      </w:r>
      <w:r>
        <w:rPr>
          <w:rtl/>
          <w:cs/>
          <w:lang w:val="ar_AE" w:bidi="ar_AE"/>
        </w:rPr>
      </w:r>
    </w:p>
    <w:p>
      <w:pPr>
        <w:bidi/>
      </w:pPr>
      <w:r>
        <w:rPr>
          <w:rtl/>
          <w:cs/>
          <w:lang w:val="ar_AE" w:bidi="ar_AE"/>
        </w:rPr>
      </w:r>
      <w:r>
        <w:rPr>
          <w:rtl/>
          <w:cs/>
          <w:lang w:val="ar_AE" w:bidi="ar_AE"/>
        </w:rPr>
        <w:t>הָ⁠הָ֖ר עָשֵׁ֑ן</w:t>
      </w:r>
    </w:p>
    <w:p>
      <w:pPr>
        <w:bidi/>
      </w:pPr>
      <w:r>
        <w:rPr>
          <w:rtl/>
          <w:cs/>
          <w:lang w:val="ar_AE" w:bidi="ar_AE"/>
        </w:rPr>
      </w:r>
      <w:r>
        <w:rPr>
          <w:b/>
          <w:rtl/>
          <w:cs/>
          <w:lang w:val="ar_AE" w:bidi="ar_AE"/>
        </w:rPr>
        <w:t>"الجبل يدخن"</w:t>
      </w:r>
    </w:p>
    <w:p>
      <w:pPr>
        <w:bidi/>
      </w:pPr>
      <w:r>
        <w:rPr>
          <w:rtl/>
          <w:cs/>
          <w:lang w:val="ar_AE" w:bidi="ar_AE"/>
        </w:rPr>
      </w:r>
      <w:r>
        <w:rPr>
          <w:rtl/>
          <w:cs/>
          <w:lang w:val="ar_AE" w:bidi="ar_AE"/>
        </w:rPr>
        <w:t>ترجمة بديلة: "الجبل مملوء بالدخان"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18 (#2)</w:t>
      </w:r>
      <w:r>
        <w:rPr>
          <w:rtl/>
          <w:cs/>
          <w:lang w:val="ar_AE" w:bidi="ar_AE"/>
        </w:rPr>
      </w:r>
    </w:p>
    <w:p>
      <w:pPr>
        <w:bidi/>
      </w:pPr>
      <w:r>
        <w:rPr>
          <w:rtl/>
          <w:cs/>
          <w:lang w:val="ar_AE" w:bidi="ar_AE"/>
        </w:rPr>
      </w:r>
      <w:r>
        <w:rPr>
          <w:rtl/>
          <w:cs/>
          <w:lang w:val="ar_AE" w:bidi="ar_AE"/>
        </w:rPr>
        <w:t>וַ⁠יָּנֻ֔עוּ</w:t>
      </w:r>
    </w:p>
    <w:p>
      <w:pPr>
        <w:bidi/>
      </w:pPr>
      <w:r>
        <w:rPr>
          <w:rtl/>
          <w:cs/>
          <w:lang w:val="ar_AE" w:bidi="ar_AE"/>
        </w:rPr>
      </w:r>
      <w:r>
        <w:rPr>
          <w:b/>
          <w:rtl/>
          <w:cs/>
          <w:lang w:val="ar_AE" w:bidi="ar_AE"/>
        </w:rPr>
        <w:t>"ارتعدوا"</w:t>
      </w:r>
    </w:p>
    <w:p>
      <w:pPr>
        <w:bidi/>
      </w:pPr>
      <w:r>
        <w:rPr>
          <w:rtl/>
          <w:cs/>
          <w:lang w:val="ar_AE" w:bidi="ar_AE"/>
        </w:rPr>
      </w:r>
      <w:r>
        <w:rPr>
          <w:rtl/>
          <w:cs/>
          <w:lang w:val="ar_AE" w:bidi="ar_AE"/>
        </w:rPr>
        <w:t>ترجمة بديلة: "وارتجفوا من الخوف"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18 (#3)</w:t>
      </w:r>
      <w:r>
        <w:rPr>
          <w:rtl/>
          <w:cs/>
          <w:lang w:val="ar_AE" w:bidi="ar_AE"/>
        </w:rPr>
      </w:r>
    </w:p>
    <w:p>
      <w:pPr>
        <w:bidi/>
      </w:pPr>
      <w:r>
        <w:rPr>
          <w:rtl/>
          <w:cs/>
          <w:lang w:val="ar_AE" w:bidi="ar_AE"/>
        </w:rPr>
      </w:r>
      <w:r>
        <w:rPr>
          <w:rtl/>
          <w:cs/>
          <w:lang w:val="ar_AE" w:bidi="ar_AE"/>
        </w:rPr>
        <w:t>וַ⁠יַּֽעַמְד֖וּ מֵֽ⁠רָחֹֽק</w:t>
      </w:r>
    </w:p>
    <w:p>
      <w:pPr>
        <w:bidi/>
      </w:pPr>
      <w:r>
        <w:rPr>
          <w:rtl/>
          <w:cs/>
          <w:lang w:val="ar_AE" w:bidi="ar_AE"/>
        </w:rPr>
      </w:r>
      <w:r>
        <w:rPr>
          <w:b/>
          <w:rtl/>
          <w:cs/>
          <w:lang w:val="ar_AE" w:bidi="ar_AE"/>
        </w:rPr>
        <w:t>"ووقفوا من بعيد"</w:t>
      </w:r>
    </w:p>
    <w:p>
      <w:pPr>
        <w:bidi/>
      </w:pPr>
      <w:r>
        <w:rPr>
          <w:rtl/>
          <w:cs/>
          <w:lang w:val="ar_AE" w:bidi="ar_AE"/>
        </w:rPr>
      </w:r>
      <w:r>
        <w:rPr>
          <w:rtl/>
          <w:cs/>
          <w:lang w:val="ar_AE" w:bidi="ar_AE"/>
        </w:rPr>
        <w:t>ترجمة بديلة: "ووقفوا بعيدًا"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20 (#1)</w:t>
      </w:r>
      <w:r>
        <w:rPr>
          <w:rtl/>
          <w:cs/>
          <w:lang w:val="ar_AE" w:bidi="ar_AE"/>
        </w:rPr>
      </w:r>
    </w:p>
    <w:p>
      <w:pPr>
        <w:bidi/>
      </w:pPr>
      <w:r>
        <w:rPr>
          <w:rtl/>
          <w:cs/>
          <w:lang w:val="ar_AE" w:bidi="ar_AE"/>
        </w:rPr>
      </w:r>
      <w:r>
        <w:rPr>
          <w:rtl/>
          <w:cs/>
          <w:lang w:val="ar_AE" w:bidi="ar_AE"/>
        </w:rPr>
        <w:t>וּ⁠בַ⁠עֲב֗וּר תִּהְיֶ֧ה יִרְאָת֛⁠וֹ עַל־פְּנֵי⁠כֶ֖ם לְ⁠בִלְתִּ֥י תֶחֱטָֽאוּ</w:t>
      </w:r>
    </w:p>
    <w:p>
      <w:pPr>
        <w:bidi/>
      </w:pPr>
      <w:r>
        <w:rPr>
          <w:rtl/>
          <w:cs/>
          <w:lang w:val="ar_AE" w:bidi="ar_AE"/>
        </w:rPr>
      </w:r>
      <w:r>
        <w:rPr>
          <w:b/>
          <w:rtl/>
          <w:cs/>
          <w:lang w:val="ar_AE" w:bidi="ar_AE"/>
        </w:rPr>
        <w:t>"وَلِكَيْ تَكُونَ مَخَافَتُهُ أَمَامَ وُجُوهِكُمْ حَتَّى لاَ تُخْطِئُوا"</w:t>
      </w:r>
    </w:p>
    <w:p>
      <w:pPr>
        <w:bidi/>
      </w:pPr>
      <w:r>
        <w:rPr>
          <w:rtl/>
          <w:cs/>
          <w:lang w:val="ar_AE" w:bidi="ar_AE"/>
        </w:rPr>
      </w:r>
      <w:r>
        <w:rPr>
          <w:rtl/>
          <w:cs/>
          <w:lang w:val="ar_AE" w:bidi="ar_AE"/>
        </w:rPr>
        <w:t>الترجمة البديلة: "حتى تكرموه ولا تخطئوا"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20 (#2)</w:t>
      </w:r>
      <w:r>
        <w:rPr>
          <w:rtl/>
          <w:cs/>
          <w:lang w:val="ar_AE" w:bidi="ar_AE"/>
        </w:rPr>
      </w:r>
    </w:p>
    <w:p>
      <w:pPr>
        <w:bidi/>
      </w:pPr>
      <w:r>
        <w:rPr>
          <w:rtl/>
          <w:cs/>
          <w:lang w:val="ar_AE" w:bidi="ar_AE"/>
        </w:rPr>
      </w:r>
      <w:r>
        <w:rPr>
          <w:rtl/>
          <w:cs/>
          <w:lang w:val="ar_AE" w:bidi="ar_AE"/>
        </w:rPr>
        <w:t>תִּהְיֶ֧ה יִרְאָת֛⁠וֹ עַל־פְּנֵי⁠כֶ֖ם</w:t>
      </w:r>
    </w:p>
    <w:p>
      <w:pPr>
        <w:bidi/>
      </w:pPr>
      <w:r>
        <w:rPr>
          <w:rtl/>
          <w:cs/>
          <w:lang w:val="ar_AE" w:bidi="ar_AE"/>
        </w:rPr>
      </w:r>
      <w:r>
        <w:rPr>
          <w:b/>
          <w:rtl/>
          <w:cs/>
          <w:lang w:val="ar_AE" w:bidi="ar_AE"/>
        </w:rPr>
        <w:t>"وَلِكَيْ تَكُونَ مَخَافَتُهُ أَمَامَ وُجُوهِكُمْ حَتَّى لاَ تُخْطِئُوا"</w:t>
      </w:r>
    </w:p>
    <w:p>
      <w:pPr>
        <w:bidi/>
      </w:pPr>
      <w:r>
        <w:rPr>
          <w:rtl/>
          <w:cs/>
          <w:lang w:val="ar_AE" w:bidi="ar_AE"/>
        </w:rPr>
      </w:r>
      <w:r>
        <w:rPr>
          <w:rtl/>
          <w:cs/>
          <w:lang w:val="ar_AE" w:bidi="ar_AE"/>
        </w:rPr>
        <w:t xml:space="preserve">هنا، يتم التحدث عن </w:t>
      </w:r>
      <w:r>
        <w:rPr>
          <w:b/>
          <w:rtl/>
          <w:cs/>
          <w:lang w:val="ar_AE" w:bidi="ar_AE"/>
        </w:rPr>
        <w:t xml:space="preserve">المخافة </w:t>
      </w:r>
      <w:r>
        <w:rPr>
          <w:rtl/>
          <w:cs/>
          <w:lang w:val="ar_AE" w:bidi="ar_AE"/>
        </w:rPr>
        <w:t xml:space="preserve">كأنها شيء يمكن أن يكون </w:t>
      </w:r>
      <w:r>
        <w:rPr>
          <w:b/>
          <w:rtl/>
          <w:cs/>
          <w:lang w:val="ar_AE" w:bidi="ar_AE"/>
        </w:rPr>
        <w:t>أمام الوجوه</w:t>
      </w:r>
      <w:r>
        <w:rPr>
          <w:rtl/>
          <w:cs/>
          <w:lang w:val="ar_AE" w:bidi="ar_AE"/>
        </w:rPr>
        <w:t xml:space="preserve">. وهذا يعني أنهم سيفكرون دائمًا في إكرام الله. وهذا مشابه للصورة في </w:t>
      </w:r>
      <w:r>
        <w:rPr>
          <w:rtl/>
          <w:cs/>
          <w:lang w:val="ar_AE" w:bidi="ar_AE"/>
        </w:rPr>
        <w:t>خروج 13:16</w:t>
      </w:r>
      <w:r>
        <w:rPr>
          <w:rtl/>
          <w:cs/>
          <w:lang w:val="ar_AE" w:bidi="ar_AE"/>
        </w:rPr>
        <w:t>. إذا لم يفهم قراؤك ما تعنيه هذه الصورة في هذا السياق، فيمكنك استخدام استعارة مشابهة من ثقافتك. أو بدلًا من ذلك، يمكنك التعبير عن المعنى بوضوح. ترجمة بديلة: "لكي تعيشوا دائمًا في إكرام 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21 (#1)</w:t>
      </w:r>
      <w:r>
        <w:rPr>
          <w:rtl/>
          <w:cs/>
          <w:lang w:val="ar_AE" w:bidi="ar_AE"/>
        </w:rPr>
      </w:r>
    </w:p>
    <w:p>
      <w:pPr>
        <w:bidi/>
      </w:pPr>
      <w:r>
        <w:rPr>
          <w:rtl/>
          <w:cs/>
          <w:lang w:val="ar_AE" w:bidi="ar_AE"/>
        </w:rPr>
      </w:r>
      <w:r>
        <w:rPr>
          <w:rtl/>
          <w:cs/>
          <w:lang w:val="ar_AE" w:bidi="ar_AE"/>
        </w:rPr>
        <w:t>וּ⁠מֹשֶׁה֙ נִגַּ֣שׁ</w:t>
      </w:r>
    </w:p>
    <w:p>
      <w:pPr>
        <w:bidi/>
      </w:pPr>
      <w:r>
        <w:rPr>
          <w:rtl/>
          <w:cs/>
          <w:lang w:val="ar_AE" w:bidi="ar_AE"/>
        </w:rPr>
      </w:r>
      <w:r>
        <w:rPr>
          <w:b/>
          <w:rtl/>
          <w:cs/>
          <w:lang w:val="ar_AE" w:bidi="ar_AE"/>
        </w:rPr>
        <w:t>"وَأَمَّا مُوسَى فَاقْتَرَبَ"</w:t>
      </w:r>
    </w:p>
    <w:p>
      <w:pPr>
        <w:bidi/>
      </w:pPr>
      <w:r>
        <w:rPr>
          <w:rtl/>
          <w:cs/>
          <w:lang w:val="ar_AE" w:bidi="ar_AE"/>
        </w:rPr>
      </w:r>
      <w:r>
        <w:rPr>
          <w:rtl/>
          <w:cs/>
          <w:lang w:val="ar_AE" w:bidi="ar_AE"/>
        </w:rPr>
        <w:t>ترجمة بديلة: "وتقدم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23 (#1)</w:t>
      </w:r>
      <w:r>
        <w:rPr>
          <w:rtl/>
          <w:cs/>
          <w:lang w:val="ar_AE" w:bidi="ar_AE"/>
        </w:rPr>
      </w:r>
    </w:p>
    <w:p>
      <w:pPr>
        <w:bidi/>
      </w:pPr>
      <w:r>
        <w:rPr>
          <w:rtl/>
          <w:cs/>
          <w:lang w:val="ar_AE" w:bidi="ar_AE"/>
        </w:rPr>
      </w:r>
      <w:r>
        <w:rPr>
          <w:rtl/>
          <w:cs/>
          <w:lang w:val="ar_AE" w:bidi="ar_AE"/>
        </w:rPr>
        <w:t>אֱלֹ֤הֵי כֶ֨סֶף֙ וֵ⁠אלֹהֵ֣י זָהָ֔ב</w:t>
      </w:r>
    </w:p>
    <w:p>
      <w:pPr>
        <w:bidi/>
      </w:pPr>
      <w:r>
        <w:rPr>
          <w:rtl/>
          <w:cs/>
          <w:lang w:val="ar_AE" w:bidi="ar_AE"/>
        </w:rPr>
      </w:r>
      <w:r>
        <w:rPr>
          <w:b/>
          <w:rtl/>
          <w:cs/>
          <w:lang w:val="ar_AE" w:bidi="ar_AE"/>
        </w:rPr>
        <w:t>"آلِهَةَ فِضَّةٍ، ... آلِهَةَ ذَهَبٍ"</w:t>
      </w:r>
    </w:p>
    <w:p>
      <w:pPr>
        <w:bidi/>
      </w:pPr>
      <w:r>
        <w:rPr>
          <w:rtl/>
          <w:cs/>
          <w:lang w:val="ar_AE" w:bidi="ar_AE"/>
        </w:rPr>
      </w:r>
      <w:r>
        <w:rPr>
          <w:rtl/>
          <w:cs/>
          <w:lang w:val="ar_AE" w:bidi="ar_AE"/>
        </w:rPr>
        <w:t>ترجمة بديلة: "آلهة مصنوعة من الفضة أو الذهب" أو "أصنام مصنوعة من الفضة أو الذهب"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24 (#1)</w:t>
      </w:r>
      <w:r>
        <w:rPr>
          <w:rtl/>
          <w:cs/>
          <w:lang w:val="ar_AE" w:bidi="ar_AE"/>
        </w:rPr>
      </w:r>
    </w:p>
    <w:p>
      <w:pPr>
        <w:bidi/>
      </w:pPr>
      <w:r>
        <w:rPr>
          <w:rtl/>
          <w:cs/>
          <w:lang w:val="ar_AE" w:bidi="ar_AE"/>
        </w:rPr>
      </w:r>
      <w:r>
        <w:rPr>
          <w:rtl/>
          <w:cs/>
          <w:lang w:val="ar_AE" w:bidi="ar_AE"/>
        </w:rPr>
        <w:t>מִזְבַּ֣ח אֲדָמָה֮</w:t>
      </w:r>
    </w:p>
    <w:p>
      <w:pPr>
        <w:bidi/>
      </w:pPr>
      <w:r>
        <w:rPr>
          <w:rtl/>
          <w:cs/>
          <w:lang w:val="ar_AE" w:bidi="ar_AE"/>
        </w:rPr>
      </w:r>
      <w:r>
        <w:rPr>
          <w:b/>
          <w:rtl/>
          <w:cs/>
          <w:lang w:val="ar_AE" w:bidi="ar_AE"/>
        </w:rPr>
        <w:t>"مَذْبَحًا مِنْ تُرَابٍ تَصْنَعُ لِي"</w:t>
      </w:r>
    </w:p>
    <w:p>
      <w:pPr>
        <w:bidi/>
      </w:pPr>
      <w:r>
        <w:rPr>
          <w:rtl/>
          <w:cs/>
          <w:lang w:val="ar_AE" w:bidi="ar_AE"/>
        </w:rPr>
      </w:r>
      <w:r>
        <w:rPr>
          <w:rtl/>
          <w:cs/>
          <w:lang w:val="ar_AE" w:bidi="ar_AE"/>
        </w:rPr>
        <w:t xml:space="preserve">العبارة </w:t>
      </w:r>
      <w:r>
        <w:rPr>
          <w:b/>
          <w:rtl/>
          <w:cs/>
          <w:lang w:val="ar_AE" w:bidi="ar_AE"/>
        </w:rPr>
        <w:t xml:space="preserve">مذبح من تراب </w:t>
      </w:r>
      <w:r>
        <w:rPr>
          <w:rtl/>
          <w:cs/>
          <w:lang w:val="ar_AE" w:bidi="ar_AE"/>
        </w:rPr>
        <w:t>تعني مذبح مصنوع من مواد من الأرض، مثل الحجر أو التربة أو الطين.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24 (#2)</w:t>
      </w:r>
      <w:r>
        <w:rPr>
          <w:rtl/>
          <w:cs/>
          <w:lang w:val="ar_AE" w:bidi="ar_AE"/>
        </w:rPr>
      </w:r>
    </w:p>
    <w:p>
      <w:pPr>
        <w:bidi/>
      </w:pPr>
      <w:r>
        <w:rPr>
          <w:rtl/>
          <w:cs/>
          <w:lang w:val="ar_AE" w:bidi="ar_AE"/>
        </w:rPr>
      </w:r>
      <w:r>
        <w:rPr>
          <w:rtl/>
          <w:cs/>
          <w:lang w:val="ar_AE" w:bidi="ar_AE"/>
        </w:rPr>
        <w:t>אַזְכִּ֣יר אֶת־שְׁמִ֔⁠י</w:t>
      </w:r>
    </w:p>
    <w:p>
      <w:pPr>
        <w:bidi/>
      </w:pPr>
      <w:r>
        <w:rPr>
          <w:rtl/>
          <w:cs/>
          <w:lang w:val="ar_AE" w:bidi="ar_AE"/>
        </w:rPr>
      </w:r>
      <w:r>
        <w:rPr>
          <w:b/>
          <w:rtl/>
          <w:cs/>
          <w:lang w:val="ar_AE" w:bidi="ar_AE"/>
        </w:rPr>
        <w:t>"أَصْنَعُ لاسْمِي ذِكْرًا"</w:t>
      </w:r>
    </w:p>
    <w:p>
      <w:pPr>
        <w:bidi/>
      </w:pPr>
      <w:r>
        <w:rPr>
          <w:rtl/>
          <w:cs/>
          <w:lang w:val="ar_AE" w:bidi="ar_AE"/>
        </w:rPr>
      </w:r>
      <w:r>
        <w:rPr>
          <w:rtl/>
          <w:cs/>
          <w:lang w:val="ar_AE" w:bidi="ar_AE"/>
        </w:rPr>
        <w:t xml:space="preserve">هنا، كلمة </w:t>
      </w:r>
      <w:r>
        <w:rPr>
          <w:b/>
          <w:rtl/>
          <w:cs/>
          <w:lang w:val="ar_AE" w:bidi="ar_AE"/>
        </w:rPr>
        <w:t>الاسم</w:t>
      </w:r>
      <w:r>
        <w:rPr>
          <w:rtl/>
          <w:cs/>
          <w:lang w:val="ar_AE" w:bidi="ar_AE"/>
        </w:rPr>
        <w:t xml:space="preserve"> هي كناية عن شخص الله. إذا كان ذلك مفيدًا في لغتك، فيمكنك استخدام تعبير مشابه أو لغة واضحة. ترجمة بديلة: "أجعل نفسي في ذِكرِهم"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24 (#3)</w:t>
      </w:r>
      <w:r>
        <w:rPr>
          <w:rtl/>
          <w:cs/>
          <w:lang w:val="ar_AE" w:bidi="ar_AE"/>
        </w:rPr>
      </w:r>
    </w:p>
    <w:p>
      <w:pPr>
        <w:bidi/>
      </w:pPr>
      <w:r>
        <w:rPr>
          <w:rtl/>
          <w:cs/>
          <w:lang w:val="ar_AE" w:bidi="ar_AE"/>
        </w:rPr>
      </w:r>
      <w:r>
        <w:rPr>
          <w:rtl/>
          <w:cs/>
          <w:lang w:val="ar_AE" w:bidi="ar_AE"/>
        </w:rPr>
        <w:t>אַזְכִּ֣יר אֶת־שְׁמִ֔⁠י</w:t>
      </w:r>
    </w:p>
    <w:p>
      <w:pPr>
        <w:bidi/>
      </w:pPr>
      <w:r>
        <w:rPr>
          <w:rtl/>
          <w:cs/>
          <w:lang w:val="ar_AE" w:bidi="ar_AE"/>
        </w:rPr>
      </w:r>
      <w:r>
        <w:rPr>
          <w:b/>
          <w:rtl/>
          <w:cs/>
          <w:lang w:val="ar_AE" w:bidi="ar_AE"/>
        </w:rPr>
        <w:t>"أَصْنَعُ لاسْمِي ذِكْرًا"</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"أختار أن تتذكرونني"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26 (#1)</w:t>
      </w:r>
      <w:r>
        <w:rPr>
          <w:rtl/>
          <w:cs/>
          <w:lang w:val="ar_AE" w:bidi="ar_AE"/>
        </w:rPr>
      </w:r>
    </w:p>
    <w:p>
      <w:pPr>
        <w:bidi/>
      </w:pPr>
      <w:r>
        <w:rPr>
          <w:rtl/>
          <w:cs/>
          <w:lang w:val="ar_AE" w:bidi="ar_AE"/>
        </w:rPr>
      </w:r>
      <w:r>
        <w:rPr>
          <w:rtl/>
          <w:cs/>
          <w:lang w:val="ar_AE" w:bidi="ar_AE"/>
        </w:rPr>
        <w:t>וְ⁠לֹֽא־תַעֲלֶ֥ה בְ⁠מַעֲלֹ֖ת עַֽל־מִזְבְּחִ֑⁠י</w:t>
      </w:r>
    </w:p>
    <w:p>
      <w:pPr>
        <w:bidi/>
      </w:pPr>
      <w:r>
        <w:rPr>
          <w:rtl/>
          <w:cs/>
          <w:lang w:val="ar_AE" w:bidi="ar_AE"/>
        </w:rPr>
      </w:r>
      <w:r>
        <w:rPr>
          <w:b/>
          <w:rtl/>
          <w:cs/>
          <w:lang w:val="ar_AE" w:bidi="ar_AE"/>
        </w:rPr>
        <w:t>"وَلاَ تَصْعَدْ بِدَرَجٍ إِلَى مَذْبَحِي"</w:t>
      </w:r>
    </w:p>
    <w:p>
      <w:pPr>
        <w:bidi/>
      </w:pPr>
      <w:r>
        <w:rPr>
          <w:rtl/>
          <w:cs/>
          <w:lang w:val="ar_AE" w:bidi="ar_AE"/>
        </w:rPr>
      </w:r>
      <w:r>
        <w:rPr>
          <w:rtl/>
          <w:cs/>
          <w:lang w:val="ar_AE" w:bidi="ar_AE"/>
        </w:rPr>
        <w:t>إذا كنت بحاجة إلى ربط هذه العبارة بشكل أكثر وضوحًا بالعبارات السابقة المتعلقة ببناء المذبح، فيمكنك إضافة عبارة حول خطوات البناء. ترجمة بديلة: "لا تبني درجات تصل إلى المذبح وتصعد إليه على تلك الدرجات"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26 (#2)</w:t>
      </w:r>
      <w:r>
        <w:rPr>
          <w:rtl/>
          <w:cs/>
          <w:lang w:val="ar_AE" w:bidi="ar_AE"/>
        </w:rPr>
      </w:r>
    </w:p>
    <w:p>
      <w:pPr>
        <w:bidi/>
      </w:pPr>
      <w:r>
        <w:rPr>
          <w:rtl/>
          <w:cs/>
          <w:lang w:val="ar_AE" w:bidi="ar_AE"/>
        </w:rPr>
      </w:r>
      <w:r>
        <w:rPr>
          <w:rtl/>
          <w:cs/>
          <w:lang w:val="ar_AE" w:bidi="ar_AE"/>
        </w:rPr>
        <w:t>אֲשֶׁ֛ר לֹֽא־תִגָּלֶ֥ה עֶרְוָתְ⁠ךָ֖ עָלָֽי⁠ו</w:t>
      </w:r>
    </w:p>
    <w:p>
      <w:pPr>
        <w:bidi/>
      </w:pPr>
      <w:r>
        <w:rPr>
          <w:rtl/>
          <w:cs/>
          <w:lang w:val="ar_AE" w:bidi="ar_AE"/>
        </w:rPr>
      </w:r>
      <w:r>
        <w:rPr>
          <w:b/>
          <w:rtl/>
          <w:cs/>
          <w:lang w:val="ar_AE" w:bidi="ar_AE"/>
        </w:rPr>
        <w:t>"كَيْلاَ تَنْكَشِفَ عَوْرَتُكَ عَلَيْهِ"</w:t>
      </w:r>
    </w:p>
    <w:p>
      <w:pPr>
        <w:bidi/>
      </w:pPr>
      <w:r>
        <w:rPr>
          <w:rtl/>
          <w:cs/>
          <w:lang w:val="ar_AE" w:bidi="ar_AE"/>
        </w:rPr>
      </w:r>
      <w:r>
        <w:rPr>
          <w:rtl/>
          <w:cs/>
          <w:lang w:val="ar_AE" w:bidi="ar_AE"/>
        </w:rPr>
        <w:t>إذا كانت لغتك لا تستخدم صيغة المبني للمجهول بهذه الطريقة، فيمكنك التعبير عن ذلك بصيغة المبني للمعلوم أو بطريقة أخرى تكون مناسبة في لغتك. ترجمة بديلة: "حتى لا تكشف عورتك فوقه"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26 (#3)</w:t>
      </w:r>
      <w:r>
        <w:rPr>
          <w:rtl/>
          <w:cs/>
          <w:lang w:val="ar_AE" w:bidi="ar_AE"/>
        </w:rPr>
      </w:r>
    </w:p>
    <w:p>
      <w:pPr>
        <w:bidi/>
      </w:pPr>
      <w:r>
        <w:rPr>
          <w:rtl/>
          <w:cs/>
          <w:lang w:val="ar_AE" w:bidi="ar_AE"/>
        </w:rPr>
      </w:r>
      <w:r>
        <w:rPr>
          <w:rtl/>
          <w:cs/>
          <w:lang w:val="ar_AE" w:bidi="ar_AE"/>
        </w:rPr>
        <w:t>עֶרְוָתְ⁠ךָ֖</w:t>
      </w:r>
    </w:p>
    <w:p>
      <w:pPr>
        <w:bidi/>
      </w:pPr>
      <w:r>
        <w:rPr>
          <w:rtl/>
          <w:cs/>
          <w:lang w:val="ar_AE" w:bidi="ar_AE"/>
        </w:rPr>
      </w:r>
      <w:r>
        <w:rPr>
          <w:b/>
          <w:rtl/>
          <w:cs/>
          <w:lang w:val="ar_AE" w:bidi="ar_AE"/>
        </w:rPr>
        <w:t>"عَوْرَتُكَ"</w:t>
      </w:r>
    </w:p>
    <w:p>
      <w:pPr>
        <w:bidi/>
      </w:pPr>
      <w:r>
        <w:rPr>
          <w:rtl/>
          <w:cs/>
          <w:lang w:val="ar_AE" w:bidi="ar_AE"/>
        </w:rPr>
      </w:r>
      <w:r>
        <w:rPr>
          <w:rtl/>
          <w:cs/>
          <w:lang w:val="ar_AE" w:bidi="ar_AE"/>
        </w:rPr>
        <w:t>ترجمة بديلة: "أعضاؤك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21</w:t>
      </w:r>
      <w:r>
        <w:rPr>
          <w:rtl/>
          <w:cs/>
          <w:lang w:val="ar_AE" w:bidi="ar_AE"/>
        </w:rPr>
      </w:r>
    </w:p>
    <w:p>
      <w:pPr>
        <w:bidi/>
      </w:pPr>
      <w:r>
        <w:rPr>
          <w:rtl/>
          <w:cs/>
          <w:lang w:val="ar_AE" w:bidi="ar_AE"/>
        </w:rPr>
      </w:r>
      <w:r>
        <w:rPr>
          <w:rtl/>
          <w:cs/>
          <w:lang w:val="ar_AE" w:bidi="ar_AE"/>
        </w:rPr>
        <w:t>يبدأ هذا الأصحاح في تقديم القانون (الناموس) المدني لبني إسرائيل، أي التوضيح لكيفية تطبيق المبادئ الموجزة في الوصايا العشر.</w:t>
      </w:r>
    </w:p>
    <w:p>
      <w:pPr>
        <w:pStyle w:val="Heading3"/>
        <w:bidi/>
      </w:pPr>
      <w:r>
        <w:rPr>
          <w:rtl/>
          <w:cs/>
          <w:lang w:val="ar_AE" w:bidi="ar_AE"/>
        </w:rPr>
        <w:t>البنية (الهيكل):</w:t>
      </w:r>
    </w:p>
    <w:p>
      <w:pPr>
        <w:pStyle w:val="ListBullet"/>
        <w:bidi/>
        <w:spacing w:line="240" w:lineRule="auto"/>
        <w:ind w:left="720"/>
      </w:pPr>
      <w:r>
        <w:rPr>
          <w:rtl/>
          <w:cs/>
          <w:lang w:val="ar_AE" w:bidi="ar_AE"/>
        </w:rPr>
      </w:r>
      <w:r>
        <w:rPr>
          <w:rtl/>
          <w:cs/>
          <w:lang w:val="ar_AE" w:bidi="ar_AE"/>
        </w:rPr>
        <w:t>1: المقدمة</w:t>
      </w:r>
    </w:p>
    <w:p>
      <w:pPr>
        <w:pStyle w:val="ListBullet"/>
        <w:bidi/>
        <w:spacing w:line="240" w:lineRule="auto"/>
        <w:ind w:left="720"/>
      </w:pPr>
      <w:r>
        <w:rPr>
          <w:rtl/>
          <w:cs/>
          <w:lang w:val="ar_AE" w:bidi="ar_AE"/>
        </w:rPr>
      </w:r>
      <w:r>
        <w:rPr>
          <w:rtl/>
          <w:cs/>
          <w:lang w:val="ar_AE" w:bidi="ar_AE"/>
        </w:rPr>
        <w:t>2- 6: القوانين (الشرائع) المتعلقة بالعبيد الذكور</w:t>
      </w:r>
    </w:p>
    <w:p>
      <w:pPr>
        <w:pStyle w:val="ListBullet"/>
        <w:bidi/>
        <w:spacing w:line="240" w:lineRule="auto"/>
        <w:ind w:left="720"/>
      </w:pPr>
      <w:r>
        <w:rPr>
          <w:rtl/>
          <w:cs/>
          <w:lang w:val="ar_AE" w:bidi="ar_AE"/>
        </w:rPr>
      </w:r>
      <w:r>
        <w:rPr>
          <w:rtl/>
          <w:cs/>
          <w:lang w:val="ar_AE" w:bidi="ar_AE"/>
        </w:rPr>
        <w:t>7–11: قوانين متعلقة بالإماء</w:t>
      </w:r>
    </w:p>
    <w:p>
      <w:pPr>
        <w:pStyle w:val="ListBullet"/>
        <w:bidi/>
        <w:spacing w:line="240" w:lineRule="auto"/>
        <w:ind w:left="720"/>
      </w:pPr>
      <w:r>
        <w:rPr>
          <w:rtl/>
          <w:cs/>
          <w:lang w:val="ar_AE" w:bidi="ar_AE"/>
        </w:rPr>
      </w:r>
      <w:r>
        <w:rPr>
          <w:rtl/>
          <w:cs/>
          <w:lang w:val="ar_AE" w:bidi="ar_AE"/>
        </w:rPr>
        <w:t>12 -17: الجرائم الكبيرة</w:t>
      </w:r>
    </w:p>
    <w:p>
      <w:pPr>
        <w:pStyle w:val="ListBullet"/>
        <w:bidi/>
        <w:spacing w:line="240" w:lineRule="auto"/>
        <w:ind w:left="720"/>
      </w:pPr>
      <w:r>
        <w:rPr>
          <w:rtl/>
          <w:cs/>
          <w:lang w:val="ar_AE" w:bidi="ar_AE"/>
        </w:rPr>
      </w:r>
      <w:r>
        <w:rPr>
          <w:rtl/>
          <w:cs/>
          <w:lang w:val="ar_AE" w:bidi="ar_AE"/>
        </w:rPr>
        <w:t>18–36: قوانين المسؤولية</w:t>
      </w:r>
    </w:p>
    <w:p>
      <w:pPr>
        <w:pStyle w:val="ListBullet"/>
        <w:bidi/>
        <w:spacing w:line="240" w:lineRule="auto"/>
        <w:ind w:left="1440"/>
      </w:pPr>
      <w:r>
        <w:rPr>
          <w:rtl/>
          <w:cs/>
          <w:lang w:val="ar_AE" w:bidi="ar_AE"/>
        </w:rPr>
      </w:r>
      <w:r>
        <w:rPr>
          <w:rtl/>
          <w:cs/>
          <w:lang w:val="ar_AE" w:bidi="ar_AE"/>
        </w:rPr>
        <w:t>18 -27: حول العنف البشري</w:t>
      </w:r>
    </w:p>
    <w:p>
      <w:pPr>
        <w:pStyle w:val="ListBullet"/>
        <w:bidi/>
        <w:spacing w:line="240" w:lineRule="auto"/>
        <w:ind w:left="1440"/>
      </w:pPr>
      <w:r>
        <w:rPr>
          <w:rtl/>
          <w:cs/>
          <w:lang w:val="ar_AE" w:bidi="ar_AE"/>
        </w:rPr>
      </w:r>
      <w:r>
        <w:rPr>
          <w:rtl/>
          <w:cs/>
          <w:lang w:val="ar_AE" w:bidi="ar_AE"/>
        </w:rPr>
        <w:t>28 -36: فيمَا يتعلق بالأضرار التي تسببها الحيوانات أو تتعرض لها</w:t>
      </w:r>
    </w:p>
    <w:p>
      <w:pPr>
        <w:pStyle w:val="Heading3"/>
        <w:bidi/>
      </w:pPr>
      <w:r>
        <w:rPr>
          <w:rtl/>
          <w:cs/>
          <w:lang w:val="ar_AE" w:bidi="ar_AE"/>
        </w:rPr>
        <w:t>مشكلات الترجمة في هذا الأصحاح</w:t>
      </w:r>
    </w:p>
    <w:p>
      <w:pPr>
        <w:pStyle w:val="Heading4"/>
        <w:bidi/>
      </w:pPr>
      <w:r>
        <w:rPr>
          <w:rtl/>
          <w:cs/>
          <w:lang w:val="ar_AE" w:bidi="ar_AE"/>
        </w:rPr>
        <w:t>المواقف الافتراضية</w:t>
      </w:r>
    </w:p>
    <w:p>
      <w:pPr>
        <w:bidi/>
      </w:pPr>
      <w:r>
        <w:rPr>
          <w:rtl/>
          <w:cs/>
          <w:lang w:val="ar_AE" w:bidi="ar_AE"/>
        </w:rPr>
      </w:r>
      <w:r>
        <w:rPr>
          <w:rtl/>
          <w:cs/>
          <w:lang w:val="ar_AE" w:bidi="ar_AE"/>
        </w:rPr>
        <w:t xml:space="preserve">في جميع السوابق القضائية، يتم تقديم موقف افتراضي باستخدام "عندما" أو "إن"، يتبعه وصف للموقف، ثم تُذكر العقوبة أو الإجراء الذي يجب اتخاذه في تلك المواقف. وقد يُقدَّم شخص افتراضي باستخدام "أي شخص" أو "مَنْ". معظم الآيات في الأصحاحات العديدة القادمة ستحتوي على هذه المواقف الافتراضية. انظر: </w:t>
      </w:r>
      <w:r>
        <w:rPr>
          <w:rtl/>
          <w:cs/>
          <w:lang w:val="ar_AE" w:bidi="ar_AE"/>
        </w:rPr>
        <w:t>الربط — الشروط الافتراضية</w:t>
      </w:r>
      <w:r>
        <w:rPr>
          <w:rtl/>
          <w:cs/>
          <w:lang w:val="ar_AE" w:bidi="ar_AE"/>
        </w:rPr>
        <w:t>. قد يرغب المترجمون الذين يعرفون العبرية في ملاحظة أنه، عمومًا، تُقدَّم الأقسام الرئيسية بواسطة כִּי (كي) والأقسام الفرعية داخل الموضوع بواسطة אִם (إيم).</w:t>
      </w:r>
    </w:p>
    <w:p>
      <w:pPr>
        <w:pStyle w:val="Heading4"/>
        <w:bidi/>
      </w:pPr>
      <w:r>
        <w:rPr>
          <w:rtl/>
          <w:cs/>
          <w:lang w:val="ar_AE" w:bidi="ar_AE"/>
        </w:rPr>
        <w:t>صيغة المبني للمجهول</w:t>
      </w:r>
    </w:p>
    <w:p>
      <w:pPr>
        <w:bidi/>
      </w:pPr>
      <w:r>
        <w:rPr>
          <w:rtl/>
          <w:cs/>
          <w:lang w:val="ar_AE" w:bidi="ar_AE"/>
        </w:rPr>
      </w:r>
      <w:r>
        <w:rPr>
          <w:rtl/>
          <w:cs/>
          <w:lang w:val="ar_AE" w:bidi="ar_AE"/>
        </w:rPr>
        <w:t xml:space="preserve">تمت كتابة العديد من أجزاء هذه المواقف بصيغة المبني للمجهول. وقد تتطلب بعض اللغات تحويل كل أو بعض هذه الأجزاء إلى صيغة المبني للمعلوم. انظر: </w:t>
      </w:r>
      <w:r>
        <w:rPr>
          <w:rtl/>
          <w:cs/>
          <w:lang w:val="ar_AE" w:bidi="ar_AE"/>
        </w:rPr>
        <w:t>المبني للمعلوم أو المبني للمجهول</w:t>
      </w:r>
      <w:r>
        <w:rPr>
          <w:rtl/>
          <w:cs/>
          <w:lang w:val="ar_AE" w:bidi="ar_AE"/>
        </w:rPr>
        <w:t>.</w:t>
      </w:r>
    </w:p>
    <w:p>
      <w:pPr>
        <w:pStyle w:val="Heading4"/>
        <w:bidi/>
      </w:pPr>
      <w:r>
        <w:rPr>
          <w:rtl/>
          <w:cs/>
          <w:lang w:val="ar_AE" w:bidi="ar_AE"/>
        </w:rPr>
        <w:t>بنات يُبعن كإماء</w:t>
      </w:r>
    </w:p>
    <w:p>
      <w:pPr>
        <w:bidi/>
      </w:pPr>
      <w:r>
        <w:rPr>
          <w:rtl/>
          <w:cs/>
          <w:lang w:val="ar_AE" w:bidi="ar_AE"/>
        </w:rPr>
      </w:r>
      <w:r>
        <w:rPr>
          <w:rtl/>
          <w:cs/>
          <w:lang w:val="ar_AE" w:bidi="ar_AE"/>
        </w:rPr>
        <w:t xml:space="preserve">قد يكون الجزء من </w:t>
      </w:r>
      <w:r>
        <w:rPr>
          <w:rtl/>
          <w:cs/>
          <w:lang w:val="ar_AE" w:bidi="ar_AE"/>
        </w:rPr>
        <w:t>21:7–11</w:t>
      </w:r>
      <w:r>
        <w:rPr>
          <w:rtl/>
          <w:cs/>
          <w:lang w:val="ar_AE" w:bidi="ar_AE"/>
        </w:rPr>
        <w:t xml:space="preserve"> محيرًا بعض الشيء لأن الابنة التي تُباع كآمة يمكن أن تصبح بسهولة زوجة لشخص ما. ويبدو أن هذين الأمرين مرتبطان بشكل وثيق.</w:t>
      </w:r>
    </w:p>
    <w:p>
      <w:pPr>
        <w:pStyle w:val="Heading4"/>
        <w:bidi/>
      </w:pPr>
      <w:r>
        <w:rPr>
          <w:rtl/>
          <w:cs/>
          <w:lang w:val="ar_AE" w:bidi="ar_AE"/>
        </w:rPr>
        <w:t>دفع الفدية</w:t>
      </w:r>
    </w:p>
    <w:p>
      <w:pPr>
        <w:bidi/>
      </w:pPr>
      <w:r>
        <w:rPr>
          <w:rtl/>
          <w:cs/>
          <w:lang w:val="ar_AE" w:bidi="ar_AE"/>
        </w:rPr>
      </w:r>
      <w:r>
        <w:rPr>
          <w:rtl/>
          <w:cs/>
          <w:lang w:val="ar_AE" w:bidi="ar_AE"/>
        </w:rPr>
        <w:t xml:space="preserve">في </w:t>
      </w:r>
      <w:r>
        <w:rPr>
          <w:rtl/>
          <w:cs/>
          <w:lang w:val="ar_AE" w:bidi="ar_AE"/>
        </w:rPr>
        <w:t>21:30</w:t>
      </w:r>
      <w:r>
        <w:rPr>
          <w:rtl/>
          <w:cs/>
          <w:lang w:val="ar_AE" w:bidi="ar_AE"/>
        </w:rPr>
        <w:t xml:space="preserve"> يمكن للإنسان الذي ارتكب جريمة قتل أن يتجنب عقوبة الموت بواسطة دفع فدية، ولكن الشروط اللازمة لتحقيق ذلك ليست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يواصل الرب الحديث إلى موسى. وهنا لا يوجد فاصل اقتباس بين الإصحاحين.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 (#2)</w:t>
      </w:r>
      <w:r>
        <w:rPr>
          <w:rtl/>
          <w:cs/>
          <w:lang w:val="ar_AE" w:bidi="ar_AE"/>
        </w:rPr>
      </w:r>
    </w:p>
    <w:p>
      <w:pPr>
        <w:bidi/>
      </w:pPr>
      <w:r>
        <w:rPr>
          <w:rtl/>
          <w:cs/>
          <w:lang w:val="ar_AE" w:bidi="ar_AE"/>
        </w:rPr>
      </w:r>
      <w:r>
        <w:rPr>
          <w:rtl/>
          <w:cs/>
          <w:lang w:val="ar_AE" w:bidi="ar_AE"/>
        </w:rPr>
        <w:t>תָּשִׂ֖ים</w:t>
      </w:r>
    </w:p>
    <w:p>
      <w:pPr>
        <w:bidi/>
      </w:pPr>
      <w:r>
        <w:rPr>
          <w:rtl/>
          <w:cs/>
          <w:lang w:val="ar_AE" w:bidi="ar_AE"/>
        </w:rPr>
      </w:r>
      <w:r>
        <w:rPr>
          <w:b/>
          <w:rtl/>
          <w:cs/>
          <w:lang w:val="ar_AE" w:bidi="ar_AE"/>
        </w:rPr>
        <w:t>"الَّتِي تَضَعُ"</w:t>
      </w:r>
    </w:p>
    <w:p>
      <w:pPr>
        <w:bidi/>
      </w:pPr>
      <w:r>
        <w:rPr>
          <w:rtl/>
          <w:cs/>
          <w:lang w:val="ar_AE" w:bidi="ar_AE"/>
        </w:rPr>
      </w:r>
      <w:r>
        <w:rPr>
          <w:rtl/>
          <w:cs/>
          <w:lang w:val="ar_AE" w:bidi="ar_AE"/>
        </w:rPr>
        <w:t>ترجمة بديلة: "التي يجب أن تعطي" أو "التي يجب أن تخبر"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 (#3)</w:t>
      </w:r>
      <w:r>
        <w:rPr>
          <w:rtl/>
          <w:cs/>
          <w:lang w:val="ar_AE" w:bidi="ar_AE"/>
        </w:rPr>
      </w:r>
    </w:p>
    <w:p>
      <w:pPr>
        <w:bidi/>
      </w:pPr>
      <w:r>
        <w:rPr>
          <w:rtl/>
          <w:cs/>
          <w:lang w:val="ar_AE" w:bidi="ar_AE"/>
        </w:rPr>
      </w:r>
      <w:r>
        <w:rPr>
          <w:rtl/>
          <w:cs/>
          <w:lang w:val="ar_AE" w:bidi="ar_AE"/>
        </w:rPr>
        <w:t>לִ⁠פְנֵי⁠הֶֽם</w:t>
      </w:r>
    </w:p>
    <w:p>
      <w:pPr>
        <w:bidi/>
      </w:pPr>
      <w:r>
        <w:rPr>
          <w:rtl/>
          <w:cs/>
          <w:lang w:val="ar_AE" w:bidi="ar_AE"/>
        </w:rPr>
      </w:r>
      <w:r>
        <w:rPr>
          <w:b/>
          <w:rtl/>
          <w:cs/>
          <w:lang w:val="ar_AE" w:bidi="ar_AE"/>
        </w:rPr>
        <w:t>"أَمَامَهُمْ (أمام وجوههم)"</w:t>
      </w:r>
    </w:p>
    <w:p>
      <w:pPr>
        <w:bidi/>
      </w:pPr>
      <w:r>
        <w:rPr>
          <w:rtl/>
          <w:cs/>
          <w:lang w:val="ar_AE" w:bidi="ar_AE"/>
        </w:rPr>
      </w:r>
      <w:r>
        <w:rPr>
          <w:rtl/>
          <w:cs/>
          <w:lang w:val="ar_AE" w:bidi="ar_AE"/>
        </w:rPr>
        <w:t xml:space="preserve">هنا، كلمة </w:t>
      </w:r>
      <w:r>
        <w:rPr>
          <w:b/>
          <w:rtl/>
          <w:cs/>
          <w:lang w:val="ar_AE" w:bidi="ar_AE"/>
        </w:rPr>
        <w:t>الوجوه</w:t>
      </w:r>
      <w:r>
        <w:rPr>
          <w:rtl/>
          <w:cs/>
          <w:lang w:val="ar_AE" w:bidi="ar_AE"/>
        </w:rPr>
        <w:t xml:space="preserve"> (كما في بعض الترجمات الإنجليزية) تمثل وجود الأمة. ترجمة بديلة: "تعطيها لهم"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 هنا يبدأ الرب بإخبار موسى أحكامه ووصاياه التي لشعب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 (#2)</w:t>
      </w:r>
      <w:r>
        <w:rPr>
          <w:rtl/>
          <w:cs/>
          <w:lang w:val="ar_AE" w:bidi="ar_AE"/>
        </w:rPr>
      </w:r>
    </w:p>
    <w:p>
      <w:pPr>
        <w:bidi/>
      </w:pPr>
      <w:r>
        <w:rPr>
          <w:rtl/>
          <w:cs/>
          <w:lang w:val="ar_AE" w:bidi="ar_AE"/>
        </w:rPr>
      </w:r>
      <w:r>
        <w:rPr>
          <w:rtl/>
          <w:cs/>
          <w:lang w:val="ar_AE" w:bidi="ar_AE"/>
        </w:rPr>
        <w:t>כִּ֤י תִקְנֶה֙ עֶ֣בֶד עִבְרִ֔י</w:t>
      </w:r>
    </w:p>
    <w:p>
      <w:pPr>
        <w:bidi/>
      </w:pPr>
      <w:r>
        <w:rPr>
          <w:rtl/>
          <w:cs/>
          <w:lang w:val="ar_AE" w:bidi="ar_AE"/>
        </w:rPr>
      </w:r>
      <w:r>
        <w:rPr>
          <w:b/>
          <w:rtl/>
          <w:cs/>
          <w:lang w:val="ar_AE" w:bidi="ar_AE"/>
        </w:rPr>
        <w:t>"إِذَا اشْتَرَيْتَ عَبْدًا عِبْرَانِيًّا"</w:t>
      </w:r>
    </w:p>
    <w:p>
      <w:pPr>
        <w:bidi/>
      </w:pPr>
      <w:r>
        <w:rPr>
          <w:rtl/>
          <w:cs/>
          <w:lang w:val="ar_AE" w:bidi="ar_AE"/>
        </w:rPr>
      </w:r>
      <w:r>
        <w:rPr>
          <w:rtl/>
          <w:cs/>
          <w:lang w:val="ar_AE" w:bidi="ar_AE"/>
        </w:rPr>
        <w:t xml:space="preserve">هذا هو أول موقف من العديد من المواقف الافتراضية، التي يتم تقديمها بواسطة كلمة "عندما" أو </w:t>
      </w:r>
      <w:r>
        <w:rPr>
          <w:b/>
          <w:rtl/>
          <w:cs/>
          <w:lang w:val="ar_AE" w:bidi="ar_AE"/>
        </w:rPr>
        <w:t>إذا،</w:t>
      </w:r>
      <w:r>
        <w:rPr>
          <w:rtl/>
          <w:cs/>
          <w:lang w:val="ar_AE" w:bidi="ar_AE"/>
        </w:rPr>
        <w:t xml:space="preserve"> التي ستقابلها على مدار الإصحاحات العديدة القادمة. انظر مقدمة إصحاح 21. ستحتاج إلى ترجمة هذه بشكل متسق وبطريقة تُعبِّر عن أن هذه المواقف لم تحدث.</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 (#1)</w:t>
      </w:r>
      <w:r>
        <w:rPr>
          <w:rtl/>
          <w:cs/>
          <w:lang w:val="ar_AE" w:bidi="ar_AE"/>
        </w:rPr>
      </w:r>
    </w:p>
    <w:p>
      <w:pPr>
        <w:bidi/>
      </w:pPr>
      <w:r>
        <w:rPr>
          <w:rtl/>
          <w:cs/>
          <w:lang w:val="ar_AE" w:bidi="ar_AE"/>
        </w:rPr>
      </w:r>
      <w:r>
        <w:rPr>
          <w:rtl/>
          <w:cs/>
          <w:lang w:val="ar_AE" w:bidi="ar_AE"/>
        </w:rPr>
        <w:t>אִם־בְּ⁠גַפּ֥⁠וֹ יָבֹ֖א בְּ⁠גַפּ֣⁠וֹ יֵצֵ֑א</w:t>
      </w:r>
    </w:p>
    <w:p>
      <w:pPr>
        <w:bidi/>
      </w:pPr>
      <w:r>
        <w:rPr>
          <w:rtl/>
          <w:cs/>
          <w:lang w:val="ar_AE" w:bidi="ar_AE"/>
        </w:rPr>
      </w:r>
      <w:r>
        <w:rPr>
          <w:b/>
          <w:rtl/>
          <w:cs/>
          <w:lang w:val="ar_AE" w:bidi="ar_AE"/>
        </w:rPr>
        <w:t>"إِنْ دَخَلَ وَحْدَهُ فَوَحْدَهُ يَخْرُجُ"</w:t>
      </w:r>
    </w:p>
    <w:p>
      <w:pPr>
        <w:bidi/>
      </w:pPr>
      <w:r>
        <w:rPr>
          <w:rtl/>
          <w:cs/>
          <w:lang w:val="ar_AE" w:bidi="ar_AE"/>
        </w:rPr>
      </w:r>
      <w:r>
        <w:rPr>
          <w:rtl/>
          <w:cs/>
          <w:lang w:val="ar_AE" w:bidi="ar_AE"/>
        </w:rPr>
        <w:t xml:space="preserve">يمكن ذِكْر ما تعنيه كلمة </w:t>
      </w:r>
      <w:r>
        <w:rPr>
          <w:b/>
          <w:rtl/>
          <w:cs/>
          <w:lang w:val="ar_AE" w:bidi="ar_AE"/>
        </w:rPr>
        <w:t>وحده</w:t>
      </w:r>
      <w:r>
        <w:rPr>
          <w:rtl/>
          <w:cs/>
          <w:lang w:val="ar_AE" w:bidi="ar_AE"/>
        </w:rPr>
        <w:t xml:space="preserve"> بشكل واضح. بعض اللغات تتطلب أن يتم ذِكْر الشرط الإضافي، وهو أن يتزوج بينما هو عبد، بوضوح. ترجمة بديلة: "إذا أصبح عبدًا بينما لم يكن لديه زوجة، وإذا تزوج بينما هو عبد، فإن السيد يحتاج إلى تحرير الرجل فقط"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 (#2)</w:t>
      </w:r>
      <w:r>
        <w:rPr>
          <w:rtl/>
          <w:cs/>
          <w:lang w:val="ar_AE" w:bidi="ar_AE"/>
        </w:rPr>
      </w:r>
    </w:p>
    <w:p>
      <w:pPr>
        <w:bidi/>
      </w:pPr>
      <w:r>
        <w:rPr>
          <w:rtl/>
          <w:cs/>
          <w:lang w:val="ar_AE" w:bidi="ar_AE"/>
        </w:rPr>
      </w:r>
      <w:r>
        <w:rPr>
          <w:rtl/>
          <w:cs/>
          <w:lang w:val="ar_AE" w:bidi="ar_AE"/>
        </w:rPr>
        <w:t>בְּ⁠גַפּ֥⁠וֹ &amp; בְּ⁠גַפּ֣⁠וֹ</w:t>
      </w:r>
    </w:p>
    <w:p>
      <w:pPr>
        <w:bidi/>
      </w:pPr>
      <w:r>
        <w:rPr>
          <w:rtl/>
          <w:cs/>
          <w:lang w:val="ar_AE" w:bidi="ar_AE"/>
        </w:rPr>
      </w:r>
      <w:r>
        <w:rPr>
          <w:b/>
          <w:rtl/>
          <w:cs/>
          <w:lang w:val="ar_AE" w:bidi="ar_AE"/>
        </w:rPr>
        <w:t>"وَحْدَهُ،"</w:t>
      </w:r>
      <w:r>
        <w:rPr>
          <w:rtl/>
          <w:cs/>
          <w:lang w:val="ar_AE" w:bidi="ar_AE"/>
        </w:rPr>
        <w:t xml:space="preserve"> - </w:t>
      </w:r>
      <w:r>
        <w:rPr>
          <w:b/>
          <w:rtl/>
          <w:cs/>
          <w:lang w:val="ar_AE" w:bidi="ar_AE"/>
        </w:rPr>
        <w:t>"وَحْدَهُ"</w:t>
      </w:r>
    </w:p>
    <w:p>
      <w:pPr>
        <w:bidi/>
      </w:pPr>
      <w:r>
        <w:rPr>
          <w:rtl/>
          <w:cs/>
          <w:lang w:val="ar_AE" w:bidi="ar_AE"/>
        </w:rPr>
      </w:r>
      <w:r>
        <w:rPr>
          <w:rtl/>
          <w:cs/>
          <w:lang w:val="ar_AE" w:bidi="ar_AE"/>
        </w:rPr>
        <w:t>ترجمة بديلة: "بنفسه" أو "دون زوجة"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 (#3)</w:t>
      </w:r>
      <w:r>
        <w:rPr>
          <w:rtl/>
          <w:cs/>
          <w:lang w:val="ar_AE" w:bidi="ar_AE"/>
        </w:rPr>
      </w:r>
    </w:p>
    <w:p>
      <w:pPr>
        <w:bidi/>
      </w:pPr>
      <w:r>
        <w:rPr>
          <w:rtl/>
          <w:cs/>
          <w:lang w:val="ar_AE" w:bidi="ar_AE"/>
        </w:rPr>
      </w:r>
      <w:r>
        <w:rPr>
          <w:rtl/>
          <w:cs/>
          <w:lang w:val="ar_AE" w:bidi="ar_AE"/>
        </w:rPr>
        <w:t>אִם־בַּ֤עַל אִשָּׁה֙ ה֔וּא</w:t>
      </w:r>
    </w:p>
    <w:p>
      <w:pPr>
        <w:bidi/>
      </w:pPr>
      <w:r>
        <w:rPr>
          <w:rtl/>
          <w:cs/>
          <w:lang w:val="ar_AE" w:bidi="ar_AE"/>
        </w:rPr>
      </w:r>
      <w:r>
        <w:rPr>
          <w:b/>
          <w:rtl/>
          <w:cs/>
          <w:lang w:val="ar_AE" w:bidi="ar_AE"/>
        </w:rPr>
        <w:t>"إِنْ كَانَ بَعْلَ امْرَأَةٍ"</w:t>
      </w:r>
    </w:p>
    <w:p>
      <w:pPr>
        <w:bidi/>
      </w:pPr>
      <w:r>
        <w:rPr>
          <w:rtl/>
          <w:cs/>
          <w:lang w:val="ar_AE" w:bidi="ar_AE"/>
        </w:rPr>
      </w:r>
      <w:r>
        <w:rPr>
          <w:rtl/>
          <w:cs/>
          <w:lang w:val="ar_AE" w:bidi="ar_AE"/>
        </w:rPr>
        <w:t>ترجمة بديلة: "إذا كان متزوجًا عندما أصبح عبدًا" أو "إذا جاء كرجل متزوج"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5 (#1)</w:t>
      </w:r>
      <w:r>
        <w:rPr>
          <w:rtl/>
          <w:cs/>
          <w:lang w:val="ar_AE" w:bidi="ar_AE"/>
        </w:rPr>
      </w:r>
    </w:p>
    <w:p>
      <w:pPr>
        <w:bidi/>
      </w:pPr>
      <w:r>
        <w:rPr>
          <w:rtl/>
          <w:cs/>
          <w:lang w:val="ar_AE" w:bidi="ar_AE"/>
        </w:rPr>
      </w:r>
      <w:r>
        <w:rPr>
          <w:rtl/>
          <w:cs/>
          <w:lang w:val="ar_AE" w:bidi="ar_AE"/>
        </w:rPr>
        <w:t>אָמֹ֤ר יֹאמַר֙</w:t>
      </w:r>
    </w:p>
    <w:p>
      <w:pPr>
        <w:bidi/>
      </w:pPr>
      <w:r>
        <w:rPr>
          <w:rtl/>
          <w:cs/>
          <w:lang w:val="ar_AE" w:bidi="ar_AE"/>
        </w:rPr>
      </w:r>
      <w:r>
        <w:rPr>
          <w:b/>
          <w:rtl/>
          <w:cs/>
          <w:lang w:val="ar_AE" w:bidi="ar_AE"/>
        </w:rPr>
        <w:t>"يقول بوضوح"</w:t>
      </w:r>
    </w:p>
    <w:p>
      <w:pPr>
        <w:bidi/>
      </w:pPr>
      <w:r>
        <w:rPr>
          <w:rtl/>
          <w:cs/>
          <w:lang w:val="ar_AE" w:bidi="ar_AE"/>
        </w:rPr>
      </w:r>
      <w:r>
        <w:rPr>
          <w:rtl/>
          <w:cs/>
          <w:lang w:val="ar_AE" w:bidi="ar_AE"/>
        </w:rPr>
        <w:t>ترجمة بديلة: "يدلي بتصريح، قائلًا"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5 (#2)</w:t>
      </w:r>
      <w:r>
        <w:rPr>
          <w:rtl/>
          <w:cs/>
          <w:lang w:val="ar_AE" w:bidi="ar_AE"/>
        </w:rPr>
      </w:r>
    </w:p>
    <w:p>
      <w:pPr>
        <w:bidi/>
      </w:pPr>
      <w:r>
        <w:rPr>
          <w:rtl/>
          <w:cs/>
          <w:lang w:val="ar_AE" w:bidi="ar_AE"/>
        </w:rPr>
      </w:r>
      <w:r>
        <w:rPr>
          <w:rtl/>
          <w:cs/>
          <w:lang w:val="ar_AE" w:bidi="ar_AE"/>
        </w:rPr>
        <w:t>לֹ֥א אֵצֵ֖א חָפְשִֽׁי</w:t>
      </w:r>
    </w:p>
    <w:p>
      <w:pPr>
        <w:bidi/>
      </w:pPr>
      <w:r>
        <w:rPr>
          <w:rtl/>
          <w:cs/>
          <w:lang w:val="ar_AE" w:bidi="ar_AE"/>
        </w:rPr>
      </w:r>
      <w:r>
        <w:rPr>
          <w:b/>
          <w:rtl/>
          <w:cs/>
          <w:lang w:val="ar_AE" w:bidi="ar_AE"/>
        </w:rPr>
        <w:t>"لاَ أَخْرُجُ حُرًّا"</w:t>
      </w:r>
    </w:p>
    <w:p>
      <w:pPr>
        <w:bidi/>
      </w:pPr>
      <w:r>
        <w:rPr>
          <w:rtl/>
          <w:cs/>
          <w:lang w:val="ar_AE" w:bidi="ar_AE"/>
        </w:rPr>
      </w:r>
      <w:r>
        <w:rPr>
          <w:rtl/>
          <w:cs/>
          <w:lang w:val="ar_AE" w:bidi="ar_AE"/>
        </w:rPr>
        <w:t>ترجمة بديلة: "لا أريد أن يحررني سيدي"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6 (#1)</w:t>
      </w:r>
      <w:r>
        <w:rPr>
          <w:rtl/>
          <w:cs/>
          <w:lang w:val="ar_AE" w:bidi="ar_AE"/>
        </w:rPr>
      </w:r>
    </w:p>
    <w:p>
      <w:pPr>
        <w:bidi/>
      </w:pPr>
      <w:r>
        <w:rPr>
          <w:rtl/>
          <w:cs/>
          <w:lang w:val="ar_AE" w:bidi="ar_AE"/>
        </w:rPr>
      </w:r>
      <w:r>
        <w:rPr>
          <w:rtl/>
          <w:cs/>
          <w:lang w:val="ar_AE" w:bidi="ar_AE"/>
        </w:rPr>
        <w:t>הָ֣⁠אֱלֹהִ֔ים</w:t>
      </w:r>
    </w:p>
    <w:p>
      <w:pPr>
        <w:bidi/>
      </w:pPr>
      <w:r>
        <w:rPr>
          <w:rtl/>
          <w:cs/>
          <w:lang w:val="ar_AE" w:bidi="ar_AE"/>
        </w:rPr>
      </w:r>
      <w:r>
        <w:rPr>
          <w:b/>
          <w:rtl/>
          <w:cs/>
          <w:lang w:val="ar_AE" w:bidi="ar_AE"/>
        </w:rPr>
        <w:t>"إِلَى اللهِ"</w:t>
      </w:r>
    </w:p>
    <w:p>
      <w:pPr>
        <w:bidi/>
      </w:pPr>
      <w:r>
        <w:rPr>
          <w:rtl/>
          <w:cs/>
          <w:lang w:val="ar_AE" w:bidi="ar_AE"/>
        </w:rPr>
      </w:r>
      <w:r>
        <w:rPr>
          <w:rtl/>
          <w:cs/>
          <w:lang w:val="ar_AE" w:bidi="ar_AE"/>
        </w:rPr>
        <w:t xml:space="preserve">الكلمة التي تعني </w:t>
      </w:r>
      <w:r>
        <w:rPr>
          <w:b/>
          <w:rtl/>
          <w:cs/>
          <w:lang w:val="ar_AE" w:bidi="ar_AE"/>
        </w:rPr>
        <w:t>الله</w:t>
      </w:r>
      <w:r>
        <w:rPr>
          <w:rtl/>
          <w:cs/>
          <w:lang w:val="ar_AE" w:bidi="ar_AE"/>
        </w:rPr>
        <w:t xml:space="preserve"> هنا بمعناها الحرفي تعني "العظماء". وهنا قد يكون لها هذا المعنى الأساسي وتشير إلى القضاة البشريين أو القادة الآخرين في إسرائيل. وقد تكون أيضًا مجازًا وتشير إلى القضاة لأنهم يمثلون الله أمام الشعب ولديهم سلطته. النصوص الأخرى غير النص العبري القياسي تدعم هذا التفسير. انظر </w:t>
      </w:r>
      <w:r>
        <w:rPr>
          <w:rtl/>
          <w:cs/>
          <w:lang w:val="ar_AE" w:bidi="ar_AE"/>
        </w:rPr>
        <w:t>خروج 22:8–9</w:t>
      </w:r>
      <w:r>
        <w:rPr>
          <w:rtl/>
          <w:cs/>
          <w:lang w:val="ar_AE" w:bidi="ar_AE"/>
        </w:rPr>
        <w:t xml:space="preserve"> كمثال آخر على ذلك. الترجمة البديلة: "القضاة"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6 (#2)</w:t>
      </w:r>
      <w:r>
        <w:rPr>
          <w:rtl/>
          <w:cs/>
          <w:lang w:val="ar_AE" w:bidi="ar_AE"/>
        </w:rPr>
      </w:r>
    </w:p>
    <w:p>
      <w:pPr>
        <w:bidi/>
      </w:pPr>
      <w:r>
        <w:rPr>
          <w:rtl/>
          <w:cs/>
          <w:lang w:val="ar_AE" w:bidi="ar_AE"/>
        </w:rPr>
      </w:r>
      <w:r>
        <w:rPr>
          <w:rtl/>
          <w:cs/>
          <w:lang w:val="ar_AE" w:bidi="ar_AE"/>
        </w:rPr>
        <w:t>וְ⁠רָצַ֨ע &amp; אֶת־אָזְנ⁠וֹ֙</w:t>
      </w:r>
    </w:p>
    <w:p>
      <w:pPr>
        <w:bidi/>
      </w:pPr>
      <w:r>
        <w:rPr>
          <w:rtl/>
          <w:cs/>
          <w:lang w:val="ar_AE" w:bidi="ar_AE"/>
        </w:rPr>
      </w:r>
      <w:r>
        <w:rPr>
          <w:b/>
          <w:rtl/>
          <w:cs/>
          <w:lang w:val="ar_AE" w:bidi="ar_AE"/>
        </w:rPr>
        <w:t>"و"</w:t>
      </w:r>
      <w:r>
        <w:rPr>
          <w:rtl/>
          <w:cs/>
          <w:lang w:val="ar_AE" w:bidi="ar_AE"/>
        </w:rPr>
        <w:t xml:space="preserve"> - </w:t>
      </w:r>
      <w:r>
        <w:rPr>
          <w:b/>
          <w:rtl/>
          <w:cs/>
          <w:lang w:val="ar_AE" w:bidi="ar_AE"/>
        </w:rPr>
        <w:t>"يثقب أذنه"</w:t>
      </w:r>
    </w:p>
    <w:p>
      <w:pPr>
        <w:bidi/>
      </w:pPr>
      <w:r>
        <w:rPr>
          <w:rtl/>
          <w:cs/>
          <w:lang w:val="ar_AE" w:bidi="ar_AE"/>
        </w:rPr>
      </w:r>
      <w:r>
        <w:rPr>
          <w:rtl/>
          <w:cs/>
          <w:lang w:val="ar_AE" w:bidi="ar_AE"/>
        </w:rPr>
        <w:t>الترجمة البديلة: "و... يضع ثقبًا في أذنه"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6 (#3)</w:t>
      </w:r>
      <w:r>
        <w:rPr>
          <w:rtl/>
          <w:cs/>
          <w:lang w:val="ar_AE" w:bidi="ar_AE"/>
        </w:rPr>
      </w:r>
    </w:p>
    <w:p>
      <w:pPr>
        <w:bidi/>
      </w:pPr>
      <w:r>
        <w:rPr>
          <w:rtl/>
          <w:cs/>
          <w:lang w:val="ar_AE" w:bidi="ar_AE"/>
        </w:rPr>
      </w:r>
      <w:r>
        <w:rPr>
          <w:rtl/>
          <w:cs/>
          <w:lang w:val="ar_AE" w:bidi="ar_AE"/>
        </w:rPr>
        <w:t>בַּ⁠מַּרְצֵ֔עַ</w:t>
      </w:r>
    </w:p>
    <w:p>
      <w:pPr>
        <w:bidi/>
      </w:pPr>
      <w:r>
        <w:rPr>
          <w:rtl/>
          <w:cs/>
          <w:lang w:val="ar_AE" w:bidi="ar_AE"/>
        </w:rPr>
      </w:r>
      <w:r>
        <w:rPr>
          <w:b/>
          <w:rtl/>
          <w:cs/>
          <w:lang w:val="ar_AE" w:bidi="ar_AE"/>
        </w:rPr>
        <w:t>"بِالْمِثْقَبِ"</w:t>
      </w:r>
    </w:p>
    <w:p>
      <w:pPr>
        <w:bidi/>
      </w:pPr>
      <w:r>
        <w:rPr>
          <w:rtl/>
          <w:cs/>
          <w:lang w:val="ar_AE" w:bidi="ar_AE"/>
        </w:rPr>
      </w:r>
      <w:r>
        <w:rPr>
          <w:b/>
          <w:rtl/>
          <w:cs/>
          <w:lang w:val="ar_AE" w:bidi="ar_AE"/>
        </w:rPr>
        <w:t xml:space="preserve">الْمِثْقَبِ </w:t>
      </w:r>
      <w:r>
        <w:rPr>
          <w:rtl/>
          <w:cs/>
          <w:lang w:val="ar_AE" w:bidi="ar_AE"/>
        </w:rPr>
        <w:t>هو أداة مدببة تُستخدم لصنع ثقب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6 (#4)</w:t>
      </w:r>
      <w:r>
        <w:rPr>
          <w:rtl/>
          <w:cs/>
          <w:lang w:val="ar_AE" w:bidi="ar_AE"/>
        </w:rPr>
      </w:r>
    </w:p>
    <w:p>
      <w:pPr>
        <w:bidi/>
      </w:pPr>
      <w:r>
        <w:rPr>
          <w:rtl/>
          <w:cs/>
          <w:lang w:val="ar_AE" w:bidi="ar_AE"/>
        </w:rPr>
      </w:r>
      <w:r>
        <w:rPr>
          <w:rtl/>
          <w:cs/>
          <w:lang w:val="ar_AE" w:bidi="ar_AE"/>
        </w:rPr>
        <w:t>לְ⁠עֹלָֽם</w:t>
      </w:r>
    </w:p>
    <w:p>
      <w:pPr>
        <w:bidi/>
      </w:pPr>
      <w:r>
        <w:rPr>
          <w:rtl/>
          <w:cs/>
          <w:lang w:val="ar_AE" w:bidi="ar_AE"/>
        </w:rPr>
      </w:r>
      <w:r>
        <w:rPr>
          <w:b/>
          <w:rtl/>
          <w:cs/>
          <w:lang w:val="ar_AE" w:bidi="ar_AE"/>
        </w:rPr>
        <w:t>"إلى الأبد"</w:t>
      </w:r>
    </w:p>
    <w:p>
      <w:pPr>
        <w:bidi/>
      </w:pPr>
      <w:r>
        <w:rPr>
          <w:rtl/>
          <w:cs/>
          <w:lang w:val="ar_AE" w:bidi="ar_AE"/>
        </w:rPr>
      </w:r>
      <w:r>
        <w:rPr>
          <w:rtl/>
          <w:cs/>
          <w:lang w:val="ar_AE" w:bidi="ar_AE"/>
        </w:rPr>
        <w:t>ترجمة بديلة: "حتى نهاية حياته" أو "حتى 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هذه الآية تمثل الحالة الأولى من بين ثلاث حالات محتملة بين سيد وجاريته.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8 (#2)</w:t>
      </w:r>
      <w:r>
        <w:rPr>
          <w:rtl/>
          <w:cs/>
          <w:lang w:val="ar_AE" w:bidi="ar_AE"/>
        </w:rPr>
      </w:r>
    </w:p>
    <w:p>
      <w:pPr>
        <w:bidi/>
      </w:pPr>
      <w:r>
        <w:rPr>
          <w:rtl/>
          <w:cs/>
          <w:lang w:val="ar_AE" w:bidi="ar_AE"/>
        </w:rPr>
      </w:r>
      <w:r>
        <w:rPr>
          <w:rtl/>
          <w:cs/>
          <w:lang w:val="ar_AE" w:bidi="ar_AE"/>
        </w:rPr>
        <w:t>יְעָדָ֖⁠הּ</w:t>
      </w:r>
    </w:p>
    <w:p>
      <w:pPr>
        <w:bidi/>
      </w:pPr>
      <w:r>
        <w:rPr>
          <w:rtl/>
          <w:cs/>
          <w:lang w:val="ar_AE" w:bidi="ar_AE"/>
        </w:rPr>
      </w:r>
      <w:r>
        <w:rPr>
          <w:b/>
          <w:rtl/>
          <w:cs/>
          <w:lang w:val="ar_AE" w:bidi="ar_AE"/>
        </w:rPr>
        <w:t>"خَطَبَهَا لِنَفْسِهِ"</w:t>
      </w:r>
    </w:p>
    <w:p>
      <w:pPr>
        <w:bidi/>
      </w:pPr>
      <w:r>
        <w:rPr>
          <w:rtl/>
          <w:cs/>
          <w:lang w:val="ar_AE" w:bidi="ar_AE"/>
        </w:rPr>
      </w:r>
      <w:r>
        <w:rPr>
          <w:rtl/>
          <w:cs/>
          <w:lang w:val="ar_AE" w:bidi="ar_AE"/>
        </w:rPr>
        <w:t>الترجمة البديلة: "الذي قد اختارها"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8 (#3)</w:t>
      </w:r>
      <w:r>
        <w:rPr>
          <w:rtl/>
          <w:cs/>
          <w:lang w:val="ar_AE" w:bidi="ar_AE"/>
        </w:rPr>
      </w:r>
    </w:p>
    <w:p>
      <w:pPr>
        <w:bidi/>
      </w:pPr>
      <w:r>
        <w:rPr>
          <w:rtl/>
          <w:cs/>
          <w:lang w:val="ar_AE" w:bidi="ar_AE"/>
        </w:rPr>
      </w:r>
      <w:r>
        <w:rPr>
          <w:rtl/>
          <w:cs/>
          <w:lang w:val="ar_AE" w:bidi="ar_AE"/>
        </w:rPr>
        <w:t>וְ⁠הֶפְדָּ֑⁠הּ</w:t>
      </w:r>
    </w:p>
    <w:p>
      <w:pPr>
        <w:bidi/>
      </w:pPr>
      <w:r>
        <w:rPr>
          <w:rtl/>
          <w:cs/>
          <w:lang w:val="ar_AE" w:bidi="ar_AE"/>
        </w:rPr>
      </w:r>
      <w:r>
        <w:rPr>
          <w:b/>
          <w:rtl/>
          <w:cs/>
          <w:lang w:val="ar_AE" w:bidi="ar_AE"/>
        </w:rPr>
        <w:t>"يَدَعُهَا تُفَكُّ"</w:t>
      </w:r>
    </w:p>
    <w:p>
      <w:pPr>
        <w:bidi/>
      </w:pPr>
      <w:r>
        <w:rPr>
          <w:rtl/>
          <w:cs/>
          <w:lang w:val="ar_AE" w:bidi="ar_AE"/>
        </w:rPr>
      </w:r>
      <w:r>
        <w:rPr>
          <w:rtl/>
          <w:cs/>
          <w:lang w:val="ar_AE" w:bidi="ar_AE"/>
        </w:rPr>
        <w:t>إذا لم تستخدم لغتك صيغة المبني للمجهول بهذه الطريقة، فيمكنك التعبير عن ذلك بصيغة المبني للمعلوم أو بطريقة أخرى تكون مناسبة في لغتك. ترجمة بديلة: "ثم يجب عليه أن يسمح لأبيها أن يشتريها مرة أخرى"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8 (#4)</w:t>
      </w:r>
      <w:r>
        <w:rPr>
          <w:rtl/>
          <w:cs/>
          <w:lang w:val="ar_AE" w:bidi="ar_AE"/>
        </w:rPr>
      </w:r>
    </w:p>
    <w:p>
      <w:pPr>
        <w:bidi/>
      </w:pPr>
      <w:r>
        <w:rPr>
          <w:rtl/>
          <w:cs/>
          <w:lang w:val="ar_AE" w:bidi="ar_AE"/>
        </w:rPr>
      </w:r>
      <w:r>
        <w:rPr>
          <w:rtl/>
          <w:cs/>
          <w:lang w:val="ar_AE" w:bidi="ar_AE"/>
        </w:rPr>
        <w:t>בְּ⁠בִגְד⁠וֹ־בָֽ⁠הּ</w:t>
      </w:r>
    </w:p>
    <w:p>
      <w:pPr>
        <w:bidi/>
      </w:pPr>
      <w:r>
        <w:rPr>
          <w:rtl/>
          <w:cs/>
          <w:lang w:val="ar_AE" w:bidi="ar_AE"/>
        </w:rPr>
      </w:r>
      <w:r>
        <w:rPr>
          <w:b/>
          <w:rtl/>
          <w:cs/>
          <w:lang w:val="ar_AE" w:bidi="ar_AE"/>
        </w:rPr>
        <w:t>"لِغَدْرِهِ بِهَا"</w:t>
      </w:r>
    </w:p>
    <w:p>
      <w:pPr>
        <w:bidi/>
      </w:pPr>
      <w:r>
        <w:rPr>
          <w:rtl/>
          <w:cs/>
          <w:lang w:val="ar_AE" w:bidi="ar_AE"/>
        </w:rPr>
      </w:r>
      <w:r>
        <w:rPr>
          <w:rtl/>
          <w:cs/>
          <w:lang w:val="ar_AE" w:bidi="ar_AE"/>
        </w:rPr>
        <w:t>ترجمة بديلة: "لأنه خدعها"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هذه الآية هي الحالة الثانية من بين ثلاث حالات محتملة بين سيد وجاريته.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9 (#2)</w:t>
      </w:r>
      <w:r>
        <w:rPr>
          <w:rtl/>
          <w:cs/>
          <w:lang w:val="ar_AE" w:bidi="ar_AE"/>
        </w:rPr>
      </w:r>
    </w:p>
    <w:p>
      <w:pPr>
        <w:bidi/>
      </w:pPr>
      <w:r>
        <w:rPr>
          <w:rtl/>
          <w:cs/>
          <w:lang w:val="ar_AE" w:bidi="ar_AE"/>
        </w:rPr>
      </w:r>
      <w:r>
        <w:rPr>
          <w:rtl/>
          <w:cs/>
          <w:lang w:val="ar_AE" w:bidi="ar_AE"/>
        </w:rPr>
        <w:t>לִ⁠בְנ֖⁠וֹ יִֽיעָדֶ֑⁠נָּה</w:t>
      </w:r>
    </w:p>
    <w:p>
      <w:pPr>
        <w:bidi/>
      </w:pPr>
      <w:r>
        <w:rPr>
          <w:rtl/>
          <w:cs/>
          <w:lang w:val="ar_AE" w:bidi="ar_AE"/>
        </w:rPr>
      </w:r>
      <w:r>
        <w:rPr>
          <w:b/>
          <w:rtl/>
          <w:cs/>
          <w:lang w:val="ar_AE" w:bidi="ar_AE"/>
        </w:rPr>
        <w:t>"وَإِنْ خَطَبَهَا لابْنِهِ"</w:t>
      </w:r>
    </w:p>
    <w:p>
      <w:pPr>
        <w:bidi/>
      </w:pPr>
      <w:r>
        <w:rPr>
          <w:rtl/>
          <w:cs/>
          <w:lang w:val="ar_AE" w:bidi="ar_AE"/>
        </w:rPr>
      </w:r>
      <w:r>
        <w:rPr>
          <w:rtl/>
          <w:cs/>
          <w:lang w:val="ar_AE" w:bidi="ar_AE"/>
        </w:rPr>
        <w:t>ترجمة بديلة: "وإن قرر أنها ستكون زوجة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9 (#3)</w:t>
      </w:r>
      <w:r>
        <w:rPr>
          <w:rtl/>
          <w:cs/>
          <w:lang w:val="ar_AE" w:bidi="ar_AE"/>
        </w:rPr>
      </w:r>
    </w:p>
    <w:p>
      <w:pPr>
        <w:bidi/>
      </w:pPr>
      <w:r>
        <w:rPr>
          <w:rtl/>
          <w:cs/>
          <w:lang w:val="ar_AE" w:bidi="ar_AE"/>
        </w:rPr>
      </w:r>
      <w:r>
        <w:rPr>
          <w:rtl/>
          <w:cs/>
          <w:lang w:val="ar_AE" w:bidi="ar_AE"/>
        </w:rPr>
        <w:t>כְּ⁠מִשְׁפַּ֥ט הַ⁠בָּנ֖וֹת יַעֲשֶׂה־לָּֽ⁠הּ</w:t>
      </w:r>
    </w:p>
    <w:p>
      <w:pPr>
        <w:bidi/>
      </w:pPr>
      <w:r>
        <w:rPr>
          <w:rtl/>
          <w:cs/>
          <w:lang w:val="ar_AE" w:bidi="ar_AE"/>
        </w:rPr>
      </w:r>
      <w:r>
        <w:rPr>
          <w:b/>
          <w:rtl/>
          <w:cs/>
          <w:lang w:val="ar_AE" w:bidi="ar_AE"/>
        </w:rPr>
        <w:t>"فَبِحَسَبِ حَقِّ الْبَنَاتِ يَفْعَلُ لَهَا"</w:t>
      </w:r>
    </w:p>
    <w:p>
      <w:pPr>
        <w:bidi/>
      </w:pPr>
      <w:r>
        <w:rPr>
          <w:rtl/>
          <w:cs/>
          <w:lang w:val="ar_AE" w:bidi="ar_AE"/>
        </w:rPr>
      </w:r>
      <w:r>
        <w:rPr>
          <w:rtl/>
          <w:cs/>
          <w:lang w:val="ar_AE" w:bidi="ar_AE"/>
        </w:rPr>
        <w:t>ترجمة بديلة: "يجب أن يعاملها بالطريقة التي تُعامل بها البنات عادةً"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هذه الآية والآية التالية هما الحالة الثالثة من ثلاث حالات محتملة بين سيد وجاريته.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10 (#2)</w:t>
      </w:r>
      <w:r>
        <w:rPr>
          <w:rtl/>
          <w:cs/>
          <w:lang w:val="ar_AE" w:bidi="ar_AE"/>
        </w:rPr>
      </w:r>
    </w:p>
    <w:p>
      <w:pPr>
        <w:bidi/>
      </w:pPr>
      <w:r>
        <w:rPr>
          <w:rtl/>
          <w:cs/>
          <w:lang w:val="ar_AE" w:bidi="ar_AE"/>
        </w:rPr>
      </w:r>
      <w:r>
        <w:rPr>
          <w:rtl/>
          <w:cs/>
          <w:lang w:val="ar_AE" w:bidi="ar_AE"/>
        </w:rPr>
        <w:t>שְׁאֵרָ֛⁠הּ כְּסוּתָ֥⁠הּ וְ⁠עֹנָתָ֖⁠הּ לֹ֥א יִגְרָֽע</w:t>
      </w:r>
    </w:p>
    <w:p>
      <w:pPr>
        <w:bidi/>
      </w:pPr>
      <w:r>
        <w:rPr>
          <w:rtl/>
          <w:cs/>
          <w:lang w:val="ar_AE" w:bidi="ar_AE"/>
        </w:rPr>
      </w:r>
      <w:r>
        <w:rPr>
          <w:b/>
          <w:rtl/>
          <w:cs/>
          <w:lang w:val="ar_AE" w:bidi="ar_AE"/>
        </w:rPr>
        <w:t>"لاَ يُنَقِّصُ طَعَامَهَا وَكِسْوَتَهَا وَمُعَاشَرَتَهَا"</w:t>
      </w:r>
    </w:p>
    <w:p>
      <w:pPr>
        <w:bidi/>
      </w:pPr>
      <w:r>
        <w:rPr>
          <w:rtl/>
          <w:cs/>
          <w:lang w:val="ar_AE" w:bidi="ar_AE"/>
        </w:rPr>
      </w:r>
      <w:r>
        <w:rPr>
          <w:rtl/>
          <w:cs/>
          <w:lang w:val="ar_AE" w:bidi="ar_AE"/>
        </w:rPr>
        <w:t>إذا كان من الممكن أن يُساء فهم عبارة النفي المزدوج هذه في لغتك، فيمكنك ترجمتها في صورة جملة خبرية مُثبتة. الترجمة البديلة: "يجب أن يمنح الزوجة الأولى نفس الطعام والملابس والحقوق الزوجية التي كانت لديها من قبل"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10 (#3)</w:t>
      </w:r>
      <w:r>
        <w:rPr>
          <w:rtl/>
          <w:cs/>
          <w:lang w:val="ar_AE" w:bidi="ar_AE"/>
        </w:rPr>
      </w:r>
    </w:p>
    <w:p>
      <w:pPr>
        <w:bidi/>
      </w:pPr>
      <w:r>
        <w:rPr>
          <w:rtl/>
          <w:cs/>
          <w:lang w:val="ar_AE" w:bidi="ar_AE"/>
        </w:rPr>
      </w:r>
      <w:r>
        <w:rPr>
          <w:rtl/>
          <w:cs/>
          <w:lang w:val="ar_AE" w:bidi="ar_AE"/>
        </w:rPr>
        <w:t>וְ⁠עֹנָתָ֖⁠הּ</w:t>
      </w:r>
    </w:p>
    <w:p>
      <w:pPr>
        <w:bidi/>
      </w:pPr>
      <w:r>
        <w:rPr>
          <w:rtl/>
          <w:cs/>
          <w:lang w:val="ar_AE" w:bidi="ar_AE"/>
        </w:rPr>
      </w:r>
      <w:r>
        <w:rPr>
          <w:b/>
          <w:rtl/>
          <w:cs/>
          <w:lang w:val="ar_AE" w:bidi="ar_AE"/>
        </w:rPr>
        <w:t>"أو حقوقها الزوجية" أو "وَمُعَاشَرَتَهَا"</w:t>
      </w:r>
    </w:p>
    <w:p>
      <w:pPr>
        <w:bidi/>
      </w:pPr>
      <w:r>
        <w:rPr>
          <w:rtl/>
          <w:cs/>
          <w:lang w:val="ar_AE" w:bidi="ar_AE"/>
        </w:rPr>
      </w:r>
      <w:r>
        <w:rPr>
          <w:rtl/>
          <w:cs/>
          <w:lang w:val="ar_AE" w:bidi="ar_AE"/>
        </w:rPr>
        <w:t>هذا المصطلح يظهر هنا فقط في الكتاب المقدس. ومن المحتمل أنه يعني الأمور التي يجب على الزوج القيام بها لزوجته. ويعتقد معظم المفسرين أنه يعني تحديدًا إقامة علاقات جنسية معها، ربما لكي تتمكن من إنجاب الأطفال. ترجمة بديلة: "أو حقها في العلاقة الحميمة" أو "أو حقوقها في الإنجاب"</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12 (#1)</w:t>
      </w:r>
      <w:r>
        <w:rPr>
          <w:rtl/>
          <w:cs/>
          <w:lang w:val="ar_AE" w:bidi="ar_AE"/>
        </w:rPr>
      </w:r>
    </w:p>
    <w:p>
      <w:pPr>
        <w:bidi/>
      </w:pPr>
      <w:r>
        <w:rPr>
          <w:rtl/>
          <w:cs/>
          <w:lang w:val="ar_AE" w:bidi="ar_AE"/>
        </w:rPr>
      </w:r>
      <w:r>
        <w:rPr>
          <w:rtl/>
          <w:cs/>
          <w:lang w:val="ar_AE" w:bidi="ar_AE"/>
        </w:rPr>
        <w:t>מַכֵּ֥ה אִ֛ישׁ</w:t>
      </w:r>
    </w:p>
    <w:p>
      <w:pPr>
        <w:bidi/>
      </w:pPr>
      <w:r>
        <w:rPr>
          <w:rtl/>
          <w:cs/>
          <w:lang w:val="ar_AE" w:bidi="ar_AE"/>
        </w:rPr>
      </w:r>
      <w:r>
        <w:rPr>
          <w:b/>
          <w:rtl/>
          <w:cs/>
          <w:lang w:val="ar_AE" w:bidi="ar_AE"/>
        </w:rPr>
        <w:t>"مَنْ ضَرَبَ إِنْسَانًا فَمَاتَ"</w:t>
      </w:r>
    </w:p>
    <w:p>
      <w:pPr>
        <w:bidi/>
      </w:pPr>
      <w:r>
        <w:rPr>
          <w:rtl/>
          <w:cs/>
          <w:lang w:val="ar_AE" w:bidi="ar_AE"/>
        </w:rPr>
      </w:r>
      <w:r>
        <w:rPr>
          <w:rtl/>
          <w:cs/>
          <w:lang w:val="ar_AE" w:bidi="ar_AE"/>
        </w:rPr>
        <w:t>ترجمة بديلة: "من اعتدي على 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12 (#2)</w:t>
      </w:r>
      <w:r>
        <w:rPr>
          <w:rtl/>
          <w:cs/>
          <w:lang w:val="ar_AE" w:bidi="ar_AE"/>
        </w:rPr>
      </w:r>
    </w:p>
    <w:p>
      <w:pPr>
        <w:bidi/>
      </w:pPr>
      <w:r>
        <w:rPr>
          <w:rtl/>
          <w:cs/>
          <w:lang w:val="ar_AE" w:bidi="ar_AE"/>
        </w:rPr>
      </w:r>
      <w:r>
        <w:rPr>
          <w:rtl/>
          <w:cs/>
          <w:lang w:val="ar_AE" w:bidi="ar_AE"/>
        </w:rPr>
        <w:t>מ֥וֹת יוּמָֽת</w:t>
      </w:r>
    </w:p>
    <w:p>
      <w:pPr>
        <w:bidi/>
      </w:pPr>
      <w:r>
        <w:rPr>
          <w:rtl/>
          <w:cs/>
          <w:lang w:val="ar_AE" w:bidi="ar_AE"/>
        </w:rPr>
      </w:r>
      <w:r>
        <w:rPr>
          <w:b/>
          <w:rtl/>
          <w:cs/>
          <w:lang w:val="ar_AE" w:bidi="ar_AE"/>
        </w:rPr>
        <w:t>"يُقْتَلُ قَتْلًا"</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"يجب عليك بالتأكيد تنفيذ حكم الإعدام على ذلك الشخص" أو "يجب عليك بالتأكيد قتل ذلك الشخص"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13 (#1)</w:t>
      </w:r>
      <w:r>
        <w:rPr>
          <w:rtl/>
          <w:cs/>
          <w:lang w:val="ar_AE" w:bidi="ar_AE"/>
        </w:rPr>
      </w:r>
    </w:p>
    <w:p>
      <w:pPr>
        <w:bidi/>
      </w:pPr>
      <w:r>
        <w:rPr>
          <w:rtl/>
          <w:cs/>
          <w:lang w:val="ar_AE" w:bidi="ar_AE"/>
        </w:rPr>
      </w:r>
      <w:r>
        <w:rPr>
          <w:rtl/>
          <w:cs/>
          <w:lang w:val="ar_AE" w:bidi="ar_AE"/>
        </w:rPr>
        <w:t>וַ⁠אֲשֶׁר֙ לֹ֣א צָדָ֔ה</w:t>
      </w:r>
    </w:p>
    <w:p>
      <w:pPr>
        <w:bidi/>
      </w:pPr>
      <w:r>
        <w:rPr>
          <w:rtl/>
          <w:cs/>
          <w:lang w:val="ar_AE" w:bidi="ar_AE"/>
        </w:rPr>
      </w:r>
      <w:r>
        <w:rPr>
          <w:b/>
          <w:rtl/>
          <w:cs/>
          <w:lang w:val="ar_AE" w:bidi="ar_AE"/>
        </w:rPr>
        <w:t>"وَلكِنَّ الَّذِي لَمْ يَتَعَمَّدْ"</w:t>
      </w:r>
    </w:p>
    <w:p>
      <w:pPr>
        <w:bidi/>
      </w:pPr>
      <w:r>
        <w:rPr>
          <w:rtl/>
          <w:cs/>
          <w:lang w:val="ar_AE" w:bidi="ar_AE"/>
        </w:rPr>
      </w:r>
      <w:r>
        <w:rPr>
          <w:rtl/>
          <w:cs/>
          <w:lang w:val="ar_AE" w:bidi="ar_AE"/>
        </w:rPr>
        <w:t>ترجمة بديلة: "ولكن إذا لم يكن يخطط للقيام بذلك" أو "ولكن إذا لم يقم بذلك عن قصد"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13 (#2)</w:t>
      </w:r>
      <w:r>
        <w:rPr>
          <w:rtl/>
          <w:cs/>
          <w:lang w:val="ar_AE" w:bidi="ar_AE"/>
        </w:rPr>
      </w:r>
    </w:p>
    <w:p>
      <w:pPr>
        <w:bidi/>
      </w:pPr>
      <w:r>
        <w:rPr>
          <w:rtl/>
          <w:cs/>
          <w:lang w:val="ar_AE" w:bidi="ar_AE"/>
        </w:rPr>
      </w:r>
      <w:r>
        <w:rPr>
          <w:rtl/>
          <w:cs/>
          <w:lang w:val="ar_AE" w:bidi="ar_AE"/>
        </w:rPr>
        <w:t>וְ⁠שַׂמְתִּ֤י לְ⁠ךָ֙ מָק֔וֹם אֲשֶׁ֥ר יָנ֖וּס שָֽׁמָּ⁠ה</w:t>
      </w:r>
    </w:p>
    <w:p>
      <w:pPr>
        <w:bidi/>
      </w:pPr>
      <w:r>
        <w:rPr>
          <w:rtl/>
          <w:cs/>
          <w:lang w:val="ar_AE" w:bidi="ar_AE"/>
        </w:rPr>
      </w:r>
      <w:r>
        <w:rPr>
          <w:b/>
          <w:rtl/>
          <w:cs/>
          <w:lang w:val="ar_AE" w:bidi="ar_AE"/>
        </w:rPr>
        <w:t>"فَأَنَا أَجْعَلُ لَكَ مَكَانًا يَهْرُبُ إِلَيْهِ"</w:t>
      </w:r>
    </w:p>
    <w:p>
      <w:pPr>
        <w:bidi/>
      </w:pPr>
      <w:r>
        <w:rPr>
          <w:rtl/>
          <w:cs/>
          <w:lang w:val="ar_AE" w:bidi="ar_AE"/>
        </w:rPr>
      </w:r>
      <w:r>
        <w:rPr>
          <w:rtl/>
          <w:cs/>
          <w:lang w:val="ar_AE" w:bidi="ar_AE"/>
        </w:rPr>
        <w:t>إذا كان ذلك سيساعد قراءك، فيمكنك التعبير عن الغرض من اختيار ذلك المكان بشكل صريح. ترجمة بديلة: "سأختار مكانًا يمكنه الهروب إليه ليكون آمنًا"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14 (#1)</w:t>
      </w:r>
      <w:r>
        <w:rPr>
          <w:rtl/>
          <w:cs/>
          <w:lang w:val="ar_AE" w:bidi="ar_AE"/>
        </w:rPr>
      </w:r>
    </w:p>
    <w:p>
      <w:pPr>
        <w:bidi/>
      </w:pPr>
      <w:r>
        <w:rPr>
          <w:rtl/>
          <w:cs/>
          <w:lang w:val="ar_AE" w:bidi="ar_AE"/>
        </w:rPr>
      </w:r>
      <w:r>
        <w:rPr>
          <w:rtl/>
          <w:cs/>
          <w:lang w:val="ar_AE" w:bidi="ar_AE"/>
        </w:rPr>
        <w:t>בְ⁠עָרְמָ֑ה</w:t>
      </w:r>
    </w:p>
    <w:p>
      <w:pPr>
        <w:bidi/>
      </w:pPr>
      <w:r>
        <w:rPr>
          <w:rtl/>
          <w:cs/>
          <w:lang w:val="ar_AE" w:bidi="ar_AE"/>
        </w:rPr>
      </w:r>
      <w:r>
        <w:rPr>
          <w:b/>
          <w:rtl/>
          <w:cs/>
          <w:lang w:val="ar_AE" w:bidi="ar_AE"/>
        </w:rPr>
        <w:t>"بِغَدْرٍ"</w:t>
      </w:r>
    </w:p>
    <w:p>
      <w:pPr>
        <w:bidi/>
      </w:pPr>
      <w:r>
        <w:rPr>
          <w:rtl/>
          <w:cs/>
          <w:lang w:val="ar_AE" w:bidi="ar_AE"/>
        </w:rPr>
      </w:r>
      <w:r>
        <w:rPr>
          <w:rtl/>
          <w:cs/>
          <w:lang w:val="ar_AE" w:bidi="ar_AE"/>
        </w:rPr>
        <w:t>الترجمة البديلة: "بعد التفكير بعناية في الأمر"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14 (#2)</w:t>
      </w:r>
      <w:r>
        <w:rPr>
          <w:rtl/>
          <w:cs/>
          <w:lang w:val="ar_AE" w:bidi="ar_AE"/>
        </w:rPr>
      </w:r>
    </w:p>
    <w:p>
      <w:pPr>
        <w:bidi/>
      </w:pPr>
      <w:r>
        <w:rPr>
          <w:rtl/>
          <w:cs/>
          <w:lang w:val="ar_AE" w:bidi="ar_AE"/>
        </w:rPr>
      </w:r>
      <w:r>
        <w:rPr>
          <w:rtl/>
          <w:cs/>
          <w:lang w:val="ar_AE" w:bidi="ar_AE"/>
        </w:rPr>
        <w:t>תִּקָּחֶ֖⁠נּוּ</w:t>
      </w:r>
    </w:p>
    <w:p>
      <w:pPr>
        <w:bidi/>
      </w:pPr>
      <w:r>
        <w:rPr>
          <w:rtl/>
          <w:cs/>
          <w:lang w:val="ar_AE" w:bidi="ar_AE"/>
        </w:rPr>
      </w:r>
      <w:r>
        <w:rPr>
          <w:b/>
          <w:rtl/>
          <w:cs/>
          <w:lang w:val="ar_AE" w:bidi="ar_AE"/>
        </w:rPr>
        <w:t>"تَأْخُذُهُ"</w:t>
      </w:r>
    </w:p>
    <w:p>
      <w:pPr>
        <w:bidi/>
      </w:pPr>
      <w:r>
        <w:rPr>
          <w:rtl/>
          <w:cs/>
          <w:lang w:val="ar_AE" w:bidi="ar_AE"/>
        </w:rPr>
      </w:r>
      <w:r>
        <w:rPr>
          <w:rtl/>
          <w:cs/>
          <w:lang w:val="ar_AE" w:bidi="ar_AE"/>
        </w:rPr>
        <w:t>تشير كلمة "هو" إلى الشخص الذي قتل جاره.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14 (#3)</w:t>
      </w:r>
      <w:r>
        <w:rPr>
          <w:rtl/>
          <w:cs/>
          <w:lang w:val="ar_AE" w:bidi="ar_AE"/>
        </w:rPr>
      </w:r>
    </w:p>
    <w:p>
      <w:pPr>
        <w:bidi/>
      </w:pPr>
      <w:r>
        <w:rPr>
          <w:rtl/>
          <w:cs/>
          <w:lang w:val="ar_AE" w:bidi="ar_AE"/>
        </w:rPr>
      </w:r>
      <w:r>
        <w:rPr>
          <w:rtl/>
          <w:cs/>
          <w:lang w:val="ar_AE" w:bidi="ar_AE"/>
        </w:rPr>
        <w:t>לָ⁠מֽוּת</w:t>
      </w:r>
    </w:p>
    <w:p>
      <w:pPr>
        <w:bidi/>
      </w:pPr>
      <w:r>
        <w:rPr>
          <w:rtl/>
          <w:cs/>
          <w:lang w:val="ar_AE" w:bidi="ar_AE"/>
        </w:rPr>
      </w:r>
      <w:r>
        <w:rPr>
          <w:b/>
          <w:rtl/>
          <w:cs/>
          <w:lang w:val="ar_AE" w:bidi="ar_AE"/>
        </w:rPr>
        <w:t>"لِلْمَوْتِ"</w:t>
      </w:r>
    </w:p>
    <w:p>
      <w:pPr>
        <w:bidi/>
      </w:pPr>
      <w:r>
        <w:rPr>
          <w:rtl/>
          <w:cs/>
          <w:lang w:val="ar_AE" w:bidi="ar_AE"/>
        </w:rPr>
      </w:r>
      <w:r>
        <w:rPr>
          <w:rtl/>
          <w:cs/>
          <w:lang w:val="ar_AE" w:bidi="ar_AE"/>
        </w:rPr>
        <w:t>الترجمة البديلة: "لإعدامه"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15 (#1)</w:t>
      </w:r>
      <w:r>
        <w:rPr>
          <w:rtl/>
          <w:cs/>
          <w:lang w:val="ar_AE" w:bidi="ar_AE"/>
        </w:rPr>
      </w:r>
    </w:p>
    <w:p>
      <w:pPr>
        <w:bidi/>
      </w:pPr>
      <w:r>
        <w:rPr>
          <w:rtl/>
          <w:cs/>
          <w:lang w:val="ar_AE" w:bidi="ar_AE"/>
        </w:rPr>
      </w:r>
      <w:r>
        <w:rPr>
          <w:rtl/>
          <w:cs/>
          <w:lang w:val="ar_AE" w:bidi="ar_AE"/>
        </w:rPr>
        <w:t>וּ⁠מַכֵּ֥ה אָבִ֛י⁠ו וְ⁠אִמּ֖⁠וֹ מ֥וֹת יוּמָֽת</w:t>
      </w:r>
    </w:p>
    <w:p>
      <w:pPr>
        <w:bidi/>
      </w:pPr>
      <w:r>
        <w:rPr>
          <w:rtl/>
          <w:cs/>
          <w:lang w:val="ar_AE" w:bidi="ar_AE"/>
        </w:rPr>
      </w:r>
      <w:r>
        <w:rPr>
          <w:b/>
          <w:rtl/>
          <w:cs/>
          <w:lang w:val="ar_AE" w:bidi="ar_AE"/>
        </w:rPr>
        <w:t>"وَمَنْ ضَرَبَ أَبَاهُ أَوْ أُمَّهُ يُقْتَلُ قَتْلًا"</w:t>
      </w:r>
    </w:p>
    <w:p>
      <w:pPr>
        <w:bidi/>
      </w:pPr>
      <w:r>
        <w:rPr>
          <w:rtl/>
          <w:cs/>
          <w:lang w:val="ar_AE" w:bidi="ar_AE"/>
        </w:rPr>
      </w:r>
      <w:r>
        <w:rPr>
          <w:rtl/>
          <w:cs/>
          <w:lang w:val="ar_AE" w:bidi="ar_AE"/>
        </w:rPr>
        <w:t>إذا كانت لغتك لا تستخدم صيغة المبني للمجهول بهذه الطريقة، فيمكنك التعبير عن ذلك بصيغة المبني للمعلوم أو بطريقة أخرى تكون مناسبة في لغتك. ترجمة بديلة: "إذا ضرب أحد أباه أو أمه، يجب عليك بالتأكيد إعدامه" أو "يجب عليك بالتأكيد قتل أي شخص يضرب أباه أو أمه"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15 (#2)</w:t>
      </w:r>
      <w:r>
        <w:rPr>
          <w:rtl/>
          <w:cs/>
          <w:lang w:val="ar_AE" w:bidi="ar_AE"/>
        </w:rPr>
      </w:r>
    </w:p>
    <w:p>
      <w:pPr>
        <w:bidi/>
      </w:pPr>
      <w:r>
        <w:rPr>
          <w:rtl/>
          <w:cs/>
          <w:lang w:val="ar_AE" w:bidi="ar_AE"/>
        </w:rPr>
      </w:r>
      <w:r>
        <w:rPr>
          <w:rtl/>
          <w:cs/>
          <w:lang w:val="ar_AE" w:bidi="ar_AE"/>
        </w:rPr>
        <w:t>מ֥וֹת</w:t>
      </w:r>
    </w:p>
    <w:p>
      <w:pPr>
        <w:bidi/>
      </w:pPr>
      <w:r>
        <w:rPr>
          <w:rtl/>
          <w:cs/>
          <w:lang w:val="ar_AE" w:bidi="ar_AE"/>
        </w:rPr>
      </w:r>
      <w:r>
        <w:rPr>
          <w:b/>
          <w:rtl/>
          <w:cs/>
          <w:lang w:val="ar_AE" w:bidi="ar_AE"/>
        </w:rPr>
        <w:t>"يُقْتَلُ قَتْلًا"</w:t>
      </w:r>
    </w:p>
    <w:p>
      <w:pPr>
        <w:bidi/>
      </w:pPr>
      <w:r>
        <w:rPr>
          <w:rtl/>
          <w:cs/>
          <w:lang w:val="ar_AE" w:bidi="ar_AE"/>
        </w:rPr>
      </w:r>
      <w:r>
        <w:rPr>
          <w:rtl/>
          <w:cs/>
          <w:lang w:val="ar_AE" w:bidi="ar_AE"/>
        </w:rPr>
        <w:t>ترجمة بديلة: "بالتأكيد يقتل"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16 (#1)</w:t>
      </w:r>
      <w:r>
        <w:rPr>
          <w:rtl/>
          <w:cs/>
          <w:lang w:val="ar_AE" w:bidi="ar_AE"/>
        </w:rPr>
      </w:r>
    </w:p>
    <w:p>
      <w:pPr>
        <w:bidi/>
      </w:pPr>
      <w:r>
        <w:rPr>
          <w:rtl/>
          <w:cs/>
          <w:lang w:val="ar_AE" w:bidi="ar_AE"/>
        </w:rPr>
      </w:r>
      <w:r>
        <w:rPr>
          <w:rtl/>
          <w:cs/>
          <w:lang w:val="ar_AE" w:bidi="ar_AE"/>
        </w:rPr>
        <w:t>מ֥וֹת יוּמָֽת</w:t>
      </w:r>
    </w:p>
    <w:p>
      <w:pPr>
        <w:bidi/>
      </w:pPr>
      <w:r>
        <w:rPr>
          <w:rtl/>
          <w:cs/>
          <w:lang w:val="ar_AE" w:bidi="ar_AE"/>
        </w:rPr>
      </w:r>
      <w:r>
        <w:rPr>
          <w:b/>
          <w:rtl/>
          <w:cs/>
          <w:lang w:val="ar_AE" w:bidi="ar_AE"/>
        </w:rPr>
        <w:t>"يُقْتَلُ قَتْلًا"</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"يجب عليك قتل ذلك الخاطف"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17 (#1)</w:t>
      </w:r>
      <w:r>
        <w:rPr>
          <w:rtl/>
          <w:cs/>
          <w:lang w:val="ar_AE" w:bidi="ar_AE"/>
        </w:rPr>
      </w:r>
    </w:p>
    <w:p>
      <w:pPr>
        <w:bidi/>
      </w:pPr>
      <w:r>
        <w:rPr>
          <w:rtl/>
          <w:cs/>
          <w:lang w:val="ar_AE" w:bidi="ar_AE"/>
        </w:rPr>
      </w:r>
      <w:r>
        <w:rPr>
          <w:rtl/>
          <w:cs/>
          <w:lang w:val="ar_AE" w:bidi="ar_AE"/>
        </w:rPr>
        <w:t>וּ⁠מְקַלֵּ֥ל אָבִ֛י⁠ו וְ⁠אִמּ֖⁠וֹ מ֥וֹת יוּמָֽת</w:t>
      </w:r>
    </w:p>
    <w:p>
      <w:pPr>
        <w:bidi/>
      </w:pPr>
      <w:r>
        <w:rPr>
          <w:rtl/>
          <w:cs/>
          <w:lang w:val="ar_AE" w:bidi="ar_AE"/>
        </w:rPr>
      </w:r>
      <w:r>
        <w:rPr>
          <w:b/>
          <w:rtl/>
          <w:cs/>
          <w:lang w:val="ar_AE" w:bidi="ar_AE"/>
        </w:rPr>
        <w:t>"وَمَنْ شَتَمَ أَبَاهُ أَوْ أُمَّهُ يُقْتَلُ قَتْلًا."</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"يجب عليك بالتأكيد قتل أي شخص يلعن أباه أو أمه"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17 (#2)</w:t>
      </w:r>
      <w:r>
        <w:rPr>
          <w:rtl/>
          <w:cs/>
          <w:lang w:val="ar_AE" w:bidi="ar_AE"/>
        </w:rPr>
      </w:r>
    </w:p>
    <w:p>
      <w:pPr>
        <w:bidi/>
      </w:pPr>
      <w:r>
        <w:rPr>
          <w:rtl/>
          <w:cs/>
          <w:lang w:val="ar_AE" w:bidi="ar_AE"/>
        </w:rPr>
      </w:r>
      <w:r>
        <w:rPr>
          <w:rtl/>
          <w:cs/>
          <w:lang w:val="ar_AE" w:bidi="ar_AE"/>
        </w:rPr>
        <w:t>וּ⁠מְקַלֵּ֥ל</w:t>
      </w:r>
    </w:p>
    <w:p>
      <w:pPr>
        <w:bidi/>
      </w:pPr>
      <w:r>
        <w:rPr>
          <w:rtl/>
          <w:cs/>
          <w:lang w:val="ar_AE" w:bidi="ar_AE"/>
        </w:rPr>
      </w:r>
      <w:r>
        <w:rPr>
          <w:b/>
          <w:rtl/>
          <w:cs/>
          <w:lang w:val="ar_AE" w:bidi="ar_AE"/>
        </w:rPr>
        <w:t>"وَمَنْ شَتَمَ"</w:t>
      </w:r>
    </w:p>
    <w:p>
      <w:pPr>
        <w:bidi/>
      </w:pPr>
      <w:r>
        <w:rPr>
          <w:rtl/>
          <w:cs/>
          <w:lang w:val="ar_AE" w:bidi="ar_AE"/>
        </w:rPr>
      </w:r>
      <w:r>
        <w:rPr>
          <w:rtl/>
          <w:cs/>
          <w:lang w:val="ar_AE" w:bidi="ar_AE"/>
        </w:rPr>
        <w:t xml:space="preserve">الكلمة المترجمة </w:t>
      </w:r>
      <w:r>
        <w:rPr>
          <w:b/>
          <w:rtl/>
          <w:cs/>
          <w:lang w:val="ar_AE" w:bidi="ar_AE"/>
        </w:rPr>
        <w:t xml:space="preserve">شَتَمَ </w:t>
      </w:r>
      <w:r>
        <w:rPr>
          <w:rtl/>
          <w:cs/>
          <w:lang w:val="ar_AE" w:bidi="ar_AE"/>
        </w:rPr>
        <w:t>تعني عكس "يُكرم" (كما في الوصية أكرم أباك وأمك). ترجمة بديلة: "من يتصرف بشكل غير لائق تجاه"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19 (#1)</w:t>
      </w:r>
      <w:r>
        <w:rPr>
          <w:rtl/>
          <w:cs/>
          <w:lang w:val="ar_AE" w:bidi="ar_AE"/>
        </w:rPr>
      </w:r>
    </w:p>
    <w:p>
      <w:pPr>
        <w:bidi/>
      </w:pPr>
      <w:r>
        <w:rPr>
          <w:rtl/>
          <w:cs/>
          <w:lang w:val="ar_AE" w:bidi="ar_AE"/>
        </w:rPr>
      </w:r>
      <w:r>
        <w:rPr>
          <w:rtl/>
          <w:cs/>
          <w:lang w:val="ar_AE" w:bidi="ar_AE"/>
        </w:rPr>
        <w:t>יָק֞וּם</w:t>
      </w:r>
    </w:p>
    <w:p>
      <w:pPr>
        <w:bidi/>
      </w:pPr>
      <w:r>
        <w:rPr>
          <w:rtl/>
          <w:cs/>
          <w:lang w:val="ar_AE" w:bidi="ar_AE"/>
        </w:rPr>
      </w:r>
      <w:r>
        <w:rPr>
          <w:b/>
          <w:rtl/>
          <w:cs/>
          <w:lang w:val="ar_AE" w:bidi="ar_AE"/>
        </w:rPr>
        <w:t>"فَإِنْ قَامَ"</w:t>
      </w:r>
    </w:p>
    <w:p>
      <w:pPr>
        <w:bidi/>
      </w:pPr>
      <w:r>
        <w:rPr>
          <w:rtl/>
          <w:cs/>
          <w:lang w:val="ar_AE" w:bidi="ar_AE"/>
        </w:rPr>
      </w:r>
      <w:r>
        <w:rPr>
          <w:rtl/>
          <w:cs/>
          <w:lang w:val="ar_AE" w:bidi="ar_AE"/>
        </w:rPr>
        <w:t>ترجمة بديلة: "إن تَحَسّن"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19 (#2)</w:t>
      </w:r>
      <w:r>
        <w:rPr>
          <w:rtl/>
          <w:cs/>
          <w:lang w:val="ar_AE" w:bidi="ar_AE"/>
        </w:rPr>
      </w:r>
    </w:p>
    <w:p>
      <w:pPr>
        <w:bidi/>
      </w:pPr>
      <w:r>
        <w:rPr>
          <w:rtl/>
          <w:cs/>
          <w:lang w:val="ar_AE" w:bidi="ar_AE"/>
        </w:rPr>
      </w:r>
      <w:r>
        <w:rPr>
          <w:rtl/>
          <w:cs/>
          <w:lang w:val="ar_AE" w:bidi="ar_AE"/>
        </w:rPr>
        <w:t>וְ⁠נִקָּ֣ה</w:t>
      </w:r>
    </w:p>
    <w:p>
      <w:pPr>
        <w:bidi/>
      </w:pPr>
      <w:r>
        <w:rPr>
          <w:rtl/>
          <w:cs/>
          <w:lang w:val="ar_AE" w:bidi="ar_AE"/>
        </w:rPr>
      </w:r>
      <w:r>
        <w:rPr>
          <w:b/>
          <w:rtl/>
          <w:cs/>
          <w:lang w:val="ar_AE" w:bidi="ar_AE"/>
        </w:rPr>
        <w:t>"يكون"</w:t>
      </w:r>
      <w:r>
        <w:rPr>
          <w:rtl/>
          <w:cs/>
          <w:lang w:val="ar_AE" w:bidi="ar_AE"/>
        </w:rPr>
        <w:t xml:space="preserve"> - </w:t>
      </w:r>
      <w:r>
        <w:rPr>
          <w:b/>
          <w:rtl/>
          <w:cs/>
          <w:lang w:val="ar_AE" w:bidi="ar_AE"/>
        </w:rPr>
        <w:t>"بَرِيئًا"</w:t>
      </w:r>
    </w:p>
    <w:p>
      <w:pPr>
        <w:bidi/>
      </w:pPr>
      <w:r>
        <w:rPr>
          <w:rtl/>
          <w:cs/>
          <w:lang w:val="ar_AE" w:bidi="ar_AE"/>
        </w:rPr>
      </w:r>
      <w:r>
        <w:rPr>
          <w:rtl/>
          <w:cs/>
          <w:lang w:val="ar_AE" w:bidi="ar_AE"/>
        </w:rPr>
        <w:t>الترجمة البديلة: "يكون... حرًا"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19 (#3)</w:t>
      </w:r>
      <w:r>
        <w:rPr>
          <w:rtl/>
          <w:cs/>
          <w:lang w:val="ar_AE" w:bidi="ar_AE"/>
        </w:rPr>
      </w:r>
    </w:p>
    <w:p>
      <w:pPr>
        <w:bidi/>
      </w:pPr>
      <w:r>
        <w:rPr>
          <w:rtl/>
          <w:cs/>
          <w:lang w:val="ar_AE" w:bidi="ar_AE"/>
        </w:rPr>
      </w:r>
      <w:r>
        <w:rPr>
          <w:rtl/>
          <w:cs/>
          <w:lang w:val="ar_AE" w:bidi="ar_AE"/>
        </w:rPr>
        <w:t>שִׁבְתּ֛⁠וֹ</w:t>
      </w:r>
    </w:p>
    <w:p>
      <w:pPr>
        <w:bidi/>
      </w:pPr>
      <w:r>
        <w:rPr>
          <w:rtl/>
          <w:cs/>
          <w:lang w:val="ar_AE" w:bidi="ar_AE"/>
        </w:rPr>
      </w:r>
      <w:r>
        <w:rPr>
          <w:b/>
          <w:rtl/>
          <w:cs/>
          <w:lang w:val="ar_AE" w:bidi="ar_AE"/>
        </w:rPr>
        <w:t>"عُطْلَتَهُ"</w:t>
      </w:r>
    </w:p>
    <w:p>
      <w:pPr>
        <w:bidi/>
      </w:pPr>
      <w:r>
        <w:rPr>
          <w:rtl/>
          <w:cs/>
          <w:lang w:val="ar_AE" w:bidi="ar_AE"/>
        </w:rPr>
      </w:r>
      <w:r>
        <w:rPr>
          <w:rtl/>
          <w:cs/>
          <w:lang w:val="ar_AE" w:bidi="ar_AE"/>
        </w:rPr>
        <w:t>هذا يشير إلى الحالة عندما لا يستطيع شخص ما العمل لكسب المال. إذا كان ذلك مفيدًا لقرائك، فيمكنك التعبير عن ذلك بشكل صريح. ترجمة بديلة: "للفترة التي لم يتمكن فيها من العمل"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19 (#4)</w:t>
      </w:r>
      <w:r>
        <w:rPr>
          <w:rtl/>
          <w:cs/>
          <w:lang w:val="ar_AE" w:bidi="ar_AE"/>
        </w:rPr>
      </w:r>
    </w:p>
    <w:p>
      <w:pPr>
        <w:bidi/>
      </w:pPr>
      <w:r>
        <w:rPr>
          <w:rtl/>
          <w:cs/>
          <w:lang w:val="ar_AE" w:bidi="ar_AE"/>
        </w:rPr>
      </w:r>
      <w:r>
        <w:rPr>
          <w:rtl/>
          <w:cs/>
          <w:lang w:val="ar_AE" w:bidi="ar_AE"/>
        </w:rPr>
        <w:t>וְ⁠רַפֹּ֥א יְרַפֵּֽא</w:t>
      </w:r>
    </w:p>
    <w:p>
      <w:pPr>
        <w:bidi/>
      </w:pPr>
      <w:r>
        <w:rPr>
          <w:rtl/>
          <w:cs/>
          <w:lang w:val="ar_AE" w:bidi="ar_AE"/>
        </w:rPr>
      </w:r>
      <w:r>
        <w:rPr>
          <w:b/>
          <w:rtl/>
          <w:cs/>
          <w:lang w:val="ar_AE" w:bidi="ar_AE"/>
        </w:rPr>
        <w:t>"وَيُنْفِقُ عَلَى شِفَائِهِ"</w:t>
      </w:r>
    </w:p>
    <w:p>
      <w:pPr>
        <w:bidi/>
      </w:pPr>
      <w:r>
        <w:rPr>
          <w:rtl/>
          <w:cs/>
          <w:lang w:val="ar_AE" w:bidi="ar_AE"/>
        </w:rPr>
      </w:r>
      <w:r>
        <w:rPr>
          <w:rtl/>
          <w:cs/>
          <w:lang w:val="ar_AE" w:bidi="ar_AE"/>
        </w:rPr>
        <w:t>ترجمة بديلة: "على ثمن علاجه" أو "على تكلفة الشفاء"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20 (#1)</w:t>
      </w:r>
      <w:r>
        <w:rPr>
          <w:rtl/>
          <w:cs/>
          <w:lang w:val="ar_AE" w:bidi="ar_AE"/>
        </w:rPr>
      </w:r>
    </w:p>
    <w:p>
      <w:pPr>
        <w:bidi/>
      </w:pPr>
      <w:r>
        <w:rPr>
          <w:rtl/>
          <w:cs/>
          <w:lang w:val="ar_AE" w:bidi="ar_AE"/>
        </w:rPr>
      </w:r>
      <w:r>
        <w:rPr>
          <w:rtl/>
          <w:cs/>
          <w:lang w:val="ar_AE" w:bidi="ar_AE"/>
        </w:rPr>
        <w:t>תַּ֣חַת יָד֑⁠וֹ</w:t>
      </w:r>
    </w:p>
    <w:p>
      <w:pPr>
        <w:bidi/>
      </w:pPr>
      <w:r>
        <w:rPr>
          <w:rtl/>
          <w:cs/>
          <w:lang w:val="ar_AE" w:bidi="ar_AE"/>
        </w:rPr>
      </w:r>
      <w:r>
        <w:rPr>
          <w:b/>
          <w:rtl/>
          <w:cs/>
          <w:lang w:val="ar_AE" w:bidi="ar_AE"/>
        </w:rPr>
        <w:t>"تحت يده"</w:t>
      </w:r>
    </w:p>
    <w:p>
      <w:pPr>
        <w:bidi/>
      </w:pPr>
      <w:r>
        <w:rPr>
          <w:rtl/>
          <w:cs/>
          <w:lang w:val="ar_AE" w:bidi="ar_AE"/>
        </w:rPr>
      </w:r>
      <w:r>
        <w:rPr>
          <w:rtl/>
          <w:cs/>
          <w:lang w:val="ar_AE" w:bidi="ar_AE"/>
        </w:rPr>
        <w:t>ترجمة بديلة: "بسبب الإصابة" أو "لأن السيد ضربه"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20 (#2)</w:t>
      </w:r>
      <w:r>
        <w:rPr>
          <w:rtl/>
          <w:cs/>
          <w:lang w:val="ar_AE" w:bidi="ar_AE"/>
        </w:rPr>
      </w:r>
    </w:p>
    <w:p>
      <w:pPr>
        <w:bidi/>
      </w:pPr>
      <w:r>
        <w:rPr>
          <w:rtl/>
          <w:cs/>
          <w:lang w:val="ar_AE" w:bidi="ar_AE"/>
        </w:rPr>
      </w:r>
      <w:r>
        <w:rPr>
          <w:rtl/>
          <w:cs/>
          <w:lang w:val="ar_AE" w:bidi="ar_AE"/>
        </w:rPr>
        <w:t>נָקֹ֖ם יִנָּקֵֽם</w:t>
      </w:r>
    </w:p>
    <w:p>
      <w:pPr>
        <w:bidi/>
      </w:pPr>
      <w:r>
        <w:rPr>
          <w:rtl/>
          <w:cs/>
          <w:lang w:val="ar_AE" w:bidi="ar_AE"/>
        </w:rPr>
      </w:r>
      <w:r>
        <w:rPr>
          <w:b/>
          <w:rtl/>
          <w:cs/>
          <w:lang w:val="ar_AE" w:bidi="ar_AE"/>
        </w:rPr>
        <w:t>"يُنْتَقَمُ مِنْهُ"</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"يجب عليك بالتأكيد معاقبة ذلك الرجل"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21 (#1)</w:t>
      </w:r>
      <w:r>
        <w:rPr>
          <w:rtl/>
          <w:cs/>
          <w:lang w:val="ar_AE" w:bidi="ar_AE"/>
        </w:rPr>
      </w:r>
    </w:p>
    <w:p>
      <w:pPr>
        <w:bidi/>
      </w:pPr>
      <w:r>
        <w:rPr>
          <w:rtl/>
          <w:cs/>
          <w:lang w:val="ar_AE" w:bidi="ar_AE"/>
        </w:rPr>
      </w:r>
      <w:r>
        <w:rPr>
          <w:rtl/>
          <w:cs/>
          <w:lang w:val="ar_AE" w:bidi="ar_AE"/>
        </w:rPr>
        <w:t>כִּ֥י כַסְפּ֖⁠וֹ הֽוּא</w:t>
      </w:r>
    </w:p>
    <w:p>
      <w:pPr>
        <w:bidi/>
      </w:pPr>
      <w:r>
        <w:rPr>
          <w:rtl/>
          <w:cs/>
          <w:lang w:val="ar_AE" w:bidi="ar_AE"/>
        </w:rPr>
      </w:r>
      <w:r>
        <w:rPr>
          <w:b/>
          <w:rtl/>
          <w:cs/>
          <w:lang w:val="ar_AE" w:bidi="ar_AE"/>
        </w:rPr>
        <w:t>"لأَنَّهُ مَالُهُ"</w:t>
      </w:r>
    </w:p>
    <w:p>
      <w:pPr>
        <w:bidi/>
      </w:pPr>
      <w:r>
        <w:rPr>
          <w:rtl/>
          <w:cs/>
          <w:lang w:val="ar_AE" w:bidi="ar_AE"/>
        </w:rPr>
      </w:r>
      <w:r>
        <w:rPr>
          <w:rtl/>
          <w:cs/>
          <w:lang w:val="ar_AE" w:bidi="ar_AE"/>
        </w:rPr>
        <w:t>وجهة نظر شائعة هي أن فقدان الممتلكات القيمة، أي العبد، هو في حد ذاته عقوبة. فقد يكون أن السيد يفقد العبد مُدَّة ويضطر أيضًا لدفع ثمن علاجه، أو قد يموت العبد بعد بضعة أيام. إذا كان ذلك مفيدًا لقرائك، فيمكنك التعبير عن أن العبد كان ذا قيمة لسيده بشكل صريح. ترجمة بديلة: "لأنه قد فقد فعلًا عبده الذي كان ذا قيمة له" أو "لأنه قد فقد فعلًا عمل خادمه لفترة واضطر لدفع ثمن علاجه"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22 (#1)</w:t>
      </w:r>
      <w:r>
        <w:rPr>
          <w:rtl/>
          <w:cs/>
          <w:lang w:val="ar_AE" w:bidi="ar_AE"/>
        </w:rPr>
      </w:r>
    </w:p>
    <w:p>
      <w:pPr>
        <w:bidi/>
      </w:pPr>
      <w:r>
        <w:rPr>
          <w:rtl/>
          <w:cs/>
          <w:lang w:val="ar_AE" w:bidi="ar_AE"/>
        </w:rPr>
      </w:r>
      <w:r>
        <w:rPr>
          <w:rtl/>
          <w:cs/>
          <w:lang w:val="ar_AE" w:bidi="ar_AE"/>
        </w:rPr>
        <w:t>וְ⁠יָצְא֣וּ יְלָדֶ֔י⁠הָ וְ⁠לֹ֥א יִהְיֶ֖ה אָס֑וֹן</w:t>
      </w:r>
    </w:p>
    <w:p>
      <w:pPr>
        <w:bidi/>
      </w:pPr>
      <w:r>
        <w:rPr>
          <w:rtl/>
          <w:cs/>
          <w:lang w:val="ar_AE" w:bidi="ar_AE"/>
        </w:rPr>
      </w:r>
      <w:r>
        <w:rPr>
          <w:b/>
          <w:rtl/>
          <w:cs/>
          <w:lang w:val="ar_AE" w:bidi="ar_AE"/>
        </w:rPr>
        <w:t>"فَسَقَطَ وَلَدُهَا وَلَمْ تَحْصُلْ أَذِيَّةٌ"</w:t>
      </w:r>
    </w:p>
    <w:p>
      <w:pPr>
        <w:bidi/>
      </w:pPr>
      <w:r>
        <w:rPr>
          <w:rtl/>
          <w:cs/>
          <w:lang w:val="ar_AE" w:bidi="ar_AE"/>
        </w:rPr>
      </w:r>
      <w:r>
        <w:rPr>
          <w:rtl/>
          <w:cs/>
          <w:lang w:val="ar_AE" w:bidi="ar_AE"/>
        </w:rPr>
        <w:t xml:space="preserve">من غير الواضح في المقطع ماذا يحدث للطفل. فالنص غير واضح كما في الترجمة الإنجليزية ULT. وقد اعتبر البعض أن ذلك يعني أن الطفل يموت بسبب الولادة المبكرة، وأن </w:t>
      </w:r>
      <w:r>
        <w:rPr>
          <w:b/>
          <w:rtl/>
          <w:cs/>
          <w:lang w:val="ar_AE" w:bidi="ar_AE"/>
        </w:rPr>
        <w:t>الإصابة الخطيرة</w:t>
      </w:r>
      <w:r>
        <w:rPr>
          <w:rtl/>
          <w:cs/>
          <w:lang w:val="ar_AE" w:bidi="ar_AE"/>
        </w:rPr>
        <w:t xml:space="preserve"> تتعلق فقط بالمرأة. وفي هذه الحالة، يتم فرض غرامة لفقدان الطفل. ومع ذلك، يمكن أن يعني النص أيضًا أن الطفل قد وُلِدَ بسلام. ولا تزل الغرامة مفروضة بسبب الخطر الكبير على الحياتين. ثم تعطي الآيات القليلة التالية عواقب لأي إصابة سواء للأم أو الطفل.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22 (#2)</w:t>
      </w:r>
      <w:r>
        <w:rPr>
          <w:rtl/>
          <w:cs/>
          <w:lang w:val="ar_AE" w:bidi="ar_AE"/>
        </w:rPr>
      </w:r>
    </w:p>
    <w:p>
      <w:pPr>
        <w:bidi/>
      </w:pPr>
      <w:r>
        <w:rPr>
          <w:rtl/>
          <w:cs/>
          <w:lang w:val="ar_AE" w:bidi="ar_AE"/>
        </w:rPr>
      </w:r>
      <w:r>
        <w:rPr>
          <w:rtl/>
          <w:cs/>
          <w:lang w:val="ar_AE" w:bidi="ar_AE"/>
        </w:rPr>
        <w:t>אָס֑וֹן</w:t>
      </w:r>
    </w:p>
    <w:p>
      <w:pPr>
        <w:bidi/>
      </w:pPr>
      <w:r>
        <w:rPr>
          <w:rtl/>
          <w:cs/>
          <w:lang w:val="ar_AE" w:bidi="ar_AE"/>
        </w:rPr>
      </w:r>
      <w:r>
        <w:rPr>
          <w:b/>
          <w:rtl/>
          <w:cs/>
          <w:lang w:val="ar_AE" w:bidi="ar_AE"/>
        </w:rPr>
        <w:t>"أَذِيَّةٌ"</w:t>
      </w:r>
    </w:p>
    <w:p>
      <w:pPr>
        <w:bidi/>
      </w:pPr>
      <w:r>
        <w:rPr>
          <w:rtl/>
          <w:cs/>
          <w:lang w:val="ar_AE" w:bidi="ar_AE"/>
        </w:rPr>
      </w:r>
      <w:r>
        <w:rPr>
          <w:rtl/>
          <w:cs/>
          <w:lang w:val="ar_AE" w:bidi="ar_AE"/>
        </w:rPr>
        <w:t>الترجمة البديلة: "ضرر"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22 (#3)</w:t>
      </w:r>
      <w:r>
        <w:rPr>
          <w:rtl/>
          <w:cs/>
          <w:lang w:val="ar_AE" w:bidi="ar_AE"/>
        </w:rPr>
      </w:r>
    </w:p>
    <w:p>
      <w:pPr>
        <w:bidi/>
      </w:pPr>
      <w:r>
        <w:rPr>
          <w:rtl/>
          <w:cs/>
          <w:lang w:val="ar_AE" w:bidi="ar_AE"/>
        </w:rPr>
      </w:r>
      <w:r>
        <w:rPr>
          <w:rtl/>
          <w:cs/>
          <w:lang w:val="ar_AE" w:bidi="ar_AE"/>
        </w:rPr>
        <w:t>עָנ֣וֹשׁ יֵעָנֵ֗שׁ</w:t>
      </w:r>
    </w:p>
    <w:p>
      <w:pPr>
        <w:bidi/>
      </w:pPr>
      <w:r>
        <w:rPr>
          <w:rtl/>
          <w:cs/>
          <w:lang w:val="ar_AE" w:bidi="ar_AE"/>
        </w:rPr>
      </w:r>
      <w:r>
        <w:rPr>
          <w:b/>
          <w:rtl/>
          <w:cs/>
          <w:lang w:val="ar_AE" w:bidi="ar_AE"/>
        </w:rPr>
        <w:t>"يُغَرَّمُ كَمَا يَضَعُ عَلَيْهِ"</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"يجب عليك بالتأكيد تغريم الرجل المذنب" أو "يجب على الرجل المذنب دفع غرامة"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22 (#4)</w:t>
      </w:r>
      <w:r>
        <w:rPr>
          <w:rtl/>
          <w:cs/>
          <w:lang w:val="ar_AE" w:bidi="ar_AE"/>
        </w:rPr>
      </w:r>
    </w:p>
    <w:p>
      <w:pPr>
        <w:bidi/>
      </w:pPr>
      <w:r>
        <w:rPr>
          <w:rtl/>
          <w:cs/>
          <w:lang w:val="ar_AE" w:bidi="ar_AE"/>
        </w:rPr>
      </w:r>
      <w:r>
        <w:rPr>
          <w:rtl/>
          <w:cs/>
          <w:lang w:val="ar_AE" w:bidi="ar_AE"/>
        </w:rPr>
        <w:t>בִּ⁠פְלִלִֽים</w:t>
      </w:r>
    </w:p>
    <w:p>
      <w:pPr>
        <w:bidi/>
      </w:pPr>
      <w:r>
        <w:rPr>
          <w:rtl/>
          <w:cs/>
          <w:lang w:val="ar_AE" w:bidi="ar_AE"/>
        </w:rPr>
      </w:r>
      <w:r>
        <w:rPr>
          <w:b/>
          <w:rtl/>
          <w:cs/>
          <w:lang w:val="ar_AE" w:bidi="ar_AE"/>
        </w:rPr>
        <w:t>"عَنْ يَدِ الْقُضَاةِ"</w:t>
      </w:r>
    </w:p>
    <w:p>
      <w:pPr>
        <w:bidi/>
      </w:pPr>
      <w:r>
        <w:rPr>
          <w:rtl/>
          <w:cs/>
          <w:lang w:val="ar_AE" w:bidi="ar_AE"/>
        </w:rPr>
      </w:r>
      <w:r>
        <w:rPr>
          <w:rtl/>
          <w:cs/>
          <w:lang w:val="ar_AE" w:bidi="ar_AE"/>
        </w:rPr>
        <w:t>ترجمة بديلة: "ما يقرره القضاة"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23 (#1)</w:t>
      </w:r>
      <w:r>
        <w:rPr>
          <w:rtl/>
          <w:cs/>
          <w:lang w:val="ar_AE" w:bidi="ar_AE"/>
        </w:rPr>
      </w:r>
    </w:p>
    <w:p>
      <w:pPr>
        <w:bidi/>
      </w:pPr>
      <w:r>
        <w:rPr>
          <w:rtl/>
          <w:cs/>
          <w:lang w:val="ar_AE" w:bidi="ar_AE"/>
        </w:rPr>
      </w:r>
      <w:r>
        <w:rPr>
          <w:rtl/>
          <w:cs/>
          <w:lang w:val="ar_AE" w:bidi="ar_AE"/>
        </w:rPr>
        <w:t>וְ⁠נָתַתָּ֥ה נֶ֖פֶשׁ תַּ֥חַת נָֽפֶשׁ</w:t>
      </w:r>
    </w:p>
    <w:p>
      <w:pPr>
        <w:bidi/>
      </w:pPr>
      <w:r>
        <w:rPr>
          <w:rtl/>
          <w:cs/>
          <w:lang w:val="ar_AE" w:bidi="ar_AE"/>
        </w:rPr>
      </w:r>
      <w:r>
        <w:rPr>
          <w:b/>
          <w:rtl/>
          <w:cs/>
          <w:lang w:val="ar_AE" w:bidi="ar_AE"/>
        </w:rPr>
        <w:t>"تُعْطِي نَفْسًا بِنَفْسٍ"</w:t>
      </w:r>
    </w:p>
    <w:p>
      <w:pPr>
        <w:bidi/>
      </w:pPr>
      <w:r>
        <w:rPr>
          <w:rtl/>
          <w:cs/>
          <w:lang w:val="ar_AE" w:bidi="ar_AE"/>
        </w:rPr>
      </w:r>
      <w:r>
        <w:rPr>
          <w:rtl/>
          <w:cs/>
          <w:lang w:val="ar_AE" w:bidi="ar_AE"/>
        </w:rPr>
        <w:t>هذا يعني أنه إذا تعرض شخص للأذى، فيجب أن ينال الشخص الذي تسبب في الأذى نفس الأذى. إذا كان ذلك سيفيد قراءك، فيمكنك التعبير عن ذلك بوضوح. ترجمة بديلة: "يجب أن تأخذ حياة القاتل مقابل حياة الشخص المقتول"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24 (#1)</w:t>
      </w:r>
      <w:r>
        <w:rPr>
          <w:rtl/>
          <w:cs/>
          <w:lang w:val="ar_AE" w:bidi="ar_AE"/>
        </w:rPr>
      </w:r>
    </w:p>
    <w:p>
      <w:pPr>
        <w:bidi/>
      </w:pPr>
      <w:r>
        <w:rPr>
          <w:rtl/>
          <w:cs/>
          <w:lang w:val="ar_AE" w:bidi="ar_AE"/>
        </w:rPr>
      </w:r>
      <w:r>
        <w:rPr>
          <w:rtl/>
          <w:cs/>
          <w:lang w:val="ar_AE" w:bidi="ar_AE"/>
        </w:rPr>
        <w:t>עַ֚יִן תַּ֣חַת עַ֔יִן</w:t>
      </w:r>
    </w:p>
    <w:p>
      <w:pPr>
        <w:bidi/>
      </w:pPr>
      <w:r>
        <w:rPr>
          <w:rtl/>
          <w:cs/>
          <w:lang w:val="ar_AE" w:bidi="ar_AE"/>
        </w:rPr>
      </w:r>
      <w:r>
        <w:rPr>
          <w:b/>
          <w:rtl/>
          <w:cs/>
          <w:lang w:val="ar_AE" w:bidi="ar_AE"/>
        </w:rPr>
        <w:t>"وَعَيْنًا بِعَيْنٍ"</w:t>
      </w:r>
    </w:p>
    <w:p>
      <w:pPr>
        <w:bidi/>
      </w:pPr>
      <w:r>
        <w:rPr>
          <w:rtl/>
          <w:cs/>
          <w:lang w:val="ar_AE" w:bidi="ar_AE"/>
        </w:rPr>
      </w:r>
      <w:r>
        <w:rPr>
          <w:rtl/>
          <w:cs/>
          <w:lang w:val="ar_AE" w:bidi="ar_AE"/>
        </w:rPr>
        <w:t>هذا يعني أنه إذا أُصيب شخص ما، يجب أن يُصاب الشخص الذي تسبب في الأذى بنفس الطريقة. إذا كان ذلك مفيدًا لقرائك، فيمكنك التعبير عن ذلك بشكل صريح. ترجمة بديلة: "عين الضارب لعين المصاب" (ويُكرر بنفس الطريقة لكل مثال في هذه الآية والآية التالية)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26 (#1)</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هنا، تشير كلمة </w:t>
      </w:r>
      <w:r>
        <w:rPr>
          <w:b/>
          <w:rtl/>
          <w:cs/>
          <w:lang w:val="ar_AE" w:bidi="ar_AE"/>
        </w:rPr>
        <w:t>إِنْسَانٌ</w:t>
      </w:r>
      <w:r>
        <w:rPr>
          <w:rtl/>
          <w:cs/>
          <w:lang w:val="ar_AE" w:bidi="ar_AE"/>
        </w:rPr>
        <w:t xml:space="preserve"> إلى مالك العبد.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26 (#2)</w:t>
      </w:r>
      <w:r>
        <w:rPr>
          <w:rtl/>
          <w:cs/>
          <w:lang w:val="ar_AE" w:bidi="ar_AE"/>
        </w:rPr>
      </w:r>
    </w:p>
    <w:p>
      <w:pPr>
        <w:bidi/>
      </w:pPr>
      <w:r>
        <w:rPr>
          <w:rtl/>
          <w:cs/>
          <w:lang w:val="ar_AE" w:bidi="ar_AE"/>
        </w:rPr>
      </w:r>
      <w:r>
        <w:rPr>
          <w:rtl/>
          <w:cs/>
          <w:lang w:val="ar_AE" w:bidi="ar_AE"/>
        </w:rPr>
        <w:t>תַּ֥חַת</w:t>
      </w:r>
    </w:p>
    <w:p>
      <w:pPr>
        <w:bidi/>
      </w:pPr>
      <w:r>
        <w:rPr>
          <w:rtl/>
          <w:cs/>
          <w:lang w:val="ar_AE" w:bidi="ar_AE"/>
        </w:rPr>
      </w:r>
      <w:r>
        <w:rPr>
          <w:b/>
          <w:rtl/>
          <w:cs/>
          <w:lang w:val="ar_AE" w:bidi="ar_AE"/>
        </w:rPr>
        <w:t>"عِوَضًا عَنْ"</w:t>
      </w:r>
    </w:p>
    <w:p>
      <w:pPr>
        <w:bidi/>
      </w:pPr>
      <w:r>
        <w:rPr>
          <w:rtl/>
          <w:cs/>
          <w:lang w:val="ar_AE" w:bidi="ar_AE"/>
        </w:rPr>
      </w:r>
      <w:r>
        <w:rPr>
          <w:rtl/>
          <w:cs/>
          <w:lang w:val="ar_AE" w:bidi="ar_AE"/>
        </w:rPr>
        <w:t>ترجمة بديلة: "في مقابل"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28 (#1)</w:t>
      </w:r>
      <w:r>
        <w:rPr>
          <w:rtl/>
          <w:cs/>
          <w:lang w:val="ar_AE" w:bidi="ar_AE"/>
        </w:rPr>
      </w:r>
    </w:p>
    <w:p>
      <w:pPr>
        <w:bidi/>
      </w:pPr>
      <w:r>
        <w:rPr>
          <w:rtl/>
          <w:cs/>
          <w:lang w:val="ar_AE" w:bidi="ar_AE"/>
        </w:rPr>
      </w:r>
      <w:r>
        <w:rPr>
          <w:rtl/>
          <w:cs/>
          <w:lang w:val="ar_AE" w:bidi="ar_AE"/>
        </w:rPr>
        <w:t>יִגַּ֨ח שׁ֥וֹר</w:t>
      </w:r>
    </w:p>
    <w:p>
      <w:pPr>
        <w:bidi/>
      </w:pPr>
      <w:r>
        <w:rPr>
          <w:rtl/>
          <w:cs/>
          <w:lang w:val="ar_AE" w:bidi="ar_AE"/>
        </w:rPr>
      </w:r>
      <w:r>
        <w:rPr>
          <w:b/>
          <w:rtl/>
          <w:cs/>
          <w:lang w:val="ar_AE" w:bidi="ar_AE"/>
        </w:rPr>
        <w:t>"وَإِذَا نَطَحَ ثَوْرٌ"</w:t>
      </w:r>
    </w:p>
    <w:p>
      <w:pPr>
        <w:bidi/>
      </w:pPr>
      <w:r>
        <w:rPr>
          <w:rtl/>
          <w:cs/>
          <w:lang w:val="ar_AE" w:bidi="ar_AE"/>
        </w:rPr>
      </w:r>
      <w:r>
        <w:rPr>
          <w:rtl/>
          <w:cs/>
          <w:lang w:val="ar_AE" w:bidi="ar_AE"/>
        </w:rPr>
        <w:t>ترجمة بديلة: "إذا أصاب الثور بقرونه"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28 (#2)</w:t>
      </w:r>
      <w:r>
        <w:rPr>
          <w:rtl/>
          <w:cs/>
          <w:lang w:val="ar_AE" w:bidi="ar_AE"/>
        </w:rPr>
      </w:r>
    </w:p>
    <w:p>
      <w:pPr>
        <w:bidi/>
      </w:pPr>
      <w:r>
        <w:rPr>
          <w:rtl/>
          <w:cs/>
          <w:lang w:val="ar_AE" w:bidi="ar_AE"/>
        </w:rPr>
      </w:r>
      <w:r>
        <w:rPr>
          <w:rtl/>
          <w:cs/>
          <w:lang w:val="ar_AE" w:bidi="ar_AE"/>
        </w:rPr>
        <w:t>סָק֨וֹל יִסָּקֵ֜ל הַ⁠שּׁ֗וֹר</w:t>
      </w:r>
    </w:p>
    <w:p>
      <w:pPr>
        <w:bidi/>
      </w:pPr>
      <w:r>
        <w:rPr>
          <w:rtl/>
          <w:cs/>
          <w:lang w:val="ar_AE" w:bidi="ar_AE"/>
        </w:rPr>
      </w:r>
      <w:r>
        <w:rPr>
          <w:b/>
          <w:rtl/>
          <w:cs/>
          <w:lang w:val="ar_AE" w:bidi="ar_AE"/>
        </w:rPr>
        <w:t>"يُرْجَمُ الثَّوْرُ"</w:t>
      </w:r>
    </w:p>
    <w:p>
      <w:pPr>
        <w:bidi/>
      </w:pPr>
      <w:r>
        <w:rPr>
          <w:rtl/>
          <w:cs/>
          <w:lang w:val="ar_AE" w:bidi="ar_AE"/>
        </w:rPr>
      </w:r>
      <w:r>
        <w:rPr>
          <w:rtl/>
          <w:cs/>
          <w:lang w:val="ar_AE" w:bidi="ar_AE"/>
        </w:rPr>
        <w:t>إذا لم تكن لغتك تستخدم صيغة المبني للمجهول بهذه الطريقة، فيمكنك التعبير عنها بصيغة المبني للمعلوم أو بطريقة أخرى تكون مناسبة في لغتك. ترجمة بديلة: "يجب عليك بالتأكيد رجم الثور حتى الموت"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28 (#3)</w:t>
      </w:r>
      <w:r>
        <w:rPr>
          <w:rtl/>
          <w:cs/>
          <w:lang w:val="ar_AE" w:bidi="ar_AE"/>
        </w:rPr>
      </w:r>
    </w:p>
    <w:p>
      <w:pPr>
        <w:bidi/>
      </w:pPr>
      <w:r>
        <w:rPr>
          <w:rtl/>
          <w:cs/>
          <w:lang w:val="ar_AE" w:bidi="ar_AE"/>
        </w:rPr>
      </w:r>
      <w:r>
        <w:rPr>
          <w:rtl/>
          <w:cs/>
          <w:lang w:val="ar_AE" w:bidi="ar_AE"/>
        </w:rPr>
        <w:t>וְ⁠לֹ֤א יֵאָכֵל֙ אֶת־בְּשָׂר֔⁠וֹ</w:t>
      </w:r>
    </w:p>
    <w:p>
      <w:pPr>
        <w:bidi/>
      </w:pPr>
      <w:r>
        <w:rPr>
          <w:rtl/>
          <w:cs/>
          <w:lang w:val="ar_AE" w:bidi="ar_AE"/>
        </w:rPr>
      </w:r>
      <w:r>
        <w:rPr>
          <w:b/>
          <w:rtl/>
          <w:cs/>
          <w:lang w:val="ar_AE" w:bidi="ar_AE"/>
        </w:rPr>
        <w:t>"ولا يؤكل لحمه"</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"ويجب ألا تأكل لحمه"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29 (#1)</w:t>
      </w:r>
      <w:r>
        <w:rPr>
          <w:rtl/>
          <w:cs/>
          <w:lang w:val="ar_AE" w:bidi="ar_AE"/>
        </w:rPr>
      </w:r>
    </w:p>
    <w:p>
      <w:pPr>
        <w:bidi/>
      </w:pPr>
      <w:r>
        <w:rPr>
          <w:rtl/>
          <w:cs/>
          <w:lang w:val="ar_AE" w:bidi="ar_AE"/>
        </w:rPr>
      </w:r>
      <w:r>
        <w:rPr>
          <w:rtl/>
          <w:cs/>
          <w:lang w:val="ar_AE" w:bidi="ar_AE"/>
        </w:rPr>
        <w:t>וְ⁠הוּעַ֤ד בִּ⁠בְעָלָי⁠ו֙ וְ⁠לֹ֣א יִשְׁמְרֶ֔⁠נּוּ</w:t>
      </w:r>
    </w:p>
    <w:p>
      <w:pPr>
        <w:bidi/>
      </w:pPr>
      <w:r>
        <w:rPr>
          <w:rtl/>
          <w:cs/>
          <w:lang w:val="ar_AE" w:bidi="ar_AE"/>
        </w:rPr>
      </w:r>
      <w:r>
        <w:rPr>
          <w:b/>
          <w:rtl/>
          <w:cs/>
          <w:lang w:val="ar_AE" w:bidi="ar_AE"/>
        </w:rPr>
        <w:t>"وَقَدْ أُشْهِدَ عَلَى صَاحِبِهِ وَلَمْ يَضْبِطْهُ"</w:t>
      </w:r>
    </w:p>
    <w:p>
      <w:pPr>
        <w:bidi/>
      </w:pPr>
      <w:r>
        <w:rPr>
          <w:rtl/>
          <w:cs/>
          <w:lang w:val="ar_AE" w:bidi="ar_AE"/>
        </w:rPr>
      </w:r>
      <w:r>
        <w:rPr>
          <w:rtl/>
          <w:cs/>
          <w:lang w:val="ar_AE" w:bidi="ar_AE"/>
        </w:rPr>
        <w:t xml:space="preserve">إذا كانت لغتك لا تستخدم صيغة المبني للمجهول بهذه الطريقة، فيمكنك أن تقول </w:t>
      </w:r>
      <w:r>
        <w:rPr>
          <w:b/>
          <w:rtl/>
          <w:cs/>
          <w:lang w:val="ar_AE" w:bidi="ar_AE"/>
        </w:rPr>
        <w:t>تم تحذير صاحبه</w:t>
      </w:r>
      <w:r>
        <w:rPr>
          <w:rtl/>
          <w:cs/>
          <w:lang w:val="ar_AE" w:bidi="ar_AE"/>
        </w:rPr>
        <w:t xml:space="preserve"> بصيغة المبني للمعلوم أو بطريقة أخرى تكون مناسبة في لغتك. ترجمة بديلة: "وحذر شخص ما صاحبه لكنه لم يحتفظ به في الداخل"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29 (#2)</w:t>
      </w:r>
      <w:r>
        <w:rPr>
          <w:rtl/>
          <w:cs/>
          <w:lang w:val="ar_AE" w:bidi="ar_AE"/>
        </w:rPr>
      </w:r>
    </w:p>
    <w:p>
      <w:pPr>
        <w:bidi/>
      </w:pPr>
      <w:r>
        <w:rPr>
          <w:rtl/>
          <w:cs/>
          <w:lang w:val="ar_AE" w:bidi="ar_AE"/>
        </w:rPr>
      </w:r>
      <w:r>
        <w:rPr>
          <w:rtl/>
          <w:cs/>
          <w:lang w:val="ar_AE" w:bidi="ar_AE"/>
        </w:rPr>
        <w:t>וְ⁠הוּעַ֤ד בִּ⁠בְעָלָי⁠ו֙ וְ⁠לֹ֣א יִשְׁמְרֶ֔⁠נּוּ</w:t>
      </w:r>
    </w:p>
    <w:p>
      <w:pPr>
        <w:bidi/>
      </w:pPr>
      <w:r>
        <w:rPr>
          <w:rtl/>
          <w:cs/>
          <w:lang w:val="ar_AE" w:bidi="ar_AE"/>
        </w:rPr>
      </w:r>
      <w:r>
        <w:rPr>
          <w:b/>
          <w:rtl/>
          <w:cs/>
          <w:lang w:val="ar_AE" w:bidi="ar_AE"/>
        </w:rPr>
        <w:t>"وَقَدْ أُشْهِدَ عَلَى صَاحِبِهِ وَلَمْ يَضْبِطْهُ"</w:t>
      </w:r>
    </w:p>
    <w:p>
      <w:pPr>
        <w:bidi/>
      </w:pPr>
      <w:r>
        <w:rPr>
          <w:rtl/>
          <w:cs/>
          <w:lang w:val="ar_AE" w:bidi="ar_AE"/>
        </w:rPr>
      </w:r>
      <w:r>
        <w:rPr>
          <w:rtl/>
          <w:cs/>
          <w:lang w:val="ar_AE" w:bidi="ar_AE"/>
        </w:rPr>
        <w:t>إذا كان ذلك سيفيد قراءك، يمكنك توضيح محتوى التحذير بشكل صريح. ترجمة بديلة: "وتم تحذير مالكه من أنه ينطح لكنه لم يحتفظ به في الداخل"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29 (#3)</w:t>
      </w:r>
      <w:r>
        <w:rPr>
          <w:rtl/>
          <w:cs/>
          <w:lang w:val="ar_AE" w:bidi="ar_AE"/>
        </w:rPr>
      </w:r>
    </w:p>
    <w:p>
      <w:pPr>
        <w:bidi/>
      </w:pPr>
      <w:r>
        <w:rPr>
          <w:rtl/>
          <w:cs/>
          <w:lang w:val="ar_AE" w:bidi="ar_AE"/>
        </w:rPr>
      </w:r>
      <w:r>
        <w:rPr>
          <w:rtl/>
          <w:cs/>
          <w:lang w:val="ar_AE" w:bidi="ar_AE"/>
        </w:rPr>
        <w:t>וְ⁠גַם־בְּעָלָ֖י⁠ו יוּמָֽת</w:t>
      </w:r>
    </w:p>
    <w:p>
      <w:pPr>
        <w:bidi/>
      </w:pPr>
      <w:r>
        <w:rPr>
          <w:rtl/>
          <w:cs/>
          <w:lang w:val="ar_AE" w:bidi="ar_AE"/>
        </w:rPr>
      </w:r>
      <w:r>
        <w:rPr>
          <w:b/>
          <w:rtl/>
          <w:cs/>
          <w:lang w:val="ar_AE" w:bidi="ar_AE"/>
        </w:rPr>
        <w:t>"وَصَاحِبُهُ أَيْضًا يُقْتَلُ"</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"ويجب عليك أيضًا قتل صاحبه"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30 (#1)</w:t>
      </w:r>
      <w:r>
        <w:rPr>
          <w:rtl/>
          <w:cs/>
          <w:lang w:val="ar_AE" w:bidi="ar_AE"/>
        </w:rPr>
      </w:r>
    </w:p>
    <w:p>
      <w:pPr>
        <w:bidi/>
      </w:pPr>
      <w:r>
        <w:rPr>
          <w:rtl/>
          <w:cs/>
          <w:lang w:val="ar_AE" w:bidi="ar_AE"/>
        </w:rPr>
      </w:r>
      <w:r>
        <w:rPr>
          <w:rtl/>
          <w:cs/>
          <w:lang w:val="ar_AE" w:bidi="ar_AE"/>
        </w:rPr>
        <w:t>אִם־כֹּ֖פֶר יוּשַׁ֣ת עָלָ֑י⁠ו וְ⁠נָתַן֙ פִּדְיֹ֣ן נַפְשׁ֔⁠וֹ כְּ⁠כֹ֥ל אֲשֶׁר־יוּשַׁ֖ת עָלָֽי⁠ו</w:t>
      </w:r>
    </w:p>
    <w:p>
      <w:pPr>
        <w:bidi/>
      </w:pPr>
      <w:r>
        <w:rPr>
          <w:rtl/>
          <w:cs/>
          <w:lang w:val="ar_AE" w:bidi="ar_AE"/>
        </w:rPr>
      </w:r>
      <w:r>
        <w:rPr>
          <w:b/>
          <w:rtl/>
          <w:cs/>
          <w:lang w:val="ar_AE" w:bidi="ar_AE"/>
        </w:rPr>
        <w:t>"إِنْ وُضِعَتْ عَلَيْهِ فِدْيَةٌ، يَدْفَعُ فِدَاءَ نَفْسِهِ كُلُّ مَا يُوضَعُ عَلَيْهِ"</w:t>
      </w:r>
    </w:p>
    <w:p>
      <w:pPr>
        <w:bidi/>
      </w:pPr>
      <w:r>
        <w:rPr>
          <w:rtl/>
          <w:cs/>
          <w:lang w:val="ar_AE" w:bidi="ar_AE"/>
        </w:rPr>
      </w:r>
      <w:r>
        <w:rPr>
          <w:rtl/>
          <w:cs/>
          <w:lang w:val="ar_AE" w:bidi="ar_AE"/>
        </w:rPr>
        <w:t>لا يحدد النص من سيفرض الفدية على مالك الثور. لكن حيث إن هناك نصوصًا أخرى تشير إلى أن العدالة انتقامية وتُنَفَّذ بواسطة عائلة الشخص المتوفى، فهذه إحدى الخيارات. والخيار الآخر هو أن القضاة هم الذين يفرضونها. إذا كان ذلك سيفيد قراءك، فيمكنك التعبير عن أحد هذه الخيارات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30 (#2)</w:t>
      </w:r>
      <w:r>
        <w:rPr>
          <w:rtl/>
          <w:cs/>
          <w:lang w:val="ar_AE" w:bidi="ar_AE"/>
        </w:rPr>
      </w:r>
    </w:p>
    <w:p>
      <w:pPr>
        <w:bidi/>
      </w:pPr>
      <w:r>
        <w:rPr>
          <w:rtl/>
          <w:cs/>
          <w:lang w:val="ar_AE" w:bidi="ar_AE"/>
        </w:rPr>
      </w:r>
      <w:r>
        <w:rPr>
          <w:rtl/>
          <w:cs/>
          <w:lang w:val="ar_AE" w:bidi="ar_AE"/>
        </w:rPr>
        <w:t>אִם־כֹּ֖פֶר יוּשַׁ֣ת עָלָ֑י⁠ו &amp; יוּשַׁ֖ת עָלָֽי⁠ו</w:t>
      </w:r>
    </w:p>
    <w:p>
      <w:pPr>
        <w:bidi/>
      </w:pPr>
      <w:r>
        <w:rPr>
          <w:rtl/>
          <w:cs/>
          <w:lang w:val="ar_AE" w:bidi="ar_AE"/>
        </w:rPr>
      </w:r>
      <w:r>
        <w:rPr>
          <w:b/>
          <w:rtl/>
          <w:cs/>
          <w:lang w:val="ar_AE" w:bidi="ar_AE"/>
        </w:rPr>
        <w:t>"إِنْ وُضِعَتْ عَلَيْهِ فِدْيَةٌ،"</w:t>
      </w:r>
      <w:r>
        <w:rPr>
          <w:rtl/>
          <w:cs/>
          <w:lang w:val="ar_AE" w:bidi="ar_AE"/>
        </w:rPr>
        <w:t xml:space="preserve"> - </w:t>
      </w:r>
      <w:r>
        <w:rPr>
          <w:b/>
          <w:rtl/>
          <w:cs/>
          <w:lang w:val="ar_AE" w:bidi="ar_AE"/>
        </w:rPr>
        <w:t>"مَا يُوضَعُ عَلَيْهِ"</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ومع ذلك، يجب عليك اتخاذ قرار بشأن من الذي يفرض الفدية أو استخدام ضمير غير محدد، إذا كان ذلك ممكنًا في لغتك (هذا الخيار الثاني لن يكون منطقيًا في الإنجليزية). ترجمة بديلة: "إذا وضع القضاة فدية عليه... فإنهم يضعون عليه"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31 (#1)</w:t>
      </w:r>
      <w:r>
        <w:rPr>
          <w:rtl/>
          <w:cs/>
          <w:lang w:val="ar_AE" w:bidi="ar_AE"/>
        </w:rPr>
      </w:r>
    </w:p>
    <w:p>
      <w:pPr>
        <w:bidi/>
      </w:pPr>
      <w:r>
        <w:rPr>
          <w:rtl/>
          <w:cs/>
          <w:lang w:val="ar_AE" w:bidi="ar_AE"/>
        </w:rPr>
      </w:r>
      <w:r>
        <w:rPr>
          <w:rtl/>
          <w:cs/>
          <w:lang w:val="ar_AE" w:bidi="ar_AE"/>
        </w:rPr>
        <w:t>יִגָּ֖ח &amp; יִגָּ֑ח</w:t>
      </w:r>
    </w:p>
    <w:p>
      <w:pPr>
        <w:bidi/>
      </w:pPr>
      <w:r>
        <w:rPr>
          <w:rtl/>
          <w:cs/>
          <w:lang w:val="ar_AE" w:bidi="ar_AE"/>
        </w:rPr>
      </w:r>
      <w:r>
        <w:rPr>
          <w:b/>
          <w:rtl/>
          <w:cs/>
          <w:lang w:val="ar_AE" w:bidi="ar_AE"/>
        </w:rPr>
        <w:t>"إِذَا نَطَحَ"</w:t>
      </w:r>
      <w:r>
        <w:rPr>
          <w:rtl/>
          <w:cs/>
          <w:lang w:val="ar_AE" w:bidi="ar_AE"/>
        </w:rPr>
        <w:t xml:space="preserve"> - </w:t>
      </w:r>
      <w:r>
        <w:rPr>
          <w:b/>
          <w:rtl/>
          <w:cs/>
          <w:lang w:val="ar_AE" w:bidi="ar_AE"/>
        </w:rPr>
        <w:t>"نَطَحَ"</w:t>
      </w:r>
    </w:p>
    <w:p>
      <w:pPr>
        <w:bidi/>
      </w:pPr>
      <w:r>
        <w:rPr>
          <w:rtl/>
          <w:cs/>
          <w:lang w:val="ar_AE" w:bidi="ar_AE"/>
        </w:rPr>
      </w:r>
      <w:r>
        <w:rPr>
          <w:rtl/>
          <w:cs/>
          <w:lang w:val="ar_AE" w:bidi="ar_AE"/>
        </w:rPr>
        <w:t>ترجمة بديلة: "إذا أصاب بقرونه ... أصاب بقرونه"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31 (#2)</w:t>
      </w:r>
      <w:r>
        <w:rPr>
          <w:rtl/>
          <w:cs/>
          <w:lang w:val="ar_AE" w:bidi="ar_AE"/>
        </w:rPr>
      </w:r>
    </w:p>
    <w:p>
      <w:pPr>
        <w:bidi/>
      </w:pPr>
      <w:r>
        <w:rPr>
          <w:rtl/>
          <w:cs/>
          <w:lang w:val="ar_AE" w:bidi="ar_AE"/>
        </w:rPr>
      </w:r>
      <w:r>
        <w:rPr>
          <w:rtl/>
          <w:cs/>
          <w:lang w:val="ar_AE" w:bidi="ar_AE"/>
        </w:rPr>
        <w:t>לּֽ⁠וֹ</w:t>
      </w:r>
    </w:p>
    <w:p>
      <w:pPr>
        <w:bidi/>
      </w:pPr>
      <w:r>
        <w:rPr>
          <w:rtl/>
          <w:cs/>
          <w:lang w:val="ar_AE" w:bidi="ar_AE"/>
        </w:rPr>
      </w:r>
      <w:r>
        <w:rPr>
          <w:b/>
          <w:rtl/>
          <w:cs/>
          <w:lang w:val="ar_AE" w:bidi="ar_AE"/>
        </w:rPr>
        <w:t>"يُفْعَلُ بِهِ"</w:t>
      </w:r>
    </w:p>
    <w:p>
      <w:pPr>
        <w:bidi/>
      </w:pPr>
      <w:r>
        <w:rPr>
          <w:rtl/>
          <w:cs/>
          <w:lang w:val="ar_AE" w:bidi="ar_AE"/>
        </w:rPr>
      </w:r>
      <w:r>
        <w:rPr>
          <w:rtl/>
          <w:cs/>
          <w:lang w:val="ar_AE" w:bidi="ar_AE"/>
        </w:rPr>
        <w:t xml:space="preserve">هنا، كلمة </w:t>
      </w:r>
      <w:r>
        <w:rPr>
          <w:b/>
          <w:rtl/>
          <w:cs/>
          <w:lang w:val="ar_AE" w:bidi="ar_AE"/>
        </w:rPr>
        <w:t xml:space="preserve">به </w:t>
      </w:r>
      <w:r>
        <w:rPr>
          <w:rtl/>
          <w:cs/>
          <w:lang w:val="ar_AE" w:bidi="ar_AE"/>
        </w:rPr>
        <w:t>تشير على الأرجح إلى مالك الثور. ترجمة بديلة: "بالمالك"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32 (#1)</w:t>
      </w:r>
      <w:r>
        <w:rPr>
          <w:rtl/>
          <w:cs/>
          <w:lang w:val="ar_AE" w:bidi="ar_AE"/>
        </w:rPr>
      </w:r>
    </w:p>
    <w:p>
      <w:pPr>
        <w:bidi/>
      </w:pPr>
      <w:r>
        <w:rPr>
          <w:rtl/>
          <w:cs/>
          <w:lang w:val="ar_AE" w:bidi="ar_AE"/>
        </w:rPr>
      </w:r>
      <w:r>
        <w:rPr>
          <w:rtl/>
          <w:cs/>
          <w:lang w:val="ar_AE" w:bidi="ar_AE"/>
        </w:rPr>
        <w:t>כֶּ֣סֶף ׀ שְׁלֹשִׁ֣ים שְׁקָלִ֗ים</w:t>
      </w:r>
    </w:p>
    <w:p>
      <w:pPr>
        <w:bidi/>
      </w:pPr>
      <w:r>
        <w:rPr>
          <w:rtl/>
          <w:cs/>
          <w:lang w:val="ar_AE" w:bidi="ar_AE"/>
        </w:rPr>
      </w:r>
      <w:r>
        <w:rPr>
          <w:b/>
          <w:rtl/>
          <w:cs/>
          <w:lang w:val="ar_AE" w:bidi="ar_AE"/>
        </w:rPr>
        <w:t>"ثَلاَثِينَ شَاقِلَ فِضَّةٍ"</w:t>
      </w:r>
    </w:p>
    <w:p>
      <w:pPr>
        <w:bidi/>
      </w:pPr>
      <w:r>
        <w:rPr>
          <w:rtl/>
          <w:cs/>
          <w:lang w:val="ar_AE" w:bidi="ar_AE"/>
        </w:rPr>
      </w:r>
      <w:r>
        <w:rPr>
          <w:rtl/>
          <w:cs/>
          <w:lang w:val="ar_AE" w:bidi="ar_AE"/>
        </w:rPr>
        <w:t>في العصور القديمة، كان وزن الشاقل الفضي حوالي 11 جرامًا أو حوالي ثلث أونصة. ويمكنك محاولة التعبير عن المقابل من حيث قيم المال الحديثة، ولكن إذا فعلت ذلك، فقد يتسبب ذلك في أن تصبح ترجمة الكتاب المقدس الخاصة بك قديمة وغير دقيقة، حيث يمكن أن تتغير تلك القيم بمرور الوقت. أو بدلًا من ذلك، يمكنك قول شيء عام مثل "30 قطعة فضية" أو إعطاء الوزن المكافئ أو استخدام المصطلح الكتابي في النص وشرح الوزن في حاشية. ترجمة بديلة: "330 جرامًا من الفضة"</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32 (#2)</w:t>
      </w:r>
      <w:r>
        <w:rPr>
          <w:rtl/>
          <w:cs/>
          <w:lang w:val="ar_AE" w:bidi="ar_AE"/>
        </w:rPr>
      </w:r>
    </w:p>
    <w:p>
      <w:pPr>
        <w:bidi/>
      </w:pPr>
      <w:r>
        <w:rPr>
          <w:rtl/>
          <w:cs/>
          <w:lang w:val="ar_AE" w:bidi="ar_AE"/>
        </w:rPr>
      </w:r>
      <w:r>
        <w:rPr>
          <w:rtl/>
          <w:cs/>
          <w:lang w:val="ar_AE" w:bidi="ar_AE"/>
        </w:rPr>
        <w:t>אִם־עֶ֛בֶד יִגַּ֥ח הַ⁠שּׁ֖וֹר</w:t>
      </w:r>
    </w:p>
    <w:p>
      <w:pPr>
        <w:bidi/>
      </w:pPr>
      <w:r>
        <w:rPr>
          <w:rtl/>
          <w:cs/>
          <w:lang w:val="ar_AE" w:bidi="ar_AE"/>
        </w:rPr>
      </w:r>
      <w:r>
        <w:rPr>
          <w:b/>
          <w:rtl/>
          <w:cs/>
          <w:lang w:val="ar_AE" w:bidi="ar_AE"/>
        </w:rPr>
        <w:t>"إِنْ نَطَحَ الثَّوْرُ عَبْدًا"</w:t>
      </w:r>
    </w:p>
    <w:p>
      <w:pPr>
        <w:bidi/>
      </w:pPr>
      <w:r>
        <w:rPr>
          <w:rtl/>
          <w:cs/>
          <w:lang w:val="ar_AE" w:bidi="ar_AE"/>
        </w:rPr>
      </w:r>
      <w:r>
        <w:rPr>
          <w:rtl/>
          <w:cs/>
          <w:lang w:val="ar_AE" w:bidi="ar_AE"/>
        </w:rPr>
        <w:t>يجب أن يكون العبد قد مات لأنهم سيقتلون الثور. إذا كان ذلك سيفيد قراءك، فيمكنك التعبير عن ذلك بشكل صريح. ترجمة بديلة: "إذا قتل الثور عبدًا"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32 (#3)</w:t>
      </w:r>
      <w:r>
        <w:rPr>
          <w:rtl/>
          <w:cs/>
          <w:lang w:val="ar_AE" w:bidi="ar_AE"/>
        </w:rPr>
      </w:r>
    </w:p>
    <w:p>
      <w:pPr>
        <w:bidi/>
      </w:pPr>
      <w:r>
        <w:rPr>
          <w:rtl/>
          <w:cs/>
          <w:lang w:val="ar_AE" w:bidi="ar_AE"/>
        </w:rPr>
      </w:r>
      <w:r>
        <w:rPr>
          <w:rtl/>
          <w:cs/>
          <w:lang w:val="ar_AE" w:bidi="ar_AE"/>
        </w:rPr>
        <w:t>וְ⁠הַ⁠שּׁ֖וֹר יִסָּקֵֽל</w:t>
      </w:r>
    </w:p>
    <w:p>
      <w:pPr>
        <w:bidi/>
      </w:pPr>
      <w:r>
        <w:rPr>
          <w:rtl/>
          <w:cs/>
          <w:lang w:val="ar_AE" w:bidi="ar_AE"/>
        </w:rPr>
      </w:r>
      <w:r>
        <w:rPr>
          <w:b/>
          <w:rtl/>
          <w:cs/>
          <w:lang w:val="ar_AE" w:bidi="ar_AE"/>
        </w:rPr>
        <w:t>"وَالثَّوْرُ يُرْجَمُ"</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"يجب عليك قتل الثور برجمه"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33 (#1)</w:t>
      </w:r>
      <w:r>
        <w:rPr>
          <w:rtl/>
          <w:cs/>
          <w:lang w:val="ar_AE" w:bidi="ar_AE"/>
        </w:rPr>
      </w:r>
    </w:p>
    <w:p>
      <w:pPr>
        <w:bidi/>
      </w:pPr>
      <w:r>
        <w:rPr>
          <w:rtl/>
          <w:cs/>
          <w:lang w:val="ar_AE" w:bidi="ar_AE"/>
        </w:rPr>
      </w:r>
      <w:r>
        <w:rPr>
          <w:rtl/>
          <w:cs/>
          <w:lang w:val="ar_AE" w:bidi="ar_AE"/>
        </w:rPr>
        <w:t>יִפְתַּ֨ח &amp; בּ֗וֹר</w:t>
      </w:r>
    </w:p>
    <w:p>
      <w:pPr>
        <w:bidi/>
      </w:pPr>
      <w:r>
        <w:rPr>
          <w:rtl/>
          <w:cs/>
          <w:lang w:val="ar_AE" w:bidi="ar_AE"/>
        </w:rPr>
      </w:r>
      <w:r>
        <w:rPr>
          <w:b/>
          <w:rtl/>
          <w:cs/>
          <w:lang w:val="ar_AE" w:bidi="ar_AE"/>
        </w:rPr>
        <w:t>"وَإِذَا فَتَحَ إِنْسَانٌ بِئْرًا"</w:t>
      </w:r>
    </w:p>
    <w:p>
      <w:pPr>
        <w:bidi/>
      </w:pPr>
      <w:r>
        <w:rPr>
          <w:rtl/>
          <w:cs/>
          <w:lang w:val="ar_AE" w:bidi="ar_AE"/>
        </w:rPr>
      </w:r>
      <w:r>
        <w:rPr>
          <w:rtl/>
          <w:cs/>
          <w:lang w:val="ar_AE" w:bidi="ar_AE"/>
        </w:rPr>
        <w:t>ترجمة بديلة: "يكشف حفرة في الأرض" أو "يزيح غطاء عن حفرة في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34 (#1)</w:t>
      </w:r>
      <w:r>
        <w:rPr>
          <w:rtl/>
          <w:cs/>
          <w:lang w:val="ar_AE" w:bidi="ar_AE"/>
        </w:rPr>
      </w:r>
    </w:p>
    <w:p>
      <w:pPr>
        <w:bidi/>
      </w:pPr>
      <w:r>
        <w:rPr>
          <w:rtl/>
          <w:cs/>
          <w:lang w:val="ar_AE" w:bidi="ar_AE"/>
        </w:rPr>
      </w:r>
      <w:r>
        <w:rPr>
          <w:rtl/>
          <w:cs/>
          <w:lang w:val="ar_AE" w:bidi="ar_AE"/>
        </w:rPr>
        <w:t>כֶּ֖סֶף יָשִׁ֣יב לִ⁠בְעָלָ֑י⁠ו</w:t>
      </w:r>
    </w:p>
    <w:p>
      <w:pPr>
        <w:bidi/>
      </w:pPr>
      <w:r>
        <w:rPr>
          <w:rtl/>
          <w:cs/>
          <w:lang w:val="ar_AE" w:bidi="ar_AE"/>
        </w:rPr>
      </w:r>
      <w:r>
        <w:rPr>
          <w:b/>
          <w:rtl/>
          <w:cs/>
          <w:lang w:val="ar_AE" w:bidi="ar_AE"/>
        </w:rPr>
        <w:t>"وَيَرُدُّ فِضَّةً لِصَاحِبِهِ"</w:t>
      </w:r>
    </w:p>
    <w:p>
      <w:pPr>
        <w:bidi/>
      </w:pPr>
      <w:r>
        <w:rPr>
          <w:rtl/>
          <w:cs/>
          <w:lang w:val="ar_AE" w:bidi="ar_AE"/>
        </w:rPr>
      </w:r>
      <w:r>
        <w:rPr>
          <w:rtl/>
          <w:cs/>
          <w:lang w:val="ar_AE" w:bidi="ar_AE"/>
        </w:rPr>
        <w:t>يجب تعويض المالك عن فقدان حيوانه. إذا كان ذلك سيفيد قراءك، فيمكنك التعبير عن ذلك بشكل صريح. ترجمة بديلة: "يجب عليه دفع تعويض للمالك عن الحيوان المَيْت"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34 (#2)</w:t>
      </w:r>
      <w:r>
        <w:rPr>
          <w:rtl/>
          <w:cs/>
          <w:lang w:val="ar_AE" w:bidi="ar_AE"/>
        </w:rPr>
      </w:r>
    </w:p>
    <w:p>
      <w:pPr>
        <w:bidi/>
      </w:pPr>
      <w:r>
        <w:rPr>
          <w:rtl/>
          <w:cs/>
          <w:lang w:val="ar_AE" w:bidi="ar_AE"/>
        </w:rPr>
      </w:r>
      <w:r>
        <w:rPr>
          <w:rtl/>
          <w:cs/>
          <w:lang w:val="ar_AE" w:bidi="ar_AE"/>
        </w:rPr>
        <w:t>יְשַׁלֵּ֔ם</w:t>
      </w:r>
    </w:p>
    <w:p>
      <w:pPr>
        <w:bidi/>
      </w:pPr>
      <w:r>
        <w:rPr>
          <w:rtl/>
          <w:cs/>
          <w:lang w:val="ar_AE" w:bidi="ar_AE"/>
        </w:rPr>
      </w:r>
      <w:r>
        <w:rPr>
          <w:b/>
          <w:rtl/>
          <w:cs/>
          <w:lang w:val="ar_AE" w:bidi="ar_AE"/>
        </w:rPr>
        <w:t>"يُعَوِّضُ"</w:t>
      </w:r>
    </w:p>
    <w:p>
      <w:pPr>
        <w:bidi/>
      </w:pPr>
      <w:r>
        <w:rPr>
          <w:rtl/>
          <w:cs/>
          <w:lang w:val="ar_AE" w:bidi="ar_AE"/>
        </w:rPr>
      </w:r>
      <w:r>
        <w:rPr>
          <w:rtl/>
          <w:cs/>
          <w:lang w:val="ar_AE" w:bidi="ar_AE"/>
        </w:rPr>
        <w:t>الترجمة البديلة: "يجب تقديم التعويض"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34 (#3)</w:t>
      </w:r>
      <w:r>
        <w:rPr>
          <w:rtl/>
          <w:cs/>
          <w:lang w:val="ar_AE" w:bidi="ar_AE"/>
        </w:rPr>
      </w:r>
    </w:p>
    <w:p>
      <w:pPr>
        <w:bidi/>
      </w:pPr>
      <w:r>
        <w:rPr>
          <w:rtl/>
          <w:cs/>
          <w:lang w:val="ar_AE" w:bidi="ar_AE"/>
        </w:rPr>
      </w:r>
      <w:r>
        <w:rPr>
          <w:rtl/>
          <w:cs/>
          <w:lang w:val="ar_AE" w:bidi="ar_AE"/>
        </w:rPr>
        <w:t>וְ⁠הַ⁠מֵּ֖ת יִֽהְיֶה־לּֽ⁠וֹ</w:t>
      </w:r>
    </w:p>
    <w:p>
      <w:pPr>
        <w:bidi/>
      </w:pPr>
      <w:r>
        <w:rPr>
          <w:rtl/>
          <w:cs/>
          <w:lang w:val="ar_AE" w:bidi="ar_AE"/>
        </w:rPr>
      </w:r>
      <w:r>
        <w:rPr>
          <w:b/>
          <w:rtl/>
          <w:cs/>
          <w:lang w:val="ar_AE" w:bidi="ar_AE"/>
        </w:rPr>
        <w:t>"وَالْمَيْتُ يَكُونُ لَهُ"</w:t>
      </w:r>
    </w:p>
    <w:p>
      <w:pPr>
        <w:bidi/>
      </w:pPr>
      <w:r>
        <w:rPr>
          <w:rtl/>
          <w:cs/>
          <w:lang w:val="ar_AE" w:bidi="ar_AE"/>
        </w:rPr>
      </w:r>
      <w:r>
        <w:rPr>
          <w:rtl/>
          <w:cs/>
          <w:lang w:val="ar_AE" w:bidi="ar_AE"/>
        </w:rPr>
        <w:t>الشخص الذي دفع تعويض فقدان الحيوان سيصبح مالك الحيوان المَيْت ويمكنه أن يفعل به ما يشاء. إذا كان ذلك سيفيد قراءك، فيمكنك التعبير عن ذلك بوضوح. ترجمة بديلة: "وسيكون الحيوان المَيْت مِلكًا لصاحب البئر"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35 (#1)</w:t>
      </w:r>
      <w:r>
        <w:rPr>
          <w:rtl/>
          <w:cs/>
          <w:lang w:val="ar_AE" w:bidi="ar_AE"/>
        </w:rPr>
      </w:r>
    </w:p>
    <w:p>
      <w:pPr>
        <w:bidi/>
      </w:pPr>
      <w:r>
        <w:rPr>
          <w:rtl/>
          <w:cs/>
          <w:lang w:val="ar_AE" w:bidi="ar_AE"/>
        </w:rPr>
      </w:r>
      <w:r>
        <w:rPr>
          <w:rtl/>
          <w:cs/>
          <w:lang w:val="ar_AE" w:bidi="ar_AE"/>
        </w:rPr>
        <w:t>וְ⁠חָצ֣וּ אֶת־כַּסְפּ֔⁠וֹ</w:t>
      </w:r>
    </w:p>
    <w:p>
      <w:pPr>
        <w:bidi/>
      </w:pPr>
      <w:r>
        <w:rPr>
          <w:rtl/>
          <w:cs/>
          <w:lang w:val="ar_AE" w:bidi="ar_AE"/>
        </w:rPr>
      </w:r>
      <w:r>
        <w:rPr>
          <w:b/>
          <w:rtl/>
          <w:cs/>
          <w:lang w:val="ar_AE" w:bidi="ar_AE"/>
        </w:rPr>
        <w:t>"وَيَقْتَسِمَانِ ثَمَنَهُ"</w:t>
      </w:r>
    </w:p>
    <w:p>
      <w:pPr>
        <w:bidi/>
      </w:pPr>
      <w:r>
        <w:rPr>
          <w:rtl/>
          <w:cs/>
          <w:lang w:val="ar_AE" w:bidi="ar_AE"/>
        </w:rPr>
      </w:r>
      <w:r>
        <w:rPr>
          <w:rtl/>
          <w:cs/>
          <w:lang w:val="ar_AE" w:bidi="ar_AE"/>
        </w:rPr>
        <w:t>ترجمة بديلة: "ويقتسمان المال" أو "ويقتسمان المال الذي يتلقونه"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36 (#1)</w:t>
      </w:r>
      <w:r>
        <w:rPr>
          <w:rtl/>
          <w:cs/>
          <w:lang w:val="ar_AE" w:bidi="ar_AE"/>
        </w:rPr>
      </w:r>
    </w:p>
    <w:p>
      <w:pPr>
        <w:bidi/>
      </w:pPr>
      <w:r>
        <w:rPr>
          <w:rtl/>
          <w:cs/>
          <w:lang w:val="ar_AE" w:bidi="ar_AE"/>
        </w:rPr>
      </w:r>
      <w:r>
        <w:rPr>
          <w:rtl/>
          <w:cs/>
          <w:lang w:val="ar_AE" w:bidi="ar_AE"/>
        </w:rPr>
        <w:t>א֣וֹ נוֹדַ֗ע</w:t>
      </w:r>
    </w:p>
    <w:p>
      <w:pPr>
        <w:bidi/>
      </w:pPr>
      <w:r>
        <w:rPr>
          <w:rtl/>
          <w:cs/>
          <w:lang w:val="ar_AE" w:bidi="ar_AE"/>
        </w:rPr>
      </w:r>
      <w:r>
        <w:rPr>
          <w:b/>
          <w:rtl/>
          <w:cs/>
          <w:lang w:val="ar_AE" w:bidi="ar_AE"/>
        </w:rPr>
        <w:t>"لكِنْ إِذَا عُلِمَ"</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36 (#2)</w:t>
      </w:r>
      <w:r>
        <w:rPr>
          <w:rtl/>
          <w:cs/>
          <w:lang w:val="ar_AE" w:bidi="ar_AE"/>
        </w:rPr>
      </w:r>
    </w:p>
    <w:p>
      <w:pPr>
        <w:bidi/>
      </w:pPr>
      <w:r>
        <w:rPr>
          <w:rtl/>
          <w:cs/>
          <w:lang w:val="ar_AE" w:bidi="ar_AE"/>
        </w:rPr>
      </w:r>
      <w:r>
        <w:rPr>
          <w:rtl/>
          <w:cs/>
          <w:lang w:val="ar_AE" w:bidi="ar_AE"/>
        </w:rPr>
        <w:t>שׁ֣וֹר נַגָּ֥ח הוּא֙ מִ⁠תְּמ֣וֹל שִׁלְשֹׁ֔ם</w:t>
      </w:r>
    </w:p>
    <w:p>
      <w:pPr>
        <w:bidi/>
      </w:pPr>
      <w:r>
        <w:rPr>
          <w:rtl/>
          <w:cs/>
          <w:lang w:val="ar_AE" w:bidi="ar_AE"/>
        </w:rPr>
      </w:r>
      <w:r>
        <w:rPr>
          <w:b/>
          <w:rtl/>
          <w:cs/>
          <w:lang w:val="ar_AE" w:bidi="ar_AE"/>
        </w:rPr>
        <w:t>"ثَوْرٌ نَطَّاحٌ مِنْ قَبْلُ"</w:t>
      </w:r>
    </w:p>
    <w:p>
      <w:pPr>
        <w:bidi/>
      </w:pPr>
      <w:r>
        <w:rPr>
          <w:rtl/>
          <w:cs/>
          <w:lang w:val="ar_AE" w:bidi="ar_AE"/>
        </w:rPr>
      </w:r>
      <w:r>
        <w:rPr>
          <w:rtl/>
          <w:cs/>
          <w:lang w:val="ar_AE" w:bidi="ar_AE"/>
        </w:rPr>
        <w:t>ترجمة بديلة: "إذا نطح الثور حيوانات أخرى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36 (#3)</w:t>
      </w:r>
      <w:r>
        <w:rPr>
          <w:rtl/>
          <w:cs/>
          <w:lang w:val="ar_AE" w:bidi="ar_AE"/>
        </w:rPr>
      </w:r>
    </w:p>
    <w:p>
      <w:pPr>
        <w:bidi/>
      </w:pPr>
      <w:r>
        <w:rPr>
          <w:rtl/>
          <w:cs/>
          <w:lang w:val="ar_AE" w:bidi="ar_AE"/>
        </w:rPr>
      </w:r>
      <w:r>
        <w:rPr>
          <w:rtl/>
          <w:cs/>
          <w:lang w:val="ar_AE" w:bidi="ar_AE"/>
        </w:rPr>
        <w:t>וְ⁠לֹ֥א יִשְׁמְרֶ֖⁠נּוּ בְּעָלָ֑י⁠ו</w:t>
      </w:r>
    </w:p>
    <w:p>
      <w:pPr>
        <w:bidi/>
      </w:pPr>
      <w:r>
        <w:rPr>
          <w:rtl/>
          <w:cs/>
          <w:lang w:val="ar_AE" w:bidi="ar_AE"/>
        </w:rPr>
      </w:r>
      <w:r>
        <w:rPr>
          <w:b/>
          <w:rtl/>
          <w:cs/>
          <w:lang w:val="ar_AE" w:bidi="ar_AE"/>
        </w:rPr>
        <w:t>"وَلَمْ يَضْبِطْهُ صَاحِبُهُ"</w:t>
      </w:r>
    </w:p>
    <w:p>
      <w:pPr>
        <w:bidi/>
      </w:pPr>
      <w:r>
        <w:rPr>
          <w:rtl/>
          <w:cs/>
          <w:lang w:val="ar_AE" w:bidi="ar_AE"/>
        </w:rPr>
      </w:r>
      <w:r>
        <w:rPr>
          <w:rtl/>
          <w:cs/>
          <w:lang w:val="ar_AE" w:bidi="ar_AE"/>
        </w:rPr>
        <w:t>هذا يعني أن المالك لم يحتفظ بثوره بأمان حيث لا يمكنه التجول لإيذاء الحيوانات الأخرى. إذا كان ذلك سيفيد قراءك، فيمكنك التعبير عن ذلك بشكل صريح. ترجمة بديلة: "ولم يحتفظ به مالكه داخل سياج" أو "ولم يربطه مالكه بإحكام"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36 (#4)</w:t>
      </w:r>
      <w:r>
        <w:rPr>
          <w:rtl/>
          <w:cs/>
          <w:lang w:val="ar_AE" w:bidi="ar_AE"/>
        </w:rPr>
      </w:r>
    </w:p>
    <w:p>
      <w:pPr>
        <w:bidi/>
      </w:pPr>
      <w:r>
        <w:rPr>
          <w:rtl/>
          <w:cs/>
          <w:lang w:val="ar_AE" w:bidi="ar_AE"/>
        </w:rPr>
      </w:r>
      <w:r>
        <w:rPr>
          <w:rtl/>
          <w:cs/>
          <w:lang w:val="ar_AE" w:bidi="ar_AE"/>
        </w:rPr>
        <w:t>שַׁלֵּ֨ם יְשַׁלֵּ֥ם שׁוֹר֙ תַּ֣חַת הַ⁠שּׁ֔וֹר</w:t>
      </w:r>
    </w:p>
    <w:p>
      <w:pPr>
        <w:bidi/>
      </w:pPr>
      <w:r>
        <w:rPr>
          <w:rtl/>
          <w:cs/>
          <w:lang w:val="ar_AE" w:bidi="ar_AE"/>
        </w:rPr>
      </w:r>
      <w:r>
        <w:rPr>
          <w:b/>
          <w:rtl/>
          <w:cs/>
          <w:lang w:val="ar_AE" w:bidi="ar_AE"/>
        </w:rPr>
        <w:t>"يُعَوِّضُ عَنِ الثَّوْرِ بِثَوْرٍ"</w:t>
      </w:r>
    </w:p>
    <w:p>
      <w:pPr>
        <w:bidi/>
      </w:pPr>
      <w:r>
        <w:rPr>
          <w:rtl/>
          <w:cs/>
          <w:lang w:val="ar_AE" w:bidi="ar_AE"/>
        </w:rPr>
      </w:r>
      <w:r>
        <w:rPr>
          <w:rtl/>
          <w:cs/>
          <w:lang w:val="ar_AE" w:bidi="ar_AE"/>
        </w:rPr>
        <w:t>يجب على مالك الثور الذي قَتَلَ أن يعطي ثورًا للرجل الذي فقد ثوره. إذا كان ذلك سيفيد قراءك، فيمكنك التعبير عن ذلك بشكل صريح. ترجمة بديلة: "يجب على مالك الثور الذي قَتَلَ أن يعطي بالتأكيد ثورًا حيًا لمالك الثور الذي مات"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22</w:t>
      </w:r>
      <w:r>
        <w:rPr>
          <w:rtl/>
          <w:cs/>
          <w:lang w:val="ar_AE" w:bidi="ar_AE"/>
        </w:rPr>
      </w:r>
    </w:p>
    <w:p>
      <w:pPr>
        <w:pStyle w:val="Heading3"/>
        <w:bidi/>
      </w:pPr>
      <w:r>
        <w:rPr>
          <w:rtl/>
          <w:cs/>
          <w:lang w:val="ar_AE" w:bidi="ar_AE"/>
        </w:rPr>
        <w:t>البنية (الهيكل)</w:t>
      </w:r>
    </w:p>
    <w:p>
      <w:pPr>
        <w:bidi/>
      </w:pPr>
      <w:r>
        <w:rPr>
          <w:rtl/>
          <w:cs/>
          <w:lang w:val="ar_AE" w:bidi="ar_AE"/>
        </w:rPr>
      </w:r>
      <w:r>
        <w:rPr>
          <w:rtl/>
          <w:cs/>
          <w:lang w:val="ar_AE" w:bidi="ar_AE"/>
        </w:rPr>
        <w:t>يستمر هذا الأصحاح في سرد قائمة السوابق القضائية المتعلقة بشعب إسرائيل. لن نحاول تقديم مخطط لبنية الأصحاح، حيث إن كل آية تقريبًا تتناول حالة مختلفة.</w:t>
      </w:r>
    </w:p>
    <w:p>
      <w:pPr>
        <w:pStyle w:val="Heading3"/>
        <w:bidi/>
      </w:pPr>
      <w:r>
        <w:rPr>
          <w:rtl/>
          <w:cs/>
          <w:lang w:val="ar_AE" w:bidi="ar_AE"/>
        </w:rPr>
        <w:t>مشكلات الترجمة في هذا الأصحاح</w:t>
      </w:r>
    </w:p>
    <w:p>
      <w:pPr>
        <w:pStyle w:val="Heading4"/>
        <w:bidi/>
      </w:pPr>
      <w:r>
        <w:rPr>
          <w:rtl/>
          <w:cs/>
          <w:lang w:val="ar_AE" w:bidi="ar_AE"/>
        </w:rPr>
        <w:t>المواقف الافتراضية</w:t>
      </w:r>
    </w:p>
    <w:p>
      <w:pPr>
        <w:bidi/>
      </w:pPr>
      <w:r>
        <w:rPr>
          <w:rtl/>
          <w:cs/>
          <w:lang w:val="ar_AE" w:bidi="ar_AE"/>
        </w:rPr>
      </w:r>
      <w:r>
        <w:rPr>
          <w:rtl/>
          <w:cs/>
          <w:lang w:val="ar_AE" w:bidi="ar_AE"/>
        </w:rPr>
        <w:t>في جميع السوابق القضائية، يتم تقديم موقف افتراضي باستخدام "عندما" أو "إن"، يتبعه وصف للموقف، ثم تُذكر العقوبة أو الإجراء الذي يجب اتخاذه في تلك المواقف. قد يُقدَّم شخص افتراضي باستخدام "أي شخص" أو "من". معظم الآيات في الأصحاحات العديدة القادمة ستحتوي على هذه المواقف الافتراضية. انظر: الربط — الشروط الافتراضية. قد يرغب المترجمون الذين يعرفون العبرية في ملاحظة أنه، عمومًا، تُقدَّم الأقسام الرئيسية بواسطة כִּי (كي) والأقسام الفرعية داخل الموضوع بواسطة אִם (إيم).</w:t>
      </w:r>
    </w:p>
    <w:p>
      <w:pPr>
        <w:pStyle w:val="Heading4"/>
        <w:bidi/>
      </w:pPr>
      <w:r>
        <w:rPr>
          <w:rtl/>
          <w:cs/>
          <w:lang w:val="ar_AE" w:bidi="ar_AE"/>
        </w:rPr>
        <w:t>صيغة المبني للمجهول</w:t>
      </w:r>
    </w:p>
    <w:p>
      <w:pPr>
        <w:bidi/>
      </w:pPr>
      <w:r>
        <w:rPr>
          <w:rtl/>
          <w:cs/>
          <w:lang w:val="ar_AE" w:bidi="ar_AE"/>
        </w:rPr>
      </w:r>
      <w:r>
        <w:rPr>
          <w:rtl/>
          <w:cs/>
          <w:lang w:val="ar_AE" w:bidi="ar_AE"/>
        </w:rPr>
        <w:t>تمت كتابة العديد من أجزاء هذه المواقف بصيغة المبني للمجهول. وقد تتطلب بعض اللغات تحويل كل أو بعض هذه الأجزاء إلى صيغة المبني للمعلوم. انظر: 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 يواصل الرب إخبار موسى بوصاياه وأحكامه لشعب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 (#2)</w:t>
      </w:r>
      <w:r>
        <w:rPr>
          <w:rtl/>
          <w:cs/>
          <w:lang w:val="ar_AE" w:bidi="ar_AE"/>
        </w:rPr>
      </w:r>
    </w:p>
    <w:p>
      <w:pPr>
        <w:bidi/>
      </w:pPr>
      <w:r>
        <w:rPr>
          <w:rtl/>
          <w:cs/>
          <w:lang w:val="ar_AE" w:bidi="ar_AE"/>
        </w:rPr>
      </w:r>
      <w:r>
        <w:rPr>
          <w:rtl/>
          <w:cs/>
          <w:lang w:val="ar_AE" w:bidi="ar_AE"/>
        </w:rPr>
        <w:t>כִּ֤י יִגְנֹֽב־אִישׁ֙ שׁ֣וֹר אוֹ־שֶׂ֔ה וּ⁠טְבָח֖⁠וֹ א֣וֹ מְכָר֑⁠וֹ</w:t>
      </w:r>
    </w:p>
    <w:p>
      <w:pPr>
        <w:bidi/>
      </w:pPr>
      <w:r>
        <w:rPr>
          <w:rtl/>
          <w:cs/>
          <w:lang w:val="ar_AE" w:bidi="ar_AE"/>
        </w:rPr>
      </w:r>
      <w:r>
        <w:rPr>
          <w:b/>
          <w:rtl/>
          <w:cs/>
          <w:lang w:val="ar_AE" w:bidi="ar_AE"/>
        </w:rPr>
        <w:t>"إِذَا سَرَقَ إِنْسَانٌ ثَوْرًا أَوْ شَاةً فَذَبَحَهُ أَوْ بَاعَهُ"</w:t>
      </w:r>
    </w:p>
    <w:p>
      <w:pPr>
        <w:bidi/>
      </w:pPr>
      <w:r>
        <w:rPr>
          <w:rtl/>
          <w:cs/>
          <w:lang w:val="ar_AE" w:bidi="ar_AE"/>
        </w:rPr>
      </w:r>
      <w:r>
        <w:rPr>
          <w:rtl/>
          <w:cs/>
          <w:lang w:val="ar_AE" w:bidi="ar_AE"/>
        </w:rPr>
        <w:t xml:space="preserve">هذه هي الحالة الأولى من العديد من المواقف الافتراضية في هذا الإصحاح، التي يتم تقديمها بكلمة "عندما" أو </w:t>
      </w:r>
      <w:r>
        <w:rPr>
          <w:b/>
          <w:rtl/>
          <w:cs/>
          <w:lang w:val="ar_AE" w:bidi="ar_AE"/>
        </w:rPr>
        <w:t>إذا،</w:t>
      </w:r>
      <w:r>
        <w:rPr>
          <w:rtl/>
          <w:cs/>
          <w:lang w:val="ar_AE" w:bidi="ar_AE"/>
        </w:rPr>
        <w:t xml:space="preserve"> والتي ستقابلها على مدى الإصحاحات العديدة القادمة. انظر مقدمة إصحاح 22. ستحتاج إلى ترجمة هذه المواقف بشكل متسق وبطريقة تعبر عن أن هذه المواقف لم تحدث بالفعل.</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 (#3)</w:t>
      </w:r>
      <w:r>
        <w:rPr>
          <w:rtl/>
          <w:cs/>
          <w:lang w:val="ar_AE" w:bidi="ar_AE"/>
        </w:rPr>
      </w:r>
    </w:p>
    <w:p>
      <w:pPr>
        <w:bidi/>
      </w:pPr>
      <w:r>
        <w:rPr>
          <w:rtl/>
          <w:cs/>
          <w:lang w:val="ar_AE" w:bidi="ar_AE"/>
        </w:rPr>
      </w:r>
      <w:r>
        <w:rPr>
          <w:rtl/>
          <w:cs/>
          <w:lang w:val="ar_AE" w:bidi="ar_AE"/>
        </w:rPr>
        <w:t>חֲמִשָּׁ֣ה &amp; וְ⁠אַרְבַּע</w:t>
      </w:r>
    </w:p>
    <w:p>
      <w:pPr>
        <w:bidi/>
      </w:pPr>
      <w:r>
        <w:rPr>
          <w:rtl/>
          <w:cs/>
          <w:lang w:val="ar_AE" w:bidi="ar_AE"/>
        </w:rPr>
      </w:r>
      <w:r>
        <w:rPr>
          <w:b/>
          <w:rtl/>
          <w:cs/>
          <w:lang w:val="ar_AE" w:bidi="ar_AE"/>
        </w:rPr>
        <w:t>"خمسة"</w:t>
      </w:r>
      <w:r>
        <w:rPr>
          <w:rtl/>
          <w:cs/>
          <w:lang w:val="ar_AE" w:bidi="ar_AE"/>
        </w:rPr>
        <w:t xml:space="preserve"> - </w:t>
      </w:r>
      <w:r>
        <w:rPr>
          <w:b/>
          <w:rtl/>
          <w:cs/>
          <w:lang w:val="ar_AE" w:bidi="ar_AE"/>
        </w:rPr>
        <w:t>"وأربعة"</w:t>
      </w:r>
    </w:p>
    <w:p>
      <w:pPr>
        <w:bidi/>
      </w:pPr>
      <w:r>
        <w:rPr>
          <w:rtl/>
          <w:cs/>
          <w:lang w:val="ar_AE" w:bidi="ar_AE"/>
        </w:rPr>
      </w:r>
      <w:r>
        <w:rPr>
          <w:rtl/>
          <w:cs/>
          <w:lang w:val="ar_AE" w:bidi="ar_AE"/>
        </w:rPr>
        <w:t>ترجمة بديلة: "5 ... و 4"</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 (#1)</w:t>
      </w:r>
      <w:r>
        <w:rPr>
          <w:rtl/>
          <w:cs/>
          <w:lang w:val="ar_AE" w:bidi="ar_AE"/>
        </w:rPr>
      </w:r>
    </w:p>
    <w:p>
      <w:pPr>
        <w:bidi/>
      </w:pPr>
      <w:r>
        <w:rPr>
          <w:rtl/>
          <w:cs/>
          <w:lang w:val="ar_AE" w:bidi="ar_AE"/>
        </w:rPr>
      </w:r>
      <w:r>
        <w:rPr>
          <w:rtl/>
          <w:cs/>
          <w:lang w:val="ar_AE" w:bidi="ar_AE"/>
        </w:rPr>
        <w:t>אִם־בַּ⁠מַּחְתֶּ֛רֶת יִמָּצֵ֥א הַ⁠גַּנָּ֖ב</w:t>
      </w:r>
    </w:p>
    <w:p>
      <w:pPr>
        <w:bidi/>
      </w:pPr>
      <w:r>
        <w:rPr>
          <w:rtl/>
          <w:cs/>
          <w:lang w:val="ar_AE" w:bidi="ar_AE"/>
        </w:rPr>
      </w:r>
      <w:r>
        <w:rPr>
          <w:b/>
          <w:rtl/>
          <w:cs/>
          <w:lang w:val="ar_AE" w:bidi="ar_AE"/>
        </w:rPr>
        <w:t>"إِنْ وُجِدَ السَّارِقُ وَهُوَ يَنْقُبُ"</w:t>
      </w:r>
    </w:p>
    <w:p>
      <w:pPr>
        <w:bidi/>
      </w:pPr>
      <w:r>
        <w:rPr>
          <w:rtl/>
          <w:cs/>
          <w:lang w:val="ar_AE" w:bidi="ar_AE"/>
        </w:rPr>
      </w:r>
      <w:r>
        <w:rPr>
          <w:rtl/>
          <w:cs/>
          <w:lang w:val="ar_AE" w:bidi="ar_AE"/>
        </w:rPr>
        <w:t>إذا لم تكن لغتك تستخدم صيغة المبني للمجهول بهذه الطريقة، يمكنك التعبير عنها بصيغة المبني للمعلوم أو بطريقة أخرى تكون مناسبة في لغتك. ترجمة بديلة: "إذا وَجَدَ أحد لصًا خلال اقتحامه"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 (#2)</w:t>
      </w:r>
      <w:r>
        <w:rPr>
          <w:rtl/>
          <w:cs/>
          <w:lang w:val="ar_AE" w:bidi="ar_AE"/>
        </w:rPr>
      </w:r>
    </w:p>
    <w:p>
      <w:pPr>
        <w:bidi/>
      </w:pPr>
      <w:r>
        <w:rPr>
          <w:rtl/>
          <w:cs/>
          <w:lang w:val="ar_AE" w:bidi="ar_AE"/>
        </w:rPr>
      </w:r>
      <w:r>
        <w:rPr>
          <w:rtl/>
          <w:cs/>
          <w:lang w:val="ar_AE" w:bidi="ar_AE"/>
        </w:rPr>
        <w:t>בַּ⁠מַּחְתֶּ֛רֶת</w:t>
      </w:r>
    </w:p>
    <w:p>
      <w:pPr>
        <w:bidi/>
      </w:pPr>
      <w:r>
        <w:rPr>
          <w:rtl/>
          <w:cs/>
          <w:lang w:val="ar_AE" w:bidi="ar_AE"/>
        </w:rPr>
      </w:r>
      <w:r>
        <w:rPr>
          <w:b/>
          <w:rtl/>
          <w:cs/>
          <w:lang w:val="ar_AE" w:bidi="ar_AE"/>
        </w:rPr>
        <w:t>"وَهُوَ يَنْقُبُ"</w:t>
      </w:r>
    </w:p>
    <w:p>
      <w:pPr>
        <w:bidi/>
      </w:pPr>
      <w:r>
        <w:rPr>
          <w:rtl/>
          <w:cs/>
          <w:lang w:val="ar_AE" w:bidi="ar_AE"/>
        </w:rPr>
      </w:r>
      <w:r>
        <w:rPr>
          <w:rtl/>
          <w:cs/>
          <w:lang w:val="ar_AE" w:bidi="ar_AE"/>
        </w:rPr>
        <w:t>ترجمة بديلة: "في أثناء استخدامه القوة لدخول 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 (#3)</w:t>
      </w:r>
      <w:r>
        <w:rPr>
          <w:rtl/>
          <w:cs/>
          <w:lang w:val="ar_AE" w:bidi="ar_AE"/>
        </w:rPr>
      </w:r>
    </w:p>
    <w:p>
      <w:pPr>
        <w:bidi/>
      </w:pPr>
      <w:r>
        <w:rPr>
          <w:rtl/>
          <w:cs/>
          <w:lang w:val="ar_AE" w:bidi="ar_AE"/>
        </w:rPr>
      </w:r>
      <w:r>
        <w:rPr>
          <w:rtl/>
          <w:cs/>
          <w:lang w:val="ar_AE" w:bidi="ar_AE"/>
        </w:rPr>
        <w:t>וְ⁠הֻכָּ֣ה וָ⁠מֵ֑ת</w:t>
      </w:r>
    </w:p>
    <w:p>
      <w:pPr>
        <w:bidi/>
      </w:pPr>
      <w:r>
        <w:rPr>
          <w:rtl/>
          <w:cs/>
          <w:lang w:val="ar_AE" w:bidi="ar_AE"/>
        </w:rPr>
      </w:r>
      <w:r>
        <w:rPr>
          <w:b/>
          <w:rtl/>
          <w:cs/>
          <w:lang w:val="ar_AE" w:bidi="ar_AE"/>
        </w:rPr>
        <w:t>"فَضُرِبَ وَمَاتَ"</w:t>
      </w:r>
    </w:p>
    <w:p>
      <w:pPr>
        <w:bidi/>
      </w:pPr>
      <w:r>
        <w:rPr>
          <w:rtl/>
          <w:cs/>
          <w:lang w:val="ar_AE" w:bidi="ar_AE"/>
        </w:rPr>
      </w:r>
      <w:r>
        <w:rPr>
          <w:rtl/>
          <w:cs/>
          <w:lang w:val="ar_AE" w:bidi="ar_AE"/>
        </w:rPr>
        <w:t>إذا لم تستخدم لغتك صيغة المبني للمجهول بهذه الطريقة، فيمكنك التعبير عن ذلك بصيغة المبني للمعلوم أو بطريقة أخرى تكون مناسبة في لغتك. ترجمة بديلة: "فإذا ضرب أحد اللص حتى يموت"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 (#4)</w:t>
      </w:r>
      <w:r>
        <w:rPr>
          <w:rtl/>
          <w:cs/>
          <w:lang w:val="ar_AE" w:bidi="ar_AE"/>
        </w:rPr>
      </w:r>
    </w:p>
    <w:p>
      <w:pPr>
        <w:bidi/>
      </w:pPr>
      <w:r>
        <w:rPr>
          <w:rtl/>
          <w:cs/>
          <w:lang w:val="ar_AE" w:bidi="ar_AE"/>
        </w:rPr>
      </w:r>
      <w:r>
        <w:rPr>
          <w:rtl/>
          <w:cs/>
          <w:lang w:val="ar_AE" w:bidi="ar_AE"/>
        </w:rPr>
        <w:t>אֵ֥ין ל֖⁠וֹ דָּמִֽים</w:t>
      </w:r>
    </w:p>
    <w:p>
      <w:pPr>
        <w:bidi/>
      </w:pPr>
      <w:r>
        <w:rPr>
          <w:rtl/>
          <w:cs/>
          <w:lang w:val="ar_AE" w:bidi="ar_AE"/>
        </w:rPr>
      </w:r>
      <w:r>
        <w:rPr>
          <w:b/>
          <w:rtl/>
          <w:cs/>
          <w:lang w:val="ar_AE" w:bidi="ar_AE"/>
        </w:rPr>
        <w:t>"فَلَيْسَ لَهُ دَمٌ"</w:t>
      </w:r>
    </w:p>
    <w:p>
      <w:pPr>
        <w:bidi/>
      </w:pPr>
      <w:r>
        <w:rPr>
          <w:rtl/>
          <w:cs/>
          <w:lang w:val="ar_AE" w:bidi="ar_AE"/>
        </w:rPr>
      </w:r>
      <w:r>
        <w:rPr>
          <w:rtl/>
          <w:cs/>
          <w:lang w:val="ar_AE" w:bidi="ar_AE"/>
        </w:rPr>
        <w:t>ترجمة بديلة: "لن يكون أحد مذنبًا بقتله"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3 (#1)</w:t>
      </w:r>
      <w:r>
        <w:rPr>
          <w:rtl/>
          <w:cs/>
          <w:lang w:val="ar_AE" w:bidi="ar_AE"/>
        </w:rPr>
      </w:r>
    </w:p>
    <w:p>
      <w:pPr>
        <w:bidi/>
      </w:pPr>
      <w:r>
        <w:rPr>
          <w:rtl/>
          <w:cs/>
          <w:lang w:val="ar_AE" w:bidi="ar_AE"/>
        </w:rPr>
      </w:r>
      <w:r>
        <w:rPr>
          <w:rtl/>
          <w:cs/>
          <w:lang w:val="ar_AE" w:bidi="ar_AE"/>
        </w:rPr>
        <w:t>אִם־זָרְחָ֥ה הַ⁠שֶּׁ֛מֶשׁ עָלָ֖י⁠ו</w:t>
      </w:r>
    </w:p>
    <w:p>
      <w:pPr>
        <w:bidi/>
      </w:pPr>
      <w:r>
        <w:rPr>
          <w:rtl/>
          <w:cs/>
          <w:lang w:val="ar_AE" w:bidi="ar_AE"/>
        </w:rPr>
      </w:r>
      <w:r>
        <w:rPr>
          <w:b/>
          <w:rtl/>
          <w:cs/>
          <w:lang w:val="ar_AE" w:bidi="ar_AE"/>
        </w:rPr>
        <w:t>"وَلكِنْ إِنْ أَشْرَقَتْ عَلَيْهِ الشَّمْسُ"</w:t>
      </w:r>
    </w:p>
    <w:p>
      <w:pPr>
        <w:bidi/>
      </w:pPr>
      <w:r>
        <w:rPr>
          <w:rtl/>
          <w:cs/>
          <w:lang w:val="ar_AE" w:bidi="ar_AE"/>
        </w:rPr>
      </w:r>
      <w:r>
        <w:rPr>
          <w:rtl/>
          <w:cs/>
          <w:lang w:val="ar_AE" w:bidi="ar_AE"/>
        </w:rPr>
        <w:t>ترجمة بديلة: "ولكن إذا كان نهارًا قبل أن ينقب" أو "ولكن إذا اقتحم وكان ذلك بعد شروق الشمس"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3 (#2)</w:t>
      </w:r>
      <w:r>
        <w:rPr>
          <w:rtl/>
          <w:cs/>
          <w:lang w:val="ar_AE" w:bidi="ar_AE"/>
        </w:rPr>
      </w:r>
    </w:p>
    <w:p>
      <w:pPr>
        <w:bidi/>
      </w:pPr>
      <w:r>
        <w:rPr>
          <w:rtl/>
          <w:cs/>
          <w:lang w:val="ar_AE" w:bidi="ar_AE"/>
        </w:rPr>
      </w:r>
      <w:r>
        <w:rPr>
          <w:rtl/>
          <w:cs/>
          <w:lang w:val="ar_AE" w:bidi="ar_AE"/>
        </w:rPr>
        <w:t>וְ⁠נִמְכַּ֖ר בִּ⁠גְנֵבָתֽ⁠וֹ</w:t>
      </w:r>
    </w:p>
    <w:p>
      <w:pPr>
        <w:bidi/>
      </w:pPr>
      <w:r>
        <w:rPr>
          <w:rtl/>
          <w:cs/>
          <w:lang w:val="ar_AE" w:bidi="ar_AE"/>
        </w:rPr>
      </w:r>
      <w:r>
        <w:rPr>
          <w:b/>
          <w:rtl/>
          <w:cs/>
          <w:lang w:val="ar_AE" w:bidi="ar_AE"/>
        </w:rPr>
        <w:t>"إِنْ لَمْ يَكُنْ لَهُ يُبَعْ بِسَرِقَتِهِ"</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"يجب أن تبيعه كعبد ليعوض ثمن ما سرقه"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4 (#1)</w:t>
      </w:r>
      <w:r>
        <w:rPr>
          <w:rtl/>
          <w:cs/>
          <w:lang w:val="ar_AE" w:bidi="ar_AE"/>
        </w:rPr>
      </w:r>
    </w:p>
    <w:p>
      <w:pPr>
        <w:bidi/>
      </w:pPr>
      <w:r>
        <w:rPr>
          <w:rtl/>
          <w:cs/>
          <w:lang w:val="ar_AE" w:bidi="ar_AE"/>
        </w:rPr>
      </w:r>
      <w:r>
        <w:rPr>
          <w:rtl/>
          <w:cs/>
          <w:lang w:val="ar_AE" w:bidi="ar_AE"/>
        </w:rPr>
        <w:t>אִֽם־הִמָּצֵא֩ תִמָּצֵ֨א בְ⁠יָד֜⁠וֹ הַ⁠גְּנֵבָ֗ה &amp; חַיִּ֑ים</w:t>
      </w:r>
    </w:p>
    <w:p>
      <w:pPr>
        <w:bidi/>
      </w:pPr>
      <w:r>
        <w:rPr>
          <w:rtl/>
          <w:cs/>
          <w:lang w:val="ar_AE" w:bidi="ar_AE"/>
        </w:rPr>
      </w:r>
      <w:r>
        <w:rPr>
          <w:b/>
          <w:rtl/>
          <w:cs/>
          <w:lang w:val="ar_AE" w:bidi="ar_AE"/>
        </w:rPr>
        <w:t>"إِنْ وُجِدَتِ السَّرِقَةُ فِي يَدِهِ حَيَّةً"</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"إذا وجدوا أنه لا يزال لديه الحيوان الحي الذي سرقه"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4 (#2)</w:t>
      </w:r>
      <w:r>
        <w:rPr>
          <w:rtl/>
          <w:cs/>
          <w:lang w:val="ar_AE" w:bidi="ar_AE"/>
        </w:rPr>
      </w:r>
    </w:p>
    <w:p>
      <w:pPr>
        <w:bidi/>
      </w:pPr>
      <w:r>
        <w:rPr>
          <w:rtl/>
          <w:cs/>
          <w:lang w:val="ar_AE" w:bidi="ar_AE"/>
        </w:rPr>
      </w:r>
      <w:r>
        <w:rPr>
          <w:rtl/>
          <w:cs/>
          <w:lang w:val="ar_AE" w:bidi="ar_AE"/>
        </w:rPr>
        <w:t>שְׁנַ֖יִם יְשַׁלֵּֽם</w:t>
      </w:r>
    </w:p>
    <w:p>
      <w:pPr>
        <w:bidi/>
      </w:pPr>
      <w:r>
        <w:rPr>
          <w:rtl/>
          <w:cs/>
          <w:lang w:val="ar_AE" w:bidi="ar_AE"/>
        </w:rPr>
      </w:r>
      <w:r>
        <w:rPr>
          <w:b/>
          <w:rtl/>
          <w:cs/>
          <w:lang w:val="ar_AE" w:bidi="ar_AE"/>
        </w:rPr>
        <w:t>"يُعَوِّضُ بِاثْنَيْنِ"</w:t>
      </w:r>
    </w:p>
    <w:p>
      <w:pPr>
        <w:bidi/>
      </w:pPr>
      <w:r>
        <w:rPr>
          <w:rtl/>
          <w:cs/>
          <w:lang w:val="ar_AE" w:bidi="ar_AE"/>
        </w:rPr>
      </w:r>
      <w:r>
        <w:rPr>
          <w:rtl/>
          <w:cs/>
          <w:lang w:val="ar_AE" w:bidi="ar_AE"/>
        </w:rPr>
        <w:t xml:space="preserve">معنى </w:t>
      </w:r>
      <w:r>
        <w:rPr>
          <w:b/>
          <w:rtl/>
          <w:cs/>
          <w:lang w:val="ar_AE" w:bidi="ar_AE"/>
        </w:rPr>
        <w:t>يُعَوِّضُ بِاثْنَيْنِ</w:t>
      </w:r>
      <w:r>
        <w:rPr>
          <w:rtl/>
          <w:cs/>
          <w:lang w:val="ar_AE" w:bidi="ar_AE"/>
        </w:rPr>
        <w:t xml:space="preserve"> ليس واضحًا تمامًا. تتبع معظم التفسيرات الترجمة الإنجليزية UST، أي يجب إعطاء حيوانين إجمالًا، المسروق وواحد إضافي. لكن يفسر البعض عبارة </w:t>
      </w:r>
      <w:r>
        <w:rPr>
          <w:b/>
          <w:rtl/>
          <w:cs/>
          <w:lang w:val="ar_AE" w:bidi="ar_AE"/>
        </w:rPr>
        <w:t>يُعَوِّضُ بِاثْنَيْنِ</w:t>
      </w:r>
      <w:r>
        <w:rPr>
          <w:rtl/>
          <w:cs/>
          <w:lang w:val="ar_AE" w:bidi="ar_AE"/>
        </w:rPr>
        <w:t xml:space="preserve"> على أن اللص يجب أن يدفع حيوانين عن كل حيوان سرقه، أي ثلاثة إجمالًا. سيكون من الأفضل ترك التعويض المضاعف غامضًا قدر الإمكان. ترجمة بديلة: "يجب أن يعوض ضعف ما سرقه"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5 (#1)</w:t>
      </w:r>
      <w:r>
        <w:rPr>
          <w:rtl/>
          <w:cs/>
          <w:lang w:val="ar_AE" w:bidi="ar_AE"/>
        </w:rPr>
      </w:r>
    </w:p>
    <w:p>
      <w:pPr>
        <w:bidi/>
      </w:pPr>
      <w:r>
        <w:rPr>
          <w:rtl/>
          <w:cs/>
          <w:lang w:val="ar_AE" w:bidi="ar_AE"/>
        </w:rPr>
      </w:r>
      <w:r>
        <w:rPr>
          <w:rtl/>
          <w:cs/>
          <w:lang w:val="ar_AE" w:bidi="ar_AE"/>
        </w:rPr>
        <w:t>יַבְעֶר &amp; וּ⁠בִעֵ֖ר</w:t>
      </w:r>
    </w:p>
    <w:p>
      <w:pPr>
        <w:bidi/>
      </w:pPr>
      <w:r>
        <w:rPr>
          <w:rtl/>
          <w:cs/>
          <w:lang w:val="ar_AE" w:bidi="ar_AE"/>
        </w:rPr>
      </w:r>
      <w:r>
        <w:rPr>
          <w:b/>
          <w:rtl/>
          <w:cs/>
          <w:lang w:val="ar_AE" w:bidi="ar_AE"/>
        </w:rPr>
        <w:t>"إِذَا"</w:t>
      </w:r>
      <w:r>
        <w:rPr>
          <w:rtl/>
          <w:cs/>
          <w:lang w:val="ar_AE" w:bidi="ar_AE"/>
        </w:rPr>
        <w:t xml:space="preserve"> - </w:t>
      </w:r>
      <w:r>
        <w:rPr>
          <w:b/>
          <w:rtl/>
          <w:cs/>
          <w:lang w:val="ar_AE" w:bidi="ar_AE"/>
        </w:rPr>
        <w:t>"رَعَى"</w:t>
      </w:r>
      <w:r>
        <w:rPr>
          <w:rtl/>
          <w:cs/>
          <w:lang w:val="ar_AE" w:bidi="ar_AE"/>
        </w:rPr>
        <w:t xml:space="preserve"> - </w:t>
      </w:r>
      <w:r>
        <w:rPr>
          <w:b/>
          <w:rtl/>
          <w:cs/>
          <w:lang w:val="ar_AE" w:bidi="ar_AE"/>
        </w:rPr>
        <w:t>"فَرَعَتْ"</w:t>
      </w:r>
    </w:p>
    <w:p>
      <w:pPr>
        <w:bidi/>
      </w:pPr>
      <w:r>
        <w:rPr>
          <w:rtl/>
          <w:cs/>
          <w:lang w:val="ar_AE" w:bidi="ar_AE"/>
        </w:rPr>
      </w:r>
      <w:r>
        <w:rPr>
          <w:rtl/>
          <w:cs/>
          <w:lang w:val="ar_AE" w:bidi="ar_AE"/>
        </w:rPr>
        <w:t>ترجمة بديلة: "يجعله يأكل النباتات ... فأكل النباتات"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5 (#2)</w:t>
      </w:r>
      <w:r>
        <w:rPr>
          <w:rtl/>
          <w:cs/>
          <w:lang w:val="ar_AE" w:bidi="ar_AE"/>
        </w:rPr>
      </w:r>
    </w:p>
    <w:p>
      <w:pPr>
        <w:bidi/>
      </w:pPr>
      <w:r>
        <w:rPr>
          <w:rtl/>
          <w:cs/>
          <w:lang w:val="ar_AE" w:bidi="ar_AE"/>
        </w:rPr>
      </w:r>
      <w:r>
        <w:rPr>
          <w:rtl/>
          <w:cs/>
          <w:lang w:val="ar_AE" w:bidi="ar_AE"/>
        </w:rPr>
        <w:t>אֶת־בעיר⁠ה</w:t>
      </w:r>
    </w:p>
    <w:p>
      <w:pPr>
        <w:bidi/>
      </w:pPr>
      <w:r>
        <w:rPr>
          <w:rtl/>
          <w:cs/>
          <w:lang w:val="ar_AE" w:bidi="ar_AE"/>
        </w:rPr>
      </w:r>
      <w:r>
        <w:rPr>
          <w:b/>
          <w:rtl/>
          <w:cs/>
          <w:lang w:val="ar_AE" w:bidi="ar_AE"/>
        </w:rPr>
        <w:t>"مَوَاشِيَهُ"</w:t>
      </w:r>
      <w:r>
        <w:rPr>
          <w:rtl/>
          <w:cs/>
          <w:lang w:val="ar_AE" w:bidi="ar_AE"/>
        </w:rPr>
        <w:t xml:space="preserve"> - </w:t>
      </w:r>
      <w:r>
        <w:rPr>
          <w:b/>
          <w:rtl/>
          <w:cs/>
          <w:lang w:val="ar_AE" w:bidi="ar_AE"/>
        </w:rPr>
        <w:t>"هي"</w:t>
      </w:r>
    </w:p>
    <w:p>
      <w:pPr>
        <w:bidi/>
      </w:pPr>
      <w:r>
        <w:rPr>
          <w:rtl/>
          <w:cs/>
          <w:lang w:val="ar_AE" w:bidi="ar_AE"/>
        </w:rPr>
      </w:r>
      <w:r>
        <w:rPr>
          <w:b/>
          <w:rtl/>
          <w:cs/>
          <w:lang w:val="ar_AE" w:bidi="ar_AE"/>
        </w:rPr>
        <w:t>الماشية</w:t>
      </w:r>
      <w:r>
        <w:rPr>
          <w:rtl/>
          <w:cs/>
          <w:lang w:val="ar_AE" w:bidi="ar_AE"/>
        </w:rPr>
        <w:t xml:space="preserve"> هو اسم مفرد يشير إلى جمع ويمكن أن يشير إلى الأبقار أو الماعز أو الأغنام أو بشكل أساسي أي حيوانات مستأنسة. في بعض اللغات، ستحتاج إلى ترجمته في صيغة الجمع.</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5 (#3)</w:t>
      </w:r>
      <w:r>
        <w:rPr>
          <w:rtl/>
          <w:cs/>
          <w:lang w:val="ar_AE" w:bidi="ar_AE"/>
        </w:rPr>
      </w:r>
    </w:p>
    <w:p>
      <w:pPr>
        <w:bidi/>
      </w:pPr>
      <w:r>
        <w:rPr>
          <w:rtl/>
          <w:cs/>
          <w:lang w:val="ar_AE" w:bidi="ar_AE"/>
        </w:rPr>
      </w:r>
      <w:r>
        <w:rPr>
          <w:rtl/>
          <w:cs/>
          <w:lang w:val="ar_AE" w:bidi="ar_AE"/>
        </w:rPr>
        <w:t>יְשַׁלֵּֽם</w:t>
      </w:r>
    </w:p>
    <w:p>
      <w:pPr>
        <w:bidi/>
      </w:pPr>
      <w:r>
        <w:rPr>
          <w:rtl/>
          <w:cs/>
          <w:lang w:val="ar_AE" w:bidi="ar_AE"/>
        </w:rPr>
      </w:r>
      <w:r>
        <w:rPr>
          <w:b/>
          <w:rtl/>
          <w:cs/>
          <w:lang w:val="ar_AE" w:bidi="ar_AE"/>
        </w:rPr>
        <w:t>"يعوض"</w:t>
      </w:r>
    </w:p>
    <w:p>
      <w:pPr>
        <w:bidi/>
      </w:pPr>
      <w:r>
        <w:rPr>
          <w:rtl/>
          <w:cs/>
          <w:lang w:val="ar_AE" w:bidi="ar_AE"/>
        </w:rPr>
      </w:r>
      <w:r>
        <w:rPr>
          <w:rtl/>
          <w:cs/>
          <w:lang w:val="ar_AE" w:bidi="ar_AE"/>
        </w:rPr>
        <w:t>الترجمة البديلة: "يجب عليه أن يدفع لصاحب ذلك الحقل"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6 (#1)</w:t>
      </w:r>
      <w:r>
        <w:rPr>
          <w:rtl/>
          <w:cs/>
          <w:lang w:val="ar_AE" w:bidi="ar_AE"/>
        </w:rPr>
      </w:r>
    </w:p>
    <w:p>
      <w:pPr>
        <w:bidi/>
      </w:pPr>
      <w:r>
        <w:rPr>
          <w:rtl/>
          <w:cs/>
          <w:lang w:val="ar_AE" w:bidi="ar_AE"/>
        </w:rPr>
      </w:r>
      <w:r>
        <w:rPr>
          <w:rtl/>
          <w:cs/>
          <w:lang w:val="ar_AE" w:bidi="ar_AE"/>
        </w:rPr>
        <w:t>כִּֽי־תֵצֵ֨א אֵ֜שׁ וּ⁠מָצְאָ֤ה קֹצִים֙ וְ⁠נֶאֱכַ֣ל</w:t>
      </w:r>
    </w:p>
    <w:p>
      <w:pPr>
        <w:bidi/>
      </w:pPr>
      <w:r>
        <w:rPr>
          <w:rtl/>
          <w:cs/>
          <w:lang w:val="ar_AE" w:bidi="ar_AE"/>
        </w:rPr>
      </w:r>
      <w:r>
        <w:rPr>
          <w:b/>
          <w:rtl/>
          <w:cs/>
          <w:lang w:val="ar_AE" w:bidi="ar_AE"/>
        </w:rPr>
        <w:t>"إِذَا خَرَجَتْ نَارٌ وَأَصَابَتْ شَوْكًا"</w:t>
      </w:r>
      <w:r>
        <w:rPr>
          <w:rtl/>
          <w:cs/>
          <w:lang w:val="ar_AE" w:bidi="ar_AE"/>
        </w:rPr>
        <w:t xml:space="preserve"> - </w:t>
      </w:r>
      <w:r>
        <w:rPr>
          <w:b/>
          <w:rtl/>
          <w:cs/>
          <w:lang w:val="ar_AE" w:bidi="ar_AE"/>
        </w:rPr>
        <w:t>"فَاحْتَرَقَتْ"</w:t>
      </w:r>
    </w:p>
    <w:p>
      <w:pPr>
        <w:bidi/>
      </w:pPr>
      <w:r>
        <w:rPr>
          <w:rtl/>
          <w:cs/>
          <w:lang w:val="ar_AE" w:bidi="ar_AE"/>
        </w:rPr>
      </w:r>
      <w:r>
        <w:rPr>
          <w:rtl/>
          <w:cs/>
          <w:lang w:val="ar_AE" w:bidi="ar_AE"/>
        </w:rPr>
        <w:t xml:space="preserve">هنا، يمكن التعبير عن </w:t>
      </w:r>
      <w:r>
        <w:rPr>
          <w:b/>
          <w:rtl/>
          <w:cs/>
          <w:lang w:val="ar_AE" w:bidi="ar_AE"/>
        </w:rPr>
        <w:t xml:space="preserve">خرجت نار </w:t>
      </w:r>
      <w:r>
        <w:rPr>
          <w:rtl/>
          <w:cs/>
          <w:lang w:val="ar_AE" w:bidi="ar_AE"/>
        </w:rPr>
        <w:t>و</w:t>
      </w:r>
      <w:r>
        <w:rPr>
          <w:b/>
          <w:rtl/>
          <w:cs/>
          <w:lang w:val="ar_AE" w:bidi="ar_AE"/>
        </w:rPr>
        <w:t>احترقت</w:t>
      </w:r>
      <w:r>
        <w:rPr>
          <w:rtl/>
          <w:cs/>
          <w:lang w:val="ar_AE" w:bidi="ar_AE"/>
        </w:rPr>
        <w:t xml:space="preserve"> بصيغة الفعل المبني للمعلوم أو بطريقة أخرى تكون طبيعية في لغتك إذا كانت لغتك لا تستخدم صيغة المبني للمجهول بهذه الطريقة. ترجمة بديلة: "إذا أشعل شخص ما النار، وانتشرت في الأشواك، وأحرقت"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6 (#2)</w:t>
      </w:r>
      <w:r>
        <w:rPr>
          <w:rtl/>
          <w:cs/>
          <w:lang w:val="ar_AE" w:bidi="ar_AE"/>
        </w:rPr>
      </w:r>
    </w:p>
    <w:p>
      <w:pPr>
        <w:bidi/>
      </w:pPr>
      <w:r>
        <w:rPr>
          <w:rtl/>
          <w:cs/>
          <w:lang w:val="ar_AE" w:bidi="ar_AE"/>
        </w:rPr>
      </w:r>
      <w:r>
        <w:rPr>
          <w:rtl/>
          <w:cs/>
          <w:lang w:val="ar_AE" w:bidi="ar_AE"/>
        </w:rPr>
        <w:t>וּ⁠מָצְאָ֤ה קֹצִים֙</w:t>
      </w:r>
    </w:p>
    <w:p>
      <w:pPr>
        <w:bidi/>
      </w:pPr>
      <w:r>
        <w:rPr>
          <w:rtl/>
          <w:cs/>
          <w:lang w:val="ar_AE" w:bidi="ar_AE"/>
        </w:rPr>
      </w:r>
      <w:r>
        <w:rPr>
          <w:b/>
          <w:rtl/>
          <w:cs/>
          <w:lang w:val="ar_AE" w:bidi="ar_AE"/>
        </w:rPr>
        <w:t>"وَأَصَابَتْ شَوْكًا"</w:t>
      </w:r>
    </w:p>
    <w:p>
      <w:pPr>
        <w:bidi/>
      </w:pPr>
      <w:r>
        <w:rPr>
          <w:rtl/>
          <w:cs/>
          <w:lang w:val="ar_AE" w:bidi="ar_AE"/>
        </w:rPr>
      </w:r>
      <w:r>
        <w:rPr>
          <w:rtl/>
          <w:cs/>
          <w:lang w:val="ar_AE" w:bidi="ar_AE"/>
        </w:rPr>
        <w:t>ترجمة بديلة: "وامتدت على الأرض عبر النباتات الجافة"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6 (#3)</w:t>
      </w:r>
      <w:r>
        <w:rPr>
          <w:rtl/>
          <w:cs/>
          <w:lang w:val="ar_AE" w:bidi="ar_AE"/>
        </w:rPr>
      </w:r>
    </w:p>
    <w:p>
      <w:pPr>
        <w:bidi/>
      </w:pPr>
      <w:r>
        <w:rPr>
          <w:rtl/>
          <w:cs/>
          <w:lang w:val="ar_AE" w:bidi="ar_AE"/>
        </w:rPr>
      </w:r>
      <w:r>
        <w:rPr>
          <w:rtl/>
          <w:cs/>
          <w:lang w:val="ar_AE" w:bidi="ar_AE"/>
        </w:rPr>
        <w:t>גָּדִ֔ישׁ</w:t>
      </w:r>
    </w:p>
    <w:p>
      <w:pPr>
        <w:bidi/>
      </w:pPr>
      <w:r>
        <w:rPr>
          <w:rtl/>
          <w:cs/>
          <w:lang w:val="ar_AE" w:bidi="ar_AE"/>
        </w:rPr>
      </w:r>
      <w:r>
        <w:rPr>
          <w:b/>
          <w:rtl/>
          <w:cs/>
          <w:lang w:val="ar_AE" w:bidi="ar_AE"/>
        </w:rPr>
        <w:t>"أَكْدَاسٌ"</w:t>
      </w:r>
    </w:p>
    <w:p>
      <w:pPr>
        <w:bidi/>
      </w:pPr>
      <w:r>
        <w:rPr>
          <w:rtl/>
          <w:cs/>
          <w:lang w:val="ar_AE" w:bidi="ar_AE"/>
        </w:rPr>
      </w:r>
      <w:r>
        <w:rPr>
          <w:rtl/>
          <w:cs/>
          <w:lang w:val="ar_AE" w:bidi="ar_AE"/>
        </w:rPr>
        <w:t>هذه هي الحبوب التي تم قطعها وربطها في حزم. ترجمة بديلة: "حبوب مجمعة" أو "حبوب محصودة"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6 (#4)</w:t>
      </w:r>
      <w:r>
        <w:rPr>
          <w:rtl/>
          <w:cs/>
          <w:lang w:val="ar_AE" w:bidi="ar_AE"/>
        </w:rPr>
      </w:r>
    </w:p>
    <w:p>
      <w:pPr>
        <w:bidi/>
      </w:pPr>
      <w:r>
        <w:rPr>
          <w:rtl/>
          <w:cs/>
          <w:lang w:val="ar_AE" w:bidi="ar_AE"/>
        </w:rPr>
      </w:r>
      <w:r>
        <w:rPr>
          <w:rtl/>
          <w:cs/>
          <w:lang w:val="ar_AE" w:bidi="ar_AE"/>
        </w:rPr>
        <w:t>הַ⁠קָּמָ֖ה</w:t>
      </w:r>
    </w:p>
    <w:p>
      <w:pPr>
        <w:bidi/>
      </w:pPr>
      <w:r>
        <w:rPr>
          <w:rtl/>
          <w:cs/>
          <w:lang w:val="ar_AE" w:bidi="ar_AE"/>
        </w:rPr>
      </w:r>
      <w:r>
        <w:rPr>
          <w:b/>
          <w:rtl/>
          <w:cs/>
          <w:lang w:val="ar_AE" w:bidi="ar_AE"/>
        </w:rPr>
        <w:t>"أَوْ زَرْعٌ"</w:t>
      </w:r>
    </w:p>
    <w:p>
      <w:pPr>
        <w:bidi/>
      </w:pPr>
      <w:r>
        <w:rPr>
          <w:rtl/>
          <w:cs/>
          <w:lang w:val="ar_AE" w:bidi="ar_AE"/>
        </w:rPr>
      </w:r>
      <w:r>
        <w:rPr>
          <w:rtl/>
          <w:cs/>
          <w:lang w:val="ar_AE" w:bidi="ar_AE"/>
        </w:rPr>
        <w:t>هذه هي الحبوب التي لم تُقطع بعد، لكنها جاهزة للحصاد. الترجمة البديلة: "الحبوب التي لا تزل تنمو في الحقل"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7 (#1)</w:t>
      </w:r>
      <w:r>
        <w:rPr>
          <w:rtl/>
          <w:cs/>
          <w:lang w:val="ar_AE" w:bidi="ar_AE"/>
        </w:rPr>
      </w:r>
    </w:p>
    <w:p>
      <w:pPr>
        <w:bidi/>
      </w:pPr>
      <w:r>
        <w:rPr>
          <w:rtl/>
          <w:cs/>
          <w:lang w:val="ar_AE" w:bidi="ar_AE"/>
        </w:rPr>
      </w:r>
      <w:r>
        <w:rPr>
          <w:rtl/>
          <w:cs/>
          <w:lang w:val="ar_AE" w:bidi="ar_AE"/>
        </w:rPr>
        <w:t>לִ⁠שְׁמֹ֔ר</w:t>
      </w:r>
    </w:p>
    <w:p>
      <w:pPr>
        <w:bidi/>
      </w:pPr>
      <w:r>
        <w:rPr>
          <w:rtl/>
          <w:cs/>
          <w:lang w:val="ar_AE" w:bidi="ar_AE"/>
        </w:rPr>
      </w:r>
      <w:r>
        <w:rPr>
          <w:b/>
          <w:rtl/>
          <w:cs/>
          <w:lang w:val="ar_AE" w:bidi="ar_AE"/>
        </w:rPr>
        <w:t>"للحِفظِ"</w:t>
      </w:r>
    </w:p>
    <w:p>
      <w:pPr>
        <w:bidi/>
      </w:pPr>
      <w:r>
        <w:rPr>
          <w:rtl/>
          <w:cs/>
          <w:lang w:val="ar_AE" w:bidi="ar_AE"/>
        </w:rPr>
      </w:r>
      <w:r>
        <w:rPr>
          <w:rtl/>
          <w:cs/>
          <w:lang w:val="ar_AE" w:bidi="ar_AE"/>
        </w:rPr>
        <w:t>الترجمة البديلة: "ليحرسها" أو "لحمايتها"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7 (#2)</w:t>
      </w:r>
      <w:r>
        <w:rPr>
          <w:rtl/>
          <w:cs/>
          <w:lang w:val="ar_AE" w:bidi="ar_AE"/>
        </w:rPr>
      </w:r>
    </w:p>
    <w:p>
      <w:pPr>
        <w:bidi/>
      </w:pPr>
      <w:r>
        <w:rPr>
          <w:rtl/>
          <w:cs/>
          <w:lang w:val="ar_AE" w:bidi="ar_AE"/>
        </w:rPr>
      </w:r>
      <w:r>
        <w:rPr>
          <w:rtl/>
          <w:cs/>
          <w:lang w:val="ar_AE" w:bidi="ar_AE"/>
        </w:rPr>
        <w:t>וְ⁠גֻנַּ֖ב</w:t>
      </w:r>
    </w:p>
    <w:p>
      <w:pPr>
        <w:bidi/>
      </w:pPr>
      <w:r>
        <w:rPr>
          <w:rtl/>
          <w:cs/>
          <w:lang w:val="ar_AE" w:bidi="ar_AE"/>
        </w:rPr>
      </w:r>
      <w:r>
        <w:rPr>
          <w:b/>
          <w:rtl/>
          <w:cs/>
          <w:lang w:val="ar_AE" w:bidi="ar_AE"/>
        </w:rPr>
        <w:t>"فَسُرِقَتْ"</w:t>
      </w:r>
    </w:p>
    <w:p>
      <w:pPr>
        <w:bidi/>
      </w:pPr>
      <w:r>
        <w:rPr>
          <w:rtl/>
          <w:cs/>
          <w:lang w:val="ar_AE" w:bidi="ar_AE"/>
        </w:rPr>
      </w:r>
      <w:r>
        <w:rPr>
          <w:rtl/>
          <w:cs/>
          <w:lang w:val="ar_AE" w:bidi="ar_AE"/>
        </w:rPr>
        <w:t>إذا لم تستخدم لغتك صيغة المبني للمجهول بهذه الطريقة، فيمكنك التعبير عنها بصيغة المبني للمعلوم أو بطريقة أخرى تكون مناسبة في لغتك. ترجمة بديلة: "إذا سرقه أحد"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7 (#3)</w:t>
      </w:r>
      <w:r>
        <w:rPr>
          <w:rtl/>
          <w:cs/>
          <w:lang w:val="ar_AE" w:bidi="ar_AE"/>
        </w:rPr>
      </w:r>
    </w:p>
    <w:p>
      <w:pPr>
        <w:bidi/>
      </w:pPr>
      <w:r>
        <w:rPr>
          <w:rtl/>
          <w:cs/>
          <w:lang w:val="ar_AE" w:bidi="ar_AE"/>
        </w:rPr>
      </w:r>
      <w:r>
        <w:rPr>
          <w:rtl/>
          <w:cs/>
          <w:lang w:val="ar_AE" w:bidi="ar_AE"/>
        </w:rPr>
        <w:t>אִם־יִמָּצֵ֥א הַ⁠גַּנָּ֖ב</w:t>
      </w:r>
    </w:p>
    <w:p>
      <w:pPr>
        <w:bidi/>
      </w:pPr>
      <w:r>
        <w:rPr>
          <w:rtl/>
          <w:cs/>
          <w:lang w:val="ar_AE" w:bidi="ar_AE"/>
        </w:rPr>
      </w:r>
      <w:r>
        <w:rPr>
          <w:b/>
          <w:rtl/>
          <w:cs/>
          <w:lang w:val="ar_AE" w:bidi="ar_AE"/>
        </w:rPr>
        <w:t>"فَإِنْ وُجِدَ السَّارِقُ"</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"إذا وجدت اللص"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8 (#1)</w:t>
      </w:r>
      <w:r>
        <w:rPr>
          <w:rtl/>
          <w:cs/>
          <w:lang w:val="ar_AE" w:bidi="ar_AE"/>
        </w:rPr>
      </w:r>
    </w:p>
    <w:p>
      <w:pPr>
        <w:bidi/>
      </w:pPr>
      <w:r>
        <w:rPr>
          <w:rtl/>
          <w:cs/>
          <w:lang w:val="ar_AE" w:bidi="ar_AE"/>
        </w:rPr>
      </w:r>
      <w:r>
        <w:rPr>
          <w:rtl/>
          <w:cs/>
          <w:lang w:val="ar_AE" w:bidi="ar_AE"/>
        </w:rPr>
        <w:t>אִם־לֹ֤א יִמָּצֵא֙ הַ⁠גַּנָּ֔ב וְ⁠נִקְרַ֥ב בַּֽעַל־הַ⁠בַּ֖יִת אֶל־הָֽ⁠אֱלֹהִ֑ים</w:t>
      </w:r>
    </w:p>
    <w:p>
      <w:pPr>
        <w:bidi/>
      </w:pPr>
      <w:r>
        <w:rPr>
          <w:rtl/>
          <w:cs/>
          <w:lang w:val="ar_AE" w:bidi="ar_AE"/>
        </w:rPr>
      </w:r>
      <w:r>
        <w:rPr>
          <w:b/>
          <w:rtl/>
          <w:cs/>
          <w:lang w:val="ar_AE" w:bidi="ar_AE"/>
        </w:rPr>
        <w:t>"وَإِنْ لَمْ يُوجَدِ السَّارِقُ يُقَدَّمُ صَاحِبُ الْبَيْتِ إِلَى اللهِ"</w:t>
      </w:r>
    </w:p>
    <w:p>
      <w:pPr>
        <w:bidi/>
      </w:pPr>
      <w:r>
        <w:rPr>
          <w:rtl/>
          <w:cs/>
          <w:lang w:val="ar_AE" w:bidi="ar_AE"/>
        </w:rPr>
      </w:r>
      <w:r>
        <w:rPr>
          <w:rtl/>
          <w:cs/>
          <w:lang w:val="ar_AE" w:bidi="ar_AE"/>
        </w:rPr>
        <w:t>قد تحتاج إلى ترجمة هذه العبارة بصيغة المبني للمعلوم إذا كانت لغتك لا تستخدم المبني للمجهول بهذه الطريقة. ترجمة بديلة: "إذا لم يجد أحد اللص، أحضر صاحب البيت إلى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8 (#2)</w:t>
      </w:r>
      <w:r>
        <w:rPr>
          <w:rtl/>
          <w:cs/>
          <w:lang w:val="ar_AE" w:bidi="ar_AE"/>
        </w:rPr>
      </w:r>
    </w:p>
    <w:p>
      <w:pPr>
        <w:bidi/>
      </w:pPr>
      <w:r>
        <w:rPr>
          <w:rtl/>
          <w:cs/>
          <w:lang w:val="ar_AE" w:bidi="ar_AE"/>
        </w:rPr>
      </w:r>
      <w:r>
        <w:rPr>
          <w:rtl/>
          <w:cs/>
          <w:lang w:val="ar_AE" w:bidi="ar_AE"/>
        </w:rPr>
        <w:t>הָֽ⁠אֱלֹהִ֑ים</w:t>
      </w:r>
    </w:p>
    <w:p>
      <w:pPr>
        <w:bidi/>
      </w:pPr>
      <w:r>
        <w:rPr>
          <w:rtl/>
          <w:cs/>
          <w:lang w:val="ar_AE" w:bidi="ar_AE"/>
        </w:rPr>
      </w:r>
      <w:r>
        <w:rPr>
          <w:b/>
          <w:rtl/>
          <w:cs/>
          <w:lang w:val="ar_AE" w:bidi="ar_AE"/>
        </w:rPr>
        <w:t>"الله"</w:t>
      </w:r>
    </w:p>
    <w:p>
      <w:pPr>
        <w:bidi/>
      </w:pPr>
      <w:r>
        <w:rPr>
          <w:rtl/>
          <w:cs/>
          <w:lang w:val="ar_AE" w:bidi="ar_AE"/>
        </w:rPr>
      </w:r>
      <w:r>
        <w:rPr>
          <w:rtl/>
          <w:cs/>
          <w:lang w:val="ar_AE" w:bidi="ar_AE"/>
        </w:rPr>
        <w:t xml:space="preserve">الكلمة المستخدمة هنا </w:t>
      </w:r>
      <w:r>
        <w:rPr>
          <w:b/>
          <w:rtl/>
          <w:cs/>
          <w:lang w:val="ar_AE" w:bidi="ar_AE"/>
        </w:rPr>
        <w:t>الله</w:t>
      </w:r>
      <w:r>
        <w:rPr>
          <w:rtl/>
          <w:cs/>
          <w:lang w:val="ar_AE" w:bidi="ar_AE"/>
        </w:rPr>
        <w:t xml:space="preserve"> بمعناها الحرفي تعني "العظماء". هنا وفي </w:t>
      </w:r>
      <w:r>
        <w:rPr>
          <w:rtl/>
          <w:cs/>
          <w:lang w:val="ar_AE" w:bidi="ar_AE"/>
        </w:rPr>
        <w:t>22:9</w:t>
      </w:r>
      <w:r>
        <w:rPr>
          <w:rtl/>
          <w:cs/>
          <w:lang w:val="ar_AE" w:bidi="ar_AE"/>
        </w:rPr>
        <w:t xml:space="preserve"> قد يكون لها هذا المعنى الأساسي وتشير إلى القضاة البشريين أو القادة الآخرين في إسرائيل. وقد تكون أيضًا مجازًا وتشير إلى القضاة لأنهم يمثلون الله للشعب ولديهم سلطته. انظر </w:t>
      </w:r>
      <w:r>
        <w:rPr>
          <w:rtl/>
          <w:cs/>
          <w:lang w:val="ar_AE" w:bidi="ar_AE"/>
        </w:rPr>
        <w:t>خروج 21:6</w:t>
      </w:r>
      <w:r>
        <w:rPr>
          <w:rtl/>
          <w:cs/>
          <w:lang w:val="ar_AE" w:bidi="ar_AE"/>
        </w:rPr>
        <w:t xml:space="preserve"> كمثال آخر على ذلك. ترجمة بديلة: "القضاة"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8 (#3)</w:t>
      </w:r>
      <w:r>
        <w:rPr>
          <w:rtl/>
          <w:cs/>
          <w:lang w:val="ar_AE" w:bidi="ar_AE"/>
        </w:rPr>
      </w:r>
    </w:p>
    <w:p>
      <w:pPr>
        <w:bidi/>
      </w:pPr>
      <w:r>
        <w:rPr>
          <w:rtl/>
          <w:cs/>
          <w:lang w:val="ar_AE" w:bidi="ar_AE"/>
        </w:rPr>
      </w:r>
      <w:r>
        <w:rPr>
          <w:rtl/>
          <w:cs/>
          <w:lang w:val="ar_AE" w:bidi="ar_AE"/>
        </w:rPr>
        <w:t>שָׁלַ֛ח יָד֖⁠וֹ בִּ⁠מְלֶ֥אכֶת רֵעֵֽ⁠הוּ</w:t>
      </w:r>
    </w:p>
    <w:p>
      <w:pPr>
        <w:bidi/>
      </w:pPr>
      <w:r>
        <w:rPr>
          <w:rtl/>
          <w:cs/>
          <w:lang w:val="ar_AE" w:bidi="ar_AE"/>
        </w:rPr>
      </w:r>
      <w:r>
        <w:rPr>
          <w:b/>
          <w:rtl/>
          <w:cs/>
          <w:lang w:val="ar_AE" w:bidi="ar_AE"/>
        </w:rPr>
        <w:t>"لِيَحْكُمَ هَلْ لَمْ يَمُدَّ يَدَهُ إِلَى مُلْكِ صَاحِبِهِ"</w:t>
      </w:r>
    </w:p>
    <w:p>
      <w:pPr>
        <w:bidi/>
      </w:pPr>
      <w:r>
        <w:rPr>
          <w:rtl/>
          <w:cs/>
          <w:lang w:val="ar_AE" w:bidi="ar_AE"/>
        </w:rPr>
      </w:r>
      <w:r>
        <w:rPr>
          <w:rtl/>
          <w:cs/>
          <w:lang w:val="ar_AE" w:bidi="ar_AE"/>
        </w:rPr>
        <w:t>هذه عبارة تشير إلى السرقة. إذا كان لديك طريقة لقول ذلك في لغتك، فيمكنك استخدامها هنا. ترجمة بديلة: "لقد سرق ممتلكات جاره"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9 (#1)</w:t>
      </w:r>
      <w:r>
        <w:rPr>
          <w:rtl/>
          <w:cs/>
          <w:lang w:val="ar_AE" w:bidi="ar_AE"/>
        </w:rPr>
      </w:r>
    </w:p>
    <w:p>
      <w:pPr>
        <w:bidi/>
      </w:pPr>
      <w:r>
        <w:rPr>
          <w:rtl/>
          <w:cs/>
          <w:lang w:val="ar_AE" w:bidi="ar_AE"/>
        </w:rPr>
      </w:r>
      <w:r>
        <w:rPr>
          <w:rtl/>
          <w:cs/>
          <w:lang w:val="ar_AE" w:bidi="ar_AE"/>
        </w:rPr>
        <w:t>דְּבַר &amp; דְּבַר</w:t>
      </w:r>
    </w:p>
    <w:p>
      <w:pPr>
        <w:bidi/>
      </w:pPr>
      <w:r>
        <w:rPr>
          <w:rtl/>
          <w:cs/>
          <w:lang w:val="ar_AE" w:bidi="ar_AE"/>
        </w:rPr>
      </w:r>
      <w:r>
        <w:rPr>
          <w:b/>
          <w:rtl/>
          <w:cs/>
          <w:lang w:val="ar_AE" w:bidi="ar_AE"/>
        </w:rPr>
        <w:t>"دَعْوَى جِنَايَةٍ"</w:t>
      </w:r>
      <w:r>
        <w:rPr>
          <w:rtl/>
          <w:cs/>
          <w:lang w:val="ar_AE" w:bidi="ar_AE"/>
        </w:rPr>
        <w:t xml:space="preserve"> - </w:t>
      </w:r>
      <w:r>
        <w:rPr>
          <w:b/>
          <w:rtl/>
          <w:cs/>
          <w:lang w:val="ar_AE" w:bidi="ar_AE"/>
        </w:rPr>
        <w:t>"دَعْوَاهُمَا"</w:t>
      </w:r>
    </w:p>
    <w:p>
      <w:pPr>
        <w:bidi/>
      </w:pPr>
      <w:r>
        <w:rPr>
          <w:rtl/>
          <w:cs/>
          <w:lang w:val="ar_AE" w:bidi="ar_AE"/>
        </w:rPr>
      </w:r>
      <w:r>
        <w:rPr>
          <w:rtl/>
          <w:cs/>
          <w:lang w:val="ar_AE" w:bidi="ar_AE"/>
        </w:rPr>
        <w:t>ترجمة بديلة: "نزاع ... نزاعهما"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9 (#2)</w:t>
      </w:r>
      <w:r>
        <w:rPr>
          <w:rtl/>
          <w:cs/>
          <w:lang w:val="ar_AE" w:bidi="ar_AE"/>
        </w:rPr>
      </w:r>
    </w:p>
    <w:p>
      <w:pPr>
        <w:bidi/>
      </w:pPr>
      <w:r>
        <w:rPr>
          <w:rtl/>
          <w:cs/>
          <w:lang w:val="ar_AE" w:bidi="ar_AE"/>
        </w:rPr>
      </w:r>
      <w:r>
        <w:rPr>
          <w:rtl/>
          <w:cs/>
          <w:lang w:val="ar_AE" w:bidi="ar_AE"/>
        </w:rPr>
        <w:t>כִּי־ה֣וּא זֶ֔ה</w:t>
      </w:r>
    </w:p>
    <w:p>
      <w:pPr>
        <w:bidi/>
      </w:pPr>
      <w:r>
        <w:rPr>
          <w:rtl/>
          <w:cs/>
          <w:lang w:val="ar_AE" w:bidi="ar_AE"/>
        </w:rPr>
      </w:r>
      <w:r>
        <w:rPr>
          <w:b/>
          <w:rtl/>
          <w:cs/>
          <w:lang w:val="ar_AE" w:bidi="ar_AE"/>
        </w:rPr>
        <w:t>"إِنَّ هذَا هُوَ"</w:t>
      </w:r>
    </w:p>
    <w:p>
      <w:pPr>
        <w:bidi/>
      </w:pPr>
      <w:r>
        <w:rPr>
          <w:rtl/>
          <w:cs/>
          <w:lang w:val="ar_AE" w:bidi="ar_AE"/>
        </w:rPr>
      </w:r>
      <w:r>
        <w:rPr>
          <w:rtl/>
          <w:cs/>
          <w:lang w:val="ar_AE" w:bidi="ar_AE"/>
        </w:rPr>
        <w:t>ترجمة بديلة: "هذا لي" أو "هذه ملكيتي المفقودة"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9 (#3)</w:t>
      </w:r>
      <w:r>
        <w:rPr>
          <w:rtl/>
          <w:cs/>
          <w:lang w:val="ar_AE" w:bidi="ar_AE"/>
        </w:rPr>
      </w:r>
    </w:p>
    <w:p>
      <w:pPr>
        <w:bidi/>
      </w:pPr>
      <w:r>
        <w:rPr>
          <w:rtl/>
          <w:cs/>
          <w:lang w:val="ar_AE" w:bidi="ar_AE"/>
        </w:rPr>
      </w:r>
      <w:r>
        <w:rPr>
          <w:rtl/>
          <w:cs/>
          <w:lang w:val="ar_AE" w:bidi="ar_AE"/>
        </w:rPr>
        <w:t>הָֽ⁠אֱלֹהִ֔ים &amp; אֱלֹהִ֔ים</w:t>
      </w:r>
    </w:p>
    <w:p>
      <w:pPr>
        <w:bidi/>
      </w:pPr>
      <w:r>
        <w:rPr>
          <w:rtl/>
          <w:cs/>
          <w:lang w:val="ar_AE" w:bidi="ar_AE"/>
        </w:rPr>
      </w:r>
      <w:r>
        <w:rPr>
          <w:b/>
          <w:rtl/>
          <w:cs/>
          <w:lang w:val="ar_AE" w:bidi="ar_AE"/>
        </w:rPr>
        <w:t>"الله."</w:t>
      </w:r>
      <w:r>
        <w:rPr>
          <w:rtl/>
          <w:cs/>
          <w:lang w:val="ar_AE" w:bidi="ar_AE"/>
        </w:rPr>
        <w:t xml:space="preserve"> - </w:t>
      </w:r>
      <w:r>
        <w:rPr>
          <w:b/>
          <w:rtl/>
          <w:cs/>
          <w:lang w:val="ar_AE" w:bidi="ar_AE"/>
        </w:rPr>
        <w:t>"الله"</w:t>
      </w:r>
    </w:p>
    <w:p>
      <w:pPr>
        <w:bidi/>
      </w:pPr>
      <w:r>
        <w:rPr>
          <w:rtl/>
          <w:cs/>
          <w:lang w:val="ar_AE" w:bidi="ar_AE"/>
        </w:rPr>
      </w:r>
      <w:r>
        <w:rPr>
          <w:rtl/>
          <w:cs/>
          <w:lang w:val="ar_AE" w:bidi="ar_AE"/>
        </w:rPr>
        <w:t xml:space="preserve">الكلمة المستخدمة هنا </w:t>
      </w:r>
      <w:r>
        <w:rPr>
          <w:b/>
          <w:rtl/>
          <w:cs/>
          <w:lang w:val="ar_AE" w:bidi="ar_AE"/>
        </w:rPr>
        <w:t>الله</w:t>
      </w:r>
      <w:r>
        <w:rPr>
          <w:rtl/>
          <w:cs/>
          <w:lang w:val="ar_AE" w:bidi="ar_AE"/>
        </w:rPr>
        <w:t xml:space="preserve">، في معناها الحرفي، تعني "العظماء". هنا وفي </w:t>
      </w:r>
      <w:r>
        <w:rPr>
          <w:rtl/>
          <w:cs/>
          <w:lang w:val="ar_AE" w:bidi="ar_AE"/>
        </w:rPr>
        <w:t>22:8</w:t>
      </w:r>
      <w:r>
        <w:rPr>
          <w:rtl/>
          <w:cs/>
          <w:lang w:val="ar_AE" w:bidi="ar_AE"/>
        </w:rPr>
        <w:t xml:space="preserve"> قد يكون لها هذا المعنى الأساسي وتشير إلى القضاة البشريين أو القادة الآخرين في إسرائيل. وقد تكون أيضًا مجازًا وتشير إلى القضاة لأنهم يمثلون الله للشعب ولديهم سلطته. انظر </w:t>
      </w:r>
      <w:r>
        <w:rPr>
          <w:rtl/>
          <w:cs/>
          <w:lang w:val="ar_AE" w:bidi="ar_AE"/>
        </w:rPr>
        <w:t>خروج 21:6</w:t>
      </w:r>
      <w:r>
        <w:rPr>
          <w:rtl/>
          <w:cs/>
          <w:lang w:val="ar_AE" w:bidi="ar_AE"/>
        </w:rPr>
        <w:t xml:space="preserve"> كمثال آخر على ذلك. ترجمة بديلة: "القضاة"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10 (#1)</w:t>
      </w:r>
      <w:r>
        <w:rPr>
          <w:rtl/>
          <w:cs/>
          <w:lang w:val="ar_AE" w:bidi="ar_AE"/>
        </w:rPr>
      </w:r>
    </w:p>
    <w:p>
      <w:pPr>
        <w:bidi/>
      </w:pPr>
      <w:r>
        <w:rPr>
          <w:rtl/>
          <w:cs/>
          <w:lang w:val="ar_AE" w:bidi="ar_AE"/>
        </w:rPr>
      </w:r>
      <w:r>
        <w:rPr>
          <w:rtl/>
          <w:cs/>
          <w:lang w:val="ar_AE" w:bidi="ar_AE"/>
        </w:rPr>
        <w:t>נִשְׁבַּ֥ר אוֹ־נִשְׁבָּ֖ה</w:t>
      </w:r>
    </w:p>
    <w:p>
      <w:pPr>
        <w:bidi/>
      </w:pPr>
      <w:r>
        <w:rPr>
          <w:rtl/>
          <w:cs/>
          <w:lang w:val="ar_AE" w:bidi="ar_AE"/>
        </w:rPr>
      </w:r>
      <w:r>
        <w:rPr>
          <w:b/>
          <w:rtl/>
          <w:cs/>
          <w:lang w:val="ar_AE" w:bidi="ar_AE"/>
        </w:rPr>
        <w:t>"انْكَسَرَ"</w:t>
      </w:r>
      <w:r>
        <w:rPr>
          <w:rtl/>
          <w:cs/>
          <w:lang w:val="ar_AE" w:bidi="ar_AE"/>
        </w:rPr>
        <w:t xml:space="preserve"> - </w:t>
      </w:r>
      <w:r>
        <w:rPr>
          <w:b/>
          <w:rtl/>
          <w:cs/>
          <w:lang w:val="ar_AE" w:bidi="ar_AE"/>
        </w:rPr>
        <w:t>"نُهِبَ"</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كما هو موضح في ترجمة UST.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10 (#2)</w:t>
      </w:r>
      <w:r>
        <w:rPr>
          <w:rtl/>
          <w:cs/>
          <w:lang w:val="ar_AE" w:bidi="ar_AE"/>
        </w:rPr>
      </w:r>
    </w:p>
    <w:p>
      <w:pPr>
        <w:bidi/>
      </w:pPr>
      <w:r>
        <w:rPr>
          <w:rtl/>
          <w:cs/>
          <w:lang w:val="ar_AE" w:bidi="ar_AE"/>
        </w:rPr>
      </w:r>
      <w:r>
        <w:rPr>
          <w:rtl/>
          <w:cs/>
          <w:lang w:val="ar_AE" w:bidi="ar_AE"/>
        </w:rPr>
        <w:t>נִשְׁבָּ֖ה</w:t>
      </w:r>
    </w:p>
    <w:p>
      <w:pPr>
        <w:bidi/>
      </w:pPr>
      <w:r>
        <w:rPr>
          <w:rtl/>
          <w:cs/>
          <w:lang w:val="ar_AE" w:bidi="ar_AE"/>
        </w:rPr>
      </w:r>
      <w:r>
        <w:rPr>
          <w:b/>
          <w:rtl/>
          <w:cs/>
          <w:lang w:val="ar_AE" w:bidi="ar_AE"/>
        </w:rPr>
        <w:t>"نُهِبَ"</w:t>
      </w:r>
    </w:p>
    <w:p>
      <w:pPr>
        <w:bidi/>
      </w:pPr>
      <w:r>
        <w:rPr>
          <w:rtl/>
          <w:cs/>
          <w:lang w:val="ar_AE" w:bidi="ar_AE"/>
        </w:rPr>
      </w:r>
      <w:r>
        <w:rPr>
          <w:rtl/>
          <w:cs/>
          <w:lang w:val="ar_AE" w:bidi="ar_AE"/>
        </w:rPr>
        <w:t xml:space="preserve">هنا، التعبير </w:t>
      </w:r>
      <w:r>
        <w:rPr>
          <w:b/>
          <w:rtl/>
          <w:cs/>
          <w:lang w:val="ar_AE" w:bidi="ar_AE"/>
        </w:rPr>
        <w:t>نُهِبَ</w:t>
      </w:r>
      <w:r>
        <w:rPr>
          <w:rtl/>
          <w:cs/>
          <w:lang w:val="ar_AE" w:bidi="ar_AE"/>
        </w:rPr>
        <w:t xml:space="preserve"> لا يشير إلى لص بل إلى حيوان بري يأخذ الثور أو الخروف بعيدًا (ليأكله). انظر </w:t>
      </w:r>
      <w:r>
        <w:rPr>
          <w:rtl/>
          <w:cs/>
          <w:lang w:val="ar_AE" w:bidi="ar_AE"/>
        </w:rPr>
        <w:t>22:12</w:t>
      </w:r>
      <w:r>
        <w:rPr>
          <w:rtl/>
          <w:cs/>
          <w:lang w:val="ar_AE" w:bidi="ar_AE"/>
        </w:rPr>
        <w:t xml:space="preserve"> لحالات حيث يُسرق الحيوان حين يكون في رعاية شخص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11 (#1)</w:t>
      </w:r>
      <w:r>
        <w:rPr>
          <w:rtl/>
          <w:cs/>
          <w:lang w:val="ar_AE" w:bidi="ar_AE"/>
        </w:rPr>
      </w:r>
    </w:p>
    <w:p>
      <w:pPr>
        <w:bidi/>
      </w:pPr>
      <w:r>
        <w:rPr>
          <w:rtl/>
          <w:cs/>
          <w:lang w:val="ar_AE" w:bidi="ar_AE"/>
        </w:rPr>
      </w:r>
      <w:r>
        <w:rPr>
          <w:rtl/>
          <w:cs/>
          <w:lang w:val="ar_AE" w:bidi="ar_AE"/>
        </w:rPr>
        <w:t>שְׁבֻעַ֣ת יְהוָ֗ה תִּהְיֶה֙ בֵּ֣ין שְׁנֵי⁠הֶ֔ם &amp; וְ⁠לָקַ֥ח בְּעָלָ֖י⁠ו</w:t>
      </w:r>
    </w:p>
    <w:p>
      <w:pPr>
        <w:bidi/>
      </w:pPr>
      <w:r>
        <w:rPr>
          <w:rtl/>
          <w:cs/>
          <w:lang w:val="ar_AE" w:bidi="ar_AE"/>
        </w:rPr>
      </w:r>
      <w:r>
        <w:rPr>
          <w:b/>
          <w:rtl/>
          <w:cs/>
          <w:lang w:val="ar_AE" w:bidi="ar_AE"/>
        </w:rPr>
        <w:t>"فَيَمِينُ الرَّبِّ تَكُونُ بَيْنَهُمَا،"</w:t>
      </w:r>
      <w:r>
        <w:rPr>
          <w:rtl/>
          <w:cs/>
          <w:lang w:val="ar_AE" w:bidi="ar_AE"/>
        </w:rPr>
        <w:t xml:space="preserve"> - </w:t>
      </w:r>
      <w:r>
        <w:rPr>
          <w:b/>
          <w:rtl/>
          <w:cs/>
          <w:lang w:val="ar_AE" w:bidi="ar_AE"/>
        </w:rPr>
        <w:t>"فَيَقْبَلُ صَاحِبُهُ."</w:t>
      </w:r>
    </w:p>
    <w:p>
      <w:pPr>
        <w:bidi/>
      </w:pPr>
      <w:r>
        <w:rPr>
          <w:rtl/>
          <w:cs/>
          <w:lang w:val="ar_AE" w:bidi="ar_AE"/>
        </w:rPr>
      </w:r>
      <w:r>
        <w:rPr>
          <w:rtl/>
          <w:cs/>
          <w:lang w:val="ar_AE" w:bidi="ar_AE"/>
        </w:rPr>
        <w:t>الرجل المتهم بسرقة الحيوان هو فقط من يجب أن يقسم اليمين. ويجب على صاحب الحيوان المفقود قبول اليمين الذي تم حلفه. إذا كانت لغتك لا تستخدم صيغة المبني للمجهول بهذه الطريقة، فيمكنك التعبير عن ذلك بصيغة المبني للمعلوم أو بطريقة أخرى تكون مناسبة في لغتك. ترجمة بديلة: "الرجل الذي كان يعتني بالحيوان يجب أن يقسم يمينًا أمام الرب... ويجب على المالك قبول ذلك اليمين"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12 (#1)</w:t>
      </w:r>
      <w:r>
        <w:rPr>
          <w:rtl/>
          <w:cs/>
          <w:lang w:val="ar_AE" w:bidi="ar_AE"/>
        </w:rPr>
      </w:r>
    </w:p>
    <w:p>
      <w:pPr>
        <w:bidi/>
      </w:pPr>
      <w:r>
        <w:rPr>
          <w:rtl/>
          <w:cs/>
          <w:lang w:val="ar_AE" w:bidi="ar_AE"/>
        </w:rPr>
      </w:r>
      <w:r>
        <w:rPr>
          <w:rtl/>
          <w:cs/>
          <w:lang w:val="ar_AE" w:bidi="ar_AE"/>
        </w:rPr>
        <w:t>וְ⁠אִם־גָּנֹ֥ב יִגָּנֵ֖ב מֵ⁠עִמּ֑⁠וֹ</w:t>
      </w:r>
    </w:p>
    <w:p>
      <w:pPr>
        <w:bidi/>
      </w:pPr>
      <w:r>
        <w:rPr>
          <w:rtl/>
          <w:cs/>
          <w:lang w:val="ar_AE" w:bidi="ar_AE"/>
        </w:rPr>
      </w:r>
      <w:r>
        <w:rPr>
          <w:b/>
          <w:rtl/>
          <w:cs/>
          <w:lang w:val="ar_AE" w:bidi="ar_AE"/>
        </w:rPr>
        <w:t>"وَإِنْ سُرِقَ مِنْ عِنْدِهِ"</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"ولكن إذا سرق شخص ما الحيوان منه"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13 (#1)</w:t>
      </w:r>
      <w:r>
        <w:rPr>
          <w:rtl/>
          <w:cs/>
          <w:lang w:val="ar_AE" w:bidi="ar_AE"/>
        </w:rPr>
      </w:r>
    </w:p>
    <w:p>
      <w:pPr>
        <w:bidi/>
      </w:pPr>
      <w:r>
        <w:rPr>
          <w:rtl/>
          <w:cs/>
          <w:lang w:val="ar_AE" w:bidi="ar_AE"/>
        </w:rPr>
      </w:r>
      <w:r>
        <w:rPr>
          <w:rtl/>
          <w:cs/>
          <w:lang w:val="ar_AE" w:bidi="ar_AE"/>
        </w:rPr>
        <w:t>אִם־טָרֹ֥ף יִטָּרֵ֖ף</w:t>
      </w:r>
    </w:p>
    <w:p>
      <w:pPr>
        <w:bidi/>
      </w:pPr>
      <w:r>
        <w:rPr>
          <w:rtl/>
          <w:cs/>
          <w:lang w:val="ar_AE" w:bidi="ar_AE"/>
        </w:rPr>
      </w:r>
      <w:r>
        <w:rPr>
          <w:b/>
          <w:rtl/>
          <w:cs/>
          <w:lang w:val="ar_AE" w:bidi="ar_AE"/>
        </w:rPr>
        <w:t>"افْتُرِسَ"</w:t>
      </w:r>
    </w:p>
    <w:p>
      <w:pPr>
        <w:bidi/>
      </w:pPr>
      <w:r>
        <w:rPr>
          <w:rtl/>
          <w:cs/>
          <w:lang w:val="ar_AE" w:bidi="ar_AE"/>
        </w:rPr>
      </w:r>
      <w:r>
        <w:rPr>
          <w:rtl/>
          <w:cs/>
          <w:lang w:val="ar_AE" w:bidi="ar_AE"/>
        </w:rPr>
        <w:t>إذا كانت لغتك لا تستخدم صيغة المبني للمجهول بهذه الطريقة، فيمكنك التعبير عن ذلك بصيغة المبني للمعلوم أو بطريقة أخرى تكون مناسبة في لغتك. ترجمة بديلة: "ولكن إذا مزق وحش بري الحيوان إلى قِطع"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14 (#1)</w:t>
      </w:r>
      <w:r>
        <w:rPr>
          <w:rtl/>
          <w:cs/>
          <w:lang w:val="ar_AE" w:bidi="ar_AE"/>
        </w:rPr>
      </w:r>
    </w:p>
    <w:p>
      <w:pPr>
        <w:bidi/>
      </w:pPr>
      <w:r>
        <w:rPr>
          <w:rtl/>
          <w:cs/>
          <w:lang w:val="ar_AE" w:bidi="ar_AE"/>
        </w:rPr>
      </w:r>
      <w:r>
        <w:rPr>
          <w:rtl/>
          <w:cs/>
          <w:lang w:val="ar_AE" w:bidi="ar_AE"/>
        </w:rPr>
        <w:t>שַׁלֵּ֥ם יְשַׁלֵּֽם</w:t>
      </w:r>
    </w:p>
    <w:p>
      <w:pPr>
        <w:bidi/>
      </w:pPr>
      <w:r>
        <w:rPr>
          <w:rtl/>
          <w:cs/>
          <w:lang w:val="ar_AE" w:bidi="ar_AE"/>
        </w:rPr>
      </w:r>
      <w:r>
        <w:rPr>
          <w:b/>
          <w:rtl/>
          <w:cs/>
          <w:lang w:val="ar_AE" w:bidi="ar_AE"/>
        </w:rPr>
        <w:t>"يُعَوِّضُ"</w:t>
      </w:r>
    </w:p>
    <w:p>
      <w:pPr>
        <w:bidi/>
      </w:pPr>
      <w:r>
        <w:rPr>
          <w:rtl/>
          <w:cs/>
          <w:lang w:val="ar_AE" w:bidi="ar_AE"/>
        </w:rPr>
      </w:r>
      <w:r>
        <w:rPr>
          <w:rtl/>
          <w:cs/>
          <w:lang w:val="ar_AE" w:bidi="ar_AE"/>
        </w:rPr>
        <w:t>ترجمة بديلة: "يجب بالتأكيد التعويض بحيوان آخر" أو "يجب بالتأكيد دفع تعويض للمالك عن الحيوان"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14 (#2)</w:t>
      </w:r>
      <w:r>
        <w:rPr>
          <w:rtl/>
          <w:cs/>
          <w:lang w:val="ar_AE" w:bidi="ar_AE"/>
        </w:rPr>
      </w:r>
    </w:p>
    <w:p>
      <w:pPr>
        <w:bidi/>
      </w:pPr>
      <w:r>
        <w:rPr>
          <w:rtl/>
          <w:cs/>
          <w:lang w:val="ar_AE" w:bidi="ar_AE"/>
        </w:rPr>
      </w:r>
      <w:r>
        <w:rPr>
          <w:rtl/>
          <w:cs/>
          <w:lang w:val="ar_AE" w:bidi="ar_AE"/>
        </w:rPr>
        <w:t>וְ⁠נִשְׁבַּ֣ר אוֹ־מֵ֑ת</w:t>
      </w:r>
    </w:p>
    <w:p>
      <w:pPr>
        <w:bidi/>
      </w:pPr>
      <w:r>
        <w:rPr>
          <w:rtl/>
          <w:cs/>
          <w:lang w:val="ar_AE" w:bidi="ar_AE"/>
        </w:rPr>
      </w:r>
      <w:r>
        <w:rPr>
          <w:b/>
          <w:rtl/>
          <w:cs/>
          <w:lang w:val="ar_AE" w:bidi="ar_AE"/>
        </w:rPr>
        <w:t>"فَانْكَسَرَ أَوْ مَاتَ"</w:t>
      </w:r>
    </w:p>
    <w:p>
      <w:pPr>
        <w:bidi/>
      </w:pPr>
      <w:r>
        <w:rPr>
          <w:rtl/>
          <w:cs/>
          <w:lang w:val="ar_AE" w:bidi="ar_AE"/>
        </w:rPr>
      </w:r>
      <w:r>
        <w:rPr>
          <w:rtl/>
          <w:cs/>
          <w:lang w:val="ar_AE" w:bidi="ar_AE"/>
        </w:rPr>
        <w:t>إذا كانت لغتك لا تستخدم صيغة المبني للمجهول بهذه الطريقة، فيمكنك التعبير عن ذلك بصيغة المبني للمعلوم أو بطريقة أخرى تكون مناسبة في لغتك، كما هو موضح في ترجمة UST.</w:t>
      </w:r>
    </w:p>
    <w:p>
      <w:pPr>
        <w:bidi/>
      </w:pPr>
      <w:r>
        <w:rPr>
          <w:rtl/>
          <w:cs/>
          <w:lang w:val="ar_AE" w:bidi="ar_AE"/>
        </w:rPr>
      </w:r>
      <w:r>
        <w:rPr>
          <w:rtl/>
          <w:cs/>
          <w:lang w:val="ar_AE" w:bidi="ar_AE"/>
        </w:rPr>
        <w:t>انظر:</w:t>
      </w:r>
      <w:r>
        <w:rPr>
          <w:rtl/>
          <w:cs/>
          <w:lang w:val="ar_AE" w:bidi="ar_AE"/>
        </w:rPr>
        <w:t xml:space="preserve"> 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15 (#1)</w:t>
      </w:r>
      <w:r>
        <w:rPr>
          <w:rtl/>
          <w:cs/>
          <w:lang w:val="ar_AE" w:bidi="ar_AE"/>
        </w:rPr>
      </w:r>
    </w:p>
    <w:p>
      <w:pPr>
        <w:bidi/>
      </w:pPr>
      <w:r>
        <w:rPr>
          <w:rtl/>
          <w:cs/>
          <w:lang w:val="ar_AE" w:bidi="ar_AE"/>
        </w:rPr>
      </w:r>
      <w:r>
        <w:rPr>
          <w:rtl/>
          <w:cs/>
          <w:lang w:val="ar_AE" w:bidi="ar_AE"/>
        </w:rPr>
        <w:t>אִם־שָׂכִ֣יר</w:t>
      </w:r>
    </w:p>
    <w:p>
      <w:pPr>
        <w:bidi/>
      </w:pPr>
      <w:r>
        <w:rPr>
          <w:rtl/>
          <w:cs/>
          <w:lang w:val="ar_AE" w:bidi="ar_AE"/>
        </w:rPr>
      </w:r>
      <w:r>
        <w:rPr>
          <w:b/>
          <w:rtl/>
          <w:cs/>
          <w:lang w:val="ar_AE" w:bidi="ar_AE"/>
        </w:rPr>
        <w:t xml:space="preserve">"إذا" </w:t>
      </w:r>
      <w:r>
        <w:rPr>
          <w:rtl/>
          <w:cs/>
          <w:lang w:val="ar_AE" w:bidi="ar_AE"/>
        </w:rPr>
        <w:t xml:space="preserve">- </w:t>
      </w:r>
      <w:r>
        <w:rPr>
          <w:b/>
          <w:rtl/>
          <w:cs/>
          <w:lang w:val="ar_AE" w:bidi="ar_AE"/>
        </w:rPr>
        <w:t>"كَانَ مُسْتَأْجَرًا"</w:t>
      </w:r>
    </w:p>
    <w:p>
      <w:pPr>
        <w:bidi/>
      </w:pPr>
      <w:r>
        <w:rPr>
          <w:rtl/>
          <w:cs/>
          <w:lang w:val="ar_AE" w:bidi="ar_AE"/>
        </w:rPr>
      </w:r>
      <w:r>
        <w:rPr>
          <w:rtl/>
          <w:cs/>
          <w:lang w:val="ar_AE" w:bidi="ar_AE"/>
        </w:rPr>
        <w:t>إذا لم تستخدم لغتك صيغة المبني للمجهول بهذه الطريقة، فيمكنك التعبير عن ذلك بصيغة المبني للمعلوم أو بطريقة أخرى تكون مناسبة في لغتك. ترجمة بديلة: "إذا استأجر شخص الحيوان"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15 (#2)</w:t>
      </w:r>
      <w:r>
        <w:rPr>
          <w:rtl/>
          <w:cs/>
          <w:lang w:val="ar_AE" w:bidi="ar_AE"/>
        </w:rPr>
      </w:r>
    </w:p>
    <w:p>
      <w:pPr>
        <w:bidi/>
      </w:pPr>
      <w:r>
        <w:rPr>
          <w:rtl/>
          <w:cs/>
          <w:lang w:val="ar_AE" w:bidi="ar_AE"/>
        </w:rPr>
      </w:r>
      <w:r>
        <w:rPr>
          <w:rtl/>
          <w:cs/>
          <w:lang w:val="ar_AE" w:bidi="ar_AE"/>
        </w:rPr>
        <w:t>בָּ֖א בִּ⁠שְׂכָרֽ⁠וֹ</w:t>
      </w:r>
    </w:p>
    <w:p>
      <w:pPr>
        <w:bidi/>
      </w:pPr>
      <w:r>
        <w:rPr>
          <w:rtl/>
          <w:cs/>
          <w:lang w:val="ar_AE" w:bidi="ar_AE"/>
        </w:rPr>
      </w:r>
      <w:r>
        <w:rPr>
          <w:b/>
          <w:rtl/>
          <w:cs/>
          <w:lang w:val="ar_AE" w:bidi="ar_AE"/>
        </w:rPr>
        <w:t>"أَتَى بِأُجْرَتِهِ"</w:t>
      </w:r>
    </w:p>
    <w:p>
      <w:pPr>
        <w:bidi/>
      </w:pPr>
      <w:r>
        <w:rPr>
          <w:rtl/>
          <w:cs/>
          <w:lang w:val="ar_AE" w:bidi="ar_AE"/>
        </w:rPr>
      </w:r>
      <w:r>
        <w:rPr>
          <w:rtl/>
          <w:cs/>
          <w:lang w:val="ar_AE" w:bidi="ar_AE"/>
        </w:rPr>
        <w:t>الشخص الذي استعار الحيوان لن يضطر لدفع أي شيء إضافي لصاحب الحيوان غير رسوم الاستئجار أو الإيجار. وهذه الرسوم ستغطي خسارة الحيوان. إذا كان ذلك سيساعد قراءك، فيمكنك التعبير عن ذلك بشكل صريح. ترجمة بديلة: "المال الذي دفعه شخص لاستئجار الحيوان سيغطي خسارة الحيوان"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15 (#3)</w:t>
      </w:r>
      <w:r>
        <w:rPr>
          <w:rtl/>
          <w:cs/>
          <w:lang w:val="ar_AE" w:bidi="ar_AE"/>
        </w:rPr>
      </w:r>
    </w:p>
    <w:p>
      <w:pPr>
        <w:bidi/>
      </w:pPr>
      <w:r>
        <w:rPr>
          <w:rtl/>
          <w:cs/>
          <w:lang w:val="ar_AE" w:bidi="ar_AE"/>
        </w:rPr>
      </w:r>
      <w:r>
        <w:rPr>
          <w:rtl/>
          <w:cs/>
          <w:lang w:val="ar_AE" w:bidi="ar_AE"/>
        </w:rPr>
        <w:t>בִּ⁠שְׂכָרֽ⁠וֹ</w:t>
      </w:r>
    </w:p>
    <w:p>
      <w:pPr>
        <w:bidi/>
      </w:pPr>
      <w:r>
        <w:rPr>
          <w:rtl/>
          <w:cs/>
          <w:lang w:val="ar_AE" w:bidi="ar_AE"/>
        </w:rPr>
      </w:r>
      <w:r>
        <w:rPr>
          <w:b/>
          <w:rtl/>
          <w:cs/>
          <w:lang w:val="ar_AE" w:bidi="ar_AE"/>
        </w:rPr>
        <w:t>"أَتَى بِأُجْرَتِهِ"</w:t>
      </w:r>
    </w:p>
    <w:p>
      <w:pPr>
        <w:bidi/>
      </w:pPr>
      <w:r>
        <w:rPr>
          <w:rtl/>
          <w:cs/>
          <w:lang w:val="ar_AE" w:bidi="ar_AE"/>
        </w:rPr>
      </w:r>
      <w:r>
        <w:rPr>
          <w:rtl/>
          <w:cs/>
          <w:lang w:val="ar_AE" w:bidi="ar_AE"/>
        </w:rPr>
        <w:t>الترجمة البديلة: "لقيمة الإيجار" أو "للمبلغ المدفوع لاستئجار الحيوان"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16 (#1)</w:t>
      </w:r>
      <w:r>
        <w:rPr>
          <w:rtl/>
          <w:cs/>
          <w:lang w:val="ar_AE" w:bidi="ar_AE"/>
        </w:rPr>
      </w:r>
    </w:p>
    <w:p>
      <w:pPr>
        <w:bidi/>
      </w:pPr>
      <w:r>
        <w:rPr>
          <w:rtl/>
          <w:cs/>
          <w:lang w:val="ar_AE" w:bidi="ar_AE"/>
        </w:rPr>
      </w:r>
      <w:r>
        <w:rPr>
          <w:rtl/>
          <w:cs/>
          <w:lang w:val="ar_AE" w:bidi="ar_AE"/>
        </w:rPr>
        <w:t>וְ⁠כִֽי־יְפַתֶּ֣ה אִ֗ישׁ בְּתוּלָ֛ה אֲשֶׁ֥ר לֹא־אֹרָ֖שָׂה</w:t>
      </w:r>
    </w:p>
    <w:p>
      <w:pPr>
        <w:bidi/>
      </w:pPr>
      <w:r>
        <w:rPr>
          <w:rtl/>
          <w:cs/>
          <w:lang w:val="ar_AE" w:bidi="ar_AE"/>
        </w:rPr>
      </w:r>
      <w:r>
        <w:rPr>
          <w:b/>
          <w:rtl/>
          <w:cs/>
          <w:lang w:val="ar_AE" w:bidi="ar_AE"/>
        </w:rPr>
        <w:t>"وَإِذَا رَاوَدَ رَجُلٌ عَذْرَاءَ لَمْ تُخْطَبْ"</w:t>
      </w:r>
    </w:p>
    <w:p>
      <w:pPr>
        <w:bidi/>
      </w:pPr>
      <w:r>
        <w:rPr>
          <w:rtl/>
          <w:cs/>
          <w:lang w:val="ar_AE" w:bidi="ar_AE"/>
        </w:rPr>
      </w:r>
      <w:r>
        <w:rPr>
          <w:rtl/>
          <w:cs/>
          <w:lang w:val="ar_AE" w:bidi="ar_AE"/>
        </w:rPr>
        <w:t>ترجمة بديلة: "إذا أقنع رجل عذراء غير مخطوبة بأنها تريد أن تضطجع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16 (#2)</w:t>
      </w:r>
      <w:r>
        <w:rPr>
          <w:rtl/>
          <w:cs/>
          <w:lang w:val="ar_AE" w:bidi="ar_AE"/>
        </w:rPr>
      </w:r>
    </w:p>
    <w:p>
      <w:pPr>
        <w:bidi/>
      </w:pPr>
      <w:r>
        <w:rPr>
          <w:rtl/>
          <w:cs/>
          <w:lang w:val="ar_AE" w:bidi="ar_AE"/>
        </w:rPr>
      </w:r>
      <w:r>
        <w:rPr>
          <w:rtl/>
          <w:cs/>
          <w:lang w:val="ar_AE" w:bidi="ar_AE"/>
        </w:rPr>
        <w:t>לֹא־אֹרָ֖שָׂה</w:t>
      </w:r>
    </w:p>
    <w:p>
      <w:pPr>
        <w:bidi/>
      </w:pPr>
      <w:r>
        <w:rPr>
          <w:rtl/>
          <w:cs/>
          <w:lang w:val="ar_AE" w:bidi="ar_AE"/>
        </w:rPr>
      </w:r>
      <w:r>
        <w:rPr>
          <w:b/>
          <w:rtl/>
          <w:cs/>
          <w:lang w:val="ar_AE" w:bidi="ar_AE"/>
        </w:rPr>
        <w:t>"لَمْ تُخْطَبْ"</w:t>
      </w:r>
    </w:p>
    <w:p>
      <w:pPr>
        <w:bidi/>
      </w:pPr>
      <w:r>
        <w:rPr>
          <w:rtl/>
          <w:cs/>
          <w:lang w:val="ar_AE" w:bidi="ar_AE"/>
        </w:rPr>
      </w:r>
      <w:r>
        <w:rPr>
          <w:rtl/>
          <w:cs/>
          <w:lang w:val="ar_AE" w:bidi="ar_AE"/>
        </w:rPr>
        <w:t>ترجمة بديلة: "لم تُوعد بالزواج"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16 (#3)</w:t>
      </w:r>
      <w:r>
        <w:rPr>
          <w:rtl/>
          <w:cs/>
          <w:lang w:val="ar_AE" w:bidi="ar_AE"/>
        </w:rPr>
      </w:r>
    </w:p>
    <w:p>
      <w:pPr>
        <w:bidi/>
      </w:pPr>
      <w:r>
        <w:rPr>
          <w:rtl/>
          <w:cs/>
          <w:lang w:val="ar_AE" w:bidi="ar_AE"/>
        </w:rPr>
      </w:r>
      <w:r>
        <w:rPr>
          <w:rtl/>
          <w:cs/>
          <w:lang w:val="ar_AE" w:bidi="ar_AE"/>
        </w:rPr>
        <w:t>וְ⁠שָׁכַ֣ב</w:t>
      </w:r>
    </w:p>
    <w:p>
      <w:pPr>
        <w:bidi/>
      </w:pPr>
      <w:r>
        <w:rPr>
          <w:rtl/>
          <w:cs/>
          <w:lang w:val="ar_AE" w:bidi="ar_AE"/>
        </w:rPr>
      </w:r>
      <w:r>
        <w:rPr>
          <w:b/>
          <w:rtl/>
          <w:cs/>
          <w:lang w:val="ar_AE" w:bidi="ar_AE"/>
        </w:rPr>
        <w:t>"فَاضْطَجَعَ"</w:t>
      </w:r>
    </w:p>
    <w:p>
      <w:pPr>
        <w:bidi/>
      </w:pPr>
      <w:r>
        <w:rPr>
          <w:rtl/>
          <w:cs/>
          <w:lang w:val="ar_AE" w:bidi="ar_AE"/>
        </w:rPr>
      </w:r>
      <w:r>
        <w:rPr>
          <w:rtl/>
          <w:cs/>
          <w:lang w:val="ar_AE" w:bidi="ar_AE"/>
        </w:rPr>
        <w:t>الاضطجاع مع شخص ما يشير إلى ممارسة الجنس. وهذه طريقة مهذبة للإشارة إلى شيء غير سار. إذا كان هذا سيُساء فهمه في لغتك، فاستخدم طريقة مهذبة مختلفة للإشارة إلى ذلك أو يمكنك قول ذلك بصراحة. ترجمة بديلة: "إذا مارس الجنس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16 (#4)</w:t>
      </w:r>
      <w:r>
        <w:rPr>
          <w:rtl/>
          <w:cs/>
          <w:lang w:val="ar_AE" w:bidi="ar_AE"/>
        </w:rPr>
      </w:r>
    </w:p>
    <w:p>
      <w:pPr>
        <w:bidi/>
      </w:pPr>
      <w:r>
        <w:rPr>
          <w:rtl/>
          <w:cs/>
          <w:lang w:val="ar_AE" w:bidi="ar_AE"/>
        </w:rPr>
      </w:r>
      <w:r>
        <w:rPr>
          <w:rtl/>
          <w:cs/>
          <w:lang w:val="ar_AE" w:bidi="ar_AE"/>
        </w:rPr>
        <w:t>מָהֹ֛ר יִמְהָרֶ֥⁠נָּה</w:t>
      </w:r>
    </w:p>
    <w:p>
      <w:pPr>
        <w:bidi/>
      </w:pPr>
      <w:r>
        <w:rPr>
          <w:rtl/>
          <w:cs/>
          <w:lang w:val="ar_AE" w:bidi="ar_AE"/>
        </w:rPr>
      </w:r>
      <w:r>
        <w:rPr>
          <w:b/>
          <w:rtl/>
          <w:cs/>
          <w:lang w:val="ar_AE" w:bidi="ar_AE"/>
        </w:rPr>
        <w:t>"يَمْهُرُهَا لِنَفْسِهِ زَوْجَةً"</w:t>
      </w:r>
    </w:p>
    <w:p>
      <w:pPr>
        <w:bidi/>
      </w:pPr>
      <w:r>
        <w:rPr>
          <w:rtl/>
          <w:cs/>
          <w:lang w:val="ar_AE" w:bidi="ar_AE"/>
        </w:rPr>
      </w:r>
      <w:r>
        <w:rPr>
          <w:rtl/>
          <w:cs/>
          <w:lang w:val="ar_AE" w:bidi="ar_AE"/>
        </w:rPr>
        <w:t xml:space="preserve">كان </w:t>
      </w:r>
      <w:r>
        <w:rPr>
          <w:b/>
          <w:rtl/>
          <w:cs/>
          <w:lang w:val="ar_AE" w:bidi="ar_AE"/>
        </w:rPr>
        <w:t>مهر العروس</w:t>
      </w:r>
      <w:r>
        <w:rPr>
          <w:rtl/>
          <w:cs/>
          <w:lang w:val="ar_AE" w:bidi="ar_AE"/>
        </w:rPr>
        <w:t xml:space="preserve"> عبارة عن مال يُدفع للعائلة تعويضًا عن فقدان ابنتهم.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17 (#1)</w:t>
      </w:r>
      <w:r>
        <w:rPr>
          <w:rtl/>
          <w:cs/>
          <w:lang w:val="ar_AE" w:bidi="ar_AE"/>
        </w:rPr>
      </w:r>
    </w:p>
    <w:p>
      <w:pPr>
        <w:bidi/>
      </w:pPr>
      <w:r>
        <w:rPr>
          <w:rtl/>
          <w:cs/>
          <w:lang w:val="ar_AE" w:bidi="ar_AE"/>
        </w:rPr>
      </w:r>
      <w:r>
        <w:rPr>
          <w:rtl/>
          <w:cs/>
          <w:lang w:val="ar_AE" w:bidi="ar_AE"/>
        </w:rPr>
        <w:t>ל֑⁠וֹ &amp; יִשְׁקֹ֔ל</w:t>
      </w:r>
    </w:p>
    <w:p>
      <w:pPr>
        <w:bidi/>
      </w:pPr>
      <w:r>
        <w:rPr>
          <w:rtl/>
          <w:cs/>
          <w:lang w:val="ar_AE" w:bidi="ar_AE"/>
        </w:rPr>
      </w:r>
      <w:r>
        <w:rPr>
          <w:b/>
          <w:rtl/>
          <w:cs/>
          <w:lang w:val="ar_AE" w:bidi="ar_AE"/>
        </w:rPr>
        <w:t>"إِنْ أَبَى أَبُوهَا أَنْ يُعْطِيَهُ إِيَّاهَا، يَزِنُ لَهُ فِضَّةً كَمَهْرِ الْعَذَارَى"</w:t>
      </w:r>
    </w:p>
    <w:p>
      <w:pPr>
        <w:bidi/>
      </w:pPr>
      <w:r>
        <w:rPr>
          <w:rtl/>
          <w:cs/>
          <w:lang w:val="ar_AE" w:bidi="ar_AE"/>
        </w:rPr>
      </w:r>
      <w:r>
        <w:rPr>
          <w:rtl/>
          <w:cs/>
          <w:lang w:val="ar_AE" w:bidi="ar_AE"/>
        </w:rPr>
        <w:t xml:space="preserve">هنا، </w:t>
      </w:r>
      <w:r>
        <w:rPr>
          <w:b/>
          <w:rtl/>
          <w:cs/>
          <w:lang w:val="ar_AE" w:bidi="ar_AE"/>
        </w:rPr>
        <w:t>هو (ه)</w:t>
      </w:r>
      <w:r>
        <w:rPr>
          <w:rtl/>
          <w:cs/>
          <w:lang w:val="ar_AE" w:bidi="ar_AE"/>
        </w:rPr>
        <w:t xml:space="preserve"> و</w:t>
      </w:r>
      <w:r>
        <w:rPr>
          <w:b/>
          <w:rtl/>
          <w:cs/>
          <w:lang w:val="ar_AE" w:bidi="ar_AE"/>
        </w:rPr>
        <w:t>له</w:t>
      </w:r>
      <w:r>
        <w:rPr>
          <w:rtl/>
          <w:cs/>
          <w:lang w:val="ar_AE" w:bidi="ar_AE"/>
        </w:rPr>
        <w:t xml:space="preserve"> يشيران إلى الرجل الذي أغوى العذراء.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19 (#1)</w:t>
      </w:r>
      <w:r>
        <w:rPr>
          <w:rtl/>
          <w:cs/>
          <w:lang w:val="ar_AE" w:bidi="ar_AE"/>
        </w:rPr>
      </w:r>
    </w:p>
    <w:p>
      <w:pPr>
        <w:bidi/>
      </w:pPr>
      <w:r>
        <w:rPr>
          <w:rtl/>
          <w:cs/>
          <w:lang w:val="ar_AE" w:bidi="ar_AE"/>
        </w:rPr>
      </w:r>
      <w:r>
        <w:rPr>
          <w:rtl/>
          <w:cs/>
          <w:lang w:val="ar_AE" w:bidi="ar_AE"/>
        </w:rPr>
        <w:t>כָּל־שֹׁכֵ֥ב עִם־בְּהֵמָ֖ה</w:t>
      </w:r>
    </w:p>
    <w:p>
      <w:pPr>
        <w:bidi/>
      </w:pPr>
      <w:r>
        <w:rPr>
          <w:rtl/>
          <w:cs/>
          <w:lang w:val="ar_AE" w:bidi="ar_AE"/>
        </w:rPr>
      </w:r>
      <w:r>
        <w:rPr>
          <w:b/>
          <w:rtl/>
          <w:cs/>
          <w:lang w:val="ar_AE" w:bidi="ar_AE"/>
        </w:rPr>
        <w:t>"اضْطَجَعَ مَعَ بَهِيمَةٍ"</w:t>
      </w:r>
    </w:p>
    <w:p>
      <w:pPr>
        <w:bidi/>
      </w:pPr>
      <w:r>
        <w:rPr>
          <w:rtl/>
          <w:cs/>
          <w:lang w:val="ar_AE" w:bidi="ar_AE"/>
        </w:rPr>
      </w:r>
      <w:r>
        <w:rPr>
          <w:rtl/>
          <w:cs/>
          <w:lang w:val="ar_AE" w:bidi="ar_AE"/>
        </w:rPr>
        <w:t>هذا يشير إلى العلاقات الجنسية. وهذه طريقة مهذبة للإشارة إلى شيء غير سار. إذا كان هذا سيُساء فهمه في لغتك، فاستخدم طريقة مهذبة مختلفة للإشارة إلى ذلك أو يمكنك توضيح ذلك بشكل صريح. ترجمة بديلة: "مَنْ يقيم علاقات جنسية مع حيوان"</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19 (#2)</w:t>
      </w:r>
      <w:r>
        <w:rPr>
          <w:rtl/>
          <w:cs/>
          <w:lang w:val="ar_AE" w:bidi="ar_AE"/>
        </w:rPr>
      </w:r>
    </w:p>
    <w:p>
      <w:pPr>
        <w:bidi/>
      </w:pPr>
      <w:r>
        <w:rPr>
          <w:rtl/>
          <w:cs/>
          <w:lang w:val="ar_AE" w:bidi="ar_AE"/>
        </w:rPr>
      </w:r>
      <w:r>
        <w:rPr>
          <w:rtl/>
          <w:cs/>
          <w:lang w:val="ar_AE" w:bidi="ar_AE"/>
        </w:rPr>
        <w:t>כָּל־שֹׁכֵ֥ב עִם־בְּהֵמָ֖ה מ֥וֹת יוּמָֽת</w:t>
      </w:r>
    </w:p>
    <w:p>
      <w:pPr>
        <w:bidi/>
      </w:pPr>
      <w:r>
        <w:rPr>
          <w:rtl/>
          <w:cs/>
          <w:lang w:val="ar_AE" w:bidi="ar_AE"/>
        </w:rPr>
      </w:r>
      <w:r>
        <w:rPr>
          <w:b/>
          <w:rtl/>
          <w:cs/>
          <w:lang w:val="ar_AE" w:bidi="ar_AE"/>
        </w:rPr>
        <w:t>"كُلُّ مَنِ اضْطَجَعَ مَعَ بَهِيمَةٍ يُقْتَلُ قَتْلًا"</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 </w:t>
      </w:r>
      <w:r>
        <w:rPr>
          <w:b/>
          <w:rtl/>
          <w:cs/>
          <w:lang w:val="ar_AE" w:bidi="ar_AE"/>
        </w:rPr>
        <w:t>يُقتل قتلًا</w:t>
      </w:r>
      <w:r>
        <w:rPr>
          <w:rtl/>
          <w:cs/>
          <w:lang w:val="ar_AE" w:bidi="ar_AE"/>
        </w:rPr>
        <w:t xml:space="preserve"> بصيغة المبني للمعلوم أو بطريقة أخرى تكون مناسبة في لغتك. ترجمة بديلة: "يجب عليك بالتأكيد إعدام من يضاجع حيوانًا"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20 (#1)</w:t>
      </w:r>
      <w:r>
        <w:rPr>
          <w:rtl/>
          <w:cs/>
          <w:lang w:val="ar_AE" w:bidi="ar_AE"/>
        </w:rPr>
      </w:r>
    </w:p>
    <w:p>
      <w:pPr>
        <w:bidi/>
      </w:pPr>
      <w:r>
        <w:rPr>
          <w:rtl/>
          <w:cs/>
          <w:lang w:val="ar_AE" w:bidi="ar_AE"/>
        </w:rPr>
      </w:r>
      <w:r>
        <w:rPr>
          <w:rtl/>
          <w:cs/>
          <w:lang w:val="ar_AE" w:bidi="ar_AE"/>
        </w:rPr>
        <w:t>יָֽחֳרָ֑ם</w:t>
      </w:r>
    </w:p>
    <w:p>
      <w:pPr>
        <w:bidi/>
      </w:pPr>
      <w:r>
        <w:rPr>
          <w:rtl/>
          <w:cs/>
          <w:lang w:val="ar_AE" w:bidi="ar_AE"/>
        </w:rPr>
      </w:r>
      <w:r>
        <w:rPr>
          <w:b/>
          <w:rtl/>
          <w:cs/>
          <w:lang w:val="ar_AE" w:bidi="ar_AE"/>
        </w:rPr>
        <w:t>"يُهْلَكُ"</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الترجمة البديلة (توضع في بداية الجملة): "يجب عليك إهلاك"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21 (#1)</w:t>
      </w:r>
      <w:r>
        <w:rPr>
          <w:rtl/>
          <w:cs/>
          <w:lang w:val="ar_AE" w:bidi="ar_AE"/>
        </w:rPr>
      </w:r>
    </w:p>
    <w:p>
      <w:pPr>
        <w:bidi/>
      </w:pPr>
      <w:r>
        <w:rPr>
          <w:rtl/>
          <w:cs/>
          <w:lang w:val="ar_AE" w:bidi="ar_AE"/>
        </w:rPr>
      </w:r>
      <w:r>
        <w:rPr>
          <w:rtl/>
          <w:cs/>
          <w:lang w:val="ar_AE" w:bidi="ar_AE"/>
        </w:rPr>
        <w:t>לֹא־תוֹנֶ֖ה</w:t>
      </w:r>
    </w:p>
    <w:p>
      <w:pPr>
        <w:bidi/>
      </w:pPr>
      <w:r>
        <w:rPr>
          <w:rtl/>
          <w:cs/>
          <w:lang w:val="ar_AE" w:bidi="ar_AE"/>
        </w:rPr>
      </w:r>
      <w:r>
        <w:rPr>
          <w:b/>
          <w:rtl/>
          <w:cs/>
          <w:lang w:val="ar_AE" w:bidi="ar_AE"/>
        </w:rPr>
        <w:t>"وَلاَ تَضْطَهِدِ"</w:t>
      </w:r>
    </w:p>
    <w:p>
      <w:pPr>
        <w:bidi/>
      </w:pPr>
      <w:r>
        <w:rPr>
          <w:rtl/>
          <w:cs/>
          <w:lang w:val="ar_AE" w:bidi="ar_AE"/>
        </w:rPr>
      </w:r>
      <w:r>
        <w:rPr>
          <w:rtl/>
          <w:cs/>
          <w:lang w:val="ar_AE" w:bidi="ar_AE"/>
        </w:rPr>
        <w:t>ترجمة بديلة: "يجب ألا تسيء المعاملة" أو "يجب ألا تغش"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21 (#2)</w:t>
      </w:r>
      <w:r>
        <w:rPr>
          <w:rtl/>
          <w:cs/>
          <w:lang w:val="ar_AE" w:bidi="ar_AE"/>
        </w:rPr>
      </w:r>
    </w:p>
    <w:p>
      <w:pPr>
        <w:bidi/>
      </w:pPr>
      <w:r>
        <w:rPr>
          <w:rtl/>
          <w:cs/>
          <w:lang w:val="ar_AE" w:bidi="ar_AE"/>
        </w:rPr>
      </w:r>
      <w:r>
        <w:rPr>
          <w:rtl/>
          <w:cs/>
          <w:lang w:val="ar_AE" w:bidi="ar_AE"/>
        </w:rPr>
        <w:t>כִּֽי־גֵרִ֥ים הֱיִיתֶ֖ם בְּ⁠אֶ֥רֶץ מִצְרָֽיִם</w:t>
      </w:r>
    </w:p>
    <w:p>
      <w:pPr>
        <w:bidi/>
      </w:pPr>
      <w:r>
        <w:rPr>
          <w:rtl/>
          <w:cs/>
          <w:lang w:val="ar_AE" w:bidi="ar_AE"/>
        </w:rPr>
      </w:r>
      <w:r>
        <w:rPr>
          <w:b/>
          <w:rtl/>
          <w:cs/>
          <w:lang w:val="ar_AE" w:bidi="ar_AE"/>
        </w:rPr>
        <w:t>"لأَنَّكُمْ كُنْتُمْ غُرَبَاءَ فِي أَرْضِ مِصْرَ"</w:t>
      </w:r>
    </w:p>
    <w:p>
      <w:pPr>
        <w:bidi/>
      </w:pPr>
      <w:r>
        <w:rPr>
          <w:rtl/>
          <w:cs/>
          <w:lang w:val="ar_AE" w:bidi="ar_AE"/>
        </w:rPr>
      </w:r>
      <w:r>
        <w:rPr>
          <w:rtl/>
          <w:cs/>
          <w:lang w:val="ar_AE" w:bidi="ar_AE"/>
        </w:rPr>
        <w:t>يُدعى شعب إسرائيل لتذكر حالتهم السابقة، حيث عاشوا كضيوف غرباء في مصر. فقد جاءوا أولًا لتجنب المجاعة في زمن يعقوب ويوسف وكانوا يعتمدون على الضيافة المصرية. ثم لاحقًا تعرضوا للظلم والاضطهاد، فلا ينبغي لهم أن يفعلوا ذلك مع الذين يقيمون بينهم. إذا كان ذلك مفيدًا لقرائك، يمكنك التعبير عن ذلك بشكل صريح. ترجمة بديلة: "لأنكم تعرضتم للظلم والاضطهاد كغرباء في أرض مصر" أو "لأنكم أيضًا كنتم تعتمدون على الضيافة خلال إقامتكم كغرباء في مصر"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22 (#1)</w:t>
      </w:r>
      <w:r>
        <w:rPr>
          <w:rtl/>
          <w:cs/>
          <w:lang w:val="ar_AE" w:bidi="ar_AE"/>
        </w:rPr>
      </w:r>
    </w:p>
    <w:p>
      <w:pPr>
        <w:bidi/>
      </w:pPr>
      <w:r>
        <w:rPr>
          <w:rtl/>
          <w:cs/>
          <w:lang w:val="ar_AE" w:bidi="ar_AE"/>
        </w:rPr>
      </w:r>
      <w:r>
        <w:rPr>
          <w:rtl/>
          <w:cs/>
          <w:lang w:val="ar_AE" w:bidi="ar_AE"/>
        </w:rPr>
        <w:t>כָּל־אַלְמָנָ֥ה וְ⁠יָת֖וֹם לֹ֥א תְעַנּֽוּ⁠ן</w:t>
      </w:r>
    </w:p>
    <w:p>
      <w:pPr>
        <w:bidi/>
      </w:pPr>
      <w:r>
        <w:rPr>
          <w:rtl/>
          <w:cs/>
          <w:lang w:val="ar_AE" w:bidi="ar_AE"/>
        </w:rPr>
      </w:r>
      <w:r>
        <w:rPr>
          <w:b/>
          <w:rtl/>
          <w:cs/>
          <w:lang w:val="ar_AE" w:bidi="ar_AE"/>
        </w:rPr>
        <w:t>"لاَ تُسِيءْ إِلَى أَرْمَلَةٍ مَا وَلاَ يَتِيمٍ"</w:t>
      </w:r>
    </w:p>
    <w:p>
      <w:pPr>
        <w:bidi/>
      </w:pPr>
      <w:r>
        <w:rPr>
          <w:rtl/>
          <w:cs/>
          <w:lang w:val="ar_AE" w:bidi="ar_AE"/>
        </w:rPr>
      </w:r>
      <w:r>
        <w:rPr>
          <w:rtl/>
          <w:cs/>
          <w:lang w:val="ar_AE" w:bidi="ar_AE"/>
        </w:rPr>
        <w:t>إذا كان هذا النفي المزدوج سيُساء فهمه في لغتك، فيمكنك ترجمته في صيغة جملة خبرية مُثبتة. ترجمة بديلة: "يجب عليك معاملة جميع الأرامل والأطفال اليتامى بإنصاف"</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22 (#2)</w:t>
      </w:r>
      <w:r>
        <w:rPr>
          <w:rtl/>
          <w:cs/>
          <w:lang w:val="ar_AE" w:bidi="ar_AE"/>
        </w:rPr>
      </w:r>
    </w:p>
    <w:p>
      <w:pPr>
        <w:bidi/>
      </w:pPr>
      <w:r>
        <w:rPr>
          <w:rtl/>
          <w:cs/>
          <w:lang w:val="ar_AE" w:bidi="ar_AE"/>
        </w:rPr>
      </w:r>
      <w:r>
        <w:rPr>
          <w:rtl/>
          <w:cs/>
          <w:lang w:val="ar_AE" w:bidi="ar_AE"/>
        </w:rPr>
        <w:t>אַלְמָנָ֥ה</w:t>
      </w:r>
    </w:p>
    <w:p>
      <w:pPr>
        <w:bidi/>
      </w:pPr>
      <w:r>
        <w:rPr>
          <w:rtl/>
          <w:cs/>
          <w:lang w:val="ar_AE" w:bidi="ar_AE"/>
        </w:rPr>
      </w:r>
      <w:r>
        <w:rPr>
          <w:b/>
          <w:rtl/>
          <w:cs/>
          <w:lang w:val="ar_AE" w:bidi="ar_AE"/>
        </w:rPr>
        <w:t>"أرملة"</w:t>
      </w:r>
    </w:p>
    <w:p>
      <w:pPr>
        <w:bidi/>
      </w:pPr>
      <w:r>
        <w:rPr>
          <w:rtl/>
          <w:cs/>
          <w:lang w:val="ar_AE" w:bidi="ar_AE"/>
        </w:rPr>
      </w:r>
      <w:r>
        <w:rPr>
          <w:rtl/>
          <w:cs/>
          <w:lang w:val="ar_AE" w:bidi="ar_AE"/>
        </w:rPr>
        <w:t>ترجمة بديلة: "امرأة توفي زوجها"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22 (#3)</w:t>
      </w:r>
      <w:r>
        <w:rPr>
          <w:rtl/>
          <w:cs/>
          <w:lang w:val="ar_AE" w:bidi="ar_AE"/>
        </w:rPr>
      </w:r>
    </w:p>
    <w:p>
      <w:pPr>
        <w:bidi/>
      </w:pPr>
      <w:r>
        <w:rPr>
          <w:rtl/>
          <w:cs/>
          <w:lang w:val="ar_AE" w:bidi="ar_AE"/>
        </w:rPr>
      </w:r>
      <w:r>
        <w:rPr>
          <w:rtl/>
          <w:cs/>
          <w:lang w:val="ar_AE" w:bidi="ar_AE"/>
        </w:rPr>
        <w:t>וְ⁠יָת֖וֹם</w:t>
      </w:r>
    </w:p>
    <w:p>
      <w:pPr>
        <w:bidi/>
      </w:pPr>
      <w:r>
        <w:rPr>
          <w:rtl/>
          <w:cs/>
          <w:lang w:val="ar_AE" w:bidi="ar_AE"/>
        </w:rPr>
      </w:r>
      <w:r>
        <w:rPr>
          <w:b/>
          <w:rtl/>
          <w:cs/>
          <w:lang w:val="ar_AE" w:bidi="ar_AE"/>
        </w:rPr>
        <w:t>"وَلاَ يَتِيمٍ"</w:t>
      </w:r>
    </w:p>
    <w:p>
      <w:pPr>
        <w:bidi/>
      </w:pPr>
      <w:r>
        <w:rPr>
          <w:rtl/>
          <w:cs/>
          <w:lang w:val="ar_AE" w:bidi="ar_AE"/>
        </w:rPr>
      </w:r>
      <w:r>
        <w:rPr>
          <w:rtl/>
          <w:cs/>
          <w:lang w:val="ar_AE" w:bidi="ar_AE"/>
        </w:rPr>
        <w:t>ترجمة بديلة: "ولا طفل بلا والدين"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24 (#1)</w:t>
      </w:r>
      <w:r>
        <w:rPr>
          <w:rtl/>
          <w:cs/>
          <w:lang w:val="ar_AE" w:bidi="ar_AE"/>
        </w:rPr>
      </w:r>
    </w:p>
    <w:p>
      <w:pPr>
        <w:bidi/>
      </w:pPr>
      <w:r>
        <w:rPr>
          <w:rtl/>
          <w:cs/>
          <w:lang w:val="ar_AE" w:bidi="ar_AE"/>
        </w:rPr>
      </w:r>
      <w:r>
        <w:rPr>
          <w:rtl/>
          <w:cs/>
          <w:lang w:val="ar_AE" w:bidi="ar_AE"/>
        </w:rPr>
        <w:t>וְ⁠חָרָ֣ה אַפִּ֔⁠י</w:t>
      </w:r>
    </w:p>
    <w:p>
      <w:pPr>
        <w:bidi/>
      </w:pPr>
      <w:r>
        <w:rPr>
          <w:rtl/>
          <w:cs/>
          <w:lang w:val="ar_AE" w:bidi="ar_AE"/>
        </w:rPr>
      </w:r>
      <w:r>
        <w:rPr>
          <w:b/>
          <w:rtl/>
          <w:cs/>
          <w:lang w:val="ar_AE" w:bidi="ar_AE"/>
        </w:rPr>
        <w:t>"فَيَحْمَى غَضَبِي"</w:t>
      </w:r>
    </w:p>
    <w:p>
      <w:pPr>
        <w:bidi/>
      </w:pPr>
      <w:r>
        <w:rPr>
          <w:rtl/>
          <w:cs/>
          <w:lang w:val="ar_AE" w:bidi="ar_AE"/>
        </w:rPr>
      </w:r>
      <w:r>
        <w:rPr>
          <w:rtl/>
          <w:cs/>
          <w:lang w:val="ar_AE" w:bidi="ar_AE"/>
        </w:rPr>
        <w:t>هذا تعبير يعني أن الرب سيكون غاضبًا. إذا كان ذلك مفيدًا في لغتك، فيمكنك استخدام تعبير مشابه أو استخدام لغة واضحة. ترجمة بديلة: "وسأصبح غاضبًا جدًا"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24 (#2)</w:t>
      </w:r>
      <w:r>
        <w:rPr>
          <w:rtl/>
          <w:cs/>
          <w:lang w:val="ar_AE" w:bidi="ar_AE"/>
        </w:rPr>
      </w:r>
    </w:p>
    <w:p>
      <w:pPr>
        <w:bidi/>
      </w:pPr>
      <w:r>
        <w:rPr>
          <w:rtl/>
          <w:cs/>
          <w:lang w:val="ar_AE" w:bidi="ar_AE"/>
        </w:rPr>
      </w:r>
      <w:r>
        <w:rPr>
          <w:rtl/>
          <w:cs/>
          <w:lang w:val="ar_AE" w:bidi="ar_AE"/>
        </w:rPr>
        <w:t>בֶּ⁠חָ֑רֶב</w:t>
      </w:r>
    </w:p>
    <w:p>
      <w:pPr>
        <w:bidi/>
      </w:pPr>
      <w:r>
        <w:rPr>
          <w:rtl/>
          <w:cs/>
          <w:lang w:val="ar_AE" w:bidi="ar_AE"/>
        </w:rPr>
      </w:r>
      <w:r>
        <w:rPr>
          <w:b/>
          <w:rtl/>
          <w:cs/>
          <w:lang w:val="ar_AE" w:bidi="ar_AE"/>
        </w:rPr>
        <w:t>"بالسيف"</w:t>
      </w:r>
    </w:p>
    <w:p>
      <w:pPr>
        <w:bidi/>
      </w:pPr>
      <w:r>
        <w:rPr>
          <w:rtl/>
          <w:cs/>
          <w:lang w:val="ar_AE" w:bidi="ar_AE"/>
        </w:rPr>
      </w:r>
      <w:r>
        <w:rPr>
          <w:rtl/>
          <w:cs/>
          <w:lang w:val="ar_AE" w:bidi="ar_AE"/>
        </w:rPr>
        <w:t xml:space="preserve">أن يُقتل </w:t>
      </w:r>
      <w:r>
        <w:rPr>
          <w:b/>
          <w:rtl/>
          <w:cs/>
          <w:lang w:val="ar_AE" w:bidi="ar_AE"/>
        </w:rPr>
        <w:t>بالسيف</w:t>
      </w:r>
      <w:r>
        <w:rPr>
          <w:rtl/>
          <w:cs/>
          <w:lang w:val="ar_AE" w:bidi="ar_AE"/>
        </w:rPr>
        <w:t xml:space="preserve"> هو مجاز مرسل يعني أن الشخص سيموت بعنف، ربما خلال القتال في حرب. إذا كان ذلك مفيدًا في لغتك، فيمكنك استخدام تعبير مشابه أو لغة واضحة. ترجمة بديلة: "بعنف"</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25 (#1)</w:t>
      </w:r>
      <w:r>
        <w:rPr>
          <w:rtl/>
          <w:cs/>
          <w:lang w:val="ar_AE" w:bidi="ar_AE"/>
        </w:rPr>
      </w:r>
    </w:p>
    <w:p>
      <w:pPr>
        <w:bidi/>
      </w:pPr>
      <w:r>
        <w:rPr>
          <w:rtl/>
          <w:cs/>
          <w:lang w:val="ar_AE" w:bidi="ar_AE"/>
        </w:rPr>
      </w:r>
      <w:r>
        <w:rPr>
          <w:rtl/>
          <w:cs/>
          <w:lang w:val="ar_AE" w:bidi="ar_AE"/>
        </w:rPr>
        <w:t>כְּ⁠נֹשֶׁ֑ה</w:t>
      </w:r>
    </w:p>
    <w:p>
      <w:pPr>
        <w:bidi/>
      </w:pPr>
      <w:r>
        <w:rPr>
          <w:rtl/>
          <w:cs/>
          <w:lang w:val="ar_AE" w:bidi="ar_AE"/>
        </w:rPr>
      </w:r>
      <w:r>
        <w:rPr>
          <w:b/>
          <w:rtl/>
          <w:cs/>
          <w:lang w:val="ar_AE" w:bidi="ar_AE"/>
        </w:rPr>
        <w:t>"كَالْمُرَابِي"</w:t>
      </w:r>
    </w:p>
    <w:p>
      <w:pPr>
        <w:bidi/>
      </w:pPr>
      <w:r>
        <w:rPr>
          <w:rtl/>
          <w:cs/>
          <w:lang w:val="ar_AE" w:bidi="ar_AE"/>
        </w:rPr>
      </w:r>
      <w:r>
        <w:rPr>
          <w:rtl/>
          <w:cs/>
          <w:lang w:val="ar_AE" w:bidi="ar_AE"/>
        </w:rPr>
        <w:t>ترجمة بديلة: "مثل من يُقرض المال"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25 (#2)</w:t>
      </w:r>
      <w:r>
        <w:rPr>
          <w:rtl/>
          <w:cs/>
          <w:lang w:val="ar_AE" w:bidi="ar_AE"/>
        </w:rPr>
      </w:r>
    </w:p>
    <w:p>
      <w:pPr>
        <w:bidi/>
      </w:pPr>
      <w:r>
        <w:rPr>
          <w:rtl/>
          <w:cs/>
          <w:lang w:val="ar_AE" w:bidi="ar_AE"/>
        </w:rPr>
      </w:r>
      <w:r>
        <w:rPr>
          <w:rtl/>
          <w:cs/>
          <w:lang w:val="ar_AE" w:bidi="ar_AE"/>
        </w:rPr>
        <w:t>לֹֽא־תְשִׂימ֥וּ⁠ן עָלָ֖י⁠ו נֶֽשֶׁךְ</w:t>
      </w:r>
    </w:p>
    <w:p>
      <w:pPr>
        <w:bidi/>
      </w:pPr>
      <w:r>
        <w:rPr>
          <w:rtl/>
          <w:cs/>
          <w:lang w:val="ar_AE" w:bidi="ar_AE"/>
        </w:rPr>
      </w:r>
      <w:r>
        <w:rPr>
          <w:b/>
          <w:rtl/>
          <w:cs/>
          <w:lang w:val="ar_AE" w:bidi="ar_AE"/>
        </w:rPr>
        <w:t>"لاَ تَضَعُوا عَلَيْهِ رِبًا"</w:t>
      </w:r>
    </w:p>
    <w:p>
      <w:pPr>
        <w:bidi/>
      </w:pPr>
      <w:r>
        <w:rPr>
          <w:rtl/>
          <w:cs/>
          <w:lang w:val="ar_AE" w:bidi="ar_AE"/>
        </w:rPr>
      </w:r>
      <w:r>
        <w:rPr>
          <w:rtl/>
          <w:cs/>
          <w:lang w:val="ar_AE" w:bidi="ar_AE"/>
        </w:rPr>
        <w:t>ترجمة بديلة: "يجب ألا تفرض عليه أموالًا إضافية مقابل الاقتراض" أو "يجب ألا تفرض عليه أموالًا إضافية مقابل القرض"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27 (#1)</w:t>
      </w:r>
      <w:r>
        <w:rPr>
          <w:rtl/>
          <w:cs/>
          <w:lang w:val="ar_AE" w:bidi="ar_AE"/>
        </w:rPr>
      </w:r>
    </w:p>
    <w:p>
      <w:pPr>
        <w:bidi/>
      </w:pPr>
      <w:r>
        <w:rPr>
          <w:rtl/>
          <w:cs/>
          <w:lang w:val="ar_AE" w:bidi="ar_AE"/>
        </w:rPr>
      </w:r>
      <w:r>
        <w:rPr>
          <w:rtl/>
          <w:cs/>
          <w:lang w:val="ar_AE" w:bidi="ar_AE"/>
        </w:rPr>
        <w:t>כסות⁠ה לְ⁠בַדָּ֔⁠הּ</w:t>
      </w:r>
    </w:p>
    <w:p>
      <w:pPr>
        <w:bidi/>
      </w:pPr>
      <w:r>
        <w:rPr>
          <w:rtl/>
          <w:cs/>
          <w:lang w:val="ar_AE" w:bidi="ar_AE"/>
        </w:rPr>
      </w:r>
      <w:r>
        <w:rPr>
          <w:b/>
          <w:rtl/>
          <w:cs/>
          <w:lang w:val="ar_AE" w:bidi="ar_AE"/>
        </w:rPr>
        <w:t>"أَنَّهُ وَحْدَهُ غِطَاؤُهُ"</w:t>
      </w:r>
    </w:p>
    <w:p>
      <w:pPr>
        <w:bidi/>
      </w:pPr>
      <w:r>
        <w:rPr>
          <w:rtl/>
          <w:cs/>
          <w:lang w:val="ar_AE" w:bidi="ar_AE"/>
        </w:rPr>
      </w:r>
      <w:r>
        <w:rPr>
          <w:rtl/>
          <w:cs/>
          <w:lang w:val="ar_AE" w:bidi="ar_AE"/>
        </w:rPr>
        <w:t>الترجمة البديلة: "هو معطفه الوحيد" أو "هو ثوبه الوحيد ليُبقيه دافئًا"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27 (#2)</w:t>
      </w:r>
      <w:r>
        <w:rPr>
          <w:rtl/>
          <w:cs/>
          <w:lang w:val="ar_AE" w:bidi="ar_AE"/>
        </w:rPr>
      </w:r>
    </w:p>
    <w:p>
      <w:pPr>
        <w:bidi/>
      </w:pPr>
      <w:r>
        <w:rPr>
          <w:rtl/>
          <w:cs/>
          <w:lang w:val="ar_AE" w:bidi="ar_AE"/>
        </w:rPr>
      </w:r>
      <w:r>
        <w:rPr>
          <w:rtl/>
          <w:cs/>
          <w:lang w:val="ar_AE" w:bidi="ar_AE"/>
        </w:rPr>
        <w:t>בַּ⁠מֶּ֣ה יִשְׁכָּ֔ב</w:t>
      </w:r>
    </w:p>
    <w:p>
      <w:pPr>
        <w:bidi/>
      </w:pPr>
      <w:r>
        <w:rPr>
          <w:rtl/>
          <w:cs/>
          <w:lang w:val="ar_AE" w:bidi="ar_AE"/>
        </w:rPr>
      </w:r>
      <w:r>
        <w:rPr>
          <w:b/>
          <w:rtl/>
          <w:cs/>
          <w:lang w:val="ar_AE" w:bidi="ar_AE"/>
        </w:rPr>
        <w:t>"فِي مَاذَا يَنَامُ؟"</w:t>
      </w:r>
    </w:p>
    <w:p>
      <w:pPr>
        <w:bidi/>
      </w:pPr>
      <w:r>
        <w:rPr>
          <w:rtl/>
          <w:cs/>
          <w:lang w:val="ar_AE" w:bidi="ar_AE"/>
        </w:rPr>
      </w:r>
      <w:r>
        <w:rPr>
          <w:rtl/>
          <w:cs/>
          <w:lang w:val="ar_AE" w:bidi="ar_AE"/>
        </w:rPr>
        <w:t xml:space="preserve">هذا السؤال يضيف تأكيدًا. إذا كنت لن تستخدم سؤالًا بلاغيًا لهذا الغرض في لغتك، يمكنك ترجمة </w:t>
      </w:r>
      <w:r>
        <w:rPr>
          <w:rtl/>
          <w:cs/>
          <w:lang w:val="ar_AE" w:bidi="ar_AE"/>
        </w:rPr>
        <w:t>في صيغة جملة خبرية أو صيغة تعجب وتوصيل التوكيد بطريقة أخرى</w:t>
      </w:r>
      <w:r>
        <w:rPr>
          <w:rtl/>
          <w:cs/>
          <w:lang w:val="ar_AE" w:bidi="ar_AE"/>
        </w:rPr>
        <w:t>. ترجمة بديلة: "لن يكون لديه شيء ليرتديه أثناء نومه!"</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28 (#1)</w:t>
      </w:r>
      <w:r>
        <w:rPr>
          <w:rtl/>
          <w:cs/>
          <w:lang w:val="ar_AE" w:bidi="ar_AE"/>
        </w:rPr>
      </w:r>
    </w:p>
    <w:p>
      <w:pPr>
        <w:bidi/>
      </w:pPr>
      <w:r>
        <w:rPr>
          <w:rtl/>
          <w:cs/>
          <w:lang w:val="ar_AE" w:bidi="ar_AE"/>
        </w:rPr>
      </w:r>
      <w:r>
        <w:rPr>
          <w:rtl/>
          <w:cs/>
          <w:lang w:val="ar_AE" w:bidi="ar_AE"/>
        </w:rPr>
        <w:t>אֱלֹהִ֖ים לֹ֣א תְקַלֵּ֑ל</w:t>
      </w:r>
    </w:p>
    <w:p>
      <w:pPr>
        <w:bidi/>
      </w:pPr>
      <w:r>
        <w:rPr>
          <w:rtl/>
          <w:cs/>
          <w:lang w:val="ar_AE" w:bidi="ar_AE"/>
        </w:rPr>
      </w:r>
      <w:r>
        <w:rPr>
          <w:b/>
          <w:rtl/>
          <w:cs/>
          <w:lang w:val="ar_AE" w:bidi="ar_AE"/>
        </w:rPr>
        <w:t>"لاَ تَسُبَّ اللهَ،"</w:t>
      </w:r>
    </w:p>
    <w:p>
      <w:pPr>
        <w:bidi/>
      </w:pPr>
      <w:r>
        <w:rPr>
          <w:rtl/>
          <w:cs/>
          <w:lang w:val="ar_AE" w:bidi="ar_AE"/>
        </w:rPr>
      </w:r>
      <w:r>
        <w:rPr>
          <w:rtl/>
          <w:cs/>
          <w:lang w:val="ar_AE" w:bidi="ar_AE"/>
        </w:rPr>
        <w:t>ترجمة بديلة: "لا تهين الله" أو "لا تتحدث بالسوء عن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28 (#2)</w:t>
      </w:r>
      <w:r>
        <w:rPr>
          <w:rtl/>
          <w:cs/>
          <w:lang w:val="ar_AE" w:bidi="ar_AE"/>
        </w:rPr>
      </w:r>
    </w:p>
    <w:p>
      <w:pPr>
        <w:bidi/>
      </w:pPr>
      <w:r>
        <w:rPr>
          <w:rtl/>
          <w:cs/>
          <w:lang w:val="ar_AE" w:bidi="ar_AE"/>
        </w:rPr>
      </w:r>
      <w:r>
        <w:rPr>
          <w:rtl/>
          <w:cs/>
          <w:lang w:val="ar_AE" w:bidi="ar_AE"/>
        </w:rPr>
        <w:t>וְ⁠נָשִׂ֥יא בְ⁠עַמְּ⁠ךָ֖ לֹ֥א תָאֹֽר</w:t>
      </w:r>
    </w:p>
    <w:p>
      <w:pPr>
        <w:bidi/>
      </w:pPr>
      <w:r>
        <w:rPr>
          <w:rtl/>
          <w:cs/>
          <w:lang w:val="ar_AE" w:bidi="ar_AE"/>
        </w:rPr>
      </w:r>
      <w:r>
        <w:rPr>
          <w:b/>
          <w:rtl/>
          <w:cs/>
          <w:lang w:val="ar_AE" w:bidi="ar_AE"/>
        </w:rPr>
        <w:t>"وَلاَ تَلْعَنْ رَئِيسًا فِي شَعْبِكَ"</w:t>
      </w:r>
    </w:p>
    <w:p>
      <w:pPr>
        <w:bidi/>
      </w:pPr>
      <w:r>
        <w:rPr>
          <w:rtl/>
          <w:cs/>
          <w:lang w:val="ar_AE" w:bidi="ar_AE"/>
        </w:rPr>
      </w:r>
      <w:r>
        <w:rPr>
          <w:rtl/>
          <w:cs/>
          <w:lang w:val="ar_AE" w:bidi="ar_AE"/>
        </w:rPr>
        <w:t>ترجمة بديلة: "ولا تطلب من الله أن يفعل أشياء سيئة لحاكمك"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29 (#1)</w:t>
      </w:r>
      <w:r>
        <w:rPr>
          <w:rtl/>
          <w:cs/>
          <w:lang w:val="ar_AE" w:bidi="ar_AE"/>
        </w:rPr>
      </w:r>
    </w:p>
    <w:p>
      <w:pPr>
        <w:bidi/>
      </w:pPr>
      <w:r>
        <w:rPr>
          <w:rtl/>
          <w:cs/>
          <w:lang w:val="ar_AE" w:bidi="ar_AE"/>
        </w:rPr>
      </w:r>
      <w:r>
        <w:rPr>
          <w:rtl/>
          <w:cs/>
          <w:lang w:val="ar_AE" w:bidi="ar_AE"/>
        </w:rPr>
        <w:t>לֹ֣א תְאַחֵ֑ר</w:t>
      </w:r>
    </w:p>
    <w:p>
      <w:pPr>
        <w:bidi/>
      </w:pPr>
      <w:r>
        <w:rPr>
          <w:rtl/>
          <w:cs/>
          <w:lang w:val="ar_AE" w:bidi="ar_AE"/>
        </w:rPr>
      </w:r>
      <w:r>
        <w:rPr>
          <w:b/>
          <w:rtl/>
          <w:cs/>
          <w:lang w:val="ar_AE" w:bidi="ar_AE"/>
        </w:rPr>
        <w:t>"لاَ تُؤَخِّرْ"</w:t>
      </w:r>
    </w:p>
    <w:p>
      <w:pPr>
        <w:bidi/>
      </w:pPr>
      <w:r>
        <w:rPr>
          <w:rtl/>
          <w:cs/>
          <w:lang w:val="ar_AE" w:bidi="ar_AE"/>
        </w:rPr>
      </w:r>
      <w:r>
        <w:rPr>
          <w:rtl/>
          <w:cs/>
          <w:lang w:val="ar_AE" w:bidi="ar_AE"/>
        </w:rPr>
        <w:t>إذا كان من الممكن أن يُساء فهم صيغة النفي المزدوج هذه في لغتك، فيمكنك ترجمتها في صيغة جملة خبرية مُثبتة. ترجمة بديلة: "يجب عليك إحضار جميع تقدماتك"</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30 (#1)</w:t>
      </w:r>
      <w:r>
        <w:rPr>
          <w:rtl/>
          <w:cs/>
          <w:lang w:val="ar_AE" w:bidi="ar_AE"/>
        </w:rPr>
      </w:r>
    </w:p>
    <w:p>
      <w:pPr>
        <w:bidi/>
      </w:pPr>
      <w:r>
        <w:rPr>
          <w:rtl/>
          <w:cs/>
          <w:lang w:val="ar_AE" w:bidi="ar_AE"/>
        </w:rPr>
      </w:r>
      <w:r>
        <w:rPr>
          <w:rtl/>
          <w:cs/>
          <w:lang w:val="ar_AE" w:bidi="ar_AE"/>
        </w:rPr>
        <w:t>שִׁבְעַ֤ת</w:t>
      </w:r>
    </w:p>
    <w:p>
      <w:pPr>
        <w:bidi/>
      </w:pPr>
      <w:r>
        <w:rPr>
          <w:rtl/>
          <w:cs/>
          <w:lang w:val="ar_AE" w:bidi="ar_AE"/>
        </w:rPr>
      </w:r>
      <w:r>
        <w:rPr>
          <w:b/>
          <w:rtl/>
          <w:cs/>
          <w:lang w:val="ar_AE" w:bidi="ar_AE"/>
        </w:rPr>
        <w:t>"سبعة"</w:t>
      </w:r>
    </w:p>
    <w:p>
      <w:pPr>
        <w:bidi/>
      </w:pPr>
      <w:r>
        <w:rPr>
          <w:rtl/>
          <w:cs/>
          <w:lang w:val="ar_AE" w:bidi="ar_AE"/>
        </w:rPr>
      </w:r>
      <w:r>
        <w:rPr>
          <w:rtl/>
          <w:cs/>
          <w:lang w:val="ar_AE" w:bidi="ar_AE"/>
        </w:rPr>
        <w:t>ترجمة بديلة: "7"</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30 (#2)</w:t>
      </w:r>
      <w:r>
        <w:rPr>
          <w:rtl/>
          <w:cs/>
          <w:lang w:val="ar_AE" w:bidi="ar_AE"/>
        </w:rPr>
      </w:r>
    </w:p>
    <w:p>
      <w:pPr>
        <w:bidi/>
      </w:pPr>
      <w:r>
        <w:rPr>
          <w:rtl/>
          <w:cs/>
          <w:lang w:val="ar_AE" w:bidi="ar_AE"/>
        </w:rPr>
      </w:r>
      <w:r>
        <w:rPr>
          <w:rtl/>
          <w:cs/>
          <w:lang w:val="ar_AE" w:bidi="ar_AE"/>
        </w:rPr>
        <w:t>בַּ⁠יּ֥וֹם הַ⁠שְּׁמִינִ֖י</w:t>
      </w:r>
    </w:p>
    <w:p>
      <w:pPr>
        <w:bidi/>
      </w:pPr>
      <w:r>
        <w:rPr>
          <w:rtl/>
          <w:cs/>
          <w:lang w:val="ar_AE" w:bidi="ar_AE"/>
        </w:rPr>
      </w:r>
      <w:r>
        <w:rPr>
          <w:b/>
          <w:rtl/>
          <w:cs/>
          <w:lang w:val="ar_AE" w:bidi="ar_AE"/>
        </w:rPr>
        <w:t>"في اليوم الثامن"</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"في اليوم 8"</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31 (#1)</w:t>
      </w:r>
      <w:r>
        <w:rPr>
          <w:rtl/>
          <w:cs/>
          <w:lang w:val="ar_AE" w:bidi="ar_AE"/>
        </w:rPr>
      </w:r>
    </w:p>
    <w:p>
      <w:pPr>
        <w:bidi/>
      </w:pPr>
      <w:r>
        <w:rPr>
          <w:rtl/>
          <w:cs/>
          <w:lang w:val="ar_AE" w:bidi="ar_AE"/>
        </w:rPr>
      </w:r>
      <w:r>
        <w:rPr>
          <w:rtl/>
          <w:cs/>
          <w:lang w:val="ar_AE" w:bidi="ar_AE"/>
        </w:rPr>
        <w:t>וְ⁠אַנְשֵׁי־קֹ֖דֶשׁ תִּהְי֣וּ⁠ן לִ֑⁠י</w:t>
      </w:r>
    </w:p>
    <w:p>
      <w:pPr>
        <w:bidi/>
      </w:pPr>
      <w:r>
        <w:rPr>
          <w:rtl/>
          <w:cs/>
          <w:lang w:val="ar_AE" w:bidi="ar_AE"/>
        </w:rPr>
      </w:r>
      <w:r>
        <w:rPr>
          <w:b/>
          <w:rtl/>
          <w:cs/>
          <w:lang w:val="ar_AE" w:bidi="ar_AE"/>
        </w:rPr>
        <w:t>"وَتَكُونُونَ لِي أُنَاسًا مُقَدَّسِينَ"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 xml:space="preserve">القداسة </w:t>
      </w:r>
      <w:r>
        <w:rPr>
          <w:rtl/>
          <w:cs/>
          <w:lang w:val="ar_AE" w:bidi="ar_AE"/>
        </w:rPr>
        <w:t>(كما في بعض الترجمات الإنجليزية)</w:t>
      </w:r>
      <w:r>
        <w:rPr>
          <w:rtl/>
          <w:cs/>
          <w:lang w:val="ar_AE" w:bidi="ar_AE"/>
        </w:rPr>
        <w:t>، فيمكنك التعبير عن نفس الفكرة بطريقة أخرى. ترجمة بديلة: "وتكونون رجالًا مُقَدَّسِين لي"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23</w:t>
      </w:r>
      <w:r>
        <w:rPr>
          <w:rtl/>
          <w:cs/>
          <w:lang w:val="ar_AE" w:bidi="ar_AE"/>
        </w:rPr>
      </w:r>
    </w:p>
    <w:p>
      <w:pPr>
        <w:pStyle w:val="Heading3"/>
        <w:bidi/>
      </w:pPr>
      <w:r>
        <w:rPr>
          <w:rtl/>
          <w:cs/>
          <w:lang w:val="ar_AE" w:bidi="ar_AE"/>
        </w:rPr>
        <w:t>البنية (الهيكل)</w:t>
      </w:r>
    </w:p>
    <w:p>
      <w:pPr>
        <w:bidi/>
      </w:pPr>
      <w:r>
        <w:rPr>
          <w:rtl/>
          <w:cs/>
          <w:lang w:val="ar_AE" w:bidi="ar_AE"/>
        </w:rPr>
      </w:r>
      <w:r>
        <w:rPr>
          <w:rtl/>
          <w:cs/>
          <w:lang w:val="ar_AE" w:bidi="ar_AE"/>
        </w:rPr>
        <w:t>يستمر هذا الأصحاح في سرد قائمة السوابق القضائية المتعلقة بشعب إسرائيل. ويتناول أنماط الحياة المتعلقة بالسبوت (</w:t>
      </w:r>
      <w:r>
        <w:rPr>
          <w:rtl/>
          <w:cs/>
          <w:lang w:val="ar_AE" w:bidi="ar_AE"/>
        </w:rPr>
        <w:t>23:10–12</w:t>
      </w:r>
      <w:r>
        <w:rPr>
          <w:rtl/>
          <w:cs/>
          <w:lang w:val="ar_AE" w:bidi="ar_AE"/>
        </w:rPr>
        <w:t>) والأعياد (</w:t>
      </w:r>
      <w:r>
        <w:rPr>
          <w:rtl/>
          <w:cs/>
          <w:lang w:val="ar_AE" w:bidi="ar_AE"/>
        </w:rPr>
        <w:t>23:14–19</w:t>
      </w:r>
      <w:r>
        <w:rPr>
          <w:rtl/>
          <w:cs/>
          <w:lang w:val="ar_AE" w:bidi="ar_AE"/>
        </w:rPr>
        <w:t xml:space="preserve">). في </w:t>
      </w:r>
      <w:r>
        <w:rPr>
          <w:rtl/>
          <w:cs/>
          <w:lang w:val="ar_AE" w:bidi="ar_AE"/>
        </w:rPr>
        <w:t>23:20</w:t>
      </w:r>
      <w:r>
        <w:rPr>
          <w:rtl/>
          <w:cs/>
          <w:lang w:val="ar_AE" w:bidi="ar_AE"/>
        </w:rPr>
        <w:t xml:space="preserve"> يبدأ الرب بإخبارهم عن مستقبلهم عندما يدخلوا ويقيموا في أرض الموعد.</w:t>
      </w:r>
    </w:p>
    <w:p>
      <w:pPr>
        <w:pStyle w:val="Heading3"/>
        <w:bidi/>
      </w:pPr>
      <w:r>
        <w:rPr>
          <w:rtl/>
          <w:cs/>
          <w:lang w:val="ar_AE" w:bidi="ar_AE"/>
        </w:rPr>
        <w:t>مفاهيم خاصة في هذا الأصحاح</w:t>
      </w:r>
    </w:p>
    <w:p>
      <w:pPr>
        <w:pStyle w:val="Heading4"/>
        <w:bidi/>
      </w:pPr>
      <w:r>
        <w:rPr>
          <w:rtl/>
          <w:cs/>
          <w:lang w:val="ar_AE" w:bidi="ar_AE"/>
        </w:rPr>
        <w:t>الاحتفال بالأعياد والمواسم</w:t>
      </w:r>
    </w:p>
    <w:p>
      <w:pPr>
        <w:bidi/>
      </w:pPr>
      <w:r>
        <w:rPr>
          <w:rtl/>
          <w:cs/>
          <w:lang w:val="ar_AE" w:bidi="ar_AE"/>
        </w:rPr>
      </w:r>
      <w:r>
        <w:rPr>
          <w:rtl/>
          <w:cs/>
          <w:lang w:val="ar_AE" w:bidi="ar_AE"/>
        </w:rPr>
        <w:t>كان من المطلوب من شعب إسرائيل الاحتفال بأعياد ومواسم محددة. كانت هذه جزءًا من ناموس موسى، وقد تم وصف بعضها في هذا الأصحاح. وكان الهدف منها عبادة الرب وتذكر الأمور العظيمة التي صنعها الرب من أجلهم.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معلومات عامة:\n\n يواصل الرب إبلاغ موسى بوصاياه وأحكامه لشعب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 (#2)</w:t>
      </w:r>
      <w:r>
        <w:rPr>
          <w:rtl/>
          <w:cs/>
          <w:lang w:val="ar_AE" w:bidi="ar_AE"/>
        </w:rPr>
      </w:r>
    </w:p>
    <w:p>
      <w:pPr>
        <w:bidi/>
      </w:pPr>
      <w:r>
        <w:rPr>
          <w:rtl/>
          <w:cs/>
          <w:lang w:val="ar_AE" w:bidi="ar_AE"/>
        </w:rPr>
      </w:r>
      <w:r>
        <w:rPr>
          <w:rtl/>
          <w:cs/>
          <w:lang w:val="ar_AE" w:bidi="ar_AE"/>
        </w:rPr>
        <w:t>לֹ֥א תִשָּׂ֖א שֵׁ֣מַע שָׁ֑וְא</w:t>
      </w:r>
    </w:p>
    <w:p>
      <w:pPr>
        <w:bidi/>
      </w:pPr>
      <w:r>
        <w:rPr>
          <w:rtl/>
          <w:cs/>
          <w:lang w:val="ar_AE" w:bidi="ar_AE"/>
        </w:rPr>
      </w:r>
      <w:r>
        <w:rPr>
          <w:b/>
          <w:rtl/>
          <w:cs/>
          <w:lang w:val="ar_AE" w:bidi="ar_AE"/>
        </w:rPr>
        <w:t>"لا تَقْبَلْ خَبَرًا كَاذِبًا"</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الخبر والكذب</w:t>
      </w:r>
      <w:r>
        <w:rPr>
          <w:rtl/>
          <w:cs/>
          <w:lang w:val="ar_AE" w:bidi="ar_AE"/>
        </w:rPr>
        <w:t>، فيمكنك التعبير عن نفس الفكرة بطريقة أخرى. ترجمة بديلة: "يجب ألا تُخبر كلامًا كاذبًا" أو "يجب ألا تُبلغ بشكل كاذب"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 (#3)</w:t>
      </w:r>
      <w:r>
        <w:rPr>
          <w:rtl/>
          <w:cs/>
          <w:lang w:val="ar_AE" w:bidi="ar_AE"/>
        </w:rPr>
      </w:r>
    </w:p>
    <w:p>
      <w:pPr>
        <w:bidi/>
      </w:pPr>
      <w:r>
        <w:rPr>
          <w:rtl/>
          <w:cs/>
          <w:lang w:val="ar_AE" w:bidi="ar_AE"/>
        </w:rPr>
      </w:r>
      <w:r>
        <w:rPr>
          <w:rtl/>
          <w:cs/>
          <w:lang w:val="ar_AE" w:bidi="ar_AE"/>
        </w:rPr>
        <w:t>שֵׁ֣מַע שָׁ֑וְא</w:t>
      </w:r>
    </w:p>
    <w:p>
      <w:pPr>
        <w:bidi/>
      </w:pPr>
      <w:r>
        <w:rPr>
          <w:rtl/>
          <w:cs/>
          <w:lang w:val="ar_AE" w:bidi="ar_AE"/>
        </w:rPr>
      </w:r>
      <w:r>
        <w:rPr>
          <w:b/>
          <w:rtl/>
          <w:cs/>
          <w:lang w:val="ar_AE" w:bidi="ar_AE"/>
        </w:rPr>
        <w:t>"لا تَقْبَلْ خَبَرًا كَاذِبًا"</w:t>
      </w:r>
    </w:p>
    <w:p>
      <w:pPr>
        <w:bidi/>
      </w:pPr>
      <w:r>
        <w:rPr>
          <w:rtl/>
          <w:cs/>
          <w:lang w:val="ar_AE" w:bidi="ar_AE"/>
        </w:rPr>
      </w:r>
      <w:r>
        <w:rPr>
          <w:rtl/>
          <w:cs/>
          <w:lang w:val="ar_AE" w:bidi="ar_AE"/>
        </w:rPr>
        <w:t>ترجمة بديلة: "شهادة زور"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 (#4)</w:t>
      </w:r>
      <w:r>
        <w:rPr>
          <w:rtl/>
          <w:cs/>
          <w:lang w:val="ar_AE" w:bidi="ar_AE"/>
        </w:rPr>
      </w:r>
    </w:p>
    <w:p>
      <w:pPr>
        <w:bidi/>
      </w:pPr>
      <w:r>
        <w:rPr>
          <w:rtl/>
          <w:cs/>
          <w:lang w:val="ar_AE" w:bidi="ar_AE"/>
        </w:rPr>
      </w:r>
      <w:r>
        <w:rPr>
          <w:rtl/>
          <w:cs/>
          <w:lang w:val="ar_AE" w:bidi="ar_AE"/>
        </w:rPr>
        <w:t>אַל־תָּ֤שֶׁת יָֽדְ⁠ךָ֙ עִם־רָשָׁ֔ע</w:t>
      </w:r>
    </w:p>
    <w:p>
      <w:pPr>
        <w:bidi/>
      </w:pPr>
      <w:r>
        <w:rPr>
          <w:rtl/>
          <w:cs/>
          <w:lang w:val="ar_AE" w:bidi="ar_AE"/>
        </w:rPr>
      </w:r>
      <w:r>
        <w:rPr>
          <w:b/>
          <w:rtl/>
          <w:cs/>
          <w:lang w:val="ar_AE" w:bidi="ar_AE"/>
        </w:rPr>
        <w:t>"وَلاَ تَضَعْ يَدَكَ مَعَ الْمُنَافِقِ"</w:t>
      </w:r>
    </w:p>
    <w:p>
      <w:pPr>
        <w:bidi/>
      </w:pPr>
      <w:r>
        <w:rPr>
          <w:rtl/>
          <w:cs/>
          <w:lang w:val="ar_AE" w:bidi="ar_AE"/>
        </w:rPr>
      </w:r>
      <w:r>
        <w:rPr>
          <w:rtl/>
          <w:cs/>
          <w:lang w:val="ar_AE" w:bidi="ar_AE"/>
        </w:rPr>
        <w:t xml:space="preserve">هنا، </w:t>
      </w:r>
      <w:r>
        <w:rPr>
          <w:b/>
          <w:rtl/>
          <w:cs/>
          <w:lang w:val="ar_AE" w:bidi="ar_AE"/>
        </w:rPr>
        <w:t xml:space="preserve">وضع يدك مع المنافق </w:t>
      </w:r>
      <w:r>
        <w:rPr>
          <w:rtl/>
          <w:cs/>
          <w:lang w:val="ar_AE" w:bidi="ar_AE"/>
        </w:rPr>
        <w:t>يعني دعم الأكاذيب التي يرويها لإيذاء شخص آخر. والصورة هي مَدّ يدك لمساعدته، لجعله أقوى مما سيكون عليه بمفرده. إذا كان ذلك مفيدًا في لغتك، فيمكنك استخدام تعبير مشابه أو استخدام لغة واضحة. ترجمة بديلة: "يجب ألا تساعد الأشرار"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 (#5)</w:t>
      </w:r>
      <w:r>
        <w:rPr>
          <w:rtl/>
          <w:cs/>
          <w:lang w:val="ar_AE" w:bidi="ar_AE"/>
        </w:rPr>
      </w:r>
    </w:p>
    <w:p>
      <w:pPr>
        <w:bidi/>
      </w:pPr>
      <w:r>
        <w:rPr>
          <w:rtl/>
          <w:cs/>
          <w:lang w:val="ar_AE" w:bidi="ar_AE"/>
        </w:rPr>
      </w:r>
      <w:r>
        <w:rPr>
          <w:rtl/>
          <w:cs/>
          <w:lang w:val="ar_AE" w:bidi="ar_AE"/>
        </w:rPr>
        <w:t>עֵ֥ד חָמָֽס</w:t>
      </w:r>
    </w:p>
    <w:p>
      <w:pPr>
        <w:bidi/>
      </w:pPr>
      <w:r>
        <w:rPr>
          <w:rtl/>
          <w:cs/>
          <w:lang w:val="ar_AE" w:bidi="ar_AE"/>
        </w:rPr>
      </w:r>
      <w:r>
        <w:rPr>
          <w:b/>
          <w:rtl/>
          <w:cs/>
          <w:lang w:val="ar_AE" w:bidi="ar_AE"/>
        </w:rPr>
        <w:t>"لِتَكُونَ شَاهِدَ ظُلْمٍ"</w:t>
      </w:r>
    </w:p>
    <w:p>
      <w:pPr>
        <w:bidi/>
      </w:pPr>
      <w:r>
        <w:rPr>
          <w:rtl/>
          <w:cs/>
          <w:lang w:val="ar_AE" w:bidi="ar_AE"/>
        </w:rPr>
      </w:r>
      <w:r>
        <w:rPr>
          <w:rtl/>
          <w:cs/>
          <w:lang w:val="ar_AE" w:bidi="ar_AE"/>
        </w:rPr>
        <w:t xml:space="preserve">هنا، يمكن أن تعني كلمة </w:t>
      </w:r>
      <w:r>
        <w:rPr>
          <w:b/>
          <w:rtl/>
          <w:cs/>
          <w:lang w:val="ar_AE" w:bidi="ar_AE"/>
        </w:rPr>
        <w:t xml:space="preserve">الظلم </w:t>
      </w:r>
      <w:r>
        <w:rPr>
          <w:rtl/>
          <w:cs/>
          <w:lang w:val="ar_AE" w:bidi="ar_AE"/>
        </w:rPr>
        <w:t>أيضًا "الخطأ". في كلتا الحالتين، فإنها تشير إلى إيذاء شخص آخر بارتكاب الظلم (العنف ضد العدالة) عن طريق الكذب. إذا كان ذلك مفيدًا في لغتك، فيمكنك استخدام تعبير مشابه أو لغة واضحة. ترجمة بديلة: "شاهد زور"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 (#1)</w:t>
      </w:r>
      <w:r>
        <w:rPr>
          <w:rtl/>
          <w:cs/>
          <w:lang w:val="ar_AE" w:bidi="ar_AE"/>
        </w:rPr>
      </w:r>
    </w:p>
    <w:p>
      <w:pPr>
        <w:bidi/>
      </w:pPr>
      <w:r>
        <w:rPr>
          <w:rtl/>
          <w:cs/>
          <w:lang w:val="ar_AE" w:bidi="ar_AE"/>
        </w:rPr>
      </w:r>
      <w:r>
        <w:rPr>
          <w:rtl/>
          <w:cs/>
          <w:lang w:val="ar_AE" w:bidi="ar_AE"/>
        </w:rPr>
        <w:t>וְ⁠לֹא־תַעֲנֶ֣ה</w:t>
      </w:r>
    </w:p>
    <w:p>
      <w:pPr>
        <w:bidi/>
      </w:pPr>
      <w:r>
        <w:rPr>
          <w:rtl/>
          <w:cs/>
          <w:lang w:val="ar_AE" w:bidi="ar_AE"/>
        </w:rPr>
      </w:r>
      <w:r>
        <w:rPr>
          <w:b/>
          <w:rtl/>
          <w:cs/>
          <w:lang w:val="ar_AE" w:bidi="ar_AE"/>
        </w:rPr>
        <w:t>"وَلاَ تُجِبْ"</w:t>
      </w:r>
    </w:p>
    <w:p>
      <w:pPr>
        <w:bidi/>
      </w:pPr>
      <w:r>
        <w:rPr>
          <w:rtl/>
          <w:cs/>
          <w:lang w:val="ar_AE" w:bidi="ar_AE"/>
        </w:rPr>
      </w:r>
      <w:r>
        <w:rPr>
          <w:rtl/>
          <w:cs/>
          <w:lang w:val="ar_AE" w:bidi="ar_AE"/>
        </w:rPr>
        <w:t>الترجمة البديلة: "ويجب عليك أيضًا ألا تتحدث"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 (#2)</w:t>
      </w:r>
      <w:r>
        <w:rPr>
          <w:rtl/>
          <w:cs/>
          <w:lang w:val="ar_AE" w:bidi="ar_AE"/>
        </w:rPr>
      </w:r>
    </w:p>
    <w:p>
      <w:pPr>
        <w:bidi/>
      </w:pPr>
      <w:r>
        <w:rPr>
          <w:rtl/>
          <w:cs/>
          <w:lang w:val="ar_AE" w:bidi="ar_AE"/>
        </w:rPr>
      </w:r>
      <w:r>
        <w:rPr>
          <w:rtl/>
          <w:cs/>
          <w:lang w:val="ar_AE" w:bidi="ar_AE"/>
        </w:rPr>
        <w:t>לֹֽא־תִהְיֶ֥ה אַחֲרֵֽי־רַבִּ֖ים לְ⁠רָעֹ֑ת</w:t>
      </w:r>
    </w:p>
    <w:p>
      <w:pPr>
        <w:bidi/>
      </w:pPr>
      <w:r>
        <w:rPr>
          <w:rtl/>
          <w:cs/>
          <w:lang w:val="ar_AE" w:bidi="ar_AE"/>
        </w:rPr>
      </w:r>
      <w:r>
        <w:rPr>
          <w:b/>
          <w:rtl/>
          <w:cs/>
          <w:lang w:val="ar_AE" w:bidi="ar_AE"/>
        </w:rPr>
        <w:t>"مَائِلًا وَرَاءَ الْكَثِيرِينَ لِلتَّحْرِيفِ"</w:t>
      </w:r>
    </w:p>
    <w:p>
      <w:pPr>
        <w:bidi/>
      </w:pPr>
      <w:r>
        <w:rPr>
          <w:rtl/>
          <w:cs/>
          <w:lang w:val="ar_AE" w:bidi="ar_AE"/>
        </w:rPr>
      </w:r>
      <w:r>
        <w:rPr>
          <w:rtl/>
          <w:cs/>
          <w:lang w:val="ar_AE" w:bidi="ar_AE"/>
        </w:rPr>
        <w:t>هذه استعارة تصف اتفاق الشخص مع مجموعة من الناس كما لو أنه يسير خلف تلك المجموعة. إذا لم يفهم قراؤك ما تعنيه هذه الصورة في هذا السياق، فيمكنك استخدام استعارة مشابهة من ثقافتك. أو بدلًا من ذلك، يمكنك التعبير عن المعنى بشكل واضح. ترجمة بديلة: "يجب ألا تفعل الشر الذي تريده الجماعة" أو "يجب ألا توافق الأغلبية على 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 (#3)</w:t>
      </w:r>
      <w:r>
        <w:rPr>
          <w:rtl/>
          <w:cs/>
          <w:lang w:val="ar_AE" w:bidi="ar_AE"/>
        </w:rPr>
      </w:r>
    </w:p>
    <w:p>
      <w:pPr>
        <w:bidi/>
      </w:pPr>
      <w:r>
        <w:rPr>
          <w:rtl/>
          <w:cs/>
          <w:lang w:val="ar_AE" w:bidi="ar_AE"/>
        </w:rPr>
      </w:r>
      <w:r>
        <w:rPr>
          <w:rtl/>
          <w:cs/>
          <w:lang w:val="ar_AE" w:bidi="ar_AE"/>
        </w:rPr>
        <w:t>לִ⁠נְטֹ֛ת &amp; לְ⁠הַטֹּֽת</w:t>
      </w:r>
    </w:p>
    <w:p>
      <w:pPr>
        <w:bidi/>
      </w:pPr>
      <w:r>
        <w:rPr>
          <w:rtl/>
          <w:cs/>
          <w:lang w:val="ar_AE" w:bidi="ar_AE"/>
        </w:rPr>
      </w:r>
      <w:r>
        <w:rPr>
          <w:b/>
          <w:rtl/>
          <w:cs/>
          <w:lang w:val="ar_AE" w:bidi="ar_AE"/>
        </w:rPr>
        <w:t>"مَائِلًا"</w:t>
      </w:r>
      <w:r>
        <w:rPr>
          <w:rtl/>
          <w:cs/>
          <w:lang w:val="ar_AE" w:bidi="ar_AE"/>
        </w:rPr>
        <w:t xml:space="preserve"> - </w:t>
      </w:r>
      <w:r>
        <w:rPr>
          <w:b/>
          <w:rtl/>
          <w:cs/>
          <w:lang w:val="ar_AE" w:bidi="ar_AE"/>
        </w:rPr>
        <w:t>"لِلتَّحْرِيفِ"</w:t>
      </w:r>
    </w:p>
    <w:p>
      <w:pPr>
        <w:bidi/>
      </w:pPr>
      <w:r>
        <w:rPr>
          <w:rtl/>
          <w:cs/>
          <w:lang w:val="ar_AE" w:bidi="ar_AE"/>
        </w:rPr>
      </w:r>
      <w:r>
        <w:rPr>
          <w:rtl/>
          <w:cs/>
          <w:lang w:val="ar_AE" w:bidi="ar_AE"/>
        </w:rPr>
        <w:t>يتم حذف العبارة "عن العدل" مرتين ولكن يجب فهمها في كلتا الحالتين. إذا كان ذلك مفيدًا في لغتك، فيمكنك إضافة هذه الكلمات من السياق. ترجمة بديلة: "مائلًا عن العدل ... لِلتَّحْرِيفِ عن العدل"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 (#4)</w:t>
      </w:r>
      <w:r>
        <w:rPr>
          <w:rtl/>
          <w:cs/>
          <w:lang w:val="ar_AE" w:bidi="ar_AE"/>
        </w:rPr>
      </w:r>
    </w:p>
    <w:p>
      <w:pPr>
        <w:bidi/>
      </w:pPr>
      <w:r>
        <w:rPr>
          <w:rtl/>
          <w:cs/>
          <w:lang w:val="ar_AE" w:bidi="ar_AE"/>
        </w:rPr>
      </w:r>
      <w:r>
        <w:rPr>
          <w:rtl/>
          <w:cs/>
          <w:lang w:val="ar_AE" w:bidi="ar_AE"/>
        </w:rPr>
        <w:t>לִ⁠נְטֹ֛ת &amp; לְ⁠הַטֹּֽת</w:t>
      </w:r>
    </w:p>
    <w:p>
      <w:pPr>
        <w:bidi/>
      </w:pPr>
      <w:r>
        <w:rPr>
          <w:rtl/>
          <w:cs/>
          <w:lang w:val="ar_AE" w:bidi="ar_AE"/>
        </w:rPr>
      </w:r>
      <w:r>
        <w:rPr>
          <w:b/>
          <w:rtl/>
          <w:cs/>
          <w:lang w:val="ar_AE" w:bidi="ar_AE"/>
        </w:rPr>
        <w:t>"مَائِلًا"</w:t>
      </w:r>
      <w:r>
        <w:rPr>
          <w:rtl/>
          <w:cs/>
          <w:lang w:val="ar_AE" w:bidi="ar_AE"/>
        </w:rPr>
        <w:t xml:space="preserve"> - </w:t>
      </w:r>
      <w:r>
        <w:rPr>
          <w:b/>
          <w:rtl/>
          <w:cs/>
          <w:lang w:val="ar_AE" w:bidi="ar_AE"/>
        </w:rPr>
        <w:t>"لِلتَّحْرِيفِ"</w:t>
      </w:r>
    </w:p>
    <w:p>
      <w:pPr>
        <w:bidi/>
      </w:pPr>
      <w:r>
        <w:rPr>
          <w:rtl/>
          <w:cs/>
          <w:lang w:val="ar_AE" w:bidi="ar_AE"/>
        </w:rPr>
      </w:r>
      <w:r>
        <w:rPr>
          <w:rtl/>
          <w:cs/>
          <w:lang w:val="ar_AE" w:bidi="ar_AE"/>
        </w:rPr>
        <w:t xml:space="preserve">هنا، التعبير </w:t>
      </w:r>
      <w:r>
        <w:rPr>
          <w:b/>
          <w:rtl/>
          <w:cs/>
          <w:lang w:val="ar_AE" w:bidi="ar_AE"/>
        </w:rPr>
        <w:t xml:space="preserve">مَائِلًا </w:t>
      </w:r>
      <w:r>
        <w:rPr>
          <w:rtl/>
          <w:cs/>
          <w:lang w:val="ar_AE" w:bidi="ar_AE"/>
        </w:rPr>
        <w:t>يعني القيام بأفعال غير قانونية أو غير أخلاقية تؤدي إلى حكم غير عادل. ترجمة بديلة: "لتشويه العدل ... الذي يشوه العدل"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6 (#1)</w:t>
      </w:r>
      <w:r>
        <w:rPr>
          <w:rtl/>
          <w:cs/>
          <w:lang w:val="ar_AE" w:bidi="ar_AE"/>
        </w:rPr>
      </w:r>
    </w:p>
    <w:p>
      <w:pPr>
        <w:bidi/>
      </w:pPr>
      <w:r>
        <w:rPr>
          <w:rtl/>
          <w:cs/>
          <w:lang w:val="ar_AE" w:bidi="ar_AE"/>
        </w:rPr>
      </w:r>
      <w:r>
        <w:rPr>
          <w:rtl/>
          <w:cs/>
          <w:lang w:val="ar_AE" w:bidi="ar_AE"/>
        </w:rPr>
        <w:t>לֹ֥א תַטֶּ֛ה מִשְׁפַּ֥ט אֶבְיֹנְ⁠ךָ֖ בְּ⁠רִיבֽ⁠וֹ</w:t>
      </w:r>
    </w:p>
    <w:p>
      <w:pPr>
        <w:bidi/>
      </w:pPr>
      <w:r>
        <w:rPr>
          <w:rtl/>
          <w:cs/>
          <w:lang w:val="ar_AE" w:bidi="ar_AE"/>
        </w:rPr>
      </w:r>
      <w:r>
        <w:rPr>
          <w:b/>
          <w:rtl/>
          <w:cs/>
          <w:lang w:val="ar_AE" w:bidi="ar_AE"/>
        </w:rPr>
        <w:t>"لاَ تُحَرِّفْ حَقَّ فَقِيرِكَ فِي دَعْوَاهُ"</w:t>
      </w:r>
    </w:p>
    <w:p>
      <w:pPr>
        <w:bidi/>
      </w:pPr>
      <w:r>
        <w:rPr>
          <w:rtl/>
          <w:cs/>
          <w:lang w:val="ar_AE" w:bidi="ar_AE"/>
        </w:rPr>
      </w:r>
      <w:r>
        <w:rPr>
          <w:rtl/>
          <w:cs/>
          <w:lang w:val="ar_AE" w:bidi="ar_AE"/>
        </w:rPr>
        <w:t>ترجمة بديلة: "لا تقرر معاملة رجل فقير بظلم في الأمور القانونية"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6 (#2)</w:t>
      </w:r>
      <w:r>
        <w:rPr>
          <w:rtl/>
          <w:cs/>
          <w:lang w:val="ar_AE" w:bidi="ar_AE"/>
        </w:rPr>
      </w:r>
    </w:p>
    <w:p>
      <w:pPr>
        <w:bidi/>
      </w:pPr>
      <w:r>
        <w:rPr>
          <w:rtl/>
          <w:cs/>
          <w:lang w:val="ar_AE" w:bidi="ar_AE"/>
        </w:rPr>
      </w:r>
      <w:r>
        <w:rPr>
          <w:rtl/>
          <w:cs/>
          <w:lang w:val="ar_AE" w:bidi="ar_AE"/>
        </w:rPr>
        <w:t>בְּ⁠רִיבֽ⁠וֹ</w:t>
      </w:r>
    </w:p>
    <w:p>
      <w:pPr>
        <w:bidi/>
      </w:pPr>
      <w:r>
        <w:rPr>
          <w:rtl/>
          <w:cs/>
          <w:lang w:val="ar_AE" w:bidi="ar_AE"/>
        </w:rPr>
      </w:r>
      <w:r>
        <w:rPr>
          <w:b/>
          <w:rtl/>
          <w:cs/>
          <w:lang w:val="ar_AE" w:bidi="ar_AE"/>
        </w:rPr>
        <w:t>"في دعواه"</w:t>
      </w:r>
    </w:p>
    <w:p>
      <w:pPr>
        <w:bidi/>
      </w:pPr>
      <w:r>
        <w:rPr>
          <w:rtl/>
          <w:cs/>
          <w:lang w:val="ar_AE" w:bidi="ar_AE"/>
        </w:rPr>
      </w:r>
      <w:r>
        <w:rPr>
          <w:rtl/>
          <w:cs/>
          <w:lang w:val="ar_AE" w:bidi="ar_AE"/>
        </w:rPr>
        <w:t xml:space="preserve">هنا، التعبير </w:t>
      </w:r>
      <w:r>
        <w:rPr>
          <w:b/>
          <w:rtl/>
          <w:cs/>
          <w:lang w:val="ar_AE" w:bidi="ar_AE"/>
        </w:rPr>
        <w:t xml:space="preserve">في دعواه </w:t>
      </w:r>
      <w:r>
        <w:rPr>
          <w:rtl/>
          <w:cs/>
          <w:lang w:val="ar_AE" w:bidi="ar_AE"/>
        </w:rPr>
        <w:t>يشير إلى أي مسألة تنظرها المحكمة.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7 (#1)</w:t>
      </w:r>
      <w:r>
        <w:rPr>
          <w:rtl/>
          <w:cs/>
          <w:lang w:val="ar_AE" w:bidi="ar_AE"/>
        </w:rPr>
      </w:r>
    </w:p>
    <w:p>
      <w:pPr>
        <w:bidi/>
      </w:pPr>
      <w:r>
        <w:rPr>
          <w:rtl/>
          <w:cs/>
          <w:lang w:val="ar_AE" w:bidi="ar_AE"/>
        </w:rPr>
      </w:r>
      <w:r>
        <w:rPr>
          <w:rtl/>
          <w:cs/>
          <w:lang w:val="ar_AE" w:bidi="ar_AE"/>
        </w:rPr>
        <w:t>מִ⁠דְּבַר־שֶׁ֖קֶר תִּרְחָ֑ק</w:t>
      </w:r>
    </w:p>
    <w:p>
      <w:pPr>
        <w:bidi/>
      </w:pPr>
      <w:r>
        <w:rPr>
          <w:rtl/>
          <w:cs/>
          <w:lang w:val="ar_AE" w:bidi="ar_AE"/>
        </w:rPr>
      </w:r>
      <w:r>
        <w:rPr>
          <w:b/>
          <w:rtl/>
          <w:cs/>
          <w:lang w:val="ar_AE" w:bidi="ar_AE"/>
        </w:rPr>
        <w:t>"اِبْتَعِدْ عَنْ كَلاَمِ الْكَذِبِ"</w:t>
      </w:r>
    </w:p>
    <w:p>
      <w:pPr>
        <w:bidi/>
      </w:pPr>
      <w:r>
        <w:rPr>
          <w:rtl/>
          <w:cs/>
          <w:lang w:val="ar_AE" w:bidi="ar_AE"/>
        </w:rPr>
      </w:r>
      <w:r>
        <w:rPr>
          <w:rtl/>
          <w:cs/>
          <w:lang w:val="ar_AE" w:bidi="ar_AE"/>
        </w:rPr>
        <w:t>هنا تُستخدم فكرة البُعد لإخبار بني إسرائيل بعدم المشاركة في كلام الكذب. إذا لم يفهم قراؤك ما تعنيه هذه الصورة في هذا السياق، فيمكنك استخدام استعارة مماثلة من ثقافتك. أو بدلًا من ذلك، يمكنك التعبير عن المعنى بوضوح. ترجمة بديلة: "لا تتحدث بخداع" أو "لا تشارك في أمر زائف"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7 (#2)</w:t>
      </w:r>
      <w:r>
        <w:rPr>
          <w:rtl/>
          <w:cs/>
          <w:lang w:val="ar_AE" w:bidi="ar_AE"/>
        </w:rPr>
      </w:r>
    </w:p>
    <w:p>
      <w:pPr>
        <w:bidi/>
      </w:pPr>
      <w:r>
        <w:rPr>
          <w:rtl/>
          <w:cs/>
          <w:lang w:val="ar_AE" w:bidi="ar_AE"/>
        </w:rPr>
      </w:r>
      <w:r>
        <w:rPr>
          <w:rtl/>
          <w:cs/>
          <w:lang w:val="ar_AE" w:bidi="ar_AE"/>
        </w:rPr>
        <w:t>וְ⁠נָקִ֤י וְ⁠צַדִּיק֙</w:t>
      </w:r>
    </w:p>
    <w:p>
      <w:pPr>
        <w:bidi/>
      </w:pPr>
      <w:r>
        <w:rPr>
          <w:rtl/>
          <w:cs/>
          <w:lang w:val="ar_AE" w:bidi="ar_AE"/>
        </w:rPr>
      </w:r>
      <w:r>
        <w:rPr>
          <w:b/>
          <w:rtl/>
          <w:cs/>
          <w:lang w:val="ar_AE" w:bidi="ar_AE"/>
        </w:rPr>
        <w:t>"و"</w:t>
      </w:r>
      <w:r>
        <w:rPr>
          <w:rtl/>
          <w:cs/>
          <w:lang w:val="ar_AE" w:bidi="ar_AE"/>
        </w:rPr>
        <w:t xml:space="preserve"> - </w:t>
      </w:r>
      <w:r>
        <w:rPr>
          <w:b/>
          <w:rtl/>
          <w:cs/>
          <w:lang w:val="ar_AE" w:bidi="ar_AE"/>
        </w:rPr>
        <w:t>"... الْبَرِيءَ وَالْبَارَّ"</w:t>
      </w:r>
    </w:p>
    <w:p>
      <w:pPr>
        <w:bidi/>
      </w:pPr>
      <w:r>
        <w:rPr>
          <w:rtl/>
          <w:cs/>
          <w:lang w:val="ar_AE" w:bidi="ar_AE"/>
        </w:rPr>
      </w:r>
      <w:r>
        <w:rPr>
          <w:rtl/>
          <w:cs/>
          <w:lang w:val="ar_AE" w:bidi="ar_AE"/>
        </w:rPr>
        <w:t xml:space="preserve">هاتان الكلمتان تعنيان أشياء متشابهة جدًا، وكلاهما يتناقض مع </w:t>
      </w:r>
      <w:r>
        <w:rPr>
          <w:b/>
          <w:rtl/>
          <w:cs/>
          <w:lang w:val="ar_AE" w:bidi="ar_AE"/>
        </w:rPr>
        <w:t>الأشرار</w:t>
      </w:r>
      <w:r>
        <w:rPr>
          <w:rtl/>
          <w:cs/>
          <w:lang w:val="ar_AE" w:bidi="ar_AE"/>
        </w:rPr>
        <w:t xml:space="preserve"> لاحقًا في الآية. إذا كانت لغتك لا تستخدم التكرار بهذه الطريقة، فيمكنك دمج هذه العبارات. ترجمة بديلة: "و... الشخص الذي لم يفعل أي شيء خاطئ أو الشخص الذي يفعل دائمًا ما هو صحيح" أو "و... الشخص الذي يفعل الصواب وليس الخطأ"</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7 (#3)</w:t>
      </w:r>
      <w:r>
        <w:rPr>
          <w:rtl/>
          <w:cs/>
          <w:lang w:val="ar_AE" w:bidi="ar_AE"/>
        </w:rPr>
      </w:r>
    </w:p>
    <w:p>
      <w:pPr>
        <w:bidi/>
      </w:pPr>
      <w:r>
        <w:rPr>
          <w:rtl/>
          <w:cs/>
          <w:lang w:val="ar_AE" w:bidi="ar_AE"/>
        </w:rPr>
      </w:r>
      <w:r>
        <w:rPr>
          <w:rtl/>
          <w:cs/>
          <w:lang w:val="ar_AE" w:bidi="ar_AE"/>
        </w:rPr>
        <w:t>לֹא־אַצְדִּ֖יק רָשָֽׁע</w:t>
      </w:r>
    </w:p>
    <w:p>
      <w:pPr>
        <w:bidi/>
      </w:pPr>
      <w:r>
        <w:rPr>
          <w:rtl/>
          <w:cs/>
          <w:lang w:val="ar_AE" w:bidi="ar_AE"/>
        </w:rPr>
      </w:r>
      <w:r>
        <w:rPr>
          <w:b/>
          <w:rtl/>
          <w:cs/>
          <w:lang w:val="ar_AE" w:bidi="ar_AE"/>
        </w:rPr>
        <w:t>"لأَنِّي لاَ أُبَرِّرُ الْمُذْنِبَ"</w:t>
      </w:r>
    </w:p>
    <w:p>
      <w:pPr>
        <w:bidi/>
      </w:pPr>
      <w:r>
        <w:rPr>
          <w:rtl/>
          <w:cs/>
          <w:lang w:val="ar_AE" w:bidi="ar_AE"/>
        </w:rPr>
      </w:r>
      <w:r>
        <w:rPr>
          <w:rtl/>
          <w:cs/>
          <w:lang w:val="ar_AE" w:bidi="ar_AE"/>
        </w:rPr>
        <w:t>ترجمة بديلة: "لن أجد الأشرار غير مذنبين" أو "لن أقول إن الشخص الشرير بريء"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8 (#1)</w:t>
      </w:r>
      <w:r>
        <w:rPr>
          <w:rtl/>
          <w:cs/>
          <w:lang w:val="ar_AE" w:bidi="ar_AE"/>
        </w:rPr>
      </w:r>
    </w:p>
    <w:p>
      <w:pPr>
        <w:bidi/>
      </w:pPr>
      <w:r>
        <w:rPr>
          <w:rtl/>
          <w:cs/>
          <w:lang w:val="ar_AE" w:bidi="ar_AE"/>
        </w:rPr>
      </w:r>
      <w:r>
        <w:rPr>
          <w:rtl/>
          <w:cs/>
          <w:lang w:val="ar_AE" w:bidi="ar_AE"/>
        </w:rPr>
        <w:t>כִּ֤י הַ⁠שֹּׁ֨חַד֙ יְעַוֵּ֣ר פִּקְחִ֔ים וִֽ⁠יסַלֵּ֖ף דִּבְרֵ֥י צַדִּיקִֽים</w:t>
      </w:r>
    </w:p>
    <w:p>
      <w:pPr>
        <w:bidi/>
      </w:pPr>
      <w:r>
        <w:rPr>
          <w:rtl/>
          <w:cs/>
          <w:lang w:val="ar_AE" w:bidi="ar_AE"/>
        </w:rPr>
      </w:r>
      <w:r>
        <w:rPr>
          <w:b/>
          <w:rtl/>
          <w:cs/>
          <w:lang w:val="ar_AE" w:bidi="ar_AE"/>
        </w:rPr>
        <w:t>"لأَنَّ الرَّشْوَةَ تُعْمِي الْمُبْصِرِينَ، وَتُعَوِّجُ كَلاَمَ الأَبْرَارِ"</w:t>
      </w:r>
    </w:p>
    <w:p>
      <w:pPr>
        <w:bidi/>
      </w:pPr>
      <w:r>
        <w:rPr>
          <w:rtl/>
          <w:cs/>
          <w:lang w:val="ar_AE" w:bidi="ar_AE"/>
        </w:rPr>
      </w:r>
      <w:r>
        <w:rPr>
          <w:rtl/>
          <w:cs/>
          <w:lang w:val="ar_AE" w:bidi="ar_AE"/>
        </w:rPr>
        <w:t>هنا، يتم وصف "الرشوة" كما لو كانت قادرة على اتخاذ إجراء يؤثر سلبًا على العدل. إذا كان هذا قد يربك قراءك، فيمكنك التعبير عن هذا المعنى بوضوح. ترجمة بديلة: "لأنه إذا فعلت ذلك، يمكن لشخص شرير أن يعطي المال ليُعمي البصير ويشوه كلمات الصالحين"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8 (#2)</w:t>
      </w:r>
      <w:r>
        <w:rPr>
          <w:rtl/>
          <w:cs/>
          <w:lang w:val="ar_AE" w:bidi="ar_AE"/>
        </w:rPr>
      </w:r>
    </w:p>
    <w:p>
      <w:pPr>
        <w:bidi/>
      </w:pPr>
      <w:r>
        <w:rPr>
          <w:rtl/>
          <w:cs/>
          <w:lang w:val="ar_AE" w:bidi="ar_AE"/>
        </w:rPr>
      </w:r>
      <w:r>
        <w:rPr>
          <w:rtl/>
          <w:cs/>
          <w:lang w:val="ar_AE" w:bidi="ar_AE"/>
        </w:rPr>
        <w:t>כִּ֤י הַ⁠שֹּׁ֨חַד֙ יְעַוֵּ֣ר פִּקְחִ֔ים וִֽ⁠יסַלֵּ֖ף דִּבְרֵ֥י צַדִּיקִֽים</w:t>
      </w:r>
    </w:p>
    <w:p>
      <w:pPr>
        <w:bidi/>
      </w:pPr>
      <w:r>
        <w:rPr>
          <w:rtl/>
          <w:cs/>
          <w:lang w:val="ar_AE" w:bidi="ar_AE"/>
        </w:rPr>
      </w:r>
      <w:r>
        <w:rPr>
          <w:b/>
          <w:rtl/>
          <w:cs/>
          <w:lang w:val="ar_AE" w:bidi="ar_AE"/>
        </w:rPr>
        <w:t>"لأَنَّ الرَّشْوَةَ تُعْمِي الْمُبْصِرِينَ، وَتُعَوِّجُ كَلاَمَ الأَبْرَارِ"</w:t>
      </w:r>
    </w:p>
    <w:p>
      <w:pPr>
        <w:bidi/>
      </w:pPr>
      <w:r>
        <w:rPr>
          <w:rtl/>
          <w:cs/>
          <w:lang w:val="ar_AE" w:bidi="ar_AE"/>
        </w:rPr>
      </w:r>
      <w:r>
        <w:rPr>
          <w:rtl/>
          <w:cs/>
          <w:lang w:val="ar_AE" w:bidi="ar_AE"/>
        </w:rPr>
        <w:t xml:space="preserve">التعبير </w:t>
      </w:r>
      <w:r>
        <w:rPr>
          <w:b/>
          <w:rtl/>
          <w:cs/>
          <w:lang w:val="ar_AE" w:bidi="ar_AE"/>
        </w:rPr>
        <w:t>تعمي المبصرين</w:t>
      </w:r>
      <w:r>
        <w:rPr>
          <w:rtl/>
          <w:cs/>
          <w:lang w:val="ar_AE" w:bidi="ar_AE"/>
        </w:rPr>
        <w:t xml:space="preserve"> يعني جعل الذين يعرفون ما هو صحيح يتصرفون كما لو أنهم لا يعرفون. و</w:t>
      </w:r>
      <w:r>
        <w:rPr>
          <w:b/>
          <w:rtl/>
          <w:cs/>
          <w:lang w:val="ar_AE" w:bidi="ar_AE"/>
        </w:rPr>
        <w:t xml:space="preserve">تعوج كلام الأبرار </w:t>
      </w:r>
      <w:r>
        <w:rPr>
          <w:rtl/>
          <w:cs/>
          <w:lang w:val="ar_AE" w:bidi="ar_AE"/>
        </w:rPr>
        <w:t xml:space="preserve">قد يعني جعل الذين يتحدثون بالحق (في المحكمة) يكذبون أو يجعل القاضي يصدر حكمًا ظالمًا أو يجعل المستمعين إلى </w:t>
      </w:r>
      <w:r>
        <w:rPr>
          <w:b/>
          <w:rtl/>
          <w:cs/>
          <w:lang w:val="ar_AE" w:bidi="ar_AE"/>
        </w:rPr>
        <w:t>كلام الأبرار</w:t>
      </w:r>
      <w:r>
        <w:rPr>
          <w:rtl/>
          <w:cs/>
          <w:lang w:val="ar_AE" w:bidi="ar_AE"/>
        </w:rPr>
        <w:t xml:space="preserve"> يختارون التصرف كما لو أنهم سمعوا شيئًا مختلفًا. إذا لم يفهم قراؤك ما تعنيه هذه الصورة في هذا السياق، فيمكنك استخدام تشبيه مماثل من ثقافتك. أو بدلًا من ذلك، يمكنك التعبير عن المعنى بوضوح. ترجمة بديلة: "لأن الرشوة تجعل الذين يفهمون الصواب لا يفعلونه وتجعل الرجال الصالحين يتحدثون بالكذب"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9 (#1)</w:t>
      </w:r>
      <w:r>
        <w:rPr>
          <w:rtl/>
          <w:cs/>
          <w:lang w:val="ar_AE" w:bidi="ar_AE"/>
        </w:rPr>
      </w:r>
    </w:p>
    <w:p>
      <w:pPr>
        <w:bidi/>
      </w:pPr>
      <w:r>
        <w:rPr>
          <w:rtl/>
          <w:cs/>
          <w:lang w:val="ar_AE" w:bidi="ar_AE"/>
        </w:rPr>
      </w:r>
      <w:r>
        <w:rPr>
          <w:rtl/>
          <w:cs/>
          <w:lang w:val="ar_AE" w:bidi="ar_AE"/>
        </w:rPr>
        <w:t>אֶת־נֶ֣פֶשׁ הַ⁠גֵּ֔ר</w:t>
      </w:r>
    </w:p>
    <w:p>
      <w:pPr>
        <w:bidi/>
      </w:pPr>
      <w:r>
        <w:rPr>
          <w:rtl/>
          <w:cs/>
          <w:lang w:val="ar_AE" w:bidi="ar_AE"/>
        </w:rPr>
      </w:r>
      <w:r>
        <w:rPr>
          <w:b/>
          <w:rtl/>
          <w:cs/>
          <w:lang w:val="ar_AE" w:bidi="ar_AE"/>
        </w:rPr>
        <w:t>"نَفْسَ الْغَرِيبِ"</w:t>
      </w:r>
    </w:p>
    <w:p>
      <w:pPr>
        <w:bidi/>
      </w:pPr>
      <w:r>
        <w:rPr>
          <w:rtl/>
          <w:cs/>
          <w:lang w:val="ar_AE" w:bidi="ar_AE"/>
        </w:rPr>
      </w:r>
      <w:r>
        <w:rPr>
          <w:rtl/>
          <w:cs/>
          <w:lang w:val="ar_AE" w:bidi="ar_AE"/>
        </w:rPr>
        <w:t>الترجمة البديلة: "مشاعر الغريب"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10 (#1)</w:t>
      </w:r>
      <w:r>
        <w:rPr>
          <w:rtl/>
          <w:cs/>
          <w:lang w:val="ar_AE" w:bidi="ar_AE"/>
        </w:rPr>
      </w:r>
    </w:p>
    <w:p>
      <w:pPr>
        <w:bidi/>
      </w:pPr>
      <w:r>
        <w:rPr>
          <w:rtl/>
          <w:cs/>
          <w:lang w:val="ar_AE" w:bidi="ar_AE"/>
        </w:rPr>
      </w:r>
      <w:r>
        <w:rPr>
          <w:rtl/>
          <w:cs/>
          <w:lang w:val="ar_AE" w:bidi="ar_AE"/>
        </w:rPr>
        <w:t>אֶת־תְּבוּאָתָֽ⁠הּ</w:t>
      </w:r>
    </w:p>
    <w:p>
      <w:pPr>
        <w:bidi/>
      </w:pPr>
      <w:r>
        <w:rPr>
          <w:rtl/>
          <w:cs/>
          <w:lang w:val="ar_AE" w:bidi="ar_AE"/>
        </w:rPr>
      </w:r>
      <w:r>
        <w:rPr>
          <w:b/>
          <w:rtl/>
          <w:cs/>
          <w:lang w:val="ar_AE" w:bidi="ar_AE"/>
        </w:rPr>
        <w:t>"غَلَّتَهَا"</w:t>
      </w:r>
    </w:p>
    <w:p>
      <w:pPr>
        <w:bidi/>
      </w:pPr>
      <w:r>
        <w:rPr>
          <w:rtl/>
          <w:cs/>
          <w:lang w:val="ar_AE" w:bidi="ar_AE"/>
        </w:rPr>
      </w:r>
      <w:r>
        <w:rPr>
          <w:rtl/>
          <w:cs/>
          <w:lang w:val="ar_AE" w:bidi="ar_AE"/>
        </w:rPr>
        <w:t>ترجمة بديلة: "الطعام الذي تنتجه نباتاتها"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10 (#2)</w:t>
      </w:r>
      <w:r>
        <w:rPr>
          <w:rtl/>
          <w:cs/>
          <w:lang w:val="ar_AE" w:bidi="ar_AE"/>
        </w:rPr>
      </w:r>
    </w:p>
    <w:p>
      <w:pPr>
        <w:bidi/>
      </w:pPr>
      <w:r>
        <w:rPr>
          <w:rtl/>
          <w:cs/>
          <w:lang w:val="ar_AE" w:bidi="ar_AE"/>
        </w:rPr>
      </w:r>
      <w:r>
        <w:rPr>
          <w:rtl/>
          <w:cs/>
          <w:lang w:val="ar_AE" w:bidi="ar_AE"/>
        </w:rPr>
        <w:t>וְ⁠שֵׁ֥שׁ</w:t>
      </w:r>
    </w:p>
    <w:p>
      <w:pPr>
        <w:bidi/>
      </w:pPr>
      <w:r>
        <w:rPr>
          <w:rtl/>
          <w:cs/>
          <w:lang w:val="ar_AE" w:bidi="ar_AE"/>
        </w:rPr>
      </w:r>
      <w:r>
        <w:rPr>
          <w:b/>
          <w:rtl/>
          <w:cs/>
          <w:lang w:val="ar_AE" w:bidi="ar_AE"/>
        </w:rPr>
        <w:t>"وسِتَّ سِنِينَ"</w:t>
      </w:r>
    </w:p>
    <w:p>
      <w:pPr>
        <w:bidi/>
      </w:pPr>
      <w:r>
        <w:rPr>
          <w:rtl/>
          <w:cs/>
          <w:lang w:val="ar_AE" w:bidi="ar_AE"/>
        </w:rPr>
      </w:r>
      <w:r>
        <w:rPr>
          <w:rtl/>
          <w:cs/>
          <w:lang w:val="ar_AE" w:bidi="ar_AE"/>
        </w:rPr>
        <w:t>ترجمة بديلة: "و 6"</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11 (#1)</w:t>
      </w:r>
      <w:r>
        <w:rPr>
          <w:rtl/>
          <w:cs/>
          <w:lang w:val="ar_AE" w:bidi="ar_AE"/>
        </w:rPr>
      </w:r>
    </w:p>
    <w:p>
      <w:pPr>
        <w:bidi/>
      </w:pPr>
      <w:r>
        <w:rPr>
          <w:rtl/>
          <w:cs/>
          <w:lang w:val="ar_AE" w:bidi="ar_AE"/>
        </w:rPr>
      </w:r>
      <w:r>
        <w:rPr>
          <w:rtl/>
          <w:cs/>
          <w:lang w:val="ar_AE" w:bidi="ar_AE"/>
        </w:rPr>
        <w:t>וְ⁠הַ⁠שְּׁבִיעִ֞ת</w:t>
      </w:r>
    </w:p>
    <w:p>
      <w:pPr>
        <w:bidi/>
      </w:pPr>
      <w:r>
        <w:rPr>
          <w:rtl/>
          <w:cs/>
          <w:lang w:val="ar_AE" w:bidi="ar_AE"/>
        </w:rPr>
      </w:r>
      <w:r>
        <w:rPr>
          <w:b/>
          <w:rtl/>
          <w:cs/>
          <w:lang w:val="ar_AE" w:bidi="ar_AE"/>
        </w:rPr>
        <w:t>"وَأَمَّا فِي السَّابِعَةِ"</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"لكن السنة 7"</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11 (#2)</w:t>
      </w:r>
      <w:r>
        <w:rPr>
          <w:rtl/>
          <w:cs/>
          <w:lang w:val="ar_AE" w:bidi="ar_AE"/>
        </w:rPr>
      </w:r>
    </w:p>
    <w:p>
      <w:pPr>
        <w:bidi/>
      </w:pPr>
      <w:r>
        <w:rPr>
          <w:rtl/>
          <w:cs/>
          <w:lang w:val="ar_AE" w:bidi="ar_AE"/>
        </w:rPr>
      </w:r>
      <w:r>
        <w:rPr>
          <w:rtl/>
          <w:cs/>
          <w:lang w:val="ar_AE" w:bidi="ar_AE"/>
        </w:rPr>
        <w:t>תִּשְׁמְטֶ֣⁠נָּה וּ⁠נְטַשְׁתָּ֗⁠הּ</w:t>
      </w:r>
    </w:p>
    <w:p>
      <w:pPr>
        <w:bidi/>
      </w:pPr>
      <w:r>
        <w:rPr>
          <w:rtl/>
          <w:cs/>
          <w:lang w:val="ar_AE" w:bidi="ar_AE"/>
        </w:rPr>
      </w:r>
      <w:r>
        <w:rPr>
          <w:b/>
          <w:rtl/>
          <w:cs/>
          <w:lang w:val="ar_AE" w:bidi="ar_AE"/>
        </w:rPr>
        <w:t>"فَتُرِيحُهَا وَتَتْرُكُهَا لِيَأْكُلَ فُقَرَاءُ شَعْبِكَ"</w:t>
      </w:r>
    </w:p>
    <w:p>
      <w:pPr>
        <w:bidi/>
      </w:pPr>
      <w:r>
        <w:rPr>
          <w:rtl/>
          <w:cs/>
          <w:lang w:val="ar_AE" w:bidi="ar_AE"/>
        </w:rPr>
      </w:r>
      <w:r>
        <w:rPr>
          <w:rtl/>
          <w:cs/>
          <w:lang w:val="ar_AE" w:bidi="ar_AE"/>
        </w:rPr>
        <w:t>هذا يعني ترك الأرض بورًا، أي في حالتها الطبيعية، غير محروثة، غير مزروعة، وغير مستخدمة لزراعة الطعام.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11 (#3)</w:t>
      </w:r>
      <w:r>
        <w:rPr>
          <w:rtl/>
          <w:cs/>
          <w:lang w:val="ar_AE" w:bidi="ar_AE"/>
        </w:rPr>
      </w:r>
    </w:p>
    <w:p>
      <w:pPr>
        <w:bidi/>
      </w:pPr>
      <w:r>
        <w:rPr>
          <w:rtl/>
          <w:cs/>
          <w:lang w:val="ar_AE" w:bidi="ar_AE"/>
        </w:rPr>
      </w:r>
      <w:r>
        <w:rPr>
          <w:rtl/>
          <w:cs/>
          <w:lang w:val="ar_AE" w:bidi="ar_AE"/>
        </w:rPr>
        <w:t>וְ⁠אָֽכְלוּ֙ אֶבְיֹנֵ֣י עַמֶּ֔⁠ךָ</w:t>
      </w:r>
    </w:p>
    <w:p>
      <w:pPr>
        <w:bidi/>
      </w:pPr>
      <w:r>
        <w:rPr>
          <w:rtl/>
          <w:cs/>
          <w:lang w:val="ar_AE" w:bidi="ar_AE"/>
        </w:rPr>
      </w:r>
      <w:r>
        <w:rPr>
          <w:b/>
          <w:rtl/>
          <w:cs/>
          <w:lang w:val="ar_AE" w:bidi="ar_AE"/>
        </w:rPr>
        <w:t>"لِيَأْكُلَ فُقَرَاءُ شَعْبِكَ"</w:t>
      </w:r>
    </w:p>
    <w:p>
      <w:pPr>
        <w:bidi/>
      </w:pPr>
      <w:r>
        <w:rPr>
          <w:rtl/>
          <w:cs/>
          <w:lang w:val="ar_AE" w:bidi="ar_AE"/>
        </w:rPr>
      </w:r>
      <w:r>
        <w:rPr>
          <w:rtl/>
          <w:cs/>
          <w:lang w:val="ar_AE" w:bidi="ar_AE"/>
        </w:rPr>
        <w:t>يمكن للفقراء أن يأكلوا أي طعام ينمو بمفرده في حقل غير مزروع. إذا كان ذلك سيفيد قراءك، فيمكنك التعبير عن ذلك بوضوح. ترجمة بديلة: "حتى يتمكن الفقراء من بين شعبك من حصاد وأكل أي طعام ينمو بمفرده في ذلك الحقل"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12 (#1)</w:t>
      </w:r>
      <w:r>
        <w:rPr>
          <w:rtl/>
          <w:cs/>
          <w:lang w:val="ar_AE" w:bidi="ar_AE"/>
        </w:rPr>
      </w:r>
    </w:p>
    <w:p>
      <w:pPr>
        <w:bidi/>
      </w:pPr>
      <w:r>
        <w:rPr>
          <w:rtl/>
          <w:cs/>
          <w:lang w:val="ar_AE" w:bidi="ar_AE"/>
        </w:rPr>
      </w:r>
      <w:r>
        <w:rPr>
          <w:rtl/>
          <w:cs/>
          <w:lang w:val="ar_AE" w:bidi="ar_AE"/>
        </w:rPr>
        <w:t>שֽׁוֹרְ⁠ךָ֙ וַ⁠חֲמֹרֶ֔⁠ךָ</w:t>
      </w:r>
    </w:p>
    <w:p>
      <w:pPr>
        <w:bidi/>
      </w:pPr>
      <w:r>
        <w:rPr>
          <w:rtl/>
          <w:cs/>
          <w:lang w:val="ar_AE" w:bidi="ar_AE"/>
        </w:rPr>
      </w:r>
      <w:r>
        <w:rPr>
          <w:b/>
          <w:rtl/>
          <w:cs/>
          <w:lang w:val="ar_AE" w:bidi="ar_AE"/>
        </w:rPr>
        <w:t>"ثورك وحمارك"</w:t>
      </w:r>
    </w:p>
    <w:p>
      <w:pPr>
        <w:bidi/>
      </w:pPr>
      <w:r>
        <w:rPr>
          <w:rtl/>
          <w:cs/>
          <w:lang w:val="ar_AE" w:bidi="ar_AE"/>
        </w:rPr>
      </w:r>
      <w:r>
        <w:rPr>
          <w:rtl/>
          <w:cs/>
          <w:lang w:val="ar_AE" w:bidi="ar_AE"/>
        </w:rPr>
        <w:t>الترجمة البديلة: "حيوانات عملك"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12 (#2)</w:t>
      </w:r>
      <w:r>
        <w:rPr>
          <w:rtl/>
          <w:cs/>
          <w:lang w:val="ar_AE" w:bidi="ar_AE"/>
        </w:rPr>
      </w:r>
    </w:p>
    <w:p>
      <w:pPr>
        <w:bidi/>
      </w:pPr>
      <w:r>
        <w:rPr>
          <w:rtl/>
          <w:cs/>
          <w:lang w:val="ar_AE" w:bidi="ar_AE"/>
        </w:rPr>
      </w:r>
      <w:r>
        <w:rPr>
          <w:rtl/>
          <w:cs/>
          <w:lang w:val="ar_AE" w:bidi="ar_AE"/>
        </w:rPr>
        <w:t>שֵׁ֤שֶׁת</w:t>
      </w:r>
    </w:p>
    <w:p>
      <w:pPr>
        <w:bidi/>
      </w:pPr>
      <w:r>
        <w:rPr>
          <w:rtl/>
          <w:cs/>
          <w:lang w:val="ar_AE" w:bidi="ar_AE"/>
        </w:rPr>
      </w:r>
      <w:r>
        <w:rPr>
          <w:b/>
          <w:rtl/>
          <w:cs/>
          <w:lang w:val="ar_AE" w:bidi="ar_AE"/>
        </w:rPr>
        <w:t>"ستة"</w:t>
      </w:r>
    </w:p>
    <w:p>
      <w:pPr>
        <w:bidi/>
      </w:pPr>
      <w:r>
        <w:rPr>
          <w:rtl/>
          <w:cs/>
          <w:lang w:val="ar_AE" w:bidi="ar_AE"/>
        </w:rPr>
      </w:r>
      <w:r>
        <w:rPr>
          <w:rtl/>
          <w:cs/>
          <w:lang w:val="ar_AE" w:bidi="ar_AE"/>
        </w:rPr>
        <w:t>ترجمة بديلة: "6"</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12 (#3)</w:t>
      </w:r>
      <w:r>
        <w:rPr>
          <w:rtl/>
          <w:cs/>
          <w:lang w:val="ar_AE" w:bidi="ar_AE"/>
        </w:rPr>
      </w:r>
    </w:p>
    <w:p>
      <w:pPr>
        <w:bidi/>
      </w:pPr>
      <w:r>
        <w:rPr>
          <w:rtl/>
          <w:cs/>
          <w:lang w:val="ar_AE" w:bidi="ar_AE"/>
        </w:rPr>
      </w:r>
      <w:r>
        <w:rPr>
          <w:rtl/>
          <w:cs/>
          <w:lang w:val="ar_AE" w:bidi="ar_AE"/>
        </w:rPr>
        <w:t>וּ⁠בַ⁠יּ֥וֹם הַ⁠שְּׁבִיעִ֖י</w:t>
      </w:r>
    </w:p>
    <w:p>
      <w:pPr>
        <w:bidi/>
      </w:pPr>
      <w:r>
        <w:rPr>
          <w:rtl/>
          <w:cs/>
          <w:lang w:val="ar_AE" w:bidi="ar_AE"/>
        </w:rPr>
      </w:r>
      <w:r>
        <w:rPr>
          <w:b/>
          <w:rtl/>
          <w:cs/>
          <w:lang w:val="ar_AE" w:bidi="ar_AE"/>
        </w:rPr>
        <w:t>"وَأَمَّا الْيَوْمُ السَّابعُ"</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"وفي اليوم 7"</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12 (#4)</w:t>
      </w:r>
      <w:r>
        <w:rPr>
          <w:rtl/>
          <w:cs/>
          <w:lang w:val="ar_AE" w:bidi="ar_AE"/>
        </w:rPr>
      </w:r>
    </w:p>
    <w:p>
      <w:pPr>
        <w:bidi/>
      </w:pPr>
      <w:r>
        <w:rPr>
          <w:rtl/>
          <w:cs/>
          <w:lang w:val="ar_AE" w:bidi="ar_AE"/>
        </w:rPr>
      </w:r>
      <w:r>
        <w:rPr>
          <w:rtl/>
          <w:cs/>
          <w:lang w:val="ar_AE" w:bidi="ar_AE"/>
        </w:rPr>
        <w:t>וְ⁠יִנָּפֵ֥שׁ בֶּן־אֲמָתְ⁠ךָ֖ וְ⁠הַ⁠גֵּֽר</w:t>
      </w:r>
    </w:p>
    <w:p>
      <w:pPr>
        <w:bidi/>
      </w:pPr>
      <w:r>
        <w:rPr>
          <w:rtl/>
          <w:cs/>
          <w:lang w:val="ar_AE" w:bidi="ar_AE"/>
        </w:rPr>
      </w:r>
      <w:r>
        <w:rPr>
          <w:b/>
          <w:rtl/>
          <w:cs/>
          <w:lang w:val="ar_AE" w:bidi="ar_AE"/>
        </w:rPr>
        <w:t>"وَيَتَنَفَّسَ ابْنُ أَمَتِكَ وَالْغَرِيبُ"</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"وابن أمتك والغريب يمكنهم أن يستريحوا"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13 (#1)</w:t>
      </w:r>
      <w:r>
        <w:rPr>
          <w:rtl/>
          <w:cs/>
          <w:lang w:val="ar_AE" w:bidi="ar_AE"/>
        </w:rPr>
      </w:r>
    </w:p>
    <w:p>
      <w:pPr>
        <w:bidi/>
      </w:pPr>
      <w:r>
        <w:rPr>
          <w:rtl/>
          <w:cs/>
          <w:lang w:val="ar_AE" w:bidi="ar_AE"/>
        </w:rPr>
      </w:r>
      <w:r>
        <w:rPr>
          <w:rtl/>
          <w:cs/>
          <w:lang w:val="ar_AE" w:bidi="ar_AE"/>
        </w:rPr>
        <w:t>תִּשָּׁמֵ֑רוּ</w:t>
      </w:r>
    </w:p>
    <w:p>
      <w:pPr>
        <w:bidi/>
      </w:pPr>
      <w:r>
        <w:rPr>
          <w:rtl/>
          <w:cs/>
          <w:lang w:val="ar_AE" w:bidi="ar_AE"/>
        </w:rPr>
      </w:r>
      <w:r>
        <w:rPr>
          <w:b/>
          <w:rtl/>
          <w:cs/>
          <w:lang w:val="ar_AE" w:bidi="ar_AE"/>
        </w:rPr>
        <w:t>"كُلُّ مَا قُلْتُ لَكُمُ احْتَفِظُوا بِهِ"</w:t>
      </w:r>
    </w:p>
    <w:p>
      <w:pPr>
        <w:bidi/>
      </w:pPr>
      <w:r>
        <w:rPr>
          <w:rtl/>
          <w:cs/>
          <w:lang w:val="ar_AE" w:bidi="ar_AE"/>
        </w:rPr>
      </w:r>
      <w:r>
        <w:rPr>
          <w:rtl/>
          <w:cs/>
          <w:lang w:val="ar_AE" w:bidi="ar_AE"/>
        </w:rPr>
        <w:t>ترجمة بديلة: "افعل" أو "أطع"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13 (#2)</w:t>
      </w:r>
      <w:r>
        <w:rPr>
          <w:rtl/>
          <w:cs/>
          <w:lang w:val="ar_AE" w:bidi="ar_AE"/>
        </w:rPr>
      </w:r>
    </w:p>
    <w:p>
      <w:pPr>
        <w:bidi/>
      </w:pPr>
      <w:r>
        <w:rPr>
          <w:rtl/>
          <w:cs/>
          <w:lang w:val="ar_AE" w:bidi="ar_AE"/>
        </w:rPr>
      </w:r>
      <w:r>
        <w:rPr>
          <w:rtl/>
          <w:cs/>
          <w:lang w:val="ar_AE" w:bidi="ar_AE"/>
        </w:rPr>
        <w:t>וְ⁠שֵׁ֨ם אֱלֹהִ֤ים אֲחֵרִים֙ לֹ֣א תַזְכִּ֔ירוּ לֹ֥א יִשָּׁמַ֖ע עַל־פִּֽי⁠ךָ</w:t>
      </w:r>
    </w:p>
    <w:p>
      <w:pPr>
        <w:bidi/>
      </w:pPr>
      <w:r>
        <w:rPr>
          <w:rtl/>
          <w:cs/>
          <w:lang w:val="ar_AE" w:bidi="ar_AE"/>
        </w:rPr>
      </w:r>
      <w:r>
        <w:rPr>
          <w:b/>
          <w:rtl/>
          <w:cs/>
          <w:lang w:val="ar_AE" w:bidi="ar_AE"/>
        </w:rPr>
        <w:t>"وَلاَ تَذْكُرُوا اسْمَ آلِهَةٍ أُخْرَى، وَلاَ يُسْمَعْ مِنْ فَمِكَ"</w:t>
      </w:r>
    </w:p>
    <w:p>
      <w:pPr>
        <w:bidi/>
      </w:pPr>
      <w:r>
        <w:rPr>
          <w:rtl/>
          <w:cs/>
          <w:lang w:val="ar_AE" w:bidi="ar_AE"/>
        </w:rPr>
      </w:r>
      <w:r>
        <w:rPr>
          <w:rtl/>
          <w:cs/>
          <w:lang w:val="ar_AE" w:bidi="ar_AE"/>
        </w:rPr>
        <w:t>هاتان الوصيتان تعنيان تقريبًا الشيء نفسه. إذا كان قول الشيء نفسه مرتين قد يكون مربكًا لقرائك، فيمكنك دمج العبارات في واحدة. ترجمة بديلة: "تيقن من عدم ذِكْر أسماء الآلهة الأخرى"</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13 (#3)</w:t>
      </w:r>
      <w:r>
        <w:rPr>
          <w:rtl/>
          <w:cs/>
          <w:lang w:val="ar_AE" w:bidi="ar_AE"/>
        </w:rPr>
      </w:r>
    </w:p>
    <w:p>
      <w:pPr>
        <w:bidi/>
      </w:pPr>
      <w:r>
        <w:rPr>
          <w:rtl/>
          <w:cs/>
          <w:lang w:val="ar_AE" w:bidi="ar_AE"/>
        </w:rPr>
      </w:r>
      <w:r>
        <w:rPr>
          <w:rtl/>
          <w:cs/>
          <w:lang w:val="ar_AE" w:bidi="ar_AE"/>
        </w:rPr>
        <w:t>וְ⁠שֵׁ֨ם אֱלֹהִ֤ים אֲחֵרִים֙ לֹ֣א תַזְכִּ֔ירוּ לֹ֥א יִשָּׁמַ֖ע עַל־פִּֽי⁠ךָ</w:t>
      </w:r>
    </w:p>
    <w:p>
      <w:pPr>
        <w:bidi/>
      </w:pPr>
      <w:r>
        <w:rPr>
          <w:rtl/>
          <w:cs/>
          <w:lang w:val="ar_AE" w:bidi="ar_AE"/>
        </w:rPr>
      </w:r>
      <w:r>
        <w:rPr>
          <w:b/>
          <w:rtl/>
          <w:cs/>
          <w:lang w:val="ar_AE" w:bidi="ar_AE"/>
        </w:rPr>
        <w:t>"وَلاَ تَذْكُرُوا اسْمَ آلِهَةٍ أُخْرَى، وَلاَ يُسْمَعْ مِنْ فَمِكَ"</w:t>
      </w:r>
    </w:p>
    <w:p>
      <w:pPr>
        <w:bidi/>
      </w:pPr>
      <w:r>
        <w:rPr>
          <w:rtl/>
          <w:cs/>
          <w:lang w:val="ar_AE" w:bidi="ar_AE"/>
        </w:rPr>
      </w:r>
      <w:r>
        <w:rPr>
          <w:rtl/>
          <w:cs/>
          <w:lang w:val="ar_AE" w:bidi="ar_AE"/>
        </w:rPr>
        <w:t>هذه العبارات المتوازية تعني على الأرجح الصلاة لآلهة أخرى. إذا كان ذلك مفيدًا في لغتك، فيمكنك استخدام تعبير مماثل أو لغة واضحة. ترجمة بديلة: "لا تصلوا لآلهة أخرى، لا تدعوني أسمعكم تفعلون ذلك أبدًا"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13 (#4)</w:t>
      </w:r>
      <w:r>
        <w:rPr>
          <w:rtl/>
          <w:cs/>
          <w:lang w:val="ar_AE" w:bidi="ar_AE"/>
        </w:rPr>
      </w:r>
    </w:p>
    <w:p>
      <w:pPr>
        <w:bidi/>
      </w:pPr>
      <w:r>
        <w:rPr>
          <w:rtl/>
          <w:cs/>
          <w:lang w:val="ar_AE" w:bidi="ar_AE"/>
        </w:rPr>
      </w:r>
      <w:r>
        <w:rPr>
          <w:rtl/>
          <w:cs/>
          <w:lang w:val="ar_AE" w:bidi="ar_AE"/>
        </w:rPr>
        <w:t>לֹ֥א יִשָּׁמַ֖ע עַל־פִּֽי⁠ךָ</w:t>
      </w:r>
    </w:p>
    <w:p>
      <w:pPr>
        <w:bidi/>
      </w:pPr>
      <w:r>
        <w:rPr>
          <w:rtl/>
          <w:cs/>
          <w:lang w:val="ar_AE" w:bidi="ar_AE"/>
        </w:rPr>
      </w:r>
      <w:r>
        <w:rPr>
          <w:b/>
          <w:rtl/>
          <w:cs/>
          <w:lang w:val="ar_AE" w:bidi="ar_AE"/>
        </w:rPr>
        <w:t>"وَلاَ يُسْمَعْ مِنْ فَمِكَ"</w:t>
      </w:r>
    </w:p>
    <w:p>
      <w:pPr>
        <w:bidi/>
      </w:pPr>
      <w:r>
        <w:rPr>
          <w:rtl/>
          <w:cs/>
          <w:lang w:val="ar_AE" w:bidi="ar_AE"/>
        </w:rPr>
      </w:r>
      <w:r>
        <w:rPr>
          <w:rtl/>
          <w:cs/>
          <w:lang w:val="ar_AE" w:bidi="ar_AE"/>
        </w:rPr>
        <w:t xml:space="preserve">التعبير </w:t>
      </w:r>
      <w:r>
        <w:rPr>
          <w:b/>
          <w:rtl/>
          <w:cs/>
          <w:lang w:val="ar_AE" w:bidi="ar_AE"/>
        </w:rPr>
        <w:t>من فمك</w:t>
      </w:r>
      <w:r>
        <w:rPr>
          <w:rtl/>
          <w:cs/>
          <w:lang w:val="ar_AE" w:bidi="ar_AE"/>
        </w:rPr>
        <w:t xml:space="preserve"> يعني أن تتحدث. إذا كان ذلك مفيدًا في لغتك، فيمكنك استخدام تعبير مماثل أو لغة واضحة. ترجمة بديلة: "ولا تتحدث بها"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13 (#5)</w:t>
      </w:r>
      <w:r>
        <w:rPr>
          <w:rtl/>
          <w:cs/>
          <w:lang w:val="ar_AE" w:bidi="ar_AE"/>
        </w:rPr>
      </w:r>
    </w:p>
    <w:p>
      <w:pPr>
        <w:bidi/>
      </w:pPr>
      <w:r>
        <w:rPr>
          <w:rtl/>
          <w:cs/>
          <w:lang w:val="ar_AE" w:bidi="ar_AE"/>
        </w:rPr>
      </w:r>
      <w:r>
        <w:rPr>
          <w:rtl/>
          <w:cs/>
          <w:lang w:val="ar_AE" w:bidi="ar_AE"/>
        </w:rPr>
        <w:t>לֹ֥א יִשָּׁמַ֖ע עַל־פִּֽי⁠ךָ</w:t>
      </w:r>
    </w:p>
    <w:p>
      <w:pPr>
        <w:bidi/>
      </w:pPr>
      <w:r>
        <w:rPr>
          <w:rtl/>
          <w:cs/>
          <w:lang w:val="ar_AE" w:bidi="ar_AE"/>
        </w:rPr>
      </w:r>
      <w:r>
        <w:rPr>
          <w:b/>
          <w:rtl/>
          <w:cs/>
          <w:lang w:val="ar_AE" w:bidi="ar_AE"/>
        </w:rPr>
        <w:t>"وَلاَ يُسْمَعْ مِنْ فَمِكَ"</w:t>
      </w:r>
    </w:p>
    <w:p>
      <w:pPr>
        <w:bidi/>
      </w:pPr>
      <w:r>
        <w:rPr>
          <w:rtl/>
          <w:cs/>
          <w:lang w:val="ar_AE" w:bidi="ar_AE"/>
        </w:rPr>
      </w:r>
      <w:r>
        <w:rPr>
          <w:rtl/>
          <w:cs/>
          <w:lang w:val="ar_AE" w:bidi="ar_AE"/>
        </w:rPr>
        <w:t>إذا كانت لغتك لا تستخدم الصيغة المبنية للمجهول بهذه الطريقة، فيمكنك التعبير عنها بصيغة المبني للمعلوم أو بطريقة أخرى تكون مناسبة في لغتك. انظر أيضًا إلى الملاحظة السابقة. ترجمة بديلة: "ولا تتحدث بها حتى يسمعها أحد"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14 (#1)</w:t>
      </w:r>
      <w:r>
        <w:rPr>
          <w:rtl/>
          <w:cs/>
          <w:lang w:val="ar_AE" w:bidi="ar_AE"/>
        </w:rPr>
      </w:r>
    </w:p>
    <w:p>
      <w:pPr>
        <w:bidi/>
      </w:pPr>
      <w:r>
        <w:rPr>
          <w:rtl/>
          <w:cs/>
          <w:lang w:val="ar_AE" w:bidi="ar_AE"/>
        </w:rPr>
      </w:r>
      <w:r>
        <w:rPr>
          <w:rtl/>
          <w:cs/>
          <w:lang w:val="ar_AE" w:bidi="ar_AE"/>
        </w:rPr>
        <w:t>שָׁלֹ֣שׁ</w:t>
      </w:r>
    </w:p>
    <w:p>
      <w:pPr>
        <w:bidi/>
      </w:pPr>
      <w:r>
        <w:rPr>
          <w:rtl/>
          <w:cs/>
          <w:lang w:val="ar_AE" w:bidi="ar_AE"/>
        </w:rPr>
      </w:r>
      <w:r>
        <w:rPr>
          <w:b/>
          <w:rtl/>
          <w:cs/>
          <w:lang w:val="ar_AE" w:bidi="ar_AE"/>
        </w:rPr>
        <w:t>"ثلاث"</w:t>
      </w:r>
    </w:p>
    <w:p>
      <w:pPr>
        <w:bidi/>
      </w:pPr>
      <w:r>
        <w:rPr>
          <w:rtl/>
          <w:cs/>
          <w:lang w:val="ar_AE" w:bidi="ar_AE"/>
        </w:rPr>
      </w:r>
      <w:r>
        <w:rPr>
          <w:rtl/>
          <w:cs/>
          <w:lang w:val="ar_AE" w:bidi="ar_AE"/>
        </w:rPr>
        <w:t>ترجمة بديلة: "3"</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15 (#1)</w:t>
      </w:r>
      <w:r>
        <w:rPr>
          <w:rtl/>
          <w:cs/>
          <w:lang w:val="ar_AE" w:bidi="ar_AE"/>
        </w:rPr>
      </w:r>
    </w:p>
    <w:p>
      <w:pPr>
        <w:bidi/>
      </w:pPr>
      <w:r>
        <w:rPr>
          <w:rtl/>
          <w:cs/>
          <w:lang w:val="ar_AE" w:bidi="ar_AE"/>
        </w:rPr>
      </w:r>
      <w:r>
        <w:rPr>
          <w:rtl/>
          <w:cs/>
          <w:lang w:val="ar_AE" w:bidi="ar_AE"/>
        </w:rPr>
        <w:t>הָֽ⁠אָבִ֔יב</w:t>
      </w:r>
    </w:p>
    <w:p>
      <w:pPr>
        <w:bidi/>
      </w:pPr>
      <w:r>
        <w:rPr>
          <w:rtl/>
          <w:cs/>
          <w:lang w:val="ar_AE" w:bidi="ar_AE"/>
        </w:rPr>
      </w:r>
      <w:r>
        <w:rPr>
          <w:b/>
          <w:rtl/>
          <w:cs/>
          <w:lang w:val="ar_AE" w:bidi="ar_AE"/>
        </w:rPr>
        <w:t>"شَهْرِ أَبِيبَ"</w:t>
      </w:r>
    </w:p>
    <w:p>
      <w:pPr>
        <w:bidi/>
      </w:pPr>
      <w:r>
        <w:rPr>
          <w:rtl/>
          <w:cs/>
          <w:lang w:val="ar_AE" w:bidi="ar_AE"/>
        </w:rPr>
      </w:r>
      <w:r>
        <w:rPr>
          <w:b/>
          <w:rtl/>
          <w:cs/>
          <w:lang w:val="ar_AE" w:bidi="ar_AE"/>
        </w:rPr>
        <w:t>أبيب</w:t>
      </w:r>
      <w:r>
        <w:rPr>
          <w:rtl/>
          <w:cs/>
          <w:lang w:val="ar_AE" w:bidi="ar_AE"/>
        </w:rPr>
        <w:t xml:space="preserve"> هو اسم الشهر الأول في التقويم العبري. ويقع أبيب خلال الجزء الأخير من مارس والجزء الأول من أبريل في التقويمات الغربية. انظر كيف ترجمت هذا في </w:t>
      </w:r>
      <w:r>
        <w:rPr>
          <w:rtl/>
          <w:cs/>
          <w:lang w:val="ar_AE" w:bidi="ar_AE"/>
        </w:rPr>
        <w:t>خروج 13:4</w:t>
      </w:r>
      <w:r>
        <w:rPr>
          <w:rtl/>
          <w:cs/>
          <w:lang w:val="ar_AE" w:bidi="ar_AE"/>
        </w:rPr>
        <w:t>. ويمكنك تحويل اليوم والشهر العبري إلى تاريخ تقريبي في التقويم الذي تستخدمه ثقافتك. ومع ذلك، فقد استخدم اليهود تقويمًا قمريًا، لذا إذا كنت تستخدم تقويمًا شمسيًا، فسيكون التاريخ مختلفًا كل عام ولن تكون الترجمة دقيقة تمامًا. لذا قد ترغب فقط في إعطاء رقم اليوم واسم الشهر في التقويم العبري، وتقول ما هو الوقت من السنة في تقويمك بشكل تقريبي في حاشية.</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15 (#2)</w:t>
      </w:r>
      <w:r>
        <w:rPr>
          <w:rtl/>
          <w:cs/>
          <w:lang w:val="ar_AE" w:bidi="ar_AE"/>
        </w:rPr>
      </w:r>
    </w:p>
    <w:p>
      <w:pPr>
        <w:bidi/>
      </w:pPr>
      <w:r>
        <w:rPr>
          <w:rtl/>
          <w:cs/>
          <w:lang w:val="ar_AE" w:bidi="ar_AE"/>
        </w:rPr>
      </w:r>
      <w:r>
        <w:rPr>
          <w:rtl/>
          <w:cs/>
          <w:lang w:val="ar_AE" w:bidi="ar_AE"/>
        </w:rPr>
        <w:t>שִׁבְעַ֣ת</w:t>
      </w:r>
    </w:p>
    <w:p>
      <w:pPr>
        <w:bidi/>
      </w:pPr>
      <w:r>
        <w:rPr>
          <w:rtl/>
          <w:cs/>
          <w:lang w:val="ar_AE" w:bidi="ar_AE"/>
        </w:rPr>
      </w:r>
      <w:r>
        <w:rPr>
          <w:b/>
          <w:rtl/>
          <w:cs/>
          <w:lang w:val="ar_AE" w:bidi="ar_AE"/>
        </w:rPr>
        <w:t>"سبعة"</w:t>
      </w:r>
    </w:p>
    <w:p>
      <w:pPr>
        <w:bidi/>
      </w:pPr>
      <w:r>
        <w:rPr>
          <w:rtl/>
          <w:cs/>
          <w:lang w:val="ar_AE" w:bidi="ar_AE"/>
        </w:rPr>
      </w:r>
      <w:r>
        <w:rPr>
          <w:rtl/>
          <w:cs/>
          <w:lang w:val="ar_AE" w:bidi="ar_AE"/>
        </w:rPr>
        <w:t>ترجمة بديلة: "7"</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15 (#3)</w:t>
      </w:r>
      <w:r>
        <w:rPr>
          <w:rtl/>
          <w:cs/>
          <w:lang w:val="ar_AE" w:bidi="ar_AE"/>
        </w:rPr>
      </w:r>
    </w:p>
    <w:p>
      <w:pPr>
        <w:bidi/>
      </w:pPr>
      <w:r>
        <w:rPr>
          <w:rtl/>
          <w:cs/>
          <w:lang w:val="ar_AE" w:bidi="ar_AE"/>
        </w:rPr>
      </w:r>
      <w:r>
        <w:rPr>
          <w:rtl/>
          <w:cs/>
          <w:lang w:val="ar_AE" w:bidi="ar_AE"/>
        </w:rPr>
        <w:t>וְ⁠לֹא־יֵרָא֥וּ פָנַ֖⁠י רֵיקָֽם</w:t>
      </w:r>
    </w:p>
    <w:p>
      <w:pPr>
        <w:bidi/>
      </w:pPr>
      <w:r>
        <w:rPr>
          <w:rtl/>
          <w:cs/>
          <w:lang w:val="ar_AE" w:bidi="ar_AE"/>
        </w:rPr>
      </w:r>
      <w:r>
        <w:rPr>
          <w:b/>
          <w:rtl/>
          <w:cs/>
          <w:lang w:val="ar_AE" w:bidi="ar_AE"/>
        </w:rPr>
        <w:t>"وَلاَ يَظْهَرُوا أَمَامِي فَارِغِينَ"</w:t>
      </w:r>
    </w:p>
    <w:p>
      <w:pPr>
        <w:bidi/>
      </w:pPr>
      <w:r>
        <w:rPr>
          <w:rtl/>
          <w:cs/>
          <w:lang w:val="ar_AE" w:bidi="ar_AE"/>
        </w:rPr>
      </w:r>
      <w:r>
        <w:rPr>
          <w:rtl/>
          <w:cs/>
          <w:lang w:val="ar_AE" w:bidi="ar_AE"/>
        </w:rPr>
        <w:t>تُستخدم صيغة التقليل هنا للتأكيد على أن بني إسرائيل يجب أن يقدموا تقدمة مناسبة للرب. إذا كان من الممكن أن يُساء فهم هذا النفي المزدوج في لغتك، فيمكنك ترجمته في صورة جملة خبرية مُثبتة. ترجمة بديلة: "في كل مرة تعبدونني يجب أن تقدموا تقدمة"</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16 (#1)</w:t>
      </w:r>
      <w:r>
        <w:rPr>
          <w:rtl/>
          <w:cs/>
          <w:lang w:val="ar_AE" w:bidi="ar_AE"/>
        </w:rPr>
      </w:r>
    </w:p>
    <w:p>
      <w:pPr>
        <w:bidi/>
      </w:pPr>
      <w:r>
        <w:rPr>
          <w:rtl/>
          <w:cs/>
          <w:lang w:val="ar_AE" w:bidi="ar_AE"/>
        </w:rPr>
      </w:r>
      <w:r>
        <w:rPr>
          <w:rtl/>
          <w:cs/>
          <w:lang w:val="ar_AE" w:bidi="ar_AE"/>
        </w:rPr>
        <w:t>וְ⁠חַ֤ג הַ⁠קָּצִיר֙</w:t>
      </w:r>
    </w:p>
    <w:p>
      <w:pPr>
        <w:bidi/>
      </w:pPr>
      <w:r>
        <w:rPr>
          <w:rtl/>
          <w:cs/>
          <w:lang w:val="ar_AE" w:bidi="ar_AE"/>
        </w:rPr>
      </w:r>
      <w:r>
        <w:rPr>
          <w:b/>
          <w:rtl/>
          <w:cs/>
          <w:lang w:val="ar_AE" w:bidi="ar_AE"/>
        </w:rPr>
        <w:t>"و{يجب أن تحفظ} عِيدَ الْحَصَادِ"</w:t>
      </w:r>
    </w:p>
    <w:p>
      <w:pPr>
        <w:bidi/>
      </w:pPr>
      <w:r>
        <w:rPr>
          <w:rtl/>
          <w:cs/>
          <w:lang w:val="ar_AE" w:bidi="ar_AE"/>
        </w:rPr>
      </w:r>
      <w:r>
        <w:rPr>
          <w:rtl/>
          <w:cs/>
          <w:lang w:val="ar_AE" w:bidi="ar_AE"/>
        </w:rPr>
        <w:t xml:space="preserve">في أماكن أخرى يُطلق عليه "عيد الأسابيع". انظر </w:t>
      </w:r>
      <w:r>
        <w:rPr>
          <w:rtl/>
          <w:cs/>
          <w:lang w:val="ar_AE" w:bidi="ar_AE"/>
        </w:rPr>
        <w:t>خروج 34:22</w:t>
      </w:r>
      <w:r>
        <w:rPr>
          <w:rtl/>
          <w:cs/>
          <w:lang w:val="ar_AE" w:bidi="ar_AE"/>
        </w:rPr>
        <w:t xml:space="preserve"> وتثنية 16:9 وما يليها.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16 (#2)</w:t>
      </w:r>
      <w:r>
        <w:rPr>
          <w:rtl/>
          <w:cs/>
          <w:lang w:val="ar_AE" w:bidi="ar_AE"/>
        </w:rPr>
      </w:r>
    </w:p>
    <w:p>
      <w:pPr>
        <w:bidi/>
      </w:pPr>
      <w:r>
        <w:rPr>
          <w:rtl/>
          <w:cs/>
          <w:lang w:val="ar_AE" w:bidi="ar_AE"/>
        </w:rPr>
      </w:r>
      <w:r>
        <w:rPr>
          <w:rtl/>
          <w:cs/>
          <w:lang w:val="ar_AE" w:bidi="ar_AE"/>
        </w:rPr>
        <w:t>וְ⁠חַ֤ג הָֽ⁠אָסִף֙</w:t>
      </w:r>
    </w:p>
    <w:p>
      <w:pPr>
        <w:bidi/>
      </w:pPr>
      <w:r>
        <w:rPr>
          <w:rtl/>
          <w:cs/>
          <w:lang w:val="ar_AE" w:bidi="ar_AE"/>
        </w:rPr>
      </w:r>
      <w:r>
        <w:rPr>
          <w:b/>
          <w:rtl/>
          <w:cs/>
          <w:lang w:val="ar_AE" w:bidi="ar_AE"/>
        </w:rPr>
        <w:t>"و{عليك أن تحفظ} عِيدَ الْجَمْعِ"</w:t>
      </w:r>
    </w:p>
    <w:p>
      <w:pPr>
        <w:bidi/>
      </w:pPr>
      <w:r>
        <w:rPr>
          <w:rtl/>
          <w:cs/>
          <w:lang w:val="ar_AE" w:bidi="ar_AE"/>
        </w:rPr>
      </w:r>
      <w:r>
        <w:rPr>
          <w:rtl/>
          <w:cs/>
          <w:lang w:val="ar_AE" w:bidi="ar_AE"/>
        </w:rPr>
        <w:t xml:space="preserve">يحتفل هذا العيد بالحصاد النهائي لجميع المحاصيل للسنة. وكان يُعرف أيضًا بعيد المظال أو عيد </w:t>
      </w:r>
      <w:r>
        <w:rPr>
          <w:b/>
          <w:rtl/>
          <w:cs/>
          <w:lang w:val="ar_AE" w:bidi="ar_AE"/>
        </w:rPr>
        <w:t>العُرش</w:t>
      </w:r>
      <w:r>
        <w:rPr>
          <w:rtl/>
          <w:cs/>
          <w:lang w:val="ar_AE" w:bidi="ar_AE"/>
        </w:rPr>
        <w:t xml:space="preserve">. وقد جاءت الفكرة من ممارسة المزارعين العيش في </w:t>
      </w:r>
      <w:r>
        <w:rPr>
          <w:b/>
          <w:rtl/>
          <w:cs/>
          <w:lang w:val="ar_AE" w:bidi="ar_AE"/>
        </w:rPr>
        <w:t xml:space="preserve">عُرش </w:t>
      </w:r>
      <w:r>
        <w:rPr>
          <w:rtl/>
          <w:cs/>
          <w:lang w:val="ar_AE" w:bidi="ar_AE"/>
        </w:rPr>
        <w:t>مؤقتة في الحقول لحراسة المحصول في أثناء نضوجه. انظر تثنية 16:13. ترجمة بديلة: "عيد الحصاد"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16 (#3)</w:t>
      </w:r>
      <w:r>
        <w:rPr>
          <w:rtl/>
          <w:cs/>
          <w:lang w:val="ar_AE" w:bidi="ar_AE"/>
        </w:rPr>
      </w:r>
    </w:p>
    <w:p>
      <w:pPr>
        <w:bidi/>
      </w:pPr>
      <w:r>
        <w:rPr>
          <w:rtl/>
          <w:cs/>
          <w:lang w:val="ar_AE" w:bidi="ar_AE"/>
        </w:rPr>
      </w:r>
      <w:r>
        <w:rPr>
          <w:rtl/>
          <w:cs/>
          <w:lang w:val="ar_AE" w:bidi="ar_AE"/>
        </w:rPr>
        <w:t>בְּ⁠צֵ֣את הַ⁠שָּׁנָ֔ה</w:t>
      </w:r>
    </w:p>
    <w:p>
      <w:pPr>
        <w:bidi/>
      </w:pPr>
      <w:r>
        <w:rPr>
          <w:rtl/>
          <w:cs/>
          <w:lang w:val="ar_AE" w:bidi="ar_AE"/>
        </w:rPr>
      </w:r>
      <w:r>
        <w:rPr>
          <w:b/>
          <w:rtl/>
          <w:cs/>
          <w:lang w:val="ar_AE" w:bidi="ar_AE"/>
        </w:rPr>
        <w:t>"فِي نِهَايَةِ السَّنَةِ"</w:t>
      </w:r>
    </w:p>
    <w:p>
      <w:pPr>
        <w:bidi/>
      </w:pPr>
      <w:r>
        <w:rPr>
          <w:rtl/>
          <w:cs/>
          <w:lang w:val="ar_AE" w:bidi="ar_AE"/>
        </w:rPr>
      </w:r>
      <w:r>
        <w:rPr>
          <w:rtl/>
          <w:cs/>
          <w:lang w:val="ar_AE" w:bidi="ar_AE"/>
        </w:rPr>
        <w:t xml:space="preserve">العبارة </w:t>
      </w:r>
      <w:r>
        <w:rPr>
          <w:b/>
          <w:rtl/>
          <w:cs/>
          <w:lang w:val="ar_AE" w:bidi="ar_AE"/>
        </w:rPr>
        <w:t>فِي نِهَايَةِ السَّنَةِ</w:t>
      </w:r>
      <w:r>
        <w:rPr>
          <w:rtl/>
          <w:cs/>
          <w:lang w:val="ar_AE" w:bidi="ar_AE"/>
        </w:rPr>
        <w:t xml:space="preserve"> تعني آخر السنة. وتُصور السنة على أنها شيء يغادر. إذا كان قراؤك لن يفهموا ما تعنيه هذه الصورة في هذا السياق، فيمكنك استخدام استعارة مماثلة من ثقافتك. أو بدلًا من ذلك، يمكنك التعبير عن المعنى بشكل واضح. ترجمة بديلة: "مع انتهاء السنة"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17 (#1)</w:t>
      </w:r>
      <w:r>
        <w:rPr>
          <w:rtl/>
          <w:cs/>
          <w:lang w:val="ar_AE" w:bidi="ar_AE"/>
        </w:rPr>
      </w:r>
    </w:p>
    <w:p>
      <w:pPr>
        <w:bidi/>
      </w:pPr>
      <w:r>
        <w:rPr>
          <w:rtl/>
          <w:cs/>
          <w:lang w:val="ar_AE" w:bidi="ar_AE"/>
        </w:rPr>
      </w:r>
      <w:r>
        <w:rPr>
          <w:rtl/>
          <w:cs/>
          <w:lang w:val="ar_AE" w:bidi="ar_AE"/>
        </w:rPr>
        <w:t>יֵרָאֶה֙ &amp; אֶל־פְּנֵ֖י הָ⁠אָדֹ֥ן ׀ יְהוָֽה</w:t>
      </w:r>
    </w:p>
    <w:p>
      <w:pPr>
        <w:bidi/>
      </w:pPr>
      <w:r>
        <w:rPr>
          <w:rtl/>
          <w:cs/>
          <w:lang w:val="ar_AE" w:bidi="ar_AE"/>
        </w:rPr>
      </w:r>
      <w:r>
        <w:rPr>
          <w:b/>
          <w:rtl/>
          <w:cs/>
          <w:lang w:val="ar_AE" w:bidi="ar_AE"/>
        </w:rPr>
        <w:t>"يَظْهَرُ جَمِيعُ ذُكُورِكَ أَمَامَ السَّيِّدِ الرَّبِّ"</w:t>
      </w:r>
    </w:p>
    <w:p>
      <w:pPr>
        <w:bidi/>
      </w:pPr>
      <w:r>
        <w:rPr>
          <w:rtl/>
          <w:cs/>
          <w:lang w:val="ar_AE" w:bidi="ar_AE"/>
        </w:rPr>
      </w:r>
      <w:r>
        <w:rPr>
          <w:rtl/>
          <w:cs/>
          <w:lang w:val="ar_AE" w:bidi="ar_AE"/>
        </w:rPr>
        <w:t xml:space="preserve">هنا، عبارة </w:t>
      </w:r>
      <w:r>
        <w:rPr>
          <w:b/>
          <w:rtl/>
          <w:cs/>
          <w:lang w:val="ar_AE" w:bidi="ar_AE"/>
        </w:rPr>
        <w:t>يظهر أمام (وجه) الرب</w:t>
      </w:r>
      <w:r>
        <w:rPr>
          <w:rtl/>
          <w:cs/>
          <w:lang w:val="ar_AE" w:bidi="ar_AE"/>
        </w:rPr>
        <w:t xml:space="preserve"> تشير إلى</w:t>
      </w:r>
      <w:r>
        <w:rPr>
          <w:b/>
          <w:rtl/>
          <w:cs/>
          <w:lang w:val="ar_AE" w:bidi="ar_AE"/>
        </w:rPr>
        <w:t xml:space="preserve"> </w:t>
      </w:r>
      <w:r>
        <w:rPr>
          <w:rtl/>
          <w:cs/>
          <w:lang w:val="ar_AE" w:bidi="ar_AE"/>
        </w:rPr>
        <w:t>التجمع للعبادة. و</w:t>
      </w:r>
      <w:r>
        <w:rPr>
          <w:b/>
          <w:rtl/>
          <w:cs/>
          <w:lang w:val="ar_AE" w:bidi="ar_AE"/>
        </w:rPr>
        <w:t>أمام الوجه</w:t>
      </w:r>
      <w:r>
        <w:rPr>
          <w:rtl/>
          <w:cs/>
          <w:lang w:val="ar_AE" w:bidi="ar_AE"/>
        </w:rPr>
        <w:t xml:space="preserve"> هو كناية عن محضر الرب، ويشير إلى العبادة. إذا كان ذلك مفيدًا في لغتك، فيمكنك استخدام تعبير مشابه أو لغة واضحة. ترجمة بديلة: "يجب أن يأتوا لعبادة الرب يهوه"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20 (#1)</w:t>
      </w:r>
      <w:r>
        <w:rPr>
          <w:rtl/>
          <w:cs/>
          <w:lang w:val="ar_AE" w:bidi="ar_AE"/>
        </w:rPr>
      </w:r>
    </w:p>
    <w:p>
      <w:pPr>
        <w:bidi/>
      </w:pPr>
      <w:r>
        <w:rPr>
          <w:rtl/>
          <w:cs/>
          <w:lang w:val="ar_AE" w:bidi="ar_AE"/>
        </w:rPr>
      </w:r>
      <w:r>
        <w:rPr>
          <w:rtl/>
          <w:cs/>
          <w:lang w:val="ar_AE" w:bidi="ar_AE"/>
        </w:rPr>
        <w:t>לְ⁠פָנֶ֔י⁠ךָ</w:t>
      </w:r>
    </w:p>
    <w:p>
      <w:pPr>
        <w:bidi/>
      </w:pPr>
      <w:r>
        <w:rPr>
          <w:rtl/>
          <w:cs/>
          <w:lang w:val="ar_AE" w:bidi="ar_AE"/>
        </w:rPr>
      </w:r>
      <w:r>
        <w:rPr>
          <w:b/>
          <w:rtl/>
          <w:cs/>
          <w:lang w:val="ar_AE" w:bidi="ar_AE"/>
        </w:rPr>
        <w:t>"أمام وجه"</w:t>
      </w:r>
    </w:p>
    <w:p>
      <w:pPr>
        <w:bidi/>
      </w:pPr>
      <w:r>
        <w:rPr>
          <w:rtl/>
          <w:cs/>
          <w:lang w:val="ar_AE" w:bidi="ar_AE"/>
        </w:rPr>
      </w:r>
      <w:r>
        <w:rPr>
          <w:rtl/>
          <w:cs/>
          <w:lang w:val="ar_AE" w:bidi="ar_AE"/>
        </w:rPr>
        <w:t>هذا يعني "أمامك". ترجمة بديلة: "أمامك"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21 (#1)</w:t>
      </w:r>
      <w:r>
        <w:rPr>
          <w:rtl/>
          <w:cs/>
          <w:lang w:val="ar_AE" w:bidi="ar_AE"/>
        </w:rPr>
      </w:r>
    </w:p>
    <w:p>
      <w:pPr>
        <w:bidi/>
      </w:pPr>
      <w:r>
        <w:rPr>
          <w:rtl/>
          <w:cs/>
          <w:lang w:val="ar_AE" w:bidi="ar_AE"/>
        </w:rPr>
      </w:r>
      <w:r>
        <w:rPr>
          <w:rtl/>
          <w:cs/>
          <w:lang w:val="ar_AE" w:bidi="ar_AE"/>
        </w:rPr>
        <w:t>הִשָּׁ֧מֶר מִ⁠פָּנָ֛י⁠ו</w:t>
      </w:r>
    </w:p>
    <w:p>
      <w:pPr>
        <w:bidi/>
      </w:pPr>
      <w:r>
        <w:rPr>
          <w:rtl/>
          <w:cs/>
          <w:lang w:val="ar_AE" w:bidi="ar_AE"/>
        </w:rPr>
      </w:r>
      <w:r>
        <w:rPr>
          <w:b/>
          <w:rtl/>
          <w:cs/>
          <w:lang w:val="ar_AE" w:bidi="ar_AE"/>
        </w:rPr>
        <w:t>"اِحْتَرِزْ مِنْهُ"</w:t>
      </w:r>
    </w:p>
    <w:p>
      <w:pPr>
        <w:bidi/>
      </w:pPr>
      <w:r>
        <w:rPr>
          <w:rtl/>
          <w:cs/>
          <w:lang w:val="ar_AE" w:bidi="ar_AE"/>
        </w:rPr>
      </w:r>
      <w:r>
        <w:rPr>
          <w:rtl/>
          <w:cs/>
          <w:lang w:val="ar_AE" w:bidi="ar_AE"/>
        </w:rPr>
        <w:t xml:space="preserve">هذا يعني احترامه؛ </w:t>
      </w:r>
      <w:r>
        <w:rPr>
          <w:b/>
          <w:rtl/>
          <w:cs/>
          <w:lang w:val="ar_AE" w:bidi="ar_AE"/>
        </w:rPr>
        <w:t>منه</w:t>
      </w:r>
      <w:r>
        <w:rPr>
          <w:rtl/>
          <w:cs/>
          <w:lang w:val="ar_AE" w:bidi="ar_AE"/>
        </w:rPr>
        <w:t xml:space="preserve"> (أو </w:t>
      </w:r>
      <w:r>
        <w:rPr>
          <w:b/>
          <w:rtl/>
          <w:cs/>
          <w:lang w:val="ar_AE" w:bidi="ar_AE"/>
        </w:rPr>
        <w:t xml:space="preserve">من وجهه، </w:t>
      </w:r>
      <w:r>
        <w:rPr>
          <w:rtl/>
          <w:cs/>
          <w:lang w:val="ar_AE" w:bidi="ar_AE"/>
        </w:rPr>
        <w:t>كما في الترجمة الإنجليزية</w:t>
      </w:r>
      <w:r>
        <w:rPr>
          <w:b/>
          <w:rtl/>
          <w:cs/>
          <w:lang w:val="ar_AE" w:bidi="ar_AE"/>
        </w:rPr>
        <w:t>)</w:t>
      </w:r>
      <w:r>
        <w:rPr>
          <w:rtl/>
          <w:cs/>
          <w:lang w:val="ar_AE" w:bidi="ar_AE"/>
        </w:rPr>
        <w:t xml:space="preserve"> يشير إلى شخصه. إذا كان ذلك مفيدًا في لغتك، فيمكنك استخدام تعبير مماثل أو لغة واضحة. ترجمة بديلة: "أظهر الاحترام 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23:21 (#2)</w:t>
      </w:r>
      <w:r>
        <w:rPr>
          <w:rtl/>
          <w:cs/>
          <w:lang w:val="ar_AE" w:bidi="ar_AE"/>
        </w:rPr>
      </w:r>
    </w:p>
    <w:p>
      <w:pPr>
        <w:bidi/>
      </w:pPr>
      <w:r>
        <w:rPr>
          <w:rtl/>
          <w:cs/>
          <w:lang w:val="ar_AE" w:bidi="ar_AE"/>
        </w:rPr>
      </w:r>
      <w:r>
        <w:rPr>
          <w:rtl/>
          <w:cs/>
          <w:lang w:val="ar_AE" w:bidi="ar_AE"/>
        </w:rPr>
        <w:t>הִשָּׁ֧מֶר מִ⁠פָּנָ֛י⁠ו</w:t>
      </w:r>
    </w:p>
    <w:p>
      <w:pPr>
        <w:bidi/>
      </w:pPr>
      <w:r>
        <w:rPr>
          <w:rtl/>
          <w:cs/>
          <w:lang w:val="ar_AE" w:bidi="ar_AE"/>
        </w:rPr>
      </w:r>
      <w:r>
        <w:rPr>
          <w:b/>
          <w:rtl/>
          <w:cs/>
          <w:lang w:val="ar_AE" w:bidi="ar_AE"/>
        </w:rPr>
        <w:t>"اِحْتَرِزْ مِنْهُ"</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"انتبه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21 (#3)</w:t>
      </w:r>
      <w:r>
        <w:rPr>
          <w:rtl/>
          <w:cs/>
          <w:lang w:val="ar_AE" w:bidi="ar_AE"/>
        </w:rPr>
      </w:r>
    </w:p>
    <w:p>
      <w:pPr>
        <w:bidi/>
      </w:pPr>
      <w:r>
        <w:rPr>
          <w:rtl/>
          <w:cs/>
          <w:lang w:val="ar_AE" w:bidi="ar_AE"/>
        </w:rPr>
      </w:r>
      <w:r>
        <w:rPr>
          <w:rtl/>
          <w:cs/>
          <w:lang w:val="ar_AE" w:bidi="ar_AE"/>
        </w:rPr>
        <w:t>אַל־תַּמֵּ֣ר בּ֑⁠וֹ כִּ֣י לֹ֤א יִשָּׂא֙ לְ⁠פִשְׁעֲ⁠כֶ֔ם כִּ֥י שְׁמִ֖⁠י בְּ⁠קִרְבּֽ⁠וֹ</w:t>
      </w:r>
    </w:p>
    <w:p>
      <w:pPr>
        <w:bidi/>
      </w:pPr>
      <w:r>
        <w:rPr>
          <w:rtl/>
          <w:cs/>
          <w:lang w:val="ar_AE" w:bidi="ar_AE"/>
        </w:rPr>
      </w:r>
      <w:r>
        <w:rPr>
          <w:b/>
          <w:rtl/>
          <w:cs/>
          <w:lang w:val="ar_AE" w:bidi="ar_AE"/>
        </w:rPr>
        <w:t>"وَلاَ تَتَمَرَّدْ عَلَيْهِ، لأَنَّهُ لاَ يَصْفَحُ عَنْ ذُنُوبِكُمْ، لأَنَّ اسْمِي فِيهِ"</w:t>
      </w:r>
    </w:p>
    <w:p>
      <w:pPr>
        <w:bidi/>
      </w:pPr>
      <w:r>
        <w:rPr>
          <w:rtl/>
          <w:cs/>
          <w:lang w:val="ar_AE" w:bidi="ar_AE"/>
        </w:rPr>
      </w:r>
      <w:r>
        <w:rPr>
          <w:rtl/>
          <w:cs/>
          <w:lang w:val="ar_AE" w:bidi="ar_AE"/>
        </w:rPr>
        <w:t xml:space="preserve">هناك سببان مُعطيان للوصية </w:t>
      </w:r>
      <w:r>
        <w:rPr>
          <w:b/>
          <w:rtl/>
          <w:cs/>
          <w:lang w:val="ar_AE" w:bidi="ar_AE"/>
        </w:rPr>
        <w:t>لا تتمرد عليه</w:t>
      </w:r>
      <w:r>
        <w:rPr>
          <w:rtl/>
          <w:cs/>
          <w:lang w:val="ar_AE" w:bidi="ar_AE"/>
        </w:rPr>
        <w:t xml:space="preserve">. وهما مرتبطان معًا بتلك الطريقة بحيث يمكنك أن تقول: "لأن اسمي فيه، فهو لن يغفر تجاوزاتكم؛ لذلك، لا تتمرد عليه." ولكن العلاقة بين </w:t>
      </w:r>
      <w:r>
        <w:rPr>
          <w:b/>
          <w:rtl/>
          <w:cs/>
          <w:lang w:val="ar_AE" w:bidi="ar_AE"/>
        </w:rPr>
        <w:t>الاسم</w:t>
      </w:r>
      <w:r>
        <w:rPr>
          <w:rtl/>
          <w:cs/>
          <w:lang w:val="ar_AE" w:bidi="ar_AE"/>
        </w:rPr>
        <w:t xml:space="preserve"> و</w:t>
      </w:r>
      <w:r>
        <w:rPr>
          <w:b/>
          <w:rtl/>
          <w:cs/>
          <w:lang w:val="ar_AE" w:bidi="ar_AE"/>
        </w:rPr>
        <w:t>المغفرة</w:t>
      </w:r>
      <w:r>
        <w:rPr>
          <w:rtl/>
          <w:cs/>
          <w:lang w:val="ar_AE" w:bidi="ar_AE"/>
        </w:rPr>
        <w:t xml:space="preserve"> ليست واضحة. ترجمة بديلة: "إذا أثرت غضبه، لن يغفر ذنوبكم، لأن اسمي فيه"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21 (#4)</w:t>
      </w:r>
      <w:r>
        <w:rPr>
          <w:rtl/>
          <w:cs/>
          <w:lang w:val="ar_AE" w:bidi="ar_AE"/>
        </w:rPr>
      </w:r>
    </w:p>
    <w:p>
      <w:pPr>
        <w:bidi/>
      </w:pPr>
      <w:r>
        <w:rPr>
          <w:rtl/>
          <w:cs/>
          <w:lang w:val="ar_AE" w:bidi="ar_AE"/>
        </w:rPr>
      </w:r>
      <w:r>
        <w:rPr>
          <w:rtl/>
          <w:cs/>
          <w:lang w:val="ar_AE" w:bidi="ar_AE"/>
        </w:rPr>
        <w:t>שְׁמִ֖⁠י בְּ⁠קִרְבּֽ⁠וֹ</w:t>
      </w:r>
    </w:p>
    <w:p>
      <w:pPr>
        <w:bidi/>
      </w:pPr>
      <w:r>
        <w:rPr>
          <w:rtl/>
          <w:cs/>
          <w:lang w:val="ar_AE" w:bidi="ar_AE"/>
        </w:rPr>
      </w:r>
      <w:r>
        <w:rPr>
          <w:b/>
          <w:rtl/>
          <w:cs/>
          <w:lang w:val="ar_AE" w:bidi="ar_AE"/>
        </w:rPr>
        <w:t>"أَنَّ اسْمِي فِيهِ."</w:t>
      </w:r>
    </w:p>
    <w:p>
      <w:pPr>
        <w:bidi/>
      </w:pPr>
      <w:r>
        <w:rPr>
          <w:rtl/>
          <w:cs/>
          <w:lang w:val="ar_AE" w:bidi="ar_AE"/>
        </w:rPr>
      </w:r>
      <w:r>
        <w:rPr>
          <w:rtl/>
          <w:cs/>
          <w:lang w:val="ar_AE" w:bidi="ar_AE"/>
        </w:rPr>
        <w:t xml:space="preserve">هنا، يشير </w:t>
      </w:r>
      <w:r>
        <w:rPr>
          <w:b/>
          <w:rtl/>
          <w:cs/>
          <w:lang w:val="ar_AE" w:bidi="ar_AE"/>
        </w:rPr>
        <w:t>الاسم</w:t>
      </w:r>
      <w:r>
        <w:rPr>
          <w:rtl/>
          <w:cs/>
          <w:lang w:val="ar_AE" w:bidi="ar_AE"/>
        </w:rPr>
        <w:t xml:space="preserve"> إلى سلطان الله. إذا كان ذلك مفيدًا في لغتك، فيمكنك استخدام تعبير مماثل أو لغة واضحة. ترجمة بديلة: "لديه سلطاني"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21 (#5)</w:t>
      </w:r>
      <w:r>
        <w:rPr>
          <w:rtl/>
          <w:cs/>
          <w:lang w:val="ar_AE" w:bidi="ar_AE"/>
        </w:rPr>
      </w:r>
    </w:p>
    <w:p>
      <w:pPr>
        <w:bidi/>
      </w:pPr>
      <w:r>
        <w:rPr>
          <w:rtl/>
          <w:cs/>
          <w:lang w:val="ar_AE" w:bidi="ar_AE"/>
        </w:rPr>
      </w:r>
      <w:r>
        <w:rPr>
          <w:rtl/>
          <w:cs/>
          <w:lang w:val="ar_AE" w:bidi="ar_AE"/>
        </w:rPr>
        <w:t>וּ⁠שְׁמַ֥ע בְּ⁠קֹל֖⁠וֹ</w:t>
      </w:r>
    </w:p>
    <w:p>
      <w:pPr>
        <w:bidi/>
      </w:pPr>
      <w:r>
        <w:rPr>
          <w:rtl/>
          <w:cs/>
          <w:lang w:val="ar_AE" w:bidi="ar_AE"/>
        </w:rPr>
      </w:r>
      <w:r>
        <w:rPr>
          <w:b/>
          <w:rtl/>
          <w:cs/>
          <w:lang w:val="ar_AE" w:bidi="ar_AE"/>
        </w:rPr>
        <w:t>"وَاسْمَعْ لِصَوْتِهِ"</w:t>
      </w:r>
    </w:p>
    <w:p>
      <w:pPr>
        <w:bidi/>
      </w:pPr>
      <w:r>
        <w:rPr>
          <w:rtl/>
          <w:cs/>
          <w:lang w:val="ar_AE" w:bidi="ar_AE"/>
        </w:rPr>
      </w:r>
      <w:r>
        <w:rPr>
          <w:rtl/>
          <w:cs/>
          <w:lang w:val="ar_AE" w:bidi="ar_AE"/>
        </w:rPr>
        <w:t xml:space="preserve">هنا، يمثل </w:t>
      </w:r>
      <w:r>
        <w:rPr>
          <w:b/>
          <w:rtl/>
          <w:cs/>
          <w:lang w:val="ar_AE" w:bidi="ar_AE"/>
        </w:rPr>
        <w:t>الصوت</w:t>
      </w:r>
      <w:r>
        <w:rPr>
          <w:rtl/>
          <w:cs/>
          <w:lang w:val="ar_AE" w:bidi="ar_AE"/>
        </w:rPr>
        <w:t xml:space="preserve"> ما يقوله الملاك. إذا كان ذلك مفيدًا في لغتك، فيمكنك استخدام تعبير مماثل أو لغة واضحة. ترجمة بديلة: "وأطع ما يقوله"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22 (#1)</w:t>
      </w:r>
      <w:r>
        <w:rPr>
          <w:rtl/>
          <w:cs/>
          <w:lang w:val="ar_AE" w:bidi="ar_AE"/>
        </w:rPr>
      </w:r>
    </w:p>
    <w:p>
      <w:pPr>
        <w:bidi/>
      </w:pPr>
      <w:r>
        <w:rPr>
          <w:rtl/>
          <w:cs/>
          <w:lang w:val="ar_AE" w:bidi="ar_AE"/>
        </w:rPr>
      </w:r>
      <w:r>
        <w:rPr>
          <w:rtl/>
          <w:cs/>
          <w:lang w:val="ar_AE" w:bidi="ar_AE"/>
        </w:rPr>
        <w:t>אִם־שָׁמֹ֤עַ תִּשְׁמַע֙ בְּ⁠קֹל֔⁠וֹ</w:t>
      </w:r>
    </w:p>
    <w:p>
      <w:pPr>
        <w:bidi/>
      </w:pPr>
      <w:r>
        <w:rPr>
          <w:rtl/>
          <w:cs/>
          <w:lang w:val="ar_AE" w:bidi="ar_AE"/>
        </w:rPr>
      </w:r>
      <w:r>
        <w:rPr>
          <w:b/>
          <w:rtl/>
          <w:cs/>
          <w:lang w:val="ar_AE" w:bidi="ar_AE"/>
        </w:rPr>
        <w:t>"وَلكِنْ إِنْ سَمِعْتَ لِصَوْتِهِ وَفَعَلْتَ"</w:t>
      </w:r>
    </w:p>
    <w:p>
      <w:pPr>
        <w:bidi/>
      </w:pPr>
      <w:r>
        <w:rPr>
          <w:rtl/>
          <w:cs/>
          <w:lang w:val="ar_AE" w:bidi="ar_AE"/>
        </w:rPr>
      </w:r>
      <w:r>
        <w:rPr>
          <w:rtl/>
          <w:cs/>
          <w:lang w:val="ar_AE" w:bidi="ar_AE"/>
        </w:rPr>
        <w:t xml:space="preserve">هنا، يمثل </w:t>
      </w:r>
      <w:r>
        <w:rPr>
          <w:b/>
          <w:rtl/>
          <w:cs/>
          <w:lang w:val="ar_AE" w:bidi="ar_AE"/>
        </w:rPr>
        <w:t>الصوت</w:t>
      </w:r>
      <w:r>
        <w:rPr>
          <w:rtl/>
          <w:cs/>
          <w:lang w:val="ar_AE" w:bidi="ar_AE"/>
        </w:rPr>
        <w:t xml:space="preserve"> ما يقوله الملاك. إذا كان ذلك مفيدًا في لغتك، فيمكنك استخدام تعبير مماثل أو لغة واضحة. ترجمة بديلة: "إذا أطعت بعناية ما يقوله"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22 (#2)</w:t>
      </w:r>
      <w:r>
        <w:rPr>
          <w:rtl/>
          <w:cs/>
          <w:lang w:val="ar_AE" w:bidi="ar_AE"/>
        </w:rPr>
      </w:r>
    </w:p>
    <w:p>
      <w:pPr>
        <w:bidi/>
      </w:pPr>
      <w:r>
        <w:rPr>
          <w:rtl/>
          <w:cs/>
          <w:lang w:val="ar_AE" w:bidi="ar_AE"/>
        </w:rPr>
      </w:r>
      <w:r>
        <w:rPr>
          <w:rtl/>
          <w:cs/>
          <w:lang w:val="ar_AE" w:bidi="ar_AE"/>
        </w:rPr>
        <w:t>וְ⁠אָֽיַבְתִּי֙ אֶת־אֹ֣יְבֶ֔י⁠ךָ וְ⁠צַרְתִּ֖י אֶת־צֹרְרֶֽי⁠ךָ</w:t>
      </w:r>
    </w:p>
    <w:p>
      <w:pPr>
        <w:bidi/>
      </w:pPr>
      <w:r>
        <w:rPr>
          <w:rtl/>
          <w:cs/>
          <w:lang w:val="ar_AE" w:bidi="ar_AE"/>
        </w:rPr>
      </w:r>
      <w:r>
        <w:rPr>
          <w:b/>
          <w:rtl/>
          <w:cs/>
          <w:lang w:val="ar_AE" w:bidi="ar_AE"/>
        </w:rPr>
        <w:t>"أُعَادِي أَعْدَاءَكَ، وَأُضَايِقُ مُضَايِقِيكَ"</w:t>
      </w:r>
    </w:p>
    <w:p>
      <w:pPr>
        <w:bidi/>
      </w:pPr>
      <w:r>
        <w:rPr>
          <w:rtl/>
          <w:cs/>
          <w:lang w:val="ar_AE" w:bidi="ar_AE"/>
        </w:rPr>
      </w:r>
      <w:r>
        <w:rPr>
          <w:rtl/>
          <w:cs/>
          <w:lang w:val="ar_AE" w:bidi="ar_AE"/>
        </w:rPr>
        <w:t>هاتان العبارتان تعنيان الشيء نفسه وتُستخدمان للتأكيد. إذا كان قول الشيء نفسه مرتين قد يربك قراءك، فيمكنك دمج العبارتين في واحدة.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23 (#1)</w:t>
      </w:r>
      <w:r>
        <w:rPr>
          <w:rtl/>
          <w:cs/>
          <w:lang w:val="ar_AE" w:bidi="ar_AE"/>
        </w:rPr>
      </w:r>
    </w:p>
    <w:p>
      <w:pPr>
        <w:bidi/>
      </w:pPr>
      <w:r>
        <w:rPr>
          <w:rtl/>
          <w:cs/>
          <w:lang w:val="ar_AE" w:bidi="ar_AE"/>
        </w:rPr>
      </w:r>
      <w:r>
        <w:rPr>
          <w:rtl/>
          <w:cs/>
          <w:lang w:val="ar_AE" w:bidi="ar_AE"/>
        </w:rPr>
        <w:t>לְ⁠פָנֶי⁠ךָ֒</w:t>
      </w:r>
    </w:p>
    <w:p>
      <w:pPr>
        <w:bidi/>
      </w:pPr>
      <w:r>
        <w:rPr>
          <w:rtl/>
          <w:cs/>
          <w:lang w:val="ar_AE" w:bidi="ar_AE"/>
        </w:rPr>
      </w:r>
      <w:r>
        <w:rPr>
          <w:b/>
          <w:rtl/>
          <w:cs/>
          <w:lang w:val="ar_AE" w:bidi="ar_AE"/>
        </w:rPr>
        <w:t>"أَمَامَكَ"</w:t>
      </w:r>
    </w:p>
    <w:p>
      <w:pPr>
        <w:bidi/>
      </w:pPr>
      <w:r>
        <w:rPr>
          <w:rtl/>
          <w:cs/>
          <w:lang w:val="ar_AE" w:bidi="ar_AE"/>
        </w:rPr>
      </w:r>
      <w:r>
        <w:rPr>
          <w:rtl/>
          <w:cs/>
          <w:lang w:val="ar_AE" w:bidi="ar_AE"/>
        </w:rPr>
        <w:t xml:space="preserve">هذه العبارة، </w:t>
      </w:r>
      <w:r>
        <w:rPr>
          <w:b/>
          <w:rtl/>
          <w:cs/>
          <w:lang w:val="ar_AE" w:bidi="ar_AE"/>
        </w:rPr>
        <w:t xml:space="preserve">أمام وجهك </w:t>
      </w:r>
      <w:r>
        <w:rPr>
          <w:rtl/>
          <w:cs/>
          <w:lang w:val="ar_AE" w:bidi="ar_AE"/>
        </w:rPr>
        <w:t>(كما في بعض الترجمات الإنجليزية)</w:t>
      </w:r>
      <w:r>
        <w:rPr>
          <w:rtl/>
          <w:cs/>
          <w:lang w:val="ar_AE" w:bidi="ar_AE"/>
        </w:rPr>
        <w:t>، تعني "أمامك". ترجمة بديلة: "أمامك"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24 (#1)</w:t>
      </w:r>
      <w:r>
        <w:rPr>
          <w:rtl/>
          <w:cs/>
          <w:lang w:val="ar_AE" w:bidi="ar_AE"/>
        </w:rPr>
      </w:r>
    </w:p>
    <w:p>
      <w:pPr>
        <w:bidi/>
      </w:pPr>
      <w:r>
        <w:rPr>
          <w:rtl/>
          <w:cs/>
          <w:lang w:val="ar_AE" w:bidi="ar_AE"/>
        </w:rPr>
      </w:r>
      <w:r>
        <w:rPr>
          <w:rtl/>
          <w:cs/>
          <w:lang w:val="ar_AE" w:bidi="ar_AE"/>
        </w:rPr>
        <w:t>וְ⁠לֹ֥א תַעֲשֶׂ֖ה כְּ⁠מַֽעֲשֵׂי⁠הֶ֑ם</w:t>
      </w:r>
    </w:p>
    <w:p>
      <w:pPr>
        <w:bidi/>
      </w:pPr>
      <w:r>
        <w:rPr>
          <w:rtl/>
          <w:cs/>
          <w:lang w:val="ar_AE" w:bidi="ar_AE"/>
        </w:rPr>
      </w:r>
      <w:r>
        <w:rPr>
          <w:b/>
          <w:rtl/>
          <w:cs/>
          <w:lang w:val="ar_AE" w:bidi="ar_AE"/>
        </w:rPr>
        <w:t>"وَلاَ تَعْمَلْ كَأَعْمَالِهِمْ"</w:t>
      </w:r>
    </w:p>
    <w:p>
      <w:pPr>
        <w:bidi/>
      </w:pPr>
      <w:r>
        <w:rPr>
          <w:rtl/>
          <w:cs/>
          <w:lang w:val="ar_AE" w:bidi="ar_AE"/>
        </w:rPr>
      </w:r>
      <w:r>
        <w:rPr>
          <w:rtl/>
          <w:cs/>
          <w:lang w:val="ar_AE" w:bidi="ar_AE"/>
        </w:rPr>
        <w:t>يجب ألا يعيش شعب إسرائيل كما يعيش الناس الذين يعبدون آلهة أخرى. إذا كان ذلك سيفيد قراءك، فيمكنك التعبير عن ذلك بشكل صريح. ترجمة بديلة: "ويجب ألا تعيشوا كما يعيش الناس الذين يعبدون تلك الآلهة"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25 (#1)</w:t>
      </w:r>
      <w:r>
        <w:rPr>
          <w:rtl/>
          <w:cs/>
          <w:lang w:val="ar_AE" w:bidi="ar_AE"/>
        </w:rPr>
      </w:r>
    </w:p>
    <w:p>
      <w:pPr>
        <w:bidi/>
      </w:pPr>
      <w:r>
        <w:rPr>
          <w:rtl/>
          <w:cs/>
          <w:lang w:val="ar_AE" w:bidi="ar_AE"/>
        </w:rPr>
      </w:r>
      <w:r>
        <w:rPr>
          <w:rtl/>
          <w:cs/>
          <w:lang w:val="ar_AE" w:bidi="ar_AE"/>
        </w:rPr>
        <w:t>וּ⁠בֵרַ֥ךְ אֶֽת־לַחְמְ⁠ךָ֖ וְ⁠אֶת־מֵימֶ֑י⁠ךָ</w:t>
      </w:r>
    </w:p>
    <w:p>
      <w:pPr>
        <w:bidi/>
      </w:pPr>
      <w:r>
        <w:rPr>
          <w:rtl/>
          <w:cs/>
          <w:lang w:val="ar_AE" w:bidi="ar_AE"/>
        </w:rPr>
      </w:r>
      <w:r>
        <w:rPr>
          <w:b/>
          <w:rtl/>
          <w:cs/>
          <w:lang w:val="ar_AE" w:bidi="ar_AE"/>
        </w:rPr>
        <w:t>"فَيُبَارِكُ خُبْزَكَ وَمَاءَكَ"</w:t>
      </w:r>
    </w:p>
    <w:p>
      <w:pPr>
        <w:bidi/>
      </w:pPr>
      <w:r>
        <w:rPr>
          <w:rtl/>
          <w:cs/>
          <w:lang w:val="ar_AE" w:bidi="ar_AE"/>
        </w:rPr>
      </w:r>
      <w:r>
        <w:rPr>
          <w:rtl/>
          <w:cs/>
          <w:lang w:val="ar_AE" w:bidi="ar_AE"/>
        </w:rPr>
        <w:t xml:space="preserve">هنا، </w:t>
      </w:r>
      <w:r>
        <w:rPr>
          <w:b/>
          <w:rtl/>
          <w:cs/>
          <w:lang w:val="ar_AE" w:bidi="ar_AE"/>
        </w:rPr>
        <w:t>خبزك وماؤك</w:t>
      </w:r>
      <w:r>
        <w:rPr>
          <w:rtl/>
          <w:cs/>
          <w:lang w:val="ar_AE" w:bidi="ar_AE"/>
        </w:rPr>
        <w:t xml:space="preserve"> هو تعبير يشير إلى الطعام والشراب. إذا كان ذلك مفيدًا في لغتك، فيمكنك استخدام تعبير مشابه أو لغة واضحة. ترجمة بديلة: "وسوف يبارك طعامك وشرابك" أو "وسوف يباركك بإعطائك الطعام والشراب"</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25 (#2)</w:t>
      </w:r>
      <w:r>
        <w:rPr>
          <w:rtl/>
          <w:cs/>
          <w:lang w:val="ar_AE" w:bidi="ar_AE"/>
        </w:rPr>
      </w:r>
    </w:p>
    <w:p>
      <w:pPr>
        <w:bidi/>
      </w:pPr>
      <w:r>
        <w:rPr>
          <w:rtl/>
          <w:cs/>
          <w:lang w:val="ar_AE" w:bidi="ar_AE"/>
        </w:rPr>
      </w:r>
      <w:r>
        <w:rPr>
          <w:rtl/>
          <w:cs/>
          <w:lang w:val="ar_AE" w:bidi="ar_AE"/>
        </w:rPr>
        <w:t>וּ⁠בֵרַ֥ךְ &amp; וַ⁠הֲסִרֹתִ֥י</w:t>
      </w:r>
    </w:p>
    <w:p>
      <w:pPr>
        <w:bidi/>
      </w:pPr>
      <w:r>
        <w:rPr>
          <w:rtl/>
          <w:cs/>
          <w:lang w:val="ar_AE" w:bidi="ar_AE"/>
        </w:rPr>
      </w:r>
      <w:r>
        <w:rPr>
          <w:b/>
          <w:rtl/>
          <w:cs/>
          <w:lang w:val="ar_AE" w:bidi="ar_AE"/>
        </w:rPr>
        <w:t>"فَيُبَارِكُ"</w:t>
      </w:r>
      <w:r>
        <w:rPr>
          <w:rtl/>
          <w:cs/>
          <w:lang w:val="ar_AE" w:bidi="ar_AE"/>
        </w:rPr>
        <w:t xml:space="preserve"> - </w:t>
      </w:r>
      <w:r>
        <w:rPr>
          <w:b/>
          <w:rtl/>
          <w:cs/>
          <w:lang w:val="ar_AE" w:bidi="ar_AE"/>
        </w:rPr>
        <w:t>"وأزيل"</w:t>
      </w:r>
    </w:p>
    <w:p>
      <w:pPr>
        <w:bidi/>
      </w:pPr>
      <w:r>
        <w:rPr>
          <w:rtl/>
          <w:cs/>
          <w:lang w:val="ar_AE" w:bidi="ar_AE"/>
        </w:rPr>
      </w:r>
      <w:r>
        <w:rPr>
          <w:rtl/>
          <w:cs/>
          <w:lang w:val="ar_AE" w:bidi="ar_AE"/>
        </w:rPr>
        <w:t xml:space="preserve">ينتقل الرب بين ضمير المتكلم وضمير الغائب للإشارة إلى نفسه. فهنا، يشير كل من </w:t>
      </w:r>
      <w:r>
        <w:rPr>
          <w:b/>
          <w:rtl/>
          <w:cs/>
          <w:lang w:val="ar_AE" w:bidi="ar_AE"/>
        </w:rPr>
        <w:t>هو</w:t>
      </w:r>
      <w:r>
        <w:rPr>
          <w:rtl/>
          <w:cs/>
          <w:lang w:val="ar_AE" w:bidi="ar_AE"/>
        </w:rPr>
        <w:t xml:space="preserve"> و</w:t>
      </w:r>
      <w:r>
        <w:rPr>
          <w:b/>
          <w:rtl/>
          <w:cs/>
          <w:lang w:val="ar_AE" w:bidi="ar_AE"/>
        </w:rPr>
        <w:t>أنا</w:t>
      </w:r>
      <w:r>
        <w:rPr>
          <w:rtl/>
          <w:cs/>
          <w:lang w:val="ar_AE" w:bidi="ar_AE"/>
        </w:rPr>
        <w:t xml:space="preserve"> إلى الرب.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26 (#1)</w:t>
      </w:r>
      <w:r>
        <w:rPr>
          <w:rtl/>
          <w:cs/>
          <w:lang w:val="ar_AE" w:bidi="ar_AE"/>
        </w:rPr>
      </w:r>
    </w:p>
    <w:p>
      <w:pPr>
        <w:bidi/>
      </w:pPr>
      <w:r>
        <w:rPr>
          <w:rtl/>
          <w:cs/>
          <w:lang w:val="ar_AE" w:bidi="ar_AE"/>
        </w:rPr>
      </w:r>
      <w:r>
        <w:rPr>
          <w:rtl/>
          <w:cs/>
          <w:lang w:val="ar_AE" w:bidi="ar_AE"/>
        </w:rPr>
        <w:t>לֹ֥א תִהְיֶ֛ה מְשַׁכֵּלָ֥ה וַ⁠עֲקָרָ֖ה</w:t>
      </w:r>
    </w:p>
    <w:p>
      <w:pPr>
        <w:bidi/>
      </w:pPr>
      <w:r>
        <w:rPr>
          <w:rtl/>
          <w:cs/>
          <w:lang w:val="ar_AE" w:bidi="ar_AE"/>
        </w:rPr>
      </w:r>
      <w:r>
        <w:rPr>
          <w:b/>
          <w:rtl/>
          <w:cs/>
          <w:lang w:val="ar_AE" w:bidi="ar_AE"/>
        </w:rPr>
        <w:t>"لاَ تَكُونُ مُسْقِطَةٌ وَلاَ عَاقِرٌ فِي أَرْضِكَ"</w:t>
      </w:r>
    </w:p>
    <w:p>
      <w:pPr>
        <w:bidi/>
      </w:pPr>
      <w:r>
        <w:rPr>
          <w:rtl/>
          <w:cs/>
          <w:lang w:val="ar_AE" w:bidi="ar_AE"/>
        </w:rPr>
      </w:r>
      <w:r>
        <w:rPr>
          <w:rtl/>
          <w:cs/>
          <w:lang w:val="ar_AE" w:bidi="ar_AE"/>
        </w:rPr>
        <w:t>إذا كان من الممكن أن يُساء فهم هذا النفي المزدوج في لغتك، فيمكنك ترجمته في صيغة جملة خبرية مُثبتة. ترجمة بديلة: "كل امرأة ستكون قادرة على الحمل وإنجاب أطفال أصحاء"</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26 (#2)</w:t>
      </w:r>
      <w:r>
        <w:rPr>
          <w:rtl/>
          <w:cs/>
          <w:lang w:val="ar_AE" w:bidi="ar_AE"/>
        </w:rPr>
      </w:r>
    </w:p>
    <w:p>
      <w:pPr>
        <w:bidi/>
      </w:pPr>
      <w:r>
        <w:rPr>
          <w:rtl/>
          <w:cs/>
          <w:lang w:val="ar_AE" w:bidi="ar_AE"/>
        </w:rPr>
      </w:r>
      <w:r>
        <w:rPr>
          <w:rtl/>
          <w:cs/>
          <w:lang w:val="ar_AE" w:bidi="ar_AE"/>
        </w:rPr>
        <w:t>מְשַׁכֵּלָ֥ה</w:t>
      </w:r>
    </w:p>
    <w:p>
      <w:pPr>
        <w:bidi/>
      </w:pPr>
      <w:r>
        <w:rPr>
          <w:rtl/>
          <w:cs/>
          <w:lang w:val="ar_AE" w:bidi="ar_AE"/>
        </w:rPr>
      </w:r>
      <w:r>
        <w:rPr>
          <w:b/>
          <w:rtl/>
          <w:cs/>
          <w:lang w:val="ar_AE" w:bidi="ar_AE"/>
        </w:rPr>
        <w:t>"مُسْقِطَةٌ"</w:t>
      </w:r>
    </w:p>
    <w:p>
      <w:pPr>
        <w:bidi/>
      </w:pPr>
      <w:r>
        <w:rPr>
          <w:rtl/>
          <w:cs/>
          <w:lang w:val="ar_AE" w:bidi="ar_AE"/>
        </w:rPr>
      </w:r>
      <w:r>
        <w:rPr>
          <w:rtl/>
          <w:cs/>
          <w:lang w:val="ar_AE" w:bidi="ar_AE"/>
        </w:rPr>
        <w:t>إنهاء الحمل مبكرًا وبشكل غير متوقع، مما يؤدي إلى وفاة الطفل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26 (#3)</w:t>
      </w:r>
      <w:r>
        <w:rPr>
          <w:rtl/>
          <w:cs/>
          <w:lang w:val="ar_AE" w:bidi="ar_AE"/>
        </w:rPr>
      </w:r>
    </w:p>
    <w:p>
      <w:pPr>
        <w:bidi/>
      </w:pPr>
      <w:r>
        <w:rPr>
          <w:rtl/>
          <w:cs/>
          <w:lang w:val="ar_AE" w:bidi="ar_AE"/>
        </w:rPr>
      </w:r>
      <w:r>
        <w:rPr>
          <w:rtl/>
          <w:cs/>
          <w:lang w:val="ar_AE" w:bidi="ar_AE"/>
        </w:rPr>
        <w:t>אֶת־מִסְפַּ֥ר יָמֶ֖י⁠ךָ אֲמַלֵּֽא</w:t>
      </w:r>
    </w:p>
    <w:p>
      <w:pPr>
        <w:bidi/>
      </w:pPr>
      <w:r>
        <w:rPr>
          <w:rtl/>
          <w:cs/>
          <w:lang w:val="ar_AE" w:bidi="ar_AE"/>
        </w:rPr>
      </w:r>
      <w:r>
        <w:rPr>
          <w:b/>
          <w:rtl/>
          <w:cs/>
          <w:lang w:val="ar_AE" w:bidi="ar_AE"/>
        </w:rPr>
        <w:t>"وَأُكَمِّلُ عَدَدَ أَيَّامِكَ"</w:t>
      </w:r>
    </w:p>
    <w:p>
      <w:pPr>
        <w:bidi/>
      </w:pPr>
      <w:r>
        <w:rPr>
          <w:rtl/>
          <w:cs/>
          <w:lang w:val="ar_AE" w:bidi="ar_AE"/>
        </w:rPr>
      </w:r>
      <w:r>
        <w:rPr>
          <w:rtl/>
          <w:cs/>
          <w:lang w:val="ar_AE" w:bidi="ar_AE"/>
        </w:rPr>
        <w:t>هذا تعبير اصطلاحي يعني العيش مُدَّة طويلة. إذا كان ذلك مفيدًا في لغتك، فيمكنك استخدام عبارة مشابهة أو استخدام لغة واضحة. ترجمة بديلة: "سأمنحك حياة طويلة"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27 (#1)</w:t>
      </w:r>
      <w:r>
        <w:rPr>
          <w:rtl/>
          <w:cs/>
          <w:lang w:val="ar_AE" w:bidi="ar_AE"/>
        </w:rPr>
      </w:r>
    </w:p>
    <w:p>
      <w:pPr>
        <w:bidi/>
      </w:pPr>
      <w:r>
        <w:rPr>
          <w:rtl/>
          <w:cs/>
          <w:lang w:val="ar_AE" w:bidi="ar_AE"/>
        </w:rPr>
      </w:r>
      <w:r>
        <w:rPr>
          <w:rtl/>
          <w:cs/>
          <w:lang w:val="ar_AE" w:bidi="ar_AE"/>
        </w:rPr>
        <w:t>לְ⁠פָנֶ֔י⁠ךָ</w:t>
      </w:r>
    </w:p>
    <w:p>
      <w:pPr>
        <w:bidi/>
      </w:pPr>
      <w:r>
        <w:rPr>
          <w:rtl/>
          <w:cs/>
          <w:lang w:val="ar_AE" w:bidi="ar_AE"/>
        </w:rPr>
      </w:r>
      <w:r>
        <w:rPr>
          <w:b/>
          <w:rtl/>
          <w:cs/>
          <w:lang w:val="ar_AE" w:bidi="ar_AE"/>
        </w:rPr>
        <w:t>"أَمَامَكَ"</w:t>
      </w:r>
    </w:p>
    <w:p>
      <w:pPr>
        <w:bidi/>
      </w:pPr>
      <w:r>
        <w:rPr>
          <w:rtl/>
          <w:cs/>
          <w:lang w:val="ar_AE" w:bidi="ar_AE"/>
        </w:rPr>
      </w:r>
      <w:r>
        <w:rPr>
          <w:rtl/>
          <w:cs/>
          <w:lang w:val="ar_AE" w:bidi="ar_AE"/>
        </w:rPr>
        <w:t>هذا يعني "قدامك". ترجمة بديلة: "قبلك"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27 (#2)</w:t>
      </w:r>
      <w:r>
        <w:rPr>
          <w:rtl/>
          <w:cs/>
          <w:lang w:val="ar_AE" w:bidi="ar_AE"/>
        </w:rPr>
      </w:r>
    </w:p>
    <w:p>
      <w:pPr>
        <w:bidi/>
      </w:pPr>
      <w:r>
        <w:rPr>
          <w:rtl/>
          <w:cs/>
          <w:lang w:val="ar_AE" w:bidi="ar_AE"/>
        </w:rPr>
      </w:r>
      <w:r>
        <w:rPr>
          <w:rtl/>
          <w:cs/>
          <w:lang w:val="ar_AE" w:bidi="ar_AE"/>
        </w:rPr>
        <w:t>וְ⁠נָתַתִּ֧י אֶת־כָּל־אֹיְבֶ֛י⁠ךָ אֵלֶ֖י⁠ךָ עֹֽרֶף</w:t>
      </w:r>
    </w:p>
    <w:p>
      <w:pPr>
        <w:bidi/>
      </w:pPr>
      <w:r>
        <w:rPr>
          <w:rtl/>
          <w:cs/>
          <w:lang w:val="ar_AE" w:bidi="ar_AE"/>
        </w:rPr>
      </w:r>
      <w:r>
        <w:rPr>
          <w:b/>
          <w:rtl/>
          <w:cs/>
          <w:lang w:val="ar_AE" w:bidi="ar_AE"/>
        </w:rPr>
        <w:t>"وَأُعْطِيكَ جَمِيعَ أَعْدَائِكَ مُدْبِرِينَ"</w:t>
      </w:r>
    </w:p>
    <w:p>
      <w:pPr>
        <w:bidi/>
      </w:pPr>
      <w:r>
        <w:rPr>
          <w:rtl/>
          <w:cs/>
          <w:lang w:val="ar_AE" w:bidi="ar_AE"/>
        </w:rPr>
      </w:r>
      <w:r>
        <w:rPr>
          <w:rtl/>
          <w:cs/>
          <w:lang w:val="ar_AE" w:bidi="ar_AE"/>
        </w:rPr>
        <w:t>هذا تعبير اصطلاحي يعني أن الأعداء سوف يفرون ويهربون (يُظهرون للإسرائيليين أقفيتهم). إذا كان ذلك مفيدًا في لغتك، فيمكنك استخدام تعبير مشابه أو استخدام لغة واضحة. ترجمة بديلة: "وسأجعل جميع أعدائك يفرون"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28 (#1)</w:t>
      </w:r>
      <w:r>
        <w:rPr>
          <w:rtl/>
          <w:cs/>
          <w:lang w:val="ar_AE" w:bidi="ar_AE"/>
        </w:rPr>
      </w:r>
    </w:p>
    <w:p>
      <w:pPr>
        <w:bidi/>
      </w:pPr>
      <w:r>
        <w:rPr>
          <w:rtl/>
          <w:cs/>
          <w:lang w:val="ar_AE" w:bidi="ar_AE"/>
        </w:rPr>
      </w:r>
      <w:r>
        <w:rPr>
          <w:rtl/>
          <w:cs/>
          <w:lang w:val="ar_AE" w:bidi="ar_AE"/>
        </w:rPr>
        <w:t>לְ⁠פָנֶ֑י⁠ךָ &amp; מִ⁠לְּ⁠פָנֶֽי⁠ךָ</w:t>
      </w:r>
    </w:p>
    <w:p>
      <w:pPr>
        <w:bidi/>
      </w:pPr>
      <w:r>
        <w:rPr>
          <w:rtl/>
          <w:cs/>
          <w:lang w:val="ar_AE" w:bidi="ar_AE"/>
        </w:rPr>
      </w:r>
      <w:r>
        <w:rPr>
          <w:b/>
          <w:rtl/>
          <w:cs/>
          <w:lang w:val="ar_AE" w:bidi="ar_AE"/>
        </w:rPr>
        <w:t>"أَمَامِكَ"</w:t>
      </w:r>
      <w:r>
        <w:rPr>
          <w:rtl/>
          <w:cs/>
          <w:lang w:val="ar_AE" w:bidi="ar_AE"/>
        </w:rPr>
        <w:t xml:space="preserve"> - </w:t>
      </w:r>
      <w:r>
        <w:rPr>
          <w:b/>
          <w:rtl/>
          <w:cs/>
          <w:lang w:val="ar_AE" w:bidi="ar_AE"/>
        </w:rPr>
        <w:t>"أَمَامِكَ"</w:t>
      </w:r>
    </w:p>
    <w:p>
      <w:pPr>
        <w:bidi/>
      </w:pPr>
      <w:r>
        <w:rPr>
          <w:rtl/>
          <w:cs/>
          <w:lang w:val="ar_AE" w:bidi="ar_AE"/>
        </w:rPr>
      </w:r>
      <w:r>
        <w:rPr>
          <w:rtl/>
          <w:cs/>
          <w:lang w:val="ar_AE" w:bidi="ar_AE"/>
        </w:rPr>
        <w:t>هذا يعني "قدامك". ترجمة بديلة: "قبلك ... من قدامك"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28 (#2)</w:t>
      </w:r>
      <w:r>
        <w:rPr>
          <w:rtl/>
          <w:cs/>
          <w:lang w:val="ar_AE" w:bidi="ar_AE"/>
        </w:rPr>
      </w:r>
    </w:p>
    <w:p>
      <w:pPr>
        <w:bidi/>
      </w:pPr>
      <w:r>
        <w:rPr>
          <w:rtl/>
          <w:cs/>
          <w:lang w:val="ar_AE" w:bidi="ar_AE"/>
        </w:rPr>
      </w:r>
      <w:r>
        <w:rPr>
          <w:rtl/>
          <w:cs/>
          <w:lang w:val="ar_AE" w:bidi="ar_AE"/>
        </w:rPr>
        <w:t>אֶת־הַ⁠צִּרְעָ֖ה</w:t>
      </w:r>
    </w:p>
    <w:p>
      <w:pPr>
        <w:bidi/>
      </w:pPr>
      <w:r>
        <w:rPr>
          <w:rtl/>
          <w:cs/>
          <w:lang w:val="ar_AE" w:bidi="ar_AE"/>
        </w:rPr>
      </w:r>
      <w:r>
        <w:rPr>
          <w:b/>
          <w:rtl/>
          <w:cs/>
          <w:lang w:val="ar_AE" w:bidi="ar_AE"/>
        </w:rPr>
        <w:t>"الزَّنَابِيرَ"</w:t>
      </w:r>
    </w:p>
    <w:p>
      <w:pPr>
        <w:bidi/>
      </w:pPr>
      <w:r>
        <w:rPr>
          <w:rtl/>
          <w:cs/>
          <w:lang w:val="ar_AE" w:bidi="ar_AE"/>
        </w:rPr>
      </w:r>
      <w:r>
        <w:rPr>
          <w:b/>
          <w:rtl/>
          <w:cs/>
          <w:lang w:val="ar_AE" w:bidi="ar_AE"/>
        </w:rPr>
        <w:t xml:space="preserve">الزَّنَابِيرَ </w:t>
      </w:r>
      <w:r>
        <w:rPr>
          <w:rtl/>
          <w:cs/>
          <w:lang w:val="ar_AE" w:bidi="ar_AE"/>
        </w:rPr>
        <w:t>هي حشرة طائرة يمكن أن تلسع الناس وتسبب الألم.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28(#3)</w:t>
      </w:r>
      <w:r>
        <w:rPr>
          <w:rtl/>
          <w:cs/>
          <w:lang w:val="ar_AE" w:bidi="ar_AE"/>
        </w:rPr>
      </w:r>
    </w:p>
    <w:p>
      <w:pPr>
        <w:bidi/>
      </w:pPr>
      <w:r>
        <w:rPr>
          <w:rtl/>
          <w:cs/>
          <w:lang w:val="ar_AE" w:bidi="ar_AE"/>
        </w:rPr>
      </w:r>
      <w:r>
        <w:rPr>
          <w:rtl/>
          <w:cs/>
          <w:lang w:val="ar_AE" w:bidi="ar_AE"/>
        </w:rPr>
        <w:t>אֶת־הַ⁠צִּרְעָ֖ה &amp; וְ⁠גֵרְשָׁ֗ה</w:t>
      </w:r>
    </w:p>
    <w:p>
      <w:pPr>
        <w:bidi/>
      </w:pPr>
      <w:r>
        <w:rPr>
          <w:rtl/>
          <w:cs/>
          <w:lang w:val="ar_AE" w:bidi="ar_AE"/>
        </w:rPr>
      </w:r>
      <w:r>
        <w:rPr>
          <w:b/>
          <w:rtl/>
          <w:cs/>
          <w:lang w:val="ar_AE" w:bidi="ar_AE"/>
        </w:rPr>
        <w:t>"الزَّنَابِيرَ"</w:t>
      </w:r>
      <w:r>
        <w:rPr>
          <w:rtl/>
          <w:cs/>
          <w:lang w:val="ar_AE" w:bidi="ar_AE"/>
        </w:rPr>
        <w:t xml:space="preserve"> - </w:t>
      </w:r>
      <w:r>
        <w:rPr>
          <w:b/>
          <w:rtl/>
          <w:cs/>
          <w:lang w:val="ar_AE" w:bidi="ar_AE"/>
        </w:rPr>
        <w:t>"فَتَطْرُدُ"</w:t>
      </w:r>
    </w:p>
    <w:p>
      <w:pPr>
        <w:bidi/>
      </w:pPr>
      <w:r>
        <w:rPr>
          <w:rtl/>
          <w:cs/>
          <w:lang w:val="ar_AE" w:bidi="ar_AE"/>
        </w:rPr>
      </w:r>
      <w:r>
        <w:rPr>
          <w:rtl/>
          <w:cs/>
          <w:lang w:val="ar_AE" w:bidi="ar_AE"/>
        </w:rPr>
        <w:t xml:space="preserve">هنا، تُستخدم </w:t>
      </w:r>
      <w:r>
        <w:rPr>
          <w:b/>
          <w:rtl/>
          <w:cs/>
          <w:lang w:val="ar_AE" w:bidi="ar_AE"/>
        </w:rPr>
        <w:t xml:space="preserve">الزَّنَابِيرَ </w:t>
      </w:r>
      <w:r>
        <w:rPr>
          <w:rtl/>
          <w:cs/>
          <w:lang w:val="ar_AE" w:bidi="ar_AE"/>
        </w:rPr>
        <w:t xml:space="preserve">بصيغة المفرد ولكن تشير إلى مجموعة كبيرة من الحشرات الطائرة اللادغة. والضمير </w:t>
      </w:r>
      <w:r>
        <w:rPr>
          <w:b/>
          <w:rtl/>
          <w:cs/>
          <w:lang w:val="ar_AE" w:bidi="ar_AE"/>
        </w:rPr>
        <w:t>هي</w:t>
      </w:r>
      <w:r>
        <w:rPr>
          <w:rtl/>
          <w:cs/>
          <w:lang w:val="ar_AE" w:bidi="ar_AE"/>
        </w:rPr>
        <w:t xml:space="preserve"> يتفق في العدد مع </w:t>
      </w:r>
      <w:r>
        <w:rPr>
          <w:b/>
          <w:rtl/>
          <w:cs/>
          <w:lang w:val="ar_AE" w:bidi="ar_AE"/>
        </w:rPr>
        <w:t>الزَّنَابِيرَ</w:t>
      </w:r>
      <w:r>
        <w:rPr>
          <w:rtl/>
          <w:cs/>
          <w:lang w:val="ar_AE" w:bidi="ar_AE"/>
        </w:rPr>
        <w:t>. قد يكون من الضروري الترجمة بصيغة الجمع. ترجمة بديلة: "الزَّنَابِيرَ... وسوف يطردون"</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29 (#1)</w:t>
      </w:r>
      <w:r>
        <w:rPr>
          <w:rtl/>
          <w:cs/>
          <w:lang w:val="ar_AE" w:bidi="ar_AE"/>
        </w:rPr>
      </w:r>
    </w:p>
    <w:p>
      <w:pPr>
        <w:bidi/>
      </w:pPr>
      <w:r>
        <w:rPr>
          <w:rtl/>
          <w:cs/>
          <w:lang w:val="ar_AE" w:bidi="ar_AE"/>
        </w:rPr>
      </w:r>
      <w:r>
        <w:rPr>
          <w:rtl/>
          <w:cs/>
          <w:lang w:val="ar_AE" w:bidi="ar_AE"/>
        </w:rPr>
        <w:t>מִ⁠פָּנֶ֖י⁠ךָ</w:t>
      </w:r>
    </w:p>
    <w:p>
      <w:pPr>
        <w:bidi/>
      </w:pPr>
      <w:r>
        <w:rPr>
          <w:rtl/>
          <w:cs/>
          <w:lang w:val="ar_AE" w:bidi="ar_AE"/>
        </w:rPr>
      </w:r>
      <w:r>
        <w:rPr>
          <w:b/>
          <w:rtl/>
          <w:cs/>
          <w:lang w:val="ar_AE" w:bidi="ar_AE"/>
        </w:rPr>
        <w:t>"أَمَامِكَ"</w:t>
      </w:r>
    </w:p>
    <w:p>
      <w:pPr>
        <w:bidi/>
      </w:pPr>
      <w:r>
        <w:rPr>
          <w:rtl/>
          <w:cs/>
          <w:lang w:val="ar_AE" w:bidi="ar_AE"/>
        </w:rPr>
      </w:r>
      <w:r>
        <w:rPr>
          <w:rtl/>
          <w:cs/>
          <w:lang w:val="ar_AE" w:bidi="ar_AE"/>
        </w:rPr>
        <w:t>هذا يعني "قدامك". ترجمة بديلة: "من قبلك"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29 (#2)</w:t>
      </w:r>
      <w:r>
        <w:rPr>
          <w:rtl/>
          <w:cs/>
          <w:lang w:val="ar_AE" w:bidi="ar_AE"/>
        </w:rPr>
      </w:r>
    </w:p>
    <w:p>
      <w:pPr>
        <w:bidi/>
      </w:pPr>
      <w:r>
        <w:rPr>
          <w:rtl/>
          <w:cs/>
          <w:lang w:val="ar_AE" w:bidi="ar_AE"/>
        </w:rPr>
      </w:r>
      <w:r>
        <w:rPr>
          <w:rtl/>
          <w:cs/>
          <w:lang w:val="ar_AE" w:bidi="ar_AE"/>
        </w:rPr>
        <w:t>פֶּן־תִּהְיֶ֤ה הָ⁠אָ֨רֶץ֙ שְׁמָמָ֔ה</w:t>
      </w:r>
    </w:p>
    <w:p>
      <w:pPr>
        <w:bidi/>
      </w:pPr>
      <w:r>
        <w:rPr>
          <w:rtl/>
          <w:cs/>
          <w:lang w:val="ar_AE" w:bidi="ar_AE"/>
        </w:rPr>
      </w:r>
      <w:r>
        <w:rPr>
          <w:b/>
          <w:rtl/>
          <w:cs/>
          <w:lang w:val="ar_AE" w:bidi="ar_AE"/>
        </w:rPr>
        <w:t>"لِئَلاَّ تَصِيرَ الأَرْضُ خَرِبَةً"</w:t>
      </w:r>
    </w:p>
    <w:p>
      <w:pPr>
        <w:bidi/>
      </w:pPr>
      <w:r>
        <w:rPr>
          <w:rtl/>
          <w:cs/>
          <w:lang w:val="ar_AE" w:bidi="ar_AE"/>
        </w:rPr>
      </w:r>
      <w:r>
        <w:rPr>
          <w:rtl/>
          <w:cs/>
          <w:lang w:val="ar_AE" w:bidi="ar_AE"/>
        </w:rPr>
        <w:t>إذا كان ذلك سيفيد قراءك، فيمكنك توضيح بقية الفكرة. ترجمة بديلة: "لئلا تصبح الأرض قاحلة لأنه لن يكون هناك أحد يعيش في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30 (#1)</w:t>
      </w:r>
      <w:r>
        <w:rPr>
          <w:rtl/>
          <w:cs/>
          <w:lang w:val="ar_AE" w:bidi="ar_AE"/>
        </w:rPr>
      </w:r>
    </w:p>
    <w:p>
      <w:pPr>
        <w:bidi/>
      </w:pPr>
      <w:r>
        <w:rPr>
          <w:rtl/>
          <w:cs/>
          <w:lang w:val="ar_AE" w:bidi="ar_AE"/>
        </w:rPr>
      </w:r>
      <w:r>
        <w:rPr>
          <w:rtl/>
          <w:cs/>
          <w:lang w:val="ar_AE" w:bidi="ar_AE"/>
        </w:rPr>
        <w:t>מִ⁠פָּנֶ֑י⁠ךָ</w:t>
      </w:r>
    </w:p>
    <w:p>
      <w:pPr>
        <w:bidi/>
      </w:pPr>
      <w:r>
        <w:rPr>
          <w:rtl/>
          <w:cs/>
          <w:lang w:val="ar_AE" w:bidi="ar_AE"/>
        </w:rPr>
      </w:r>
      <w:r>
        <w:rPr>
          <w:b/>
          <w:rtl/>
          <w:cs/>
          <w:lang w:val="ar_AE" w:bidi="ar_AE"/>
        </w:rPr>
        <w:t>"أَمَامِكَ"</w:t>
      </w:r>
    </w:p>
    <w:p>
      <w:pPr>
        <w:bidi/>
      </w:pPr>
      <w:r>
        <w:rPr>
          <w:rtl/>
          <w:cs/>
          <w:lang w:val="ar_AE" w:bidi="ar_AE"/>
        </w:rPr>
      </w:r>
      <w:r>
        <w:rPr>
          <w:rtl/>
          <w:cs/>
          <w:lang w:val="ar_AE" w:bidi="ar_AE"/>
        </w:rPr>
        <w:t>هذا يعني "قدامك". ترجمة بديلة: "من قبلك"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31 (#1)</w:t>
      </w:r>
      <w:r>
        <w:rPr>
          <w:rtl/>
          <w:cs/>
          <w:lang w:val="ar_AE" w:bidi="ar_AE"/>
        </w:rPr>
      </w:r>
    </w:p>
    <w:p>
      <w:pPr>
        <w:bidi/>
      </w:pPr>
      <w:r>
        <w:rPr>
          <w:rtl/>
          <w:cs/>
          <w:lang w:val="ar_AE" w:bidi="ar_AE"/>
        </w:rPr>
      </w:r>
      <w:r>
        <w:rPr>
          <w:rtl/>
          <w:cs/>
          <w:lang w:val="ar_AE" w:bidi="ar_AE"/>
        </w:rPr>
        <w:t>מִ⁠פָּנֶֽי⁠ךָ</w:t>
      </w:r>
    </w:p>
    <w:p>
      <w:pPr>
        <w:bidi/>
      </w:pPr>
      <w:r>
        <w:rPr>
          <w:rtl/>
          <w:cs/>
          <w:lang w:val="ar_AE" w:bidi="ar_AE"/>
        </w:rPr>
      </w:r>
      <w:r>
        <w:rPr>
          <w:b/>
          <w:rtl/>
          <w:cs/>
          <w:lang w:val="ar_AE" w:bidi="ar_AE"/>
        </w:rPr>
        <w:t>"مِنْ أَمَامِكَ"</w:t>
      </w:r>
    </w:p>
    <w:p>
      <w:pPr>
        <w:bidi/>
      </w:pPr>
      <w:r>
        <w:rPr>
          <w:rtl/>
          <w:cs/>
          <w:lang w:val="ar_AE" w:bidi="ar_AE"/>
        </w:rPr>
      </w:r>
      <w:r>
        <w:rPr>
          <w:rtl/>
          <w:cs/>
          <w:lang w:val="ar_AE" w:bidi="ar_AE"/>
        </w:rPr>
        <w:t>هذا يعني "قدامك". ترجمة بديلة: "من قبلك"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33 (#1)</w:t>
      </w:r>
      <w:r>
        <w:rPr>
          <w:rtl/>
          <w:cs/>
          <w:lang w:val="ar_AE" w:bidi="ar_AE"/>
        </w:rPr>
      </w:r>
    </w:p>
    <w:p>
      <w:pPr>
        <w:bidi/>
      </w:pPr>
      <w:r>
        <w:rPr>
          <w:rtl/>
          <w:cs/>
          <w:lang w:val="ar_AE" w:bidi="ar_AE"/>
        </w:rPr>
      </w:r>
      <w:r>
        <w:rPr>
          <w:rtl/>
          <w:cs/>
          <w:lang w:val="ar_AE" w:bidi="ar_AE"/>
        </w:rPr>
        <w:t>כִּֽי־יִהְיֶ֥ה לְ⁠ךָ֖ לְ⁠מוֹקֵֽשׁ</w:t>
      </w:r>
    </w:p>
    <w:p>
      <w:pPr>
        <w:bidi/>
      </w:pPr>
      <w:r>
        <w:rPr>
          <w:rtl/>
          <w:cs/>
          <w:lang w:val="ar_AE" w:bidi="ar_AE"/>
        </w:rPr>
      </w:r>
      <w:r>
        <w:rPr>
          <w:b/>
          <w:rtl/>
          <w:cs/>
          <w:lang w:val="ar_AE" w:bidi="ar_AE"/>
        </w:rPr>
        <w:t>"يَكُونُ لَكَ فَخًّا"</w:t>
      </w:r>
    </w:p>
    <w:p>
      <w:pPr>
        <w:bidi/>
      </w:pPr>
      <w:r>
        <w:rPr>
          <w:rtl/>
          <w:cs/>
          <w:lang w:val="ar_AE" w:bidi="ar_AE"/>
        </w:rPr>
      </w:r>
      <w:r>
        <w:rPr>
          <w:rtl/>
          <w:cs/>
          <w:lang w:val="ar_AE" w:bidi="ar_AE"/>
        </w:rPr>
        <w:t>هذا يعني أن عبادة الآلهة الأخرى ستؤدي بشعب إسرائيل إلى دمار مؤكد، كما لو كانوا حيوانًا وقع في فخ صياد. وقد يعني أيضًا أن ترك الشعوب الأخرى حولهم سيجعل الإسرائيليين يرون عبادة الشعوب الأخرى ويُغوون (كما في الفخ) لعبادة الآلهة الأخرى، وهذه خطية ضد الرب. إذا كان قراؤك لن يفهموا ما تعنيه هذه الصورة في هذا السياق، فيمكنك استخدام استعارة مشابهة من ثقافتك. أو بدلًا من ذلك، يمكنك التعبير عن المعنى بوضوح. ترجمة بديلة: "عبادتهم ستدمركم بالتأكيد"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24</w:t>
      </w:r>
      <w:r>
        <w:rPr>
          <w:rtl/>
          <w:cs/>
          <w:lang w:val="ar_AE" w:bidi="ar_AE"/>
        </w:rPr>
      </w:r>
    </w:p>
    <w:p>
      <w:pPr>
        <w:pStyle w:val="Heading3"/>
        <w:bidi/>
      </w:pPr>
      <w:r>
        <w:rPr>
          <w:rtl/>
          <w:cs/>
          <w:lang w:val="ar_AE" w:bidi="ar_AE"/>
        </w:rPr>
        <w:t>البنية (الهيكل)</w:t>
      </w:r>
    </w:p>
    <w:p>
      <w:pPr>
        <w:pStyle w:val="ListBullet"/>
        <w:bidi/>
        <w:spacing w:line="240" w:lineRule="auto"/>
        <w:ind w:left="720"/>
      </w:pPr>
      <w:r>
        <w:rPr>
          <w:rtl/>
          <w:cs/>
          <w:lang w:val="ar_AE" w:bidi="ar_AE"/>
        </w:rPr>
      </w:r>
      <w:r>
        <w:rPr>
          <w:rtl/>
          <w:cs/>
          <w:lang w:val="ar_AE" w:bidi="ar_AE"/>
        </w:rPr>
        <w:t>الآية 1–2: الرب يدعو موسى</w:t>
      </w:r>
    </w:p>
    <w:p>
      <w:pPr>
        <w:pStyle w:val="ListBullet"/>
        <w:bidi/>
        <w:spacing w:line="240" w:lineRule="auto"/>
        <w:ind w:left="720"/>
      </w:pPr>
      <w:r>
        <w:rPr>
          <w:rtl/>
          <w:cs/>
          <w:lang w:val="ar_AE" w:bidi="ar_AE"/>
        </w:rPr>
      </w:r>
      <w:r>
        <w:rPr>
          <w:rtl/>
          <w:cs/>
          <w:lang w:val="ar_AE" w:bidi="ar_AE"/>
        </w:rPr>
        <w:t>الآيات 3–8: يقرأ موسى العهد ويقبله الشعب؛ يتم إعلان ذلك بشكل طقسي من خلال الذبيحة ورش الدم</w:t>
      </w:r>
    </w:p>
    <w:p>
      <w:pPr>
        <w:pStyle w:val="ListBullet"/>
        <w:bidi/>
        <w:spacing w:line="240" w:lineRule="auto"/>
        <w:ind w:left="720"/>
      </w:pPr>
      <w:r>
        <w:rPr>
          <w:rtl/>
          <w:cs/>
          <w:lang w:val="ar_AE" w:bidi="ar_AE"/>
        </w:rPr>
      </w:r>
      <w:r>
        <w:rPr>
          <w:rtl/>
          <w:cs/>
          <w:lang w:val="ar_AE" w:bidi="ar_AE"/>
        </w:rPr>
        <w:t>الآيات 9–11: يصعد موسى وشيوخ بني إسرائيل الجبل، فيرون الله ويتناولون الطعام</w:t>
      </w:r>
    </w:p>
    <w:p>
      <w:pPr>
        <w:pStyle w:val="ListBullet"/>
        <w:bidi/>
        <w:spacing w:line="240" w:lineRule="auto"/>
        <w:ind w:left="720"/>
      </w:pPr>
      <w:r>
        <w:rPr>
          <w:rtl/>
          <w:cs/>
          <w:lang w:val="ar_AE" w:bidi="ar_AE"/>
        </w:rPr>
      </w:r>
      <w:r>
        <w:rPr>
          <w:rtl/>
          <w:cs/>
          <w:lang w:val="ar_AE" w:bidi="ar_AE"/>
        </w:rPr>
        <w:t>الآيات 12–15: الرب يدعو موسى للصعود إلى الجبل دون الشيوخ الآخرين، فيذهب</w:t>
      </w:r>
    </w:p>
    <w:p>
      <w:pPr>
        <w:pStyle w:val="ListBullet"/>
        <w:bidi/>
        <w:spacing w:line="240" w:lineRule="auto"/>
        <w:ind w:left="720"/>
      </w:pPr>
      <w:r>
        <w:rPr>
          <w:rtl/>
          <w:cs/>
          <w:lang w:val="ar_AE" w:bidi="ar_AE"/>
        </w:rPr>
      </w:r>
      <w:r>
        <w:rPr>
          <w:rtl/>
          <w:cs/>
          <w:lang w:val="ar_AE" w:bidi="ar_AE"/>
        </w:rPr>
        <w:t>الآيات 16–18: وصف لمجد الرب، وموسى موجود على قمة الجبل</w:t>
      </w:r>
    </w:p>
    <w:p>
      <w:pPr>
        <w:pStyle w:val="Heading3"/>
        <w:bidi/>
      </w:pPr>
      <w:r>
        <w:rPr>
          <w:rtl/>
          <w:cs/>
          <w:lang w:val="ar_AE" w:bidi="ar_AE"/>
        </w:rPr>
        <w:t>مشكلات محتملة في الترجمة</w:t>
      </w:r>
    </w:p>
    <w:p>
      <w:pPr>
        <w:pStyle w:val="ListBullet"/>
        <w:bidi/>
        <w:spacing w:line="240" w:lineRule="auto"/>
        <w:ind w:left="720"/>
      </w:pPr>
      <w:r>
        <w:rPr>
          <w:rtl/>
          <w:cs/>
          <w:lang w:val="ar_AE" w:bidi="ar_AE"/>
        </w:rPr>
      </w:r>
      <w:r>
        <w:rPr>
          <w:rtl/>
          <w:cs/>
          <w:lang w:val="ar_AE" w:bidi="ar_AE"/>
        </w:rPr>
        <w:t>هناك العديد من التشبيهات المستخدمة لوصف لقاء الشعب مع الله</w:t>
      </w:r>
    </w:p>
    <w:p>
      <w:pPr>
        <w:pStyle w:val="ListBullet"/>
        <w:bidi/>
        <w:spacing w:line="240" w:lineRule="auto"/>
        <w:ind w:left="720"/>
      </w:pPr>
      <w:r>
        <w:rPr>
          <w:rtl/>
          <w:cs/>
          <w:lang w:val="ar_AE" w:bidi="ar_AE"/>
        </w:rPr>
      </w:r>
      <w:r>
        <w:rPr>
          <w:rtl/>
          <w:cs/>
          <w:lang w:val="ar_AE" w:bidi="ar_AE"/>
        </w:rPr>
        <w:t>يظهر "العهد" بطرق متعددة</w:t>
      </w:r>
    </w:p>
    <w:p>
      <w:pPr>
        <w:pStyle w:val="ListBullet"/>
        <w:bidi/>
        <w:spacing w:line="240" w:lineRule="auto"/>
        <w:ind w:left="720"/>
      </w:pPr>
      <w:r>
        <w:rPr>
          <w:rtl/>
          <w:cs/>
          <w:lang w:val="ar_AE" w:bidi="ar_AE"/>
        </w:rPr>
      </w:r>
      <w:r>
        <w:rPr>
          <w:rtl/>
          <w:cs/>
          <w:lang w:val="ar_AE" w:bidi="ar_AE"/>
        </w:rPr>
        <w:t>الجبل، جبل الله، وجبل سيناء جميعها تشير إلى نفس الموقع</w:t>
      </w:r>
    </w:p>
    <w:p>
      <w:pPr>
        <w:pStyle w:val="Heading3"/>
        <w:bidi/>
      </w:pPr>
      <w:r>
        <w:rPr>
          <w:rtl/>
          <w:cs/>
          <w:lang w:val="ar_AE" w:bidi="ar_AE"/>
        </w:rPr>
        <w:t>مفاهيم خاصة في هذا الأصحاح</w:t>
      </w:r>
    </w:p>
    <w:p>
      <w:pPr>
        <w:pStyle w:val="Heading4"/>
        <w:bidi/>
      </w:pPr>
      <w:r>
        <w:rPr>
          <w:rtl/>
          <w:cs/>
          <w:lang w:val="ar_AE" w:bidi="ar_AE"/>
        </w:rPr>
        <w:t>عهد موسى</w:t>
      </w:r>
    </w:p>
    <w:p>
      <w:pPr>
        <w:bidi/>
      </w:pPr>
      <w:r>
        <w:rPr>
          <w:rtl/>
          <w:cs/>
          <w:lang w:val="ar_AE" w:bidi="ar_AE"/>
        </w:rPr>
      </w:r>
      <w:r>
        <w:rPr>
          <w:rtl/>
          <w:cs/>
          <w:lang w:val="ar_AE" w:bidi="ar_AE"/>
        </w:rPr>
        <w:t xml:space="preserve">يتعهد شعب إسرائيل بطاعة العهد الذي أبرمه الرب مع موسى. ولقد كانت بركاتهم المستمرة تعتمد على التزامهم بهذا العهد. (انظر: </w:t>
      </w:r>
      <w:r>
        <w:rPr>
          <w:rtl/>
          <w:cs/>
          <w:lang w:val="ar_AE" w:bidi="ar_AE"/>
        </w:rPr>
        <w:t>الوعد</w:t>
      </w:r>
      <w:r>
        <w:rPr>
          <w:rtl/>
          <w:cs/>
          <w:lang w:val="ar_AE" w:bidi="ar_AE"/>
        </w:rPr>
        <w:t xml:space="preserve"> و</w:t>
      </w:r>
      <w:r>
        <w:rPr>
          <w:rtl/>
          <w:cs/>
          <w:lang w:val="ar_AE" w:bidi="ar_AE"/>
        </w:rPr>
        <w:t>العهد</w:t>
      </w:r>
      <w:r>
        <w:rPr>
          <w:rtl/>
          <w:cs/>
          <w:lang w:val="ar_AE" w:bidi="ar_AE"/>
        </w:rPr>
        <w:t>)</w:t>
      </w:r>
    </w:p>
    <w:p>
      <w:pPr>
        <w:pStyle w:val="Heading4"/>
        <w:bidi/>
      </w:pPr>
      <w:r>
        <w:rPr>
          <w:rtl/>
          <w:cs/>
          <w:lang w:val="ar_AE" w:bidi="ar_AE"/>
        </w:rPr>
        <w:t>قداسة الله</w:t>
      </w:r>
    </w:p>
    <w:p>
      <w:pPr>
        <w:bidi/>
      </w:pPr>
      <w:r>
        <w:rPr>
          <w:rtl/>
          <w:cs/>
          <w:lang w:val="ar_AE" w:bidi="ar_AE"/>
        </w:rPr>
      </w:r>
      <w:r>
        <w:rPr>
          <w:rtl/>
          <w:cs/>
          <w:lang w:val="ar_AE" w:bidi="ar_AE"/>
        </w:rPr>
        <w:t xml:space="preserve">نظرًا لأن الرب قدوس بشكل كامل، فلا يمكن الاقتراب منه إلا بطريقة معينة. ولهذا السبب، سُمح لموسى وحده بالاقتراب من الرب. وهذا أيضًا هو السبب في وصف الرب بأنه "نار آكلة". (انظر: </w:t>
      </w:r>
      <w:r>
        <w:rPr>
          <w:rtl/>
          <w:cs/>
          <w:lang w:val="ar_AE" w:bidi="ar_AE"/>
        </w:rPr>
        <w:t>قدوس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 (#1)</w:t>
      </w:r>
      <w:r>
        <w:rPr>
          <w:rtl/>
          <w:cs/>
          <w:lang w:val="ar_AE" w:bidi="ar_AE"/>
        </w:rPr>
      </w:r>
    </w:p>
    <w:p>
      <w:pPr>
        <w:bidi/>
      </w:pPr>
      <w:r>
        <w:rPr>
          <w:rtl/>
          <w:cs/>
          <w:lang w:val="ar_AE" w:bidi="ar_AE"/>
        </w:rPr>
      </w:r>
      <w:r>
        <w:rPr>
          <w:rtl/>
          <w:cs/>
          <w:lang w:val="ar_AE" w:bidi="ar_AE"/>
        </w:rPr>
        <w:t>נָדָ֣ב וַ⁠אֲבִיה֔וּא</w:t>
      </w:r>
    </w:p>
    <w:p>
      <w:pPr>
        <w:bidi/>
      </w:pPr>
      <w:r>
        <w:rPr>
          <w:rtl/>
          <w:cs/>
          <w:lang w:val="ar_AE" w:bidi="ar_AE"/>
        </w:rPr>
      </w:r>
      <w:r>
        <w:rPr>
          <w:b/>
          <w:rtl/>
          <w:cs/>
          <w:lang w:val="ar_AE" w:bidi="ar_AE"/>
        </w:rPr>
        <w:t>""</w:t>
      </w:r>
    </w:p>
    <w:p>
      <w:pPr>
        <w:bidi/>
      </w:pPr>
      <w:r>
        <w:rPr>
          <w:rtl/>
          <w:cs/>
          <w:lang w:val="ar_AE" w:bidi="ar_AE"/>
        </w:rPr>
      </w:r>
      <w:r>
        <w:rPr>
          <w:rtl/>
          <w:cs/>
          <w:lang w:val="ar_AE" w:bidi="ar_AE"/>
        </w:rPr>
        <w:t>يبدأ هنا مشهد جديد، الذي قد يحتاج إلى أن يتم توضيحه بطريقة معينة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 (#2)</w:t>
      </w:r>
      <w:r>
        <w:rPr>
          <w:rtl/>
          <w:cs/>
          <w:lang w:val="ar_AE" w:bidi="ar_AE"/>
        </w:rPr>
      </w:r>
    </w:p>
    <w:p>
      <w:pPr>
        <w:bidi/>
      </w:pPr>
      <w:r>
        <w:rPr>
          <w:rtl/>
          <w:cs/>
          <w:lang w:val="ar_AE" w:bidi="ar_AE"/>
        </w:rPr>
      </w:r>
      <w:r>
        <w:rPr>
          <w:rtl/>
          <w:cs/>
          <w:lang w:val="ar_AE" w:bidi="ar_AE"/>
        </w:rPr>
        <w:t>נָדָ֣ב וַ⁠אֲבִיה֔וּא</w:t>
      </w:r>
    </w:p>
    <w:p>
      <w:pPr>
        <w:bidi/>
      </w:pPr>
      <w:r>
        <w:rPr>
          <w:rtl/>
          <w:cs/>
          <w:lang w:val="ar_AE" w:bidi="ar_AE"/>
        </w:rPr>
      </w:r>
      <w:r>
        <w:rPr>
          <w:b/>
          <w:rtl/>
          <w:cs/>
          <w:lang w:val="ar_AE" w:bidi="ar_AE"/>
        </w:rPr>
        <w:t>"ناداب وأبيهو"</w:t>
      </w:r>
    </w:p>
    <w:p>
      <w:pPr>
        <w:bidi/>
      </w:pPr>
      <w:r>
        <w:rPr>
          <w:rtl/>
          <w:cs/>
          <w:lang w:val="ar_AE" w:bidi="ar_AE"/>
        </w:rPr>
      </w:r>
      <w:r>
        <w:rPr>
          <w:b/>
          <w:rtl/>
          <w:cs/>
          <w:lang w:val="ar_AE" w:bidi="ar_AE"/>
        </w:rPr>
        <w:t>ناداب وأبيهو</w:t>
      </w:r>
      <w:r>
        <w:rPr>
          <w:rtl/>
          <w:cs/>
          <w:lang w:val="ar_AE" w:bidi="ar_AE"/>
        </w:rPr>
        <w:t xml:space="preserve"> هما أسماء رجال. انظر كيف ترجمت هذه الأسماء في </w:t>
      </w:r>
      <w:r>
        <w:rPr>
          <w:rtl/>
          <w:cs/>
          <w:lang w:val="ar_AE" w:bidi="ar_AE"/>
        </w:rPr>
        <w:t>خروج 6:23</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 (#3)</w:t>
      </w:r>
      <w:r>
        <w:rPr>
          <w:rtl/>
          <w:cs/>
          <w:lang w:val="ar_AE" w:bidi="ar_AE"/>
        </w:rPr>
      </w:r>
    </w:p>
    <w:p>
      <w:pPr>
        <w:bidi/>
      </w:pPr>
      <w:r>
        <w:rPr>
          <w:rtl/>
          <w:cs/>
          <w:lang w:val="ar_AE" w:bidi="ar_AE"/>
        </w:rPr>
      </w:r>
      <w:r>
        <w:rPr>
          <w:rtl/>
          <w:cs/>
          <w:lang w:val="ar_AE" w:bidi="ar_AE"/>
        </w:rPr>
        <w:t>אֶל־יְהוָ֗ה</w:t>
      </w:r>
    </w:p>
    <w:p>
      <w:pPr>
        <w:bidi/>
      </w:pPr>
      <w:r>
        <w:rPr>
          <w:rtl/>
          <w:cs/>
          <w:lang w:val="ar_AE" w:bidi="ar_AE"/>
        </w:rPr>
      </w:r>
      <w:r>
        <w:rPr>
          <w:b/>
          <w:rtl/>
          <w:cs/>
          <w:lang w:val="ar_AE" w:bidi="ar_AE"/>
        </w:rPr>
        <w:t>"إلى الرب"</w:t>
      </w:r>
    </w:p>
    <w:p>
      <w:pPr>
        <w:bidi/>
      </w:pPr>
      <w:r>
        <w:rPr>
          <w:rtl/>
          <w:cs/>
          <w:lang w:val="ar_AE" w:bidi="ar_AE"/>
        </w:rPr>
      </w:r>
      <w:r>
        <w:rPr>
          <w:rtl/>
          <w:cs/>
          <w:lang w:val="ar_AE" w:bidi="ar_AE"/>
        </w:rPr>
        <w:t xml:space="preserve"> يشير الرب هنا إلى نفسه بصيغة الغائب. إذا كان هذا مربكًا في لغتك، فيمكنك استخدام صيغة المتكلم. ترجمة بديلة: "إليّ"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 (#4)</w:t>
      </w:r>
      <w:r>
        <w:rPr>
          <w:rtl/>
          <w:cs/>
          <w:lang w:val="ar_AE" w:bidi="ar_AE"/>
        </w:rPr>
      </w:r>
    </w:p>
    <w:p>
      <w:pPr>
        <w:bidi/>
      </w:pPr>
      <w:r>
        <w:rPr>
          <w:rtl/>
          <w:cs/>
          <w:lang w:val="ar_AE" w:bidi="ar_AE"/>
        </w:rPr>
      </w:r>
      <w:r>
        <w:rPr>
          <w:rtl/>
          <w:cs/>
          <w:lang w:val="ar_AE" w:bidi="ar_AE"/>
        </w:rPr>
        <w:t>וְ⁠שִׁבְעִ֖ים</w:t>
      </w:r>
    </w:p>
    <w:p>
      <w:pPr>
        <w:bidi/>
      </w:pPr>
      <w:r>
        <w:rPr>
          <w:rtl/>
          <w:cs/>
          <w:lang w:val="ar_AE" w:bidi="ar_AE"/>
        </w:rPr>
      </w:r>
      <w:r>
        <w:rPr>
          <w:b/>
          <w:rtl/>
          <w:cs/>
          <w:lang w:val="ar_AE" w:bidi="ar_AE"/>
        </w:rPr>
        <w:t>"وسبعون"</w:t>
      </w:r>
    </w:p>
    <w:p>
      <w:pPr>
        <w:bidi/>
      </w:pPr>
      <w:r>
        <w:rPr>
          <w:rtl/>
          <w:cs/>
          <w:lang w:val="ar_AE" w:bidi="ar_AE"/>
        </w:rPr>
      </w:r>
      <w:r>
        <w:rPr>
          <w:rtl/>
          <w:cs/>
          <w:lang w:val="ar_AE" w:bidi="ar_AE"/>
        </w:rPr>
        <w:t>ترجمة بديلة: "و 70"</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 (#5)</w:t>
      </w:r>
      <w:r>
        <w:rPr>
          <w:rtl/>
          <w:cs/>
          <w:lang w:val="ar_AE" w:bidi="ar_AE"/>
        </w:rPr>
      </w:r>
    </w:p>
    <w:p>
      <w:pPr>
        <w:bidi/>
      </w:pPr>
      <w:r>
        <w:rPr>
          <w:rtl/>
          <w:cs/>
          <w:lang w:val="ar_AE" w:bidi="ar_AE"/>
        </w:rPr>
      </w:r>
      <w:r>
        <w:rPr>
          <w:rtl/>
          <w:cs/>
          <w:lang w:val="ar_AE" w:bidi="ar_AE"/>
        </w:rPr>
        <w:t>וְ⁠הִשְׁתַּחֲוִיתֶ֖ם</w:t>
      </w:r>
    </w:p>
    <w:p>
      <w:pPr>
        <w:bidi/>
      </w:pPr>
      <w:r>
        <w:rPr>
          <w:rtl/>
          <w:cs/>
          <w:lang w:val="ar_AE" w:bidi="ar_AE"/>
        </w:rPr>
      </w:r>
      <w:r>
        <w:rPr>
          <w:b/>
          <w:rtl/>
          <w:cs/>
          <w:lang w:val="ar_AE" w:bidi="ar_AE"/>
        </w:rPr>
        <w:t>"وَاسْجُدُوا"</w:t>
      </w:r>
    </w:p>
    <w:p>
      <w:pPr>
        <w:bidi/>
      </w:pPr>
      <w:r>
        <w:rPr>
          <w:rtl/>
          <w:cs/>
          <w:lang w:val="ar_AE" w:bidi="ar_AE"/>
        </w:rPr>
      </w:r>
      <w:r>
        <w:rPr>
          <w:rtl/>
          <w:cs/>
          <w:lang w:val="ar_AE" w:bidi="ar_AE"/>
        </w:rPr>
        <w:t xml:space="preserve">هنا، بعد كلمة </w:t>
      </w:r>
      <w:r>
        <w:rPr>
          <w:b/>
          <w:rtl/>
          <w:cs/>
          <w:lang w:val="ar_AE" w:bidi="ar_AE"/>
        </w:rPr>
        <w:t>وَاسْجُدُوا،</w:t>
      </w:r>
      <w:r>
        <w:rPr>
          <w:rtl/>
          <w:cs/>
          <w:lang w:val="ar_AE" w:bidi="ar_AE"/>
        </w:rPr>
        <w:t xml:space="preserve"> يُفترض أن تأتي كلمة "لي". إذا كان ذلك سيساعد قراءك، فيمكنك التعبير عن ذلك بشكل صريح. ترجمة بديلة: "وَاسْجُدُوا 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2 (#1)</w:t>
      </w:r>
      <w:r>
        <w:rPr>
          <w:rtl/>
          <w:cs/>
          <w:lang w:val="ar_AE" w:bidi="ar_AE"/>
        </w:rPr>
      </w:r>
    </w:p>
    <w:p>
      <w:pPr>
        <w:bidi/>
      </w:pPr>
      <w:r>
        <w:rPr>
          <w:rtl/>
          <w:cs/>
          <w:lang w:val="ar_AE" w:bidi="ar_AE"/>
        </w:rPr>
      </w:r>
      <w:r>
        <w:rPr>
          <w:rtl/>
          <w:cs/>
          <w:lang w:val="ar_AE" w:bidi="ar_AE"/>
        </w:rPr>
        <w:t>וְ⁠הֵ֖ם</w:t>
      </w:r>
    </w:p>
    <w:p>
      <w:pPr>
        <w:bidi/>
      </w:pPr>
      <w:r>
        <w:rPr>
          <w:rtl/>
          <w:cs/>
          <w:lang w:val="ar_AE" w:bidi="ar_AE"/>
        </w:rPr>
      </w:r>
      <w:r>
        <w:rPr>
          <w:b/>
          <w:rtl/>
          <w:cs/>
          <w:lang w:val="ar_AE" w:bidi="ar_AE"/>
        </w:rPr>
        <w:t>"وهم"</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جميع الأشخاص الآخرين المذكورين في </w:t>
      </w:r>
      <w:r>
        <w:rPr>
          <w:rtl/>
          <w:cs/>
          <w:lang w:val="ar_AE" w:bidi="ar_AE"/>
        </w:rPr>
        <w:t>24:1</w:t>
      </w:r>
      <w:r>
        <w:rPr>
          <w:rtl/>
          <w:cs/>
          <w:lang w:val="ar_AE" w:bidi="ar_AE"/>
        </w:rPr>
        <w:t>. ترجمة بديلة: "وهارون وناداب وأبيهو والشيوخ"</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2 (#2)</w:t>
      </w:r>
      <w:r>
        <w:rPr>
          <w:rtl/>
          <w:cs/>
          <w:lang w:val="ar_AE" w:bidi="ar_AE"/>
        </w:rPr>
      </w:r>
    </w:p>
    <w:p>
      <w:pPr>
        <w:bidi/>
      </w:pPr>
      <w:r>
        <w:rPr>
          <w:rtl/>
          <w:cs/>
          <w:lang w:val="ar_AE" w:bidi="ar_AE"/>
        </w:rPr>
      </w:r>
      <w:r>
        <w:rPr>
          <w:rtl/>
          <w:cs/>
          <w:lang w:val="ar_AE" w:bidi="ar_AE"/>
        </w:rPr>
        <w:t>אֶל־יְהוָ֔ה</w:t>
      </w:r>
    </w:p>
    <w:p>
      <w:pPr>
        <w:bidi/>
      </w:pPr>
      <w:r>
        <w:rPr>
          <w:rtl/>
          <w:cs/>
          <w:lang w:val="ar_AE" w:bidi="ar_AE"/>
        </w:rPr>
      </w:r>
      <w:r>
        <w:rPr>
          <w:b/>
          <w:rtl/>
          <w:cs/>
          <w:lang w:val="ar_AE" w:bidi="ar_AE"/>
        </w:rPr>
        <w:t>"إلى الرب"</w:t>
      </w:r>
    </w:p>
    <w:p>
      <w:pPr>
        <w:bidi/>
      </w:pPr>
      <w:r>
        <w:rPr>
          <w:rtl/>
          <w:cs/>
          <w:lang w:val="ar_AE" w:bidi="ar_AE"/>
        </w:rPr>
      </w:r>
      <w:r>
        <w:rPr>
          <w:rtl/>
          <w:cs/>
          <w:lang w:val="ar_AE" w:bidi="ar_AE"/>
        </w:rPr>
        <w:t>يشير الرب هنا إلى نفسه بصيغة الغائب. إذا كان هذا مربكًا في لغتك، فيمكنك استخدام صيغة المتكلم. ترجمة بديلة: "إليّ"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الآيات 3–8 تتحدث عن مشهد مختلف عن بقية الإصحاح، الذي قد يحتاج إلى توضيح بطريقة معينة في لغتك. ويبدو أنه كانت هناك بعض التحضيرات اللازمة قبل أن يتمكن موسى والشيوخ من الصعود لمقابلة الرب.</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3 (#2)</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w:t>
      </w:r>
      <w:r>
        <w:rPr>
          <w:rtl/>
          <w:cs/>
          <w:lang w:val="ar_AE" w:bidi="ar_AE"/>
        </w:rPr>
        <w:t>خروج 19:8</w:t>
      </w:r>
      <w:r>
        <w:rPr>
          <w:rtl/>
          <w:cs/>
          <w:lang w:val="ar_AE" w:bidi="ar_AE"/>
        </w:rPr>
        <w:t xml:space="preserve"> لترى كيف ترجمت حدثًا مشابهًا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3 (#3)</w:t>
      </w:r>
      <w:r>
        <w:rPr>
          <w:rtl/>
          <w:cs/>
          <w:lang w:val="ar_AE" w:bidi="ar_AE"/>
        </w:rPr>
      </w:r>
    </w:p>
    <w:p>
      <w:pPr>
        <w:bidi/>
      </w:pPr>
      <w:r>
        <w:rPr>
          <w:rtl/>
          <w:cs/>
          <w:lang w:val="ar_AE" w:bidi="ar_AE"/>
        </w:rPr>
      </w:r>
      <w:r>
        <w:rPr>
          <w:rtl/>
          <w:cs/>
          <w:lang w:val="ar_AE" w:bidi="ar_AE"/>
        </w:rPr>
        <w:t>ק֤וֹל אֶחָד֙</w:t>
      </w:r>
    </w:p>
    <w:p>
      <w:pPr>
        <w:bidi/>
      </w:pPr>
      <w:r>
        <w:rPr>
          <w:rtl/>
          <w:cs/>
          <w:lang w:val="ar_AE" w:bidi="ar_AE"/>
        </w:rPr>
      </w:r>
      <w:r>
        <w:rPr>
          <w:b/>
          <w:rtl/>
          <w:cs/>
          <w:lang w:val="ar_AE" w:bidi="ar_AE"/>
        </w:rPr>
        <w:t>"بصوت واحد"</w:t>
      </w:r>
    </w:p>
    <w:p>
      <w:pPr>
        <w:bidi/>
      </w:pPr>
      <w:r>
        <w:rPr>
          <w:rtl/>
          <w:cs/>
          <w:lang w:val="ar_AE" w:bidi="ar_AE"/>
        </w:rPr>
      </w:r>
      <w:r>
        <w:rPr>
          <w:rtl/>
          <w:cs/>
          <w:lang w:val="ar_AE" w:bidi="ar_AE"/>
        </w:rPr>
        <w:t xml:space="preserve">هنا، التعبير </w:t>
      </w:r>
      <w:r>
        <w:rPr>
          <w:b/>
          <w:rtl/>
          <w:cs/>
          <w:lang w:val="ar_AE" w:bidi="ar_AE"/>
        </w:rPr>
        <w:t>بصوت واحد</w:t>
      </w:r>
      <w:r>
        <w:rPr>
          <w:rtl/>
          <w:cs/>
          <w:lang w:val="ar_AE" w:bidi="ar_AE"/>
        </w:rPr>
        <w:t xml:space="preserve"> هو تعبير اصطلاحي يعني أن الناس كانوا في اتفاق تام. إذا كان ذلك مفيدًا في لغتك، فيمكنك استخدام تعبير مشابه أو استخدام لغة واضحة. ترجمة بديلة: "معًا" أو "في اتفاق"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4 (#1)</w:t>
      </w:r>
      <w:r>
        <w:rPr>
          <w:rtl/>
          <w:cs/>
          <w:lang w:val="ar_AE" w:bidi="ar_AE"/>
        </w:rPr>
      </w:r>
    </w:p>
    <w:p>
      <w:pPr>
        <w:bidi/>
      </w:pPr>
      <w:r>
        <w:rPr>
          <w:rtl/>
          <w:cs/>
          <w:lang w:val="ar_AE" w:bidi="ar_AE"/>
        </w:rPr>
      </w:r>
      <w:r>
        <w:rPr>
          <w:rtl/>
          <w:cs/>
          <w:lang w:val="ar_AE" w:bidi="ar_AE"/>
        </w:rPr>
        <w:t>תַּ֣חַת הָ⁠הָ֑ר</w:t>
      </w:r>
    </w:p>
    <w:p>
      <w:pPr>
        <w:bidi/>
      </w:pPr>
      <w:r>
        <w:rPr>
          <w:rtl/>
          <w:cs/>
          <w:lang w:val="ar_AE" w:bidi="ar_AE"/>
        </w:rPr>
      </w:r>
      <w:r>
        <w:rPr>
          <w:b/>
          <w:rtl/>
          <w:cs/>
          <w:lang w:val="ar_AE" w:bidi="ar_AE"/>
        </w:rPr>
        <w:t>"في أسفل الجبل"</w:t>
      </w:r>
    </w:p>
    <w:p>
      <w:pPr>
        <w:bidi/>
      </w:pPr>
      <w:r>
        <w:rPr>
          <w:rtl/>
          <w:cs/>
          <w:lang w:val="ar_AE" w:bidi="ar_AE"/>
        </w:rPr>
      </w:r>
      <w:r>
        <w:rPr>
          <w:rtl/>
          <w:cs/>
          <w:lang w:val="ar_AE" w:bidi="ar_AE"/>
        </w:rPr>
        <w:t>ترجمة بديلة: "عند قاعدة الجبل"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4 (#2)</w:t>
      </w:r>
      <w:r>
        <w:rPr>
          <w:rtl/>
          <w:cs/>
          <w:lang w:val="ar_AE" w:bidi="ar_AE"/>
        </w:rPr>
      </w:r>
    </w:p>
    <w:p>
      <w:pPr>
        <w:bidi/>
      </w:pPr>
      <w:r>
        <w:rPr>
          <w:rtl/>
          <w:cs/>
          <w:lang w:val="ar_AE" w:bidi="ar_AE"/>
        </w:rPr>
      </w:r>
      <w:r>
        <w:rPr>
          <w:rtl/>
          <w:cs/>
          <w:lang w:val="ar_AE" w:bidi="ar_AE"/>
        </w:rPr>
        <w:t>וּ⁠שְׁתֵּ֤ים עֶשְׂרֵה֙ &amp; לִ⁠שְׁנֵ֥ים עָשָׂ֖ר</w:t>
      </w:r>
    </w:p>
    <w:p>
      <w:pPr>
        <w:bidi/>
      </w:pPr>
      <w:r>
        <w:rPr>
          <w:rtl/>
          <w:cs/>
          <w:lang w:val="ar_AE" w:bidi="ar_AE"/>
        </w:rPr>
      </w:r>
      <w:r>
        <w:rPr>
          <w:b/>
          <w:rtl/>
          <w:cs/>
          <w:lang w:val="ar_AE" w:bidi="ar_AE"/>
        </w:rPr>
        <w:t>"واثْنَيْ عَشَرَ"</w:t>
      </w:r>
      <w:r>
        <w:rPr>
          <w:rtl/>
          <w:cs/>
          <w:lang w:val="ar_AE" w:bidi="ar_AE"/>
        </w:rPr>
        <w:t xml:space="preserve"> - </w:t>
      </w:r>
      <w:r>
        <w:rPr>
          <w:b/>
          <w:rtl/>
          <w:cs/>
          <w:lang w:val="ar_AE" w:bidi="ar_AE"/>
        </w:rPr>
        <w:t>"أَسْبَاطِ إِسْرَائِيلَ الاثْنَيْ عَشَرَ"</w:t>
      </w:r>
    </w:p>
    <w:p>
      <w:pPr>
        <w:bidi/>
      </w:pPr>
      <w:r>
        <w:rPr>
          <w:rtl/>
          <w:cs/>
          <w:lang w:val="ar_AE" w:bidi="ar_AE"/>
        </w:rPr>
      </w:r>
      <w:r>
        <w:rPr>
          <w:rtl/>
          <w:cs/>
          <w:lang w:val="ar_AE" w:bidi="ar_AE"/>
        </w:rPr>
        <w:t>ترجمة بديلة: "و 12 ... الـ 12"</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7 (#1)</w:t>
      </w:r>
      <w:r>
        <w:rPr>
          <w:rtl/>
          <w:cs/>
          <w:lang w:val="ar_AE" w:bidi="ar_AE"/>
        </w:rPr>
      </w:r>
    </w:p>
    <w:p>
      <w:pPr>
        <w:bidi/>
      </w:pPr>
      <w:r>
        <w:rPr>
          <w:rtl/>
          <w:cs/>
          <w:lang w:val="ar_AE" w:bidi="ar_AE"/>
        </w:rPr>
      </w:r>
      <w:r>
        <w:rPr>
          <w:rtl/>
          <w:cs/>
          <w:lang w:val="ar_AE" w:bidi="ar_AE"/>
        </w:rPr>
        <w:t>סֵ֣פֶר הַ⁠בְּרִ֔ית</w:t>
      </w:r>
    </w:p>
    <w:p>
      <w:pPr>
        <w:bidi/>
      </w:pPr>
      <w:r>
        <w:rPr>
          <w:rtl/>
          <w:cs/>
          <w:lang w:val="ar_AE" w:bidi="ar_AE"/>
        </w:rPr>
      </w:r>
      <w:r>
        <w:rPr>
          <w:b/>
          <w:rtl/>
          <w:cs/>
          <w:lang w:val="ar_AE" w:bidi="ar_AE"/>
        </w:rPr>
        <w:t>"كتاب العهد"</w:t>
      </w:r>
    </w:p>
    <w:p>
      <w:pPr>
        <w:bidi/>
      </w:pPr>
      <w:r>
        <w:rPr>
          <w:rtl/>
          <w:cs/>
          <w:lang w:val="ar_AE" w:bidi="ar_AE"/>
        </w:rPr>
      </w:r>
      <w:r>
        <w:rPr>
          <w:rtl/>
          <w:cs/>
          <w:lang w:val="ar_AE" w:bidi="ar_AE"/>
        </w:rPr>
        <w:t xml:space="preserve">هنا، كلمة </w:t>
      </w:r>
      <w:r>
        <w:rPr>
          <w:b/>
          <w:rtl/>
          <w:cs/>
          <w:lang w:val="ar_AE" w:bidi="ar_AE"/>
        </w:rPr>
        <w:t>كتاب</w:t>
      </w:r>
      <w:r>
        <w:rPr>
          <w:rtl/>
          <w:cs/>
          <w:lang w:val="ar_AE" w:bidi="ar_AE"/>
        </w:rPr>
        <w:t xml:space="preserve"> لا تعني شيئًا حَسَبَ مفهومنا الحديث. لكن من المحتمل أنه كان قطعة من البردي (شكل مبكر من الورق مصنوع من القصب) أو جلد حيوان ملفوف. ترجمة بديلة: "العهد الذي كتبه"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8 (#1)</w:t>
      </w:r>
      <w:r>
        <w:rPr>
          <w:rtl/>
          <w:cs/>
          <w:lang w:val="ar_AE" w:bidi="ar_AE"/>
        </w:rPr>
      </w:r>
    </w:p>
    <w:p>
      <w:pPr>
        <w:bidi/>
      </w:pPr>
      <w:r>
        <w:rPr>
          <w:rtl/>
          <w:cs/>
          <w:lang w:val="ar_AE" w:bidi="ar_AE"/>
        </w:rPr>
      </w:r>
      <w:r>
        <w:rPr>
          <w:rtl/>
          <w:cs/>
          <w:lang w:val="ar_AE" w:bidi="ar_AE"/>
        </w:rPr>
        <w:t>אֶת־הַ⁠דָּ֔ם</w:t>
      </w:r>
    </w:p>
    <w:p>
      <w:pPr>
        <w:bidi/>
      </w:pPr>
      <w:r>
        <w:rPr>
          <w:rtl/>
          <w:cs/>
          <w:lang w:val="ar_AE" w:bidi="ar_AE"/>
        </w:rPr>
      </w:r>
      <w:r>
        <w:rPr>
          <w:b/>
          <w:rtl/>
          <w:cs/>
          <w:lang w:val="ar_AE" w:bidi="ar_AE"/>
        </w:rPr>
        <w:t>"الدم"</w:t>
      </w:r>
    </w:p>
    <w:p>
      <w:pPr>
        <w:bidi/>
      </w:pPr>
      <w:r>
        <w:rPr>
          <w:rtl/>
          <w:cs/>
          <w:lang w:val="ar_AE" w:bidi="ar_AE"/>
        </w:rPr>
      </w:r>
      <w:r>
        <w:rPr>
          <w:rtl/>
          <w:cs/>
          <w:lang w:val="ar_AE" w:bidi="ar_AE"/>
        </w:rPr>
        <w:t xml:space="preserve">هذا يشير إلى </w:t>
      </w:r>
      <w:r>
        <w:rPr>
          <w:b/>
          <w:rtl/>
          <w:cs/>
          <w:lang w:val="ar_AE" w:bidi="ar_AE"/>
        </w:rPr>
        <w:t>الدم</w:t>
      </w:r>
      <w:r>
        <w:rPr>
          <w:rtl/>
          <w:cs/>
          <w:lang w:val="ar_AE" w:bidi="ar_AE"/>
        </w:rPr>
        <w:t xml:space="preserve"> الذي وضعه موسى في الأوعية. إذا كان ذلك سيساعد قراءك، فيمكنك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8 (#2)</w:t>
      </w:r>
      <w:r>
        <w:rPr>
          <w:rtl/>
          <w:cs/>
          <w:lang w:val="ar_AE" w:bidi="ar_AE"/>
        </w:rPr>
      </w:r>
    </w:p>
    <w:p>
      <w:pPr>
        <w:bidi/>
      </w:pPr>
      <w:r>
        <w:rPr>
          <w:rtl/>
          <w:cs/>
          <w:lang w:val="ar_AE" w:bidi="ar_AE"/>
        </w:rPr>
      </w:r>
      <w:r>
        <w:rPr>
          <w:rtl/>
          <w:cs/>
          <w:lang w:val="ar_AE" w:bidi="ar_AE"/>
        </w:rPr>
        <w:t>עַ֥ל כָּל־הַ⁠דְּבָרִ֖ים הָ⁠אֵֽלֶּה</w:t>
      </w:r>
    </w:p>
    <w:p>
      <w:pPr>
        <w:bidi/>
      </w:pPr>
      <w:r>
        <w:rPr>
          <w:rtl/>
          <w:cs/>
          <w:lang w:val="ar_AE" w:bidi="ar_AE"/>
        </w:rPr>
      </w:r>
      <w:r>
        <w:rPr>
          <w:b/>
          <w:rtl/>
          <w:cs/>
          <w:lang w:val="ar_AE" w:bidi="ar_AE"/>
        </w:rPr>
        <w:t>"عَلَى جَمِيعِ هذِهِ الأَقْوَالِ"</w:t>
      </w:r>
    </w:p>
    <w:p>
      <w:pPr>
        <w:bidi/>
      </w:pPr>
      <w:r>
        <w:rPr>
          <w:rtl/>
          <w:cs/>
          <w:lang w:val="ar_AE" w:bidi="ar_AE"/>
        </w:rPr>
      </w:r>
      <w:r>
        <w:rPr>
          <w:rtl/>
          <w:cs/>
          <w:lang w:val="ar_AE" w:bidi="ar_AE"/>
        </w:rPr>
        <w:t xml:space="preserve">تشير </w:t>
      </w:r>
      <w:r>
        <w:rPr>
          <w:b/>
          <w:rtl/>
          <w:cs/>
          <w:lang w:val="ar_AE" w:bidi="ar_AE"/>
        </w:rPr>
        <w:t>هذه الأقوال</w:t>
      </w:r>
      <w:r>
        <w:rPr>
          <w:rtl/>
          <w:cs/>
          <w:lang w:val="ar_AE" w:bidi="ar_AE"/>
        </w:rPr>
        <w:t xml:space="preserve"> إلى ما كان قد قرأه موسى للتو بصوت عالٍ لهم، أي أوامر الرب ووصاياه. إذا كان ذلك سيساعد قراءك، فيمكنك التعبير عن ذلك بشكل صريح. ترجمة بديلة: "الأقوال التي قرأتها للتو بصوت عالٍ ووافقتم عليها"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9 (#1)</w:t>
      </w:r>
      <w:r>
        <w:rPr>
          <w:rtl/>
          <w:cs/>
          <w:lang w:val="ar_AE" w:bidi="ar_AE"/>
        </w:rPr>
      </w:r>
    </w:p>
    <w:p>
      <w:pPr>
        <w:bidi/>
      </w:pPr>
      <w:r>
        <w:rPr>
          <w:rtl/>
          <w:cs/>
          <w:lang w:val="ar_AE" w:bidi="ar_AE"/>
        </w:rPr>
      </w:r>
      <w:r>
        <w:rPr>
          <w:rtl/>
          <w:cs/>
          <w:lang w:val="ar_AE" w:bidi="ar_AE"/>
        </w:rPr>
        <w:t>נָדָב֙ וַ⁠אֲבִיה֔וּא</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يبدأ هنا مشهد جديد بهذه الآية، التي قد تحتاج إلى توضيح بطريقة معينة في لغتك. ويرتبط السرد هنا بالآية </w:t>
      </w:r>
      <w:r>
        <w:rPr>
          <w:rtl/>
          <w:cs/>
          <w:lang w:val="ar_AE" w:bidi="ar_AE"/>
        </w:rPr>
        <w:t>24:2</w:t>
      </w:r>
      <w:r>
        <w:rPr>
          <w:rtl/>
          <w:cs/>
          <w:lang w:val="ar_AE" w:bidi="ar_AE"/>
        </w:rPr>
        <w:t>.</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9 (#2)</w:t>
      </w:r>
      <w:r>
        <w:rPr>
          <w:rtl/>
          <w:cs/>
          <w:lang w:val="ar_AE" w:bidi="ar_AE"/>
        </w:rPr>
      </w:r>
    </w:p>
    <w:p>
      <w:pPr>
        <w:bidi/>
      </w:pPr>
      <w:r>
        <w:rPr>
          <w:rtl/>
          <w:cs/>
          <w:lang w:val="ar_AE" w:bidi="ar_AE"/>
        </w:rPr>
      </w:r>
      <w:r>
        <w:rPr>
          <w:rtl/>
          <w:cs/>
          <w:lang w:val="ar_AE" w:bidi="ar_AE"/>
        </w:rPr>
        <w:t>נָדָב֙ וַ⁠אֲבִיה֔וּא</w:t>
      </w:r>
    </w:p>
    <w:p>
      <w:pPr>
        <w:bidi/>
      </w:pPr>
      <w:r>
        <w:rPr>
          <w:rtl/>
          <w:cs/>
          <w:lang w:val="ar_AE" w:bidi="ar_AE"/>
        </w:rPr>
      </w:r>
      <w:r>
        <w:rPr>
          <w:b/>
          <w:rtl/>
          <w:cs/>
          <w:lang w:val="ar_AE" w:bidi="ar_AE"/>
        </w:rPr>
        <w:t>"ناداب وأبيهو"</w:t>
      </w:r>
    </w:p>
    <w:p>
      <w:pPr>
        <w:bidi/>
      </w:pPr>
      <w:r>
        <w:rPr>
          <w:rtl/>
          <w:cs/>
          <w:lang w:val="ar_AE" w:bidi="ar_AE"/>
        </w:rPr>
      </w:r>
      <w:r>
        <w:rPr>
          <w:b/>
          <w:rtl/>
          <w:cs/>
          <w:lang w:val="ar_AE" w:bidi="ar_AE"/>
        </w:rPr>
        <w:t>ناداب وأبيهو</w:t>
      </w:r>
      <w:r>
        <w:rPr>
          <w:rtl/>
          <w:cs/>
          <w:lang w:val="ar_AE" w:bidi="ar_AE"/>
        </w:rPr>
        <w:t xml:space="preserve"> هما أسماء رجال. انظر كيف ترجمت هذه الأسماء في </w:t>
      </w:r>
      <w:r>
        <w:rPr>
          <w:rtl/>
          <w:cs/>
          <w:lang w:val="ar_AE" w:bidi="ar_AE"/>
        </w:rPr>
        <w:t>خروج 6:23</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9 (#3)</w:t>
      </w:r>
      <w:r>
        <w:rPr>
          <w:rtl/>
          <w:cs/>
          <w:lang w:val="ar_AE" w:bidi="ar_AE"/>
        </w:rPr>
      </w:r>
    </w:p>
    <w:p>
      <w:pPr>
        <w:bidi/>
      </w:pPr>
      <w:r>
        <w:rPr>
          <w:rtl/>
          <w:cs/>
          <w:lang w:val="ar_AE" w:bidi="ar_AE"/>
        </w:rPr>
      </w:r>
      <w:r>
        <w:rPr>
          <w:rtl/>
          <w:cs/>
          <w:lang w:val="ar_AE" w:bidi="ar_AE"/>
        </w:rPr>
        <w:t>וַ⁠יַּ֥עַל</w:t>
      </w:r>
    </w:p>
    <w:p>
      <w:pPr>
        <w:bidi/>
      </w:pPr>
      <w:r>
        <w:rPr>
          <w:rtl/>
          <w:cs/>
          <w:lang w:val="ar_AE" w:bidi="ar_AE"/>
        </w:rPr>
      </w:r>
      <w:r>
        <w:rPr>
          <w:b/>
          <w:rtl/>
          <w:cs/>
          <w:lang w:val="ar_AE" w:bidi="ar_AE"/>
        </w:rPr>
        <w:t>"ثم"</w:t>
      </w:r>
      <w:r>
        <w:rPr>
          <w:rtl/>
          <w:cs/>
          <w:lang w:val="ar_AE" w:bidi="ar_AE"/>
        </w:rPr>
        <w:t xml:space="preserve"> - </w:t>
      </w:r>
      <w:r>
        <w:rPr>
          <w:b/>
          <w:rtl/>
          <w:cs/>
          <w:lang w:val="ar_AE" w:bidi="ar_AE"/>
        </w:rPr>
        <w:t>"صعد"</w:t>
      </w:r>
    </w:p>
    <w:p>
      <w:pPr>
        <w:bidi/>
      </w:pPr>
      <w:r>
        <w:rPr>
          <w:rtl/>
          <w:cs/>
          <w:lang w:val="ar_AE" w:bidi="ar_AE"/>
        </w:rPr>
      </w:r>
      <w:r>
        <w:rPr>
          <w:rtl/>
          <w:cs/>
          <w:lang w:val="ar_AE" w:bidi="ar_AE"/>
        </w:rPr>
        <w:t xml:space="preserve">صعد الرجال </w:t>
      </w:r>
      <w:r>
        <w:rPr>
          <w:b/>
          <w:rtl/>
          <w:cs/>
          <w:lang w:val="ar_AE" w:bidi="ar_AE"/>
        </w:rPr>
        <w:t>الجبل</w:t>
      </w:r>
      <w:r>
        <w:rPr>
          <w:rtl/>
          <w:cs/>
          <w:lang w:val="ar_AE" w:bidi="ar_AE"/>
        </w:rPr>
        <w:t>. إذا كان ذلك سيساعد قراءك، فيمكنك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10 (#1)</w:t>
      </w:r>
      <w:r>
        <w:rPr>
          <w:rtl/>
          <w:cs/>
          <w:lang w:val="ar_AE" w:bidi="ar_AE"/>
        </w:rPr>
      </w:r>
    </w:p>
    <w:p>
      <w:pPr>
        <w:bidi/>
      </w:pPr>
      <w:r>
        <w:rPr>
          <w:rtl/>
          <w:cs/>
          <w:lang w:val="ar_AE" w:bidi="ar_AE"/>
        </w:rPr>
      </w:r>
      <w:r>
        <w:rPr>
          <w:rtl/>
          <w:cs/>
          <w:lang w:val="ar_AE" w:bidi="ar_AE"/>
        </w:rPr>
        <w:t>וְ⁠תַ֣חַת רַגְלָ֗י⁠ו</w:t>
      </w:r>
    </w:p>
    <w:p>
      <w:pPr>
        <w:bidi/>
      </w:pPr>
      <w:r>
        <w:rPr>
          <w:rtl/>
          <w:cs/>
          <w:lang w:val="ar_AE" w:bidi="ar_AE"/>
        </w:rPr>
      </w:r>
      <w:r>
        <w:rPr>
          <w:b/>
          <w:rtl/>
          <w:cs/>
          <w:lang w:val="ar_AE" w:bidi="ar_AE"/>
        </w:rPr>
        <w:t>"وَتَحْتَ رِجْلَيْهِ"</w:t>
      </w:r>
    </w:p>
    <w:p>
      <w:pPr>
        <w:bidi/>
      </w:pPr>
      <w:r>
        <w:rPr>
          <w:rtl/>
          <w:cs/>
          <w:lang w:val="ar_AE" w:bidi="ar_AE"/>
        </w:rPr>
      </w:r>
      <w:r>
        <w:rPr>
          <w:rtl/>
          <w:cs/>
          <w:lang w:val="ar_AE" w:bidi="ar_AE"/>
        </w:rPr>
        <w:t xml:space="preserve">عبارة </w:t>
      </w:r>
      <w:r>
        <w:rPr>
          <w:b/>
          <w:rtl/>
          <w:cs/>
          <w:lang w:val="ar_AE" w:bidi="ar_AE"/>
        </w:rPr>
        <w:t>وَتَحْتَ رِجْلَيْهِ</w:t>
      </w:r>
      <w:r>
        <w:rPr>
          <w:rtl/>
          <w:cs/>
          <w:lang w:val="ar_AE" w:bidi="ar_AE"/>
        </w:rPr>
        <w:t xml:space="preserve"> تشير إلى الله كما لو كان له أقدام بشرية. إذا كان هذا قد يربك قراءك، فيمكنك التعبير عن هذا المعنى بوضوح. ترجمة بديلة: "وتحت المكان حيث كان الله"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10 (#2)</w:t>
      </w:r>
      <w:r>
        <w:rPr>
          <w:rtl/>
          <w:cs/>
          <w:lang w:val="ar_AE" w:bidi="ar_AE"/>
        </w:rPr>
      </w:r>
    </w:p>
    <w:p>
      <w:pPr>
        <w:bidi/>
      </w:pPr>
      <w:r>
        <w:rPr>
          <w:rtl/>
          <w:cs/>
          <w:lang w:val="ar_AE" w:bidi="ar_AE"/>
        </w:rPr>
      </w:r>
      <w:r>
        <w:rPr>
          <w:rtl/>
          <w:cs/>
          <w:lang w:val="ar_AE" w:bidi="ar_AE"/>
        </w:rPr>
        <w:t>לִבְנַ֣ת</w:t>
      </w:r>
    </w:p>
    <w:p>
      <w:pPr>
        <w:bidi/>
      </w:pPr>
      <w:r>
        <w:rPr>
          <w:rtl/>
          <w:cs/>
          <w:lang w:val="ar_AE" w:bidi="ar_AE"/>
        </w:rPr>
      </w:r>
      <w:r>
        <w:rPr>
          <w:b/>
          <w:rtl/>
          <w:cs/>
          <w:lang w:val="ar_AE" w:bidi="ar_AE"/>
        </w:rPr>
        <w:t>"صَنْعَةٍ"</w:t>
      </w:r>
      <w:r>
        <w:rPr>
          <w:rtl/>
          <w:cs/>
          <w:lang w:val="ar_AE" w:bidi="ar_AE"/>
        </w:rPr>
        <w:t xml:space="preserve"> - </w:t>
      </w:r>
      <w:r>
        <w:rPr>
          <w:b/>
          <w:rtl/>
          <w:cs/>
          <w:lang w:val="ar_AE" w:bidi="ar_AE"/>
        </w:rPr>
        <w:t>"من"</w:t>
      </w:r>
    </w:p>
    <w:p>
      <w:pPr>
        <w:bidi/>
      </w:pPr>
      <w:r>
        <w:rPr>
          <w:rtl/>
          <w:cs/>
          <w:lang w:val="ar_AE" w:bidi="ar_AE"/>
        </w:rPr>
      </w:r>
      <w:r>
        <w:rPr>
          <w:rtl/>
          <w:cs/>
          <w:lang w:val="ar_AE" w:bidi="ar_AE"/>
        </w:rPr>
        <w:t>سطح صلب للمشي أو الركوب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10 (#3)</w:t>
      </w:r>
      <w:r>
        <w:rPr>
          <w:rtl/>
          <w:cs/>
          <w:lang w:val="ar_AE" w:bidi="ar_AE"/>
        </w:rPr>
      </w:r>
    </w:p>
    <w:p>
      <w:pPr>
        <w:bidi/>
      </w:pPr>
      <w:r>
        <w:rPr>
          <w:rtl/>
          <w:cs/>
          <w:lang w:val="ar_AE" w:bidi="ar_AE"/>
        </w:rPr>
      </w:r>
      <w:r>
        <w:rPr>
          <w:rtl/>
          <w:cs/>
          <w:lang w:val="ar_AE" w:bidi="ar_AE"/>
        </w:rPr>
        <w:t>הַ⁠סַּפִּ֔יר</w:t>
      </w:r>
    </w:p>
    <w:p>
      <w:pPr>
        <w:bidi/>
      </w:pPr>
      <w:r>
        <w:rPr>
          <w:rtl/>
          <w:cs/>
          <w:lang w:val="ar_AE" w:bidi="ar_AE"/>
        </w:rPr>
      </w:r>
      <w:r>
        <w:rPr>
          <w:b/>
          <w:rtl/>
          <w:cs/>
          <w:lang w:val="ar_AE" w:bidi="ar_AE"/>
        </w:rPr>
        <w:t>"من الْعَقِيقِ الأَزْرَقِ"</w:t>
      </w:r>
    </w:p>
    <w:p>
      <w:pPr>
        <w:bidi/>
      </w:pPr>
      <w:r>
        <w:rPr>
          <w:rtl/>
          <w:cs/>
          <w:lang w:val="ar_AE" w:bidi="ar_AE"/>
        </w:rPr>
      </w:r>
      <w:r>
        <w:rPr>
          <w:b/>
          <w:rtl/>
          <w:cs/>
          <w:lang w:val="ar_AE" w:bidi="ar_AE"/>
        </w:rPr>
        <w:t xml:space="preserve">الْعَقِيق الأَزْرَق </w:t>
      </w:r>
      <w:r>
        <w:rPr>
          <w:rtl/>
          <w:cs/>
          <w:lang w:val="ar_AE" w:bidi="ar_AE"/>
        </w:rPr>
        <w:t>هو حجر كريم لونه أزرق. إذا كان هناك حجر كريم أزرق تعرفه شعوبكم، يمكنك استخدامه هنا، حيث إن نوع الحجر الكريم نفسه غير مؤكد. كما يمكنك أيضًا وصفه. ترجمة بديلة: "حجر كريم أزرق"</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10 (#4)</w:t>
      </w:r>
      <w:r>
        <w:rPr>
          <w:rtl/>
          <w:cs/>
          <w:lang w:val="ar_AE" w:bidi="ar_AE"/>
        </w:rPr>
      </w:r>
    </w:p>
    <w:p>
      <w:pPr>
        <w:bidi/>
      </w:pPr>
      <w:r>
        <w:rPr>
          <w:rtl/>
          <w:cs/>
          <w:lang w:val="ar_AE" w:bidi="ar_AE"/>
        </w:rPr>
      </w:r>
      <w:r>
        <w:rPr>
          <w:rtl/>
          <w:cs/>
          <w:lang w:val="ar_AE" w:bidi="ar_AE"/>
        </w:rPr>
        <w:t>וּ⁠כְ⁠עֶ֥צֶם הַ⁠שָּׁמַ֖יִם לָ⁠טֹֽהַר</w:t>
      </w:r>
    </w:p>
    <w:p>
      <w:pPr>
        <w:bidi/>
      </w:pPr>
      <w:r>
        <w:rPr>
          <w:rtl/>
          <w:cs/>
          <w:lang w:val="ar_AE" w:bidi="ar_AE"/>
        </w:rPr>
      </w:r>
      <w:r>
        <w:rPr>
          <w:b/>
          <w:rtl/>
          <w:cs/>
          <w:lang w:val="ar_AE" w:bidi="ar_AE"/>
        </w:rPr>
        <w:t>"وَكَذَاتِ السَّمَاءِ فِي النَّقَاوَةِ"</w:t>
      </w:r>
    </w:p>
    <w:p>
      <w:pPr>
        <w:bidi/>
      </w:pPr>
      <w:r>
        <w:rPr>
          <w:rtl/>
          <w:cs/>
          <w:lang w:val="ar_AE" w:bidi="ar_AE"/>
        </w:rPr>
      </w:r>
      <w:r>
        <w:rPr>
          <w:rtl/>
          <w:cs/>
          <w:lang w:val="ar_AE" w:bidi="ar_AE"/>
        </w:rPr>
        <w:t>الغرض من هذه المقارنة هو توضيح زرقة شِبه صنعة العقيق. إذا كان ذلك مفيدًا في لغتك، فيمكنك استخدام مقارنة مشابهة أو التعبير عن هذا المعنى بوضوح. ترجمة بديلة: "وكان أزرق مثل السماء"</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11 (#1)</w:t>
      </w:r>
      <w:r>
        <w:rPr>
          <w:rtl/>
          <w:cs/>
          <w:lang w:val="ar_AE" w:bidi="ar_AE"/>
        </w:rPr>
      </w:r>
    </w:p>
    <w:p>
      <w:pPr>
        <w:bidi/>
      </w:pPr>
      <w:r>
        <w:rPr>
          <w:rtl/>
          <w:cs/>
          <w:lang w:val="ar_AE" w:bidi="ar_AE"/>
        </w:rPr>
      </w:r>
      <w:r>
        <w:rPr>
          <w:rtl/>
          <w:cs/>
          <w:lang w:val="ar_AE" w:bidi="ar_AE"/>
        </w:rPr>
        <w:t>וְ⁠אֶל־אֲצִילֵי֙ בְּנֵ֣י יִשְׂרָאֵ֔ל לֹ֥א שָׁלַ֖ח יָד֑⁠וֹ</w:t>
      </w:r>
    </w:p>
    <w:p>
      <w:pPr>
        <w:bidi/>
      </w:pPr>
      <w:r>
        <w:rPr>
          <w:rtl/>
          <w:cs/>
          <w:lang w:val="ar_AE" w:bidi="ar_AE"/>
        </w:rPr>
      </w:r>
      <w:r>
        <w:rPr>
          <w:b/>
          <w:rtl/>
          <w:cs/>
          <w:lang w:val="ar_AE" w:bidi="ar_AE"/>
        </w:rPr>
        <w:t>"وَلكِنَّهُ لَمْ يَمُدَّ يَدَهُ إِلَى أَشْرَافِ بَنِي إِسْرَائِيلَ"</w:t>
      </w:r>
    </w:p>
    <w:p>
      <w:pPr>
        <w:bidi/>
      </w:pPr>
      <w:r>
        <w:rPr>
          <w:rtl/>
          <w:cs/>
          <w:lang w:val="ar_AE" w:bidi="ar_AE"/>
        </w:rPr>
      </w:r>
      <w:r>
        <w:rPr>
          <w:rtl/>
          <w:cs/>
          <w:lang w:val="ar_AE" w:bidi="ar_AE"/>
        </w:rPr>
        <w:t xml:space="preserve">هنا، كلمة </w:t>
      </w:r>
      <w:r>
        <w:rPr>
          <w:b/>
          <w:rtl/>
          <w:cs/>
          <w:lang w:val="ar_AE" w:bidi="ar_AE"/>
        </w:rPr>
        <w:t>يده</w:t>
      </w:r>
      <w:r>
        <w:rPr>
          <w:rtl/>
          <w:cs/>
          <w:lang w:val="ar_AE" w:bidi="ar_AE"/>
        </w:rPr>
        <w:t xml:space="preserve"> تشير إلى قضائه. وهذا يعني أن الله لم يؤذِ القادة. إذا كان ذلك مفيدًا في لغتك، فيمكنك استخدام تعبير مشابه أو لغة واضحة. ترجمة بديلة: "الله لم يؤذِ قادة بني إسرائيل"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11 (#2)</w:t>
      </w:r>
      <w:r>
        <w:rPr>
          <w:rtl/>
          <w:cs/>
          <w:lang w:val="ar_AE" w:bidi="ar_AE"/>
        </w:rPr>
      </w:r>
    </w:p>
    <w:p>
      <w:pPr>
        <w:bidi/>
      </w:pPr>
      <w:r>
        <w:rPr>
          <w:rtl/>
          <w:cs/>
          <w:lang w:val="ar_AE" w:bidi="ar_AE"/>
        </w:rPr>
      </w:r>
      <w:r>
        <w:rPr>
          <w:rtl/>
          <w:cs/>
          <w:lang w:val="ar_AE" w:bidi="ar_AE"/>
        </w:rPr>
        <w:t>וְ⁠אֶל־אֲצִילֵי֙ בְּנֵ֣י יִשְׂרָאֵ֔ל לֹ֥א שָׁלַ֖ח יָד֑⁠וֹ</w:t>
      </w:r>
    </w:p>
    <w:p>
      <w:pPr>
        <w:bidi/>
      </w:pPr>
      <w:r>
        <w:rPr>
          <w:rtl/>
          <w:cs/>
          <w:lang w:val="ar_AE" w:bidi="ar_AE"/>
        </w:rPr>
      </w:r>
      <w:r>
        <w:rPr>
          <w:b/>
          <w:rtl/>
          <w:cs/>
          <w:lang w:val="ar_AE" w:bidi="ar_AE"/>
        </w:rPr>
        <w:t>"وَلكِنَّهُ لَمْ يَمُدَّ يَدَهُ إِلَى أَشْرَافِ بَنِي إِسْرَائِيلَ"</w:t>
      </w:r>
    </w:p>
    <w:p>
      <w:pPr>
        <w:bidi/>
      </w:pPr>
      <w:r>
        <w:rPr>
          <w:rtl/>
          <w:cs/>
          <w:lang w:val="ar_AE" w:bidi="ar_AE"/>
        </w:rPr>
      </w:r>
      <w:r>
        <w:rPr>
          <w:rtl/>
          <w:cs/>
          <w:lang w:val="ar_AE" w:bidi="ar_AE"/>
        </w:rPr>
        <w:t>ما كان متوقعًا هو أنهم سيموتون إذا رأوا الله. فإمكانية شيوخ بني إسرائيل على رؤية الله والبقاء على قيد الحياة غير متوقعة. لذا تيقن من أن ترجمتك تنقل ذلك. ترجمة بديلة: "ومع ذلك، لم يمد يده إلى قادة بني إسرائيل"</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12 (#1)</w:t>
      </w:r>
      <w:r>
        <w:rPr>
          <w:rtl/>
          <w:cs/>
          <w:lang w:val="ar_AE" w:bidi="ar_AE"/>
        </w:rPr>
      </w:r>
    </w:p>
    <w:p>
      <w:pPr>
        <w:bidi/>
      </w:pPr>
      <w:r>
        <w:rPr>
          <w:rtl/>
          <w:cs/>
          <w:lang w:val="ar_AE" w:bidi="ar_AE"/>
        </w:rPr>
      </w:r>
      <w:r>
        <w:rPr>
          <w:rtl/>
          <w:cs/>
          <w:lang w:val="ar_AE" w:bidi="ar_AE"/>
        </w:rPr>
        <w:t>לְ⁠הוֹרֹתָֽ⁠ם</w:t>
      </w:r>
    </w:p>
    <w:p>
      <w:pPr>
        <w:bidi/>
      </w:pPr>
      <w:r>
        <w:rPr>
          <w:rtl/>
          <w:cs/>
          <w:lang w:val="ar_AE" w:bidi="ar_AE"/>
        </w:rPr>
      </w:r>
      <w:r>
        <w:rPr>
          <w:b/>
          <w:rtl/>
          <w:cs/>
          <w:lang w:val="ar_AE" w:bidi="ar_AE"/>
        </w:rPr>
        <w:t>"لتعليمهم"</w:t>
      </w:r>
    </w:p>
    <w:p>
      <w:pPr>
        <w:bidi/>
      </w:pPr>
      <w:r>
        <w:rPr>
          <w:rtl/>
          <w:cs/>
          <w:lang w:val="ar_AE" w:bidi="ar_AE"/>
        </w:rPr>
      </w:r>
      <w:r>
        <w:rPr>
          <w:rtl/>
          <w:cs/>
          <w:lang w:val="ar_AE" w:bidi="ar_AE"/>
        </w:rPr>
        <w:t>هذا يعني أن موسى وقادة شعب إسرائيل الآخرين يمكنهم تعليم القوانين والوصايا لباقي الشعب. إذا كان ذلك سيساعد قراءك، فيمكنك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13 (#1)</w:t>
      </w:r>
      <w:r>
        <w:rPr>
          <w:rtl/>
          <w:cs/>
          <w:lang w:val="ar_AE" w:bidi="ar_AE"/>
        </w:rPr>
      </w:r>
    </w:p>
    <w:p>
      <w:pPr>
        <w:bidi/>
      </w:pPr>
      <w:r>
        <w:rPr>
          <w:rtl/>
          <w:cs/>
          <w:lang w:val="ar_AE" w:bidi="ar_AE"/>
        </w:rPr>
      </w:r>
      <w:r>
        <w:rPr>
          <w:rtl/>
          <w:cs/>
          <w:lang w:val="ar_AE" w:bidi="ar_AE"/>
        </w:rPr>
        <w:t>וִ⁠יהוֹשֻׁ֖עַ</w:t>
      </w:r>
    </w:p>
    <w:p>
      <w:pPr>
        <w:bidi/>
      </w:pPr>
      <w:r>
        <w:rPr>
          <w:rtl/>
          <w:cs/>
          <w:lang w:val="ar_AE" w:bidi="ar_AE"/>
        </w:rPr>
      </w:r>
      <w:r>
        <w:rPr>
          <w:b/>
          <w:rtl/>
          <w:cs/>
          <w:lang w:val="ar_AE" w:bidi="ar_AE"/>
        </w:rPr>
        <w:t>"و"</w:t>
      </w:r>
      <w:r>
        <w:rPr>
          <w:rtl/>
          <w:cs/>
          <w:lang w:val="ar_AE" w:bidi="ar_AE"/>
        </w:rPr>
        <w:t xml:space="preserve"> - </w:t>
      </w:r>
      <w:r>
        <w:rPr>
          <w:b/>
          <w:rtl/>
          <w:cs/>
          <w:lang w:val="ar_AE" w:bidi="ar_AE"/>
        </w:rPr>
        <w:t>"يشوع"</w:t>
      </w:r>
    </w:p>
    <w:p>
      <w:pPr>
        <w:bidi/>
      </w:pPr>
      <w:r>
        <w:rPr>
          <w:rtl/>
          <w:cs/>
          <w:lang w:val="ar_AE" w:bidi="ar_AE"/>
        </w:rPr>
      </w:r>
      <w:r>
        <w:rPr>
          <w:rtl/>
          <w:cs/>
          <w:lang w:val="ar_AE" w:bidi="ar_AE"/>
        </w:rPr>
        <w:t xml:space="preserve">يتم تقديم </w:t>
      </w:r>
      <w:r>
        <w:rPr>
          <w:b/>
          <w:rtl/>
          <w:cs/>
          <w:lang w:val="ar_AE" w:bidi="ar_AE"/>
        </w:rPr>
        <w:t xml:space="preserve">يشوع </w:t>
      </w:r>
      <w:r>
        <w:rPr>
          <w:rtl/>
          <w:cs/>
          <w:lang w:val="ar_AE" w:bidi="ar_AE"/>
        </w:rPr>
        <w:t>هنا مرة أخرى. استخدم الشكل المناسب في لغتك لإعادة تقديم شخصية.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13 (#2)</w:t>
      </w:r>
      <w:r>
        <w:rPr>
          <w:rtl/>
          <w:cs/>
          <w:lang w:val="ar_AE" w:bidi="ar_AE"/>
        </w:rPr>
      </w:r>
    </w:p>
    <w:p>
      <w:pPr>
        <w:bidi/>
      </w:pPr>
      <w:r>
        <w:rPr>
          <w:rtl/>
          <w:cs/>
          <w:lang w:val="ar_AE" w:bidi="ar_AE"/>
        </w:rPr>
      </w:r>
      <w:r>
        <w:rPr>
          <w:rtl/>
          <w:cs/>
          <w:lang w:val="ar_AE" w:bidi="ar_AE"/>
        </w:rPr>
        <w:t>וִ⁠יהוֹשֻׁ֖עַ מְשָׁרְת֑⁠וֹ</w:t>
      </w:r>
    </w:p>
    <w:p>
      <w:pPr>
        <w:bidi/>
      </w:pPr>
      <w:r>
        <w:rPr>
          <w:rtl/>
          <w:cs/>
          <w:lang w:val="ar_AE" w:bidi="ar_AE"/>
        </w:rPr>
      </w:r>
      <w:r>
        <w:rPr>
          <w:b/>
          <w:rtl/>
          <w:cs/>
          <w:lang w:val="ar_AE" w:bidi="ar_AE"/>
        </w:rPr>
        <w:t>"وَيَشُوعُ خَادِمُهُ"</w:t>
      </w:r>
    </w:p>
    <w:p>
      <w:pPr>
        <w:bidi/>
      </w:pPr>
      <w:r>
        <w:rPr>
          <w:rtl/>
          <w:cs/>
          <w:lang w:val="ar_AE" w:bidi="ar_AE"/>
        </w:rPr>
      </w:r>
      <w:r>
        <w:rPr>
          <w:rtl/>
          <w:cs/>
          <w:lang w:val="ar_AE" w:bidi="ar_AE"/>
        </w:rPr>
        <w:t xml:space="preserve">الكلمة المترجمة هنا </w:t>
      </w:r>
      <w:r>
        <w:rPr>
          <w:b/>
          <w:rtl/>
          <w:cs/>
          <w:lang w:val="ar_AE" w:bidi="ar_AE"/>
        </w:rPr>
        <w:t>خادم</w:t>
      </w:r>
      <w:r>
        <w:rPr>
          <w:rtl/>
          <w:cs/>
          <w:lang w:val="ar_AE" w:bidi="ar_AE"/>
        </w:rPr>
        <w:t xml:space="preserve"> ترتبط عادةً بمكانة أعلى، مثل وزير أو مسؤول. تجنب استخدام كلمة توحي بدور خدمة من الطبقة الدُنيا. الترجمة البديلة: "ويشوع مساعده"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14 (#1)</w:t>
      </w:r>
      <w:r>
        <w:rPr>
          <w:rtl/>
          <w:cs/>
          <w:lang w:val="ar_AE" w:bidi="ar_AE"/>
        </w:rPr>
      </w:r>
    </w:p>
    <w:p>
      <w:pPr>
        <w:bidi/>
      </w:pPr>
      <w:r>
        <w:rPr>
          <w:rtl/>
          <w:cs/>
          <w:lang w:val="ar_AE" w:bidi="ar_AE"/>
        </w:rPr>
      </w:r>
      <w:r>
        <w:rPr>
          <w:rtl/>
          <w:cs/>
          <w:lang w:val="ar_AE" w:bidi="ar_AE"/>
        </w:rPr>
        <w:t>וְ⁠אֶל־הַ⁠זְּקֵנִ֤ים אָמַר֙</w:t>
      </w:r>
    </w:p>
    <w:p>
      <w:pPr>
        <w:bidi/>
      </w:pPr>
      <w:r>
        <w:rPr>
          <w:rtl/>
          <w:cs/>
          <w:lang w:val="ar_AE" w:bidi="ar_AE"/>
        </w:rPr>
      </w:r>
      <w:r>
        <w:rPr>
          <w:b/>
          <w:rtl/>
          <w:cs/>
          <w:lang w:val="ar_AE" w:bidi="ar_AE"/>
        </w:rPr>
        <w:t>"وَأَمَّا الشُّيُوخُ فَقَالَ لَهُمُ"</w:t>
      </w:r>
    </w:p>
    <w:p>
      <w:pPr>
        <w:bidi/>
      </w:pPr>
      <w:r>
        <w:rPr>
          <w:rtl/>
          <w:cs/>
          <w:lang w:val="ar_AE" w:bidi="ar_AE"/>
        </w:rPr>
      </w:r>
      <w:r>
        <w:rPr>
          <w:rtl/>
          <w:cs/>
          <w:lang w:val="ar_AE" w:bidi="ar_AE"/>
        </w:rPr>
        <w:t xml:space="preserve">تشير بنية اللغة العبرية، ولكنها لا تتطلب بالضرورة، أن هذا الخطاب من موسى حدث قبل </w:t>
      </w:r>
      <w:r>
        <w:rPr>
          <w:rtl/>
          <w:cs/>
          <w:lang w:val="ar_AE" w:bidi="ar_AE"/>
        </w:rPr>
        <w:t>24:13</w:t>
      </w:r>
      <w:r>
        <w:rPr>
          <w:rtl/>
          <w:cs/>
          <w:lang w:val="ar_AE" w:bidi="ar_AE"/>
        </w:rPr>
        <w:t xml:space="preserve"> (ولذلك </w:t>
      </w:r>
      <w:r>
        <w:rPr>
          <w:b/>
          <w:rtl/>
          <w:cs/>
          <w:lang w:val="ar_AE" w:bidi="ar_AE"/>
        </w:rPr>
        <w:t>قد</w:t>
      </w:r>
      <w:r>
        <w:rPr>
          <w:rtl/>
          <w:cs/>
          <w:lang w:val="ar_AE" w:bidi="ar_AE"/>
        </w:rPr>
        <w:t xml:space="preserve"> </w:t>
      </w:r>
      <w:r>
        <w:rPr>
          <w:b/>
          <w:rtl/>
          <w:cs/>
          <w:lang w:val="ar_AE" w:bidi="ar_AE"/>
        </w:rPr>
        <w:t>قال</w:t>
      </w:r>
      <w:r>
        <w:rPr>
          <w:rtl/>
          <w:cs/>
          <w:lang w:val="ar_AE" w:bidi="ar_AE"/>
        </w:rPr>
        <w:t xml:space="preserve">). وتتبنى الترجمة الإنجليزية ULT هذا الرأي، ومع ذلك، فبالنسبة للغات التي يصعب فيها التعبير عن الأحداث خارج الترتيب، فإن ترجمة UST تعكس الاحتمال النحوي الآخر وتقول في </w:t>
      </w:r>
      <w:r>
        <w:rPr>
          <w:rtl/>
          <w:cs/>
          <w:lang w:val="ar_AE" w:bidi="ar_AE"/>
        </w:rPr>
        <w:t>24:13</w:t>
      </w:r>
      <w:r>
        <w:rPr>
          <w:rtl/>
          <w:cs/>
          <w:lang w:val="ar_AE" w:bidi="ar_AE"/>
        </w:rPr>
        <w:t xml:space="preserve"> أن موسى بدأ في الصعود إلى الجبل وفي </w:t>
      </w:r>
      <w:r>
        <w:rPr>
          <w:rtl/>
          <w:cs/>
          <w:lang w:val="ar_AE" w:bidi="ar_AE"/>
        </w:rPr>
        <w:t>24:15</w:t>
      </w:r>
      <w:r>
        <w:rPr>
          <w:rtl/>
          <w:cs/>
          <w:lang w:val="ar_AE" w:bidi="ar_AE"/>
        </w:rPr>
        <w:t xml:space="preserve"> أنه أكمل الصعود إلى الجبل. بعد ذلك، يمكنك اعتبار هذه الآية كما لو أن موسى توقف وأعطى هذه التعليمات النهائية خلال مغادرته الشيوخ، وبالتالي الحفاظ على هيكل تسلسلي. كلا النهجين مسموح بهما في النص، ولكن يفضل نهج ULT إذا كان ذلك ممكنًا.</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14 (#2)</w:t>
      </w:r>
      <w:r>
        <w:rPr>
          <w:rtl/>
          <w:cs/>
          <w:lang w:val="ar_AE" w:bidi="ar_AE"/>
        </w:rPr>
      </w:r>
    </w:p>
    <w:p>
      <w:pPr>
        <w:bidi/>
      </w:pPr>
      <w:r>
        <w:rPr>
          <w:rtl/>
          <w:cs/>
          <w:lang w:val="ar_AE" w:bidi="ar_AE"/>
        </w:rPr>
      </w:r>
      <w:r>
        <w:rPr>
          <w:rtl/>
          <w:cs/>
          <w:lang w:val="ar_AE" w:bidi="ar_AE"/>
        </w:rPr>
        <w:t>לָ֣⁠נוּ</w:t>
      </w:r>
    </w:p>
    <w:p>
      <w:pPr>
        <w:bidi/>
      </w:pPr>
      <w:r>
        <w:rPr>
          <w:rtl/>
          <w:cs/>
          <w:lang w:val="ar_AE" w:bidi="ar_AE"/>
        </w:rPr>
      </w:r>
      <w:r>
        <w:rPr>
          <w:b/>
          <w:rtl/>
          <w:cs/>
          <w:lang w:val="ar_AE" w:bidi="ar_AE"/>
        </w:rPr>
        <w:t>"نحن"</w:t>
      </w:r>
    </w:p>
    <w:p>
      <w:pPr>
        <w:bidi/>
      </w:pPr>
      <w:r>
        <w:rPr>
          <w:rtl/>
          <w:cs/>
          <w:lang w:val="ar_AE" w:bidi="ar_AE"/>
        </w:rPr>
      </w:r>
      <w:r>
        <w:rPr>
          <w:rtl/>
          <w:cs/>
          <w:lang w:val="ar_AE" w:bidi="ar_AE"/>
        </w:rPr>
        <w:t>ترجمة بديلة: "يشوع وأنا"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14 (#3)</w:t>
      </w:r>
      <w:r>
        <w:rPr>
          <w:rtl/>
          <w:cs/>
          <w:lang w:val="ar_AE" w:bidi="ar_AE"/>
        </w:rPr>
      </w:r>
    </w:p>
    <w:p>
      <w:pPr>
        <w:bidi/>
      </w:pPr>
      <w:r>
        <w:rPr>
          <w:rtl/>
          <w:cs/>
          <w:lang w:val="ar_AE" w:bidi="ar_AE"/>
        </w:rPr>
      </w:r>
      <w:r>
        <w:rPr>
          <w:rtl/>
          <w:cs/>
          <w:lang w:val="ar_AE" w:bidi="ar_AE"/>
        </w:rPr>
        <w:t>וְ⁠חוּר֙</w:t>
      </w:r>
    </w:p>
    <w:p>
      <w:pPr>
        <w:bidi/>
      </w:pPr>
      <w:r>
        <w:rPr>
          <w:rtl/>
          <w:cs/>
          <w:lang w:val="ar_AE" w:bidi="ar_AE"/>
        </w:rPr>
      </w:r>
      <w:r>
        <w:rPr>
          <w:b/>
          <w:rtl/>
          <w:cs/>
          <w:lang w:val="ar_AE" w:bidi="ar_AE"/>
        </w:rPr>
        <w:t>"و حور"</w:t>
      </w:r>
    </w:p>
    <w:p>
      <w:pPr>
        <w:bidi/>
      </w:pPr>
      <w:r>
        <w:rPr>
          <w:rtl/>
          <w:cs/>
          <w:lang w:val="ar_AE" w:bidi="ar_AE"/>
        </w:rPr>
      </w:r>
      <w:r>
        <w:rPr>
          <w:b/>
          <w:rtl/>
          <w:cs/>
          <w:lang w:val="ar_AE" w:bidi="ar_AE"/>
        </w:rPr>
        <w:t>حور</w:t>
      </w:r>
      <w:r>
        <w:rPr>
          <w:rtl/>
          <w:cs/>
          <w:lang w:val="ar_AE" w:bidi="ar_AE"/>
        </w:rPr>
        <w:t xml:space="preserve"> هو اسم رجل. انظر كيف ترجمت هذا الاسم في </w:t>
      </w:r>
      <w:r>
        <w:rPr>
          <w:rtl/>
          <w:cs/>
          <w:lang w:val="ar_AE" w:bidi="ar_AE"/>
        </w:rPr>
        <w:t>خروج 17:10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14 (#4)</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"وَهُوَذَا"</w:t>
      </w:r>
    </w:p>
    <w:p>
      <w:pPr>
        <w:bidi/>
      </w:pPr>
      <w:r>
        <w:rPr>
          <w:rtl/>
          <w:cs/>
          <w:lang w:val="ar_AE" w:bidi="ar_AE"/>
        </w:rPr>
      </w:r>
      <w:r>
        <w:rPr>
          <w:rtl/>
          <w:cs/>
          <w:lang w:val="ar_AE" w:bidi="ar_AE"/>
        </w:rPr>
        <w:t xml:space="preserve">كلمة </w:t>
      </w:r>
      <w:r>
        <w:rPr>
          <w:b/>
          <w:rtl/>
          <w:cs/>
          <w:lang w:val="ar_AE" w:bidi="ar_AE"/>
        </w:rPr>
        <w:t xml:space="preserve">هُوَذَا </w:t>
      </w:r>
      <w:r>
        <w:rPr>
          <w:rtl/>
          <w:cs/>
          <w:lang w:val="ar_AE" w:bidi="ar_AE"/>
        </w:rPr>
        <w:t>تُستخدم لجذب الانتباه إلى المعلومات المهمة التي كان على موسى أن يخبرهم بها. وغالبًا ما يتم حذفها. إذا كانت لغتك تستخدم عبارة لجذب الانتباه إلى المعلومات المهمة، فيجب أن تفكر في استخدامها هنا. ترجمة بديلة: "تذكروا"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14 (#5)</w:t>
      </w:r>
      <w:r>
        <w:rPr>
          <w:rtl/>
          <w:cs/>
          <w:lang w:val="ar_AE" w:bidi="ar_AE"/>
        </w:rPr>
      </w:r>
    </w:p>
    <w:p>
      <w:pPr>
        <w:bidi/>
      </w:pPr>
      <w:r>
        <w:rPr>
          <w:rtl/>
          <w:cs/>
          <w:lang w:val="ar_AE" w:bidi="ar_AE"/>
        </w:rPr>
      </w:r>
      <w:r>
        <w:rPr>
          <w:rtl/>
          <w:cs/>
          <w:lang w:val="ar_AE" w:bidi="ar_AE"/>
        </w:rPr>
        <w:t>מִי־בַ֥עַל דְּבָרִ֖ים</w:t>
      </w:r>
    </w:p>
    <w:p>
      <w:pPr>
        <w:bidi/>
      </w:pPr>
      <w:r>
        <w:rPr>
          <w:rtl/>
          <w:cs/>
          <w:lang w:val="ar_AE" w:bidi="ar_AE"/>
        </w:rPr>
      </w:r>
      <w:r>
        <w:rPr>
          <w:b/>
          <w:rtl/>
          <w:cs/>
          <w:lang w:val="ar_AE" w:bidi="ar_AE"/>
        </w:rPr>
        <w:t>"فَمَنْ كَانَ صَاحِبَ دَعْوَى"</w:t>
      </w:r>
    </w:p>
    <w:p>
      <w:pPr>
        <w:bidi/>
      </w:pPr>
      <w:r>
        <w:rPr>
          <w:rtl/>
          <w:cs/>
          <w:lang w:val="ar_AE" w:bidi="ar_AE"/>
        </w:rPr>
      </w:r>
      <w:r>
        <w:rPr>
          <w:rtl/>
          <w:cs/>
          <w:lang w:val="ar_AE" w:bidi="ar_AE"/>
        </w:rPr>
        <w:t>هذا تعبير يعني أن شخصًا ما لديه نزاع قانوني أو شكوى. إذا كان ذلك مفيدًا في لغتك، فيمكنك استخدام تعبير مماثل أو استخدام لغة واضحة. ترجمة بديلة: "من لديه مطالب قانونية" أو "أي شخص لديه قضية قانونية"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16 (#1)</w:t>
      </w:r>
      <w:r>
        <w:rPr>
          <w:rtl/>
          <w:cs/>
          <w:lang w:val="ar_AE" w:bidi="ar_AE"/>
        </w:rPr>
      </w:r>
    </w:p>
    <w:p>
      <w:pPr>
        <w:bidi/>
      </w:pPr>
      <w:r>
        <w:rPr>
          <w:rtl/>
          <w:cs/>
          <w:lang w:val="ar_AE" w:bidi="ar_AE"/>
        </w:rPr>
      </w:r>
      <w:r>
        <w:rPr>
          <w:rtl/>
          <w:cs/>
          <w:lang w:val="ar_AE" w:bidi="ar_AE"/>
        </w:rPr>
        <w:t>כְּבוֹד־יְהוָה֙</w:t>
      </w:r>
    </w:p>
    <w:p>
      <w:pPr>
        <w:bidi/>
      </w:pPr>
      <w:r>
        <w:rPr>
          <w:rtl/>
          <w:cs/>
          <w:lang w:val="ar_AE" w:bidi="ar_AE"/>
        </w:rPr>
      </w:r>
      <w:r>
        <w:rPr>
          <w:b/>
          <w:rtl/>
          <w:cs/>
          <w:lang w:val="ar_AE" w:bidi="ar_AE"/>
        </w:rPr>
        <w:t>"مجد الرب"</w:t>
      </w:r>
    </w:p>
    <w:p>
      <w:pPr>
        <w:bidi/>
      </w:pPr>
      <w:r>
        <w:rPr>
          <w:rtl/>
          <w:cs/>
          <w:lang w:val="ar_AE" w:bidi="ar_AE"/>
        </w:rPr>
      </w:r>
      <w:r>
        <w:rPr>
          <w:rtl/>
          <w:cs/>
          <w:lang w:val="ar_AE" w:bidi="ar_AE"/>
        </w:rPr>
        <w:t>كان هذا هو الضوء الساطع الدال على حضور الرب (يهوه). إذا كان ذلك مفيدًا في لغتك، فيمكنك استخدام تعبير مماثل أو لغة واضحة. ترجمة بديلة: "الضوء الساطع الذي يُظهر حضور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16 (#2)</w:t>
      </w:r>
      <w:r>
        <w:rPr>
          <w:rtl/>
          <w:cs/>
          <w:lang w:val="ar_AE" w:bidi="ar_AE"/>
        </w:rPr>
      </w:r>
    </w:p>
    <w:p>
      <w:pPr>
        <w:bidi/>
      </w:pPr>
      <w:r>
        <w:rPr>
          <w:rtl/>
          <w:cs/>
          <w:lang w:val="ar_AE" w:bidi="ar_AE"/>
        </w:rPr>
      </w:r>
      <w:r>
        <w:rPr>
          <w:rtl/>
          <w:cs/>
          <w:lang w:val="ar_AE" w:bidi="ar_AE"/>
        </w:rPr>
        <w:t>שֵׁ֣שֶׁת</w:t>
      </w:r>
    </w:p>
    <w:p>
      <w:pPr>
        <w:bidi/>
      </w:pPr>
      <w:r>
        <w:rPr>
          <w:rtl/>
          <w:cs/>
          <w:lang w:val="ar_AE" w:bidi="ar_AE"/>
        </w:rPr>
      </w:r>
      <w:r>
        <w:rPr>
          <w:b/>
          <w:rtl/>
          <w:cs/>
          <w:lang w:val="ar_AE" w:bidi="ar_AE"/>
        </w:rPr>
        <w:t>"ستة"</w:t>
      </w:r>
    </w:p>
    <w:p>
      <w:pPr>
        <w:bidi/>
      </w:pPr>
      <w:r>
        <w:rPr>
          <w:rtl/>
          <w:cs/>
          <w:lang w:val="ar_AE" w:bidi="ar_AE"/>
        </w:rPr>
      </w:r>
      <w:r>
        <w:rPr>
          <w:rtl/>
          <w:cs/>
          <w:lang w:val="ar_AE" w:bidi="ar_AE"/>
        </w:rPr>
        <w:t>ترجمة بديلة: "6"</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16 (#3)</w:t>
      </w:r>
      <w:r>
        <w:rPr>
          <w:rtl/>
          <w:cs/>
          <w:lang w:val="ar_AE" w:bidi="ar_AE"/>
        </w:rPr>
      </w:r>
    </w:p>
    <w:p>
      <w:pPr>
        <w:bidi/>
      </w:pPr>
      <w:r>
        <w:rPr>
          <w:rtl/>
          <w:cs/>
          <w:lang w:val="ar_AE" w:bidi="ar_AE"/>
        </w:rPr>
      </w:r>
      <w:r>
        <w:rPr>
          <w:rtl/>
          <w:cs/>
          <w:lang w:val="ar_AE" w:bidi="ar_AE"/>
        </w:rPr>
        <w:t>בַּ⁠יּ֥וֹם הַ⁠שְּׁבִיעִ֖י</w:t>
      </w:r>
    </w:p>
    <w:p>
      <w:pPr>
        <w:bidi/>
      </w:pPr>
      <w:r>
        <w:rPr>
          <w:rtl/>
          <w:cs/>
          <w:lang w:val="ar_AE" w:bidi="ar_AE"/>
        </w:rPr>
      </w:r>
      <w:r>
        <w:rPr>
          <w:b/>
          <w:rtl/>
          <w:cs/>
          <w:lang w:val="ar_AE" w:bidi="ar_AE"/>
        </w:rPr>
        <w:t>"في اليوم السابع"</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"في اليوم رقم 7"</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17 (#1)</w:t>
      </w:r>
      <w:r>
        <w:rPr>
          <w:rtl/>
          <w:cs/>
          <w:lang w:val="ar_AE" w:bidi="ar_AE"/>
        </w:rPr>
      </w:r>
    </w:p>
    <w:p>
      <w:pPr>
        <w:bidi/>
      </w:pPr>
      <w:r>
        <w:rPr>
          <w:rtl/>
          <w:cs/>
          <w:lang w:val="ar_AE" w:bidi="ar_AE"/>
        </w:rPr>
      </w:r>
      <w:r>
        <w:rPr>
          <w:rtl/>
          <w:cs/>
          <w:lang w:val="ar_AE" w:bidi="ar_AE"/>
        </w:rPr>
        <w:t>כְּ⁠אֵ֥שׁ אֹכֶ֖לֶת</w:t>
      </w:r>
    </w:p>
    <w:p>
      <w:pPr>
        <w:bidi/>
      </w:pPr>
      <w:r>
        <w:rPr>
          <w:rtl/>
          <w:cs/>
          <w:lang w:val="ar_AE" w:bidi="ar_AE"/>
        </w:rPr>
      </w:r>
      <w:r>
        <w:rPr>
          <w:b/>
          <w:rtl/>
          <w:cs/>
          <w:lang w:val="ar_AE" w:bidi="ar_AE"/>
        </w:rPr>
        <w:t>"كَنَارٍ آكِلَةٍ"</w:t>
      </w:r>
    </w:p>
    <w:p>
      <w:pPr>
        <w:bidi/>
      </w:pPr>
      <w:r>
        <w:rPr>
          <w:rtl/>
          <w:cs/>
          <w:lang w:val="ar_AE" w:bidi="ar_AE"/>
        </w:rPr>
      </w:r>
      <w:r>
        <w:rPr>
          <w:rtl/>
          <w:cs/>
          <w:lang w:val="ar_AE" w:bidi="ar_AE"/>
        </w:rPr>
        <w:t>هذا يعني أن مجد الرب كان كبيرًا جدًا ويبدو أنه كان يشتعل بوضوح، مثل النار. إذا كان ذلك مفيدًا في لغتك، فيمكنك استخدام مقارنة مشابهة أو التعبير عن هذا المعنى بوضوح. ترجمة بديلة: "مثل نار كبيرة مشتعلة"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17 (#2)</w:t>
      </w:r>
      <w:r>
        <w:rPr>
          <w:rtl/>
          <w:cs/>
          <w:lang w:val="ar_AE" w:bidi="ar_AE"/>
        </w:rPr>
      </w:r>
    </w:p>
    <w:p>
      <w:pPr>
        <w:bidi/>
      </w:pPr>
      <w:r>
        <w:rPr>
          <w:rtl/>
          <w:cs/>
          <w:lang w:val="ar_AE" w:bidi="ar_AE"/>
        </w:rPr>
      </w:r>
      <w:r>
        <w:rPr>
          <w:rtl/>
          <w:cs/>
          <w:lang w:val="ar_AE" w:bidi="ar_AE"/>
        </w:rPr>
        <w:t>לְ⁠עֵינֵ֖י בְּנֵ֥י יִשְׂרָאֵֽל</w:t>
      </w:r>
    </w:p>
    <w:p>
      <w:pPr>
        <w:bidi/>
      </w:pPr>
      <w:r>
        <w:rPr>
          <w:rtl/>
          <w:cs/>
          <w:lang w:val="ar_AE" w:bidi="ar_AE"/>
        </w:rPr>
      </w:r>
      <w:r>
        <w:rPr>
          <w:b/>
          <w:rtl/>
          <w:cs/>
          <w:lang w:val="ar_AE" w:bidi="ar_AE"/>
        </w:rPr>
        <w:t>"أَمَامَ عُيُونِ بَنِي إِسْرَائِيلَ"</w:t>
      </w:r>
    </w:p>
    <w:p>
      <w:pPr>
        <w:bidi/>
      </w:pPr>
      <w:r>
        <w:rPr>
          <w:rtl/>
          <w:cs/>
          <w:lang w:val="ar_AE" w:bidi="ar_AE"/>
        </w:rPr>
      </w:r>
      <w:r>
        <w:rPr>
          <w:rtl/>
          <w:cs/>
          <w:lang w:val="ar_AE" w:bidi="ar_AE"/>
        </w:rPr>
        <w:t xml:space="preserve">تشير كلمة </w:t>
      </w:r>
      <w:r>
        <w:rPr>
          <w:b/>
          <w:rtl/>
          <w:cs/>
          <w:lang w:val="ar_AE" w:bidi="ar_AE"/>
        </w:rPr>
        <w:t>عيونهم</w:t>
      </w:r>
      <w:r>
        <w:rPr>
          <w:rtl/>
          <w:cs/>
          <w:lang w:val="ar_AE" w:bidi="ar_AE"/>
        </w:rPr>
        <w:t xml:space="preserve"> إلى الرؤية، وتمثل الرؤية أفكارهم أو حكمهم على ما رأوه. إذا لم يفهم قراؤك ما تعنيه هذه الصورة في هذا السياق، فيمكنك استخدام تعبير مشابه من ثقافتك. أو بدلًا من ذلك، يمكنك التعبير عن المعنى بشكل واضح. انظر كيف ترجمت تعبيرًا مشابهًا في </w:t>
      </w:r>
      <w:r>
        <w:rPr>
          <w:rtl/>
          <w:cs/>
          <w:lang w:val="ar_AE" w:bidi="ar_AE"/>
        </w:rPr>
        <w:t>15:26</w:t>
      </w:r>
      <w:r>
        <w:rPr>
          <w:rtl/>
          <w:cs/>
          <w:lang w:val="ar_AE" w:bidi="ar_AE"/>
        </w:rPr>
        <w:t>. ترجمة بديلة: "للإسرائيليين"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18 (#1)</w:t>
      </w:r>
      <w:r>
        <w:rPr>
          <w:rtl/>
          <w:cs/>
          <w:lang w:val="ar_AE" w:bidi="ar_AE"/>
        </w:rPr>
      </w:r>
    </w:p>
    <w:p>
      <w:pPr>
        <w:bidi/>
      </w:pPr>
      <w:r>
        <w:rPr>
          <w:rtl/>
          <w:cs/>
          <w:lang w:val="ar_AE" w:bidi="ar_AE"/>
        </w:rPr>
      </w:r>
      <w:r>
        <w:rPr>
          <w:rtl/>
          <w:cs/>
          <w:lang w:val="ar_AE" w:bidi="ar_AE"/>
        </w:rPr>
        <w:t>אַרְבָּעִ֣ים י֔וֹם וְ⁠אַרְבָּעִ֖ים לָֽיְלָה</w:t>
      </w:r>
    </w:p>
    <w:p>
      <w:pPr>
        <w:bidi/>
      </w:pPr>
      <w:r>
        <w:rPr>
          <w:rtl/>
          <w:cs/>
          <w:lang w:val="ar_AE" w:bidi="ar_AE"/>
        </w:rPr>
      </w:r>
      <w:r>
        <w:rPr>
          <w:b/>
          <w:rtl/>
          <w:cs/>
          <w:lang w:val="ar_AE" w:bidi="ar_AE"/>
        </w:rPr>
        <w:t>"أَرْبَعِينَ نَهَارًا وَأَرْبَعِينَ لَيْلَةً"</w:t>
      </w:r>
    </w:p>
    <w:p>
      <w:pPr>
        <w:bidi/>
      </w:pPr>
      <w:r>
        <w:rPr>
          <w:rtl/>
          <w:cs/>
          <w:lang w:val="ar_AE" w:bidi="ar_AE"/>
        </w:rPr>
      </w:r>
      <w:r>
        <w:rPr>
          <w:rtl/>
          <w:cs/>
          <w:lang w:val="ar_AE" w:bidi="ar_AE"/>
        </w:rPr>
        <w:t>ترجمة بديلة: "40 نهارًا و 40 ليلة"</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 مقدمة إلى أصحاح 25</w:t>
      </w:r>
      <w:r>
        <w:rPr>
          <w:rtl/>
          <w:cs/>
          <w:lang w:val="ar_AE" w:bidi="ar_AE"/>
        </w:rPr>
      </w:r>
    </w:p>
    <w:p>
      <w:pPr>
        <w:pStyle w:val="Heading3"/>
        <w:bidi/>
      </w:pPr>
      <w:r>
        <w:rPr>
          <w:rtl/>
          <w:cs/>
          <w:lang w:val="ar_AE" w:bidi="ar_AE"/>
        </w:rPr>
        <w:t>البنية:</w:t>
      </w:r>
    </w:p>
    <w:p>
      <w:pPr>
        <w:pStyle w:val="ListBullet"/>
        <w:bidi/>
        <w:spacing w:line="240" w:lineRule="auto"/>
        <w:ind w:left="720"/>
      </w:pPr>
      <w:r>
        <w:rPr>
          <w:rtl/>
          <w:cs/>
          <w:lang w:val="ar_AE" w:bidi="ar_AE"/>
        </w:rPr>
      </w:r>
      <w:r>
        <w:rPr>
          <w:rtl/>
          <w:cs/>
          <w:lang w:val="ar_AE" w:bidi="ar_AE"/>
        </w:rPr>
        <w:t>مقطع 1–7: تعليمات بشأن الهدايا التي لبني إسرائيل تقديمها لدعم بناء خيمة عبادة الله</w:t>
      </w:r>
    </w:p>
    <w:p>
      <w:pPr>
        <w:pStyle w:val="ListBullet"/>
        <w:bidi/>
        <w:spacing w:line="240" w:lineRule="auto"/>
        <w:ind w:left="720"/>
      </w:pPr>
      <w:r>
        <w:rPr>
          <w:rtl/>
          <w:cs/>
          <w:lang w:val="ar_AE" w:bidi="ar_AE"/>
        </w:rPr>
      </w:r>
      <w:r>
        <w:rPr>
          <w:rtl/>
          <w:cs/>
          <w:lang w:val="ar_AE" w:bidi="ar_AE"/>
        </w:rPr>
        <w:t>مقطع 8–9: تعليمات أولية للبناء</w:t>
      </w:r>
    </w:p>
    <w:p>
      <w:pPr>
        <w:pStyle w:val="ListBullet"/>
        <w:bidi/>
        <w:spacing w:line="240" w:lineRule="auto"/>
        <w:ind w:left="720"/>
      </w:pPr>
      <w:r>
        <w:rPr>
          <w:rtl/>
          <w:cs/>
          <w:lang w:val="ar_AE" w:bidi="ar_AE"/>
        </w:rPr>
      </w:r>
      <w:r>
        <w:rPr>
          <w:rtl/>
          <w:cs/>
          <w:lang w:val="ar_AE" w:bidi="ar_AE"/>
        </w:rPr>
        <w:t>مقطع 10–22: إرشادات لصنع تابوت العهد</w:t>
      </w:r>
    </w:p>
    <w:p>
      <w:pPr>
        <w:pStyle w:val="ListBullet"/>
        <w:bidi/>
        <w:spacing w:line="240" w:lineRule="auto"/>
        <w:ind w:left="720"/>
      </w:pPr>
      <w:r>
        <w:rPr>
          <w:rtl/>
          <w:cs/>
          <w:lang w:val="ar_AE" w:bidi="ar_AE"/>
        </w:rPr>
      </w:r>
      <w:r>
        <w:rPr>
          <w:rtl/>
          <w:cs/>
          <w:lang w:val="ar_AE" w:bidi="ar_AE"/>
        </w:rPr>
        <w:t>مقطع 23–30: إرشادات لصنع الطاولة</w:t>
      </w:r>
    </w:p>
    <w:p>
      <w:pPr>
        <w:pStyle w:val="ListBullet"/>
        <w:bidi/>
        <w:spacing w:line="240" w:lineRule="auto"/>
        <w:ind w:left="720"/>
      </w:pPr>
      <w:r>
        <w:rPr>
          <w:rtl/>
          <w:cs/>
          <w:lang w:val="ar_AE" w:bidi="ar_AE"/>
        </w:rPr>
      </w:r>
      <w:r>
        <w:rPr>
          <w:rtl/>
          <w:cs/>
          <w:lang w:val="ar_AE" w:bidi="ar_AE"/>
        </w:rPr>
        <w:t>مقطع 31–39: إرشادات لصنع المنارة</w:t>
      </w:r>
    </w:p>
    <w:p>
      <w:pPr>
        <w:pStyle w:val="ListBullet"/>
        <w:bidi/>
        <w:spacing w:line="240" w:lineRule="auto"/>
        <w:ind w:left="720"/>
      </w:pPr>
      <w:r>
        <w:rPr>
          <w:rtl/>
          <w:cs/>
          <w:lang w:val="ar_AE" w:bidi="ar_AE"/>
        </w:rPr>
      </w:r>
      <w:r>
        <w:rPr>
          <w:rtl/>
          <w:cs/>
          <w:lang w:val="ar_AE" w:bidi="ar_AE"/>
        </w:rPr>
        <w:t>آية 40: تعليمات موجزة</w:t>
      </w:r>
    </w:p>
    <w:p>
      <w:pPr>
        <w:pStyle w:val="Heading3"/>
        <w:bidi/>
      </w:pPr>
      <w:r>
        <w:rPr>
          <w:rtl/>
          <w:cs/>
          <w:lang w:val="ar_AE" w:bidi="ar_AE"/>
        </w:rPr>
        <w:t>مفاهيم محددة في هذا الأصحاح</w:t>
      </w:r>
    </w:p>
    <w:p>
      <w:pPr>
        <w:pStyle w:val="ListBullet"/>
        <w:bidi/>
        <w:spacing w:line="240" w:lineRule="auto"/>
        <w:ind w:left="720"/>
      </w:pPr>
      <w:r>
        <w:rPr>
          <w:rtl/>
          <w:cs/>
          <w:lang w:val="ar_AE" w:bidi="ar_AE"/>
        </w:rPr>
      </w:r>
      <w:r>
        <w:rPr>
          <w:rtl/>
          <w:cs/>
          <w:lang w:val="ar_AE" w:bidi="ar_AE"/>
        </w:rPr>
        <w:t>تقديم خيمة الاجتماع وتابوت العهد في هذا الأصحاح.</w:t>
      </w:r>
    </w:p>
    <w:p>
      <w:pPr>
        <w:pStyle w:val="ListBullet"/>
        <w:bidi/>
        <w:spacing w:line="240" w:lineRule="auto"/>
        <w:ind w:left="720"/>
      </w:pPr>
      <w:r>
        <w:rPr>
          <w:rtl/>
          <w:cs/>
          <w:lang w:val="ar_AE" w:bidi="ar_AE"/>
        </w:rPr>
      </w:r>
      <w:r>
        <w:rPr>
          <w:rtl/>
          <w:cs/>
          <w:lang w:val="ar_AE" w:bidi="ar_AE"/>
        </w:rPr>
        <w:t>يتحتم على المترجمين توخي شديد الحذر عند ترجمة مفهوم الكفارة.</w:t>
      </w:r>
    </w:p>
    <w:p>
      <w:pPr>
        <w:pStyle w:val="Heading3"/>
        <w:bidi/>
      </w:pPr>
      <w:r>
        <w:rPr>
          <w:rtl/>
          <w:cs/>
          <w:lang w:val="ar_AE" w:bidi="ar_AE"/>
        </w:rPr>
        <w:t>المشكلات المحتملة في ترجمة هذا الأصحاح:</w:t>
      </w:r>
    </w:p>
    <w:p>
      <w:pPr>
        <w:pStyle w:val="ListBullet"/>
        <w:bidi/>
        <w:spacing w:line="240" w:lineRule="auto"/>
        <w:ind w:left="720"/>
      </w:pPr>
      <w:r>
        <w:rPr>
          <w:rtl/>
          <w:cs/>
          <w:lang w:val="ar_AE" w:bidi="ar_AE"/>
        </w:rPr>
      </w:r>
      <w:r>
        <w:rPr>
          <w:rtl/>
          <w:cs/>
          <w:lang w:val="ar_AE" w:bidi="ar_AE"/>
        </w:rPr>
        <w:t>يحتوي هذا الأصحاح على العديد من العناصر غير المألوفة. وبترتيب الله، فإن معظمها عناصر مادية. على المترجمين فهم كل عنصر وترجمته إلى ما يعادله في ثقافتهم. قد يكون من المفيد للمترجمين محاولة إيجاد صور توضح بعض العناصر التي كان على بني إسرائيل صنعها.</w:t>
      </w:r>
    </w:p>
    <w:p>
      <w:pPr>
        <w:pStyle w:val="ListBullet"/>
        <w:bidi/>
        <w:spacing w:line="240" w:lineRule="auto"/>
        <w:ind w:left="720"/>
      </w:pPr>
      <w:r>
        <w:rPr>
          <w:rtl/>
          <w:cs/>
          <w:lang w:val="ar_AE" w:bidi="ar_AE"/>
        </w:rPr>
      </w:r>
      <w:r>
        <w:rPr>
          <w:rtl/>
          <w:cs/>
          <w:lang w:val="ar_AE" w:bidi="ar_AE"/>
        </w:rPr>
        <w:t>توجد بعض الأوزان والمقاييس الكتابية التي قد لا يكون المترجمون واجهوها قبلًا.</w:t>
      </w:r>
    </w:p>
    <w:p>
      <w:pPr>
        <w:pStyle w:val="ListBullet"/>
        <w:bidi/>
        <w:spacing w:line="240" w:lineRule="auto"/>
        <w:ind w:left="720"/>
      </w:pPr>
      <w:r>
        <w:rPr>
          <w:rtl/>
          <w:cs/>
          <w:lang w:val="ar_AE" w:bidi="ar_AE"/>
        </w:rPr>
      </w:r>
      <w:r>
        <w:rPr>
          <w:rtl/>
          <w:cs/>
          <w:lang w:val="ar_AE" w:bidi="ar_AE"/>
        </w:rPr>
        <w:t xml:space="preserve">من </w:t>
      </w:r>
      <w:r>
        <w:rPr>
          <w:rtl/>
          <w:cs/>
          <w:lang w:val="ar_AE" w:bidi="ar_AE"/>
        </w:rPr>
        <w:t>25:11</w:t>
      </w:r>
      <w:r>
        <w:rPr>
          <w:rtl/>
          <w:cs/>
          <w:lang w:val="ar_AE" w:bidi="ar_AE"/>
        </w:rPr>
        <w:t xml:space="preserve"> حتى نهاية أصحاح 30، تُعطى تقريبًا جميع التعليمات المتعلقة ببناء خيمة الاجتماع وجميع العناصر المرتبطة بها بصيغة المفرد "أنت"، كما لو أن موسى نفسه سيصنعها. ومع ذلك، من الواضح ومذكور بوضوح في أصحاح 31 أن بعض الحرفيين المهرة سيتلقون هذه التعليمات من موسى ويصنعون هذه العناصر. في بعض اللغات، قد يكون من الضروري التغيير من المخاطب إلى الغائب باستمرار، باتباع النمط في </w:t>
      </w:r>
      <w:r>
        <w:rPr>
          <w:rtl/>
          <w:cs/>
          <w:lang w:val="ar_AE" w:bidi="ar_AE"/>
        </w:rPr>
        <w:t>25:10</w:t>
      </w:r>
      <w:r>
        <w:rPr>
          <w:rtl/>
          <w:cs/>
          <w:lang w:val="ar_AE" w:bidi="ar_AE"/>
        </w:rPr>
        <w:t xml:space="preserve">. ثمة بعض الاستثناءات التي سيكون لها ملاحظة خاصة بها. انظر: </w:t>
      </w:r>
      <w:r>
        <w:rPr>
          <w:rtl/>
          <w:cs/>
          <w:lang w:val="ar_AE" w:bidi="ar_AE"/>
        </w:rPr>
        <w:t>صيغة المتكلم والمخاطب والغائب</w:t>
      </w:r>
      <w:r>
        <w:rPr>
          <w:rtl/>
          <w:cs/>
          <w:lang w:val="ar_AE" w:bidi="ar_AE"/>
        </w:rPr>
        <w:t xml:space="preserve"> و</w:t>
      </w:r>
      <w:r>
        <w:rPr>
          <w:rtl/>
          <w:cs/>
          <w:lang w:val="ar_AE" w:bidi="ar_AE"/>
        </w:rPr>
        <w:t>الضمائر المفردة التي تشير إلى مجموعات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 (#1)</w:t>
      </w:r>
      <w:r>
        <w:rPr>
          <w:rtl/>
          <w:cs/>
          <w:lang w:val="ar_AE" w:bidi="ar_AE"/>
        </w:rPr>
      </w:r>
    </w:p>
    <w:p>
      <w:pPr>
        <w:bidi/>
      </w:pPr>
      <w:r>
        <w:rPr>
          <w:rtl/>
          <w:cs/>
          <w:lang w:val="ar_AE" w:bidi="ar_AE"/>
        </w:rPr>
      </w:r>
      <w:r>
        <w:rPr>
          <w:rtl/>
          <w:cs/>
          <w:lang w:val="ar_AE" w:bidi="ar_AE"/>
        </w:rPr>
        <w:t>דַּבֵּר֙</w:t>
      </w:r>
    </w:p>
    <w:p>
      <w:pPr>
        <w:bidi/>
      </w:pPr>
      <w:r>
        <w:rPr>
          <w:rtl/>
          <w:cs/>
          <w:lang w:val="ar_AE" w:bidi="ar_AE"/>
        </w:rPr>
      </w:r>
      <w:r>
        <w:rPr>
          <w:b/>
          <w:rtl/>
          <w:cs/>
          <w:lang w:val="ar_AE" w:bidi="ar_AE"/>
        </w:rPr>
        <w:t>"كَلِّمْ بَنِي إِسْرَائِيلَ"</w:t>
      </w:r>
    </w:p>
    <w:p>
      <w:pPr>
        <w:bidi/>
      </w:pPr>
      <w:r>
        <w:rPr>
          <w:rtl/>
          <w:cs/>
          <w:lang w:val="ar_AE" w:bidi="ar_AE"/>
        </w:rPr>
      </w:r>
      <w:r>
        <w:rPr>
          <w:rtl/>
          <w:cs/>
          <w:lang w:val="ar_AE" w:bidi="ar_AE"/>
        </w:rPr>
        <w:t xml:space="preserve">إن بداية هذه الآية تمثل بداية اقتباس مباشر طويل جدًا يستمر حتى نهاية </w:t>
      </w:r>
      <w:r>
        <w:rPr>
          <w:rtl/>
          <w:cs/>
          <w:lang w:val="ar_AE" w:bidi="ar_AE"/>
        </w:rPr>
        <w:t>خروج 30:10</w:t>
      </w:r>
      <w:r>
        <w:rPr>
          <w:rtl/>
          <w:cs/>
          <w:lang w:val="ar_AE" w:bidi="ar_AE"/>
        </w:rPr>
        <w:t>. وقد يكون من المفيد لقرائك الإشارة إلى ذلك بعلامة اقتباس افتتاحية من المستوى الأول أو بأي علامات ترقيم أو أشكال أخرى تستخدمها لغتك للإشارة إلى بداية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 (#2)</w:t>
      </w:r>
      <w:r>
        <w:rPr>
          <w:rtl/>
          <w:cs/>
          <w:lang w:val="ar_AE" w:bidi="ar_AE"/>
        </w:rPr>
      </w:r>
    </w:p>
    <w:p>
      <w:pPr>
        <w:bidi/>
      </w:pPr>
      <w:r>
        <w:rPr>
          <w:rtl/>
          <w:cs/>
          <w:lang w:val="ar_AE" w:bidi="ar_AE"/>
        </w:rPr>
      </w:r>
      <w:r>
        <w:rPr>
          <w:rtl/>
          <w:cs/>
          <w:lang w:val="ar_AE" w:bidi="ar_AE"/>
        </w:rPr>
        <w:t>דַּבֵּר֙ אֶל־בְּנֵ֣י יִשְׂרָאֵ֔ל וְ⁠יִקְחוּ־לִ֖⁠י תְּרוּמָ֑ה</w:t>
      </w:r>
    </w:p>
    <w:p>
      <w:pPr>
        <w:bidi/>
      </w:pPr>
      <w:r>
        <w:rPr>
          <w:rtl/>
          <w:cs/>
          <w:lang w:val="ar_AE" w:bidi="ar_AE"/>
        </w:rPr>
      </w:r>
      <w:r>
        <w:rPr>
          <w:b/>
          <w:rtl/>
          <w:cs/>
          <w:lang w:val="ar_AE" w:bidi="ar_AE"/>
        </w:rPr>
        <w:t>"كَلِّمْ بَنِي إِسْرَائِيلَ أَنْ يَأْخُذُوا لِي تَقْدِمَةً"</w:t>
      </w:r>
    </w:p>
    <w:p>
      <w:pPr>
        <w:bidi/>
      </w:pPr>
      <w:r>
        <w:rPr>
          <w:rtl/>
          <w:cs/>
          <w:lang w:val="ar_AE" w:bidi="ar_AE"/>
        </w:rPr>
      </w:r>
      <w:r>
        <w:rPr>
          <w:rtl/>
          <w:cs/>
          <w:lang w:val="ar_AE" w:bidi="ar_AE"/>
        </w:rPr>
        <w:t>في بعض اللغات قد تحتاج إلى جعل</w:t>
      </w:r>
      <w:r>
        <w:rPr>
          <w:b/>
          <w:rtl/>
          <w:cs/>
          <w:lang w:val="ar_AE" w:bidi="ar_AE"/>
        </w:rPr>
        <w:t xml:space="preserve"> أَنْ يَأْخُذُوا لِي تَقْدِمَةً</w:t>
      </w:r>
      <w:r>
        <w:rPr>
          <w:rtl/>
          <w:cs/>
          <w:lang w:val="ar_AE" w:bidi="ar_AE"/>
        </w:rPr>
        <w:t xml:space="preserve"> اقتباسًا مباشرًا. لاحظ أن هذا سيجعله اقتباسًا من المستوى الثاني وستحتاج إلى تمييزه بعلامات الاقتباس من المستوى الثاني إذا كانت لغتك تستخدمها. ترجمة بديلة: "قل لبني إسرائيل، 'يجب أن تأخذوا لي تقدمة.'"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 (#3)</w:t>
      </w:r>
      <w:r>
        <w:rPr>
          <w:rtl/>
          <w:cs/>
          <w:lang w:val="ar_AE" w:bidi="ar_AE"/>
        </w:rPr>
      </w:r>
    </w:p>
    <w:p>
      <w:pPr>
        <w:bidi/>
      </w:pPr>
      <w:r>
        <w:rPr>
          <w:rtl/>
          <w:cs/>
          <w:lang w:val="ar_AE" w:bidi="ar_AE"/>
        </w:rPr>
      </w:r>
      <w:r>
        <w:rPr>
          <w:rtl/>
          <w:cs/>
          <w:lang w:val="ar_AE" w:bidi="ar_AE"/>
        </w:rPr>
        <w:t>אֲשֶׁ֣ר יִדְּבֶ֣⁠נּוּ לִבּ֔⁠וֹ</w:t>
      </w:r>
    </w:p>
    <w:p>
      <w:pPr>
        <w:bidi/>
      </w:pPr>
      <w:r>
        <w:rPr>
          <w:rtl/>
          <w:cs/>
          <w:lang w:val="ar_AE" w:bidi="ar_AE"/>
        </w:rPr>
      </w:r>
      <w:r>
        <w:rPr>
          <w:b/>
          <w:rtl/>
          <w:cs/>
          <w:lang w:val="ar_AE" w:bidi="ar_AE"/>
        </w:rPr>
        <w:t>"مِنْ كُلِّ مَنْ يَحِثُّهُ قَلْبُهُ"</w:t>
      </w:r>
    </w:p>
    <w:p>
      <w:pPr>
        <w:bidi/>
      </w:pPr>
      <w:r>
        <w:rPr>
          <w:rtl/>
          <w:cs/>
          <w:lang w:val="ar_AE" w:bidi="ar_AE"/>
        </w:rPr>
      </w:r>
      <w:r>
        <w:rPr>
          <w:rtl/>
          <w:cs/>
          <w:lang w:val="ar_AE" w:bidi="ar_AE"/>
        </w:rPr>
        <w:t>هذا تعبير اصطلاحي يدل على رغبة الشخص في إعطاء تقدمة. والعديد من اللغات لديها تعبير مشابه، ولكن قد يختلف الجزء من الجسم. ترجمة بديلة: "من يريد أن يعطي واحدًا"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 (#4)</w:t>
      </w:r>
      <w:r>
        <w:rPr>
          <w:rtl/>
          <w:cs/>
          <w:lang w:val="ar_AE" w:bidi="ar_AE"/>
        </w:rPr>
      </w:r>
    </w:p>
    <w:p>
      <w:pPr>
        <w:bidi/>
      </w:pPr>
      <w:r>
        <w:rPr>
          <w:rtl/>
          <w:cs/>
          <w:lang w:val="ar_AE" w:bidi="ar_AE"/>
        </w:rPr>
      </w:r>
      <w:r>
        <w:rPr>
          <w:rtl/>
          <w:cs/>
          <w:lang w:val="ar_AE" w:bidi="ar_AE"/>
        </w:rPr>
        <w:t>תִּקְח֖וּ</w:t>
      </w:r>
    </w:p>
    <w:p>
      <w:pPr>
        <w:bidi/>
      </w:pPr>
      <w:r>
        <w:rPr>
          <w:rtl/>
          <w:cs/>
          <w:lang w:val="ar_AE" w:bidi="ar_AE"/>
        </w:rPr>
      </w:r>
      <w:r>
        <w:rPr>
          <w:b/>
          <w:rtl/>
          <w:cs/>
          <w:lang w:val="ar_AE" w:bidi="ar_AE"/>
        </w:rPr>
        <w:t>"تَأْخُذُونَ (أنتم)"</w:t>
      </w:r>
    </w:p>
    <w:p>
      <w:pPr>
        <w:bidi/>
      </w:pPr>
      <w:r>
        <w:rPr>
          <w:rtl/>
          <w:cs/>
          <w:lang w:val="ar_AE" w:bidi="ar_AE"/>
        </w:rPr>
      </w:r>
      <w:r>
        <w:rPr>
          <w:rtl/>
          <w:cs/>
          <w:lang w:val="ar_AE" w:bidi="ar_AE"/>
        </w:rPr>
        <w:t xml:space="preserve">الضمير </w:t>
      </w:r>
      <w:r>
        <w:rPr>
          <w:b/>
          <w:rtl/>
          <w:cs/>
          <w:lang w:val="ar_AE" w:bidi="ar_AE"/>
        </w:rPr>
        <w:t>أنتم</w:t>
      </w:r>
      <w:r>
        <w:rPr>
          <w:rtl/>
          <w:cs/>
          <w:lang w:val="ar_AE" w:bidi="ar_AE"/>
        </w:rPr>
        <w:t xml:space="preserve"> هو في صيغة الجمع ويشير إلى موسى والقادة.</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4 (#1)</w:t>
      </w:r>
      <w:r>
        <w:rPr>
          <w:rtl/>
          <w:cs/>
          <w:lang w:val="ar_AE" w:bidi="ar_AE"/>
        </w:rPr>
      </w:r>
    </w:p>
    <w:p>
      <w:pPr>
        <w:bidi/>
      </w:pPr>
      <w:r>
        <w:rPr>
          <w:rtl/>
          <w:cs/>
          <w:lang w:val="ar_AE" w:bidi="ar_AE"/>
        </w:rPr>
      </w:r>
      <w:r>
        <w:rPr>
          <w:rtl/>
          <w:cs/>
          <w:lang w:val="ar_AE" w:bidi="ar_AE"/>
        </w:rPr>
        <w:t>וּ⁠תְכֵ֧לֶת וְ⁠אַרְגָּמָ֛ן וְ⁠תוֹלַ֥עַת שָׁנִ֖י</w:t>
      </w:r>
    </w:p>
    <w:p>
      <w:pPr>
        <w:bidi/>
      </w:pPr>
      <w:r>
        <w:rPr>
          <w:rtl/>
          <w:cs/>
          <w:lang w:val="ar_AE" w:bidi="ar_AE"/>
        </w:rPr>
      </w:r>
      <w:r>
        <w:rPr>
          <w:b/>
          <w:rtl/>
          <w:cs/>
          <w:lang w:val="ar_AE" w:bidi="ar_AE"/>
        </w:rPr>
        <w:t>"أَسْمَانْجُونِيٌّ وَأُرْجُوَانٌ وَقِرْمِزٌ"</w:t>
      </w:r>
    </w:p>
    <w:p>
      <w:pPr>
        <w:bidi/>
      </w:pPr>
      <w:r>
        <w:rPr>
          <w:rtl/>
          <w:cs/>
          <w:lang w:val="ar_AE" w:bidi="ar_AE"/>
        </w:rPr>
      </w:r>
      <w:r>
        <w:rPr>
          <w:rtl/>
          <w:cs/>
          <w:lang w:val="ar_AE" w:bidi="ar_AE"/>
        </w:rPr>
        <w:t>قد يعني هذا: (1) "خامات مصبوغة باللون الأزرق والأرجواني والقرمزي"، وربما تكون من خيوط صوف، أو (2) "صبغة زرقاء وأرجوانية وقرمزية" لصبغ الكتان. وفي الأغلب فهم الجمهور الأصلي ما المقصود. ويبدو أن هذه المادة قد استخدمت لاحقًا للتطريز، لذا قد تكون "أقمشة" أو "خيوط" هو الفهم الأفضل.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4 (#2)</w:t>
      </w:r>
      <w:r>
        <w:rPr>
          <w:rtl/>
          <w:cs/>
          <w:lang w:val="ar_AE" w:bidi="ar_AE"/>
        </w:rPr>
      </w:r>
    </w:p>
    <w:p>
      <w:pPr>
        <w:bidi/>
      </w:pPr>
      <w:r>
        <w:rPr>
          <w:rtl/>
          <w:cs/>
          <w:lang w:val="ar_AE" w:bidi="ar_AE"/>
        </w:rPr>
      </w:r>
      <w:r>
        <w:rPr>
          <w:rtl/>
          <w:cs/>
          <w:lang w:val="ar_AE" w:bidi="ar_AE"/>
        </w:rPr>
        <w:t>וְ⁠תוֹלַ֥עַת שָׁנִ֖י</w:t>
      </w:r>
    </w:p>
    <w:p>
      <w:pPr>
        <w:bidi/>
      </w:pPr>
      <w:r>
        <w:rPr>
          <w:rtl/>
          <w:cs/>
          <w:lang w:val="ar_AE" w:bidi="ar_AE"/>
        </w:rPr>
      </w:r>
      <w:r>
        <w:rPr>
          <w:b/>
          <w:rtl/>
          <w:cs/>
          <w:lang w:val="ar_AE" w:bidi="ar_AE"/>
        </w:rPr>
        <w:t>"وَقِرْمِزٌ"</w:t>
      </w:r>
    </w:p>
    <w:p>
      <w:pPr>
        <w:bidi/>
      </w:pPr>
      <w:r>
        <w:rPr>
          <w:rtl/>
          <w:cs/>
          <w:lang w:val="ar_AE" w:bidi="ar_AE"/>
        </w:rPr>
      </w:r>
      <w:r>
        <w:rPr>
          <w:rtl/>
          <w:cs/>
          <w:lang w:val="ar_AE" w:bidi="ar_AE"/>
        </w:rPr>
        <w:t>كان يتم استخراج لون أحمر زاهي لصبغ القماش من هذه الديدان. ترجمة بديلة: "وأحمر زاهي"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5 (#1)</w:t>
      </w:r>
      <w:r>
        <w:rPr>
          <w:rtl/>
          <w:cs/>
          <w:lang w:val="ar_AE" w:bidi="ar_AE"/>
        </w:rPr>
      </w:r>
    </w:p>
    <w:p>
      <w:pPr>
        <w:bidi/>
      </w:pPr>
      <w:r>
        <w:rPr>
          <w:rtl/>
          <w:cs/>
          <w:lang w:val="ar_AE" w:bidi="ar_AE"/>
        </w:rPr>
      </w:r>
      <w:r>
        <w:rPr>
          <w:rtl/>
          <w:cs/>
          <w:lang w:val="ar_AE" w:bidi="ar_AE"/>
        </w:rPr>
        <w:t>מְאָדָּמִ֛ים</w:t>
      </w:r>
    </w:p>
    <w:p>
      <w:pPr>
        <w:bidi/>
      </w:pPr>
      <w:r>
        <w:rPr>
          <w:rtl/>
          <w:cs/>
          <w:lang w:val="ar_AE" w:bidi="ar_AE"/>
        </w:rPr>
      </w:r>
      <w:r>
        <w:rPr>
          <w:b/>
          <w:rtl/>
          <w:cs/>
          <w:lang w:val="ar_AE" w:bidi="ar_AE"/>
        </w:rPr>
        <w:t>"مُحَمَّرَةٌ"</w:t>
      </w:r>
    </w:p>
    <w:p>
      <w:pPr>
        <w:bidi/>
      </w:pPr>
      <w:r>
        <w:rPr>
          <w:rtl/>
          <w:cs/>
          <w:lang w:val="ar_AE" w:bidi="ar_AE"/>
        </w:rPr>
      </w:r>
      <w:r>
        <w:rPr>
          <w:rtl/>
          <w:cs/>
          <w:lang w:val="ar_AE" w:bidi="ar_AE"/>
        </w:rPr>
        <w:t>عندما تُدبغ جلود الحيوانات (أي تُعالج لتصبح جلدًا قابلًا للاستخدام)، تصبح ذات لون أحمر. وليس واضح ما إذا كانت هذه الجلود تُصبغ باللون الأحمر أو تُحَمَّر ببساطة في عملية الدباغة. ترجمة بديلة: "مدبوغة"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5 (#2)</w:t>
      </w:r>
      <w:r>
        <w:rPr>
          <w:rtl/>
          <w:cs/>
          <w:lang w:val="ar_AE" w:bidi="ar_AE"/>
        </w:rPr>
      </w:r>
    </w:p>
    <w:p>
      <w:pPr>
        <w:bidi/>
      </w:pPr>
      <w:r>
        <w:rPr>
          <w:rtl/>
          <w:cs/>
          <w:lang w:val="ar_AE" w:bidi="ar_AE"/>
        </w:rPr>
      </w:r>
      <w:r>
        <w:rPr>
          <w:b/>
          <w:rtl/>
          <w:cs/>
          <w:lang w:val="ar_AE" w:bidi="ar_AE"/>
        </w:rPr>
        <w:t>"تُخَسٍ"</w:t>
      </w:r>
    </w:p>
    <w:p>
      <w:pPr>
        <w:bidi/>
      </w:pPr>
      <w:r>
        <w:rPr>
          <w:rtl/>
          <w:cs/>
          <w:lang w:val="ar_AE" w:bidi="ar_AE"/>
        </w:rPr>
      </w:r>
      <w:r>
        <w:rPr>
          <w:rtl/>
          <w:cs/>
          <w:lang w:val="ar_AE" w:bidi="ar_AE"/>
        </w:rPr>
        <w:t>معنى هذه الكلمة غير معروف. وقد تشير إلى حيوان مائي له جلد يمكن تحويله إلى نوع من الجلود عالية الجودة.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5 (#3)</w:t>
      </w:r>
      <w:r>
        <w:rPr>
          <w:rtl/>
          <w:cs/>
          <w:lang w:val="ar_AE" w:bidi="ar_AE"/>
        </w:rPr>
      </w:r>
    </w:p>
    <w:p>
      <w:pPr>
        <w:bidi/>
      </w:pPr>
      <w:r>
        <w:rPr>
          <w:rtl/>
          <w:cs/>
          <w:lang w:val="ar_AE" w:bidi="ar_AE"/>
        </w:rPr>
      </w:r>
      <w:r>
        <w:rPr>
          <w:b/>
          <w:rtl/>
          <w:cs/>
          <w:lang w:val="ar_AE" w:bidi="ar_AE"/>
        </w:rPr>
        <w:t>"وَخَشَبُ سَنْطٍ"</w:t>
      </w:r>
    </w:p>
    <w:p>
      <w:pPr>
        <w:bidi/>
      </w:pPr>
      <w:r>
        <w:rPr>
          <w:rtl/>
          <w:cs/>
          <w:lang w:val="ar_AE" w:bidi="ar_AE"/>
        </w:rPr>
      </w:r>
      <w:r>
        <w:rPr>
          <w:rtl/>
          <w:cs/>
          <w:lang w:val="ar_AE" w:bidi="ar_AE"/>
        </w:rPr>
        <w:t>شجرة صغيرة ذات أوراق منتشرة وخشب قوي.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6 (#1)</w:t>
      </w:r>
      <w:r>
        <w:rPr>
          <w:rtl/>
          <w:cs/>
          <w:lang w:val="ar_AE" w:bidi="ar_AE"/>
        </w:rPr>
      </w:r>
    </w:p>
    <w:p>
      <w:pPr>
        <w:bidi/>
      </w:pPr>
      <w:r>
        <w:rPr>
          <w:rtl/>
          <w:cs/>
          <w:lang w:val="ar_AE" w:bidi="ar_AE"/>
        </w:rPr>
      </w:r>
      <w:r>
        <w:rPr>
          <w:rtl/>
          <w:cs/>
          <w:lang w:val="ar_AE" w:bidi="ar_AE"/>
        </w:rPr>
        <w:t>בְּשָׂמִים֙</w:t>
      </w:r>
    </w:p>
    <w:p>
      <w:pPr>
        <w:bidi/>
      </w:pPr>
      <w:r>
        <w:rPr>
          <w:rtl/>
          <w:cs/>
          <w:lang w:val="ar_AE" w:bidi="ar_AE"/>
        </w:rPr>
      </w:r>
      <w:r>
        <w:rPr>
          <w:b/>
          <w:rtl/>
          <w:cs/>
          <w:lang w:val="ar_AE" w:bidi="ar_AE"/>
        </w:rPr>
        <w:t>"وَأَطْيَابٌ"</w:t>
      </w:r>
    </w:p>
    <w:p>
      <w:pPr>
        <w:bidi/>
      </w:pPr>
      <w:r>
        <w:rPr>
          <w:rtl/>
          <w:cs/>
          <w:lang w:val="ar_AE" w:bidi="ar_AE"/>
        </w:rPr>
      </w:r>
      <w:r>
        <w:rPr>
          <w:rtl/>
          <w:cs/>
          <w:lang w:val="ar_AE" w:bidi="ar_AE"/>
        </w:rPr>
        <w:t xml:space="preserve">هنا، تشير كلمة </w:t>
      </w:r>
      <w:r>
        <w:rPr>
          <w:b/>
          <w:rtl/>
          <w:cs/>
          <w:lang w:val="ar_AE" w:bidi="ar_AE"/>
        </w:rPr>
        <w:t>أَطْيَابٌ</w:t>
      </w:r>
      <w:r>
        <w:rPr>
          <w:rtl/>
          <w:cs/>
          <w:lang w:val="ar_AE" w:bidi="ar_AE"/>
        </w:rPr>
        <w:t xml:space="preserve"> إلى أشياء تُصنع من أجزاء النباتات التي يجففها الناس ثم يطحنونها إلى مسحوق لوضعها في الزيت أو الطعام، مما يمنحها رائحة أو نكهة معينة.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7 (#1)</w:t>
      </w:r>
      <w:r>
        <w:rPr>
          <w:rtl/>
          <w:cs/>
          <w:lang w:val="ar_AE" w:bidi="ar_AE"/>
        </w:rPr>
      </w:r>
    </w:p>
    <w:p>
      <w:pPr>
        <w:bidi/>
      </w:pPr>
      <w:r>
        <w:rPr>
          <w:rtl/>
          <w:cs/>
          <w:lang w:val="ar_AE" w:bidi="ar_AE"/>
        </w:rPr>
      </w:r>
      <w:r>
        <w:rPr>
          <w:rtl/>
          <w:cs/>
          <w:lang w:val="ar_AE" w:bidi="ar_AE"/>
        </w:rPr>
        <w:t>אַבְנֵי־שֹׁ֕הַם</w:t>
      </w:r>
    </w:p>
    <w:p>
      <w:pPr>
        <w:bidi/>
      </w:pPr>
      <w:r>
        <w:rPr>
          <w:rtl/>
          <w:cs/>
          <w:lang w:val="ar_AE" w:bidi="ar_AE"/>
        </w:rPr>
      </w:r>
      <w:r>
        <w:rPr>
          <w:b/>
          <w:rtl/>
          <w:cs/>
          <w:lang w:val="ar_AE" w:bidi="ar_AE"/>
        </w:rPr>
        <w:t>"وَحِجَارَةُ جَزْعٍ"</w:t>
      </w:r>
    </w:p>
    <w:p>
      <w:pPr>
        <w:bidi/>
      </w:pPr>
      <w:r>
        <w:rPr>
          <w:rtl/>
          <w:cs/>
          <w:lang w:val="ar_AE" w:bidi="ar_AE"/>
        </w:rPr>
      </w:r>
      <w:r>
        <w:rPr>
          <w:rtl/>
          <w:cs/>
          <w:lang w:val="ar_AE" w:bidi="ar_AE"/>
        </w:rPr>
        <w:t>الجزع هو حجر ثمين له طبقات من الأبيض والأسود والأحمر أو البني. إذا كان هذا الحجر غير معروف لجمهورك، فكر في ترجمته باستخدام كلمة لحجر مألوف ذو نمط مشابه، إن أمكن.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7 (#2)</w:t>
      </w:r>
      <w:r>
        <w:rPr>
          <w:rtl/>
          <w:cs/>
          <w:lang w:val="ar_AE" w:bidi="ar_AE"/>
        </w:rPr>
      </w:r>
    </w:p>
    <w:p>
      <w:pPr>
        <w:bidi/>
      </w:pPr>
      <w:r>
        <w:rPr>
          <w:rtl/>
          <w:cs/>
          <w:lang w:val="ar_AE" w:bidi="ar_AE"/>
        </w:rPr>
      </w:r>
      <w:r>
        <w:rPr>
          <w:rtl/>
          <w:cs/>
          <w:lang w:val="ar_AE" w:bidi="ar_AE"/>
        </w:rPr>
        <w:t>וְ⁠אַבְנֵ֖י</w:t>
      </w:r>
    </w:p>
    <w:p>
      <w:pPr>
        <w:bidi/>
      </w:pPr>
      <w:r>
        <w:rPr>
          <w:rtl/>
          <w:cs/>
          <w:lang w:val="ar_AE" w:bidi="ar_AE"/>
        </w:rPr>
      </w:r>
      <w:r>
        <w:rPr>
          <w:b/>
          <w:rtl/>
          <w:cs/>
          <w:lang w:val="ar_AE" w:bidi="ar_AE"/>
        </w:rPr>
        <w:t>"وَحِجَارَةُ تَرْصِيعٍ لـ"</w:t>
      </w:r>
    </w:p>
    <w:p>
      <w:pPr>
        <w:bidi/>
      </w:pPr>
      <w:r>
        <w:rPr>
          <w:rtl/>
          <w:cs/>
          <w:lang w:val="ar_AE" w:bidi="ar_AE"/>
        </w:rPr>
      </w:r>
      <w:r>
        <w:rPr>
          <w:rtl/>
          <w:cs/>
          <w:lang w:val="ar_AE" w:bidi="ar_AE"/>
        </w:rPr>
        <w:t>ترجمة بديلة: "وأحجار كريمة لـ" أو "وأحجار ثمينة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9 (#1)</w:t>
      </w:r>
      <w:r>
        <w:rPr>
          <w:rtl/>
          <w:cs/>
          <w:lang w:val="ar_AE" w:bidi="ar_AE"/>
        </w:rPr>
      </w:r>
    </w:p>
    <w:p>
      <w:pPr>
        <w:bidi/>
      </w:pPr>
      <w:r>
        <w:rPr>
          <w:rtl/>
          <w:cs/>
          <w:lang w:val="ar_AE" w:bidi="ar_AE"/>
        </w:rPr>
      </w:r>
      <w:r>
        <w:rPr>
          <w:rtl/>
          <w:cs/>
          <w:lang w:val="ar_AE" w:bidi="ar_AE"/>
        </w:rPr>
        <w:t>אוֹתְ⁠ךָ֔</w:t>
      </w:r>
    </w:p>
    <w:p>
      <w:pPr>
        <w:bidi/>
      </w:pPr>
      <w:r>
        <w:rPr>
          <w:rtl/>
          <w:cs/>
          <w:lang w:val="ar_AE" w:bidi="ar_AE"/>
        </w:rPr>
      </w:r>
      <w:r>
        <w:rPr>
          <w:b/>
          <w:rtl/>
          <w:cs/>
          <w:lang w:val="ar_AE" w:bidi="ar_AE"/>
        </w:rPr>
        <w:t>"أُرِيكَ (أنت)"</w:t>
      </w:r>
    </w:p>
    <w:p>
      <w:pPr>
        <w:bidi/>
      </w:pPr>
      <w:r>
        <w:rPr>
          <w:rtl/>
          <w:cs/>
          <w:lang w:val="ar_AE" w:bidi="ar_AE"/>
        </w:rPr>
      </w:r>
      <w:r>
        <w:rPr>
          <w:rtl/>
          <w:cs/>
          <w:lang w:val="ar_AE" w:bidi="ar_AE"/>
        </w:rPr>
        <w:t xml:space="preserve">هنا، الضمير </w:t>
      </w:r>
      <w:r>
        <w:rPr>
          <w:b/>
          <w:rtl/>
          <w:cs/>
          <w:lang w:val="ar_AE" w:bidi="ar_AE"/>
        </w:rPr>
        <w:t>أنت</w:t>
      </w:r>
      <w:r>
        <w:rPr>
          <w:rtl/>
          <w:cs/>
          <w:lang w:val="ar_AE" w:bidi="ar_AE"/>
        </w:rPr>
        <w:t xml:space="preserve"> مفرد ويشير إلى موسى.</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9 (#2)</w:t>
      </w:r>
      <w:r>
        <w:rPr>
          <w:rtl/>
          <w:cs/>
          <w:lang w:val="ar_AE" w:bidi="ar_AE"/>
        </w:rPr>
      </w:r>
    </w:p>
    <w:p>
      <w:pPr>
        <w:bidi/>
      </w:pPr>
      <w:r>
        <w:rPr>
          <w:rtl/>
          <w:cs/>
          <w:lang w:val="ar_AE" w:bidi="ar_AE"/>
        </w:rPr>
      </w:r>
      <w:r>
        <w:rPr>
          <w:rtl/>
          <w:cs/>
          <w:lang w:val="ar_AE" w:bidi="ar_AE"/>
        </w:rPr>
        <w:t>כֵּלָ֑י⁠ו</w:t>
      </w:r>
    </w:p>
    <w:p>
      <w:pPr>
        <w:bidi/>
      </w:pPr>
      <w:r>
        <w:rPr>
          <w:rtl/>
          <w:cs/>
          <w:lang w:val="ar_AE" w:bidi="ar_AE"/>
        </w:rPr>
      </w:r>
      <w:r>
        <w:rPr>
          <w:b/>
          <w:rtl/>
          <w:cs/>
          <w:lang w:val="ar_AE" w:bidi="ar_AE"/>
        </w:rPr>
        <w:t>"جَمِيعِ آنِيَتِهِ"</w:t>
      </w:r>
    </w:p>
    <w:p>
      <w:pPr>
        <w:bidi/>
      </w:pPr>
      <w:r>
        <w:rPr>
          <w:rtl/>
          <w:cs/>
          <w:lang w:val="ar_AE" w:bidi="ar_AE"/>
        </w:rPr>
      </w:r>
      <w:r>
        <w:rPr>
          <w:rtl/>
          <w:cs/>
          <w:lang w:val="ar_AE" w:bidi="ar_AE"/>
        </w:rPr>
        <w:t xml:space="preserve">هنا، كلمة </w:t>
      </w:r>
      <w:r>
        <w:rPr>
          <w:b/>
          <w:rtl/>
          <w:cs/>
          <w:lang w:val="ar_AE" w:bidi="ar_AE"/>
        </w:rPr>
        <w:t xml:space="preserve">آنِيَته </w:t>
      </w:r>
      <w:r>
        <w:rPr>
          <w:rtl/>
          <w:cs/>
          <w:lang w:val="ar_AE" w:bidi="ar_AE"/>
        </w:rPr>
        <w:t>هي مصطلح عام يمكنك ترجمته بمصطلح واسع يشمل جميع الأشياء المستخدمة في المسكن، كما هو موضح في هذا الإصحاح والإصحاحات التالية. ترجمة بديلة: "أدواته"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9 (#3)</w:t>
      </w:r>
      <w:r>
        <w:rPr>
          <w:rtl/>
          <w:cs/>
          <w:lang w:val="ar_AE" w:bidi="ar_AE"/>
        </w:rPr>
      </w:r>
    </w:p>
    <w:p>
      <w:pPr>
        <w:bidi/>
      </w:pPr>
      <w:r>
        <w:rPr>
          <w:rtl/>
          <w:cs/>
          <w:lang w:val="ar_AE" w:bidi="ar_AE"/>
        </w:rPr>
      </w:r>
      <w:r>
        <w:rPr>
          <w:rtl/>
          <w:cs/>
          <w:lang w:val="ar_AE" w:bidi="ar_AE"/>
        </w:rPr>
        <w:t>תַּעֲשֽׂוּ</w:t>
      </w:r>
    </w:p>
    <w:p>
      <w:pPr>
        <w:bidi/>
      </w:pPr>
      <w:r>
        <w:rPr>
          <w:rtl/>
          <w:cs/>
          <w:lang w:val="ar_AE" w:bidi="ar_AE"/>
        </w:rPr>
      </w:r>
      <w:r>
        <w:rPr>
          <w:b/>
          <w:rtl/>
          <w:cs/>
          <w:lang w:val="ar_AE" w:bidi="ar_AE"/>
        </w:rPr>
        <w:t>"هكَذَا تَصْنَعُونَ (أنتم)"</w:t>
      </w:r>
    </w:p>
    <w:p>
      <w:pPr>
        <w:bidi/>
      </w:pPr>
      <w:r>
        <w:rPr>
          <w:rtl/>
          <w:cs/>
          <w:lang w:val="ar_AE" w:bidi="ar_AE"/>
        </w:rPr>
      </w:r>
      <w:r>
        <w:rPr>
          <w:rtl/>
          <w:cs/>
          <w:lang w:val="ar_AE" w:bidi="ar_AE"/>
        </w:rPr>
        <w:t xml:space="preserve">هنا، الضمير </w:t>
      </w:r>
      <w:r>
        <w:rPr>
          <w:b/>
          <w:rtl/>
          <w:cs/>
          <w:lang w:val="ar_AE" w:bidi="ar_AE"/>
        </w:rPr>
        <w:t>أنتم</w:t>
      </w:r>
      <w:r>
        <w:rPr>
          <w:rtl/>
          <w:cs/>
          <w:lang w:val="ar_AE" w:bidi="ar_AE"/>
        </w:rPr>
        <w:t xml:space="preserve"> بصيغة الجمع ويشير إلى موسى وشعب إسرائيل. إذا كانت لغتك تستخدم أشكالًا مختلفة من "أنت" بناءً على عدد الأشخاص المخاطبين، فاستخدم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9 (#4)</w:t>
      </w:r>
      <w:r>
        <w:rPr>
          <w:rtl/>
          <w:cs/>
          <w:lang w:val="ar_AE" w:bidi="ar_AE"/>
        </w:rPr>
      </w:r>
    </w:p>
    <w:p>
      <w:pPr>
        <w:bidi/>
      </w:pPr>
      <w:r>
        <w:rPr>
          <w:rtl/>
          <w:cs/>
          <w:lang w:val="ar_AE" w:bidi="ar_AE"/>
        </w:rPr>
      </w:r>
      <w:r>
        <w:rPr>
          <w:rtl/>
          <w:cs/>
          <w:lang w:val="ar_AE" w:bidi="ar_AE"/>
        </w:rPr>
        <w:t>תַּעֲשֽׂוּ</w:t>
      </w:r>
    </w:p>
    <w:p>
      <w:pPr>
        <w:bidi/>
      </w:pPr>
      <w:r>
        <w:rPr>
          <w:rtl/>
          <w:cs/>
          <w:lang w:val="ar_AE" w:bidi="ar_AE"/>
        </w:rPr>
      </w:r>
      <w:r>
        <w:rPr>
          <w:b/>
          <w:rtl/>
          <w:cs/>
          <w:lang w:val="ar_AE" w:bidi="ar_AE"/>
        </w:rPr>
        <w:t>"هكَذَا تَصْنَعُونَ"</w:t>
      </w:r>
    </w:p>
    <w:p>
      <w:pPr>
        <w:bidi/>
      </w:pPr>
      <w:r>
        <w:rPr>
          <w:rtl/>
          <w:cs/>
          <w:lang w:val="ar_AE" w:bidi="ar_AE"/>
        </w:rPr>
      </w:r>
      <w:r>
        <w:rPr>
          <w:rtl/>
          <w:cs/>
          <w:lang w:val="ar_AE" w:bidi="ar_AE"/>
        </w:rPr>
        <w:t>حيث إن موسى لن يصنع هذه الأشياء بنفسه، فيمكنك التفكير في تحويل التعليمات هنا إلى صيغة الغائب إذا كان ذلك أوضح في لغتك. ترجمة بديلة: "سوف يصنعونها"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10 (#1)</w:t>
      </w:r>
      <w:r>
        <w:rPr>
          <w:rtl/>
          <w:cs/>
          <w:lang w:val="ar_AE" w:bidi="ar_AE"/>
        </w:rPr>
      </w:r>
    </w:p>
    <w:p>
      <w:pPr>
        <w:bidi/>
      </w:pPr>
      <w:r>
        <w:rPr>
          <w:rtl/>
          <w:cs/>
          <w:lang w:val="ar_AE" w:bidi="ar_AE"/>
        </w:rPr>
      </w:r>
      <w:r>
        <w:rPr>
          <w:b/>
          <w:rtl/>
          <w:cs/>
          <w:lang w:val="ar_AE" w:bidi="ar_AE"/>
        </w:rPr>
        <w:t>"خَشَبِ السَّنْطِ"</w:t>
      </w:r>
    </w:p>
    <w:p>
      <w:pPr>
        <w:bidi/>
      </w:pPr>
      <w:r>
        <w:rPr>
          <w:rtl/>
          <w:cs/>
          <w:lang w:val="ar_AE" w:bidi="ar_AE"/>
        </w:rPr>
      </w:r>
      <w:r>
        <w:rPr>
          <w:rtl/>
          <w:cs/>
          <w:lang w:val="ar_AE" w:bidi="ar_AE"/>
        </w:rPr>
        <w:t xml:space="preserve">هذه الأشجار، </w:t>
      </w:r>
      <w:r>
        <w:rPr>
          <w:b/>
          <w:rtl/>
          <w:cs/>
          <w:lang w:val="ar_AE" w:bidi="ar_AE"/>
        </w:rPr>
        <w:t>السنط</w:t>
      </w:r>
      <w:r>
        <w:rPr>
          <w:rtl/>
          <w:cs/>
          <w:lang w:val="ar_AE" w:bidi="ar_AE"/>
        </w:rPr>
        <w:t xml:space="preserve">، هي أشجار صغيرة ذات أوراق منتشرة وخشب قوي. انظر كيف ترجمت هذا في </w:t>
      </w:r>
      <w:r>
        <w:rPr>
          <w:rtl/>
          <w:cs/>
          <w:lang w:val="ar_AE" w:bidi="ar_AE"/>
        </w:rPr>
        <w:t>25:5</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10 (#2)</w:t>
      </w:r>
      <w:r>
        <w:rPr>
          <w:rtl/>
          <w:cs/>
          <w:lang w:val="ar_AE" w:bidi="ar_AE"/>
        </w:rPr>
      </w:r>
    </w:p>
    <w:p>
      <w:pPr>
        <w:bidi/>
      </w:pPr>
      <w:r>
        <w:rPr>
          <w:rtl/>
          <w:cs/>
          <w:lang w:val="ar_AE" w:bidi="ar_AE"/>
        </w:rPr>
      </w:r>
      <w:r>
        <w:rPr>
          <w:rtl/>
          <w:cs/>
          <w:lang w:val="ar_AE" w:bidi="ar_AE"/>
        </w:rPr>
        <w:t>אַמָּתַ֨יִם וָ⁠חֵ֜צִי &amp; וְ⁠אַמָּ֤ה וָ⁠חֵ֨צִי֙ &amp; וְ⁠אַמָּ֥ה וָ⁠חֵ֖צִי</w:t>
      </w:r>
    </w:p>
    <w:p>
      <w:pPr>
        <w:bidi/>
      </w:pPr>
      <w:r>
        <w:rPr>
          <w:rtl/>
          <w:cs/>
          <w:lang w:val="ar_AE" w:bidi="ar_AE"/>
        </w:rPr>
      </w:r>
      <w:r>
        <w:rPr>
          <w:b/>
          <w:rtl/>
          <w:cs/>
          <w:lang w:val="ar_AE" w:bidi="ar_AE"/>
        </w:rPr>
        <w:t>"ذراعان ونصف؛ و"</w:t>
      </w:r>
      <w:r>
        <w:rPr>
          <w:rtl/>
          <w:cs/>
          <w:lang w:val="ar_AE" w:bidi="ar_AE"/>
        </w:rPr>
        <w:t xml:space="preserve"> - </w:t>
      </w:r>
      <w:r>
        <w:rPr>
          <w:b/>
          <w:rtl/>
          <w:cs/>
          <w:lang w:val="ar_AE" w:bidi="ar_AE"/>
        </w:rPr>
        <w:t>"ذراع ونصف؛ و"</w:t>
      </w:r>
      <w:r>
        <w:rPr>
          <w:rtl/>
          <w:cs/>
          <w:lang w:val="ar_AE" w:bidi="ar_AE"/>
        </w:rPr>
        <w:t xml:space="preserve"> - </w:t>
      </w:r>
      <w:r>
        <w:rPr>
          <w:b/>
          <w:rtl/>
          <w:cs/>
          <w:lang w:val="ar_AE" w:bidi="ar_AE"/>
        </w:rPr>
        <w:t>"ذراع ونصف"</w:t>
      </w:r>
    </w:p>
    <w:p>
      <w:pPr>
        <w:bidi/>
      </w:pPr>
      <w:r>
        <w:rPr>
          <w:rtl/>
          <w:cs/>
          <w:lang w:val="ar_AE" w:bidi="ar_AE"/>
        </w:rPr>
      </w:r>
      <w:r>
        <w:rPr>
          <w:rtl/>
          <w:cs/>
          <w:lang w:val="ar_AE" w:bidi="ar_AE"/>
        </w:rPr>
        <w:t xml:space="preserve">إذا كان ذلك مفيدًا لقرائك، فيمكنك التعبير عن ذلك باستخدام القياسات الحديثة، إما في النَص أو في حاشية. </w:t>
      </w:r>
      <w:r>
        <w:rPr>
          <w:b/>
          <w:rtl/>
          <w:cs/>
          <w:lang w:val="ar_AE" w:bidi="ar_AE"/>
        </w:rPr>
        <w:t>الذراع</w:t>
      </w:r>
      <w:r>
        <w:rPr>
          <w:rtl/>
          <w:cs/>
          <w:lang w:val="ar_AE" w:bidi="ar_AE"/>
        </w:rPr>
        <w:t xml:space="preserve"> يساوي تقريبًا 46 سم. وللمرجعية، فإن القياسات الأكثر دقة حَسَبَ النظام المتري لهذه الآية هي: 115 سم ... 69 سم ... 69 سم</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10 (#3)</w:t>
      </w:r>
      <w:r>
        <w:rPr>
          <w:rtl/>
          <w:cs/>
          <w:lang w:val="ar_AE" w:bidi="ar_AE"/>
        </w:rPr>
      </w:r>
    </w:p>
    <w:p>
      <w:pPr>
        <w:bidi/>
      </w:pPr>
      <w:r>
        <w:rPr>
          <w:rtl/>
          <w:cs/>
          <w:lang w:val="ar_AE" w:bidi="ar_AE"/>
        </w:rPr>
      </w:r>
      <w:r>
        <w:rPr>
          <w:rtl/>
          <w:cs/>
          <w:lang w:val="ar_AE" w:bidi="ar_AE"/>
        </w:rPr>
        <w:t>וָ⁠חֵ֜צִי &amp; וָ⁠חֵ֨צִי֙ &amp; וָ⁠חֵ֖צִי</w:t>
      </w:r>
    </w:p>
    <w:p>
      <w:pPr>
        <w:bidi/>
      </w:pPr>
      <w:r>
        <w:rPr>
          <w:rtl/>
          <w:cs/>
          <w:lang w:val="ar_AE" w:bidi="ar_AE"/>
        </w:rPr>
      </w:r>
      <w:r>
        <w:rPr>
          <w:b/>
          <w:rtl/>
          <w:cs/>
          <w:lang w:val="ar_AE" w:bidi="ar_AE"/>
        </w:rPr>
        <w:t>و نصف</w:t>
      </w:r>
      <w:r>
        <w:rPr>
          <w:rtl/>
          <w:cs/>
          <w:lang w:val="ar_AE" w:bidi="ar_AE"/>
        </w:rPr>
        <w:t xml:space="preserve"> - </w:t>
      </w:r>
      <w:r>
        <w:rPr>
          <w:b/>
          <w:rtl/>
          <w:cs/>
          <w:lang w:val="ar_AE" w:bidi="ar_AE"/>
        </w:rPr>
        <w:t>و نصف</w:t>
      </w:r>
      <w:r>
        <w:rPr>
          <w:rtl/>
          <w:cs/>
          <w:lang w:val="ar_AE" w:bidi="ar_AE"/>
        </w:rPr>
        <w:t xml:space="preserve"> - </w:t>
      </w:r>
      <w:r>
        <w:rPr>
          <w:b/>
          <w:rtl/>
          <w:cs/>
          <w:lang w:val="ar_AE" w:bidi="ar_AE"/>
        </w:rPr>
        <w:t>و نصف</w:t>
      </w:r>
    </w:p>
    <w:p>
      <w:pPr>
        <w:bidi/>
      </w:pPr>
      <w:r>
        <w:rPr>
          <w:rtl/>
          <w:cs/>
          <w:lang w:val="ar_AE" w:bidi="ar_AE"/>
        </w:rPr>
      </w:r>
      <w:r>
        <w:rPr>
          <w:rtl/>
          <w:cs/>
          <w:lang w:val="ar_AE" w:bidi="ar_AE"/>
        </w:rPr>
        <w:t xml:space="preserve">تعني كلمة </w:t>
      </w:r>
      <w:r>
        <w:rPr>
          <w:b/>
          <w:rtl/>
          <w:cs/>
          <w:lang w:val="ar_AE" w:bidi="ar_AE"/>
        </w:rPr>
        <w:t>النصف</w:t>
      </w:r>
      <w:r>
        <w:rPr>
          <w:rtl/>
          <w:cs/>
          <w:lang w:val="ar_AE" w:bidi="ar_AE"/>
        </w:rPr>
        <w:t xml:space="preserve"> جزءًا واحدًا من جزأين متساويين.</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12 (#1)</w:t>
      </w:r>
      <w:r>
        <w:rPr>
          <w:rtl/>
          <w:cs/>
          <w:lang w:val="ar_AE" w:bidi="ar_AE"/>
        </w:rPr>
      </w:r>
    </w:p>
    <w:p>
      <w:pPr>
        <w:bidi/>
      </w:pPr>
      <w:r>
        <w:rPr>
          <w:rtl/>
          <w:cs/>
          <w:lang w:val="ar_AE" w:bidi="ar_AE"/>
        </w:rPr>
      </w:r>
      <w:r>
        <w:rPr>
          <w:rtl/>
          <w:cs/>
          <w:lang w:val="ar_AE" w:bidi="ar_AE"/>
        </w:rPr>
        <w:t>וְ⁠יָצַ֣קְתָּ לּ֗⁠וֹ אַרְבַּע֙ טַבְּעֹ֣ת זָהָ֔ב</w:t>
      </w:r>
    </w:p>
    <w:p>
      <w:pPr>
        <w:bidi/>
      </w:pPr>
      <w:r>
        <w:rPr>
          <w:rtl/>
          <w:cs/>
          <w:lang w:val="ar_AE" w:bidi="ar_AE"/>
        </w:rPr>
      </w:r>
      <w:r>
        <w:rPr>
          <w:b/>
          <w:rtl/>
          <w:cs/>
          <w:lang w:val="ar_AE" w:bidi="ar_AE"/>
        </w:rPr>
        <w:t>"وَتَسْبِكُ لَهُ أَرْبَعَ حَلَقَاتٍ مِنْ ذَهَبٍ"</w:t>
      </w:r>
    </w:p>
    <w:p>
      <w:pPr>
        <w:bidi/>
      </w:pPr>
      <w:r>
        <w:rPr>
          <w:rtl/>
          <w:cs/>
          <w:lang w:val="ar_AE" w:bidi="ar_AE"/>
        </w:rPr>
      </w:r>
      <w:r>
        <w:rPr>
          <w:rtl/>
          <w:cs/>
          <w:lang w:val="ar_AE" w:bidi="ar_AE"/>
        </w:rPr>
        <w:t>سبك الحلقات كان عملية يتم فيها إذابة الذهب وصبه في قالب على شكل خاتم، ثم يُترك ليبرد ويتصلب. إذا كانت هذه العملية غير معروفة لشعبك، فيمكنك ببساطة وصفها، أو استخدام كلمة تعني "يصنع"، كما تفعل ترجمة UST. ويُفضل نهج ترجمة UST، حيث إن عملية السبك نفسها ليست محور التركيز هنا، وسيكون من المرهق تضمين الوصف في النص. لذا يمكنك استخدام كلمة تعني "يصنع"، وتضمين الوصف في حاشية إذا كنت ستضيفه ويشعر فريقك أنه من المهم فهمه. ترجمة بديلة: "يجب أن تصنع أربع حلقات من ذهب عن طريق إذابة ذهب وصبه في قوالب"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13 (#1)</w:t>
      </w:r>
      <w:r>
        <w:rPr>
          <w:rtl/>
          <w:cs/>
          <w:lang w:val="ar_AE" w:bidi="ar_AE"/>
        </w:rPr>
      </w:r>
    </w:p>
    <w:p>
      <w:pPr>
        <w:bidi/>
      </w:pPr>
      <w:r>
        <w:rPr>
          <w:rtl/>
          <w:cs/>
          <w:lang w:val="ar_AE" w:bidi="ar_AE"/>
        </w:rPr>
      </w:r>
      <w:r>
        <w:rPr>
          <w:b/>
          <w:rtl/>
          <w:cs/>
          <w:lang w:val="ar_AE" w:bidi="ar_AE"/>
        </w:rPr>
        <w:t>"خَشَبِ السَّنْطِ"</w:t>
      </w:r>
    </w:p>
    <w:p>
      <w:pPr>
        <w:bidi/>
      </w:pPr>
      <w:r>
        <w:rPr>
          <w:rtl/>
          <w:cs/>
          <w:lang w:val="ar_AE" w:bidi="ar_AE"/>
        </w:rPr>
      </w:r>
      <w:r>
        <w:rPr>
          <w:rtl/>
          <w:cs/>
          <w:lang w:val="ar_AE" w:bidi="ar_AE"/>
        </w:rPr>
        <w:t xml:space="preserve">شجرة صغيرة ذات أوراق منتشرة وخشب قوي. انظر كيف ترجمت هذا في </w:t>
      </w:r>
      <w:r>
        <w:rPr>
          <w:rtl/>
          <w:cs/>
          <w:lang w:val="ar_AE" w:bidi="ar_AE"/>
        </w:rPr>
        <w:t>25:5</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15 (#1)</w:t>
      </w:r>
      <w:r>
        <w:rPr>
          <w:rtl/>
          <w:cs/>
          <w:lang w:val="ar_AE" w:bidi="ar_AE"/>
        </w:rPr>
      </w:r>
    </w:p>
    <w:p>
      <w:pPr>
        <w:bidi/>
      </w:pPr>
      <w:r>
        <w:rPr>
          <w:rtl/>
          <w:cs/>
          <w:lang w:val="ar_AE" w:bidi="ar_AE"/>
        </w:rPr>
      </w:r>
      <w:r>
        <w:rPr>
          <w:rtl/>
          <w:cs/>
          <w:lang w:val="ar_AE" w:bidi="ar_AE"/>
        </w:rPr>
        <w:t>בְּ⁠טַבְּעֹת֙ הָ⁠אָרֹ֔ן יִהְי֖וּ הַ⁠בַּדִּ֑ים לֹ֥א יָסֻ֖רוּ מִמֶּֽ⁠נּוּ</w:t>
      </w:r>
    </w:p>
    <w:p>
      <w:pPr>
        <w:bidi/>
      </w:pPr>
      <w:r>
        <w:rPr>
          <w:rtl/>
          <w:cs/>
          <w:lang w:val="ar_AE" w:bidi="ar_AE"/>
        </w:rPr>
      </w:r>
      <w:r>
        <w:rPr>
          <w:b/>
          <w:rtl/>
          <w:cs/>
          <w:lang w:val="ar_AE" w:bidi="ar_AE"/>
        </w:rPr>
        <w:t>"تَبْقَى الْعَصَوَانِ فِي حَلَقَاتِ التَّابُوتِ. لاَ تُنْزَعَانِ مِنْهَا"</w:t>
      </w:r>
    </w:p>
    <w:p>
      <w:pPr>
        <w:bidi/>
      </w:pPr>
      <w:r>
        <w:rPr>
          <w:rtl/>
          <w:cs/>
          <w:lang w:val="ar_AE" w:bidi="ar_AE"/>
        </w:rPr>
      </w:r>
      <w:r>
        <w:rPr>
          <w:rtl/>
          <w:cs/>
          <w:lang w:val="ar_AE" w:bidi="ar_AE"/>
        </w:rPr>
        <w:t>هاتان العبارتان تعنيان أشياء متشابهة. فالرب يقول الشيء نفسه بطريقتين مختلفتين للتأكيد على مدى أهمية هذا الأمر. إذا كان قول الشيء نفسه مرتين قد يكون مربكًا لقرائك، فيمكنك دمج العبارتين في واحدة. ترجمة بديلة: "تبقى العصوان في حلقات الصندوق؛ لا يجب على أحد إزالتها أبدًا"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15 (#2)</w:t>
      </w:r>
      <w:r>
        <w:rPr>
          <w:rtl/>
          <w:cs/>
          <w:lang w:val="ar_AE" w:bidi="ar_AE"/>
        </w:rPr>
      </w:r>
    </w:p>
    <w:p>
      <w:pPr>
        <w:bidi/>
      </w:pPr>
      <w:r>
        <w:rPr>
          <w:rtl/>
          <w:cs/>
          <w:lang w:val="ar_AE" w:bidi="ar_AE"/>
        </w:rPr>
      </w:r>
      <w:r>
        <w:rPr>
          <w:rtl/>
          <w:cs/>
          <w:lang w:val="ar_AE" w:bidi="ar_AE"/>
        </w:rPr>
        <w:t>בְּ⁠טַבְּעֹת֙ הָ⁠אָרֹ֔ן יִהְי֖וּ הַ⁠בַּדִּ֑ים לֹ֥א יָסֻ֖רוּ מִמֶּֽ⁠נּוּ</w:t>
      </w:r>
    </w:p>
    <w:p>
      <w:pPr>
        <w:bidi/>
      </w:pPr>
      <w:r>
        <w:rPr>
          <w:rtl/>
          <w:cs/>
          <w:lang w:val="ar_AE" w:bidi="ar_AE"/>
        </w:rPr>
      </w:r>
      <w:r>
        <w:rPr>
          <w:b/>
          <w:rtl/>
          <w:cs/>
          <w:lang w:val="ar_AE" w:bidi="ar_AE"/>
        </w:rPr>
        <w:t>"تَبْقَى الْعَصَوَانِ فِي حَلَقَاتِ التَّابُوتِ. لاَ تُنْزَعَانِ مِنْهَا"</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كما هو موضح في الترجمة الإنجليزية UST.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17 (#1)</w:t>
      </w:r>
      <w:r>
        <w:rPr>
          <w:rtl/>
          <w:cs/>
          <w:lang w:val="ar_AE" w:bidi="ar_AE"/>
        </w:rPr>
      </w:r>
    </w:p>
    <w:p>
      <w:pPr>
        <w:bidi/>
      </w:pPr>
      <w:r>
        <w:rPr>
          <w:rtl/>
          <w:cs/>
          <w:lang w:val="ar_AE" w:bidi="ar_AE"/>
        </w:rPr>
      </w:r>
      <w:r>
        <w:rPr>
          <w:rtl/>
          <w:cs/>
          <w:lang w:val="ar_AE" w:bidi="ar_AE"/>
        </w:rPr>
        <w:t>אַמָּתַ֤יִם וָ⁠חֵ֨צִי֙ &amp; וְ⁠אַמָּ֥ה וָ⁠חֵ֖צִי</w:t>
      </w:r>
    </w:p>
    <w:p>
      <w:pPr>
        <w:bidi/>
      </w:pPr>
      <w:r>
        <w:rPr>
          <w:rtl/>
          <w:cs/>
          <w:lang w:val="ar_AE" w:bidi="ar_AE"/>
        </w:rPr>
      </w:r>
      <w:r>
        <w:rPr>
          <w:b/>
          <w:rtl/>
          <w:cs/>
          <w:lang w:val="ar_AE" w:bidi="ar_AE"/>
        </w:rPr>
        <w:t>"ذراعان ونصف؛ و"</w:t>
      </w:r>
      <w:r>
        <w:rPr>
          <w:rtl/>
          <w:cs/>
          <w:lang w:val="ar_AE" w:bidi="ar_AE"/>
        </w:rPr>
        <w:t xml:space="preserve"> - </w:t>
      </w:r>
      <w:r>
        <w:rPr>
          <w:b/>
          <w:rtl/>
          <w:cs/>
          <w:lang w:val="ar_AE" w:bidi="ar_AE"/>
        </w:rPr>
        <w:t>"ذراع ونصف"</w:t>
      </w:r>
    </w:p>
    <w:p>
      <w:pPr>
        <w:bidi/>
      </w:pPr>
      <w:r>
        <w:rPr>
          <w:rtl/>
          <w:cs/>
          <w:lang w:val="ar_AE" w:bidi="ar_AE"/>
        </w:rPr>
      </w:r>
      <w:r>
        <w:rPr>
          <w:rtl/>
          <w:cs/>
          <w:lang w:val="ar_AE" w:bidi="ar_AE"/>
        </w:rPr>
        <w:t xml:space="preserve">إذا كان ذلك مفيدًا لقرائك، فيمكنك التعبير عن ذلك باستخدام القياسات الحديثة، إما في النَّص أو في حاشية. تساوي </w:t>
      </w:r>
      <w:r>
        <w:rPr>
          <w:b/>
          <w:rtl/>
          <w:cs/>
          <w:lang w:val="ar_AE" w:bidi="ar_AE"/>
        </w:rPr>
        <w:t>الذراع</w:t>
      </w:r>
      <w:r>
        <w:rPr>
          <w:rtl/>
          <w:cs/>
          <w:lang w:val="ar_AE" w:bidi="ar_AE"/>
        </w:rPr>
        <w:t xml:space="preserve"> تقريبًا 46 سم. وللمرجعية، فإن القياسات الأكثر دقة حَسَبَ النظام المتري لهذه الآية هي: 115 سنتيمترًا ... 69 سنتيمترًا ... 69 سنتيمترًا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17 (#2)</w:t>
      </w:r>
      <w:r>
        <w:rPr>
          <w:rtl/>
          <w:cs/>
          <w:lang w:val="ar_AE" w:bidi="ar_AE"/>
        </w:rPr>
      </w:r>
    </w:p>
    <w:p>
      <w:pPr>
        <w:bidi/>
      </w:pPr>
      <w:r>
        <w:rPr>
          <w:rtl/>
          <w:cs/>
          <w:lang w:val="ar_AE" w:bidi="ar_AE"/>
        </w:rPr>
      </w:r>
      <w:r>
        <w:rPr>
          <w:rtl/>
          <w:cs/>
          <w:lang w:val="ar_AE" w:bidi="ar_AE"/>
        </w:rPr>
        <w:t>וָ⁠חֵ֨צִי֙ &amp; וָ⁠חֵ֖צִי</w:t>
      </w:r>
    </w:p>
    <w:p>
      <w:pPr>
        <w:bidi/>
      </w:pPr>
      <w:r>
        <w:rPr>
          <w:rtl/>
          <w:cs/>
          <w:lang w:val="ar_AE" w:bidi="ar_AE"/>
        </w:rPr>
      </w:r>
      <w:r>
        <w:rPr>
          <w:b/>
          <w:rtl/>
          <w:cs/>
          <w:lang w:val="ar_AE" w:bidi="ar_AE"/>
        </w:rPr>
        <w:t>"ونصف;"</w:t>
      </w:r>
      <w:r>
        <w:rPr>
          <w:rtl/>
          <w:cs/>
          <w:lang w:val="ar_AE" w:bidi="ar_AE"/>
        </w:rPr>
        <w:t xml:space="preserve"> - </w:t>
      </w:r>
      <w:r>
        <w:rPr>
          <w:b/>
          <w:rtl/>
          <w:cs/>
          <w:lang w:val="ar_AE" w:bidi="ar_AE"/>
        </w:rPr>
        <w:t>"ونصف"</w:t>
      </w:r>
    </w:p>
    <w:p>
      <w:pPr>
        <w:bidi/>
      </w:pPr>
      <w:r>
        <w:rPr>
          <w:rtl/>
          <w:cs/>
          <w:lang w:val="ar_AE" w:bidi="ar_AE"/>
        </w:rPr>
      </w:r>
      <w:r>
        <w:rPr>
          <w:b/>
          <w:rtl/>
          <w:cs/>
          <w:lang w:val="ar_AE" w:bidi="ar_AE"/>
        </w:rPr>
        <w:t>النصف</w:t>
      </w:r>
      <w:r>
        <w:rPr>
          <w:rtl/>
          <w:cs/>
          <w:lang w:val="ar_AE" w:bidi="ar_AE"/>
        </w:rPr>
        <w:t xml:space="preserve"> يعني جزء واحد من جزأين متساويين.</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19 (#1)</w:t>
      </w:r>
      <w:r>
        <w:rPr>
          <w:rtl/>
          <w:cs/>
          <w:lang w:val="ar_AE" w:bidi="ar_AE"/>
        </w:rPr>
      </w:r>
    </w:p>
    <w:p>
      <w:pPr>
        <w:bidi/>
      </w:pPr>
      <w:r>
        <w:rPr>
          <w:rtl/>
          <w:cs/>
          <w:lang w:val="ar_AE" w:bidi="ar_AE"/>
        </w:rPr>
      </w:r>
      <w:r>
        <w:rPr>
          <w:rtl/>
          <w:cs/>
          <w:lang w:val="ar_AE" w:bidi="ar_AE"/>
        </w:rPr>
        <w:t>מִן־הַ⁠כַּפֹּ֛רֶת תַּעֲשׂ֥וּ אֶת־הַ⁠כְּרֻבִ֖ים עַל־שְׁנֵ֥י קְצוֹתָֽי⁠ו</w:t>
      </w:r>
    </w:p>
    <w:p>
      <w:pPr>
        <w:bidi/>
      </w:pPr>
      <w:r>
        <w:rPr>
          <w:rtl/>
          <w:cs/>
          <w:lang w:val="ar_AE" w:bidi="ar_AE"/>
        </w:rPr>
      </w:r>
      <w:r>
        <w:rPr>
          <w:b/>
          <w:rtl/>
          <w:cs/>
          <w:lang w:val="ar_AE" w:bidi="ar_AE"/>
        </w:rPr>
        <w:t>"مِنَ الْغِطَاءِ تَصْنَعُونَ الْكَرُوبَيْنِ عَلَى طَرَفَيْهِ"</w:t>
      </w:r>
    </w:p>
    <w:p>
      <w:pPr>
        <w:bidi/>
      </w:pPr>
      <w:r>
        <w:rPr>
          <w:rtl/>
          <w:cs/>
          <w:lang w:val="ar_AE" w:bidi="ar_AE"/>
        </w:rPr>
      </w:r>
      <w:r>
        <w:rPr>
          <w:rtl/>
          <w:cs/>
          <w:lang w:val="ar_AE" w:bidi="ar_AE"/>
        </w:rPr>
        <w:t>يبدو أن هذا يشير إلى أن الكروبين يجب أن يُصنعا من نفس قطعة الذهب مثل بقية الغطاء. وقد يعني ذلك، علي أي حال، أنه في النهاية يجب أن يكونوا قطعة واحدة، لذا يجب تسخين الذهب حتى يذوب ويتم دمج الغطاء والكروبين معًا. ترجمة بديلة: "يجب أن تَصِل الكروبين بغطاء الكفارة على طرفيه".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22 (#1)</w:t>
      </w:r>
      <w:r>
        <w:rPr>
          <w:rtl/>
          <w:cs/>
          <w:lang w:val="ar_AE" w:bidi="ar_AE"/>
        </w:rPr>
      </w:r>
    </w:p>
    <w:p>
      <w:pPr>
        <w:bidi/>
      </w:pPr>
      <w:r>
        <w:rPr>
          <w:rtl/>
          <w:cs/>
          <w:lang w:val="ar_AE" w:bidi="ar_AE"/>
        </w:rPr>
      </w:r>
      <w:r>
        <w:rPr>
          <w:rtl/>
          <w:cs/>
          <w:lang w:val="ar_AE" w:bidi="ar_AE"/>
        </w:rPr>
        <w:t>לְ⁠ךָ֮ &amp; אִתְּ⁠ךָ֜ &amp; אוֹתְ⁠ךָ֖</w:t>
      </w:r>
    </w:p>
    <w:p>
      <w:pPr>
        <w:bidi/>
      </w:pPr>
      <w:r>
        <w:rPr>
          <w:rtl/>
          <w:cs/>
          <w:lang w:val="ar_AE" w:bidi="ar_AE"/>
        </w:rPr>
      </w:r>
      <w:r>
        <w:rPr>
          <w:b/>
          <w:rtl/>
          <w:cs/>
          <w:lang w:val="ar_AE" w:bidi="ar_AE"/>
        </w:rPr>
        <w:t>"بِكَ"</w:t>
      </w:r>
      <w:r>
        <w:rPr>
          <w:rtl/>
          <w:cs/>
          <w:lang w:val="ar_AE" w:bidi="ar_AE"/>
        </w:rPr>
        <w:t xml:space="preserve"> - </w:t>
      </w:r>
      <w:r>
        <w:rPr>
          <w:b/>
          <w:rtl/>
          <w:cs/>
          <w:lang w:val="ar_AE" w:bidi="ar_AE"/>
        </w:rPr>
        <w:t>"معك"</w:t>
      </w:r>
      <w:r>
        <w:rPr>
          <w:rtl/>
          <w:cs/>
          <w:lang w:val="ar_AE" w:bidi="ar_AE"/>
        </w:rPr>
        <w:t xml:space="preserve"> - </w:t>
      </w:r>
      <w:r>
        <w:rPr>
          <w:b/>
          <w:rtl/>
          <w:cs/>
          <w:lang w:val="ar_AE" w:bidi="ar_AE"/>
        </w:rPr>
        <w:t>"أُوصِيكَ (أنت)"</w:t>
      </w:r>
    </w:p>
    <w:p>
      <w:pPr>
        <w:bidi/>
      </w:pPr>
      <w:r>
        <w:rPr>
          <w:rtl/>
          <w:cs/>
          <w:lang w:val="ar_AE" w:bidi="ar_AE"/>
        </w:rPr>
      </w:r>
      <w:r>
        <w:rPr>
          <w:rtl/>
          <w:cs/>
          <w:lang w:val="ar_AE" w:bidi="ar_AE"/>
        </w:rPr>
        <w:t xml:space="preserve">هنا، الضمير </w:t>
      </w:r>
      <w:r>
        <w:rPr>
          <w:b/>
          <w:rtl/>
          <w:cs/>
          <w:lang w:val="ar_AE" w:bidi="ar_AE"/>
        </w:rPr>
        <w:t>أنت</w:t>
      </w:r>
      <w:r>
        <w:rPr>
          <w:rtl/>
          <w:cs/>
          <w:lang w:val="ar_AE" w:bidi="ar_AE"/>
        </w:rPr>
        <w:t xml:space="preserve"> مفرد ويشير إلى موسى. إذا كنت تستخدم صيغة الجمع لكلمة "أنت" لأوامر الرب التي كانت تُعطى للآخرين، فتيقن من استخدام صيغة المفرد لكلمة "أنت" هنا.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23 (#1)</w:t>
      </w:r>
      <w:r>
        <w:rPr>
          <w:rtl/>
          <w:cs/>
          <w:lang w:val="ar_AE" w:bidi="ar_AE"/>
        </w:rPr>
      </w:r>
    </w:p>
    <w:p>
      <w:pPr>
        <w:bidi/>
      </w:pPr>
      <w:r>
        <w:rPr>
          <w:rtl/>
          <w:cs/>
          <w:lang w:val="ar_AE" w:bidi="ar_AE"/>
        </w:rPr>
      </w:r>
      <w:r>
        <w:rPr>
          <w:rtl/>
          <w:cs/>
          <w:lang w:val="ar_AE" w:bidi="ar_AE"/>
        </w:rPr>
        <w:t>אַמָּתַ֤יִם אָרְכּ⁠וֹ֙ וְ⁠אַמָּ֣ה רָחְבּ֔⁠וֹ וְ⁠אַמָּ֥ה וָ⁠חֵ֖צִי קֹמָתֽ⁠וֹ</w:t>
      </w:r>
    </w:p>
    <w:p>
      <w:pPr>
        <w:bidi/>
      </w:pPr>
      <w:r>
        <w:rPr>
          <w:rtl/>
          <w:cs/>
          <w:lang w:val="ar_AE" w:bidi="ar_AE"/>
        </w:rPr>
      </w:r>
      <w:r>
        <w:rPr>
          <w:b/>
          <w:rtl/>
          <w:cs/>
          <w:lang w:val="ar_AE" w:bidi="ar_AE"/>
        </w:rPr>
        <w:t>"خَشَبِ السَّنْطِ طُولُهَا ذِرَاعَانِ، وَعَرْضُهَا ذِرَاعٌ، وَارْتِفَاعُهَا ذِرَاعٌ وَنِصْفٌ"</w:t>
      </w:r>
    </w:p>
    <w:p>
      <w:pPr>
        <w:bidi/>
      </w:pPr>
      <w:r>
        <w:rPr>
          <w:rtl/>
          <w:cs/>
          <w:lang w:val="ar_AE" w:bidi="ar_AE"/>
        </w:rPr>
      </w:r>
      <w:r>
        <w:rPr>
          <w:rtl/>
          <w:cs/>
          <w:lang w:val="ar_AE" w:bidi="ar_AE"/>
        </w:rPr>
        <w:t xml:space="preserve">إذا كان ذلك مفيدًا لقرائك، فيمكنك التعبير عن ذلك باستخدام القياسات الحديثة، إما في النَّص أو في حاشية. يساوي </w:t>
      </w:r>
      <w:r>
        <w:rPr>
          <w:b/>
          <w:rtl/>
          <w:cs/>
          <w:lang w:val="ar_AE" w:bidi="ar_AE"/>
        </w:rPr>
        <w:t>الذراع</w:t>
      </w:r>
      <w:r>
        <w:rPr>
          <w:rtl/>
          <w:cs/>
          <w:lang w:val="ar_AE" w:bidi="ar_AE"/>
        </w:rPr>
        <w:t xml:space="preserve"> تقريبًا 46 سنتيمترًا. و</w:t>
      </w:r>
      <w:r>
        <w:rPr>
          <w:rtl/>
          <w:cs/>
          <w:lang w:val="ar_AE" w:bidi="ar_AE"/>
        </w:rPr>
        <w:t>للمرجعية، فإن القياسات الأكثر دقة لهذه الآية حَسَبَ النظام المتري هي</w:t>
      </w:r>
      <w:r>
        <w:rPr>
          <w:rtl/>
          <w:cs/>
          <w:lang w:val="ar_AE" w:bidi="ar_AE"/>
        </w:rPr>
        <w:t>: 92 سنتيمترًا ... 46 سنتيمترًا ... 69 سنتيمترًا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23 (#2)</w:t>
      </w:r>
      <w:r>
        <w:rPr>
          <w:rtl/>
          <w:cs/>
          <w:lang w:val="ar_AE" w:bidi="ar_AE"/>
        </w:rPr>
      </w:r>
    </w:p>
    <w:p>
      <w:pPr>
        <w:bidi/>
      </w:pPr>
      <w:r>
        <w:rPr>
          <w:rtl/>
          <w:cs/>
          <w:lang w:val="ar_AE" w:bidi="ar_AE"/>
        </w:rPr>
      </w:r>
      <w:r>
        <w:rPr>
          <w:rtl/>
          <w:cs/>
          <w:lang w:val="ar_AE" w:bidi="ar_AE"/>
        </w:rPr>
        <w:t>וָ⁠חֵ֖צִי</w:t>
      </w:r>
    </w:p>
    <w:p>
      <w:pPr>
        <w:bidi/>
      </w:pPr>
      <w:r>
        <w:rPr>
          <w:rtl/>
          <w:cs/>
          <w:lang w:val="ar_AE" w:bidi="ar_AE"/>
        </w:rPr>
      </w:r>
      <w:r>
        <w:rPr>
          <w:b/>
          <w:rtl/>
          <w:cs/>
          <w:lang w:val="ar_AE" w:bidi="ar_AE"/>
        </w:rPr>
        <w:t>"ونصف"</w:t>
      </w:r>
    </w:p>
    <w:p>
      <w:pPr>
        <w:bidi/>
      </w:pPr>
      <w:r>
        <w:rPr>
          <w:rtl/>
          <w:cs/>
          <w:lang w:val="ar_AE" w:bidi="ar_AE"/>
        </w:rPr>
      </w:r>
      <w:r>
        <w:rPr>
          <w:rtl/>
          <w:cs/>
          <w:lang w:val="ar_AE" w:bidi="ar_AE"/>
        </w:rPr>
        <w:t xml:space="preserve">تعني كلمة </w:t>
      </w:r>
      <w:r>
        <w:rPr>
          <w:b/>
          <w:rtl/>
          <w:cs/>
          <w:lang w:val="ar_AE" w:bidi="ar_AE"/>
        </w:rPr>
        <w:t>النصف</w:t>
      </w:r>
      <w:r>
        <w:rPr>
          <w:rtl/>
          <w:cs/>
          <w:lang w:val="ar_AE" w:bidi="ar_AE"/>
        </w:rPr>
        <w:t xml:space="preserve"> جزءًا واحدًا من جزأين متساويين.</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مطابقة للآية </w:t>
      </w:r>
      <w:r>
        <w:rPr>
          <w:rtl/>
          <w:cs/>
          <w:lang w:val="ar_AE" w:bidi="ar_AE"/>
        </w:rPr>
        <w:t>25:11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25 (#1)</w:t>
      </w:r>
      <w:r>
        <w:rPr>
          <w:rtl/>
          <w:cs/>
          <w:lang w:val="ar_AE" w:bidi="ar_AE"/>
        </w:rPr>
      </w:r>
    </w:p>
    <w:p>
      <w:pPr>
        <w:bidi/>
      </w:pPr>
      <w:r>
        <w:rPr>
          <w:rtl/>
          <w:cs/>
          <w:lang w:val="ar_AE" w:bidi="ar_AE"/>
        </w:rPr>
      </w:r>
      <w:r>
        <w:rPr>
          <w:rtl/>
          <w:cs/>
          <w:lang w:val="ar_AE" w:bidi="ar_AE"/>
        </w:rPr>
        <w:t>טֹ֖פַח</w:t>
      </w:r>
    </w:p>
    <w:p>
      <w:pPr>
        <w:bidi/>
      </w:pPr>
      <w:r>
        <w:rPr>
          <w:rtl/>
          <w:cs/>
          <w:lang w:val="ar_AE" w:bidi="ar_AE"/>
        </w:rPr>
      </w:r>
      <w:r>
        <w:rPr>
          <w:b/>
          <w:rtl/>
          <w:cs/>
          <w:lang w:val="ar_AE" w:bidi="ar_AE"/>
        </w:rPr>
        <w:t>"شِبرٍ"</w:t>
      </w:r>
    </w:p>
    <w:p>
      <w:pPr>
        <w:bidi/>
      </w:pPr>
      <w:r>
        <w:rPr>
          <w:rtl/>
          <w:cs/>
          <w:lang w:val="ar_AE" w:bidi="ar_AE"/>
        </w:rPr>
      </w:r>
      <w:r>
        <w:rPr>
          <w:rtl/>
          <w:cs/>
          <w:lang w:val="ar_AE" w:bidi="ar_AE"/>
        </w:rPr>
        <w:t>يمكنك تحويل هذا الطول إلى نظام قياس مألوف لشعبك (لقراءك) إذا كان هذا هو أسلوب الترجمة الذي تستخدمه. و</w:t>
      </w:r>
      <w:r>
        <w:rPr>
          <w:b/>
          <w:rtl/>
          <w:cs/>
          <w:lang w:val="ar_AE" w:bidi="ar_AE"/>
        </w:rPr>
        <w:t>الشِبر</w:t>
      </w:r>
      <w:r>
        <w:rPr>
          <w:rtl/>
          <w:cs/>
          <w:lang w:val="ar_AE" w:bidi="ar_AE"/>
        </w:rPr>
        <w:t xml:space="preserve"> هو قياس يبلغ حوالي ثمانية سنتيمترات.</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25 (#2)</w:t>
      </w:r>
      <w:r>
        <w:rPr>
          <w:rtl/>
          <w:cs/>
          <w:lang w:val="ar_AE" w:bidi="ar_AE"/>
        </w:rPr>
      </w:r>
    </w:p>
    <w:p>
      <w:pPr>
        <w:bidi/>
      </w:pPr>
      <w:r>
        <w:rPr>
          <w:rtl/>
          <w:cs/>
          <w:lang w:val="ar_AE" w:bidi="ar_AE"/>
        </w:rPr>
      </w:r>
      <w:r>
        <w:rPr>
          <w:rtl/>
          <w:cs/>
          <w:lang w:val="ar_AE" w:bidi="ar_AE"/>
        </w:rPr>
        <w:t>לּ֥⁠וֹ</w:t>
      </w:r>
    </w:p>
    <w:p>
      <w:pPr>
        <w:bidi/>
      </w:pPr>
      <w:r>
        <w:rPr>
          <w:rtl/>
          <w:cs/>
          <w:lang w:val="ar_AE" w:bidi="ar_AE"/>
        </w:rPr>
      </w:r>
      <w:r>
        <w:rPr>
          <w:b/>
          <w:rtl/>
          <w:cs/>
          <w:lang w:val="ar_AE" w:bidi="ar_AE"/>
        </w:rPr>
        <w:t>"وَتَصْنَعُ لَهَا"</w:t>
      </w:r>
    </w:p>
    <w:p>
      <w:pPr>
        <w:bidi/>
      </w:pPr>
      <w:r>
        <w:rPr>
          <w:rtl/>
          <w:cs/>
          <w:lang w:val="ar_AE" w:bidi="ar_AE"/>
        </w:rPr>
      </w:r>
      <w:r>
        <w:rPr>
          <w:rtl/>
          <w:cs/>
          <w:lang w:val="ar_AE" w:bidi="ar_AE"/>
        </w:rPr>
        <w:t>ترجمة بديلة: "للمائدة"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27 (#1)</w:t>
      </w:r>
      <w:r>
        <w:rPr>
          <w:rtl/>
          <w:cs/>
          <w:lang w:val="ar_AE" w:bidi="ar_AE"/>
        </w:rPr>
      </w:r>
    </w:p>
    <w:p>
      <w:pPr>
        <w:bidi/>
      </w:pPr>
      <w:r>
        <w:rPr>
          <w:rtl/>
          <w:cs/>
          <w:lang w:val="ar_AE" w:bidi="ar_AE"/>
        </w:rPr>
      </w:r>
      <w:r>
        <w:rPr>
          <w:rtl/>
          <w:cs/>
          <w:lang w:val="ar_AE" w:bidi="ar_AE"/>
        </w:rPr>
        <w:t>לְ⁠בָתִּ֣ים</w:t>
      </w:r>
    </w:p>
    <w:p>
      <w:pPr>
        <w:bidi/>
      </w:pPr>
      <w:r>
        <w:rPr>
          <w:rtl/>
          <w:cs/>
          <w:lang w:val="ar_AE" w:bidi="ar_AE"/>
        </w:rPr>
      </w:r>
      <w:r>
        <w:rPr>
          <w:b/>
          <w:rtl/>
          <w:cs/>
          <w:lang w:val="ar_AE" w:bidi="ar_AE"/>
        </w:rPr>
        <w:t>"بُيُوتًا لِعَصَوَيْنِ"</w:t>
      </w:r>
    </w:p>
    <w:p>
      <w:pPr>
        <w:bidi/>
      </w:pPr>
      <w:r>
        <w:rPr>
          <w:rtl/>
          <w:cs/>
          <w:lang w:val="ar_AE" w:bidi="ar_AE"/>
        </w:rPr>
      </w:r>
      <w:r>
        <w:rPr>
          <w:rtl/>
          <w:cs/>
          <w:lang w:val="ar_AE" w:bidi="ar_AE"/>
        </w:rPr>
        <w:t xml:space="preserve">هنا، التعبير </w:t>
      </w:r>
      <w:r>
        <w:rPr>
          <w:b/>
          <w:rtl/>
          <w:cs/>
          <w:lang w:val="ar_AE" w:bidi="ar_AE"/>
        </w:rPr>
        <w:t>بُيُوتًا لِعَصَوَيْنِ</w:t>
      </w:r>
      <w:r>
        <w:rPr>
          <w:rtl/>
          <w:cs/>
          <w:lang w:val="ar_AE" w:bidi="ar_AE"/>
        </w:rPr>
        <w:t xml:space="preserve"> يعني أن الحلقات ستمسك بالعصوين. فبما أن الحلقات هي المكان الذي تستقر فيه العصوين لاستخدامها عند حَمل المائدة، فإن الحلقات في </w:t>
      </w:r>
      <w:r>
        <w:rPr>
          <w:b/>
          <w:rtl/>
          <w:cs/>
          <w:lang w:val="ar_AE" w:bidi="ar_AE"/>
        </w:rPr>
        <w:t>بيوتها.</w:t>
      </w:r>
      <w:r>
        <w:rPr>
          <w:rtl/>
          <w:cs/>
          <w:lang w:val="ar_AE" w:bidi="ar_AE"/>
        </w:rPr>
        <w:t xml:space="preserve"> إذا كانت لغتك تحتوي على تعبير مشابه يعني "مكان استقرار"، فيمكنك استخدامه، أو يمكنك ترجمة الفكرة. ترجمة بديلة: "أن تكون مكانًا لـ"</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28 (#1)</w:t>
      </w:r>
      <w:r>
        <w:rPr>
          <w:rtl/>
          <w:cs/>
          <w:lang w:val="ar_AE" w:bidi="ar_AE"/>
        </w:rPr>
      </w:r>
    </w:p>
    <w:p>
      <w:pPr>
        <w:bidi/>
      </w:pPr>
      <w:r>
        <w:rPr>
          <w:rtl/>
          <w:cs/>
          <w:lang w:val="ar_AE" w:bidi="ar_AE"/>
        </w:rPr>
      </w:r>
      <w:r>
        <w:rPr>
          <w:rtl/>
          <w:cs/>
          <w:lang w:val="ar_AE" w:bidi="ar_AE"/>
        </w:rPr>
        <w:t>וְ⁠נִשָּׂא־בָ֖⁠ם אֶת־הַ⁠שֻּׁלְחָֽן</w:t>
      </w:r>
    </w:p>
    <w:p>
      <w:pPr>
        <w:bidi/>
      </w:pPr>
      <w:r>
        <w:rPr>
          <w:rtl/>
          <w:cs/>
          <w:lang w:val="ar_AE" w:bidi="ar_AE"/>
        </w:rPr>
      </w:r>
      <w:r>
        <w:rPr>
          <w:b/>
          <w:rtl/>
          <w:cs/>
          <w:lang w:val="ar_AE" w:bidi="ar_AE"/>
        </w:rPr>
        <w:t>"فَتُحْمَلُ بِهِمَا الْمَائِدَةُ"</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"وسوف تحمل المائدة بهما"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29 (#1)</w:t>
      </w:r>
      <w:r>
        <w:rPr>
          <w:rtl/>
          <w:cs/>
          <w:lang w:val="ar_AE" w:bidi="ar_AE"/>
        </w:rPr>
      </w:r>
    </w:p>
    <w:p>
      <w:pPr>
        <w:bidi/>
      </w:pPr>
      <w:r>
        <w:rPr>
          <w:rtl/>
          <w:cs/>
          <w:lang w:val="ar_AE" w:bidi="ar_AE"/>
        </w:rPr>
      </w:r>
      <w:r>
        <w:rPr>
          <w:rtl/>
          <w:cs/>
          <w:lang w:val="ar_AE" w:bidi="ar_AE"/>
        </w:rPr>
        <w:t>קְּעָרֹתָ֜י⁠ו וְ⁠כַפֹּתָ֗י⁠ו וּ⁠קְשׂוֹתָי⁠ו֙ וּ⁠מְנַקִּיֹּתָ֔י⁠ו</w:t>
      </w:r>
    </w:p>
    <w:p>
      <w:pPr>
        <w:bidi/>
      </w:pPr>
      <w:r>
        <w:rPr>
          <w:rtl/>
          <w:cs/>
          <w:lang w:val="ar_AE" w:bidi="ar_AE"/>
        </w:rPr>
      </w:r>
      <w:r>
        <w:rPr>
          <w:b/>
          <w:rtl/>
          <w:cs/>
          <w:lang w:val="ar_AE" w:bidi="ar_AE"/>
        </w:rPr>
        <w:t>"وَتَصْنَعُ صِحَافَهَا وَصُحُونَهَا وَكَأْسَاتِهَا وَجَامَاتِهَا الَّتِي يُسْكَبُ بِهَا"</w:t>
      </w:r>
    </w:p>
    <w:p>
      <w:pPr>
        <w:bidi/>
      </w:pPr>
      <w:r>
        <w:rPr>
          <w:rtl/>
          <w:cs/>
          <w:lang w:val="ar_AE" w:bidi="ar_AE"/>
        </w:rPr>
      </w:r>
      <w:r>
        <w:rPr>
          <w:rtl/>
          <w:cs/>
          <w:lang w:val="ar_AE" w:bidi="ar_AE"/>
        </w:rPr>
        <w:t xml:space="preserve">نحن لا نعرف بدقة شكل هذه الأوعية. فمن المحتمل أن تكون </w:t>
      </w:r>
      <w:r>
        <w:rPr>
          <w:b/>
          <w:rtl/>
          <w:cs/>
          <w:lang w:val="ar_AE" w:bidi="ar_AE"/>
        </w:rPr>
        <w:t xml:space="preserve">الصِحَاف، </w:t>
      </w:r>
      <w:r>
        <w:rPr>
          <w:rtl/>
          <w:cs/>
          <w:lang w:val="ar_AE" w:bidi="ar_AE"/>
        </w:rPr>
        <w:t xml:space="preserve">في الأغلب، أطباق مسطحة لحمل الخبز الذي سيكون على المائدة. وقد تكون </w:t>
      </w:r>
      <w:r>
        <w:rPr>
          <w:b/>
          <w:rtl/>
          <w:cs/>
          <w:lang w:val="ar_AE" w:bidi="ar_AE"/>
        </w:rPr>
        <w:t xml:space="preserve">الصُحُون </w:t>
      </w:r>
      <w:r>
        <w:rPr>
          <w:rtl/>
          <w:cs/>
          <w:lang w:val="ar_AE" w:bidi="ar_AE"/>
        </w:rPr>
        <w:t xml:space="preserve">أوعية ضحلة أو أطباق عميقة لحمل البخور، أو ربما كانت شيئًا أشبه بالمغرفة أو الملعقة. ومن المحتمل أن </w:t>
      </w:r>
      <w:r>
        <w:rPr>
          <w:b/>
          <w:rtl/>
          <w:cs/>
          <w:lang w:val="ar_AE" w:bidi="ar_AE"/>
        </w:rPr>
        <w:t xml:space="preserve">الكَأسَات </w:t>
      </w:r>
      <w:r>
        <w:rPr>
          <w:rtl/>
          <w:cs/>
          <w:lang w:val="ar_AE" w:bidi="ar_AE"/>
        </w:rPr>
        <w:t>كانت</w:t>
      </w:r>
      <w:r>
        <w:rPr>
          <w:b/>
          <w:rtl/>
          <w:cs/>
          <w:lang w:val="ar_AE" w:bidi="ar_AE"/>
        </w:rPr>
        <w:t xml:space="preserve"> </w:t>
      </w:r>
      <w:r>
        <w:rPr>
          <w:rtl/>
          <w:cs/>
          <w:lang w:val="ar_AE" w:bidi="ar_AE"/>
        </w:rPr>
        <w:t xml:space="preserve">تحتوي على النبيذ ليُصب في </w:t>
      </w:r>
      <w:r>
        <w:rPr>
          <w:b/>
          <w:rtl/>
          <w:cs/>
          <w:lang w:val="ar_AE" w:bidi="ar_AE"/>
        </w:rPr>
        <w:t xml:space="preserve">الجَامَات </w:t>
      </w:r>
      <w:r>
        <w:rPr>
          <w:rtl/>
          <w:cs/>
          <w:lang w:val="ar_AE" w:bidi="ar_AE"/>
        </w:rPr>
        <w:t>للتقدمات السائلة. لذا ستحتاج إلى الترجمة باستخدام أقرب كلمة لكل عنصر من هذه العناصر في ثقافتك.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29 (#2)</w:t>
      </w:r>
      <w:r>
        <w:rPr>
          <w:rtl/>
          <w:cs/>
          <w:lang w:val="ar_AE" w:bidi="ar_AE"/>
        </w:rPr>
      </w:r>
    </w:p>
    <w:p>
      <w:pPr>
        <w:bidi/>
      </w:pPr>
      <w:r>
        <w:rPr>
          <w:rtl/>
          <w:cs/>
          <w:lang w:val="ar_AE" w:bidi="ar_AE"/>
        </w:rPr>
      </w:r>
      <w:r>
        <w:rPr>
          <w:rtl/>
          <w:cs/>
          <w:lang w:val="ar_AE" w:bidi="ar_AE"/>
        </w:rPr>
        <w:t>אֲשֶׁ֥ר יֻסַּ֖ךְ בָּ⁠הֵ֑ן</w:t>
      </w:r>
    </w:p>
    <w:p>
      <w:pPr>
        <w:bidi/>
      </w:pPr>
      <w:r>
        <w:rPr>
          <w:rtl/>
          <w:cs/>
          <w:lang w:val="ar_AE" w:bidi="ar_AE"/>
        </w:rPr>
      </w:r>
      <w:r>
        <w:rPr>
          <w:b/>
          <w:rtl/>
          <w:cs/>
          <w:lang w:val="ar_AE" w:bidi="ar_AE"/>
        </w:rPr>
        <w:t>"الَّتِي يُسْكَبُ بِهَا"</w:t>
      </w:r>
    </w:p>
    <w:p>
      <w:pPr>
        <w:bidi/>
      </w:pPr>
      <w:r>
        <w:rPr>
          <w:rtl/>
          <w:cs/>
          <w:lang w:val="ar_AE" w:bidi="ar_AE"/>
        </w:rPr>
      </w:r>
      <w:r>
        <w:rPr>
          <w:rtl/>
          <w:cs/>
          <w:lang w:val="ar_AE" w:bidi="ar_AE"/>
        </w:rPr>
        <w:t>إذا لم تستخدم لغتك صيغة المبني للمجهول بهذه الطريقة، فيمكنك التعبير عنه بصيغة المبني للمعلوم أو بطريقة أخرى تكون مناسبة في لغتك. ترجمة بديلة: "التي سيَصب منها الكهنة"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30 (#1)</w:t>
      </w:r>
      <w:r>
        <w:rPr>
          <w:rtl/>
          <w:cs/>
          <w:lang w:val="ar_AE" w:bidi="ar_AE"/>
        </w:rPr>
      </w:r>
    </w:p>
    <w:p>
      <w:pPr>
        <w:bidi/>
      </w:pPr>
      <w:r>
        <w:rPr>
          <w:rtl/>
          <w:cs/>
          <w:lang w:val="ar_AE" w:bidi="ar_AE"/>
        </w:rPr>
      </w:r>
      <w:r>
        <w:rPr>
          <w:rtl/>
          <w:cs/>
          <w:lang w:val="ar_AE" w:bidi="ar_AE"/>
        </w:rPr>
        <w:t>לֶ֥חֶם פָּנִ֖ים</w:t>
      </w:r>
    </w:p>
    <w:p>
      <w:pPr>
        <w:bidi/>
      </w:pPr>
      <w:r>
        <w:rPr>
          <w:rtl/>
          <w:cs/>
          <w:lang w:val="ar_AE" w:bidi="ar_AE"/>
        </w:rPr>
      </w:r>
      <w:r>
        <w:rPr>
          <w:b/>
          <w:rtl/>
          <w:cs/>
          <w:lang w:val="ar_AE" w:bidi="ar_AE"/>
        </w:rPr>
        <w:t>"خبز الوجوه"</w:t>
      </w:r>
    </w:p>
    <w:p>
      <w:pPr>
        <w:bidi/>
      </w:pPr>
      <w:r>
        <w:rPr>
          <w:rtl/>
          <w:cs/>
          <w:lang w:val="ar_AE" w:bidi="ar_AE"/>
        </w:rPr>
      </w:r>
      <w:r>
        <w:rPr>
          <w:rtl/>
          <w:cs/>
          <w:lang w:val="ar_AE" w:bidi="ar_AE"/>
        </w:rPr>
        <w:t xml:space="preserve">هنا، تمثل كلمة </w:t>
      </w:r>
      <w:r>
        <w:rPr>
          <w:b/>
          <w:rtl/>
          <w:cs/>
          <w:lang w:val="ar_AE" w:bidi="ar_AE"/>
        </w:rPr>
        <w:t>الوجوه</w:t>
      </w:r>
      <w:r>
        <w:rPr>
          <w:rtl/>
          <w:cs/>
          <w:lang w:val="ar_AE" w:bidi="ar_AE"/>
        </w:rPr>
        <w:t xml:space="preserve"> محضر الرب. فهذا الخبز يمثل محضر الله. ترجمة بديلة: "خبز الحضرة الإلهية"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30 (#2)</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"أَمَامِي دَائِمًا (</w:t>
      </w:r>
      <w:r>
        <w:rPr>
          <w:rtl/>
          <w:cs/>
          <w:lang w:val="ar_AE" w:bidi="ar_AE"/>
        </w:rPr>
        <w:t>أو</w:t>
      </w:r>
      <w:r>
        <w:rPr>
          <w:b/>
          <w:rtl/>
          <w:cs/>
          <w:lang w:val="ar_AE" w:bidi="ar_AE"/>
        </w:rPr>
        <w:t xml:space="preserve"> أمام وجهي - </w:t>
      </w:r>
      <w:r>
        <w:rPr>
          <w:rtl/>
          <w:cs/>
          <w:lang w:val="ar_AE" w:bidi="ar_AE"/>
        </w:rPr>
        <w:t>كما في بعض الترجمات الإنجليزية</w:t>
      </w:r>
      <w:r>
        <w:rPr>
          <w:b/>
          <w:rtl/>
          <w:cs/>
          <w:lang w:val="ar_AE" w:bidi="ar_AE"/>
        </w:rPr>
        <w:t>)"</w:t>
      </w:r>
    </w:p>
    <w:p>
      <w:pPr>
        <w:bidi/>
      </w:pPr>
      <w:r>
        <w:rPr>
          <w:rtl/>
          <w:cs/>
          <w:lang w:val="ar_AE" w:bidi="ar_AE"/>
        </w:rPr>
      </w:r>
      <w:r>
        <w:rPr>
          <w:rtl/>
          <w:cs/>
          <w:lang w:val="ar_AE" w:bidi="ar_AE"/>
        </w:rPr>
        <w:t xml:space="preserve">هنا، تمثل كلمة </w:t>
      </w:r>
      <w:r>
        <w:rPr>
          <w:b/>
          <w:rtl/>
          <w:cs/>
          <w:lang w:val="ar_AE" w:bidi="ar_AE"/>
        </w:rPr>
        <w:t>الوجه</w:t>
      </w:r>
      <w:r>
        <w:rPr>
          <w:rtl/>
          <w:cs/>
          <w:lang w:val="ar_AE" w:bidi="ar_AE"/>
        </w:rPr>
        <w:t xml:space="preserve"> حضور الرب. ترجمة بديلة: "قدامي"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31 (#1)</w:t>
      </w:r>
      <w:r>
        <w:rPr>
          <w:rtl/>
          <w:cs/>
          <w:lang w:val="ar_AE" w:bidi="ar_AE"/>
        </w:rPr>
      </w:r>
    </w:p>
    <w:p>
      <w:pPr>
        <w:bidi/>
      </w:pPr>
      <w:r>
        <w:rPr>
          <w:rtl/>
          <w:cs/>
          <w:lang w:val="ar_AE" w:bidi="ar_AE"/>
        </w:rPr>
      </w:r>
      <w:r>
        <w:rPr>
          <w:rtl/>
          <w:cs/>
          <w:lang w:val="ar_AE" w:bidi="ar_AE"/>
        </w:rPr>
        <w:t>מִקְשָׁ֞ה</w:t>
      </w:r>
    </w:p>
    <w:p>
      <w:pPr>
        <w:bidi/>
      </w:pPr>
      <w:r>
        <w:rPr>
          <w:rtl/>
          <w:cs/>
          <w:lang w:val="ar_AE" w:bidi="ar_AE"/>
        </w:rPr>
      </w:r>
      <w:r>
        <w:rPr>
          <w:b/>
          <w:rtl/>
          <w:cs/>
          <w:lang w:val="ar_AE" w:bidi="ar_AE"/>
        </w:rPr>
        <w:t>"عَمَلَ الْخِرَاطَةِ"</w:t>
      </w:r>
    </w:p>
    <w:p>
      <w:pPr>
        <w:bidi/>
      </w:pPr>
      <w:r>
        <w:rPr>
          <w:rtl/>
          <w:cs/>
          <w:lang w:val="ar_AE" w:bidi="ar_AE"/>
        </w:rPr>
      </w:r>
      <w:r>
        <w:rPr>
          <w:rtl/>
          <w:cs/>
          <w:lang w:val="ar_AE" w:bidi="ar_AE"/>
        </w:rPr>
        <w:t xml:space="preserve">ترجمة بديلة: "من الذهب المُطرق" انظر كيف ترجمت هذا في </w:t>
      </w:r>
      <w:r>
        <w:rPr>
          <w:rtl/>
          <w:cs/>
          <w:lang w:val="ar_AE" w:bidi="ar_AE"/>
        </w:rPr>
        <w:t>خروج 25:18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31 (#2)</w:t>
      </w:r>
      <w:r>
        <w:rPr>
          <w:rtl/>
          <w:cs/>
          <w:lang w:val="ar_AE" w:bidi="ar_AE"/>
        </w:rPr>
      </w:r>
    </w:p>
    <w:p>
      <w:pPr>
        <w:bidi/>
      </w:pPr>
      <w:r>
        <w:rPr>
          <w:rtl/>
          <w:cs/>
          <w:lang w:val="ar_AE" w:bidi="ar_AE"/>
        </w:rPr>
      </w:r>
      <w:r>
        <w:rPr>
          <w:rtl/>
          <w:cs/>
          <w:lang w:val="ar_AE" w:bidi="ar_AE"/>
        </w:rPr>
        <w:t>תֵּעָשֶׂ֤ה</w:t>
      </w:r>
    </w:p>
    <w:p>
      <w:pPr>
        <w:bidi/>
      </w:pPr>
      <w:r>
        <w:rPr>
          <w:rtl/>
          <w:cs/>
          <w:lang w:val="ar_AE" w:bidi="ar_AE"/>
        </w:rPr>
      </w:r>
      <w:r>
        <w:rPr>
          <w:b/>
          <w:rtl/>
          <w:cs/>
          <w:lang w:val="ar_AE" w:bidi="ar_AE"/>
        </w:rPr>
        <w:t>"تُصْنَعُ"</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"يجب أن تَصنَع"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33 (#1)</w:t>
      </w:r>
      <w:r>
        <w:rPr>
          <w:rtl/>
          <w:cs/>
          <w:lang w:val="ar_AE" w:bidi="ar_AE"/>
        </w:rPr>
      </w:r>
    </w:p>
    <w:p>
      <w:pPr>
        <w:bidi/>
      </w:pPr>
      <w:r>
        <w:rPr>
          <w:rtl/>
          <w:cs/>
          <w:lang w:val="ar_AE" w:bidi="ar_AE"/>
        </w:rPr>
      </w:r>
      <w:r>
        <w:rPr>
          <w:rtl/>
          <w:cs/>
          <w:lang w:val="ar_AE" w:bidi="ar_AE"/>
        </w:rPr>
        <w:t>מְֽשֻׁקָּדִ֞ים</w:t>
      </w:r>
    </w:p>
    <w:p>
      <w:pPr>
        <w:bidi/>
      </w:pPr>
      <w:r>
        <w:rPr>
          <w:rtl/>
          <w:cs/>
          <w:lang w:val="ar_AE" w:bidi="ar_AE"/>
        </w:rPr>
      </w:r>
      <w:r>
        <w:rPr>
          <w:b/>
          <w:rtl/>
          <w:cs/>
          <w:lang w:val="ar_AE" w:bidi="ar_AE"/>
        </w:rPr>
        <w:t>"ثَلاَثُ كَأْسَاتٍ لَوْزِيَّةٍ بِعُجْرَةٍ وَزَهْرٍ"</w:t>
      </w:r>
    </w:p>
    <w:p>
      <w:pPr>
        <w:bidi/>
      </w:pPr>
      <w:r>
        <w:rPr>
          <w:rtl/>
          <w:cs/>
          <w:lang w:val="ar_AE" w:bidi="ar_AE"/>
        </w:rPr>
      </w:r>
      <w:r>
        <w:rPr>
          <w:b/>
          <w:rtl/>
          <w:cs/>
          <w:lang w:val="ar_AE" w:bidi="ar_AE"/>
        </w:rPr>
        <w:t>الكأسات اللوزية (زهور اللوز)</w:t>
      </w:r>
      <w:r>
        <w:rPr>
          <w:rtl/>
          <w:cs/>
          <w:lang w:val="ar_AE" w:bidi="ar_AE"/>
        </w:rPr>
        <w:t xml:space="preserve"> هي زهور بيضاء أو وردية بخمس بتلات. (اللوز هو نوع من المكسرات.) وقد ترغب في تضمين وصف قصير في حاشية أو في النَّص (إذا كان هذا هو أسلوب الترجمة الخاص بك) في المرة الأولى التي يتم فيها مقابلة اسم هذا النبات. ترجمة بديلة: "تشبه زهرة اللوز ذات الخمس بتلات"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35 (#1)</w:t>
      </w:r>
      <w:r>
        <w:rPr>
          <w:rtl/>
          <w:cs/>
          <w:lang w:val="ar_AE" w:bidi="ar_AE"/>
        </w:rPr>
      </w:r>
    </w:p>
    <w:p>
      <w:pPr>
        <w:bidi/>
      </w:pPr>
      <w:r>
        <w:rPr>
          <w:rtl/>
          <w:cs/>
          <w:lang w:val="ar_AE" w:bidi="ar_AE"/>
        </w:rPr>
      </w:r>
      <w:r>
        <w:rPr>
          <w:rtl/>
          <w:cs/>
          <w:lang w:val="ar_AE" w:bidi="ar_AE"/>
        </w:rPr>
        <w:t>וְ⁠כַפְתֹּ֡ר תַּחַת֩ שְׁנֵ֨י הַ⁠קָּנִ֜ים מִמֶּ֗⁠נָּה וְ⁠כַפְתֹּר֙ תַּ֣חַת שְׁנֵ֤י הַ⁠קָּנִים֙ מִמֶּ֔⁠נָּה וְ⁠כַפְתֹּ֕ר תַּחַת־שְׁנֵ֥י הַ⁠קָּנִ֖ים מִמֶּ֑⁠נָּה לְ⁠שֵׁ֨שֶׁת֙ הַ⁠קָּנִ֔ים הַ⁠יֹּצְאִ֖ים מִן־הַ⁠מְּנֹרָֽה</w:t>
      </w:r>
    </w:p>
    <w:p>
      <w:pPr>
        <w:bidi/>
      </w:pPr>
      <w:r>
        <w:rPr>
          <w:rtl/>
          <w:cs/>
          <w:lang w:val="ar_AE" w:bidi="ar_AE"/>
        </w:rPr>
      </w:r>
      <w:r>
        <w:rPr>
          <w:b/>
          <w:rtl/>
          <w:cs/>
          <w:lang w:val="ar_AE" w:bidi="ar_AE"/>
        </w:rPr>
        <w:t>"وَتَحْتَ الشُّعْبَتَيْنِ مِنْهَا عُجْرَةٌ، وَتَحْتَ الشُّعْبَتَيْنِ مِنْهَا عُجْرَةٌ، وَتَحْتَ الشُّعْبَتَيْنِ مِنْهَا عُجْرَةٌ إِلَى السِّتِّ الشُّعَبِ الْخَارِجَةِ مِنَ الْمَنَارَةِ"</w:t>
      </w:r>
    </w:p>
    <w:p>
      <w:pPr>
        <w:bidi/>
      </w:pPr>
      <w:r>
        <w:rPr>
          <w:rtl/>
          <w:cs/>
          <w:lang w:val="ar_AE" w:bidi="ar_AE"/>
        </w:rPr>
      </w:r>
      <w:r>
        <w:rPr>
          <w:rtl/>
          <w:cs/>
          <w:lang w:val="ar_AE" w:bidi="ar_AE"/>
        </w:rPr>
        <w:t>ترجمة بديلة: "يجب أن تكون هناك قاعدة مورقة تحت الزوج الأول من الفروع - مصنوعة كقطعة واحدة معها، وقاعدة مورقة تحت الزوج الثاني من الفروع - مصنوعة أيضًا كقطعة واحدة معها. وبنفس الطريقة يجب أن يكون هناك قاعدة مورقة تحت الزوج الثالث من الفروع، مصنوعة كقطعة واحدة معها. ويجب أن يكون الأمر نفسه لجميع الفروع الستة الممتدة من المنارة."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36 (#1)</w:t>
      </w:r>
      <w:r>
        <w:rPr>
          <w:rtl/>
          <w:cs/>
          <w:lang w:val="ar_AE" w:bidi="ar_AE"/>
        </w:rPr>
      </w:r>
    </w:p>
    <w:p>
      <w:pPr>
        <w:bidi/>
      </w:pPr>
      <w:r>
        <w:rPr>
          <w:rtl/>
          <w:cs/>
          <w:lang w:val="ar_AE" w:bidi="ar_AE"/>
        </w:rPr>
      </w:r>
      <w:r>
        <w:rPr>
          <w:rtl/>
          <w:cs/>
          <w:lang w:val="ar_AE" w:bidi="ar_AE"/>
        </w:rPr>
        <w:t>מִקְשָׁ֥ה</w:t>
      </w:r>
    </w:p>
    <w:p>
      <w:pPr>
        <w:bidi/>
      </w:pPr>
      <w:r>
        <w:rPr>
          <w:rtl/>
          <w:cs/>
          <w:lang w:val="ar_AE" w:bidi="ar_AE"/>
        </w:rPr>
      </w:r>
      <w:r>
        <w:rPr>
          <w:b/>
          <w:rtl/>
          <w:cs/>
          <w:lang w:val="ar_AE" w:bidi="ar_AE"/>
        </w:rPr>
        <w:t>"خِرَاطَةٌ"</w:t>
      </w:r>
    </w:p>
    <w:p>
      <w:pPr>
        <w:bidi/>
      </w:pPr>
      <w:r>
        <w:rPr>
          <w:rtl/>
          <w:cs/>
          <w:lang w:val="ar_AE" w:bidi="ar_AE"/>
        </w:rPr>
      </w:r>
      <w:r>
        <w:rPr>
          <w:rtl/>
          <w:cs/>
          <w:lang w:val="ar_AE" w:bidi="ar_AE"/>
        </w:rPr>
        <w:t xml:space="preserve">الترجمة البديلة: "من الذهب المُطرق" انظر كيف ترجمت هذا في </w:t>
      </w:r>
      <w:r>
        <w:rPr>
          <w:rtl/>
          <w:cs/>
          <w:lang w:val="ar_AE" w:bidi="ar_AE"/>
        </w:rPr>
        <w:t>خروج 25:18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37 (#1)</w:t>
      </w:r>
      <w:r>
        <w:rPr>
          <w:rtl/>
          <w:cs/>
          <w:lang w:val="ar_AE" w:bidi="ar_AE"/>
        </w:rPr>
      </w:r>
    </w:p>
    <w:p>
      <w:pPr>
        <w:bidi/>
      </w:pPr>
      <w:r>
        <w:rPr>
          <w:rtl/>
          <w:cs/>
          <w:lang w:val="ar_AE" w:bidi="ar_AE"/>
        </w:rPr>
      </w:r>
      <w:r>
        <w:rPr>
          <w:rtl/>
          <w:cs/>
          <w:lang w:val="ar_AE" w:bidi="ar_AE"/>
        </w:rPr>
        <w:t>וְ⁠הֵאִ֖יר עַל־עֵ֥בֶר פָּנֶֽי⁠הָ</w:t>
      </w:r>
    </w:p>
    <w:p>
      <w:pPr>
        <w:bidi/>
      </w:pPr>
      <w:r>
        <w:rPr>
          <w:rtl/>
          <w:cs/>
          <w:lang w:val="ar_AE" w:bidi="ar_AE"/>
        </w:rPr>
      </w:r>
      <w:r>
        <w:rPr>
          <w:b/>
          <w:rtl/>
          <w:cs/>
          <w:lang w:val="ar_AE" w:bidi="ar_AE"/>
        </w:rPr>
        <w:t>"لِتُضِيءَ إِلَى مُقَابِلِهَا (مقابل وجهها - حسب بعض الترجمات الإنجليزية)"</w:t>
      </w:r>
    </w:p>
    <w:p>
      <w:pPr>
        <w:bidi/>
      </w:pPr>
      <w:r>
        <w:rPr>
          <w:rtl/>
          <w:cs/>
          <w:lang w:val="ar_AE" w:bidi="ar_AE"/>
        </w:rPr>
      </w:r>
      <w:r>
        <w:rPr>
          <w:rtl/>
          <w:cs/>
          <w:lang w:val="ar_AE" w:bidi="ar_AE"/>
        </w:rPr>
        <w:t xml:space="preserve">هنا، تُمثل كلمة </w:t>
      </w:r>
      <w:r>
        <w:rPr>
          <w:b/>
          <w:rtl/>
          <w:cs/>
          <w:lang w:val="ar_AE" w:bidi="ar_AE"/>
        </w:rPr>
        <w:t>الوجه</w:t>
      </w:r>
      <w:r>
        <w:rPr>
          <w:rtl/>
          <w:cs/>
          <w:lang w:val="ar_AE" w:bidi="ar_AE"/>
        </w:rPr>
        <w:t xml:space="preserve"> موقع المنارة. ترجمة بديلة: "حتى يسطع الضوء بالقرب منها"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39 (#1)</w:t>
      </w:r>
      <w:r>
        <w:rPr>
          <w:rtl/>
          <w:cs/>
          <w:lang w:val="ar_AE" w:bidi="ar_AE"/>
        </w:rPr>
      </w:r>
    </w:p>
    <w:p>
      <w:pPr>
        <w:bidi/>
      </w:pPr>
      <w:r>
        <w:rPr>
          <w:rtl/>
          <w:cs/>
          <w:lang w:val="ar_AE" w:bidi="ar_AE"/>
        </w:rPr>
      </w:r>
      <w:r>
        <w:rPr>
          <w:rtl/>
          <w:cs/>
          <w:lang w:val="ar_AE" w:bidi="ar_AE"/>
        </w:rPr>
        <w:t>כִּכָּ֛ר</w:t>
      </w:r>
    </w:p>
    <w:p>
      <w:pPr>
        <w:bidi/>
      </w:pPr>
      <w:r>
        <w:rPr>
          <w:rtl/>
          <w:cs/>
          <w:lang w:val="ar_AE" w:bidi="ar_AE"/>
        </w:rPr>
      </w:r>
      <w:r>
        <w:rPr>
          <w:b/>
          <w:rtl/>
          <w:cs/>
          <w:lang w:val="ar_AE" w:bidi="ar_AE"/>
        </w:rPr>
        <w:t>"مِنْ وَزْنَةِ"</w:t>
      </w:r>
    </w:p>
    <w:p>
      <w:pPr>
        <w:bidi/>
      </w:pPr>
      <w:r>
        <w:rPr>
          <w:rtl/>
          <w:cs/>
          <w:lang w:val="ar_AE" w:bidi="ar_AE"/>
        </w:rPr>
      </w:r>
      <w:r>
        <w:rPr>
          <w:rtl/>
          <w:cs/>
          <w:lang w:val="ar_AE" w:bidi="ar_AE"/>
        </w:rPr>
        <w:t>إذا كان ذلك مفيدًا لقرائك، فيمكنك التعبير عن ذلك باستخدام القياسات الحديثة، إما في النَّص أو في حاشية. الوَزْنَة حوالي 33 كيلو جرامًا.</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40 (#1)</w:t>
      </w:r>
      <w:r>
        <w:rPr>
          <w:rtl/>
          <w:cs/>
          <w:lang w:val="ar_AE" w:bidi="ar_AE"/>
        </w:rPr>
      </w:r>
    </w:p>
    <w:p>
      <w:pPr>
        <w:bidi/>
      </w:pPr>
      <w:r>
        <w:rPr>
          <w:rtl/>
          <w:cs/>
          <w:lang w:val="ar_AE" w:bidi="ar_AE"/>
        </w:rPr>
      </w:r>
      <w:r>
        <w:rPr>
          <w:rtl/>
          <w:cs/>
          <w:lang w:val="ar_AE" w:bidi="ar_AE"/>
        </w:rPr>
        <w:t>וּ⁠רְאֵ֖ה וַ⁠עֲשֵׂ֑ה</w:t>
      </w:r>
    </w:p>
    <w:p>
      <w:pPr>
        <w:bidi/>
      </w:pPr>
      <w:r>
        <w:rPr>
          <w:rtl/>
          <w:cs/>
          <w:lang w:val="ar_AE" w:bidi="ar_AE"/>
        </w:rPr>
      </w:r>
      <w:r>
        <w:rPr>
          <w:b/>
          <w:rtl/>
          <w:cs/>
          <w:lang w:val="ar_AE" w:bidi="ar_AE"/>
        </w:rPr>
        <w:t>"وَانْظُرْ فَاصْنَعْهَا"</w:t>
      </w:r>
    </w:p>
    <w:p>
      <w:pPr>
        <w:bidi/>
      </w:pPr>
      <w:r>
        <w:rPr>
          <w:rtl/>
          <w:cs/>
          <w:lang w:val="ar_AE" w:bidi="ar_AE"/>
        </w:rPr>
      </w:r>
      <w:r>
        <w:rPr>
          <w:rtl/>
          <w:cs/>
          <w:lang w:val="ar_AE" w:bidi="ar_AE"/>
        </w:rPr>
        <w:t xml:space="preserve">جميع العناصر الموضحة في هذا الإصحاح مشمولة فيمَا يُطلب من موسى أن </w:t>
      </w:r>
      <w:r>
        <w:rPr>
          <w:b/>
          <w:rtl/>
          <w:cs/>
          <w:lang w:val="ar_AE" w:bidi="ar_AE"/>
        </w:rPr>
        <w:t>يرى ويصنع</w:t>
      </w:r>
      <w:r>
        <w:rPr>
          <w:rtl/>
          <w:cs/>
          <w:lang w:val="ar_AE" w:bidi="ar_AE"/>
        </w:rPr>
        <w:t>. إذا كان ذلك سيفيد قراءك، فيمكنك التعبير عن ذلك بشكل صريح. ترجمة بديلة: "انظر واصنع كل ما وصفته"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40 (#2)</w:t>
      </w:r>
      <w:r>
        <w:rPr>
          <w:rtl/>
          <w:cs/>
          <w:lang w:val="ar_AE" w:bidi="ar_AE"/>
        </w:rPr>
      </w:r>
    </w:p>
    <w:p>
      <w:pPr>
        <w:bidi/>
      </w:pPr>
      <w:r>
        <w:rPr>
          <w:rtl/>
          <w:cs/>
          <w:lang w:val="ar_AE" w:bidi="ar_AE"/>
        </w:rPr>
      </w:r>
      <w:r>
        <w:rPr>
          <w:rtl/>
          <w:cs/>
          <w:lang w:val="ar_AE" w:bidi="ar_AE"/>
        </w:rPr>
        <w:t>וּ⁠רְאֵ֖ה וַ⁠עֲשֵׂ֑ה</w:t>
      </w:r>
    </w:p>
    <w:p>
      <w:pPr>
        <w:bidi/>
      </w:pPr>
      <w:r>
        <w:rPr>
          <w:rtl/>
          <w:cs/>
          <w:lang w:val="ar_AE" w:bidi="ar_AE"/>
        </w:rPr>
      </w:r>
      <w:r>
        <w:rPr>
          <w:b/>
          <w:rtl/>
          <w:cs/>
          <w:lang w:val="ar_AE" w:bidi="ar_AE"/>
        </w:rPr>
        <w:t>"وَانْظُرْ فَاصْنَعْهَا"</w:t>
      </w:r>
    </w:p>
    <w:p>
      <w:pPr>
        <w:bidi/>
      </w:pPr>
      <w:r>
        <w:rPr>
          <w:rtl/>
          <w:cs/>
          <w:lang w:val="ar_AE" w:bidi="ar_AE"/>
        </w:rPr>
      </w:r>
      <w:r>
        <w:rPr>
          <w:rtl/>
          <w:cs/>
          <w:lang w:val="ar_AE" w:bidi="ar_AE"/>
        </w:rPr>
        <w:t xml:space="preserve">هنا، يتعلق </w:t>
      </w:r>
      <w:r>
        <w:rPr>
          <w:b/>
          <w:rtl/>
          <w:cs/>
          <w:lang w:val="ar_AE" w:bidi="ar_AE"/>
        </w:rPr>
        <w:t xml:space="preserve">النظر </w:t>
      </w:r>
      <w:r>
        <w:rPr>
          <w:rtl/>
          <w:cs/>
          <w:lang w:val="ar_AE" w:bidi="ar_AE"/>
        </w:rPr>
        <w:t>بالملاحظة أو الإشراف. ففي الأساس، يُخبر الرب موسى بأن يكون حذرًا حين يلاحظ النمط أو النموذج على الجبل وكذلك عندما يَرى الصُّناع في إسرائيل وهم يعملون هذه العناصر، حتى يتم صنعها بشكل صحيح. ترجمة بديلة: "لاحظ بعناية واعمل بدقة"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40 (#3)</w:t>
      </w:r>
      <w:r>
        <w:rPr>
          <w:rtl/>
          <w:cs/>
          <w:lang w:val="ar_AE" w:bidi="ar_AE"/>
        </w:rPr>
      </w:r>
    </w:p>
    <w:p>
      <w:pPr>
        <w:bidi/>
      </w:pPr>
      <w:r>
        <w:rPr>
          <w:rtl/>
          <w:cs/>
          <w:lang w:val="ar_AE" w:bidi="ar_AE"/>
        </w:rPr>
      </w:r>
      <w:r>
        <w:rPr>
          <w:rtl/>
          <w:cs/>
          <w:lang w:val="ar_AE" w:bidi="ar_AE"/>
        </w:rPr>
        <w:t>אַתָּ֥ה מָרְאֶ֖ה</w:t>
      </w:r>
    </w:p>
    <w:p>
      <w:pPr>
        <w:bidi/>
      </w:pPr>
      <w:r>
        <w:rPr>
          <w:rtl/>
          <w:cs/>
          <w:lang w:val="ar_AE" w:bidi="ar_AE"/>
        </w:rPr>
      </w:r>
      <w:r>
        <w:rPr>
          <w:b/>
          <w:rtl/>
          <w:cs/>
          <w:lang w:val="ar_AE" w:bidi="ar_AE"/>
        </w:rPr>
        <w:t>"الَّذِي أُظْهِرَ لَكَ"</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"أنا أريك"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26</w:t>
      </w:r>
      <w:r>
        <w:rPr>
          <w:rtl/>
          <w:cs/>
          <w:lang w:val="ar_AE" w:bidi="ar_AE"/>
        </w:rPr>
      </w:r>
    </w:p>
    <w:p>
      <w:pPr>
        <w:pStyle w:val="ListBullet"/>
        <w:bidi/>
        <w:spacing w:line="240" w:lineRule="auto"/>
        <w:ind w:left="720"/>
      </w:pPr>
      <w:r>
        <w:rPr>
          <w:rtl/>
          <w:cs/>
          <w:lang w:val="ar_AE" w:bidi="ar_AE"/>
        </w:rPr>
      </w:r>
      <w:r>
        <w:rPr>
          <w:rtl/>
          <w:cs/>
          <w:lang w:val="ar_AE" w:bidi="ar_AE"/>
        </w:rPr>
        <w:t>الخيمة المُقَدَّسة (المَقدِس) تتكون من أربع طبقات (من الداخل إلى الخارج): البوص المبروم (الكتان)، شعر الماعز، جلود الكباش المحمرة (المدبوغة)، وجلد تخس (الجلد الفاخر).</w:t>
      </w:r>
    </w:p>
    <w:p>
      <w:pPr>
        <w:pStyle w:val="ListBullet"/>
        <w:bidi/>
        <w:spacing w:line="240" w:lineRule="auto"/>
        <w:ind w:left="720"/>
      </w:pPr>
      <w:r>
        <w:rPr>
          <w:rtl/>
          <w:cs/>
          <w:lang w:val="ar_AE" w:bidi="ar_AE"/>
        </w:rPr>
      </w:r>
      <w:r>
        <w:rPr>
          <w:rtl/>
          <w:cs/>
          <w:lang w:val="ar_AE" w:bidi="ar_AE"/>
        </w:rPr>
        <w:t>هناك أنواع متعددة من الستائر (الشقق) موصوفة باستخدام ثلاث كلمات عبرية مختلفة: نوع من الستائر لصنع جدران الخيمة (</w:t>
      </w:r>
      <w:r>
        <w:rPr>
          <w:rtl/>
          <w:cs/>
          <w:lang w:val="ar_AE" w:bidi="ar_AE"/>
        </w:rPr>
        <w:t>26:1–13</w:t>
      </w:r>
      <w:r>
        <w:rPr>
          <w:rtl/>
          <w:cs/>
          <w:lang w:val="ar_AE" w:bidi="ar_AE"/>
        </w:rPr>
        <w:t>)، وآخر لفصل القُدس والأقداس (المعروف أيضًا باسم قدس الأقداس) (</w:t>
      </w:r>
      <w:r>
        <w:rPr>
          <w:rtl/>
          <w:cs/>
          <w:lang w:val="ar_AE" w:bidi="ar_AE"/>
        </w:rPr>
        <w:t>26:31–34</w:t>
      </w:r>
      <w:r>
        <w:rPr>
          <w:rtl/>
          <w:cs/>
          <w:lang w:val="ar_AE" w:bidi="ar_AE"/>
        </w:rPr>
        <w:t>)، وآخر لمدخل المَقدِس (</w:t>
      </w:r>
      <w:r>
        <w:rPr>
          <w:rtl/>
          <w:cs/>
          <w:lang w:val="ar_AE" w:bidi="ar_AE"/>
        </w:rPr>
        <w:t>26:36–37</w:t>
      </w:r>
      <w:r>
        <w:rPr>
          <w:rtl/>
          <w:cs/>
          <w:lang w:val="ar_AE" w:bidi="ar_AE"/>
        </w:rPr>
        <w:t>). إذا كانت هناك كلمات في لغتك تميز بين هذه الأنواع من الأقمشة المعلقة، فسيكون من المناسب إجراء تمييز في ترجمتك.</w:t>
      </w:r>
    </w:p>
    <w:p>
      <w:pPr>
        <w:pStyle w:val="Heading3"/>
        <w:bidi/>
      </w:pPr>
      <w:r>
        <w:rPr>
          <w:rtl/>
          <w:cs/>
          <w:lang w:val="ar_AE" w:bidi="ar_AE"/>
        </w:rPr>
        <w:t>البنية (الهيكل) والتنسيق</w:t>
      </w:r>
    </w:p>
    <w:p>
      <w:pPr>
        <w:bidi/>
      </w:pPr>
      <w:r>
        <w:rPr>
          <w:rtl/>
          <w:cs/>
          <w:lang w:val="ar_AE" w:bidi="ar_AE"/>
        </w:rPr>
      </w:r>
      <w:r>
        <w:rPr>
          <w:rtl/>
          <w:cs/>
          <w:lang w:val="ar_AE" w:bidi="ar_AE"/>
        </w:rPr>
        <w:t>هذا الأصحاح يُعَدُّ استمرارًا للمادة التي تناولناها في الأصحاح السابق.</w:t>
      </w:r>
    </w:p>
    <w:p>
      <w:pPr>
        <w:pStyle w:val="ListBullet"/>
        <w:bidi/>
        <w:spacing w:line="240" w:lineRule="auto"/>
        <w:ind w:left="720"/>
      </w:pPr>
      <w:r>
        <w:rPr>
          <w:rtl/>
          <w:cs/>
          <w:lang w:val="ar_AE" w:bidi="ar_AE"/>
        </w:rPr>
      </w:r>
      <w:r>
        <w:rPr>
          <w:rtl/>
          <w:cs/>
          <w:lang w:val="ar_AE" w:bidi="ar_AE"/>
        </w:rPr>
        <w:t>الآيات 1–30: إرشادات لبناء الجزء الخارجي من الخيمة المُقَدَّسة (المَقدِس)</w:t>
      </w:r>
    </w:p>
    <w:p>
      <w:pPr>
        <w:pStyle w:val="ListBullet"/>
        <w:bidi/>
        <w:spacing w:line="240" w:lineRule="auto"/>
        <w:ind w:left="1440"/>
      </w:pPr>
      <w:r>
        <w:rPr>
          <w:rtl/>
          <w:cs/>
          <w:lang w:val="ar_AE" w:bidi="ar_AE"/>
        </w:rPr>
      </w:r>
      <w:r>
        <w:rPr>
          <w:rtl/>
          <w:cs/>
          <w:lang w:val="ar_AE" w:bidi="ar_AE"/>
        </w:rPr>
        <w:t>الآيات 1–6: الغطاء الداخلي</w:t>
      </w:r>
    </w:p>
    <w:p>
      <w:pPr>
        <w:pStyle w:val="ListBullet"/>
        <w:bidi/>
        <w:spacing w:line="240" w:lineRule="auto"/>
        <w:ind w:left="1440"/>
      </w:pPr>
      <w:r>
        <w:rPr>
          <w:rtl/>
          <w:cs/>
          <w:lang w:val="ar_AE" w:bidi="ar_AE"/>
        </w:rPr>
      </w:r>
      <w:r>
        <w:rPr>
          <w:rtl/>
          <w:cs/>
          <w:lang w:val="ar_AE" w:bidi="ar_AE"/>
        </w:rPr>
        <w:t>الآيات 7–14: طبقات الغطاء الخارجي</w:t>
      </w:r>
    </w:p>
    <w:p>
      <w:pPr>
        <w:pStyle w:val="ListBullet"/>
        <w:bidi/>
        <w:spacing w:line="240" w:lineRule="auto"/>
        <w:ind w:left="1440"/>
      </w:pPr>
      <w:r>
        <w:rPr>
          <w:rtl/>
          <w:cs/>
          <w:lang w:val="ar_AE" w:bidi="ar_AE"/>
        </w:rPr>
      </w:r>
      <w:r>
        <w:rPr>
          <w:rtl/>
          <w:cs/>
          <w:lang w:val="ar_AE" w:bidi="ar_AE"/>
        </w:rPr>
        <w:t>الآيات 15–30: التركيب الخشبي (الألواح)</w:t>
      </w:r>
    </w:p>
    <w:p>
      <w:pPr>
        <w:pStyle w:val="ListBullet"/>
        <w:bidi/>
        <w:spacing w:line="240" w:lineRule="auto"/>
        <w:ind w:left="720"/>
      </w:pPr>
      <w:r>
        <w:rPr>
          <w:rtl/>
          <w:cs/>
          <w:lang w:val="ar_AE" w:bidi="ar_AE"/>
        </w:rPr>
      </w:r>
      <w:r>
        <w:rPr>
          <w:rtl/>
          <w:cs/>
          <w:lang w:val="ar_AE" w:bidi="ar_AE"/>
        </w:rPr>
        <w:t>الآيات 31–35: إرشادات لتنظيم الجزء الداخلي من المَقدِس</w:t>
      </w:r>
    </w:p>
    <w:p>
      <w:pPr>
        <w:pStyle w:val="ListBullet"/>
        <w:bidi/>
        <w:spacing w:line="240" w:lineRule="auto"/>
        <w:ind w:left="720"/>
      </w:pPr>
      <w:r>
        <w:rPr>
          <w:rtl/>
          <w:cs/>
          <w:lang w:val="ar_AE" w:bidi="ar_AE"/>
        </w:rPr>
      </w:r>
      <w:r>
        <w:rPr>
          <w:rtl/>
          <w:cs/>
          <w:lang w:val="ar_AE" w:bidi="ar_AE"/>
        </w:rPr>
        <w:t>الآيتان 36–37: إرشادات لتعليق ستارة المدخل</w:t>
      </w:r>
    </w:p>
    <w:p>
      <w:pPr>
        <w:pStyle w:val="Heading3"/>
        <w:bidi/>
      </w:pPr>
      <w:r>
        <w:rPr>
          <w:rtl/>
          <w:cs/>
          <w:lang w:val="ar_AE" w:bidi="ar_AE"/>
        </w:rPr>
        <w:t>مفاهيم خاصة في هذا الأصحاح</w:t>
      </w:r>
    </w:p>
    <w:p>
      <w:pPr>
        <w:pStyle w:val="Heading4"/>
        <w:bidi/>
      </w:pPr>
      <w:r>
        <w:rPr>
          <w:rtl/>
          <w:cs/>
          <w:lang w:val="ar_AE" w:bidi="ar_AE"/>
        </w:rPr>
        <w:t>خيمة الاجتماع</w:t>
      </w:r>
    </w:p>
    <w:p>
      <w:pPr>
        <w:bidi/>
      </w:pPr>
      <w:r>
        <w:rPr>
          <w:rtl/>
          <w:cs/>
          <w:lang w:val="ar_AE" w:bidi="ar_AE"/>
        </w:rPr>
      </w:r>
      <w:r>
        <w:rPr>
          <w:rtl/>
          <w:cs/>
          <w:lang w:val="ar_AE" w:bidi="ar_AE"/>
        </w:rPr>
        <w:t xml:space="preserve">يقدم هذا الأصحاح تعليمات محددة بشأن بناء خيمة يلتقي فيها موسى بالرب ويتم فيها وضع التابوت. ستصبح هذه الخيمة في النهاية المسكن. (انظر: </w:t>
      </w:r>
      <w:r>
        <w:rPr>
          <w:rtl/>
          <w:cs/>
          <w:lang w:val="ar_AE" w:bidi="ar_AE"/>
        </w:rPr>
        <w:t>خيمة الاجتماع</w:t>
      </w:r>
      <w:r>
        <w:rPr>
          <w:rtl/>
          <w:cs/>
          <w:lang w:val="ar_AE" w:bidi="ar_AE"/>
        </w:rPr>
        <w:t xml:space="preserve"> و</w:t>
      </w:r>
      <w:r>
        <w:rPr>
          <w:rtl/>
          <w:cs/>
          <w:lang w:val="ar_AE" w:bidi="ar_AE"/>
        </w:rPr>
        <w:t>قدوس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 (#1)</w:t>
      </w:r>
      <w:r>
        <w:rPr>
          <w:rtl/>
          <w:cs/>
          <w:lang w:val="ar_AE" w:bidi="ar_AE"/>
        </w:rPr>
      </w:r>
    </w:p>
    <w:p>
      <w:pPr>
        <w:bidi/>
      </w:pPr>
      <w:r>
        <w:rPr>
          <w:rtl/>
          <w:cs/>
          <w:lang w:val="ar_AE" w:bidi="ar_AE"/>
        </w:rPr>
      </w:r>
      <w:r>
        <w:rPr>
          <w:rtl/>
          <w:cs/>
          <w:lang w:val="ar_AE" w:bidi="ar_AE"/>
        </w:rPr>
        <w:t>תַּעֲשֶׂ֖ה</w:t>
      </w:r>
    </w:p>
    <w:p>
      <w:pPr>
        <w:bidi/>
      </w:pPr>
      <w:r>
        <w:rPr>
          <w:rtl/>
          <w:cs/>
          <w:lang w:val="ar_AE" w:bidi="ar_AE"/>
        </w:rPr>
      </w:r>
      <w:r>
        <w:rPr>
          <w:b/>
          <w:rtl/>
          <w:cs/>
          <w:lang w:val="ar_AE" w:bidi="ar_AE"/>
        </w:rPr>
        <w:t>"فَتَصْنَعُهُ (أنت)"</w:t>
      </w:r>
    </w:p>
    <w:p>
      <w:pPr>
        <w:bidi/>
      </w:pPr>
      <w:r>
        <w:rPr>
          <w:rtl/>
          <w:cs/>
          <w:lang w:val="ar_AE" w:bidi="ar_AE"/>
        </w:rPr>
      </w:r>
      <w:r>
        <w:rPr>
          <w:rtl/>
          <w:cs/>
          <w:lang w:val="ar_AE" w:bidi="ar_AE"/>
        </w:rPr>
        <w:t xml:space="preserve">يتحدث الرب إلى موسى، لذا فإن كلمة </w:t>
      </w:r>
      <w:r>
        <w:rPr>
          <w:b/>
          <w:rtl/>
          <w:cs/>
          <w:lang w:val="ar_AE" w:bidi="ar_AE"/>
        </w:rPr>
        <w:t>أنت</w:t>
      </w:r>
      <w:r>
        <w:rPr>
          <w:rtl/>
          <w:cs/>
          <w:lang w:val="ar_AE" w:bidi="ar_AE"/>
        </w:rPr>
        <w:t xml:space="preserve"> مفردة. وربما توقع الرب أن يخبر موسى شخصًا آخر للقيام بالعمل الفعلي، لكن موسى سيكون المسؤول عن التأكد من أن العمل قد تم بشكل صحيح. ترجمة بديلة: "، أخبر الصُّناع أن يصنعوا"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 (#2)</w:t>
      </w:r>
      <w:r>
        <w:rPr>
          <w:rtl/>
          <w:cs/>
          <w:lang w:val="ar_AE" w:bidi="ar_AE"/>
        </w:rPr>
      </w:r>
    </w:p>
    <w:p>
      <w:pPr>
        <w:bidi/>
      </w:pPr>
      <w:r>
        <w:rPr>
          <w:rtl/>
          <w:cs/>
          <w:lang w:val="ar_AE" w:bidi="ar_AE"/>
        </w:rPr>
      </w:r>
      <w:r>
        <w:rPr>
          <w:rtl/>
          <w:cs/>
          <w:lang w:val="ar_AE" w:bidi="ar_AE"/>
        </w:rPr>
        <w:t>וּ⁠תְכֵ֤לֶת וְ⁠אַרְגָּמָן֙ וְ⁠תֹלַ֣עַת שָׁנִ֔י</w:t>
      </w:r>
    </w:p>
    <w:p>
      <w:pPr>
        <w:bidi/>
      </w:pPr>
      <w:r>
        <w:rPr>
          <w:rtl/>
          <w:cs/>
          <w:lang w:val="ar_AE" w:bidi="ar_AE"/>
        </w:rPr>
      </w:r>
      <w:r>
        <w:rPr>
          <w:b/>
          <w:rtl/>
          <w:cs/>
          <w:lang w:val="ar_AE" w:bidi="ar_AE"/>
        </w:rPr>
        <w:t>"وَأَسْمَانْجُونِيٍّ وَأُرْجُوَانٍ وَقِرْمِزٍ"</w:t>
      </w:r>
    </w:p>
    <w:p>
      <w:pPr>
        <w:bidi/>
      </w:pPr>
      <w:r>
        <w:rPr>
          <w:rtl/>
          <w:cs/>
          <w:lang w:val="ar_AE" w:bidi="ar_AE"/>
        </w:rPr>
      </w:r>
      <w:r>
        <w:rPr>
          <w:rtl/>
          <w:cs/>
          <w:lang w:val="ar_AE" w:bidi="ar_AE"/>
        </w:rPr>
        <w:t xml:space="preserve">قد يعني هذا: (1) "مادة مصبوغة باللون الأزرق والأرجواني والقرمزي"، ربما خيوط صوف، أو (2) "صبغة زرقاء وأرجوانية وقرمزية" لصبغ الكتان. انظر كيف ترجمت عبارة مشابهة في </w:t>
      </w:r>
      <w:r>
        <w:rPr>
          <w:rtl/>
          <w:cs/>
          <w:lang w:val="ar_AE" w:bidi="ar_AE"/>
        </w:rPr>
        <w:t>خروج 25:4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 (#3)</w:t>
      </w:r>
      <w:r>
        <w:rPr>
          <w:rtl/>
          <w:cs/>
          <w:lang w:val="ar_AE" w:bidi="ar_AE"/>
        </w:rPr>
      </w:r>
    </w:p>
    <w:p>
      <w:pPr>
        <w:bidi/>
      </w:pPr>
      <w:r>
        <w:rPr>
          <w:rtl/>
          <w:cs/>
          <w:lang w:val="ar_AE" w:bidi="ar_AE"/>
        </w:rPr>
      </w:r>
      <w:r>
        <w:rPr>
          <w:rtl/>
          <w:cs/>
          <w:lang w:val="ar_AE" w:bidi="ar_AE"/>
        </w:rPr>
        <w:t>וְ⁠תֹלַ֣עַת שָׁנִ֔י</w:t>
      </w:r>
    </w:p>
    <w:p>
      <w:pPr>
        <w:bidi/>
      </w:pPr>
      <w:r>
        <w:rPr>
          <w:rtl/>
          <w:cs/>
          <w:lang w:val="ar_AE" w:bidi="ar_AE"/>
        </w:rPr>
      </w:r>
      <w:r>
        <w:rPr>
          <w:b/>
          <w:rtl/>
          <w:cs/>
          <w:lang w:val="ar_AE" w:bidi="ar_AE"/>
        </w:rPr>
        <w:t>"وَقِرْمِزٍ" أو "والدودة القرمزية" (</w:t>
      </w:r>
      <w:r>
        <w:rPr>
          <w:rtl/>
          <w:cs/>
          <w:lang w:val="ar_AE" w:bidi="ar_AE"/>
        </w:rPr>
        <w:t>كما هو مذكور في الترجمة الإنجليزية</w:t>
      </w:r>
      <w:r>
        <w:rPr>
          <w:b/>
          <w:rtl/>
          <w:cs/>
          <w:lang w:val="ar_AE" w:bidi="ar_AE"/>
        </w:rPr>
        <w:t>)</w:t>
      </w:r>
    </w:p>
    <w:p>
      <w:pPr>
        <w:bidi/>
      </w:pPr>
      <w:r>
        <w:rPr>
          <w:rtl/>
          <w:cs/>
          <w:lang w:val="ar_AE" w:bidi="ar_AE"/>
        </w:rPr>
      </w:r>
      <w:r>
        <w:rPr>
          <w:rtl/>
          <w:cs/>
          <w:lang w:val="ar_AE" w:bidi="ar_AE"/>
        </w:rPr>
        <w:t>كان يتم استخراج لون أحمر ساطع لصبغ القماش من هذه الديدان (الديدان القرمزية). ترجمة بديلة: "وأحمر ساطع"</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 (#4)</w:t>
      </w:r>
      <w:r>
        <w:rPr>
          <w:rtl/>
          <w:cs/>
          <w:lang w:val="ar_AE" w:bidi="ar_AE"/>
        </w:rPr>
      </w:r>
    </w:p>
    <w:p>
      <w:pPr>
        <w:bidi/>
      </w:pPr>
      <w:r>
        <w:rPr>
          <w:rtl/>
          <w:cs/>
          <w:lang w:val="ar_AE" w:bidi="ar_AE"/>
        </w:rPr>
      </w:r>
      <w:r>
        <w:rPr>
          <w:rtl/>
          <w:cs/>
          <w:lang w:val="ar_AE" w:bidi="ar_AE"/>
        </w:rPr>
        <w:t>שֵׁ֣שׁ מָשְׁזָ֗ר</w:t>
      </w:r>
    </w:p>
    <w:p>
      <w:pPr>
        <w:bidi/>
      </w:pPr>
      <w:r>
        <w:rPr>
          <w:rtl/>
          <w:cs/>
          <w:lang w:val="ar_AE" w:bidi="ar_AE"/>
        </w:rPr>
      </w:r>
      <w:r>
        <w:rPr>
          <w:b/>
          <w:rtl/>
          <w:cs/>
          <w:lang w:val="ar_AE" w:bidi="ar_AE"/>
        </w:rPr>
        <w:t>"بُوصٍ مَبْرُومٍ"</w:t>
      </w:r>
    </w:p>
    <w:p>
      <w:pPr>
        <w:bidi/>
      </w:pPr>
      <w:r>
        <w:rPr>
          <w:rtl/>
          <w:cs/>
          <w:lang w:val="ar_AE" w:bidi="ar_AE"/>
        </w:rPr>
      </w:r>
      <w:r>
        <w:rPr>
          <w:rtl/>
          <w:cs/>
          <w:lang w:val="ar_AE" w:bidi="ar_AE"/>
        </w:rPr>
        <w:t>كان هذا قماش مصنوع من خيوط الكتان الناعمة التي قام شخص بلفها معًا لصنع خيط أقوى.</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 (#5)</w:t>
      </w:r>
      <w:r>
        <w:rPr>
          <w:rtl/>
          <w:cs/>
          <w:lang w:val="ar_AE" w:bidi="ar_AE"/>
        </w:rPr>
      </w:r>
    </w:p>
    <w:p>
      <w:pPr>
        <w:bidi/>
      </w:pPr>
      <w:r>
        <w:rPr>
          <w:rtl/>
          <w:cs/>
          <w:lang w:val="ar_AE" w:bidi="ar_AE"/>
        </w:rPr>
      </w:r>
      <w:r>
        <w:rPr>
          <w:rtl/>
          <w:cs/>
          <w:lang w:val="ar_AE" w:bidi="ar_AE"/>
        </w:rPr>
        <w:t>חֹשֵׁ֖ב</w:t>
      </w:r>
    </w:p>
    <w:p>
      <w:pPr>
        <w:bidi/>
      </w:pPr>
      <w:r>
        <w:rPr>
          <w:rtl/>
          <w:cs/>
          <w:lang w:val="ar_AE" w:bidi="ar_AE"/>
        </w:rPr>
      </w:r>
      <w:r>
        <w:rPr>
          <w:b/>
          <w:rtl/>
          <w:cs/>
          <w:lang w:val="ar_AE" w:bidi="ar_AE"/>
        </w:rPr>
        <w:t>"حَائِكٍ حَاذِق"</w:t>
      </w:r>
    </w:p>
    <w:p>
      <w:pPr>
        <w:bidi/>
      </w:pPr>
      <w:r>
        <w:rPr>
          <w:rtl/>
          <w:cs/>
          <w:lang w:val="ar_AE" w:bidi="ar_AE"/>
        </w:rPr>
      </w:r>
      <w:r>
        <w:rPr>
          <w:rtl/>
          <w:cs/>
          <w:lang w:val="ar_AE" w:bidi="ar_AE"/>
        </w:rPr>
        <w:t>شخص ماهر في صنع أشياء جميلة يدويًا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2 (#1)</w:t>
      </w:r>
      <w:r>
        <w:rPr>
          <w:rtl/>
          <w:cs/>
          <w:lang w:val="ar_AE" w:bidi="ar_AE"/>
        </w:rPr>
      </w:r>
    </w:p>
    <w:p>
      <w:pPr>
        <w:bidi/>
      </w:pPr>
      <w:r>
        <w:rPr>
          <w:rtl/>
          <w:cs/>
          <w:lang w:val="ar_AE" w:bidi="ar_AE"/>
        </w:rPr>
      </w:r>
      <w:r>
        <w:rPr>
          <w:rtl/>
          <w:cs/>
          <w:lang w:val="ar_AE" w:bidi="ar_AE"/>
        </w:rPr>
        <w:t>שְׁמֹנֶ֤ה וְ⁠עֶשְׂרִים֙ בָּֽ⁠אַמָּ֔ה &amp; אַרְבַּ֣ע בָּ⁠אַמָּ֔ה</w:t>
      </w:r>
    </w:p>
    <w:p>
      <w:pPr>
        <w:bidi/>
      </w:pPr>
      <w:r>
        <w:rPr>
          <w:rtl/>
          <w:cs/>
          <w:lang w:val="ar_AE" w:bidi="ar_AE"/>
        </w:rPr>
      </w:r>
      <w:r>
        <w:rPr>
          <w:b/>
          <w:rtl/>
          <w:cs/>
          <w:lang w:val="ar_AE" w:bidi="ar_AE"/>
        </w:rPr>
        <w:t>"28 ذراعًا"</w:t>
      </w:r>
      <w:r>
        <w:rPr>
          <w:rtl/>
          <w:cs/>
          <w:lang w:val="ar_AE" w:bidi="ar_AE"/>
        </w:rPr>
        <w:t xml:space="preserve"> - </w:t>
      </w:r>
      <w:r>
        <w:rPr>
          <w:b/>
          <w:rtl/>
          <w:cs/>
          <w:lang w:val="ar_AE" w:bidi="ar_AE"/>
        </w:rPr>
        <w:t>"4 أذرع"</w:t>
      </w:r>
    </w:p>
    <w:p>
      <w:pPr>
        <w:bidi/>
      </w:pPr>
      <w:r>
        <w:rPr>
          <w:rtl/>
          <w:cs/>
          <w:lang w:val="ar_AE" w:bidi="ar_AE"/>
        </w:rPr>
      </w:r>
      <w:r>
        <w:rPr>
          <w:rtl/>
          <w:cs/>
          <w:lang w:val="ar_AE" w:bidi="ar_AE"/>
        </w:rPr>
        <w:t xml:space="preserve">إذا كان ذلك مفيدًا لقرائك، فيمكنك التعبير عن ذلك باستخدام القياسات الحديثة، إما في النَّصِّ أو في حاشية. يساوي </w:t>
      </w:r>
      <w:r>
        <w:rPr>
          <w:b/>
          <w:rtl/>
          <w:cs/>
          <w:lang w:val="ar_AE" w:bidi="ar_AE"/>
        </w:rPr>
        <w:t>الذراع</w:t>
      </w:r>
      <w:r>
        <w:rPr>
          <w:rtl/>
          <w:cs/>
          <w:lang w:val="ar_AE" w:bidi="ar_AE"/>
        </w:rPr>
        <w:t xml:space="preserve"> تقريبًا 46 سنتيمترًا. و</w:t>
      </w:r>
      <w:r>
        <w:rPr>
          <w:rtl/>
          <w:cs/>
          <w:lang w:val="ar_AE" w:bidi="ar_AE"/>
        </w:rPr>
        <w:t>للمرجعية، فإن القياسات الأكثر دقة لهذه الآية حَسَبَ النظام المتري هي</w:t>
      </w:r>
      <w:r>
        <w:rPr>
          <w:rtl/>
          <w:cs/>
          <w:lang w:val="ar_AE" w:bidi="ar_AE"/>
        </w:rPr>
        <w:t>: 12.9 متر … 184 سنتيمترًا.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3 (#1)</w:t>
      </w:r>
      <w:r>
        <w:rPr>
          <w:rtl/>
          <w:cs/>
          <w:lang w:val="ar_AE" w:bidi="ar_AE"/>
        </w:rPr>
      </w:r>
    </w:p>
    <w:p>
      <w:pPr>
        <w:bidi/>
      </w:pPr>
      <w:r>
        <w:rPr>
          <w:rtl/>
          <w:cs/>
          <w:lang w:val="ar_AE" w:bidi="ar_AE"/>
        </w:rPr>
      </w:r>
      <w:r>
        <w:rPr>
          <w:rtl/>
          <w:cs/>
          <w:lang w:val="ar_AE" w:bidi="ar_AE"/>
        </w:rPr>
        <w:t>חֲמֵ֣שׁ הַ⁠יְרִיעֹ֗ת תִּֽהְיֶ֨יןָ֙ חֹֽבְרֹ֔ת אִשָּׁ֖ה אֶל־אֲחֹתָ֑⁠הּ וְ⁠חָמֵ֤שׁ יְרִיעֹת֙ חֹֽבְרֹ֔ת אִשָּׁ֖ה אֶל־אֲחֹתָֽ⁠הּ</w:t>
      </w:r>
    </w:p>
    <w:p>
      <w:pPr>
        <w:bidi/>
      </w:pPr>
      <w:r>
        <w:rPr>
          <w:rtl/>
          <w:cs/>
          <w:lang w:val="ar_AE" w:bidi="ar_AE"/>
        </w:rPr>
      </w:r>
      <w:r>
        <w:rPr>
          <w:b/>
          <w:rtl/>
          <w:cs/>
          <w:lang w:val="ar_AE" w:bidi="ar_AE"/>
        </w:rPr>
        <w:t>"تَكُونُ خَمْسٌ مِنَ الشُّقَقِ بَعْضُهَا مَوْصُولٌ بِبَعْضٍ، وَخَمْسُ شُقَق بَعْضُهَا مَوْصُولٌ بِبَعْضٍ"</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تتناسب مع لغتك. ترجمة بديلة: "اربط خمسًا من الستائر مع بعضها البعض، واربط خمسًا من الستائر مع بعضها البعض."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4 (#1)</w:t>
      </w:r>
      <w:r>
        <w:rPr>
          <w:rtl/>
          <w:cs/>
          <w:lang w:val="ar_AE" w:bidi="ar_AE"/>
        </w:rPr>
      </w:r>
    </w:p>
    <w:p>
      <w:pPr>
        <w:bidi/>
      </w:pPr>
      <w:r>
        <w:rPr>
          <w:rtl/>
          <w:cs/>
          <w:lang w:val="ar_AE" w:bidi="ar_AE"/>
        </w:rPr>
      </w:r>
      <w:r>
        <w:rPr>
          <w:rtl/>
          <w:cs/>
          <w:lang w:val="ar_AE" w:bidi="ar_AE"/>
        </w:rPr>
        <w:t>תְּכֵ֗לֶת</w:t>
      </w:r>
    </w:p>
    <w:p>
      <w:pPr>
        <w:bidi/>
      </w:pPr>
      <w:r>
        <w:rPr>
          <w:rtl/>
          <w:cs/>
          <w:lang w:val="ar_AE" w:bidi="ar_AE"/>
        </w:rPr>
      </w:r>
      <w:r>
        <w:rPr>
          <w:b/>
          <w:rtl/>
          <w:cs/>
          <w:lang w:val="ar_AE" w:bidi="ar_AE"/>
        </w:rPr>
        <w:t>"أَسْمَانْجُونِيٍّ"</w:t>
      </w:r>
    </w:p>
    <w:p>
      <w:pPr>
        <w:bidi/>
      </w:pPr>
      <w:r>
        <w:rPr>
          <w:rtl/>
          <w:cs/>
          <w:lang w:val="ar_AE" w:bidi="ar_AE"/>
        </w:rPr>
      </w:r>
      <w:r>
        <w:rPr>
          <w:rtl/>
          <w:cs/>
          <w:lang w:val="ar_AE" w:bidi="ar_AE"/>
        </w:rPr>
        <w:t>ترجمة بديلة: "خيط أزرق" أو "قماش أزرق"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4 (#2)</w:t>
      </w:r>
      <w:r>
        <w:rPr>
          <w:rtl/>
          <w:cs/>
          <w:lang w:val="ar_AE" w:bidi="ar_AE"/>
        </w:rPr>
      </w:r>
    </w:p>
    <w:p>
      <w:pPr>
        <w:bidi/>
      </w:pPr>
      <w:r>
        <w:rPr>
          <w:rtl/>
          <w:cs/>
          <w:lang w:val="ar_AE" w:bidi="ar_AE"/>
        </w:rPr>
      </w:r>
      <w:r>
        <w:rPr>
          <w:rtl/>
          <w:cs/>
          <w:lang w:val="ar_AE" w:bidi="ar_AE"/>
        </w:rPr>
        <w:t>הָ⁠אֶחָ֔ת &amp; הַ⁠שֵּׁנִֽית</w:t>
      </w:r>
    </w:p>
    <w:p>
      <w:pPr>
        <w:bidi/>
      </w:pPr>
      <w:r>
        <w:rPr>
          <w:rtl/>
          <w:cs/>
          <w:lang w:val="ar_AE" w:bidi="ar_AE"/>
        </w:rPr>
      </w:r>
      <w:r>
        <w:rPr>
          <w:b/>
          <w:rtl/>
          <w:cs/>
          <w:lang w:val="ar_AE" w:bidi="ar_AE"/>
        </w:rPr>
        <w:t>"مِنَ الْمُوَصَّلِ الْوَاحِدِ"</w:t>
      </w:r>
      <w:r>
        <w:rPr>
          <w:rtl/>
          <w:cs/>
          <w:lang w:val="ar_AE" w:bidi="ar_AE"/>
        </w:rPr>
        <w:t xml:space="preserve"> - </w:t>
      </w:r>
      <w:r>
        <w:rPr>
          <w:b/>
          <w:rtl/>
          <w:cs/>
          <w:lang w:val="ar_AE" w:bidi="ar_AE"/>
        </w:rPr>
        <w:t>"مِنَ الْمُوَصَّلِ الثَّانِي"</w:t>
      </w:r>
    </w:p>
    <w:p>
      <w:pPr>
        <w:bidi/>
      </w:pPr>
      <w:r>
        <w:rPr>
          <w:rtl/>
          <w:cs/>
          <w:lang w:val="ar_AE" w:bidi="ar_AE"/>
        </w:rPr>
      </w:r>
      <w:r>
        <w:rPr>
          <w:rtl/>
          <w:cs/>
          <w:lang w:val="ar_AE" w:bidi="ar_AE"/>
        </w:rPr>
        <w:t>إذا كانت لغتك لا تستخدم الأعداد الترتيبية، فيمكنك استخدام الأعداد الأساسية هنا.</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4 (#3)</w:t>
      </w:r>
      <w:r>
        <w:rPr>
          <w:rtl/>
          <w:cs/>
          <w:lang w:val="ar_AE" w:bidi="ar_AE"/>
        </w:rPr>
      </w:r>
    </w:p>
    <w:p>
      <w:pPr>
        <w:bidi/>
      </w:pPr>
      <w:r>
        <w:rPr>
          <w:rtl/>
          <w:cs/>
          <w:lang w:val="ar_AE" w:bidi="ar_AE"/>
        </w:rPr>
      </w:r>
      <w:r>
        <w:rPr>
          <w:rtl/>
          <w:cs/>
          <w:lang w:val="ar_AE" w:bidi="ar_AE"/>
        </w:rPr>
        <w:t>בַּ⁠חֹבָ֑רֶת</w:t>
      </w:r>
    </w:p>
    <w:p>
      <w:pPr>
        <w:bidi/>
      </w:pPr>
      <w:r>
        <w:rPr>
          <w:rtl/>
          <w:cs/>
          <w:lang w:val="ar_AE" w:bidi="ar_AE"/>
        </w:rPr>
      </w:r>
      <w:r>
        <w:rPr>
          <w:b/>
          <w:rtl/>
          <w:cs/>
          <w:lang w:val="ar_AE" w:bidi="ar_AE"/>
        </w:rPr>
        <w:t>"مِنَ الْمُوَصَّلِ الْوَاحِدِ"</w:t>
      </w:r>
    </w:p>
    <w:p>
      <w:pPr>
        <w:bidi/>
      </w:pPr>
      <w:r>
        <w:rPr>
          <w:rtl/>
          <w:cs/>
          <w:lang w:val="ar_AE" w:bidi="ar_AE"/>
        </w:rPr>
      </w:r>
      <w:r>
        <w:rPr>
          <w:rtl/>
          <w:cs/>
          <w:lang w:val="ar_AE" w:bidi="ar_AE"/>
        </w:rPr>
        <w:t>ترجمة بديلة: "في مجموعة واحدة من خمس ستائر"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4 (#4)</w:t>
      </w:r>
      <w:r>
        <w:rPr>
          <w:rtl/>
          <w:cs/>
          <w:lang w:val="ar_AE" w:bidi="ar_AE"/>
        </w:rPr>
      </w:r>
    </w:p>
    <w:p>
      <w:pPr>
        <w:bidi/>
      </w:pPr>
      <w:r>
        <w:rPr>
          <w:rtl/>
          <w:cs/>
          <w:lang w:val="ar_AE" w:bidi="ar_AE"/>
        </w:rPr>
      </w:r>
      <w:r>
        <w:rPr>
          <w:rtl/>
          <w:cs/>
          <w:lang w:val="ar_AE" w:bidi="ar_AE"/>
        </w:rPr>
        <w:t>בַּ⁠מַּחְבֶּ֖רֶת הַ⁠שֵּׁנִֽית</w:t>
      </w:r>
    </w:p>
    <w:p>
      <w:pPr>
        <w:bidi/>
      </w:pPr>
      <w:r>
        <w:rPr>
          <w:rtl/>
          <w:cs/>
          <w:lang w:val="ar_AE" w:bidi="ar_AE"/>
        </w:rPr>
      </w:r>
      <w:r>
        <w:rPr>
          <w:b/>
          <w:rtl/>
          <w:cs/>
          <w:lang w:val="ar_AE" w:bidi="ar_AE"/>
        </w:rPr>
        <w:t>"مِنَ الْمُوَصَّلِ الثَّانِي"</w:t>
      </w:r>
    </w:p>
    <w:p>
      <w:pPr>
        <w:bidi/>
      </w:pPr>
      <w:r>
        <w:rPr>
          <w:rtl/>
          <w:cs/>
          <w:lang w:val="ar_AE" w:bidi="ar_AE"/>
        </w:rPr>
      </w:r>
      <w:r>
        <w:rPr>
          <w:rtl/>
          <w:cs/>
          <w:lang w:val="ar_AE" w:bidi="ar_AE"/>
        </w:rPr>
        <w:t>الترجمة البديلة: "في المجموعة الأخرى من الخمسة ستائر"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26: 5 (#1)</w:t>
      </w:r>
      <w:r>
        <w:rPr>
          <w:rtl/>
          <w:cs/>
          <w:lang w:val="ar_AE" w:bidi="ar_AE"/>
        </w:rPr>
      </w:r>
    </w:p>
    <w:p>
      <w:pPr>
        <w:bidi/>
      </w:pPr>
      <w:r>
        <w:rPr>
          <w:rtl/>
          <w:cs/>
          <w:lang w:val="ar_AE" w:bidi="ar_AE"/>
        </w:rPr>
      </w:r>
      <w:r>
        <w:rPr>
          <w:rtl/>
          <w:cs/>
          <w:lang w:val="ar_AE" w:bidi="ar_AE"/>
        </w:rPr>
        <w:t>אִשָּׁ֖ה אֶל־אֲחֹתָֽ⁠הּ</w:t>
      </w:r>
    </w:p>
    <w:p>
      <w:pPr>
        <w:bidi/>
      </w:pPr>
      <w:r>
        <w:rPr>
          <w:rtl/>
          <w:cs/>
          <w:lang w:val="ar_AE" w:bidi="ar_AE"/>
        </w:rPr>
      </w:r>
      <w:r>
        <w:rPr>
          <w:b/>
          <w:rtl/>
          <w:cs/>
          <w:lang w:val="ar_AE" w:bidi="ar_AE"/>
        </w:rPr>
        <w:t>"تَكُونُ الْعُرَى بَعْضُهَا مُقَابِلٌ لِبَعْضٍ"</w:t>
      </w:r>
    </w:p>
    <w:p>
      <w:pPr>
        <w:bidi/>
      </w:pPr>
      <w:r>
        <w:rPr>
          <w:rtl/>
          <w:cs/>
          <w:lang w:val="ar_AE" w:bidi="ar_AE"/>
        </w:rPr>
      </w:r>
      <w:r>
        <w:rPr>
          <w:rtl/>
          <w:cs/>
          <w:lang w:val="ar_AE" w:bidi="ar_AE"/>
        </w:rPr>
        <w:t>في بعض الترجمات الإنجليزية يُستخدم تعبير "امرأة لأختها" وهذا تعبير اصطلاحي يعني "لبعضهم البعض". إذا كان ذلك مفيدًا في لغتك، فيمكنك استخدام تعبير مشابه أو استخدام لغة واضحة. ترجمة بديلة: "واحد للآخر"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6 (#1)</w:t>
      </w:r>
      <w:r>
        <w:rPr>
          <w:rtl/>
          <w:cs/>
          <w:lang w:val="ar_AE" w:bidi="ar_AE"/>
        </w:rPr>
      </w:r>
    </w:p>
    <w:p>
      <w:pPr>
        <w:bidi/>
      </w:pPr>
      <w:r>
        <w:rPr>
          <w:rtl/>
          <w:cs/>
          <w:lang w:val="ar_AE" w:bidi="ar_AE"/>
        </w:rPr>
      </w:r>
      <w:r>
        <w:rPr>
          <w:rtl/>
          <w:cs/>
          <w:lang w:val="ar_AE" w:bidi="ar_AE"/>
        </w:rPr>
        <w:t>וְ⁠עָשִׂ֕יתָ חֲמִשִּׁ֖ים קַרְסֵ֣י זָהָ֑ב וְ⁠חִבַּרְתָּ֨ אֶת־הַ⁠יְרִיעֹ֜ת אִשָּׁ֤ה אֶל־אֲחֹתָ⁠הּ֙</w:t>
      </w:r>
    </w:p>
    <w:p>
      <w:pPr>
        <w:bidi/>
      </w:pPr>
      <w:r>
        <w:rPr>
          <w:rtl/>
          <w:cs/>
          <w:lang w:val="ar_AE" w:bidi="ar_AE"/>
        </w:rPr>
      </w:r>
      <w:r>
        <w:rPr>
          <w:b/>
          <w:rtl/>
          <w:cs/>
          <w:lang w:val="ar_AE" w:bidi="ar_AE"/>
        </w:rPr>
        <w:t>"وَتَصْنَعُ خَمْسِينَ شِظَاظًا مِنْ ذَهَبٍ، وَتَصِلُ الشُّقَّتَيْنِ بَعْضَهُمَا بِبَعْضٍ"</w:t>
      </w:r>
    </w:p>
    <w:p>
      <w:pPr>
        <w:bidi/>
      </w:pPr>
      <w:r>
        <w:rPr>
          <w:rtl/>
          <w:cs/>
          <w:lang w:val="ar_AE" w:bidi="ar_AE"/>
        </w:rPr>
      </w:r>
      <w:r>
        <w:rPr>
          <w:rtl/>
          <w:cs/>
          <w:lang w:val="ar_AE" w:bidi="ar_AE"/>
        </w:rPr>
        <w:t>الأشظة (المشابك) تتناسب مع الحلقات (الآيتان 4 و5) لتثبيت الشُقق (الستائر)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6 (#2)</w:t>
      </w:r>
      <w:r>
        <w:rPr>
          <w:rtl/>
          <w:cs/>
          <w:lang w:val="ar_AE" w:bidi="ar_AE"/>
        </w:rPr>
      </w:r>
    </w:p>
    <w:p>
      <w:pPr>
        <w:bidi/>
      </w:pPr>
      <w:r>
        <w:rPr>
          <w:rtl/>
          <w:cs/>
          <w:lang w:val="ar_AE" w:bidi="ar_AE"/>
        </w:rPr>
      </w:r>
      <w:r>
        <w:rPr>
          <w:rtl/>
          <w:cs/>
          <w:lang w:val="ar_AE" w:bidi="ar_AE"/>
        </w:rPr>
        <w:t>אִשָּׁ֤ה אֶל־אֲחֹתָ⁠הּ֙</w:t>
      </w:r>
    </w:p>
    <w:p>
      <w:pPr>
        <w:bidi/>
      </w:pPr>
      <w:r>
        <w:rPr>
          <w:rtl/>
          <w:cs/>
          <w:lang w:val="ar_AE" w:bidi="ar_AE"/>
        </w:rPr>
      </w:r>
      <w:r>
        <w:rPr>
          <w:b/>
          <w:rtl/>
          <w:cs/>
          <w:lang w:val="ar_AE" w:bidi="ar_AE"/>
        </w:rPr>
        <w:t>"بَعْضَهُمَا بِبَعْضٍ"</w:t>
      </w:r>
    </w:p>
    <w:p>
      <w:pPr>
        <w:bidi/>
      </w:pPr>
      <w:r>
        <w:rPr>
          <w:rtl/>
          <w:cs/>
          <w:lang w:val="ar_AE" w:bidi="ar_AE"/>
        </w:rPr>
      </w:r>
      <w:r>
        <w:rPr>
          <w:rtl/>
          <w:cs/>
          <w:lang w:val="ar_AE" w:bidi="ar_AE"/>
        </w:rPr>
        <w:t>هذا هو نفس التعبير الاصطلاحي المستخدم في الآية السابقة، بمعنى معًا. ترجمة بديلة: "لبعضهم البعض"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6 (#3)</w:t>
      </w:r>
      <w:r>
        <w:rPr>
          <w:rtl/>
          <w:cs/>
          <w:lang w:val="ar_AE" w:bidi="ar_AE"/>
        </w:rPr>
      </w:r>
    </w:p>
    <w:p>
      <w:pPr>
        <w:bidi/>
      </w:pPr>
      <w:r>
        <w:rPr>
          <w:rtl/>
          <w:cs/>
          <w:lang w:val="ar_AE" w:bidi="ar_AE"/>
        </w:rPr>
      </w:r>
      <w:r>
        <w:rPr>
          <w:rtl/>
          <w:cs/>
          <w:lang w:val="ar_AE" w:bidi="ar_AE"/>
        </w:rPr>
        <w:t>אֶחָֽד</w:t>
      </w:r>
    </w:p>
    <w:p>
      <w:pPr>
        <w:bidi/>
      </w:pPr>
      <w:r>
        <w:rPr>
          <w:rtl/>
          <w:cs/>
          <w:lang w:val="ar_AE" w:bidi="ar_AE"/>
        </w:rPr>
      </w:r>
      <w:r>
        <w:rPr>
          <w:b/>
          <w:rtl/>
          <w:cs/>
          <w:lang w:val="ar_AE" w:bidi="ar_AE"/>
        </w:rPr>
        <w:t>"واحد"</w:t>
      </w:r>
    </w:p>
    <w:p>
      <w:pPr>
        <w:bidi/>
      </w:pPr>
      <w:r>
        <w:rPr>
          <w:rtl/>
          <w:cs/>
          <w:lang w:val="ar_AE" w:bidi="ar_AE"/>
        </w:rPr>
      </w:r>
      <w:r>
        <w:rPr>
          <w:rtl/>
          <w:cs/>
          <w:lang w:val="ar_AE" w:bidi="ar_AE"/>
        </w:rPr>
        <w:t>ترجمة بديلة: "كما لو كان قطعة واحدة"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7 (#1)</w:t>
      </w:r>
      <w:r>
        <w:rPr>
          <w:rtl/>
          <w:cs/>
          <w:lang w:val="ar_AE" w:bidi="ar_AE"/>
        </w:rPr>
      </w:r>
    </w:p>
    <w:p>
      <w:pPr>
        <w:bidi/>
      </w:pPr>
      <w:r>
        <w:rPr>
          <w:rtl/>
          <w:cs/>
          <w:lang w:val="ar_AE" w:bidi="ar_AE"/>
        </w:rPr>
      </w:r>
      <w:r>
        <w:rPr>
          <w:rtl/>
          <w:cs/>
          <w:lang w:val="ar_AE" w:bidi="ar_AE"/>
        </w:rPr>
        <w:t>לְ⁠אֹ֖הֶל</w:t>
      </w:r>
    </w:p>
    <w:p>
      <w:pPr>
        <w:bidi/>
      </w:pPr>
      <w:r>
        <w:rPr>
          <w:rtl/>
          <w:cs/>
          <w:lang w:val="ar_AE" w:bidi="ar_AE"/>
        </w:rPr>
      </w:r>
      <w:r>
        <w:rPr>
          <w:b/>
          <w:rtl/>
          <w:cs/>
          <w:lang w:val="ar_AE" w:bidi="ar_AE"/>
        </w:rPr>
        <w:t>"خيمة"</w:t>
      </w:r>
    </w:p>
    <w:p>
      <w:pPr>
        <w:bidi/>
      </w:pPr>
      <w:r>
        <w:rPr>
          <w:rtl/>
          <w:cs/>
          <w:lang w:val="ar_AE" w:bidi="ar_AE"/>
        </w:rPr>
      </w:r>
      <w:r>
        <w:rPr>
          <w:rtl/>
          <w:cs/>
          <w:lang w:val="ar_AE" w:bidi="ar_AE"/>
        </w:rPr>
        <w:t>يشير هذا إلى خيمة خارجية فوق المسكن (القدس وقدس الأقداس). ترجمة بديلة: "لخيمة خارجية"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7 (#٢)</w:t>
      </w:r>
      <w:r>
        <w:rPr>
          <w:rtl/>
          <w:cs/>
          <w:lang w:val="ar_AE" w:bidi="ar_AE"/>
        </w:rPr>
      </w:r>
    </w:p>
    <w:p>
      <w:pPr>
        <w:bidi/>
      </w:pPr>
      <w:r>
        <w:rPr>
          <w:rtl/>
          <w:cs/>
          <w:lang w:val="ar_AE" w:bidi="ar_AE"/>
        </w:rPr>
      </w:r>
      <w:r>
        <w:rPr>
          <w:rtl/>
          <w:cs/>
          <w:lang w:val="ar_AE" w:bidi="ar_AE"/>
        </w:rPr>
        <w:t>עַשְׁתֵּי־עֶשְׂרֵ֥ה</w:t>
      </w:r>
    </w:p>
    <w:p>
      <w:pPr>
        <w:bidi/>
      </w:pPr>
      <w:r>
        <w:rPr>
          <w:rtl/>
          <w:cs/>
          <w:lang w:val="ar_AE" w:bidi="ar_AE"/>
        </w:rPr>
      </w:r>
      <w:r>
        <w:rPr>
          <w:b/>
          <w:rtl/>
          <w:cs/>
          <w:lang w:val="ar_AE" w:bidi="ar_AE"/>
        </w:rPr>
        <w:t>"إِحْدَى عَشْرَةَ شُقَّةً"</w:t>
      </w:r>
    </w:p>
    <w:p>
      <w:pPr>
        <w:bidi/>
      </w:pPr>
      <w:r>
        <w:rPr>
          <w:rtl/>
          <w:cs/>
          <w:lang w:val="ar_AE" w:bidi="ar_AE"/>
        </w:rPr>
      </w:r>
      <w:r>
        <w:rPr>
          <w:rtl/>
          <w:cs/>
          <w:lang w:val="ar_AE" w:bidi="ar_AE"/>
        </w:rPr>
        <w:t>ترجمة بديلة: "11"</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8 (#1)</w:t>
      </w:r>
      <w:r>
        <w:rPr>
          <w:rtl/>
          <w:cs/>
          <w:lang w:val="ar_AE" w:bidi="ar_AE"/>
        </w:rPr>
      </w:r>
    </w:p>
    <w:p>
      <w:pPr>
        <w:bidi/>
      </w:pPr>
      <w:r>
        <w:rPr>
          <w:rtl/>
          <w:cs/>
          <w:lang w:val="ar_AE" w:bidi="ar_AE"/>
        </w:rPr>
      </w:r>
      <w:r>
        <w:rPr>
          <w:rtl/>
          <w:cs/>
          <w:lang w:val="ar_AE" w:bidi="ar_AE"/>
        </w:rPr>
        <w:t>שְׁלֹשִׁים֙ &amp; אַרְבַּ֣ע &amp; לְ⁠עַשְׁתֵּ֥י עֶשְׂרֵ֖ה</w:t>
      </w:r>
    </w:p>
    <w:p>
      <w:pPr>
        <w:bidi/>
      </w:pPr>
      <w:r>
        <w:rPr>
          <w:rtl/>
          <w:cs/>
          <w:lang w:val="ar_AE" w:bidi="ar_AE"/>
        </w:rPr>
      </w:r>
      <w:r>
        <w:rPr>
          <w:b/>
          <w:rtl/>
          <w:cs/>
          <w:lang w:val="ar_AE" w:bidi="ar_AE"/>
        </w:rPr>
        <w:t>"ثَلاَثُونَ ذِرَاعًا"</w:t>
      </w:r>
      <w:r>
        <w:rPr>
          <w:rtl/>
          <w:cs/>
          <w:lang w:val="ar_AE" w:bidi="ar_AE"/>
        </w:rPr>
        <w:t xml:space="preserve"> - </w:t>
      </w:r>
      <w:r>
        <w:rPr>
          <w:b/>
          <w:rtl/>
          <w:cs/>
          <w:lang w:val="ar_AE" w:bidi="ar_AE"/>
        </w:rPr>
        <w:t>"أَرْبَعُ أَذْرُعٍ"</w:t>
      </w:r>
      <w:r>
        <w:rPr>
          <w:rtl/>
          <w:cs/>
          <w:lang w:val="ar_AE" w:bidi="ar_AE"/>
        </w:rPr>
        <w:t xml:space="preserve"> - </w:t>
      </w:r>
      <w:r>
        <w:rPr>
          <w:b/>
          <w:rtl/>
          <w:cs/>
          <w:lang w:val="ar_AE" w:bidi="ar_AE"/>
        </w:rPr>
        <w:t>"لِلإِحْدَى عَشْرَةَ"</w:t>
      </w:r>
    </w:p>
    <w:p>
      <w:pPr>
        <w:bidi/>
      </w:pPr>
      <w:r>
        <w:rPr>
          <w:rtl/>
          <w:cs/>
          <w:lang w:val="ar_AE" w:bidi="ar_AE"/>
        </w:rPr>
      </w:r>
      <w:r>
        <w:rPr>
          <w:rtl/>
          <w:cs/>
          <w:lang w:val="ar_AE" w:bidi="ar_AE"/>
        </w:rPr>
        <w:t>ترجمة بديلة: "30... 4... 11"</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8 (#2)</w:t>
      </w:r>
      <w:r>
        <w:rPr>
          <w:rtl/>
          <w:cs/>
          <w:lang w:val="ar_AE" w:bidi="ar_AE"/>
        </w:rPr>
      </w:r>
    </w:p>
    <w:p>
      <w:pPr>
        <w:bidi/>
      </w:pPr>
      <w:r>
        <w:rPr>
          <w:rtl/>
          <w:cs/>
          <w:lang w:val="ar_AE" w:bidi="ar_AE"/>
        </w:rPr>
      </w:r>
      <w:r>
        <w:rPr>
          <w:rtl/>
          <w:cs/>
          <w:lang w:val="ar_AE" w:bidi="ar_AE"/>
        </w:rPr>
        <w:t>שְׁלֹשִׁים֙ בָּֽ⁠אַמָּ֔ה &amp; אַרְבַּ֣ע בָּ⁠אַמָּ֔ה</w:t>
      </w:r>
    </w:p>
    <w:p>
      <w:pPr>
        <w:bidi/>
      </w:pPr>
      <w:r>
        <w:rPr>
          <w:rtl/>
          <w:cs/>
          <w:lang w:val="ar_AE" w:bidi="ar_AE"/>
        </w:rPr>
      </w:r>
      <w:r>
        <w:rPr>
          <w:b/>
          <w:rtl/>
          <w:cs/>
          <w:lang w:val="ar_AE" w:bidi="ar_AE"/>
        </w:rPr>
        <w:t>"ثَلاَثُونَ ذِرَاعًا"</w:t>
      </w:r>
      <w:r>
        <w:rPr>
          <w:rtl/>
          <w:cs/>
          <w:lang w:val="ar_AE" w:bidi="ar_AE"/>
        </w:rPr>
        <w:t xml:space="preserve"> - </w:t>
      </w:r>
      <w:r>
        <w:rPr>
          <w:b/>
          <w:rtl/>
          <w:cs/>
          <w:lang w:val="ar_AE" w:bidi="ar_AE"/>
        </w:rPr>
        <w:t>"أَرْبَعُ أَذْرُعٍ"</w:t>
      </w:r>
    </w:p>
    <w:p>
      <w:pPr>
        <w:bidi/>
      </w:pPr>
      <w:r>
        <w:rPr>
          <w:rtl/>
          <w:cs/>
          <w:lang w:val="ar_AE" w:bidi="ar_AE"/>
        </w:rPr>
      </w:r>
      <w:r>
        <w:rPr>
          <w:rtl/>
          <w:cs/>
          <w:lang w:val="ar_AE" w:bidi="ar_AE"/>
        </w:rPr>
        <w:t xml:space="preserve">إذا كان ذلك مفيدًا لقرائك، فيمكنك التعبير عن ذلك باستخدام القياسات الحديثة، إما في النَّص أو في حاشية. </w:t>
      </w:r>
      <w:r>
        <w:rPr>
          <w:b/>
          <w:rtl/>
          <w:cs/>
          <w:lang w:val="ar_AE" w:bidi="ar_AE"/>
        </w:rPr>
        <w:t>الذراع</w:t>
      </w:r>
      <w:r>
        <w:rPr>
          <w:rtl/>
          <w:cs/>
          <w:lang w:val="ar_AE" w:bidi="ar_AE"/>
        </w:rPr>
        <w:t xml:space="preserve"> يساوي تقريبًا 46 سم. و</w:t>
      </w:r>
      <w:r>
        <w:rPr>
          <w:rtl/>
          <w:cs/>
          <w:lang w:val="ar_AE" w:bidi="ar_AE"/>
        </w:rPr>
        <w:t>للمرجعية، فإن القياسات الأكثر دقة لهذه الآية حَسَبَ النظام المتري هي:</w:t>
      </w:r>
      <w:r>
        <w:rPr>
          <w:rtl/>
          <w:cs/>
          <w:lang w:val="ar_AE" w:bidi="ar_AE"/>
        </w:rPr>
        <w:t xml:space="preserve"> 13.8 متر ... 184 سنتيمترًا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9 (#1)</w:t>
      </w:r>
      <w:r>
        <w:rPr>
          <w:rtl/>
          <w:cs/>
          <w:lang w:val="ar_AE" w:bidi="ar_AE"/>
        </w:rPr>
      </w:r>
    </w:p>
    <w:p>
      <w:pPr>
        <w:bidi/>
      </w:pPr>
      <w:r>
        <w:rPr>
          <w:rtl/>
          <w:cs/>
          <w:lang w:val="ar_AE" w:bidi="ar_AE"/>
        </w:rPr>
      </w:r>
      <w:r>
        <w:rPr>
          <w:rtl/>
          <w:cs/>
          <w:lang w:val="ar_AE" w:bidi="ar_AE"/>
        </w:rPr>
        <w:t>אֶל־מ֖וּל פְּנֵ֥י הָ⁠אֹֽהֶל</w:t>
      </w:r>
    </w:p>
    <w:p>
      <w:pPr>
        <w:bidi/>
      </w:pPr>
      <w:r>
        <w:rPr>
          <w:rtl/>
          <w:cs/>
          <w:lang w:val="ar_AE" w:bidi="ar_AE"/>
        </w:rPr>
      </w:r>
      <w:r>
        <w:rPr>
          <w:b/>
          <w:rtl/>
          <w:cs/>
          <w:lang w:val="ar_AE" w:bidi="ar_AE"/>
        </w:rPr>
        <w:t>"فِي وَجْهِ الْخَيْمَةِ"</w:t>
      </w:r>
    </w:p>
    <w:p>
      <w:pPr>
        <w:bidi/>
      </w:pPr>
      <w:r>
        <w:rPr>
          <w:rtl/>
          <w:cs/>
          <w:lang w:val="ar_AE" w:bidi="ar_AE"/>
        </w:rPr>
      </w:r>
      <w:r>
        <w:rPr>
          <w:rtl/>
          <w:cs/>
          <w:lang w:val="ar_AE" w:bidi="ar_AE"/>
        </w:rPr>
        <w:t xml:space="preserve">هنا، يشير </w:t>
      </w:r>
      <w:r>
        <w:rPr>
          <w:b/>
          <w:rtl/>
          <w:cs/>
          <w:lang w:val="ar_AE" w:bidi="ar_AE"/>
        </w:rPr>
        <w:t>الوجه</w:t>
      </w:r>
      <w:r>
        <w:rPr>
          <w:rtl/>
          <w:cs/>
          <w:lang w:val="ar_AE" w:bidi="ar_AE"/>
        </w:rPr>
        <w:t xml:space="preserve"> على الأرجح إلى مدخل الخيمة. وفي الأغلب تم ترتيب مكان مدخل الخيمة الواقية (غطاء المسكن) والمسكن بحيث يكونا في نفس المكان. ترجمة بديلة: "أمام مدخل الخيمة"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9 (#2)</w:t>
      </w:r>
      <w:r>
        <w:rPr>
          <w:rtl/>
          <w:cs/>
          <w:lang w:val="ar_AE" w:bidi="ar_AE"/>
        </w:rPr>
      </w:r>
    </w:p>
    <w:p>
      <w:pPr>
        <w:bidi/>
      </w:pPr>
      <w:r>
        <w:rPr>
          <w:rtl/>
          <w:cs/>
          <w:lang w:val="ar_AE" w:bidi="ar_AE"/>
        </w:rPr>
      </w:r>
      <w:r>
        <w:rPr>
          <w:rtl/>
          <w:cs/>
          <w:lang w:val="ar_AE" w:bidi="ar_AE"/>
        </w:rPr>
        <w:t>הָ⁠אֹֽהֶל</w:t>
      </w:r>
    </w:p>
    <w:p>
      <w:pPr>
        <w:bidi/>
      </w:pPr>
      <w:r>
        <w:rPr>
          <w:rtl/>
          <w:cs/>
          <w:lang w:val="ar_AE" w:bidi="ar_AE"/>
        </w:rPr>
      </w:r>
      <w:r>
        <w:rPr>
          <w:b/>
          <w:rtl/>
          <w:cs/>
          <w:lang w:val="ar_AE" w:bidi="ar_AE"/>
        </w:rPr>
        <w:t>"الخيمة"</w:t>
      </w:r>
    </w:p>
    <w:p>
      <w:pPr>
        <w:bidi/>
      </w:pPr>
      <w:r>
        <w:rPr>
          <w:rtl/>
          <w:cs/>
          <w:lang w:val="ar_AE" w:bidi="ar_AE"/>
        </w:rPr>
      </w:r>
      <w:r>
        <w:rPr>
          <w:rtl/>
          <w:cs/>
          <w:lang w:val="ar_AE" w:bidi="ar_AE"/>
        </w:rPr>
        <w:t xml:space="preserve">كما في </w:t>
      </w:r>
      <w:r>
        <w:rPr>
          <w:rtl/>
          <w:cs/>
          <w:lang w:val="ar_AE" w:bidi="ar_AE"/>
        </w:rPr>
        <w:t>26:7</w:t>
      </w:r>
      <w:r>
        <w:rPr>
          <w:rtl/>
          <w:cs/>
          <w:lang w:val="ar_AE" w:bidi="ar_AE"/>
        </w:rPr>
        <w:t xml:space="preserve">، تشير </w:t>
      </w:r>
      <w:r>
        <w:rPr>
          <w:b/>
          <w:rtl/>
          <w:cs/>
          <w:lang w:val="ar_AE" w:bidi="ar_AE"/>
        </w:rPr>
        <w:t>الخيمة</w:t>
      </w:r>
      <w:r>
        <w:rPr>
          <w:rtl/>
          <w:cs/>
          <w:lang w:val="ar_AE" w:bidi="ar_AE"/>
        </w:rPr>
        <w:t xml:space="preserve"> إلى الخيمة الخارجية فوق المسكن. ترجمة بديلة: "الخيمة الخارجية"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نصًا مشابهًا جدًا في </w:t>
      </w:r>
      <w:r>
        <w:rPr>
          <w:rtl/>
          <w:cs/>
          <w:lang w:val="ar_AE" w:bidi="ar_AE"/>
        </w:rPr>
        <w:t>الخروج 26:4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11 (#1)</w:t>
      </w:r>
      <w:r>
        <w:rPr>
          <w:rtl/>
          <w:cs/>
          <w:lang w:val="ar_AE" w:bidi="ar_AE"/>
        </w:rPr>
      </w:r>
    </w:p>
    <w:p>
      <w:pPr>
        <w:bidi/>
      </w:pPr>
      <w:r>
        <w:rPr>
          <w:rtl/>
          <w:cs/>
          <w:lang w:val="ar_AE" w:bidi="ar_AE"/>
        </w:rPr>
      </w:r>
      <w:r>
        <w:rPr>
          <w:rtl/>
          <w:cs/>
          <w:lang w:val="ar_AE" w:bidi="ar_AE"/>
        </w:rPr>
        <w:t>אֶת־הַ⁠קְּרָסִים֙</w:t>
      </w:r>
    </w:p>
    <w:p>
      <w:pPr>
        <w:bidi/>
      </w:pPr>
      <w:r>
        <w:rPr>
          <w:rtl/>
          <w:cs/>
          <w:lang w:val="ar_AE" w:bidi="ar_AE"/>
        </w:rPr>
      </w:r>
      <w:r>
        <w:rPr>
          <w:b/>
          <w:rtl/>
          <w:cs/>
          <w:lang w:val="ar_AE" w:bidi="ar_AE"/>
        </w:rPr>
        <w:t>"شِظَاظًا"</w:t>
      </w:r>
    </w:p>
    <w:p>
      <w:pPr>
        <w:bidi/>
      </w:pPr>
      <w:r>
        <w:rPr>
          <w:rtl/>
          <w:cs/>
          <w:lang w:val="ar_AE" w:bidi="ar_AE"/>
        </w:rPr>
      </w:r>
      <w:r>
        <w:rPr>
          <w:rtl/>
          <w:cs/>
          <w:lang w:val="ar_AE" w:bidi="ar_AE"/>
        </w:rPr>
        <w:t xml:space="preserve">تتناسب </w:t>
      </w:r>
      <w:r>
        <w:rPr>
          <w:b/>
          <w:rtl/>
          <w:cs/>
          <w:lang w:val="ar_AE" w:bidi="ar_AE"/>
        </w:rPr>
        <w:t xml:space="preserve">الأشظة </w:t>
      </w:r>
      <w:r>
        <w:rPr>
          <w:rtl/>
          <w:cs/>
          <w:lang w:val="ar_AE" w:bidi="ar_AE"/>
        </w:rPr>
        <w:t xml:space="preserve">مع الحلقات لتثبيت الشقق (الستائر) معًا. انظر كيف ترجمت هذا في </w:t>
      </w:r>
      <w:r>
        <w:rPr>
          <w:rtl/>
          <w:cs/>
          <w:lang w:val="ar_AE" w:bidi="ar_AE"/>
        </w:rPr>
        <w:t>خروج 26:6</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12 (#1)</w:t>
      </w:r>
      <w:r>
        <w:rPr>
          <w:rtl/>
          <w:cs/>
          <w:lang w:val="ar_AE" w:bidi="ar_AE"/>
        </w:rPr>
      </w:r>
    </w:p>
    <w:p>
      <w:pPr>
        <w:bidi/>
      </w:pPr>
      <w:r>
        <w:rPr>
          <w:rtl/>
          <w:cs/>
          <w:lang w:val="ar_AE" w:bidi="ar_AE"/>
        </w:rPr>
      </w:r>
      <w:r>
        <w:rPr>
          <w:rtl/>
          <w:cs/>
          <w:lang w:val="ar_AE" w:bidi="ar_AE"/>
        </w:rPr>
        <w:t>חֲצִ֤י</w:t>
      </w:r>
    </w:p>
    <w:p>
      <w:pPr>
        <w:bidi/>
      </w:pPr>
      <w:r>
        <w:rPr>
          <w:rtl/>
          <w:cs/>
          <w:lang w:val="ar_AE" w:bidi="ar_AE"/>
        </w:rPr>
      </w:r>
      <w:r>
        <w:rPr>
          <w:b/>
          <w:rtl/>
          <w:cs/>
          <w:lang w:val="ar_AE" w:bidi="ar_AE"/>
        </w:rPr>
        <w:t>"النصف"</w:t>
      </w:r>
    </w:p>
    <w:p>
      <w:pPr>
        <w:bidi/>
      </w:pPr>
      <w:r>
        <w:rPr>
          <w:rtl/>
          <w:cs/>
          <w:lang w:val="ar_AE" w:bidi="ar_AE"/>
        </w:rPr>
      </w:r>
      <w:r>
        <w:rPr>
          <w:b/>
          <w:rtl/>
          <w:cs/>
          <w:lang w:val="ar_AE" w:bidi="ar_AE"/>
        </w:rPr>
        <w:t>كلمة النصف</w:t>
      </w:r>
      <w:r>
        <w:rPr>
          <w:rtl/>
          <w:cs/>
          <w:lang w:val="ar_AE" w:bidi="ar_AE"/>
        </w:rPr>
        <w:t xml:space="preserve"> تعني جزءًا واحدًا من جزأين متساويين.</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13 (#1)</w:t>
      </w:r>
      <w:r>
        <w:rPr>
          <w:rtl/>
          <w:cs/>
          <w:lang w:val="ar_AE" w:bidi="ar_AE"/>
        </w:rPr>
      </w:r>
    </w:p>
    <w:p>
      <w:pPr>
        <w:bidi/>
      </w:pPr>
      <w:r>
        <w:rPr>
          <w:rtl/>
          <w:cs/>
          <w:lang w:val="ar_AE" w:bidi="ar_AE"/>
        </w:rPr>
      </w:r>
      <w:r>
        <w:rPr>
          <w:rtl/>
          <w:cs/>
          <w:lang w:val="ar_AE" w:bidi="ar_AE"/>
        </w:rPr>
        <w:t>וְ⁠הָ⁠אַמָּ֨ה &amp; וְ⁠הָ⁠אַמָּ֤ה</w:t>
      </w:r>
    </w:p>
    <w:p>
      <w:pPr>
        <w:bidi/>
      </w:pPr>
      <w:r>
        <w:rPr>
          <w:rtl/>
          <w:cs/>
          <w:lang w:val="ar_AE" w:bidi="ar_AE"/>
        </w:rPr>
      </w:r>
      <w:r>
        <w:rPr>
          <w:b/>
          <w:rtl/>
          <w:cs/>
          <w:lang w:val="ar_AE" w:bidi="ar_AE"/>
        </w:rPr>
        <w:t>"والذراع"</w:t>
      </w:r>
      <w:r>
        <w:rPr>
          <w:rtl/>
          <w:cs/>
          <w:lang w:val="ar_AE" w:bidi="ar_AE"/>
        </w:rPr>
        <w:t xml:space="preserve"> - </w:t>
      </w:r>
      <w:r>
        <w:rPr>
          <w:b/>
          <w:rtl/>
          <w:cs/>
          <w:lang w:val="ar_AE" w:bidi="ar_AE"/>
        </w:rPr>
        <w:t>"والذراع"</w:t>
      </w:r>
    </w:p>
    <w:p>
      <w:pPr>
        <w:bidi/>
      </w:pPr>
      <w:r>
        <w:rPr>
          <w:rtl/>
          <w:cs/>
          <w:lang w:val="ar_AE" w:bidi="ar_AE"/>
        </w:rPr>
      </w:r>
      <w:r>
        <w:rPr>
          <w:rtl/>
          <w:cs/>
          <w:lang w:val="ar_AE" w:bidi="ar_AE"/>
        </w:rPr>
        <w:t xml:space="preserve">إذا كان ذلك مفيدًا لقرائك، فيمكنك التعبير عن ذلك باستخدام القياسات الحديثة، إما في النَّص أو في حاشية. حيث يساوي </w:t>
      </w:r>
      <w:r>
        <w:rPr>
          <w:b/>
          <w:rtl/>
          <w:cs/>
          <w:lang w:val="ar_AE" w:bidi="ar_AE"/>
        </w:rPr>
        <w:t>الذراع</w:t>
      </w:r>
      <w:r>
        <w:rPr>
          <w:rtl/>
          <w:cs/>
          <w:lang w:val="ar_AE" w:bidi="ar_AE"/>
        </w:rPr>
        <w:t xml:space="preserve"> تقريبًا 46 سنتيمترًا. و</w:t>
      </w:r>
      <w:r>
        <w:rPr>
          <w:rtl/>
          <w:cs/>
          <w:lang w:val="ar_AE" w:bidi="ar_AE"/>
        </w:rPr>
        <w:t>للمرجعية، فإن القياسات الأكثر دقة لهذه الآية حسب النظام المتري هي:</w:t>
      </w:r>
      <w:r>
        <w:rPr>
          <w:rtl/>
          <w:cs/>
          <w:lang w:val="ar_AE" w:bidi="ar_AE"/>
        </w:rPr>
        <w:t xml:space="preserve"> 46 سنتيمترًا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14 (#1)</w:t>
      </w:r>
      <w:r>
        <w:rPr>
          <w:rtl/>
          <w:cs/>
          <w:lang w:val="ar_AE" w:bidi="ar_AE"/>
        </w:rPr>
      </w:r>
    </w:p>
    <w:p>
      <w:pPr>
        <w:bidi/>
      </w:pPr>
      <w:r>
        <w:rPr>
          <w:rtl/>
          <w:cs/>
          <w:lang w:val="ar_AE" w:bidi="ar_AE"/>
        </w:rPr>
      </w:r>
      <w:r>
        <w:rPr>
          <w:b/>
          <w:rtl/>
          <w:cs/>
          <w:lang w:val="ar_AE" w:bidi="ar_AE"/>
        </w:rPr>
        <w:t>"جُلُودِ تُخَسٍ"</w:t>
      </w:r>
    </w:p>
    <w:p>
      <w:pPr>
        <w:bidi/>
      </w:pPr>
      <w:r>
        <w:rPr>
          <w:rtl/>
          <w:cs/>
          <w:lang w:val="ar_AE" w:bidi="ar_AE"/>
        </w:rPr>
      </w:r>
      <w:r>
        <w:rPr>
          <w:rtl/>
          <w:cs/>
          <w:lang w:val="ar_AE" w:bidi="ar_AE"/>
        </w:rPr>
        <w:t xml:space="preserve">معنى هذه الكلمة، </w:t>
      </w:r>
      <w:r>
        <w:rPr>
          <w:b/>
          <w:rtl/>
          <w:cs/>
          <w:lang w:val="ar_AE" w:bidi="ar_AE"/>
        </w:rPr>
        <w:t>جُلُودِ تُخَسٍ</w:t>
      </w:r>
      <w:r>
        <w:rPr>
          <w:rtl/>
          <w:cs/>
          <w:lang w:val="ar_AE" w:bidi="ar_AE"/>
        </w:rPr>
        <w:t xml:space="preserve">، غير معروف بالضبط. وهي قد تشير إلى حيوان مائي له جلد يمكن تحويله إلى أنواع جلود عالية الجودة. انظر كيف ترجمت عبارة مشابهة في </w:t>
      </w:r>
      <w:r>
        <w:rPr>
          <w:rtl/>
          <w:cs/>
          <w:lang w:val="ar_AE" w:bidi="ar_AE"/>
        </w:rPr>
        <w:t>خروج 25:5</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14 (#2)</w:t>
      </w:r>
      <w:r>
        <w:rPr>
          <w:rtl/>
          <w:cs/>
          <w:lang w:val="ar_AE" w:bidi="ar_AE"/>
        </w:rPr>
      </w:r>
    </w:p>
    <w:p>
      <w:pPr>
        <w:bidi/>
      </w:pPr>
      <w:r>
        <w:rPr>
          <w:rtl/>
          <w:cs/>
          <w:lang w:val="ar_AE" w:bidi="ar_AE"/>
        </w:rPr>
      </w:r>
      <w:r>
        <w:rPr>
          <w:rtl/>
          <w:cs/>
          <w:lang w:val="ar_AE" w:bidi="ar_AE"/>
        </w:rPr>
        <w:t>מְאָדָּמִ֑ים</w:t>
      </w:r>
    </w:p>
    <w:p>
      <w:pPr>
        <w:bidi/>
      </w:pPr>
      <w:r>
        <w:rPr>
          <w:rtl/>
          <w:cs/>
          <w:lang w:val="ar_AE" w:bidi="ar_AE"/>
        </w:rPr>
      </w:r>
      <w:r>
        <w:rPr>
          <w:b/>
          <w:rtl/>
          <w:cs/>
          <w:lang w:val="ar_AE" w:bidi="ar_AE"/>
        </w:rPr>
        <w:t>"مُحَمَّرَةٍ"</w:t>
      </w:r>
    </w:p>
    <w:p>
      <w:pPr>
        <w:bidi/>
      </w:pPr>
      <w:r>
        <w:rPr>
          <w:rtl/>
          <w:cs/>
          <w:lang w:val="ar_AE" w:bidi="ar_AE"/>
        </w:rPr>
      </w:r>
      <w:r>
        <w:rPr>
          <w:rtl/>
          <w:cs/>
          <w:lang w:val="ar_AE" w:bidi="ar_AE"/>
        </w:rPr>
        <w:t xml:space="preserve">عندما تُدبغ جلود الحيوانات (تُعالج لتصبح جلدًا صالحًا للاستخدام)، تصبح حمراء. وغير واضح ما إذا كانت هذه الجلود تُصبغ باللون الأحمر أو إنها تُحمر ببساطة في عملية الدباغة. انظر كيف ترجمت عبارة مشابهة في </w:t>
      </w:r>
      <w:r>
        <w:rPr>
          <w:rtl/>
          <w:cs/>
          <w:lang w:val="ar_AE" w:bidi="ar_AE"/>
        </w:rPr>
        <w:t>خروج 25:5</w:t>
      </w:r>
      <w:r>
        <w:rPr>
          <w:rtl/>
          <w:cs/>
          <w:lang w:val="ar_AE" w:bidi="ar_AE"/>
        </w:rPr>
        <w:t>. ترجمة بديلة: "مدبوغة"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26: 15 (#1)</w:t>
      </w:r>
      <w:r>
        <w:rPr>
          <w:rtl/>
          <w:cs/>
          <w:lang w:val="ar_AE" w:bidi="ar_AE"/>
        </w:rPr>
      </w:r>
    </w:p>
    <w:p>
      <w:pPr>
        <w:bidi/>
      </w:pPr>
      <w:r>
        <w:rPr>
          <w:rtl/>
          <w:cs/>
          <w:lang w:val="ar_AE" w:bidi="ar_AE"/>
        </w:rPr>
      </w:r>
      <w:r>
        <w:rPr>
          <w:rtl/>
          <w:cs/>
          <w:lang w:val="ar_AE" w:bidi="ar_AE"/>
        </w:rPr>
        <w:t>אֶת־הַ⁠קְּרָשִׁ֖ים</w:t>
      </w:r>
    </w:p>
    <w:p>
      <w:pPr>
        <w:bidi/>
      </w:pPr>
      <w:r>
        <w:rPr>
          <w:rtl/>
          <w:cs/>
          <w:lang w:val="ar_AE" w:bidi="ar_AE"/>
        </w:rPr>
      </w:r>
      <w:r>
        <w:rPr>
          <w:b/>
          <w:rtl/>
          <w:cs/>
          <w:lang w:val="ar_AE" w:bidi="ar_AE"/>
        </w:rPr>
        <w:t>"الأَلْوَاحَ"</w:t>
      </w:r>
    </w:p>
    <w:p>
      <w:pPr>
        <w:bidi/>
      </w:pPr>
      <w:r>
        <w:rPr>
          <w:rtl/>
          <w:cs/>
          <w:lang w:val="ar_AE" w:bidi="ar_AE"/>
        </w:rPr>
      </w:r>
      <w:r>
        <w:rPr>
          <w:rtl/>
          <w:cs/>
          <w:lang w:val="ar_AE" w:bidi="ar_AE"/>
        </w:rPr>
        <w:t xml:space="preserve">هنا، تشير كلمة </w:t>
      </w:r>
      <w:r>
        <w:rPr>
          <w:b/>
          <w:rtl/>
          <w:cs/>
          <w:lang w:val="ar_AE" w:bidi="ar_AE"/>
        </w:rPr>
        <w:t>الأَلْوَاحَ</w:t>
      </w:r>
      <w:r>
        <w:rPr>
          <w:rtl/>
          <w:cs/>
          <w:lang w:val="ar_AE" w:bidi="ar_AE"/>
        </w:rPr>
        <w:t xml:space="preserve"> إلى هياكل خشبية مفتوحة مصنوعة لحمل الشُقَق.</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15 (#2)</w:t>
      </w:r>
      <w:r>
        <w:rPr>
          <w:rtl/>
          <w:cs/>
          <w:lang w:val="ar_AE" w:bidi="ar_AE"/>
        </w:rPr>
      </w:r>
    </w:p>
    <w:p>
      <w:pPr>
        <w:bidi/>
      </w:pPr>
      <w:r>
        <w:rPr>
          <w:rtl/>
          <w:cs/>
          <w:lang w:val="ar_AE" w:bidi="ar_AE"/>
        </w:rPr>
      </w:r>
      <w:r>
        <w:rPr>
          <w:b/>
          <w:rtl/>
          <w:cs/>
          <w:lang w:val="ar_AE" w:bidi="ar_AE"/>
        </w:rPr>
        <w:t>"خَشَبِ السَّنْطِ"</w:t>
      </w:r>
    </w:p>
    <w:p>
      <w:pPr>
        <w:bidi/>
      </w:pPr>
      <w:r>
        <w:rPr>
          <w:rtl/>
          <w:cs/>
          <w:lang w:val="ar_AE" w:bidi="ar_AE"/>
        </w:rPr>
      </w:r>
      <w:r>
        <w:rPr>
          <w:rtl/>
          <w:cs/>
          <w:lang w:val="ar_AE" w:bidi="ar_AE"/>
        </w:rPr>
        <w:t xml:space="preserve">السَّنْط هي أشجار صغيرة نسبيًا ذات أوراق منتشرة وخشب قوي. انظر كيف ترجمت هذا في </w:t>
      </w:r>
      <w:r>
        <w:rPr>
          <w:rtl/>
          <w:cs/>
          <w:lang w:val="ar_AE" w:bidi="ar_AE"/>
        </w:rPr>
        <w:t>25:5</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16 (#1)</w:t>
      </w:r>
      <w:r>
        <w:rPr>
          <w:rtl/>
          <w:cs/>
          <w:lang w:val="ar_AE" w:bidi="ar_AE"/>
        </w:rPr>
      </w:r>
    </w:p>
    <w:p>
      <w:pPr>
        <w:bidi/>
      </w:pPr>
      <w:r>
        <w:rPr>
          <w:rtl/>
          <w:cs/>
          <w:lang w:val="ar_AE" w:bidi="ar_AE"/>
        </w:rPr>
      </w:r>
      <w:r>
        <w:rPr>
          <w:rtl/>
          <w:cs/>
          <w:lang w:val="ar_AE" w:bidi="ar_AE"/>
        </w:rPr>
        <w:t>עֶ֥שֶׂר &amp; וְ⁠אַמָּה֙ וַ⁠חֲצִ֣י הָֽ⁠אַמָּ֔ה</w:t>
      </w:r>
    </w:p>
    <w:p>
      <w:pPr>
        <w:bidi/>
      </w:pPr>
      <w:r>
        <w:rPr>
          <w:rtl/>
          <w:cs/>
          <w:lang w:val="ar_AE" w:bidi="ar_AE"/>
        </w:rPr>
      </w:r>
      <w:r>
        <w:rPr>
          <w:b/>
          <w:rtl/>
          <w:cs/>
          <w:lang w:val="ar_AE" w:bidi="ar_AE"/>
        </w:rPr>
        <w:t>"عَشَرُ أَذْرُعٍ"</w:t>
      </w:r>
      <w:r>
        <w:rPr>
          <w:rtl/>
          <w:cs/>
          <w:lang w:val="ar_AE" w:bidi="ar_AE"/>
        </w:rPr>
        <w:t xml:space="preserve"> - </w:t>
      </w:r>
      <w:r>
        <w:rPr>
          <w:b/>
          <w:rtl/>
          <w:cs/>
          <w:lang w:val="ar_AE" w:bidi="ar_AE"/>
        </w:rPr>
        <w:t>"و"</w:t>
      </w:r>
      <w:r>
        <w:rPr>
          <w:rtl/>
          <w:cs/>
          <w:lang w:val="ar_AE" w:bidi="ar_AE"/>
        </w:rPr>
        <w:t xml:space="preserve"> - </w:t>
      </w:r>
      <w:r>
        <w:rPr>
          <w:b/>
          <w:rtl/>
          <w:cs/>
          <w:lang w:val="ar_AE" w:bidi="ar_AE"/>
        </w:rPr>
        <w:t>"ذِرَاعٌ وَنِصْفٌ"</w:t>
      </w:r>
    </w:p>
    <w:p>
      <w:pPr>
        <w:bidi/>
      </w:pPr>
      <w:r>
        <w:rPr>
          <w:rtl/>
          <w:cs/>
          <w:lang w:val="ar_AE" w:bidi="ar_AE"/>
        </w:rPr>
      </w:r>
      <w:r>
        <w:rPr>
          <w:rtl/>
          <w:cs/>
          <w:lang w:val="ar_AE" w:bidi="ar_AE"/>
        </w:rPr>
        <w:t>ترجمة بديلة: "10 أذرع ... 1.5 ذراع"</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16 (#2)</w:t>
      </w:r>
      <w:r>
        <w:rPr>
          <w:rtl/>
          <w:cs/>
          <w:lang w:val="ar_AE" w:bidi="ar_AE"/>
        </w:rPr>
      </w:r>
    </w:p>
    <w:p>
      <w:pPr>
        <w:bidi/>
      </w:pPr>
      <w:r>
        <w:rPr>
          <w:rtl/>
          <w:cs/>
          <w:lang w:val="ar_AE" w:bidi="ar_AE"/>
        </w:rPr>
      </w:r>
      <w:r>
        <w:rPr>
          <w:rtl/>
          <w:cs/>
          <w:lang w:val="ar_AE" w:bidi="ar_AE"/>
        </w:rPr>
        <w:t>עֶ֥שֶׂר אַמּ֖וֹת &amp; וְ⁠אַמָּה֙ וַ⁠חֲצִ֣י הָֽ⁠אַמָּ֔ה</w:t>
      </w:r>
    </w:p>
    <w:p>
      <w:pPr>
        <w:bidi/>
      </w:pPr>
      <w:r>
        <w:rPr>
          <w:rtl/>
          <w:cs/>
          <w:lang w:val="ar_AE" w:bidi="ar_AE"/>
        </w:rPr>
      </w:r>
      <w:r>
        <w:rPr>
          <w:b/>
          <w:rtl/>
          <w:cs/>
          <w:lang w:val="ar_AE" w:bidi="ar_AE"/>
        </w:rPr>
        <w:t>"عشرة أذرع، و"</w:t>
      </w:r>
      <w:r>
        <w:rPr>
          <w:rtl/>
          <w:cs/>
          <w:lang w:val="ar_AE" w:bidi="ar_AE"/>
        </w:rPr>
        <w:t xml:space="preserve"> - </w:t>
      </w:r>
      <w:r>
        <w:rPr>
          <w:b/>
          <w:rtl/>
          <w:cs/>
          <w:lang w:val="ar_AE" w:bidi="ar_AE"/>
        </w:rPr>
        <w:t>"ذِرَاعٌ وَنِصْفٌ"</w:t>
      </w:r>
    </w:p>
    <w:p>
      <w:pPr>
        <w:bidi/>
      </w:pPr>
      <w:r>
        <w:rPr>
          <w:rtl/>
          <w:cs/>
          <w:lang w:val="ar_AE" w:bidi="ar_AE"/>
        </w:rPr>
      </w:r>
      <w:r>
        <w:rPr>
          <w:rtl/>
          <w:cs/>
          <w:lang w:val="ar_AE" w:bidi="ar_AE"/>
        </w:rPr>
        <w:t xml:space="preserve">إذا كان ذلك مفيدًا لقرائك، فيمكنك التعبير عن ذلك باستخدام القياسات الحديثة، إما في النَّص أو في حاشية. ويساوي </w:t>
      </w:r>
      <w:r>
        <w:rPr>
          <w:b/>
          <w:rtl/>
          <w:cs/>
          <w:lang w:val="ar_AE" w:bidi="ar_AE"/>
        </w:rPr>
        <w:t>الذراع</w:t>
      </w:r>
      <w:r>
        <w:rPr>
          <w:rtl/>
          <w:cs/>
          <w:lang w:val="ar_AE" w:bidi="ar_AE"/>
        </w:rPr>
        <w:t xml:space="preserve"> تقريبًا 46 سنتيمترًا. و</w:t>
      </w:r>
      <w:r>
        <w:rPr>
          <w:rtl/>
          <w:cs/>
          <w:lang w:val="ar_AE" w:bidi="ar_AE"/>
        </w:rPr>
        <w:t>للمرجعية، فإن القياسات الأكثر دقة لهذه الآية حسب النظام المتري هي</w:t>
      </w:r>
      <w:r>
        <w:rPr>
          <w:rtl/>
          <w:cs/>
          <w:lang w:val="ar_AE" w:bidi="ar_AE"/>
        </w:rPr>
        <w:t>: 4.6 متر ... 69 سنتيمترًا.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16 (#3)</w:t>
      </w:r>
      <w:r>
        <w:rPr>
          <w:rtl/>
          <w:cs/>
          <w:lang w:val="ar_AE" w:bidi="ar_AE"/>
        </w:rPr>
      </w:r>
    </w:p>
    <w:p>
      <w:pPr>
        <w:bidi/>
      </w:pPr>
      <w:r>
        <w:rPr>
          <w:rtl/>
          <w:cs/>
          <w:lang w:val="ar_AE" w:bidi="ar_AE"/>
        </w:rPr>
      </w:r>
      <w:r>
        <w:rPr>
          <w:rtl/>
          <w:cs/>
          <w:lang w:val="ar_AE" w:bidi="ar_AE"/>
        </w:rPr>
        <w:t>וַ⁠חֲצִ֣י</w:t>
      </w:r>
    </w:p>
    <w:p>
      <w:pPr>
        <w:bidi/>
      </w:pPr>
      <w:r>
        <w:rPr>
          <w:rtl/>
          <w:cs/>
          <w:lang w:val="ar_AE" w:bidi="ar_AE"/>
        </w:rPr>
      </w:r>
      <w:r>
        <w:rPr>
          <w:b/>
          <w:rtl/>
          <w:cs/>
          <w:lang w:val="ar_AE" w:bidi="ar_AE"/>
        </w:rPr>
        <w:t>"ونصف"</w:t>
      </w:r>
    </w:p>
    <w:p>
      <w:pPr>
        <w:bidi/>
      </w:pPr>
      <w:r>
        <w:rPr>
          <w:rtl/>
          <w:cs/>
          <w:lang w:val="ar_AE" w:bidi="ar_AE"/>
        </w:rPr>
      </w:r>
      <w:r>
        <w:rPr>
          <w:rtl/>
          <w:cs/>
          <w:lang w:val="ar_AE" w:bidi="ar_AE"/>
        </w:rPr>
        <w:t xml:space="preserve">كلمة </w:t>
      </w:r>
      <w:r>
        <w:rPr>
          <w:b/>
          <w:rtl/>
          <w:cs/>
          <w:lang w:val="ar_AE" w:bidi="ar_AE"/>
        </w:rPr>
        <w:t>النصف</w:t>
      </w:r>
      <w:r>
        <w:rPr>
          <w:rtl/>
          <w:cs/>
          <w:lang w:val="ar_AE" w:bidi="ar_AE"/>
        </w:rPr>
        <w:t xml:space="preserve"> تعني جزء واحد من جزأين متساويين.</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17 (#1)</w:t>
      </w:r>
      <w:r>
        <w:rPr>
          <w:rtl/>
          <w:cs/>
          <w:lang w:val="ar_AE" w:bidi="ar_AE"/>
        </w:rPr>
      </w:r>
    </w:p>
    <w:p>
      <w:pPr>
        <w:bidi/>
      </w:pPr>
      <w:r>
        <w:rPr>
          <w:rtl/>
          <w:cs/>
          <w:lang w:val="ar_AE" w:bidi="ar_AE"/>
        </w:rPr>
      </w:r>
      <w:r>
        <w:rPr>
          <w:rtl/>
          <w:cs/>
          <w:lang w:val="ar_AE" w:bidi="ar_AE"/>
        </w:rPr>
        <w:t>יָד֗וֹת</w:t>
      </w:r>
    </w:p>
    <w:p>
      <w:pPr>
        <w:bidi/>
      </w:pPr>
      <w:r>
        <w:rPr>
          <w:rtl/>
          <w:cs/>
          <w:lang w:val="ar_AE" w:bidi="ar_AE"/>
        </w:rPr>
      </w:r>
      <w:r>
        <w:rPr>
          <w:b/>
          <w:rtl/>
          <w:cs/>
          <w:lang w:val="ar_AE" w:bidi="ar_AE"/>
        </w:rPr>
        <w:t>"يكون"</w:t>
      </w:r>
      <w:r>
        <w:rPr>
          <w:rtl/>
          <w:cs/>
          <w:lang w:val="ar_AE" w:bidi="ar_AE"/>
        </w:rPr>
        <w:t xml:space="preserve"> - </w:t>
      </w:r>
      <w:r>
        <w:rPr>
          <w:b/>
          <w:rtl/>
          <w:cs/>
          <w:lang w:val="ar_AE" w:bidi="ar_AE"/>
        </w:rPr>
        <w:t>"رِجْلاَنِ مَقْرُونَةٌ إِحْدَاهُمَا بِالأُخْرَى"</w:t>
      </w:r>
    </w:p>
    <w:p>
      <w:pPr>
        <w:bidi/>
      </w:pPr>
      <w:r>
        <w:rPr>
          <w:rtl/>
          <w:cs/>
          <w:lang w:val="ar_AE" w:bidi="ar_AE"/>
        </w:rPr>
      </w:r>
      <w:r>
        <w:rPr>
          <w:rtl/>
          <w:cs/>
          <w:lang w:val="ar_AE" w:bidi="ar_AE"/>
        </w:rPr>
        <w:t xml:space="preserve">هنا، مصطلح </w:t>
      </w:r>
      <w:r>
        <w:rPr>
          <w:b/>
          <w:rtl/>
          <w:cs/>
          <w:lang w:val="ar_AE" w:bidi="ar_AE"/>
        </w:rPr>
        <w:t xml:space="preserve">رِجْلاَنِ </w:t>
      </w:r>
      <w:r>
        <w:rPr>
          <w:rtl/>
          <w:cs/>
          <w:lang w:val="ar_AE" w:bidi="ar_AE"/>
        </w:rPr>
        <w:t>يعني جزءًا من الخشب يبرز من بقية الإطار بحيث يمكن وضعه في ثقب في جسم آخر.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17 (#2)</w:t>
      </w:r>
      <w:r>
        <w:rPr>
          <w:rtl/>
          <w:cs/>
          <w:lang w:val="ar_AE" w:bidi="ar_AE"/>
        </w:rPr>
      </w:r>
    </w:p>
    <w:p>
      <w:pPr>
        <w:bidi/>
      </w:pPr>
      <w:r>
        <w:rPr>
          <w:rtl/>
          <w:cs/>
          <w:lang w:val="ar_AE" w:bidi="ar_AE"/>
        </w:rPr>
      </w:r>
      <w:r>
        <w:rPr>
          <w:rtl/>
          <w:cs/>
          <w:lang w:val="ar_AE" w:bidi="ar_AE"/>
        </w:rPr>
        <w:t>אִשָּׁ֖ה אֶל־אֲחֹתָ֑⁠הּ</w:t>
      </w:r>
    </w:p>
    <w:p>
      <w:pPr>
        <w:bidi/>
      </w:pPr>
      <w:r>
        <w:rPr>
          <w:rtl/>
          <w:cs/>
          <w:lang w:val="ar_AE" w:bidi="ar_AE"/>
        </w:rPr>
      </w:r>
      <w:r>
        <w:rPr>
          <w:b/>
          <w:rtl/>
          <w:cs/>
          <w:lang w:val="ar_AE" w:bidi="ar_AE"/>
        </w:rPr>
        <w:t>"إِحْدَاهُمَا بِالأُخْرَى"</w:t>
      </w:r>
    </w:p>
    <w:p>
      <w:pPr>
        <w:bidi/>
      </w:pPr>
      <w:r>
        <w:rPr>
          <w:rtl/>
          <w:cs/>
          <w:lang w:val="ar_AE" w:bidi="ar_AE"/>
        </w:rPr>
      </w:r>
      <w:r>
        <w:rPr>
          <w:rtl/>
          <w:cs/>
          <w:lang w:val="ar_AE" w:bidi="ar_AE"/>
        </w:rPr>
        <w:t xml:space="preserve">هذا تعبير اصطلاحي يعني "لبعضهما البعض". انظر كيف ترجمت هذا في </w:t>
      </w:r>
      <w:r>
        <w:rPr>
          <w:rtl/>
          <w:cs/>
          <w:lang w:val="ar_AE" w:bidi="ar_AE"/>
        </w:rPr>
        <w:t>26:5</w:t>
      </w:r>
      <w:r>
        <w:rPr>
          <w:rtl/>
          <w:cs/>
          <w:lang w:val="ar_AE" w:bidi="ar_AE"/>
        </w:rPr>
        <w:t>. ترجمة بديلة: "واحد للآخر"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19 (#1)</w:t>
      </w:r>
      <w:r>
        <w:rPr>
          <w:rtl/>
          <w:cs/>
          <w:lang w:val="ar_AE" w:bidi="ar_AE"/>
        </w:rPr>
      </w:r>
    </w:p>
    <w:p>
      <w:pPr>
        <w:bidi/>
      </w:pPr>
      <w:r>
        <w:rPr>
          <w:rtl/>
          <w:cs/>
          <w:lang w:val="ar_AE" w:bidi="ar_AE"/>
        </w:rPr>
      </w:r>
      <w:r>
        <w:rPr>
          <w:rtl/>
          <w:cs/>
          <w:lang w:val="ar_AE" w:bidi="ar_AE"/>
        </w:rPr>
        <w:t>אַדְנֵי־כֶ֔סֶף</w:t>
      </w:r>
    </w:p>
    <w:p>
      <w:pPr>
        <w:bidi/>
      </w:pPr>
      <w:r>
        <w:rPr>
          <w:rtl/>
          <w:cs/>
          <w:lang w:val="ar_AE" w:bidi="ar_AE"/>
        </w:rPr>
      </w:r>
      <w:r>
        <w:rPr>
          <w:b/>
          <w:rtl/>
          <w:cs/>
          <w:lang w:val="ar_AE" w:bidi="ar_AE"/>
        </w:rPr>
        <w:t>"قَاعِدَةً مِنْ فِضَّةٍ"</w:t>
      </w:r>
    </w:p>
    <w:p>
      <w:pPr>
        <w:bidi/>
      </w:pPr>
      <w:r>
        <w:rPr>
          <w:rtl/>
          <w:cs/>
          <w:lang w:val="ar_AE" w:bidi="ar_AE"/>
        </w:rPr>
      </w:r>
      <w:r>
        <w:rPr>
          <w:rtl/>
          <w:cs/>
          <w:lang w:val="ar_AE" w:bidi="ar_AE"/>
        </w:rPr>
        <w:t xml:space="preserve">كانت </w:t>
      </w:r>
      <w:r>
        <w:rPr>
          <w:b/>
          <w:rtl/>
          <w:cs/>
          <w:lang w:val="ar_AE" w:bidi="ar_AE"/>
        </w:rPr>
        <w:t>القواعد مِنْ الفِضَّةٍ</w:t>
      </w:r>
      <w:r>
        <w:rPr>
          <w:rtl/>
          <w:cs/>
          <w:lang w:val="ar_AE" w:bidi="ar_AE"/>
        </w:rPr>
        <w:t xml:space="preserve"> عبارة عن كتل فضية تحتوي على فتحة لتثبيت اللوح في مكانه وبعيدًا عن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19 (#2)</w:t>
      </w:r>
      <w:r>
        <w:rPr>
          <w:rtl/>
          <w:cs/>
          <w:lang w:val="ar_AE" w:bidi="ar_AE"/>
        </w:rPr>
      </w:r>
    </w:p>
    <w:p>
      <w:pPr>
        <w:bidi/>
      </w:pPr>
      <w:r>
        <w:rPr>
          <w:rtl/>
          <w:cs/>
          <w:lang w:val="ar_AE" w:bidi="ar_AE"/>
        </w:rPr>
      </w:r>
      <w:r>
        <w:rPr>
          <w:rtl/>
          <w:cs/>
          <w:lang w:val="ar_AE" w:bidi="ar_AE"/>
        </w:rPr>
        <w:t>שְׁנֵ֨י אֲדָנִ֜ים תַּֽחַת־הַ⁠קֶּ֤רֶשׁ הָ⁠אֶחָד֙ לִ⁠שְׁתֵּ֣י יְדֹתָ֔י⁠ו וּ⁠שְׁנֵ֧י אֲדָנִ֛ים תַּֽחַת־הַ⁠קֶּ֥רֶשׁ הָ⁠אֶחָ֖ד לִ⁠שְׁתֵּ֥י יְדֹתָֽי⁠ו</w:t>
      </w:r>
    </w:p>
    <w:p>
      <w:pPr>
        <w:bidi/>
      </w:pPr>
      <w:r>
        <w:rPr>
          <w:rtl/>
          <w:cs/>
          <w:lang w:val="ar_AE" w:bidi="ar_AE"/>
        </w:rPr>
      </w:r>
      <w:r>
        <w:rPr>
          <w:b/>
          <w:rtl/>
          <w:cs/>
          <w:lang w:val="ar_AE" w:bidi="ar_AE"/>
        </w:rPr>
        <w:t>"تَحْتَ اللَّوْحِ الْوَاحِدِ قَاعِدَتَانِ لِرِجْلَيْهِ، وَتَحْتَ اللَّوْحِ الْوَاحِدِ قَاعِدَتَانِ لِرِجْلَيْهِ"</w:t>
      </w:r>
    </w:p>
    <w:p>
      <w:pPr>
        <w:bidi/>
      </w:pPr>
      <w:r>
        <w:rPr>
          <w:rtl/>
          <w:cs/>
          <w:lang w:val="ar_AE" w:bidi="ar_AE"/>
        </w:rPr>
      </w:r>
      <w:r>
        <w:rPr>
          <w:rtl/>
          <w:cs/>
          <w:lang w:val="ar_AE" w:bidi="ar_AE"/>
        </w:rPr>
        <w:t xml:space="preserve">هذا يُعطي انطباع بأننا نبدأ قائمة، وسيفترض السامع أنه يجب إكمالها. حاول ترجمة هذا بالطريقة التي تُعطي المتحدث بلغتك تعليمات يفهم أنه يجب تنفيذها على كل مجموعة من الأشياء. وتتكرر هذه العبارة نفسها مرة أخرى في </w:t>
      </w:r>
      <w:r>
        <w:rPr>
          <w:rtl/>
          <w:cs/>
          <w:lang w:val="ar_AE" w:bidi="ar_AE"/>
        </w:rPr>
        <w:t>26:21</w:t>
      </w:r>
      <w:r>
        <w:rPr>
          <w:rtl/>
          <w:cs/>
          <w:lang w:val="ar_AE" w:bidi="ar_AE"/>
        </w:rPr>
        <w:t xml:space="preserve"> و</w:t>
      </w:r>
      <w:r>
        <w:rPr>
          <w:rtl/>
          <w:cs/>
          <w:lang w:val="ar_AE" w:bidi="ar_AE"/>
        </w:rPr>
        <w:t>26:25</w:t>
      </w:r>
      <w:r>
        <w:rPr>
          <w:rtl/>
          <w:cs/>
          <w:lang w:val="ar_AE" w:bidi="ar_AE"/>
        </w:rPr>
        <w:t>. ترجمة بديلة: "قاعدتان تحت اللوح الأول لرجليه الاثنين، ثم قاعدتان تحت اللوح التالي لرجليه الاثنين، وهكذا لجميع الألواح"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21 (#1)</w:t>
      </w:r>
      <w:r>
        <w:rPr>
          <w:rtl/>
          <w:cs/>
          <w:lang w:val="ar_AE" w:bidi="ar_AE"/>
        </w:rPr>
      </w:r>
    </w:p>
    <w:p>
      <w:pPr>
        <w:bidi/>
      </w:pPr>
      <w:r>
        <w:rPr>
          <w:rtl/>
          <w:cs/>
          <w:lang w:val="ar_AE" w:bidi="ar_AE"/>
        </w:rPr>
      </w:r>
      <w:r>
        <w:rPr>
          <w:rtl/>
          <w:cs/>
          <w:lang w:val="ar_AE" w:bidi="ar_AE"/>
        </w:rPr>
        <w:t>שְׁנֵ֣י אֲדָנִ֗ים תַּ֚חַת הַ⁠קֶּ֣רֶשׁ הָֽ⁠אֶחָ֔ד וּ⁠שְׁנֵ֣י אֲדָנִ֔ים תַּ֖חַת הַ⁠קֶּ֥רֶשׁ הָ⁠אֶחָֽד</w:t>
      </w:r>
    </w:p>
    <w:p>
      <w:pPr>
        <w:bidi/>
      </w:pPr>
      <w:r>
        <w:rPr>
          <w:rtl/>
          <w:cs/>
          <w:lang w:val="ar_AE" w:bidi="ar_AE"/>
        </w:rPr>
      </w:r>
      <w:r>
        <w:rPr>
          <w:b/>
          <w:rtl/>
          <w:cs/>
          <w:lang w:val="ar_AE" w:bidi="ar_AE"/>
        </w:rPr>
        <w:t>"تَحْتَ اللَّوْحِ الْوَاحِدِ قَاعِدَتَانِ، وَتَحْتَ اللَّوْحِ الْوَاحِدِ قَاعِدَتَانِ"</w:t>
      </w:r>
    </w:p>
    <w:p>
      <w:pPr>
        <w:bidi/>
      </w:pPr>
      <w:r>
        <w:rPr>
          <w:rtl/>
          <w:cs/>
          <w:lang w:val="ar_AE" w:bidi="ar_AE"/>
        </w:rPr>
      </w:r>
      <w:r>
        <w:rPr>
          <w:rtl/>
          <w:cs/>
          <w:lang w:val="ar_AE" w:bidi="ar_AE"/>
        </w:rPr>
        <w:t xml:space="preserve">هذا يُعطي انطباع بأننا نبدأ قائمة، وسيفترض السامع أنه يجب إكمالها. حاول ترجمة هذا بالطريقة التي تُعطي المتحدث بلغتك تعليمات يفهم أنه يجب تنفيذها على كل مجموعة من الأشياء. انظر كيف ترجمت هذا في </w:t>
      </w:r>
      <w:r>
        <w:rPr>
          <w:rtl/>
          <w:cs/>
          <w:lang w:val="ar_AE" w:bidi="ar_AE"/>
        </w:rPr>
        <w:t>خروج 26:19</w:t>
      </w:r>
      <w:r>
        <w:rPr>
          <w:rtl/>
          <w:cs/>
          <w:lang w:val="ar_AE" w:bidi="ar_AE"/>
        </w:rPr>
        <w:t>. ترجمة بديلة: "قاعدتان تحت اللوح الأول، ثم قاعدتان تحت اللوح التالي، وهكذا لجميع الألواح"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25 (#1)</w:t>
      </w:r>
      <w:r>
        <w:rPr>
          <w:rtl/>
          <w:cs/>
          <w:lang w:val="ar_AE" w:bidi="ar_AE"/>
        </w:rPr>
      </w:r>
    </w:p>
    <w:p>
      <w:pPr>
        <w:bidi/>
      </w:pPr>
      <w:r>
        <w:rPr>
          <w:rtl/>
          <w:cs/>
          <w:lang w:val="ar_AE" w:bidi="ar_AE"/>
        </w:rPr>
      </w:r>
      <w:r>
        <w:rPr>
          <w:rtl/>
          <w:cs/>
          <w:lang w:val="ar_AE" w:bidi="ar_AE"/>
        </w:rPr>
        <w:t>שְׁנֵ֣י אֲדָנִ֗ים תַּ֚חַת הַ⁠קֶּ֣רֶשׁ הָ⁠אֶחָ֔ד וּ⁠שְׁנֵ֣י אֲדָנִ֔ים תַּ֖חַת הַ⁠קֶּ֥רֶשׁ הָ⁠אֶחָֽד</w:t>
      </w:r>
    </w:p>
    <w:p>
      <w:pPr>
        <w:bidi/>
      </w:pPr>
      <w:r>
        <w:rPr>
          <w:rtl/>
          <w:cs/>
          <w:lang w:val="ar_AE" w:bidi="ar_AE"/>
        </w:rPr>
      </w:r>
      <w:r>
        <w:rPr>
          <w:b/>
          <w:rtl/>
          <w:cs/>
          <w:lang w:val="ar_AE" w:bidi="ar_AE"/>
        </w:rPr>
        <w:t>"قواعد: اثنان"</w:t>
      </w:r>
      <w:r>
        <w:rPr>
          <w:rtl/>
          <w:cs/>
          <w:lang w:val="ar_AE" w:bidi="ar_AE"/>
        </w:rPr>
        <w:t xml:space="preserve"> - </w:t>
      </w:r>
      <w:r>
        <w:rPr>
          <w:b/>
          <w:rtl/>
          <w:cs/>
          <w:lang w:val="ar_AE" w:bidi="ar_AE"/>
        </w:rPr>
        <w:t>"تحت إطار واحد وقاعدتان تحت إطار واحد"</w:t>
      </w:r>
    </w:p>
    <w:p>
      <w:pPr>
        <w:bidi/>
      </w:pPr>
      <w:r>
        <w:rPr>
          <w:rtl/>
          <w:cs/>
          <w:lang w:val="ar_AE" w:bidi="ar_AE"/>
        </w:rPr>
      </w:r>
      <w:r>
        <w:rPr>
          <w:rtl/>
          <w:cs/>
          <w:lang w:val="ar_AE" w:bidi="ar_AE"/>
        </w:rPr>
        <w:t xml:space="preserve">هذا يُعطي انطباع بأننا نبدأ قائمة، وسيفترض السامع أنه يجب إكمالها. حاول ترجمة هذا بالطريقة التي تُعطي المتحدث بلغتك تعليمات يفهم أنه يجب تنفيذها على كل مجموعة من الأشياء. انظر كيف ترجمت هذا في </w:t>
      </w:r>
      <w:r>
        <w:rPr>
          <w:rtl/>
          <w:cs/>
          <w:lang w:val="ar_AE" w:bidi="ar_AE"/>
        </w:rPr>
        <w:t>خروج 26:19</w:t>
      </w:r>
      <w:r>
        <w:rPr>
          <w:rtl/>
          <w:cs/>
          <w:lang w:val="ar_AE" w:bidi="ar_AE"/>
        </w:rPr>
        <w:t>. ترجمة بديلة: "قاعدتان تحت اللوح الأول، ثم قاعدتان تحت اللوح التالي، وهكذا لجميع الألواح"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25 (#2)</w:t>
      </w:r>
      <w:r>
        <w:rPr>
          <w:rtl/>
          <w:cs/>
          <w:lang w:val="ar_AE" w:bidi="ar_AE"/>
        </w:rPr>
      </w:r>
    </w:p>
    <w:p>
      <w:pPr>
        <w:bidi/>
      </w:pPr>
      <w:r>
        <w:rPr>
          <w:rtl/>
          <w:cs/>
          <w:lang w:val="ar_AE" w:bidi="ar_AE"/>
        </w:rPr>
      </w:r>
      <w:r>
        <w:rPr>
          <w:rtl/>
          <w:cs/>
          <w:lang w:val="ar_AE" w:bidi="ar_AE"/>
        </w:rPr>
        <w:t>וְ⁠אַדְנֵי⁠הֶ֣ם &amp; אֲדָנִ֑ים &amp; אֲדָנִ֗ים &amp; אֲדָנִ֔ים</w:t>
      </w:r>
    </w:p>
    <w:p>
      <w:pPr>
        <w:bidi/>
      </w:pPr>
      <w:r>
        <w:rPr>
          <w:rtl/>
          <w:cs/>
          <w:lang w:val="ar_AE" w:bidi="ar_AE"/>
        </w:rPr>
      </w:r>
      <w:r>
        <w:rPr>
          <w:b/>
          <w:rtl/>
          <w:cs/>
          <w:lang w:val="ar_AE" w:bidi="ar_AE"/>
        </w:rPr>
        <w:t>"و"</w:t>
      </w:r>
      <w:r>
        <w:rPr>
          <w:rtl/>
          <w:cs/>
          <w:lang w:val="ar_AE" w:bidi="ar_AE"/>
        </w:rPr>
        <w:t xml:space="preserve"> - </w:t>
      </w:r>
      <w:r>
        <w:rPr>
          <w:b/>
          <w:rtl/>
          <w:cs/>
          <w:lang w:val="ar_AE" w:bidi="ar_AE"/>
        </w:rPr>
        <w:t>"قَوَاعِدُهَا،"</w:t>
      </w:r>
      <w:r>
        <w:rPr>
          <w:rtl/>
          <w:cs/>
          <w:lang w:val="ar_AE" w:bidi="ar_AE"/>
        </w:rPr>
        <w:t xml:space="preserve"> - </w:t>
      </w:r>
      <w:r>
        <w:rPr>
          <w:b/>
          <w:rtl/>
          <w:cs/>
          <w:lang w:val="ar_AE" w:bidi="ar_AE"/>
        </w:rPr>
        <w:t>"قَاعِدَةً:"</w:t>
      </w:r>
      <w:r>
        <w:rPr>
          <w:rtl/>
          <w:cs/>
          <w:lang w:val="ar_AE" w:bidi="ar_AE"/>
        </w:rPr>
        <w:t xml:space="preserve"> - </w:t>
      </w:r>
      <w:r>
        <w:rPr>
          <w:b/>
          <w:rtl/>
          <w:cs/>
          <w:lang w:val="ar_AE" w:bidi="ar_AE"/>
        </w:rPr>
        <w:t>"قَاعِدَتَانِ"</w:t>
      </w:r>
      <w:r>
        <w:rPr>
          <w:rtl/>
          <w:cs/>
          <w:lang w:val="ar_AE" w:bidi="ar_AE"/>
        </w:rPr>
        <w:t xml:space="preserve"> - </w:t>
      </w:r>
      <w:r>
        <w:rPr>
          <w:b/>
          <w:rtl/>
          <w:cs/>
          <w:lang w:val="ar_AE" w:bidi="ar_AE"/>
        </w:rPr>
        <w:t>"قَاعِدَتَانِ"</w:t>
      </w:r>
    </w:p>
    <w:p>
      <w:pPr>
        <w:bidi/>
      </w:pPr>
      <w:r>
        <w:rPr>
          <w:rtl/>
          <w:cs/>
          <w:lang w:val="ar_AE" w:bidi="ar_AE"/>
        </w:rPr>
      </w:r>
      <w:r>
        <w:rPr>
          <w:rtl/>
          <w:cs/>
          <w:lang w:val="ar_AE" w:bidi="ar_AE"/>
        </w:rPr>
        <w:t xml:space="preserve">كانت </w:t>
      </w:r>
      <w:r>
        <w:rPr>
          <w:b/>
          <w:rtl/>
          <w:cs/>
          <w:lang w:val="ar_AE" w:bidi="ar_AE"/>
        </w:rPr>
        <w:t xml:space="preserve">القواعد </w:t>
      </w:r>
      <w:r>
        <w:rPr>
          <w:rtl/>
          <w:cs/>
          <w:lang w:val="ar_AE" w:bidi="ar_AE"/>
        </w:rPr>
        <w:t>عبارة عن</w:t>
      </w:r>
      <w:r>
        <w:rPr>
          <w:b/>
          <w:rtl/>
          <w:cs/>
          <w:lang w:val="ar_AE" w:bidi="ar_AE"/>
        </w:rPr>
        <w:t xml:space="preserve"> </w:t>
      </w:r>
      <w:r>
        <w:rPr>
          <w:rtl/>
          <w:cs/>
          <w:lang w:val="ar_AE" w:bidi="ar_AE"/>
        </w:rPr>
        <w:t xml:space="preserve">كتل فضية تحتوي على فتحة لتثبيت اللوح في مكانه. انظر كيف ترجمت هذا في </w:t>
      </w:r>
      <w:r>
        <w:rPr>
          <w:rtl/>
          <w:cs/>
          <w:lang w:val="ar_AE" w:bidi="ar_AE"/>
        </w:rPr>
        <w:t>خروج 26:19</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26 (#1)</w:t>
      </w:r>
      <w:r>
        <w:rPr>
          <w:rtl/>
          <w:cs/>
          <w:lang w:val="ar_AE" w:bidi="ar_AE"/>
        </w:rPr>
      </w:r>
    </w:p>
    <w:p>
      <w:pPr>
        <w:bidi/>
      </w:pPr>
      <w:r>
        <w:rPr>
          <w:rtl/>
          <w:cs/>
          <w:lang w:val="ar_AE" w:bidi="ar_AE"/>
        </w:rPr>
      </w:r>
      <w:r>
        <w:rPr>
          <w:rtl/>
          <w:cs/>
          <w:lang w:val="ar_AE" w:bidi="ar_AE"/>
        </w:rPr>
        <w:t>בְרִיחִ֖ם</w:t>
      </w:r>
    </w:p>
    <w:p>
      <w:pPr>
        <w:bidi/>
      </w:pPr>
      <w:r>
        <w:rPr>
          <w:rtl/>
          <w:cs/>
          <w:lang w:val="ar_AE" w:bidi="ar_AE"/>
        </w:rPr>
      </w:r>
      <w:r>
        <w:rPr>
          <w:b/>
          <w:rtl/>
          <w:cs/>
          <w:lang w:val="ar_AE" w:bidi="ar_AE"/>
        </w:rPr>
        <w:t>"عَوَارِضَ"</w:t>
      </w:r>
    </w:p>
    <w:p>
      <w:pPr>
        <w:bidi/>
      </w:pPr>
      <w:r>
        <w:rPr>
          <w:rtl/>
          <w:cs/>
          <w:lang w:val="ar_AE" w:bidi="ar_AE"/>
        </w:rPr>
      </w:r>
      <w:r>
        <w:rPr>
          <w:b/>
          <w:rtl/>
          <w:cs/>
          <w:lang w:val="ar_AE" w:bidi="ar_AE"/>
        </w:rPr>
        <w:t xml:space="preserve">العوارض </w:t>
      </w:r>
      <w:r>
        <w:rPr>
          <w:rtl/>
          <w:cs/>
          <w:lang w:val="ar_AE" w:bidi="ar_AE"/>
        </w:rPr>
        <w:t>هي دعامات أفقية توفر الاستقرار للتركيب الخشبي للألواح.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29 (#1)</w:t>
      </w:r>
      <w:r>
        <w:rPr>
          <w:rtl/>
          <w:cs/>
          <w:lang w:val="ar_AE" w:bidi="ar_AE"/>
        </w:rPr>
      </w:r>
    </w:p>
    <w:p>
      <w:pPr>
        <w:bidi/>
      </w:pPr>
      <w:r>
        <w:rPr>
          <w:rtl/>
          <w:cs/>
          <w:lang w:val="ar_AE" w:bidi="ar_AE"/>
        </w:rPr>
      </w:r>
      <w:r>
        <w:rPr>
          <w:rtl/>
          <w:cs/>
          <w:lang w:val="ar_AE" w:bidi="ar_AE"/>
        </w:rPr>
        <w:t>בָּתִּ֖ים לַ⁠בְּרִיחִ֑ם</w:t>
      </w:r>
    </w:p>
    <w:p>
      <w:pPr>
        <w:bidi/>
      </w:pPr>
      <w:r>
        <w:rPr>
          <w:rtl/>
          <w:cs/>
          <w:lang w:val="ar_AE" w:bidi="ar_AE"/>
        </w:rPr>
      </w:r>
      <w:r>
        <w:rPr>
          <w:b/>
          <w:rtl/>
          <w:cs/>
          <w:lang w:val="ar_AE" w:bidi="ar_AE"/>
        </w:rPr>
        <w:t>"تَصْنَعُ حَلَقَاتِهَا مِنْ ذَهَبٍ بُيُوتًا لِلْعَوَارِضِ"</w:t>
      </w:r>
    </w:p>
    <w:p>
      <w:pPr>
        <w:bidi/>
      </w:pPr>
      <w:r>
        <w:rPr>
          <w:rtl/>
          <w:cs/>
          <w:lang w:val="ar_AE" w:bidi="ar_AE"/>
        </w:rPr>
      </w:r>
      <w:r>
        <w:rPr>
          <w:rtl/>
          <w:cs/>
          <w:lang w:val="ar_AE" w:bidi="ar_AE"/>
        </w:rPr>
        <w:t>ترجمة بديلة: "الحلقات التي تحمل العوارض" أو "لأنها ستحمل العوارض"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29 (#2)</w:t>
      </w:r>
      <w:r>
        <w:rPr>
          <w:rtl/>
          <w:cs/>
          <w:lang w:val="ar_AE" w:bidi="ar_AE"/>
        </w:rPr>
      </w:r>
    </w:p>
    <w:p>
      <w:pPr>
        <w:bidi/>
      </w:pPr>
      <w:r>
        <w:rPr>
          <w:rtl/>
          <w:cs/>
          <w:lang w:val="ar_AE" w:bidi="ar_AE"/>
        </w:rPr>
      </w:r>
      <w:r>
        <w:rPr>
          <w:rtl/>
          <w:cs/>
          <w:lang w:val="ar_AE" w:bidi="ar_AE"/>
        </w:rPr>
        <w:t>לַ⁠בְּרִיחִ֑ם</w:t>
      </w:r>
    </w:p>
    <w:p>
      <w:pPr>
        <w:bidi/>
      </w:pPr>
      <w:r>
        <w:rPr>
          <w:rtl/>
          <w:cs/>
          <w:lang w:val="ar_AE" w:bidi="ar_AE"/>
        </w:rPr>
      </w:r>
      <w:r>
        <w:rPr>
          <w:b/>
          <w:rtl/>
          <w:cs/>
          <w:lang w:val="ar_AE" w:bidi="ar_AE"/>
        </w:rPr>
        <w:t>"الْعَوَارِضَ"</w:t>
      </w:r>
    </w:p>
    <w:p>
      <w:pPr>
        <w:bidi/>
      </w:pPr>
      <w:r>
        <w:rPr>
          <w:rtl/>
          <w:cs/>
          <w:lang w:val="ar_AE" w:bidi="ar_AE"/>
        </w:rPr>
      </w:r>
      <w:r>
        <w:rPr>
          <w:b/>
          <w:rtl/>
          <w:cs/>
          <w:lang w:val="ar_AE" w:bidi="ar_AE"/>
        </w:rPr>
        <w:t>العوارض</w:t>
      </w:r>
      <w:r>
        <w:rPr>
          <w:rtl/>
          <w:cs/>
          <w:lang w:val="ar_AE" w:bidi="ar_AE"/>
        </w:rPr>
        <w:t xml:space="preserve"> هي دعامات أفقية توفر الاستقرار للتركيب الخشبي للألواح. انظر كيف ترجمت هذا في </w:t>
      </w:r>
      <w:r>
        <w:rPr>
          <w:rtl/>
          <w:cs/>
          <w:lang w:val="ar_AE" w:bidi="ar_AE"/>
        </w:rPr>
        <w:t>خروج 26:26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30 (#1)</w:t>
      </w:r>
      <w:r>
        <w:rPr>
          <w:rtl/>
          <w:cs/>
          <w:lang w:val="ar_AE" w:bidi="ar_AE"/>
        </w:rPr>
      </w:r>
    </w:p>
    <w:p>
      <w:pPr>
        <w:bidi/>
      </w:pPr>
      <w:r>
        <w:rPr>
          <w:rtl/>
          <w:cs/>
          <w:lang w:val="ar_AE" w:bidi="ar_AE"/>
        </w:rPr>
      </w:r>
      <w:r>
        <w:rPr>
          <w:rtl/>
          <w:cs/>
          <w:lang w:val="ar_AE" w:bidi="ar_AE"/>
        </w:rPr>
        <w:t>הָרְאֵ֖יתָ בָּ⁠הָֽר</w:t>
      </w:r>
    </w:p>
    <w:p>
      <w:pPr>
        <w:bidi/>
      </w:pPr>
      <w:r>
        <w:rPr>
          <w:rtl/>
          <w:cs/>
          <w:lang w:val="ar_AE" w:bidi="ar_AE"/>
        </w:rPr>
      </w:r>
      <w:r>
        <w:rPr>
          <w:b/>
          <w:rtl/>
          <w:cs/>
          <w:lang w:val="ar_AE" w:bidi="ar_AE"/>
        </w:rPr>
        <w:t>"الَّذِي أُظْهِرَ لَكَ فِي الْجَبَلِ"</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انظر ترجمة UST.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31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نص مشابه جدًا في </w:t>
      </w:r>
      <w:r>
        <w:rPr>
          <w:rtl/>
          <w:cs/>
          <w:lang w:val="ar_AE" w:bidi="ar_AE"/>
        </w:rPr>
        <w:t>الخروج 26:1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33 (#1)</w:t>
      </w:r>
      <w:r>
        <w:rPr>
          <w:rtl/>
          <w:cs/>
          <w:lang w:val="ar_AE" w:bidi="ar_AE"/>
        </w:rPr>
      </w:r>
    </w:p>
    <w:p>
      <w:pPr>
        <w:bidi/>
      </w:pPr>
      <w:r>
        <w:rPr>
          <w:rtl/>
          <w:cs/>
          <w:lang w:val="ar_AE" w:bidi="ar_AE"/>
        </w:rPr>
      </w:r>
      <w:r>
        <w:rPr>
          <w:rtl/>
          <w:cs/>
          <w:lang w:val="ar_AE" w:bidi="ar_AE"/>
        </w:rPr>
        <w:t>הַ⁠קְּרָסִים֒</w:t>
      </w:r>
    </w:p>
    <w:p>
      <w:pPr>
        <w:bidi/>
      </w:pPr>
      <w:r>
        <w:rPr>
          <w:rtl/>
          <w:cs/>
          <w:lang w:val="ar_AE" w:bidi="ar_AE"/>
        </w:rPr>
      </w:r>
      <w:r>
        <w:rPr>
          <w:b/>
          <w:rtl/>
          <w:cs/>
          <w:lang w:val="ar_AE" w:bidi="ar_AE"/>
        </w:rPr>
        <w:t>"الأَشِظَّةِ"</w:t>
      </w:r>
    </w:p>
    <w:p>
      <w:pPr>
        <w:bidi/>
      </w:pPr>
      <w:r>
        <w:rPr>
          <w:rtl/>
          <w:cs/>
          <w:lang w:val="ar_AE" w:bidi="ar_AE"/>
        </w:rPr>
      </w:r>
      <w:r>
        <w:rPr>
          <w:rtl/>
          <w:cs/>
          <w:lang w:val="ar_AE" w:bidi="ar_AE"/>
        </w:rPr>
        <w:t xml:space="preserve">تتناسب </w:t>
      </w:r>
      <w:r>
        <w:rPr>
          <w:b/>
          <w:rtl/>
          <w:cs/>
          <w:lang w:val="ar_AE" w:bidi="ar_AE"/>
        </w:rPr>
        <w:t xml:space="preserve">الأَشِظَّةِ </w:t>
      </w:r>
      <w:r>
        <w:rPr>
          <w:rtl/>
          <w:cs/>
          <w:lang w:val="ar_AE" w:bidi="ar_AE"/>
        </w:rPr>
        <w:t xml:space="preserve">مع الحلقات لتثبيت الشقق (الستائر) معًا. انظر كيف ترجمت هذا في </w:t>
      </w:r>
      <w:r>
        <w:rPr>
          <w:rtl/>
          <w:cs/>
          <w:lang w:val="ar_AE" w:bidi="ar_AE"/>
        </w:rPr>
        <w:t>خروج 26:6</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33 (#2)</w:t>
      </w:r>
      <w:r>
        <w:rPr>
          <w:rtl/>
          <w:cs/>
          <w:lang w:val="ar_AE" w:bidi="ar_AE"/>
        </w:rPr>
      </w:r>
    </w:p>
    <w:p>
      <w:pPr>
        <w:bidi/>
      </w:pPr>
      <w:r>
        <w:rPr>
          <w:rtl/>
          <w:cs/>
          <w:lang w:val="ar_AE" w:bidi="ar_AE"/>
        </w:rPr>
      </w:r>
      <w:r>
        <w:rPr>
          <w:rtl/>
          <w:cs/>
          <w:lang w:val="ar_AE" w:bidi="ar_AE"/>
        </w:rPr>
        <w:t>קֹ֥דֶשׁ הַ⁠קֳּדָשִֽׁים</w:t>
      </w:r>
    </w:p>
    <w:p>
      <w:pPr>
        <w:bidi/>
      </w:pPr>
      <w:r>
        <w:rPr>
          <w:rtl/>
          <w:cs/>
          <w:lang w:val="ar_AE" w:bidi="ar_AE"/>
        </w:rPr>
      </w:r>
      <w:r>
        <w:rPr>
          <w:b/>
          <w:rtl/>
          <w:cs/>
          <w:lang w:val="ar_AE" w:bidi="ar_AE"/>
        </w:rPr>
        <w:t>"قدس الأقداس"</w:t>
      </w:r>
    </w:p>
    <w:p>
      <w:pPr>
        <w:bidi/>
      </w:pPr>
      <w:r>
        <w:rPr>
          <w:rtl/>
          <w:cs/>
          <w:lang w:val="ar_AE" w:bidi="ar_AE"/>
        </w:rPr>
      </w:r>
      <w:r>
        <w:rPr>
          <w:rtl/>
          <w:cs/>
          <w:lang w:val="ar_AE" w:bidi="ar_AE"/>
        </w:rPr>
        <w:t xml:space="preserve">هنا، التعبير </w:t>
      </w:r>
      <w:r>
        <w:rPr>
          <w:b/>
          <w:rtl/>
          <w:cs/>
          <w:lang w:val="ar_AE" w:bidi="ar_AE"/>
        </w:rPr>
        <w:t>قدس الأقداس</w:t>
      </w:r>
      <w:r>
        <w:rPr>
          <w:rtl/>
          <w:cs/>
          <w:lang w:val="ar_AE" w:bidi="ar_AE"/>
        </w:rPr>
        <w:t xml:space="preserve"> يعني مُقَدَّس للغاية أو فريد في قُدسيته. إذا لم يكن هذا التعبير يوضح أن هذا المكان سيصبح فريدًا في قدسيته في لغتك، فقد تحتاج إلى إيجاد طريقة أخرى للتعبير عن هذه الفكرة. ترجمة بديلة: "المكان الأقدس" أو "المكان المُقَدَّس بشكل استثنائي"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34 (#1)</w:t>
      </w:r>
      <w:r>
        <w:rPr>
          <w:rtl/>
          <w:cs/>
          <w:lang w:val="ar_AE" w:bidi="ar_AE"/>
        </w:rPr>
      </w:r>
    </w:p>
    <w:p>
      <w:pPr>
        <w:bidi/>
      </w:pPr>
      <w:r>
        <w:rPr>
          <w:rtl/>
          <w:cs/>
          <w:lang w:val="ar_AE" w:bidi="ar_AE"/>
        </w:rPr>
      </w:r>
      <w:r>
        <w:rPr>
          <w:rtl/>
          <w:cs/>
          <w:lang w:val="ar_AE" w:bidi="ar_AE"/>
        </w:rPr>
        <w:t>בְּ⁠קֹ֖דֶשׁ הַ⁠קֳּדָשִֽׁים</w:t>
      </w:r>
    </w:p>
    <w:p>
      <w:pPr>
        <w:bidi/>
      </w:pPr>
      <w:r>
        <w:rPr>
          <w:rtl/>
          <w:cs/>
          <w:lang w:val="ar_AE" w:bidi="ar_AE"/>
        </w:rPr>
      </w:r>
      <w:r>
        <w:rPr>
          <w:b/>
          <w:rtl/>
          <w:cs/>
          <w:lang w:val="ar_AE" w:bidi="ar_AE"/>
        </w:rPr>
        <w:t>"في قدس الأقداس"</w:t>
      </w:r>
    </w:p>
    <w:p>
      <w:pPr>
        <w:bidi/>
      </w:pPr>
      <w:r>
        <w:rPr>
          <w:rtl/>
          <w:cs/>
          <w:lang w:val="ar_AE" w:bidi="ar_AE"/>
        </w:rPr>
      </w:r>
      <w:r>
        <w:rPr>
          <w:rtl/>
          <w:cs/>
          <w:lang w:val="ar_AE" w:bidi="ar_AE"/>
        </w:rPr>
        <w:t xml:space="preserve">هنا، </w:t>
      </w:r>
      <w:r>
        <w:rPr>
          <w:b/>
          <w:rtl/>
          <w:cs/>
          <w:lang w:val="ar_AE" w:bidi="ar_AE"/>
        </w:rPr>
        <w:t>قدس الأقداس</w:t>
      </w:r>
      <w:r>
        <w:rPr>
          <w:rtl/>
          <w:cs/>
          <w:lang w:val="ar_AE" w:bidi="ar_AE"/>
        </w:rPr>
        <w:t xml:space="preserve"> يعني مُقَدَّس للغاية، كما في أقدس الأماكن المُقَدَّسة. إذا لم يكن هذا الشكل يعبر عن أن هذا المكان سيصبح مُقَدَّسًا بشكل فريد في لغتك، فقد تحتاج إلى إيجاد طريقة أخرى للتعبير عن هذه الفكرة. انظر كيف ترجمتها في الآية السابقة. ترجمة بديلة: "في المكان الأكثر قُدسية" أو "في المكان المُقَدَّس بشكل استثنائي"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35 (#1)</w:t>
      </w:r>
      <w:r>
        <w:rPr>
          <w:rtl/>
          <w:cs/>
          <w:lang w:val="ar_AE" w:bidi="ar_AE"/>
        </w:rPr>
      </w:r>
    </w:p>
    <w:p>
      <w:pPr>
        <w:bidi/>
      </w:pPr>
      <w:r>
        <w:rPr>
          <w:rtl/>
          <w:cs/>
          <w:lang w:val="ar_AE" w:bidi="ar_AE"/>
        </w:rPr>
      </w:r>
      <w:r>
        <w:rPr>
          <w:rtl/>
          <w:cs/>
          <w:lang w:val="ar_AE" w:bidi="ar_AE"/>
        </w:rPr>
        <w:t>אֶת־הַ⁠שֻּׁלְחָן֙ &amp; הַ⁠מְּנֹרָה֙</w:t>
      </w:r>
    </w:p>
    <w:p>
      <w:pPr>
        <w:bidi/>
      </w:pPr>
      <w:r>
        <w:rPr>
          <w:rtl/>
          <w:cs/>
          <w:lang w:val="ar_AE" w:bidi="ar_AE"/>
        </w:rPr>
      </w:r>
      <w:r>
        <w:rPr>
          <w:b/>
          <w:rtl/>
          <w:cs/>
          <w:lang w:val="ar_AE" w:bidi="ar_AE"/>
        </w:rPr>
        <w:t>"الْمَائِدَةَ"</w:t>
      </w:r>
      <w:r>
        <w:rPr>
          <w:rtl/>
          <w:cs/>
          <w:lang w:val="ar_AE" w:bidi="ar_AE"/>
        </w:rPr>
        <w:t xml:space="preserve"> - </w:t>
      </w:r>
      <w:r>
        <w:rPr>
          <w:b/>
          <w:rtl/>
          <w:cs/>
          <w:lang w:val="ar_AE" w:bidi="ar_AE"/>
        </w:rPr>
        <w:t>"وَالْمَنَارَةَ"</w:t>
      </w:r>
    </w:p>
    <w:p>
      <w:pPr>
        <w:bidi/>
      </w:pPr>
      <w:r>
        <w:rPr>
          <w:rtl/>
          <w:cs/>
          <w:lang w:val="ar_AE" w:bidi="ar_AE"/>
        </w:rPr>
      </w:r>
      <w:r>
        <w:rPr>
          <w:rtl/>
          <w:cs/>
          <w:lang w:val="ar_AE" w:bidi="ar_AE"/>
        </w:rPr>
        <w:t xml:space="preserve">هذه هي </w:t>
      </w:r>
      <w:r>
        <w:rPr>
          <w:b/>
          <w:rtl/>
          <w:cs/>
          <w:lang w:val="ar_AE" w:bidi="ar_AE"/>
        </w:rPr>
        <w:t xml:space="preserve">الْمَائِدَة </w:t>
      </w:r>
      <w:r>
        <w:rPr>
          <w:rtl/>
          <w:cs/>
          <w:lang w:val="ar_AE" w:bidi="ar_AE"/>
        </w:rPr>
        <w:t xml:space="preserve">التي أخبر الرب موسى كيف يصنعها في </w:t>
      </w:r>
      <w:r>
        <w:rPr>
          <w:rtl/>
          <w:cs/>
          <w:lang w:val="ar_AE" w:bidi="ar_AE"/>
        </w:rPr>
        <w:t>25:23–30</w:t>
      </w:r>
      <w:r>
        <w:rPr>
          <w:rtl/>
          <w:cs/>
          <w:lang w:val="ar_AE" w:bidi="ar_AE"/>
        </w:rPr>
        <w:t xml:space="preserve"> و</w:t>
      </w:r>
      <w:r>
        <w:rPr>
          <w:b/>
          <w:rtl/>
          <w:cs/>
          <w:lang w:val="ar_AE" w:bidi="ar_AE"/>
        </w:rPr>
        <w:t>المنارة</w:t>
      </w:r>
      <w:r>
        <w:rPr>
          <w:rtl/>
          <w:cs/>
          <w:lang w:val="ar_AE" w:bidi="ar_AE"/>
        </w:rPr>
        <w:t xml:space="preserve"> التي أخبره كيف يصنعها في </w:t>
      </w:r>
      <w:r>
        <w:rPr>
          <w:rtl/>
          <w:cs/>
          <w:lang w:val="ar_AE" w:bidi="ar_AE"/>
        </w:rPr>
        <w:t>25:31–39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36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نصًا مشابهًا جدًا في </w:t>
      </w:r>
      <w:r>
        <w:rPr>
          <w:rtl/>
          <w:cs/>
          <w:lang w:val="ar_AE" w:bidi="ar_AE"/>
        </w:rPr>
        <w:t>خروج 26:1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36 (#2)</w:t>
      </w:r>
      <w:r>
        <w:rPr>
          <w:rtl/>
          <w:cs/>
          <w:lang w:val="ar_AE" w:bidi="ar_AE"/>
        </w:rPr>
      </w:r>
    </w:p>
    <w:p>
      <w:pPr>
        <w:bidi/>
      </w:pPr>
      <w:r>
        <w:rPr>
          <w:rtl/>
          <w:cs/>
          <w:lang w:val="ar_AE" w:bidi="ar_AE"/>
        </w:rPr>
      </w:r>
      <w:r>
        <w:rPr>
          <w:rtl/>
          <w:cs/>
          <w:lang w:val="ar_AE" w:bidi="ar_AE"/>
        </w:rPr>
        <w:t>תְּכֵ֧לֶת וְ⁠אַרְגָּמָ֛ן וְ⁠תוֹלַ֥עַת שָׁנִ֖י</w:t>
      </w:r>
    </w:p>
    <w:p>
      <w:pPr>
        <w:bidi/>
      </w:pPr>
      <w:r>
        <w:rPr>
          <w:rtl/>
          <w:cs/>
          <w:lang w:val="ar_AE" w:bidi="ar_AE"/>
        </w:rPr>
      </w:r>
      <w:r>
        <w:rPr>
          <w:b/>
          <w:rtl/>
          <w:cs/>
          <w:lang w:val="ar_AE" w:bidi="ar_AE"/>
        </w:rPr>
        <w:t>"من أَسْمَانْجُونِيٍّ وَأُرْجُوَانٍ وَقِرْمِزٍ"</w:t>
      </w:r>
    </w:p>
    <w:p>
      <w:pPr>
        <w:bidi/>
      </w:pPr>
      <w:r>
        <w:rPr>
          <w:rtl/>
          <w:cs/>
          <w:lang w:val="ar_AE" w:bidi="ar_AE"/>
        </w:rPr>
      </w:r>
      <w:r>
        <w:rPr>
          <w:rtl/>
          <w:cs/>
          <w:lang w:val="ar_AE" w:bidi="ar_AE"/>
        </w:rPr>
        <w:t xml:space="preserve">قد يعني هذا: (1) "خيوط مصبوغة باللون الأزرق والأرجواني والقرمزي"، ربما خيوط صوف، أو (2) "صبغة زرقاء وأرجوانية وقرمزية" لصبغ الكتان. انظر كيف ترجمت هذا في </w:t>
      </w:r>
      <w:r>
        <w:rPr>
          <w:rtl/>
          <w:cs/>
          <w:lang w:val="ar_AE" w:bidi="ar_AE"/>
        </w:rPr>
        <w:t>خروج 25:4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36 (#3)</w:t>
      </w:r>
      <w:r>
        <w:rPr>
          <w:rtl/>
          <w:cs/>
          <w:lang w:val="ar_AE" w:bidi="ar_AE"/>
        </w:rPr>
      </w:r>
    </w:p>
    <w:p>
      <w:pPr>
        <w:bidi/>
      </w:pPr>
      <w:r>
        <w:rPr>
          <w:rtl/>
          <w:cs/>
          <w:lang w:val="ar_AE" w:bidi="ar_AE"/>
        </w:rPr>
      </w:r>
      <w:r>
        <w:rPr>
          <w:rtl/>
          <w:cs/>
          <w:lang w:val="ar_AE" w:bidi="ar_AE"/>
        </w:rPr>
        <w:t>וְ⁠שֵׁ֣שׁ מָשְׁזָ֑ר</w:t>
      </w:r>
    </w:p>
    <w:p>
      <w:pPr>
        <w:bidi/>
      </w:pPr>
      <w:r>
        <w:rPr>
          <w:rtl/>
          <w:cs/>
          <w:lang w:val="ar_AE" w:bidi="ar_AE"/>
        </w:rPr>
      </w:r>
      <w:r>
        <w:rPr>
          <w:b/>
          <w:rtl/>
          <w:cs/>
          <w:lang w:val="ar_AE" w:bidi="ar_AE"/>
        </w:rPr>
        <w:t>"وَبُوصٍ مَبْرُومٍ"</w:t>
      </w:r>
    </w:p>
    <w:p>
      <w:pPr>
        <w:bidi/>
      </w:pPr>
      <w:r>
        <w:rPr>
          <w:rtl/>
          <w:cs/>
          <w:lang w:val="ar_AE" w:bidi="ar_AE"/>
        </w:rPr>
      </w:r>
      <w:r>
        <w:rPr>
          <w:rtl/>
          <w:cs/>
          <w:lang w:val="ar_AE" w:bidi="ar_AE"/>
        </w:rPr>
        <w:t>كان هذا قماش مصنوع من خيوط الكتان الناعمة التي قام شخص بلفها معًا لصنع خيط أقوى.</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36 (#4)</w:t>
      </w:r>
      <w:r>
        <w:rPr>
          <w:rtl/>
          <w:cs/>
          <w:lang w:val="ar_AE" w:bidi="ar_AE"/>
        </w:rPr>
      </w:r>
    </w:p>
    <w:p>
      <w:pPr>
        <w:bidi/>
      </w:pPr>
      <w:r>
        <w:rPr>
          <w:rtl/>
          <w:cs/>
          <w:lang w:val="ar_AE" w:bidi="ar_AE"/>
        </w:rPr>
      </w:r>
      <w:r>
        <w:rPr>
          <w:rtl/>
          <w:cs/>
          <w:lang w:val="ar_AE" w:bidi="ar_AE"/>
        </w:rPr>
        <w:t>רֹקֵֽם</w:t>
      </w:r>
    </w:p>
    <w:p>
      <w:pPr>
        <w:bidi/>
      </w:pPr>
      <w:r>
        <w:rPr>
          <w:rtl/>
          <w:cs/>
          <w:lang w:val="ar_AE" w:bidi="ar_AE"/>
        </w:rPr>
      </w:r>
      <w:r>
        <w:rPr>
          <w:b/>
          <w:rtl/>
          <w:cs/>
          <w:lang w:val="ar_AE" w:bidi="ar_AE"/>
        </w:rPr>
        <w:t>"الطَّرَّازِ"</w:t>
      </w:r>
    </w:p>
    <w:p>
      <w:pPr>
        <w:bidi/>
      </w:pPr>
      <w:r>
        <w:rPr>
          <w:rtl/>
          <w:cs/>
          <w:lang w:val="ar_AE" w:bidi="ar_AE"/>
        </w:rPr>
      </w:r>
      <w:r>
        <w:rPr>
          <w:rtl/>
          <w:cs/>
          <w:lang w:val="ar_AE" w:bidi="ar_AE"/>
        </w:rPr>
        <w:t>ترجمة بديلة: "شخص يقوم بخياطة تصاميم زخرفية على القماش" أو "شخص يقوم بالتطريز"</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37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شاهد كيف ترجمت تعليمات مشابهة جدًا في </w:t>
      </w:r>
      <w:r>
        <w:rPr>
          <w:rtl/>
          <w:cs/>
          <w:lang w:val="ar_AE" w:bidi="ar_AE"/>
        </w:rPr>
        <w:t>26:32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27</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هذا الأصحاح يُعَدّ استمرارًا للمادة المذكورة في الأصحاح السابق.</w:t>
      </w:r>
    </w:p>
    <w:p>
      <w:pPr>
        <w:pStyle w:val="ListBullet"/>
        <w:bidi/>
        <w:spacing w:line="240" w:lineRule="auto"/>
        <w:ind w:left="720"/>
      </w:pPr>
      <w:r>
        <w:rPr>
          <w:rtl/>
          <w:cs/>
          <w:lang w:val="ar_AE" w:bidi="ar_AE"/>
        </w:rPr>
      </w:r>
      <w:r>
        <w:rPr>
          <w:rtl/>
          <w:cs/>
          <w:lang w:val="ar_AE" w:bidi="ar_AE"/>
        </w:rPr>
        <w:t>الآيات 1–8: إرشادات لبناء المذبح</w:t>
      </w:r>
    </w:p>
    <w:p>
      <w:pPr>
        <w:pStyle w:val="ListBullet"/>
        <w:bidi/>
        <w:spacing w:line="240" w:lineRule="auto"/>
        <w:ind w:left="720"/>
      </w:pPr>
      <w:r>
        <w:rPr>
          <w:rtl/>
          <w:cs/>
          <w:lang w:val="ar_AE" w:bidi="ar_AE"/>
        </w:rPr>
      </w:r>
      <w:r>
        <w:rPr>
          <w:rtl/>
          <w:cs/>
          <w:lang w:val="ar_AE" w:bidi="ar_AE"/>
        </w:rPr>
        <w:t>الآيات 9–19: إرشادات لبناء جدران الستائر الخارجية التي تشكل الفناء المحيط بالخيمة المُقَدَّسة (الدار الخارجية)</w:t>
      </w:r>
    </w:p>
    <w:p>
      <w:pPr>
        <w:pStyle w:val="ListBullet"/>
        <w:bidi/>
        <w:spacing w:line="240" w:lineRule="auto"/>
        <w:ind w:left="720"/>
      </w:pPr>
      <w:r>
        <w:rPr>
          <w:rtl/>
          <w:cs/>
          <w:lang w:val="ar_AE" w:bidi="ar_AE"/>
        </w:rPr>
      </w:r>
      <w:r>
        <w:rPr>
          <w:rtl/>
          <w:cs/>
          <w:lang w:val="ar_AE" w:bidi="ar_AE"/>
        </w:rPr>
        <w:t>الآيتان 20–21: إرشادات للمنارة</w:t>
      </w:r>
    </w:p>
    <w:p>
      <w:pPr>
        <w:pStyle w:val="Heading3"/>
        <w:bidi/>
      </w:pPr>
      <w:r>
        <w:rPr>
          <w:rtl/>
          <w:cs/>
          <w:lang w:val="ar_AE" w:bidi="ar_AE"/>
        </w:rPr>
        <w:t>مفاهيم خاصة في هذا الأصحاح</w:t>
      </w:r>
    </w:p>
    <w:p>
      <w:pPr>
        <w:pStyle w:val="Heading4"/>
        <w:bidi/>
      </w:pPr>
      <w:r>
        <w:rPr>
          <w:rtl/>
          <w:cs/>
          <w:lang w:val="ar_AE" w:bidi="ar_AE"/>
        </w:rPr>
        <w:t>خيمة الاجتماع</w:t>
      </w:r>
    </w:p>
    <w:p>
      <w:pPr>
        <w:bidi/>
      </w:pPr>
      <w:r>
        <w:rPr>
          <w:rtl/>
          <w:cs/>
          <w:lang w:val="ar_AE" w:bidi="ar_AE"/>
        </w:rPr>
      </w:r>
      <w:r>
        <w:rPr>
          <w:rtl/>
          <w:cs/>
          <w:lang w:val="ar_AE" w:bidi="ar_AE"/>
        </w:rPr>
        <w:t>هذا الأصحاح يقدم تعليمات محددة بشأن بناء الدار الخارجية المحيطة بالمسكن التي تحتوي على المذبح، حيث كان الكهنة يقدمون الذبائح للرب.</w:t>
      </w:r>
    </w:p>
    <w:p>
      <w:pPr>
        <w:pStyle w:val="Heading3"/>
        <w:bidi/>
      </w:pPr>
      <w:r>
        <w:rPr>
          <w:rtl/>
          <w:cs/>
          <w:lang w:val="ar_AE" w:bidi="ar_AE"/>
        </w:rPr>
        <w:t>مشكلات محتملة في الترجمة</w:t>
      </w:r>
    </w:p>
    <w:p>
      <w:pPr>
        <w:pStyle w:val="ListBullet"/>
        <w:bidi/>
        <w:spacing w:line="240" w:lineRule="auto"/>
        <w:ind w:left="720"/>
      </w:pPr>
      <w:r>
        <w:rPr>
          <w:rtl/>
          <w:cs/>
          <w:lang w:val="ar_AE" w:bidi="ar_AE"/>
        </w:rPr>
      </w:r>
      <w:r>
        <w:rPr>
          <w:rtl/>
          <w:cs/>
          <w:lang w:val="ar_AE" w:bidi="ar_AE"/>
        </w:rPr>
        <w:t xml:space="preserve">الفعل </w:t>
      </w:r>
      <w:r>
        <w:rPr>
          <w:b/>
          <w:rtl/>
          <w:cs/>
          <w:lang w:val="ar_AE" w:bidi="ar_AE"/>
        </w:rPr>
        <w:t>تصنع make</w:t>
      </w:r>
      <w:r>
        <w:rPr>
          <w:rtl/>
          <w:cs/>
          <w:lang w:val="ar_AE" w:bidi="ar_AE"/>
        </w:rPr>
        <w:t xml:space="preserve"> في بداية </w:t>
      </w:r>
      <w:r>
        <w:rPr>
          <w:rtl/>
          <w:cs/>
          <w:lang w:val="ar_AE" w:bidi="ar_AE"/>
        </w:rPr>
        <w:t>27:9</w:t>
      </w:r>
      <w:r>
        <w:rPr>
          <w:rtl/>
          <w:cs/>
          <w:lang w:val="ar_AE" w:bidi="ar_AE"/>
        </w:rPr>
        <w:t xml:space="preserve"> هو الفعل الوحيد في الآيات من 9 إلى 18. قد تتمكن بعض اللغات من ترجمة سلسلة مقاطع بهذا الطول دون الحاجة إلى أفعال إضافية. بينما تحتاج لغات أخرى (بما في ذلك الإنجليزية) إلى توفير الحد الأدنى من الأفعال (ULT) أو عدد معقول من الأفعال (UST) لتحقيق السلاسة.</w:t>
      </w:r>
    </w:p>
    <w:p>
      <w:pPr>
        <w:pStyle w:val="ListBullet"/>
        <w:bidi/>
        <w:spacing w:line="240" w:lineRule="auto"/>
        <w:ind w:left="720"/>
      </w:pPr>
      <w:r>
        <w:rPr>
          <w:rtl/>
          <w:cs/>
          <w:lang w:val="ar_AE" w:bidi="ar_AE"/>
        </w:rPr>
      </w:r>
      <w:r>
        <w:rPr>
          <w:rtl/>
          <w:cs/>
          <w:lang w:val="ar_AE" w:bidi="ar_AE"/>
        </w:rPr>
        <w:t>لا يزال هناك عدد من المصطلحات التي قد تكون غير معروفة، لكنها جميعًا تشير إلى أشياء ملموسة.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27: 1 (#1)</w:t>
      </w:r>
      <w:r>
        <w:rPr>
          <w:rtl/>
          <w:cs/>
          <w:lang w:val="ar_AE" w:bidi="ar_AE"/>
        </w:rPr>
      </w:r>
    </w:p>
    <w:p>
      <w:pPr>
        <w:bidi/>
      </w:pPr>
      <w:r>
        <w:rPr>
          <w:rtl/>
          <w:cs/>
          <w:lang w:val="ar_AE" w:bidi="ar_AE"/>
        </w:rPr>
      </w:r>
      <w:r>
        <w:rPr>
          <w:rtl/>
          <w:cs/>
          <w:lang w:val="ar_AE" w:bidi="ar_AE"/>
        </w:rPr>
        <w:t>חָמֵשׁ֩ אַמּ֨וֹת &amp; וְ⁠חָמֵ֧שׁ אַמּ֣וֹת &amp; וְ⁠שָׁלֹ֥שׁ אַמּ֖וֹת</w:t>
      </w:r>
    </w:p>
    <w:p>
      <w:pPr>
        <w:bidi/>
      </w:pPr>
      <w:r>
        <w:rPr>
          <w:rtl/>
          <w:cs/>
          <w:lang w:val="ar_AE" w:bidi="ar_AE"/>
        </w:rPr>
      </w:r>
      <w:r>
        <w:rPr>
          <w:b/>
          <w:rtl/>
          <w:cs/>
          <w:lang w:val="ar_AE" w:bidi="ar_AE"/>
        </w:rPr>
        <w:t>"خمسة أذرع"</w:t>
      </w:r>
      <w:r>
        <w:rPr>
          <w:rtl/>
          <w:cs/>
          <w:lang w:val="ar_AE" w:bidi="ar_AE"/>
        </w:rPr>
        <w:t xml:space="preserve"> - </w:t>
      </w:r>
      <w:r>
        <w:rPr>
          <w:b/>
          <w:rtl/>
          <w:cs/>
          <w:lang w:val="ar_AE" w:bidi="ar_AE"/>
        </w:rPr>
        <w:t>"وخمسة أذرع"</w:t>
      </w:r>
      <w:r>
        <w:rPr>
          <w:rtl/>
          <w:cs/>
          <w:lang w:val="ar_AE" w:bidi="ar_AE"/>
        </w:rPr>
        <w:t xml:space="preserve"> - </w:t>
      </w:r>
      <w:r>
        <w:rPr>
          <w:b/>
          <w:rtl/>
          <w:cs/>
          <w:lang w:val="ar_AE" w:bidi="ar_AE"/>
        </w:rPr>
        <w:t>"وثلاث أذرع"</w:t>
      </w:r>
    </w:p>
    <w:p>
      <w:pPr>
        <w:bidi/>
      </w:pPr>
      <w:r>
        <w:rPr>
          <w:rtl/>
          <w:cs/>
          <w:lang w:val="ar_AE" w:bidi="ar_AE"/>
        </w:rPr>
      </w:r>
      <w:r>
        <w:rPr>
          <w:rtl/>
          <w:cs/>
          <w:lang w:val="ar_AE" w:bidi="ar_AE"/>
        </w:rPr>
        <w:t>إذا كان ذلك مفيدًا لقرائك، فيمكنك التعبير عن ذلك باستخدام القياسات الحديثة، إما في النَّص أو في حاشية. ويساوي الذراع تقريبًا 46 سنتيمترًا. و</w:t>
      </w:r>
      <w:r>
        <w:rPr>
          <w:rtl/>
          <w:cs/>
          <w:lang w:val="ar_AE" w:bidi="ar_AE"/>
        </w:rPr>
        <w:t>للمرجعية، فإن القياسات الأكثر دقة لهذه الآية حسب النظام المتري هي</w:t>
      </w:r>
      <w:r>
        <w:rPr>
          <w:rtl/>
          <w:cs/>
          <w:lang w:val="ar_AE" w:bidi="ar_AE"/>
        </w:rPr>
        <w:t>: 2.3 متر … 2.3 متر … 138 سنتيمترًا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27: 4 (#1)</w:t>
      </w:r>
      <w:r>
        <w:rPr>
          <w:rtl/>
          <w:cs/>
          <w:lang w:val="ar_AE" w:bidi="ar_AE"/>
        </w:rPr>
      </w:r>
    </w:p>
    <w:p>
      <w:pPr>
        <w:bidi/>
      </w:pPr>
      <w:r>
        <w:rPr>
          <w:rtl/>
          <w:cs/>
          <w:lang w:val="ar_AE" w:bidi="ar_AE"/>
        </w:rPr>
      </w:r>
      <w:r>
        <w:rPr>
          <w:rtl/>
          <w:cs/>
          <w:lang w:val="ar_AE" w:bidi="ar_AE"/>
        </w:rPr>
        <w:t>מִכְבָּ֔ר</w:t>
      </w:r>
    </w:p>
    <w:p>
      <w:pPr>
        <w:bidi/>
      </w:pPr>
      <w:r>
        <w:rPr>
          <w:rtl/>
          <w:cs/>
          <w:lang w:val="ar_AE" w:bidi="ar_AE"/>
        </w:rPr>
      </w:r>
      <w:r>
        <w:rPr>
          <w:b/>
          <w:rtl/>
          <w:cs/>
          <w:lang w:val="ar_AE" w:bidi="ar_AE"/>
        </w:rPr>
        <w:t>"شُبَّاكَةً"</w:t>
      </w:r>
    </w:p>
    <w:p>
      <w:pPr>
        <w:bidi/>
      </w:pPr>
      <w:r>
        <w:rPr>
          <w:rtl/>
          <w:cs/>
          <w:lang w:val="ar_AE" w:bidi="ar_AE"/>
        </w:rPr>
      </w:r>
      <w:r>
        <w:rPr>
          <w:b/>
          <w:rtl/>
          <w:cs/>
          <w:lang w:val="ar_AE" w:bidi="ar_AE"/>
        </w:rPr>
        <w:t xml:space="preserve">الشُبَّاكَةً </w:t>
      </w:r>
      <w:r>
        <w:rPr>
          <w:rtl/>
          <w:cs/>
          <w:lang w:val="ar_AE" w:bidi="ar_AE"/>
        </w:rPr>
        <w:t>المعدنية هي إطار من قضبان معدنية متقاطعة لحمل الخشب عند الاحتراق.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4 (#2)</w:t>
      </w:r>
      <w:r>
        <w:rPr>
          <w:rtl/>
          <w:cs/>
          <w:lang w:val="ar_AE" w:bidi="ar_AE"/>
        </w:rPr>
      </w:r>
    </w:p>
    <w:p>
      <w:pPr>
        <w:bidi/>
      </w:pPr>
      <w:r>
        <w:rPr>
          <w:rtl/>
          <w:cs/>
          <w:lang w:val="ar_AE" w:bidi="ar_AE"/>
        </w:rPr>
      </w:r>
      <w:r>
        <w:rPr>
          <w:rtl/>
          <w:cs/>
          <w:lang w:val="ar_AE" w:bidi="ar_AE"/>
        </w:rPr>
        <w:t>וְ⁠עָשִׂ֣יתָ עַל־הָ⁠רֶ֗שֶׁת אַרְבַּע֙ טַבְּעֹ֣ת נְחֹ֔שֶׁת עַ֖ל אַרְבַּ֥ע קְצוֹתָֽי⁠ו</w:t>
      </w:r>
    </w:p>
    <w:p>
      <w:pPr>
        <w:bidi/>
      </w:pPr>
      <w:r>
        <w:rPr>
          <w:rtl/>
          <w:cs/>
          <w:lang w:val="ar_AE" w:bidi="ar_AE"/>
        </w:rPr>
      </w:r>
      <w:r>
        <w:rPr>
          <w:b/>
          <w:rtl/>
          <w:cs/>
          <w:lang w:val="ar_AE" w:bidi="ar_AE"/>
        </w:rPr>
        <w:t>"وَتَصْنَعُ عَلَى الشَّبَكَةِ أَرْبَعَ حَلَقَاتٍ مِنْ نُحَاسٍ عَلَى أَرْبَعَةِ أَطْرَافِهِ"</w:t>
      </w:r>
    </w:p>
    <w:p>
      <w:pPr>
        <w:bidi/>
      </w:pPr>
      <w:r>
        <w:rPr>
          <w:rtl/>
          <w:cs/>
          <w:lang w:val="ar_AE" w:bidi="ar_AE"/>
        </w:rPr>
      </w:r>
      <w:r>
        <w:rPr>
          <w:rtl/>
          <w:cs/>
          <w:lang w:val="ar_AE" w:bidi="ar_AE"/>
        </w:rPr>
        <w:t xml:space="preserve">قد ترغب في الرجوع إلى عدة مقاطع أخرى تتعلق بصنع الحلقات لحمل العُصي عند ترجمة هذه الآية. انظر </w:t>
      </w:r>
      <w:r>
        <w:rPr>
          <w:rtl/>
          <w:cs/>
          <w:lang w:val="ar_AE" w:bidi="ar_AE"/>
        </w:rPr>
        <w:t>خروج 25 : 12</w:t>
      </w:r>
      <w:r>
        <w:rPr>
          <w:rtl/>
          <w:cs/>
          <w:lang w:val="ar_AE" w:bidi="ar_AE"/>
        </w:rPr>
        <w:t xml:space="preserve">، </w:t>
      </w:r>
      <w:r>
        <w:rPr>
          <w:rtl/>
          <w:cs/>
          <w:lang w:val="ar_AE" w:bidi="ar_AE"/>
        </w:rPr>
        <w:t>خروج 25: 26</w:t>
      </w:r>
      <w:r>
        <w:rPr>
          <w:rtl/>
          <w:cs/>
          <w:lang w:val="ar_AE" w:bidi="ar_AE"/>
        </w:rPr>
        <w:t>، و</w:t>
      </w:r>
      <w:r>
        <w:rPr>
          <w:rtl/>
          <w:cs/>
          <w:lang w:val="ar_AE" w:bidi="ar_AE"/>
        </w:rPr>
        <w:t>خروج 25: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27: 5 (#1)</w:t>
      </w:r>
      <w:r>
        <w:rPr>
          <w:rtl/>
          <w:cs/>
          <w:lang w:val="ar_AE" w:bidi="ar_AE"/>
        </w:rPr>
      </w:r>
    </w:p>
    <w:p>
      <w:pPr>
        <w:bidi/>
      </w:pPr>
      <w:r>
        <w:rPr>
          <w:rtl/>
          <w:cs/>
          <w:lang w:val="ar_AE" w:bidi="ar_AE"/>
        </w:rPr>
      </w:r>
      <w:r>
        <w:rPr>
          <w:rtl/>
          <w:cs/>
          <w:lang w:val="ar_AE" w:bidi="ar_AE"/>
        </w:rPr>
        <w:t>וְ⁠נָתַתָּ֣ה אֹתָ֗⁠הּ תַּ֛חַת כַּרְכֹּ֥ב הַ⁠מִּזְבֵּ֖חַ מִ⁠לְּ⁠מָ֑טָּה וְ⁠הָיְתָ֣ה הָ⁠רֶ֔שֶׁת עַ֖ד חֲצִ֥י הַ⁠מִּזְבֵּֽחַ</w:t>
      </w:r>
    </w:p>
    <w:p>
      <w:pPr>
        <w:bidi/>
      </w:pPr>
      <w:r>
        <w:rPr>
          <w:rtl/>
          <w:cs/>
          <w:lang w:val="ar_AE" w:bidi="ar_AE"/>
        </w:rPr>
      </w:r>
      <w:r>
        <w:rPr>
          <w:b/>
          <w:rtl/>
          <w:cs/>
          <w:lang w:val="ar_AE" w:bidi="ar_AE"/>
        </w:rPr>
        <w:t>"وَتَجْعَلُهَا تَحْتَ حَاجِبِ الْمَذْبَحِ مِنْ أَسْفَلُ، وَتَكُونُ الشَّبَكَةُ إِلَى نِصْفِ الْمَذْبَحِ"</w:t>
      </w:r>
    </w:p>
    <w:p>
      <w:pPr>
        <w:bidi/>
      </w:pPr>
      <w:r>
        <w:rPr>
          <w:rtl/>
          <w:cs/>
          <w:lang w:val="ar_AE" w:bidi="ar_AE"/>
        </w:rPr>
      </w:r>
      <w:r>
        <w:rPr>
          <w:rtl/>
          <w:cs/>
          <w:lang w:val="ar_AE" w:bidi="ar_AE"/>
        </w:rPr>
        <w:t>تم وضع الشبكة داخل المذبح. إذا كان ذلك سيساعد قراءك، فيمكنك التعبير عن ذلك بشكل واضح.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7 (#1)</w:t>
      </w:r>
      <w:r>
        <w:rPr>
          <w:rtl/>
          <w:cs/>
          <w:lang w:val="ar_AE" w:bidi="ar_AE"/>
        </w:rPr>
      </w:r>
    </w:p>
    <w:p>
      <w:pPr>
        <w:bidi/>
      </w:pPr>
      <w:r>
        <w:rPr>
          <w:rtl/>
          <w:cs/>
          <w:lang w:val="ar_AE" w:bidi="ar_AE"/>
        </w:rPr>
      </w:r>
      <w:r>
        <w:rPr>
          <w:rtl/>
          <w:cs/>
          <w:lang w:val="ar_AE" w:bidi="ar_AE"/>
        </w:rPr>
        <w:t>וְ⁠הוּבָ֥א אֶת־בַּדָּ֖י⁠ו</w:t>
      </w:r>
    </w:p>
    <w:p>
      <w:pPr>
        <w:bidi/>
      </w:pPr>
      <w:r>
        <w:rPr>
          <w:rtl/>
          <w:cs/>
          <w:lang w:val="ar_AE" w:bidi="ar_AE"/>
        </w:rPr>
      </w:r>
      <w:r>
        <w:rPr>
          <w:b/>
          <w:rtl/>
          <w:cs/>
          <w:lang w:val="ar_AE" w:bidi="ar_AE"/>
        </w:rPr>
        <w:t>"وَتُدْخَلُ عَصَوَاهُ فِي الْحَلَقَاتِ"</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"وستضع عصواه"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8 (#1)</w:t>
      </w:r>
      <w:r>
        <w:rPr>
          <w:rtl/>
          <w:cs/>
          <w:lang w:val="ar_AE" w:bidi="ar_AE"/>
        </w:rPr>
      </w:r>
    </w:p>
    <w:p>
      <w:pPr>
        <w:bidi/>
      </w:pPr>
      <w:r>
        <w:rPr>
          <w:rtl/>
          <w:cs/>
          <w:lang w:val="ar_AE" w:bidi="ar_AE"/>
        </w:rPr>
      </w:r>
      <w:r>
        <w:rPr>
          <w:rtl/>
          <w:cs/>
          <w:lang w:val="ar_AE" w:bidi="ar_AE"/>
        </w:rPr>
        <w:t>הֶרְאָ֥ה</w:t>
      </w:r>
    </w:p>
    <w:p>
      <w:pPr>
        <w:bidi/>
      </w:pPr>
      <w:r>
        <w:rPr>
          <w:rtl/>
          <w:cs/>
          <w:lang w:val="ar_AE" w:bidi="ar_AE"/>
        </w:rPr>
      </w:r>
      <w:r>
        <w:rPr>
          <w:b/>
          <w:rtl/>
          <w:cs/>
          <w:lang w:val="ar_AE" w:bidi="ar_AE"/>
        </w:rPr>
        <w:t>"كَمَا أُظْهِرَ لَكَ"</w:t>
      </w:r>
    </w:p>
    <w:p>
      <w:pPr>
        <w:bidi/>
      </w:pPr>
      <w:r>
        <w:rPr>
          <w:rtl/>
          <w:cs/>
          <w:lang w:val="ar_AE" w:bidi="ar_AE"/>
        </w:rPr>
      </w:r>
      <w:r>
        <w:rPr>
          <w:rtl/>
          <w:cs/>
          <w:lang w:val="ar_AE" w:bidi="ar_AE"/>
        </w:rPr>
        <w:t xml:space="preserve">يُشير الفاعل، الضمير المستتر </w:t>
      </w:r>
      <w:r>
        <w:rPr>
          <w:b/>
          <w:rtl/>
          <w:cs/>
          <w:lang w:val="ar_AE" w:bidi="ar_AE"/>
        </w:rPr>
        <w:t>هو،</w:t>
      </w:r>
      <w:r>
        <w:rPr>
          <w:rtl/>
          <w:cs/>
          <w:lang w:val="ar_AE" w:bidi="ar_AE"/>
        </w:rPr>
        <w:t xml:space="preserve"> إلى الرب بصيغة الغائب. إذا كان من غير المناسب في لغتك أن يشير الشخص إلى نفسه بهذه الطريقة، فقد تحتاج إلى تغييره. ترجمة بديلة: "أظهرت" أو "أظهر الرب"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8 (#2)</w:t>
      </w:r>
      <w:r>
        <w:rPr>
          <w:rtl/>
          <w:cs/>
          <w:lang w:val="ar_AE" w:bidi="ar_AE"/>
        </w:rPr>
      </w:r>
    </w:p>
    <w:p>
      <w:pPr>
        <w:bidi/>
      </w:pPr>
      <w:r>
        <w:rPr>
          <w:rtl/>
          <w:cs/>
          <w:lang w:val="ar_AE" w:bidi="ar_AE"/>
        </w:rPr>
      </w:r>
      <w:r>
        <w:rPr>
          <w:rtl/>
          <w:cs/>
          <w:lang w:val="ar_AE" w:bidi="ar_AE"/>
        </w:rPr>
        <w:t>יַעֲשֽׂוּ</w:t>
      </w:r>
    </w:p>
    <w:p>
      <w:pPr>
        <w:bidi/>
      </w:pPr>
      <w:r>
        <w:rPr>
          <w:rtl/>
          <w:cs/>
          <w:lang w:val="ar_AE" w:bidi="ar_AE"/>
        </w:rPr>
      </w:r>
      <w:r>
        <w:rPr>
          <w:b/>
          <w:rtl/>
          <w:cs/>
          <w:lang w:val="ar_AE" w:bidi="ar_AE"/>
        </w:rPr>
        <w:t>"هكَذَا يَصْنَعُونَهُ"</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من سيصنع كل هذه الأشياء. وهو إشارة إلى أنه بالرغم من أن الرب كان يتحدث إلى موسى بصيغة المفرد طوال الوقت، فإن هذه التعليمات كانت موجهة إلى الصُنَّاع الإسرائيليين. انظر مقدمة الإصحاح 25 للمزيد.</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9 (#1)</w:t>
      </w:r>
      <w:r>
        <w:rPr>
          <w:rtl/>
          <w:cs/>
          <w:lang w:val="ar_AE" w:bidi="ar_AE"/>
        </w:rPr>
      </w:r>
    </w:p>
    <w:p>
      <w:pPr>
        <w:bidi/>
      </w:pPr>
      <w:r>
        <w:rPr>
          <w:rtl/>
          <w:cs/>
          <w:lang w:val="ar_AE" w:bidi="ar_AE"/>
        </w:rPr>
      </w:r>
      <w:r>
        <w:rPr>
          <w:rtl/>
          <w:cs/>
          <w:lang w:val="ar_AE" w:bidi="ar_AE"/>
        </w:rPr>
        <w:t>שֵׁ֣שׁ מָשְׁזָ֗ר</w:t>
      </w:r>
    </w:p>
    <w:p>
      <w:pPr>
        <w:bidi/>
      </w:pPr>
      <w:r>
        <w:rPr>
          <w:rtl/>
          <w:cs/>
          <w:lang w:val="ar_AE" w:bidi="ar_AE"/>
        </w:rPr>
      </w:r>
      <w:r>
        <w:rPr>
          <w:b/>
          <w:rtl/>
          <w:cs/>
          <w:lang w:val="ar_AE" w:bidi="ar_AE"/>
        </w:rPr>
        <w:t>"مِنْ بُوصٍ مَبْرُومٍ"</w:t>
      </w:r>
    </w:p>
    <w:p>
      <w:pPr>
        <w:bidi/>
      </w:pPr>
      <w:r>
        <w:rPr>
          <w:rtl/>
          <w:cs/>
          <w:lang w:val="ar_AE" w:bidi="ar_AE"/>
        </w:rPr>
      </w:r>
      <w:r>
        <w:rPr>
          <w:rtl/>
          <w:cs/>
          <w:lang w:val="ar_AE" w:bidi="ar_AE"/>
        </w:rPr>
        <w:t xml:space="preserve">كان هذا نوعًا من القماش المصنوع من خيوط الكتان الناعمة التي قام شخص بلفها معًا لصنع خيط أقوى. انظر كيف ترجمت هذا في </w:t>
      </w:r>
      <w:r>
        <w:rPr>
          <w:rtl/>
          <w:cs/>
          <w:lang w:val="ar_AE" w:bidi="ar_AE"/>
        </w:rPr>
        <w:t>خروج 25:4</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9 (#2)</w:t>
      </w:r>
      <w:r>
        <w:rPr>
          <w:rtl/>
          <w:cs/>
          <w:lang w:val="ar_AE" w:bidi="ar_AE"/>
        </w:rPr>
      </w:r>
    </w:p>
    <w:p>
      <w:pPr>
        <w:bidi/>
      </w:pPr>
      <w:r>
        <w:rPr>
          <w:rtl/>
          <w:cs/>
          <w:lang w:val="ar_AE" w:bidi="ar_AE"/>
        </w:rPr>
      </w:r>
      <w:r>
        <w:rPr>
          <w:rtl/>
          <w:cs/>
          <w:lang w:val="ar_AE" w:bidi="ar_AE"/>
        </w:rPr>
        <w:t>מֵאָ֤ה בָֽ⁠אַמָּה֙</w:t>
      </w:r>
    </w:p>
    <w:p>
      <w:pPr>
        <w:bidi/>
      </w:pPr>
      <w:r>
        <w:rPr>
          <w:rtl/>
          <w:cs/>
          <w:lang w:val="ar_AE" w:bidi="ar_AE"/>
        </w:rPr>
      </w:r>
      <w:r>
        <w:rPr>
          <w:b/>
          <w:rtl/>
          <w:cs/>
          <w:lang w:val="ar_AE" w:bidi="ar_AE"/>
        </w:rPr>
        <w:t>"مِئَةُ ذِرَاعٍ"</w:t>
      </w:r>
    </w:p>
    <w:p>
      <w:pPr>
        <w:bidi/>
      </w:pPr>
      <w:r>
        <w:rPr>
          <w:rtl/>
          <w:cs/>
          <w:lang w:val="ar_AE" w:bidi="ar_AE"/>
        </w:rPr>
      </w:r>
      <w:r>
        <w:rPr>
          <w:rtl/>
          <w:cs/>
          <w:lang w:val="ar_AE" w:bidi="ar_AE"/>
        </w:rPr>
        <w:t>يمكنك تحويل هذا الطول إلى نظام قياس مألوف لقراءك إذا كان هذا هو أسلوب الترجمة الذي تستخدمه. وتساوي الذراع تقريبًا 46 سنتيمترًا. و</w:t>
      </w:r>
      <w:r>
        <w:rPr>
          <w:rtl/>
          <w:cs/>
          <w:lang w:val="ar_AE" w:bidi="ar_AE"/>
        </w:rPr>
        <w:t>للمرجعية، فإن القياسات الأكثر دقة لهذه الآية حسب النظام المتري هي</w:t>
      </w:r>
      <w:r>
        <w:rPr>
          <w:rtl/>
          <w:cs/>
          <w:lang w:val="ar_AE" w:bidi="ar_AE"/>
        </w:rPr>
        <w:t>: 46 مترًا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10 (#1)</w:t>
      </w:r>
      <w:r>
        <w:rPr>
          <w:rtl/>
          <w:cs/>
          <w:lang w:val="ar_AE" w:bidi="ar_AE"/>
        </w:rPr>
      </w:r>
    </w:p>
    <w:p>
      <w:pPr>
        <w:bidi/>
      </w:pPr>
      <w:r>
        <w:rPr>
          <w:rtl/>
          <w:cs/>
          <w:lang w:val="ar_AE" w:bidi="ar_AE"/>
        </w:rPr>
      </w:r>
      <w:r>
        <w:rPr>
          <w:rtl/>
          <w:cs/>
          <w:lang w:val="ar_AE" w:bidi="ar_AE"/>
        </w:rPr>
        <w:t>וְ⁠עַמֻּדָ֣י⁠ו עֶשְׂרִ֔ים וְ⁠אַדְנֵי⁠הֶ֥ם עֶשְׂרִ֖ים נְחֹ֑שֶׁת</w:t>
      </w:r>
    </w:p>
    <w:p>
      <w:pPr>
        <w:bidi/>
      </w:pPr>
      <w:r>
        <w:rPr>
          <w:rtl/>
          <w:cs/>
          <w:lang w:val="ar_AE" w:bidi="ar_AE"/>
        </w:rPr>
      </w:r>
      <w:r>
        <w:rPr>
          <w:b/>
          <w:rtl/>
          <w:cs/>
          <w:lang w:val="ar_AE" w:bidi="ar_AE"/>
        </w:rPr>
        <w:t>"وَأَعْمِدَتُهَا عِشْرُونَ، وَقَوَاعِدُهَا عِشْرُونَ مِنْ نُحَاسٍ"</w:t>
      </w:r>
    </w:p>
    <w:p>
      <w:pPr>
        <w:bidi/>
      </w:pPr>
      <w:r>
        <w:rPr>
          <w:rtl/>
          <w:cs/>
          <w:lang w:val="ar_AE" w:bidi="ar_AE"/>
        </w:rPr>
      </w:r>
      <w:r>
        <w:rPr>
          <w:rtl/>
          <w:cs/>
          <w:lang w:val="ar_AE" w:bidi="ar_AE"/>
        </w:rPr>
        <w:t xml:space="preserve">هنا، قد تشير كلمة </w:t>
      </w:r>
      <w:r>
        <w:rPr>
          <w:b/>
          <w:rtl/>
          <w:cs/>
          <w:lang w:val="ar_AE" w:bidi="ar_AE"/>
        </w:rPr>
        <w:t xml:space="preserve">النحاس </w:t>
      </w:r>
      <w:r>
        <w:rPr>
          <w:rtl/>
          <w:cs/>
          <w:lang w:val="ar_AE" w:bidi="ar_AE"/>
        </w:rPr>
        <w:t xml:space="preserve">إلى كل من </w:t>
      </w:r>
      <w:r>
        <w:rPr>
          <w:b/>
          <w:rtl/>
          <w:cs/>
          <w:lang w:val="ar_AE" w:bidi="ar_AE"/>
        </w:rPr>
        <w:t>الأعمدة</w:t>
      </w:r>
      <w:r>
        <w:rPr>
          <w:rtl/>
          <w:cs/>
          <w:lang w:val="ar_AE" w:bidi="ar_AE"/>
        </w:rPr>
        <w:t xml:space="preserve"> والقواعد، أو فقط إلى </w:t>
      </w:r>
      <w:r>
        <w:rPr>
          <w:b/>
          <w:rtl/>
          <w:cs/>
          <w:lang w:val="ar_AE" w:bidi="ar_AE"/>
        </w:rPr>
        <w:t>القواعد.</w:t>
      </w:r>
      <w:r>
        <w:rPr>
          <w:rtl/>
          <w:cs/>
          <w:lang w:val="ar_AE" w:bidi="ar_AE"/>
        </w:rPr>
        <w:t xml:space="preserve"> حيث كانت الأعمدة داخل الخيمة من الخشب المغطى بالذهب؛ وقد تكون هذه من الخشب المغطى بالنحاس.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العديد من الكلمات المشابهة في </w:t>
      </w:r>
      <w:r>
        <w:rPr>
          <w:rtl/>
          <w:cs/>
          <w:lang w:val="ar_AE" w:bidi="ar_AE"/>
        </w:rPr>
        <w:t>خروج 27:9–10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11 (#2)</w:t>
      </w:r>
      <w:r>
        <w:rPr>
          <w:rtl/>
          <w:cs/>
          <w:lang w:val="ar_AE" w:bidi="ar_AE"/>
        </w:rPr>
      </w:r>
    </w:p>
    <w:p>
      <w:pPr>
        <w:bidi/>
      </w:pPr>
      <w:r>
        <w:rPr>
          <w:rtl/>
          <w:cs/>
          <w:lang w:val="ar_AE" w:bidi="ar_AE"/>
        </w:rPr>
      </w:r>
      <w:r>
        <w:rPr>
          <w:rtl/>
          <w:cs/>
          <w:lang w:val="ar_AE" w:bidi="ar_AE"/>
        </w:rPr>
        <w:t>מֵ֣אָה</w:t>
      </w:r>
    </w:p>
    <w:p>
      <w:pPr>
        <w:bidi/>
      </w:pPr>
      <w:r>
        <w:rPr>
          <w:rtl/>
          <w:cs/>
          <w:lang w:val="ar_AE" w:bidi="ar_AE"/>
        </w:rPr>
      </w:r>
      <w:r>
        <w:rPr>
          <w:b/>
          <w:rtl/>
          <w:cs/>
          <w:lang w:val="ar_AE" w:bidi="ar_AE"/>
        </w:rPr>
        <w:t>"مِئَةُ ذِرَاعٍ"</w:t>
      </w:r>
    </w:p>
    <w:p>
      <w:pPr>
        <w:bidi/>
      </w:pPr>
      <w:r>
        <w:rPr>
          <w:rtl/>
          <w:cs/>
          <w:lang w:val="ar_AE" w:bidi="ar_AE"/>
        </w:rPr>
      </w:r>
      <w:r>
        <w:rPr>
          <w:rtl/>
          <w:cs/>
          <w:lang w:val="ar_AE" w:bidi="ar_AE"/>
        </w:rPr>
        <w:t>هنا، يتم حذف "الأذرع" - حسب بعض الترجمات الإنجليزية - لأنه يُفهم على أنه تكرار للتعليمات في الآية 9. إذا كان ذلك مفيدًا في لغتك، فيمكنك إضافة هذه الكلمات من السياق. ترجمة بديلة: "100 ذراع"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11 (#3)</w:t>
      </w:r>
      <w:r>
        <w:rPr>
          <w:rtl/>
          <w:cs/>
          <w:lang w:val="ar_AE" w:bidi="ar_AE"/>
        </w:rPr>
      </w:r>
    </w:p>
    <w:p>
      <w:pPr>
        <w:bidi/>
      </w:pPr>
      <w:r>
        <w:rPr>
          <w:rtl/>
          <w:cs/>
          <w:lang w:val="ar_AE" w:bidi="ar_AE"/>
        </w:rPr>
      </w:r>
      <w:r>
        <w:rPr>
          <w:rtl/>
          <w:cs/>
          <w:lang w:val="ar_AE" w:bidi="ar_AE"/>
        </w:rPr>
        <w:t>מֵ֣אָה</w:t>
      </w:r>
    </w:p>
    <w:p>
      <w:pPr>
        <w:bidi/>
      </w:pPr>
      <w:r>
        <w:rPr>
          <w:rtl/>
          <w:cs/>
          <w:lang w:val="ar_AE" w:bidi="ar_AE"/>
        </w:rPr>
      </w:r>
      <w:r>
        <w:rPr>
          <w:b/>
          <w:rtl/>
          <w:cs/>
          <w:lang w:val="ar_AE" w:bidi="ar_AE"/>
        </w:rPr>
        <w:t>"مِئَةُ ذِرَاعٍ"</w:t>
      </w:r>
    </w:p>
    <w:p>
      <w:pPr>
        <w:bidi/>
      </w:pPr>
      <w:r>
        <w:rPr>
          <w:rtl/>
          <w:cs/>
          <w:lang w:val="ar_AE" w:bidi="ar_AE"/>
        </w:rPr>
      </w:r>
      <w:r>
        <w:rPr>
          <w:rtl/>
          <w:cs/>
          <w:lang w:val="ar_AE" w:bidi="ar_AE"/>
        </w:rPr>
        <w:t>يمكنك تحويل هذا الطول إلى نظام قياس مألوف لقراءك إذا كان هذا هو أسلوب الترجمة الذي تستخدمه. حيث يساوي الذراع تقريبًا 46 سنتيمترًا. و</w:t>
      </w:r>
      <w:r>
        <w:rPr>
          <w:rtl/>
          <w:cs/>
          <w:lang w:val="ar_AE" w:bidi="ar_AE"/>
        </w:rPr>
        <w:t>للمرجعية، فإن القياسات الأكثر دقة لهذه الآية حسب النظام المتري هي</w:t>
      </w:r>
      <w:r>
        <w:rPr>
          <w:rtl/>
          <w:cs/>
          <w:lang w:val="ar_AE" w:bidi="ar_AE"/>
        </w:rPr>
        <w:t>: 46 مترًا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12 (#1)</w:t>
      </w:r>
      <w:r>
        <w:rPr>
          <w:rtl/>
          <w:cs/>
          <w:lang w:val="ar_AE" w:bidi="ar_AE"/>
        </w:rPr>
      </w:r>
    </w:p>
    <w:p>
      <w:pPr>
        <w:bidi/>
      </w:pPr>
      <w:r>
        <w:rPr>
          <w:rtl/>
          <w:cs/>
          <w:lang w:val="ar_AE" w:bidi="ar_AE"/>
        </w:rPr>
      </w:r>
      <w:r>
        <w:rPr>
          <w:rtl/>
          <w:cs/>
          <w:lang w:val="ar_AE" w:bidi="ar_AE"/>
        </w:rPr>
        <w:t>חֲמִשִּׁ֣ים אַמָּ֑ה</w:t>
      </w:r>
    </w:p>
    <w:p>
      <w:pPr>
        <w:bidi/>
      </w:pPr>
      <w:r>
        <w:rPr>
          <w:rtl/>
          <w:cs/>
          <w:lang w:val="ar_AE" w:bidi="ar_AE"/>
        </w:rPr>
      </w:r>
      <w:r>
        <w:rPr>
          <w:b/>
          <w:rtl/>
          <w:cs/>
          <w:lang w:val="ar_AE" w:bidi="ar_AE"/>
        </w:rPr>
        <w:t>"خَمْسُونَ ذِرَاعًا"</w:t>
      </w:r>
    </w:p>
    <w:p>
      <w:pPr>
        <w:bidi/>
      </w:pPr>
      <w:r>
        <w:rPr>
          <w:rtl/>
          <w:cs/>
          <w:lang w:val="ar_AE" w:bidi="ar_AE"/>
        </w:rPr>
      </w:r>
      <w:r>
        <w:rPr>
          <w:rtl/>
          <w:cs/>
          <w:lang w:val="ar_AE" w:bidi="ar_AE"/>
        </w:rPr>
        <w:t>يمكنك تحويل هذا الطول إلى نظام قياس مألوف لقراءك إذا كان هذا هو نمط الترجمة الذي تستخدمه. حيث يساوي الذراع تقريبًا 46 سنتيمترًا. و</w:t>
      </w:r>
      <w:r>
        <w:rPr>
          <w:rtl/>
          <w:cs/>
          <w:lang w:val="ar_AE" w:bidi="ar_AE"/>
        </w:rPr>
        <w:t>للمرجعية، فإن القياسات الأكثر دقة لهذه الآية حسب النظام المتري هي</w:t>
      </w:r>
      <w:r>
        <w:rPr>
          <w:rtl/>
          <w:cs/>
          <w:lang w:val="ar_AE" w:bidi="ar_AE"/>
        </w:rPr>
        <w:t>: 23 مترًا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13 (#1)</w:t>
      </w:r>
      <w:r>
        <w:rPr>
          <w:rtl/>
          <w:cs/>
          <w:lang w:val="ar_AE" w:bidi="ar_AE"/>
        </w:rPr>
      </w:r>
    </w:p>
    <w:p>
      <w:pPr>
        <w:bidi/>
      </w:pPr>
      <w:r>
        <w:rPr>
          <w:rtl/>
          <w:cs/>
          <w:lang w:val="ar_AE" w:bidi="ar_AE"/>
        </w:rPr>
      </w:r>
      <w:r>
        <w:rPr>
          <w:rtl/>
          <w:cs/>
          <w:lang w:val="ar_AE" w:bidi="ar_AE"/>
        </w:rPr>
        <w:t>חֲמִשִּׁ֥ים אַמָּֽה</w:t>
      </w:r>
    </w:p>
    <w:p>
      <w:pPr>
        <w:bidi/>
      </w:pPr>
      <w:r>
        <w:rPr>
          <w:rtl/>
          <w:cs/>
          <w:lang w:val="ar_AE" w:bidi="ar_AE"/>
        </w:rPr>
      </w:r>
      <w:r>
        <w:rPr>
          <w:b/>
          <w:rtl/>
          <w:cs/>
          <w:lang w:val="ar_AE" w:bidi="ar_AE"/>
        </w:rPr>
        <w:t>"خمسون ذراعًا"</w:t>
      </w:r>
    </w:p>
    <w:p>
      <w:pPr>
        <w:bidi/>
      </w:pPr>
      <w:r>
        <w:rPr>
          <w:rtl/>
          <w:cs/>
          <w:lang w:val="ar_AE" w:bidi="ar_AE"/>
        </w:rPr>
      </w:r>
      <w:r>
        <w:rPr>
          <w:rtl/>
          <w:cs/>
          <w:lang w:val="ar_AE" w:bidi="ar_AE"/>
        </w:rPr>
        <w:t>يمكنك تحويل هذا الطول إلى نظام قياس مألوف لقراءك إذا كان هذا هو أسلوب الترجمة الذي تستخدمه. حيث يساوي الذراع تقريبًا 46 سنتيمترًا. و</w:t>
      </w:r>
      <w:r>
        <w:rPr>
          <w:rtl/>
          <w:cs/>
          <w:lang w:val="ar_AE" w:bidi="ar_AE"/>
        </w:rPr>
        <w:t>للمرجعية، فإن القياسات الأكثر دقة لهذه الآية حسب النظام المتري هي</w:t>
      </w:r>
      <w:r>
        <w:rPr>
          <w:rtl/>
          <w:cs/>
          <w:lang w:val="ar_AE" w:bidi="ar_AE"/>
        </w:rPr>
        <w:t>: 23 مترًا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14 (#1)</w:t>
      </w:r>
      <w:r>
        <w:rPr>
          <w:rtl/>
          <w:cs/>
          <w:lang w:val="ar_AE" w:bidi="ar_AE"/>
        </w:rPr>
      </w:r>
    </w:p>
    <w:p>
      <w:pPr>
        <w:bidi/>
      </w:pPr>
      <w:r>
        <w:rPr>
          <w:rtl/>
          <w:cs/>
          <w:lang w:val="ar_AE" w:bidi="ar_AE"/>
        </w:rPr>
      </w:r>
      <w:r>
        <w:rPr>
          <w:rtl/>
          <w:cs/>
          <w:lang w:val="ar_AE" w:bidi="ar_AE"/>
        </w:rPr>
        <w:t>וַ⁠חֲמֵ֨שׁ עֶשְׂרֵ֥ה</w:t>
      </w:r>
    </w:p>
    <w:p>
      <w:pPr>
        <w:bidi/>
      </w:pPr>
      <w:r>
        <w:rPr>
          <w:rtl/>
          <w:cs/>
          <w:lang w:val="ar_AE" w:bidi="ar_AE"/>
        </w:rPr>
      </w:r>
      <w:r>
        <w:rPr>
          <w:b/>
          <w:rtl/>
          <w:cs/>
          <w:lang w:val="ar_AE" w:bidi="ar_AE"/>
        </w:rPr>
        <w:t>"وَخَمْسَ عَشْرَةَ ذِرَاعًا"</w:t>
      </w:r>
    </w:p>
    <w:p>
      <w:pPr>
        <w:bidi/>
      </w:pPr>
      <w:r>
        <w:rPr>
          <w:rtl/>
          <w:cs/>
          <w:lang w:val="ar_AE" w:bidi="ar_AE"/>
        </w:rPr>
      </w:r>
      <w:r>
        <w:rPr>
          <w:rtl/>
          <w:cs/>
          <w:lang w:val="ar_AE" w:bidi="ar_AE"/>
        </w:rPr>
        <w:t>يمكنك تحويل هذا الطول إلى نظام قياس مألوف لقراءك إذا كان هذا هو أسلوب الترجمة الذي تستخدمه. حيث تساوي الذراع تقريبًا 46 سنتيمترًا. و</w:t>
      </w:r>
      <w:r>
        <w:rPr>
          <w:rtl/>
          <w:cs/>
          <w:lang w:val="ar_AE" w:bidi="ar_AE"/>
        </w:rPr>
        <w:t>للمرجعية، فإن القياسات الأكثر دقة لهذه الآية حسب النظام المتري هي</w:t>
      </w:r>
      <w:r>
        <w:rPr>
          <w:rtl/>
          <w:cs/>
          <w:lang w:val="ar_AE" w:bidi="ar_AE"/>
        </w:rPr>
        <w:t>: 6.9 أمتار</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14 (#2)</w:t>
      </w:r>
      <w:r>
        <w:rPr>
          <w:rtl/>
          <w:cs/>
          <w:lang w:val="ar_AE" w:bidi="ar_AE"/>
        </w:rPr>
      </w:r>
    </w:p>
    <w:p>
      <w:pPr>
        <w:bidi/>
      </w:pPr>
      <w:r>
        <w:rPr>
          <w:rtl/>
          <w:cs/>
          <w:lang w:val="ar_AE" w:bidi="ar_AE"/>
        </w:rPr>
      </w:r>
      <w:r>
        <w:rPr>
          <w:rtl/>
          <w:cs/>
          <w:lang w:val="ar_AE" w:bidi="ar_AE"/>
        </w:rPr>
        <w:t>עַמֻּדֵי⁠הֶ֣ם</w:t>
      </w:r>
    </w:p>
    <w:p>
      <w:pPr>
        <w:bidi/>
      </w:pPr>
      <w:r>
        <w:rPr>
          <w:rtl/>
          <w:cs/>
          <w:lang w:val="ar_AE" w:bidi="ar_AE"/>
        </w:rPr>
      </w:r>
      <w:r>
        <w:rPr>
          <w:b/>
          <w:rtl/>
          <w:cs/>
          <w:lang w:val="ar_AE" w:bidi="ar_AE"/>
        </w:rPr>
        <w:t>"مع}"</w:t>
      </w:r>
      <w:r>
        <w:rPr>
          <w:rtl/>
          <w:cs/>
          <w:lang w:val="ar_AE" w:bidi="ar_AE"/>
        </w:rPr>
        <w:t xml:space="preserve"> - </w:t>
      </w:r>
      <w:r>
        <w:rPr>
          <w:b/>
          <w:rtl/>
          <w:cs/>
          <w:lang w:val="ar_AE" w:bidi="ar_AE"/>
        </w:rPr>
        <w:t>"أعمدتها"</w:t>
      </w:r>
    </w:p>
    <w:p>
      <w:pPr>
        <w:bidi/>
      </w:pPr>
      <w:r>
        <w:rPr>
          <w:rtl/>
          <w:cs/>
          <w:lang w:val="ar_AE" w:bidi="ar_AE"/>
        </w:rPr>
      </w:r>
      <w:r>
        <w:rPr>
          <w:rtl/>
          <w:cs/>
          <w:lang w:val="ar_AE" w:bidi="ar_AE"/>
        </w:rPr>
        <w:t xml:space="preserve">كانت </w:t>
      </w:r>
      <w:r>
        <w:rPr>
          <w:b/>
          <w:rtl/>
          <w:cs/>
          <w:lang w:val="ar_AE" w:bidi="ar_AE"/>
        </w:rPr>
        <w:t>الأعمدة</w:t>
      </w:r>
      <w:r>
        <w:rPr>
          <w:rtl/>
          <w:cs/>
          <w:lang w:val="ar_AE" w:bidi="ar_AE"/>
        </w:rPr>
        <w:t xml:space="preserve"> قطعًا قوية من الخشب موضوعة بشكل عمودي وتستخدم كدعامات. انظر كيف ترجمت هذا في </w:t>
      </w:r>
      <w:r>
        <w:rPr>
          <w:rtl/>
          <w:cs/>
          <w:lang w:val="ar_AE" w:bidi="ar_AE"/>
        </w:rPr>
        <w:t>خروج 27:10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14 (#3)</w:t>
      </w:r>
      <w:r>
        <w:rPr>
          <w:rtl/>
          <w:cs/>
          <w:lang w:val="ar_AE" w:bidi="ar_AE"/>
        </w:rPr>
      </w:r>
    </w:p>
    <w:p>
      <w:pPr>
        <w:bidi/>
      </w:pPr>
      <w:r>
        <w:rPr>
          <w:rtl/>
          <w:cs/>
          <w:lang w:val="ar_AE" w:bidi="ar_AE"/>
        </w:rPr>
      </w:r>
      <w:r>
        <w:rPr>
          <w:rtl/>
          <w:cs/>
          <w:lang w:val="ar_AE" w:bidi="ar_AE"/>
        </w:rPr>
        <w:t>וְ⁠אַדְנֵי⁠הֶ֖ם</w:t>
      </w:r>
    </w:p>
    <w:p>
      <w:pPr>
        <w:bidi/>
      </w:pPr>
      <w:r>
        <w:rPr>
          <w:rtl/>
          <w:cs/>
          <w:lang w:val="ar_AE" w:bidi="ar_AE"/>
        </w:rPr>
      </w:r>
      <w:r>
        <w:rPr>
          <w:b/>
          <w:rtl/>
          <w:cs/>
          <w:lang w:val="ar_AE" w:bidi="ar_AE"/>
        </w:rPr>
        <w:t>"و"</w:t>
      </w:r>
      <w:r>
        <w:rPr>
          <w:rtl/>
          <w:cs/>
          <w:lang w:val="ar_AE" w:bidi="ar_AE"/>
        </w:rPr>
        <w:t xml:space="preserve"> - </w:t>
      </w:r>
      <w:r>
        <w:rPr>
          <w:b/>
          <w:rtl/>
          <w:cs/>
          <w:lang w:val="ar_AE" w:bidi="ar_AE"/>
        </w:rPr>
        <w:t>"قَوَاعِدُهَا"</w:t>
      </w:r>
    </w:p>
    <w:p>
      <w:pPr>
        <w:bidi/>
      </w:pPr>
      <w:r>
        <w:rPr>
          <w:rtl/>
          <w:cs/>
          <w:lang w:val="ar_AE" w:bidi="ar_AE"/>
        </w:rPr>
      </w:r>
      <w:r>
        <w:rPr>
          <w:rtl/>
          <w:cs/>
          <w:lang w:val="ar_AE" w:bidi="ar_AE"/>
        </w:rPr>
        <w:t xml:space="preserve">كانت </w:t>
      </w:r>
      <w:r>
        <w:rPr>
          <w:b/>
          <w:rtl/>
          <w:cs/>
          <w:lang w:val="ar_AE" w:bidi="ar_AE"/>
        </w:rPr>
        <w:t xml:space="preserve">القواعد </w:t>
      </w:r>
      <w:r>
        <w:rPr>
          <w:rtl/>
          <w:cs/>
          <w:lang w:val="ar_AE" w:bidi="ar_AE"/>
        </w:rPr>
        <w:t xml:space="preserve">كتلًا معدنية تحتوي على فتحة لتثبيت اللوح في مكانه. انظر كيف ترجمت هذا في </w:t>
      </w:r>
      <w:r>
        <w:rPr>
          <w:rtl/>
          <w:cs/>
          <w:lang w:val="ar_AE" w:bidi="ar_AE"/>
        </w:rPr>
        <w:t>خروج 26:19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15 (#1)</w:t>
      </w:r>
      <w:r>
        <w:rPr>
          <w:rtl/>
          <w:cs/>
          <w:lang w:val="ar_AE" w:bidi="ar_AE"/>
        </w:rPr>
      </w:r>
    </w:p>
    <w:p>
      <w:pPr>
        <w:bidi/>
      </w:pPr>
      <w:r>
        <w:rPr>
          <w:rtl/>
          <w:cs/>
          <w:lang w:val="ar_AE" w:bidi="ar_AE"/>
        </w:rPr>
      </w:r>
      <w:r>
        <w:rPr>
          <w:rtl/>
          <w:cs/>
          <w:lang w:val="ar_AE" w:bidi="ar_AE"/>
        </w:rPr>
        <w:t>חְמֵ֥שׁ עֶשְׂרֵ֖ה</w:t>
      </w:r>
    </w:p>
    <w:p>
      <w:pPr>
        <w:bidi/>
      </w:pPr>
      <w:r>
        <w:rPr>
          <w:rtl/>
          <w:cs/>
          <w:lang w:val="ar_AE" w:bidi="ar_AE"/>
        </w:rPr>
      </w:r>
      <w:r>
        <w:rPr>
          <w:b/>
          <w:rtl/>
          <w:cs/>
          <w:lang w:val="ar_AE" w:bidi="ar_AE"/>
        </w:rPr>
        <w:t>"خَمْسَ عَشْرَةَ ذِرَاعًا"</w:t>
      </w:r>
    </w:p>
    <w:p>
      <w:pPr>
        <w:bidi/>
      </w:pPr>
      <w:r>
        <w:rPr>
          <w:rtl/>
          <w:cs/>
          <w:lang w:val="ar_AE" w:bidi="ar_AE"/>
        </w:rPr>
      </w:r>
      <w:r>
        <w:rPr>
          <w:rtl/>
          <w:cs/>
          <w:lang w:val="ar_AE" w:bidi="ar_AE"/>
        </w:rPr>
        <w:t>يمكنك تحويل هذا الطول إلى نظام قياس مألوف لقراءك إذا كان هذا هو أسلوب الترجمة الذي تستخدمه. حيث يساوي الذراع تقريبًا 46 سنتيمترا. و</w:t>
      </w:r>
      <w:r>
        <w:rPr>
          <w:rtl/>
          <w:cs/>
          <w:lang w:val="ar_AE" w:bidi="ar_AE"/>
        </w:rPr>
        <w:t>للمرجعية، فإن القياسات الأكثر دقة لهذه الآية حسب النظام المتري هي</w:t>
      </w:r>
      <w:r>
        <w:rPr>
          <w:rtl/>
          <w:cs/>
          <w:lang w:val="ar_AE" w:bidi="ar_AE"/>
        </w:rPr>
        <w:t>: 6.9 أمتار.</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15 (#2)</w:t>
      </w:r>
      <w:r>
        <w:rPr>
          <w:rtl/>
          <w:cs/>
          <w:lang w:val="ar_AE" w:bidi="ar_AE"/>
        </w:rPr>
      </w:r>
    </w:p>
    <w:p>
      <w:pPr>
        <w:bidi/>
      </w:pPr>
      <w:r>
        <w:rPr>
          <w:rtl/>
          <w:cs/>
          <w:lang w:val="ar_AE" w:bidi="ar_AE"/>
        </w:rPr>
      </w:r>
      <w:r>
        <w:rPr>
          <w:rtl/>
          <w:cs/>
          <w:lang w:val="ar_AE" w:bidi="ar_AE"/>
        </w:rPr>
        <w:t>עַמֻּדֵי⁠הֶ֣ם</w:t>
      </w:r>
    </w:p>
    <w:p>
      <w:pPr>
        <w:bidi/>
      </w:pPr>
      <w:r>
        <w:rPr>
          <w:rtl/>
          <w:cs/>
          <w:lang w:val="ar_AE" w:bidi="ar_AE"/>
        </w:rPr>
      </w:r>
      <w:r>
        <w:rPr>
          <w:b/>
          <w:rtl/>
          <w:cs/>
          <w:lang w:val="ar_AE" w:bidi="ar_AE"/>
        </w:rPr>
        <w:t>"مع"</w:t>
      </w:r>
      <w:r>
        <w:rPr>
          <w:rtl/>
          <w:cs/>
          <w:lang w:val="ar_AE" w:bidi="ar_AE"/>
        </w:rPr>
        <w:t xml:space="preserve"> - </w:t>
      </w:r>
      <w:r>
        <w:rPr>
          <w:b/>
          <w:rtl/>
          <w:cs/>
          <w:lang w:val="ar_AE" w:bidi="ar_AE"/>
        </w:rPr>
        <w:t>"أَعْمِدَتُهَا"</w:t>
      </w:r>
    </w:p>
    <w:p>
      <w:pPr>
        <w:bidi/>
      </w:pPr>
      <w:r>
        <w:rPr>
          <w:rtl/>
          <w:cs/>
          <w:lang w:val="ar_AE" w:bidi="ar_AE"/>
        </w:rPr>
      </w:r>
      <w:r>
        <w:rPr>
          <w:rtl/>
          <w:cs/>
          <w:lang w:val="ar_AE" w:bidi="ar_AE"/>
        </w:rPr>
        <w:t xml:space="preserve">كانت هذه </w:t>
      </w:r>
      <w:r>
        <w:rPr>
          <w:b/>
          <w:rtl/>
          <w:cs/>
          <w:lang w:val="ar_AE" w:bidi="ar_AE"/>
        </w:rPr>
        <w:t>الأعمدة</w:t>
      </w:r>
      <w:r>
        <w:rPr>
          <w:rtl/>
          <w:cs/>
          <w:lang w:val="ar_AE" w:bidi="ar_AE"/>
        </w:rPr>
        <w:t xml:space="preserve"> قطعًا قوية من الخشب موضوعة بشكل عمودي وتستخدم كدعامات. انظر كيف ترجمت هذا في </w:t>
      </w:r>
      <w:r>
        <w:rPr>
          <w:rtl/>
          <w:cs/>
          <w:lang w:val="ar_AE" w:bidi="ar_AE"/>
        </w:rPr>
        <w:t>خروج 27:10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15 (#3)</w:t>
      </w:r>
      <w:r>
        <w:rPr>
          <w:rtl/>
          <w:cs/>
          <w:lang w:val="ar_AE" w:bidi="ar_AE"/>
        </w:rPr>
      </w:r>
    </w:p>
    <w:p>
      <w:pPr>
        <w:bidi/>
      </w:pPr>
      <w:r>
        <w:rPr>
          <w:rtl/>
          <w:cs/>
          <w:lang w:val="ar_AE" w:bidi="ar_AE"/>
        </w:rPr>
      </w:r>
      <w:r>
        <w:rPr>
          <w:rtl/>
          <w:cs/>
          <w:lang w:val="ar_AE" w:bidi="ar_AE"/>
        </w:rPr>
        <w:t>וְ⁠אַדְנֵי⁠הֶ֖ם</w:t>
      </w:r>
    </w:p>
    <w:p>
      <w:pPr>
        <w:bidi/>
      </w:pPr>
      <w:r>
        <w:rPr>
          <w:rtl/>
          <w:cs/>
          <w:lang w:val="ar_AE" w:bidi="ar_AE"/>
        </w:rPr>
      </w:r>
      <w:r>
        <w:rPr>
          <w:b/>
          <w:rtl/>
          <w:cs/>
          <w:lang w:val="ar_AE" w:bidi="ar_AE"/>
        </w:rPr>
        <w:t>"و"</w:t>
      </w:r>
      <w:r>
        <w:rPr>
          <w:rtl/>
          <w:cs/>
          <w:lang w:val="ar_AE" w:bidi="ar_AE"/>
        </w:rPr>
        <w:t xml:space="preserve"> - </w:t>
      </w:r>
      <w:r>
        <w:rPr>
          <w:b/>
          <w:rtl/>
          <w:cs/>
          <w:lang w:val="ar_AE" w:bidi="ar_AE"/>
        </w:rPr>
        <w:t>"قَوَاعِدُهَا"</w:t>
      </w:r>
    </w:p>
    <w:p>
      <w:pPr>
        <w:bidi/>
      </w:pPr>
      <w:r>
        <w:rPr>
          <w:rtl/>
          <w:cs/>
          <w:lang w:val="ar_AE" w:bidi="ar_AE"/>
        </w:rPr>
      </w:r>
      <w:r>
        <w:rPr>
          <w:rtl/>
          <w:cs/>
          <w:lang w:val="ar_AE" w:bidi="ar_AE"/>
        </w:rPr>
        <w:t xml:space="preserve">كانت </w:t>
      </w:r>
      <w:r>
        <w:rPr>
          <w:b/>
          <w:rtl/>
          <w:cs/>
          <w:lang w:val="ar_AE" w:bidi="ar_AE"/>
        </w:rPr>
        <w:t xml:space="preserve">القواعد </w:t>
      </w:r>
      <w:r>
        <w:rPr>
          <w:rtl/>
          <w:cs/>
          <w:lang w:val="ar_AE" w:bidi="ar_AE"/>
        </w:rPr>
        <w:t xml:space="preserve">كتلًا معدنية تحتوي على فتحة لتثبيت اللوح في مكانه. انظر كيف ترجمت هذا في </w:t>
      </w:r>
      <w:r>
        <w:rPr>
          <w:rtl/>
          <w:cs/>
          <w:lang w:val="ar_AE" w:bidi="ar_AE"/>
        </w:rPr>
        <w:t>خروج 26:19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16 (#1)</w:t>
      </w:r>
      <w:r>
        <w:rPr>
          <w:rtl/>
          <w:cs/>
          <w:lang w:val="ar_AE" w:bidi="ar_AE"/>
        </w:rPr>
      </w:r>
    </w:p>
    <w:p>
      <w:pPr>
        <w:bidi/>
      </w:pPr>
      <w:r>
        <w:rPr>
          <w:rtl/>
          <w:cs/>
          <w:lang w:val="ar_AE" w:bidi="ar_AE"/>
        </w:rPr>
      </w:r>
      <w:r>
        <w:rPr>
          <w:rtl/>
          <w:cs/>
          <w:lang w:val="ar_AE" w:bidi="ar_AE"/>
        </w:rPr>
        <w:t>תְּכֵ֨לֶת וְ⁠אַרְגָּמָ֜ן וְ⁠תוֹלַ֧עַת שָׁנִ֛י וְ⁠שֵׁ֥שׁ מָשְׁזָ֖ר</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مقطعًا مشابه لهذا المقطع في </w:t>
      </w:r>
      <w:r>
        <w:rPr>
          <w:rtl/>
          <w:cs/>
          <w:lang w:val="ar_AE" w:bidi="ar_AE"/>
        </w:rPr>
        <w:t>26:36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16 (#2)</w:t>
      </w:r>
      <w:r>
        <w:rPr>
          <w:rtl/>
          <w:cs/>
          <w:lang w:val="ar_AE" w:bidi="ar_AE"/>
        </w:rPr>
      </w:r>
    </w:p>
    <w:p>
      <w:pPr>
        <w:bidi/>
      </w:pPr>
      <w:r>
        <w:rPr>
          <w:rtl/>
          <w:cs/>
          <w:lang w:val="ar_AE" w:bidi="ar_AE"/>
        </w:rPr>
      </w:r>
      <w:r>
        <w:rPr>
          <w:rtl/>
          <w:cs/>
          <w:lang w:val="ar_AE" w:bidi="ar_AE"/>
        </w:rPr>
        <w:t>עֶשְׂרִ֣ים אַמָּ֗ה</w:t>
      </w:r>
    </w:p>
    <w:p>
      <w:pPr>
        <w:bidi/>
      </w:pPr>
      <w:r>
        <w:rPr>
          <w:rtl/>
          <w:cs/>
          <w:lang w:val="ar_AE" w:bidi="ar_AE"/>
        </w:rPr>
      </w:r>
      <w:r>
        <w:rPr>
          <w:b/>
          <w:rtl/>
          <w:cs/>
          <w:lang w:val="ar_AE" w:bidi="ar_AE"/>
        </w:rPr>
        <w:t>"عِشْرُونَ ذِرَاعًا"</w:t>
      </w:r>
    </w:p>
    <w:p>
      <w:pPr>
        <w:bidi/>
      </w:pPr>
      <w:r>
        <w:rPr>
          <w:rtl/>
          <w:cs/>
          <w:lang w:val="ar_AE" w:bidi="ar_AE"/>
        </w:rPr>
      </w:r>
      <w:r>
        <w:rPr>
          <w:rtl/>
          <w:cs/>
          <w:lang w:val="ar_AE" w:bidi="ar_AE"/>
        </w:rPr>
        <w:t>يمكنك تحويل هذا الطول إلى نظام قياس مألوف لقراءك إذا كان هذا هو أسلوب الترجمة الذي تستخدمه. حيث يساوي الذراع تقريبًا 46 سنتيمترًا. و</w:t>
      </w:r>
      <w:r>
        <w:rPr>
          <w:rtl/>
          <w:cs/>
          <w:lang w:val="ar_AE" w:bidi="ar_AE"/>
        </w:rPr>
        <w:t>للمرجعية، فإن القياسات الأكثر دقة لهذه الآية حسب النظام المتري هي</w:t>
      </w:r>
      <w:r>
        <w:rPr>
          <w:rtl/>
          <w:cs/>
          <w:lang w:val="ar_AE" w:bidi="ar_AE"/>
        </w:rPr>
        <w:t>: 9.2م</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17 (#1)</w:t>
      </w:r>
      <w:r>
        <w:rPr>
          <w:rtl/>
          <w:cs/>
          <w:lang w:val="ar_AE" w:bidi="ar_AE"/>
        </w:rPr>
      </w:r>
    </w:p>
    <w:p>
      <w:pPr>
        <w:bidi/>
      </w:pPr>
      <w:r>
        <w:rPr>
          <w:rtl/>
          <w:cs/>
          <w:lang w:val="ar_AE" w:bidi="ar_AE"/>
        </w:rPr>
      </w:r>
      <w:r>
        <w:rPr>
          <w:b/>
          <w:rtl/>
          <w:cs/>
          <w:lang w:val="ar_AE" w:bidi="ar_AE"/>
        </w:rPr>
        <w:t>"لِكُلِّ أَعْمِدَةِ الدَّارِ حَوَالَيْهَا قُضْبَانٌ مِنْ فِضَّةٍ"</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عنها بصيغة المبني للمعلوم أو بطريقة أخرى تكون مناسبة في لغتك. ومن بين خيارات أخرى ليست ذات صلة كبيرة هنا، يقترح ويكشنري Wiktionary أن التعبير </w:t>
      </w:r>
      <w:r>
        <w:rPr>
          <w:b/>
          <w:rtl/>
          <w:cs/>
          <w:lang w:val="ar_AE" w:bidi="ar_AE"/>
        </w:rPr>
        <w:t xml:space="preserve">من فضة </w:t>
      </w:r>
      <w:r>
        <w:rPr>
          <w:rtl/>
          <w:cs/>
          <w:lang w:val="ar_AE" w:bidi="ar_AE"/>
        </w:rPr>
        <w:t>يمكن أن يكون "شريطًا رقيقًا من أي مادة، في استخدامات متنوعة"، "طبقات رقيقة غير مميزة تُستخدم كفاصل بين زخارف أوسع"، أو زاوية مستديرة. ترجمة بديلة: "يجب أن تغطيها باستخدام"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18 (#1)</w:t>
      </w:r>
      <w:r>
        <w:rPr>
          <w:rtl/>
          <w:cs/>
          <w:lang w:val="ar_AE" w:bidi="ar_AE"/>
        </w:rPr>
      </w:r>
    </w:p>
    <w:p>
      <w:pPr>
        <w:bidi/>
      </w:pPr>
      <w:r>
        <w:rPr>
          <w:rtl/>
          <w:cs/>
          <w:lang w:val="ar_AE" w:bidi="ar_AE"/>
        </w:rPr>
      </w:r>
      <w:r>
        <w:rPr>
          <w:rtl/>
          <w:cs/>
          <w:lang w:val="ar_AE" w:bidi="ar_AE"/>
        </w:rPr>
        <w:t>מֵאָ֨ה בָֽ⁠אַמָּ֜ה &amp; חֲמִשִּׁ֣ים בַּ⁠חֲמִשִּׁ֗ים &amp; חָמֵ֥שׁ אַמּ֖וֹת</w:t>
      </w:r>
    </w:p>
    <w:p>
      <w:pPr>
        <w:bidi/>
      </w:pPr>
      <w:r>
        <w:rPr>
          <w:rtl/>
          <w:cs/>
          <w:lang w:val="ar_AE" w:bidi="ar_AE"/>
        </w:rPr>
      </w:r>
      <w:r>
        <w:rPr>
          <w:b/>
          <w:rtl/>
          <w:cs/>
          <w:lang w:val="ar_AE" w:bidi="ar_AE"/>
        </w:rPr>
        <w:t>"مِئَةُ ذِرَاعٍ،"</w:t>
      </w:r>
      <w:r>
        <w:rPr>
          <w:rtl/>
          <w:cs/>
          <w:lang w:val="ar_AE" w:bidi="ar_AE"/>
        </w:rPr>
        <w:t xml:space="preserve"> - </w:t>
      </w:r>
      <w:r>
        <w:rPr>
          <w:b/>
          <w:rtl/>
          <w:cs/>
          <w:lang w:val="ar_AE" w:bidi="ar_AE"/>
        </w:rPr>
        <w:t>"خَمْسُونَ،"</w:t>
      </w:r>
      <w:r>
        <w:rPr>
          <w:rtl/>
          <w:cs/>
          <w:lang w:val="ar_AE" w:bidi="ar_AE"/>
        </w:rPr>
        <w:t xml:space="preserve"> - </w:t>
      </w:r>
      <w:r>
        <w:rPr>
          <w:b/>
          <w:rtl/>
          <w:cs/>
          <w:lang w:val="ar_AE" w:bidi="ar_AE"/>
        </w:rPr>
        <w:t>"خَمْسُ أَذْرُعٍ"</w:t>
      </w:r>
    </w:p>
    <w:p>
      <w:pPr>
        <w:bidi/>
      </w:pPr>
      <w:r>
        <w:rPr>
          <w:rtl/>
          <w:cs/>
          <w:lang w:val="ar_AE" w:bidi="ar_AE"/>
        </w:rPr>
      </w:r>
      <w:r>
        <w:rPr>
          <w:rtl/>
          <w:cs/>
          <w:lang w:val="ar_AE" w:bidi="ar_AE"/>
        </w:rPr>
        <w:t>إذا كان ذلك مفيدًا لقرائك، فيمكنك التعبير عن ذلك باستخدام القياسات الحديثة، إما في النَّص أو في حاشية. حيث يساوي الذراع تقريبًا 46 سنتيمترًا. و</w:t>
      </w:r>
      <w:r>
        <w:rPr>
          <w:rtl/>
          <w:cs/>
          <w:lang w:val="ar_AE" w:bidi="ar_AE"/>
        </w:rPr>
        <w:t>للمرجعية، فإن القياسات الأكثر دقة لهذه الآية حسب النظام المتري هي</w:t>
      </w:r>
      <w:r>
        <w:rPr>
          <w:rtl/>
          <w:cs/>
          <w:lang w:val="ar_AE" w:bidi="ar_AE"/>
        </w:rPr>
        <w:t>: 46 مترًا ... 23 مترًا ... 2.3 مترًا.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18 (#2)</w:t>
      </w:r>
      <w:r>
        <w:rPr>
          <w:rtl/>
          <w:cs/>
          <w:lang w:val="ar_AE" w:bidi="ar_AE"/>
        </w:rPr>
      </w:r>
    </w:p>
    <w:p>
      <w:pPr>
        <w:bidi/>
      </w:pPr>
      <w:r>
        <w:rPr>
          <w:rtl/>
          <w:cs/>
          <w:lang w:val="ar_AE" w:bidi="ar_AE"/>
        </w:rPr>
      </w:r>
      <w:r>
        <w:rPr>
          <w:rtl/>
          <w:cs/>
          <w:lang w:val="ar_AE" w:bidi="ar_AE"/>
        </w:rPr>
        <w:t>חֲמִשִּׁ֣ים בַּ⁠חֲמִשִּׁ֗ים</w:t>
      </w:r>
    </w:p>
    <w:p>
      <w:pPr>
        <w:bidi/>
      </w:pPr>
      <w:r>
        <w:rPr>
          <w:rtl/>
          <w:cs/>
          <w:lang w:val="ar_AE" w:bidi="ar_AE"/>
        </w:rPr>
      </w:r>
      <w:r>
        <w:rPr>
          <w:b/>
          <w:rtl/>
          <w:cs/>
          <w:lang w:val="ar_AE" w:bidi="ar_AE"/>
        </w:rPr>
        <w:t>"خَمْسُونَ"</w:t>
      </w:r>
    </w:p>
    <w:p>
      <w:pPr>
        <w:bidi/>
      </w:pPr>
      <w:r>
        <w:rPr>
          <w:rtl/>
          <w:cs/>
          <w:lang w:val="ar_AE" w:bidi="ar_AE"/>
        </w:rPr>
      </w:r>
      <w:r>
        <w:rPr>
          <w:rtl/>
          <w:cs/>
          <w:lang w:val="ar_AE" w:bidi="ar_AE"/>
        </w:rPr>
        <w:t>هنا، يتم حذف كلمة "الأذرع" لأنه يُفهم على أنه تكرار للتعليمات في الآية 9. إذا كان ذلك مفيدًا في لغتك، فيمكنك إضافة هذه الكلمات من السياق. ترجمة بديلة: "50 ذراعًا"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19 (#1)</w:t>
      </w:r>
      <w:r>
        <w:rPr>
          <w:rtl/>
          <w:cs/>
          <w:lang w:val="ar_AE" w:bidi="ar_AE"/>
        </w:rPr>
      </w:r>
    </w:p>
    <w:p>
      <w:pPr>
        <w:bidi/>
      </w:pPr>
      <w:r>
        <w:rPr>
          <w:rtl/>
          <w:cs/>
          <w:lang w:val="ar_AE" w:bidi="ar_AE"/>
        </w:rPr>
      </w:r>
      <w:r>
        <w:rPr>
          <w:rtl/>
          <w:cs/>
          <w:lang w:val="ar_AE" w:bidi="ar_AE"/>
        </w:rPr>
        <w:t>יְתֵדֹתָ֛י⁠ו &amp; יִתְדֹ֥ת</w:t>
      </w:r>
    </w:p>
    <w:p>
      <w:pPr>
        <w:bidi/>
      </w:pPr>
      <w:r>
        <w:rPr>
          <w:rtl/>
          <w:cs/>
          <w:lang w:val="ar_AE" w:bidi="ar_AE"/>
        </w:rPr>
      </w:r>
      <w:r>
        <w:rPr>
          <w:b/>
          <w:rtl/>
          <w:cs/>
          <w:lang w:val="ar_AE" w:bidi="ar_AE"/>
        </w:rPr>
        <w:t>"جَمِيعُ أَوْتَادِهِ"</w:t>
      </w:r>
      <w:r>
        <w:rPr>
          <w:rtl/>
          <w:cs/>
          <w:lang w:val="ar_AE" w:bidi="ar_AE"/>
        </w:rPr>
        <w:t xml:space="preserve"> - </w:t>
      </w:r>
      <w:r>
        <w:rPr>
          <w:b/>
          <w:rtl/>
          <w:cs/>
          <w:lang w:val="ar_AE" w:bidi="ar_AE"/>
        </w:rPr>
        <w:t>"وَجَمِيعُ أَوْتَادِ الدَّارِ"</w:t>
      </w:r>
    </w:p>
    <w:p>
      <w:pPr>
        <w:bidi/>
      </w:pPr>
      <w:r>
        <w:rPr>
          <w:rtl/>
          <w:cs/>
          <w:lang w:val="ar_AE" w:bidi="ar_AE"/>
        </w:rPr>
      </w:r>
      <w:r>
        <w:rPr>
          <w:rtl/>
          <w:cs/>
          <w:lang w:val="ar_AE" w:bidi="ar_AE"/>
        </w:rPr>
        <w:t>الأوتاد القوية هي قطع معدنية حادة تُدفع في الأرض وتُستخدم لتثبيت زوايا الخيمة على الأرض أو لتثبيت الحبال من أجل خلق قوة لتثبيت شيء قائم بشكل مستقيم.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21 (#1)</w:t>
      </w:r>
      <w:r>
        <w:rPr>
          <w:rtl/>
          <w:cs/>
          <w:lang w:val="ar_AE" w:bidi="ar_AE"/>
        </w:rPr>
      </w:r>
    </w:p>
    <w:p>
      <w:pPr>
        <w:bidi/>
      </w:pPr>
      <w:r>
        <w:rPr>
          <w:rtl/>
          <w:cs/>
          <w:lang w:val="ar_AE" w:bidi="ar_AE"/>
        </w:rPr>
      </w:r>
      <w:r>
        <w:rPr>
          <w:rtl/>
          <w:cs/>
          <w:lang w:val="ar_AE" w:bidi="ar_AE"/>
        </w:rPr>
        <w:t>הָ⁠עֵדֻ֗ת</w:t>
      </w:r>
    </w:p>
    <w:p>
      <w:pPr>
        <w:bidi/>
      </w:pPr>
      <w:r>
        <w:rPr>
          <w:rtl/>
          <w:cs/>
          <w:lang w:val="ar_AE" w:bidi="ar_AE"/>
        </w:rPr>
      </w:r>
      <w:r>
        <w:rPr>
          <w:b/>
          <w:rtl/>
          <w:cs/>
          <w:lang w:val="ar_AE" w:bidi="ar_AE"/>
        </w:rPr>
        <w:t>"الَّذِي أَمَامَ الشَّهَادَةِ"</w:t>
      </w:r>
    </w:p>
    <w:p>
      <w:pPr>
        <w:bidi/>
      </w:pPr>
      <w:r>
        <w:rPr>
          <w:rtl/>
          <w:cs/>
          <w:lang w:val="ar_AE" w:bidi="ar_AE"/>
        </w:rPr>
      </w:r>
      <w:r>
        <w:rPr>
          <w:rtl/>
          <w:cs/>
          <w:lang w:val="ar_AE" w:bidi="ar_AE"/>
        </w:rPr>
        <w:t xml:space="preserve">تشير </w:t>
      </w:r>
      <w:r>
        <w:rPr>
          <w:b/>
          <w:rtl/>
          <w:cs/>
          <w:lang w:val="ar_AE" w:bidi="ar_AE"/>
        </w:rPr>
        <w:t>الشهادة</w:t>
      </w:r>
      <w:r>
        <w:rPr>
          <w:rtl/>
          <w:cs/>
          <w:lang w:val="ar_AE" w:bidi="ar_AE"/>
        </w:rPr>
        <w:t xml:space="preserve"> إلى التابوت الذي يحتوي على الألواح الحجرية المُقَدَّسة التي كتب عليها الرب وصاياه. إذا كان ذلك أوضح لقرائك، فيمكنك تضمين إشارة إلى التابوت. ترجمة بديلة: "أمام تابوت الشهادة"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21 (#2)</w:t>
      </w:r>
      <w:r>
        <w:rPr>
          <w:rtl/>
          <w:cs/>
          <w:lang w:val="ar_AE" w:bidi="ar_AE"/>
        </w:rPr>
      </w:r>
    </w:p>
    <w:p>
      <w:pPr>
        <w:bidi/>
      </w:pPr>
      <w:r>
        <w:rPr>
          <w:rtl/>
          <w:cs/>
          <w:lang w:val="ar_AE" w:bidi="ar_AE"/>
        </w:rPr>
      </w:r>
      <w:r>
        <w:rPr>
          <w:rtl/>
          <w:cs/>
          <w:lang w:val="ar_AE" w:bidi="ar_AE"/>
        </w:rPr>
        <w:t>יַעֲרֹךְ֩ אֹת֨⁠וֹ</w:t>
      </w:r>
    </w:p>
    <w:p>
      <w:pPr>
        <w:bidi/>
      </w:pPr>
      <w:r>
        <w:rPr>
          <w:rtl/>
          <w:cs/>
          <w:lang w:val="ar_AE" w:bidi="ar_AE"/>
        </w:rPr>
      </w:r>
      <w:r>
        <w:rPr>
          <w:b/>
          <w:rtl/>
          <w:cs/>
          <w:lang w:val="ar_AE" w:bidi="ar_AE"/>
        </w:rPr>
        <w:t>"يُرَتِّبُهَا (هي)"</w:t>
      </w:r>
    </w:p>
    <w:p>
      <w:pPr>
        <w:bidi/>
      </w:pPr>
      <w:r>
        <w:rPr>
          <w:rtl/>
          <w:cs/>
          <w:lang w:val="ar_AE" w:bidi="ar_AE"/>
        </w:rPr>
      </w:r>
      <w:r>
        <w:rPr>
          <w:rtl/>
          <w:cs/>
          <w:lang w:val="ar_AE" w:bidi="ar_AE"/>
        </w:rPr>
        <w:t xml:space="preserve">هنا، يشير الضمير </w:t>
      </w:r>
      <w:r>
        <w:rPr>
          <w:b/>
          <w:rtl/>
          <w:cs/>
          <w:lang w:val="ar_AE" w:bidi="ar_AE"/>
        </w:rPr>
        <w:t>هي</w:t>
      </w:r>
      <w:r>
        <w:rPr>
          <w:rtl/>
          <w:cs/>
          <w:lang w:val="ar_AE" w:bidi="ar_AE"/>
        </w:rPr>
        <w:t xml:space="preserve"> إلى المنارة المذكورة في الآية السابقة والفعل </w:t>
      </w:r>
      <w:r>
        <w:rPr>
          <w:b/>
          <w:rtl/>
          <w:cs/>
          <w:lang w:val="ar_AE" w:bidi="ar_AE"/>
        </w:rPr>
        <w:t xml:space="preserve">يرتب </w:t>
      </w:r>
      <w:r>
        <w:rPr>
          <w:rtl/>
          <w:cs/>
          <w:lang w:val="ar_AE" w:bidi="ar_AE"/>
        </w:rPr>
        <w:t>يعني إعدادها للاحتراق وإضاءتها. ترجمة بديلة: "سيقوم بإعداد المنارة وإضاءتها"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21 (#3)</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هنا، تشير كلمة </w:t>
      </w:r>
      <w:r>
        <w:rPr>
          <w:b/>
          <w:rtl/>
          <w:cs/>
          <w:lang w:val="ar_AE" w:bidi="ar_AE"/>
        </w:rPr>
        <w:t>الوجه (</w:t>
      </w:r>
      <w:r>
        <w:rPr>
          <w:rtl/>
          <w:cs/>
          <w:lang w:val="ar_AE" w:bidi="ar_AE"/>
        </w:rPr>
        <w:t>كما هو مذكور في الترجمة الإنجليزية</w:t>
      </w:r>
      <w:r>
        <w:rPr>
          <w:b/>
          <w:rtl/>
          <w:cs/>
          <w:lang w:val="ar_AE" w:bidi="ar_AE"/>
        </w:rPr>
        <w:t>)</w:t>
      </w:r>
      <w:r>
        <w:rPr>
          <w:rtl/>
          <w:cs/>
          <w:lang w:val="ar_AE" w:bidi="ar_AE"/>
        </w:rPr>
        <w:t xml:space="preserve"> إلى محضر الرب. ترجمة بديلة: "قدامي"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21 (#4)</w:t>
      </w:r>
      <w:r>
        <w:rPr>
          <w:rtl/>
          <w:cs/>
          <w:lang w:val="ar_AE" w:bidi="ar_AE"/>
        </w:rPr>
      </w:r>
    </w:p>
    <w:p>
      <w:pPr>
        <w:bidi/>
      </w:pPr>
      <w:r>
        <w:rPr>
          <w:rtl/>
          <w:cs/>
          <w:lang w:val="ar_AE" w:bidi="ar_AE"/>
        </w:rPr>
      </w:r>
      <w:r>
        <w:rPr>
          <w:rtl/>
          <w:cs/>
          <w:lang w:val="ar_AE" w:bidi="ar_AE"/>
        </w:rPr>
        <w:t>חֻקַּ֤ת עוֹלָם֙ לְ⁠דֹ֣רֹתָ֔⁠ם מֵ⁠אֵ֖ת בְּנֵ֥י יִשְׂרָאֵֽל</w:t>
      </w:r>
    </w:p>
    <w:p>
      <w:pPr>
        <w:bidi/>
      </w:pPr>
      <w:r>
        <w:rPr>
          <w:rtl/>
          <w:cs/>
          <w:lang w:val="ar_AE" w:bidi="ar_AE"/>
        </w:rPr>
      </w:r>
      <w:r>
        <w:rPr>
          <w:b/>
          <w:rtl/>
          <w:cs/>
          <w:lang w:val="ar_AE" w:bidi="ar_AE"/>
        </w:rPr>
        <w:t>"فَرِيضَةً دَهْرِيَّةً فِي أَجْيَالِهِمْ مِنْ بَنِي إِسْرَائِيلَ"</w:t>
      </w:r>
    </w:p>
    <w:p>
      <w:pPr>
        <w:bidi/>
      </w:pPr>
      <w:r>
        <w:rPr>
          <w:rtl/>
          <w:cs/>
          <w:lang w:val="ar_AE" w:bidi="ar_AE"/>
        </w:rPr>
      </w:r>
      <w:r>
        <w:rPr>
          <w:rtl/>
          <w:cs/>
          <w:lang w:val="ar_AE" w:bidi="ar_AE"/>
        </w:rPr>
        <w:t xml:space="preserve">انظر كيف ترجمت جملة مشابهة في </w:t>
      </w:r>
      <w:r>
        <w:rPr>
          <w:rtl/>
          <w:cs/>
          <w:lang w:val="ar_AE" w:bidi="ar_AE"/>
        </w:rPr>
        <w:t>12:14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28</w:t>
      </w:r>
      <w:r>
        <w:rPr>
          <w:rtl/>
          <w:cs/>
          <w:lang w:val="ar_AE" w:bidi="ar_AE"/>
        </w:rPr>
      </w:r>
    </w:p>
    <w:p>
      <w:pPr>
        <w:pStyle w:val="Heading3"/>
        <w:bidi/>
      </w:pPr>
      <w:r>
        <w:rPr>
          <w:rtl/>
          <w:cs/>
          <w:lang w:val="ar_AE" w:bidi="ar_AE"/>
        </w:rPr>
        <w:t>البنية (الهيكل)</w:t>
      </w:r>
    </w:p>
    <w:p>
      <w:pPr>
        <w:pStyle w:val="ListBullet"/>
        <w:bidi/>
        <w:spacing w:line="240" w:lineRule="auto"/>
        <w:ind w:left="720"/>
      </w:pPr>
      <w:r>
        <w:rPr>
          <w:rtl/>
          <w:cs/>
          <w:lang w:val="ar_AE" w:bidi="ar_AE"/>
        </w:rPr>
      </w:r>
      <w:r>
        <w:rPr>
          <w:rtl/>
          <w:cs/>
          <w:lang w:val="ar_AE" w:bidi="ar_AE"/>
        </w:rPr>
        <w:t>الآية 1: المقدمة - سيصير هارون وأبناؤه كهنة</w:t>
      </w:r>
    </w:p>
    <w:p>
      <w:pPr>
        <w:pStyle w:val="ListBullet"/>
        <w:bidi/>
        <w:spacing w:line="240" w:lineRule="auto"/>
        <w:ind w:left="720"/>
      </w:pPr>
      <w:r>
        <w:rPr>
          <w:rtl/>
          <w:cs/>
          <w:lang w:val="ar_AE" w:bidi="ar_AE"/>
        </w:rPr>
      </w:r>
      <w:r>
        <w:rPr>
          <w:rtl/>
          <w:cs/>
          <w:lang w:val="ar_AE" w:bidi="ar_AE"/>
        </w:rPr>
        <w:t>الآيات 2–5: مقدمة عامة حول الثياب المُقَدَّسة</w:t>
      </w:r>
    </w:p>
    <w:p>
      <w:pPr>
        <w:pStyle w:val="ListBullet"/>
        <w:bidi/>
        <w:spacing w:line="240" w:lineRule="auto"/>
        <w:ind w:left="720"/>
      </w:pPr>
      <w:r>
        <w:rPr>
          <w:rtl/>
          <w:cs/>
          <w:lang w:val="ar_AE" w:bidi="ar_AE"/>
        </w:rPr>
      </w:r>
      <w:r>
        <w:rPr>
          <w:rtl/>
          <w:cs/>
          <w:lang w:val="ar_AE" w:bidi="ar_AE"/>
        </w:rPr>
        <w:t>الآيات 6–14: تعليمات للأفود (الرداء)</w:t>
      </w:r>
    </w:p>
    <w:p>
      <w:pPr>
        <w:pStyle w:val="ListBullet"/>
        <w:bidi/>
        <w:spacing w:line="240" w:lineRule="auto"/>
        <w:ind w:left="1440"/>
      </w:pPr>
      <w:r>
        <w:rPr>
          <w:rtl/>
          <w:cs/>
          <w:lang w:val="ar_AE" w:bidi="ar_AE"/>
        </w:rPr>
      </w:r>
      <w:r>
        <w:rPr>
          <w:rtl/>
          <w:cs/>
          <w:lang w:val="ar_AE" w:bidi="ar_AE"/>
        </w:rPr>
        <w:t>الآيات 9–14: تعليمات بشأن الأحجار على الأفود</w:t>
      </w:r>
    </w:p>
    <w:p>
      <w:pPr>
        <w:pStyle w:val="ListBullet"/>
        <w:bidi/>
        <w:spacing w:line="240" w:lineRule="auto"/>
        <w:ind w:left="720"/>
      </w:pPr>
      <w:r>
        <w:rPr>
          <w:rtl/>
          <w:cs/>
          <w:lang w:val="ar_AE" w:bidi="ar_AE"/>
        </w:rPr>
      </w:r>
      <w:r>
        <w:rPr>
          <w:rtl/>
          <w:cs/>
          <w:lang w:val="ar_AE" w:bidi="ar_AE"/>
        </w:rPr>
        <w:t>الآيات 15–28: تعليمات للصدرة</w:t>
      </w:r>
    </w:p>
    <w:p>
      <w:pPr>
        <w:pStyle w:val="ListBullet"/>
        <w:bidi/>
        <w:spacing w:line="240" w:lineRule="auto"/>
        <w:ind w:left="1440"/>
      </w:pPr>
      <w:r>
        <w:rPr>
          <w:rtl/>
          <w:cs/>
          <w:lang w:val="ar_AE" w:bidi="ar_AE"/>
        </w:rPr>
      </w:r>
      <w:r>
        <w:rPr>
          <w:rtl/>
          <w:cs/>
          <w:lang w:val="ar_AE" w:bidi="ar_AE"/>
        </w:rPr>
        <w:t>الآيات 17–21: تعليمات بشأن الأحجار على الصدرة</w:t>
      </w:r>
    </w:p>
    <w:p>
      <w:pPr>
        <w:pStyle w:val="ListBullet"/>
        <w:bidi/>
        <w:spacing w:line="240" w:lineRule="auto"/>
        <w:ind w:left="1440"/>
      </w:pPr>
      <w:r>
        <w:rPr>
          <w:rtl/>
          <w:cs/>
          <w:lang w:val="ar_AE" w:bidi="ar_AE"/>
        </w:rPr>
      </w:r>
      <w:r>
        <w:rPr>
          <w:rtl/>
          <w:cs/>
          <w:lang w:val="ar_AE" w:bidi="ar_AE"/>
        </w:rPr>
        <w:t>الآيات 22–28: تعليمات لتركيب الصدرة على الأفود</w:t>
      </w:r>
    </w:p>
    <w:p>
      <w:pPr>
        <w:pStyle w:val="ListBullet"/>
        <w:bidi/>
        <w:spacing w:line="240" w:lineRule="auto"/>
        <w:ind w:left="720"/>
      </w:pPr>
      <w:r>
        <w:rPr>
          <w:rtl/>
          <w:cs/>
          <w:lang w:val="ar_AE" w:bidi="ar_AE"/>
        </w:rPr>
      </w:r>
      <w:r>
        <w:rPr>
          <w:rtl/>
          <w:cs/>
          <w:lang w:val="ar_AE" w:bidi="ar_AE"/>
        </w:rPr>
        <w:t>الآيات 29–30: ينبغي أن يرتدي هارون الأشياء على صدره</w:t>
      </w:r>
    </w:p>
    <w:p>
      <w:pPr>
        <w:pStyle w:val="ListBullet"/>
        <w:bidi/>
        <w:spacing w:line="240" w:lineRule="auto"/>
        <w:ind w:left="720"/>
      </w:pPr>
      <w:r>
        <w:rPr>
          <w:rtl/>
          <w:cs/>
          <w:lang w:val="ar_AE" w:bidi="ar_AE"/>
        </w:rPr>
      </w:r>
      <w:r>
        <w:rPr>
          <w:rtl/>
          <w:cs/>
          <w:lang w:val="ar_AE" w:bidi="ar_AE"/>
        </w:rPr>
        <w:t>الآيات 31–35: تعليمات لصنع الرداء مع الأجراس (الجلاجل) والرمان</w:t>
      </w:r>
    </w:p>
    <w:p>
      <w:pPr>
        <w:pStyle w:val="ListBullet"/>
        <w:bidi/>
        <w:spacing w:line="240" w:lineRule="auto"/>
        <w:ind w:left="720"/>
      </w:pPr>
      <w:r>
        <w:rPr>
          <w:rtl/>
          <w:cs/>
          <w:lang w:val="ar_AE" w:bidi="ar_AE"/>
        </w:rPr>
      </w:r>
      <w:r>
        <w:rPr>
          <w:rtl/>
          <w:cs/>
          <w:lang w:val="ar_AE" w:bidi="ar_AE"/>
        </w:rPr>
        <w:t>الآيات 36–38: توجيهات بشأن العمامة</w:t>
      </w:r>
    </w:p>
    <w:p>
      <w:pPr>
        <w:pStyle w:val="ListBullet"/>
        <w:bidi/>
        <w:spacing w:line="240" w:lineRule="auto"/>
        <w:ind w:left="720"/>
      </w:pPr>
      <w:r>
        <w:rPr>
          <w:rtl/>
          <w:cs/>
          <w:lang w:val="ar_AE" w:bidi="ar_AE"/>
        </w:rPr>
      </w:r>
      <w:r>
        <w:rPr>
          <w:rtl/>
          <w:cs/>
          <w:lang w:val="ar_AE" w:bidi="ar_AE"/>
        </w:rPr>
        <w:t>الآيات 39–41: تعليمات عامة نهائية بشأن الثياب</w:t>
      </w:r>
    </w:p>
    <w:p>
      <w:pPr>
        <w:pStyle w:val="ListBullet"/>
        <w:bidi/>
        <w:spacing w:line="240" w:lineRule="auto"/>
        <w:ind w:left="720"/>
      </w:pPr>
      <w:r>
        <w:rPr>
          <w:rtl/>
          <w:cs/>
          <w:lang w:val="ar_AE" w:bidi="ar_AE"/>
        </w:rPr>
      </w:r>
      <w:r>
        <w:rPr>
          <w:rtl/>
          <w:cs/>
          <w:lang w:val="ar_AE" w:bidi="ar_AE"/>
        </w:rPr>
        <w:t>الآيات 42–43: إرشادات تتعلق بكيفية صنع وارتداء الثياب الداخلية</w:t>
      </w:r>
    </w:p>
    <w:p>
      <w:pPr>
        <w:pStyle w:val="ListBullet"/>
        <w:bidi/>
        <w:spacing w:line="240" w:lineRule="auto"/>
        <w:ind w:left="720"/>
      </w:pPr>
      <w:r>
        <w:rPr>
          <w:rtl/>
          <w:cs/>
          <w:lang w:val="ar_AE" w:bidi="ar_AE"/>
        </w:rPr>
      </w:r>
      <w:r>
        <w:rPr>
          <w:rtl/>
          <w:cs/>
          <w:lang w:val="ar_AE" w:bidi="ar_AE"/>
        </w:rPr>
        <w:t>الآية 43ب: التصريح الختامي</w:t>
      </w:r>
    </w:p>
    <w:p>
      <w:pPr>
        <w:pStyle w:val="Heading3"/>
        <w:bidi/>
      </w:pPr>
      <w:r>
        <w:rPr>
          <w:rtl/>
          <w:cs/>
          <w:lang w:val="ar_AE" w:bidi="ar_AE"/>
        </w:rPr>
        <w:t>مفاهيم خاصة في هذا الأصحاح</w:t>
      </w:r>
    </w:p>
    <w:p>
      <w:pPr>
        <w:pStyle w:val="Heading4"/>
        <w:bidi/>
      </w:pPr>
      <w:r>
        <w:rPr>
          <w:rtl/>
          <w:cs/>
          <w:lang w:val="ar_AE" w:bidi="ar_AE"/>
        </w:rPr>
        <w:t>الثياب المُقَدَّسة</w:t>
      </w:r>
    </w:p>
    <w:p>
      <w:pPr>
        <w:bidi/>
      </w:pPr>
      <w:r>
        <w:rPr>
          <w:rtl/>
          <w:cs/>
          <w:lang w:val="ar_AE" w:bidi="ar_AE"/>
        </w:rPr>
      </w:r>
      <w:r>
        <w:rPr>
          <w:rtl/>
          <w:cs/>
          <w:lang w:val="ar_AE" w:bidi="ar_AE"/>
        </w:rPr>
        <w:t xml:space="preserve">لأن الرب قدوس، كان يُسمح فقط للكهنة بالاقتراب منه، وعندما كانوا يقومون بذلك، كان يجب عليهم ارتداء ثياب مصنوعة خصيصًا لذلك. (انظر: </w:t>
      </w:r>
      <w:r>
        <w:rPr>
          <w:rtl/>
          <w:cs/>
          <w:lang w:val="ar_AE" w:bidi="ar_AE"/>
        </w:rPr>
        <w:t>الكاهن</w:t>
      </w:r>
      <w:r>
        <w:rPr>
          <w:rtl/>
          <w:cs/>
          <w:lang w:val="ar_AE" w:bidi="ar_AE"/>
        </w:rPr>
        <w:t xml:space="preserve"> و</w:t>
      </w:r>
      <w:r>
        <w:rPr>
          <w:rtl/>
          <w:cs/>
          <w:lang w:val="ar_AE" w:bidi="ar_AE"/>
        </w:rPr>
        <w:t>قدوس</w:t>
      </w:r>
      <w:r>
        <w:rPr>
          <w:rtl/>
          <w:cs/>
          <w:lang w:val="ar_AE" w:bidi="ar_AE"/>
        </w:rPr>
        <w:t>)</w:t>
      </w:r>
    </w:p>
    <w:p>
      <w:pPr>
        <w:pStyle w:val="Heading3"/>
        <w:bidi/>
      </w:pPr>
      <w:r>
        <w:rPr>
          <w:rtl/>
          <w:cs/>
          <w:lang w:val="ar_AE" w:bidi="ar_AE"/>
        </w:rPr>
        <w:t>مشكلات محتملة في الترجمة</w:t>
      </w:r>
    </w:p>
    <w:p>
      <w:pPr>
        <w:pStyle w:val="ListBullet"/>
        <w:bidi/>
        <w:spacing w:line="240" w:lineRule="auto"/>
        <w:ind w:left="720"/>
      </w:pPr>
      <w:r>
        <w:rPr>
          <w:rtl/>
          <w:cs/>
          <w:lang w:val="ar_AE" w:bidi="ar_AE"/>
        </w:rPr>
      </w:r>
      <w:r>
        <w:rPr>
          <w:rtl/>
          <w:cs/>
          <w:lang w:val="ar_AE" w:bidi="ar_AE"/>
        </w:rPr>
        <w:t>الآيات 17–20 تذكر 12 نوعًا من الأحجار. العلماء ليسوا متيقِّنين من أنواع الأحجار التي تشير إليها الكلمات العبرية. بعض الترجمات تذكر أحجارًا مختلفة. وتقدم ترجمة UST اللون المحتمل للأحجار الكريمة. يمكن للمترجمين استخدام أسماء الأحجار الكريمة المعروفة.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 (#1)</w:t>
      </w:r>
      <w:r>
        <w:rPr>
          <w:rtl/>
          <w:cs/>
          <w:lang w:val="ar_AE" w:bidi="ar_AE"/>
        </w:rPr>
      </w:r>
    </w:p>
    <w:p>
      <w:pPr>
        <w:bidi/>
      </w:pPr>
      <w:r>
        <w:rPr>
          <w:rtl/>
          <w:cs/>
          <w:lang w:val="ar_AE" w:bidi="ar_AE"/>
        </w:rPr>
      </w:r>
      <w:r>
        <w:rPr>
          <w:rtl/>
          <w:cs/>
          <w:lang w:val="ar_AE" w:bidi="ar_AE"/>
        </w:rPr>
        <w:t>וְ⁠אַתָּ֡ה</w:t>
      </w:r>
    </w:p>
    <w:p>
      <w:pPr>
        <w:bidi/>
      </w:pPr>
      <w:r>
        <w:rPr>
          <w:rtl/>
          <w:cs/>
          <w:lang w:val="ar_AE" w:bidi="ar_AE"/>
        </w:rPr>
      </w:r>
      <w:r>
        <w:rPr>
          <w:b/>
          <w:rtl/>
          <w:cs/>
          <w:lang w:val="ar_AE" w:bidi="ar_AE"/>
        </w:rPr>
        <w:t>"وَقَرِّبْ إِلَيْكَ (أنت)"</w:t>
      </w:r>
    </w:p>
    <w:p>
      <w:pPr>
        <w:bidi/>
      </w:pPr>
      <w:r>
        <w:rPr>
          <w:rtl/>
          <w:cs/>
          <w:lang w:val="ar_AE" w:bidi="ar_AE"/>
        </w:rPr>
      </w:r>
      <w:r>
        <w:rPr>
          <w:rtl/>
          <w:cs/>
          <w:lang w:val="ar_AE" w:bidi="ar_AE"/>
        </w:rPr>
        <w:t xml:space="preserve">هنا، يشير الضمير </w:t>
      </w:r>
      <w:r>
        <w:rPr>
          <w:b/>
          <w:rtl/>
          <w:cs/>
          <w:lang w:val="ar_AE" w:bidi="ar_AE"/>
        </w:rPr>
        <w:t>أنت</w:t>
      </w:r>
      <w:r>
        <w:rPr>
          <w:rtl/>
          <w:cs/>
          <w:lang w:val="ar_AE" w:bidi="ar_AE"/>
        </w:rPr>
        <w:t xml:space="preserve"> إلى موسى؛ وفي هذه الحالة، فهو يُستخدم لتسليط الضوء على أنه الشخص الذي يجب أن يقوم بالشيء التالي.</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 (#2)</w:t>
      </w:r>
      <w:r>
        <w:rPr>
          <w:rtl/>
          <w:cs/>
          <w:lang w:val="ar_AE" w:bidi="ar_AE"/>
        </w:rPr>
      </w:r>
    </w:p>
    <w:p>
      <w:pPr>
        <w:bidi/>
      </w:pPr>
      <w:r>
        <w:rPr>
          <w:rtl/>
          <w:cs/>
          <w:lang w:val="ar_AE" w:bidi="ar_AE"/>
        </w:rPr>
      </w:r>
      <w:r>
        <w:rPr>
          <w:rtl/>
          <w:cs/>
          <w:lang w:val="ar_AE" w:bidi="ar_AE"/>
        </w:rPr>
        <w:t>אֶת־אַהֲרֹ֨ן אָחִ֜י⁠ךָ</w:t>
      </w:r>
    </w:p>
    <w:p>
      <w:pPr>
        <w:bidi/>
      </w:pPr>
      <w:r>
        <w:rPr>
          <w:rtl/>
          <w:cs/>
          <w:lang w:val="ar_AE" w:bidi="ar_AE"/>
        </w:rPr>
      </w:r>
      <w:r>
        <w:rPr>
          <w:b/>
          <w:rtl/>
          <w:cs/>
          <w:lang w:val="ar_AE" w:bidi="ar_AE"/>
        </w:rPr>
        <w:t>"هارون أَخَاكَ"</w:t>
      </w:r>
    </w:p>
    <w:p>
      <w:pPr>
        <w:bidi/>
      </w:pPr>
      <w:r>
        <w:rPr>
          <w:rtl/>
          <w:cs/>
          <w:lang w:val="ar_AE" w:bidi="ar_AE"/>
        </w:rPr>
      </w:r>
      <w:r>
        <w:rPr>
          <w:rtl/>
          <w:cs/>
          <w:lang w:val="ar_AE" w:bidi="ar_AE"/>
        </w:rPr>
        <w:t>هارون أكبر من موسى. إذا كانت لغتك تستخدم مصطلحًا مختلفًا للعلاقة بين الأشقاء بناءً على الجنس وترتيب العمر، اختر المصطلح المناسب.</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 (#3)</w:t>
      </w:r>
      <w:r>
        <w:rPr>
          <w:rtl/>
          <w:cs/>
          <w:lang w:val="ar_AE" w:bidi="ar_AE"/>
        </w:rPr>
      </w:r>
    </w:p>
    <w:p>
      <w:pPr>
        <w:bidi/>
      </w:pPr>
      <w:r>
        <w:rPr>
          <w:rtl/>
          <w:cs/>
          <w:lang w:val="ar_AE" w:bidi="ar_AE"/>
        </w:rPr>
      </w:r>
      <w:r>
        <w:rPr>
          <w:rtl/>
          <w:cs/>
          <w:lang w:val="ar_AE" w:bidi="ar_AE"/>
        </w:rPr>
        <w:t>נָדָ֧ב וַ⁠אֲבִיה֛וּא אֶלְעָזָ֥ר וְ⁠אִיתָמָ֖ר</w:t>
      </w:r>
    </w:p>
    <w:p>
      <w:pPr>
        <w:bidi/>
      </w:pPr>
      <w:r>
        <w:rPr>
          <w:rtl/>
          <w:cs/>
          <w:lang w:val="ar_AE" w:bidi="ar_AE"/>
        </w:rPr>
      </w:r>
      <w:r>
        <w:rPr>
          <w:b/>
          <w:rtl/>
          <w:cs/>
          <w:lang w:val="ar_AE" w:bidi="ar_AE"/>
        </w:rPr>
        <w:t>"ناداب وأبيهو، ألعازار وإيثامار"</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 (#1)</w:t>
      </w:r>
      <w:r>
        <w:rPr>
          <w:rtl/>
          <w:cs/>
          <w:lang w:val="ar_AE" w:bidi="ar_AE"/>
        </w:rPr>
      </w:r>
    </w:p>
    <w:p>
      <w:pPr>
        <w:bidi/>
      </w:pPr>
      <w:r>
        <w:rPr>
          <w:rtl/>
          <w:cs/>
          <w:lang w:val="ar_AE" w:bidi="ar_AE"/>
        </w:rPr>
      </w:r>
      <w:r>
        <w:rPr>
          <w:rtl/>
          <w:cs/>
          <w:lang w:val="ar_AE" w:bidi="ar_AE"/>
        </w:rPr>
        <w:t>בִגְדֵי־קֹ֖דֶשׁ</w:t>
      </w:r>
    </w:p>
    <w:p>
      <w:pPr>
        <w:bidi/>
      </w:pPr>
      <w:r>
        <w:rPr>
          <w:rtl/>
          <w:cs/>
          <w:lang w:val="ar_AE" w:bidi="ar_AE"/>
        </w:rPr>
      </w:r>
      <w:r>
        <w:rPr>
          <w:b/>
          <w:rtl/>
          <w:cs/>
          <w:lang w:val="ar_AE" w:bidi="ar_AE"/>
        </w:rPr>
        <w:t>"ثِيَابًا مُقَدَّسَةً"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القداسة</w:t>
      </w:r>
      <w:r>
        <w:rPr>
          <w:rtl/>
          <w:cs/>
          <w:lang w:val="ar_AE" w:bidi="ar_AE"/>
        </w:rPr>
        <w:t>، فيمكنك التعبير عن نفس الفكرة بطريقة أخرى. ترجمة بديلة: "ملابس مُقَدَّسة" - كما في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 (#1)</w:t>
      </w:r>
      <w:r>
        <w:rPr>
          <w:rtl/>
          <w:cs/>
          <w:lang w:val="ar_AE" w:bidi="ar_AE"/>
        </w:rPr>
      </w:r>
    </w:p>
    <w:p>
      <w:pPr>
        <w:bidi/>
      </w:pPr>
      <w:r>
        <w:rPr>
          <w:rtl/>
          <w:cs/>
          <w:lang w:val="ar_AE" w:bidi="ar_AE"/>
        </w:rPr>
      </w:r>
      <w:r>
        <w:rPr>
          <w:rtl/>
          <w:cs/>
          <w:lang w:val="ar_AE" w:bidi="ar_AE"/>
        </w:rPr>
        <w:t>וְ⁠אַתָּ֗ה</w:t>
      </w:r>
    </w:p>
    <w:p>
      <w:pPr>
        <w:bidi/>
      </w:pPr>
      <w:r>
        <w:rPr>
          <w:rtl/>
          <w:cs/>
          <w:lang w:val="ar_AE" w:bidi="ar_AE"/>
        </w:rPr>
      </w:r>
      <w:r>
        <w:rPr>
          <w:b/>
          <w:rtl/>
          <w:cs/>
          <w:lang w:val="ar_AE" w:bidi="ar_AE"/>
        </w:rPr>
        <w:t>"وَتُكَلِّمُ (أنت)"</w:t>
      </w:r>
    </w:p>
    <w:p>
      <w:pPr>
        <w:bidi/>
      </w:pPr>
      <w:r>
        <w:rPr>
          <w:rtl/>
          <w:cs/>
          <w:lang w:val="ar_AE" w:bidi="ar_AE"/>
        </w:rPr>
      </w:r>
      <w:r>
        <w:rPr>
          <w:rtl/>
          <w:cs/>
          <w:lang w:val="ar_AE" w:bidi="ar_AE"/>
        </w:rPr>
        <w:t xml:space="preserve">هنا، يشير الضمير </w:t>
      </w:r>
      <w:r>
        <w:rPr>
          <w:b/>
          <w:rtl/>
          <w:cs/>
          <w:lang w:val="ar_AE" w:bidi="ar_AE"/>
        </w:rPr>
        <w:t>أنت</w:t>
      </w:r>
      <w:r>
        <w:rPr>
          <w:rtl/>
          <w:cs/>
          <w:lang w:val="ar_AE" w:bidi="ar_AE"/>
        </w:rPr>
        <w:t xml:space="preserve"> إلى موسى؛ وفي هذه الحالة، يُستخدم لتسليط الضوء على أنه هو الشخص الذي يجب أن يقوم بالشيء التالي.</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 (#2)</w:t>
      </w:r>
      <w:r>
        <w:rPr>
          <w:rtl/>
          <w:cs/>
          <w:lang w:val="ar_AE" w:bidi="ar_AE"/>
        </w:rPr>
      </w:r>
    </w:p>
    <w:p>
      <w:pPr>
        <w:bidi/>
      </w:pPr>
      <w:r>
        <w:rPr>
          <w:rtl/>
          <w:cs/>
          <w:lang w:val="ar_AE" w:bidi="ar_AE"/>
        </w:rPr>
      </w:r>
      <w:r>
        <w:rPr>
          <w:rtl/>
          <w:cs/>
          <w:lang w:val="ar_AE" w:bidi="ar_AE"/>
        </w:rPr>
        <w:t>אֶל־כָּל־חַכְמֵי־לֵ֔ב אֲשֶׁ֥ר מִלֵּאתִ֖י⁠ו ר֣וּחַ חָכְמָ֑ה</w:t>
      </w:r>
    </w:p>
    <w:p>
      <w:pPr>
        <w:bidi/>
      </w:pPr>
      <w:r>
        <w:rPr>
          <w:rtl/>
          <w:cs/>
          <w:lang w:val="ar_AE" w:bidi="ar_AE"/>
        </w:rPr>
      </w:r>
      <w:r>
        <w:rPr>
          <w:b/>
          <w:rtl/>
          <w:cs/>
          <w:lang w:val="ar_AE" w:bidi="ar_AE"/>
        </w:rPr>
        <w:t>"جَمِيعَ حُكَمَاءِ الْقُلُوبِ الَّذِينَ مَلأْتُهُمْ رُوحَ حِكْمَةٍ"</w:t>
      </w:r>
    </w:p>
    <w:p>
      <w:pPr>
        <w:bidi/>
      </w:pPr>
      <w:r>
        <w:rPr>
          <w:rtl/>
          <w:cs/>
          <w:lang w:val="ar_AE" w:bidi="ar_AE"/>
        </w:rPr>
      </w:r>
      <w:r>
        <w:rPr>
          <w:rtl/>
          <w:cs/>
          <w:lang w:val="ar_AE" w:bidi="ar_AE"/>
        </w:rPr>
        <w:t xml:space="preserve">يُوجد هنا بعض التوازي. فإن الرب يُوضح من يجعل الشخص </w:t>
      </w:r>
      <w:r>
        <w:rPr>
          <w:b/>
          <w:rtl/>
          <w:cs/>
          <w:lang w:val="ar_AE" w:bidi="ar_AE"/>
        </w:rPr>
        <w:t>حكيم القلب</w:t>
      </w:r>
      <w:r>
        <w:rPr>
          <w:rtl/>
          <w:cs/>
          <w:lang w:val="ar_AE" w:bidi="ar_AE"/>
        </w:rPr>
        <w:t>. ويمكنك ترجمة هذا بطريقة تُبيّن السبب أكثر، إذا كان ذلك سيكون أكثر منطقية. ترجمة بديلة: "لأي شخص قد ملأته أنا بروح الحكمة، مما يجعله حكيم القلب"</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 (#3)</w:t>
      </w:r>
      <w:r>
        <w:rPr>
          <w:rtl/>
          <w:cs/>
          <w:lang w:val="ar_AE" w:bidi="ar_AE"/>
        </w:rPr>
      </w:r>
    </w:p>
    <w:p>
      <w:pPr>
        <w:bidi/>
      </w:pPr>
      <w:r>
        <w:rPr>
          <w:rtl/>
          <w:cs/>
          <w:lang w:val="ar_AE" w:bidi="ar_AE"/>
        </w:rPr>
      </w:r>
      <w:r>
        <w:rPr>
          <w:rtl/>
          <w:cs/>
          <w:lang w:val="ar_AE" w:bidi="ar_AE"/>
        </w:rPr>
        <w:t>אֶל־כָּל־חַכְמֵי־לֵ֔ב אֲשֶׁ֥ר מִלֵּאתִ֖י⁠ו ר֣וּחַ חָכְמָ֑ה</w:t>
      </w:r>
    </w:p>
    <w:p>
      <w:pPr>
        <w:bidi/>
      </w:pPr>
      <w:r>
        <w:rPr>
          <w:rtl/>
          <w:cs/>
          <w:lang w:val="ar_AE" w:bidi="ar_AE"/>
        </w:rPr>
      </w:r>
      <w:r>
        <w:rPr>
          <w:b/>
          <w:rtl/>
          <w:cs/>
          <w:lang w:val="ar_AE" w:bidi="ar_AE"/>
        </w:rPr>
        <w:t>"جَمِيعَ حُكَمَاءِ الْقُلُوبِ الَّذِينَ مَلأْتُهُمْ رُوحَ حِكْمَةٍ"</w:t>
      </w:r>
    </w:p>
    <w:p>
      <w:pPr>
        <w:bidi/>
      </w:pPr>
      <w:r>
        <w:rPr>
          <w:rtl/>
          <w:cs/>
          <w:lang w:val="ar_AE" w:bidi="ar_AE"/>
        </w:rPr>
      </w:r>
      <w:r>
        <w:rPr>
          <w:rtl/>
          <w:cs/>
          <w:lang w:val="ar_AE" w:bidi="ar_AE"/>
        </w:rPr>
        <w:t xml:space="preserve">هنا، يشير </w:t>
      </w:r>
      <w:r>
        <w:rPr>
          <w:b/>
          <w:rtl/>
          <w:cs/>
          <w:lang w:val="ar_AE" w:bidi="ar_AE"/>
        </w:rPr>
        <w:t>القلب</w:t>
      </w:r>
      <w:r>
        <w:rPr>
          <w:rtl/>
          <w:cs/>
          <w:lang w:val="ar_AE" w:bidi="ar_AE"/>
        </w:rPr>
        <w:t xml:space="preserve"> و</w:t>
      </w:r>
      <w:r>
        <w:rPr>
          <w:b/>
          <w:rtl/>
          <w:cs/>
          <w:lang w:val="ar_AE" w:bidi="ar_AE"/>
        </w:rPr>
        <w:t>الروح</w:t>
      </w:r>
      <w:r>
        <w:rPr>
          <w:rtl/>
          <w:cs/>
          <w:lang w:val="ar_AE" w:bidi="ar_AE"/>
        </w:rPr>
        <w:t xml:space="preserve"> إلى أشياء يمتلكها الشخص بالفطرة، أي صفات الشخص. وتشير </w:t>
      </w:r>
      <w:r>
        <w:rPr>
          <w:b/>
          <w:rtl/>
          <w:cs/>
          <w:lang w:val="ar_AE" w:bidi="ar_AE"/>
        </w:rPr>
        <w:t>الحكمة</w:t>
      </w:r>
      <w:r>
        <w:rPr>
          <w:rtl/>
          <w:cs/>
          <w:lang w:val="ar_AE" w:bidi="ar_AE"/>
        </w:rPr>
        <w:t xml:space="preserve"> إلى المهارة أو الموهبة في الحِرَف في هذه الحالة. ومعًا، </w:t>
      </w:r>
      <w:r>
        <w:rPr>
          <w:b/>
          <w:rtl/>
          <w:cs/>
          <w:lang w:val="ar_AE" w:bidi="ar_AE"/>
        </w:rPr>
        <w:t>حكيم القلب</w:t>
      </w:r>
      <w:r>
        <w:rPr>
          <w:rtl/>
          <w:cs/>
          <w:lang w:val="ar_AE" w:bidi="ar_AE"/>
        </w:rPr>
        <w:t xml:space="preserve"> و</w:t>
      </w:r>
      <w:r>
        <w:rPr>
          <w:b/>
          <w:rtl/>
          <w:cs/>
          <w:lang w:val="ar_AE" w:bidi="ar_AE"/>
        </w:rPr>
        <w:t>مملوء بروح الحكمة</w:t>
      </w:r>
      <w:r>
        <w:rPr>
          <w:rtl/>
          <w:cs/>
          <w:lang w:val="ar_AE" w:bidi="ar_AE"/>
        </w:rPr>
        <w:t xml:space="preserve"> يعنيان بشكل أساسي "حِرَفي موهوب". إذا كان ذلك سيكون أوضح لقرائك، فيمكنك التفكير في جعل بعض هذه الجُمل أكثر وضوحًا. ترجمة بديلة: "لكل حِرَفي موهوب، أولئك الذين جعلتهم مَهَرَة في عملهم"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4 (#1)</w:t>
      </w:r>
      <w:r>
        <w:rPr>
          <w:rtl/>
          <w:cs/>
          <w:lang w:val="ar_AE" w:bidi="ar_AE"/>
        </w:rPr>
      </w:r>
    </w:p>
    <w:p>
      <w:pPr>
        <w:bidi/>
      </w:pPr>
      <w:r>
        <w:rPr>
          <w:rtl/>
          <w:cs/>
          <w:lang w:val="ar_AE" w:bidi="ar_AE"/>
        </w:rPr>
      </w:r>
      <w:r>
        <w:rPr>
          <w:rtl/>
          <w:cs/>
          <w:lang w:val="ar_AE" w:bidi="ar_AE"/>
        </w:rPr>
        <w:t>וּ⁠כְתֹ֥נֶת תַּשְׁבֵּ֖ץ</w:t>
      </w:r>
    </w:p>
    <w:p>
      <w:pPr>
        <w:bidi/>
      </w:pPr>
      <w:r>
        <w:rPr>
          <w:rtl/>
          <w:cs/>
          <w:lang w:val="ar_AE" w:bidi="ar_AE"/>
        </w:rPr>
      </w:r>
      <w:r>
        <w:rPr>
          <w:b/>
          <w:rtl/>
          <w:cs/>
          <w:lang w:val="ar_AE" w:bidi="ar_AE"/>
        </w:rPr>
        <w:t>"وَقَمِيصٌ مُخَرَّمٌ"</w:t>
      </w:r>
    </w:p>
    <w:p>
      <w:pPr>
        <w:bidi/>
      </w:pPr>
      <w:r>
        <w:rPr>
          <w:rtl/>
          <w:cs/>
          <w:lang w:val="ar_AE" w:bidi="ar_AE"/>
        </w:rPr>
      </w:r>
      <w:r>
        <w:rPr>
          <w:rtl/>
          <w:cs/>
          <w:lang w:val="ar_AE" w:bidi="ar_AE"/>
        </w:rPr>
        <w:t xml:space="preserve">نحن لا نعرف بالضبط ما تعنيه الكلمة المترجمة </w:t>
      </w:r>
      <w:r>
        <w:rPr>
          <w:b/>
          <w:rtl/>
          <w:cs/>
          <w:lang w:val="ar_AE" w:bidi="ar_AE"/>
        </w:rPr>
        <w:t>وَقَمِيصٌ مُخَرَّمٌ</w:t>
      </w:r>
      <w:r>
        <w:rPr>
          <w:rtl/>
          <w:cs/>
          <w:lang w:val="ar_AE" w:bidi="ar_AE"/>
        </w:rPr>
        <w:t xml:space="preserve">، حيث إنها تظهر فقط هنا وفي </w:t>
      </w:r>
      <w:r>
        <w:rPr>
          <w:rtl/>
          <w:cs/>
          <w:lang w:val="ar_AE" w:bidi="ar_AE"/>
        </w:rPr>
        <w:t>28:39</w:t>
      </w:r>
      <w:r>
        <w:rPr>
          <w:rtl/>
          <w:cs/>
          <w:lang w:val="ar_AE" w:bidi="ar_AE"/>
        </w:rPr>
        <w:t xml:space="preserve"> كفِعل. ترجمة بديلة: "وقميص منقوش" أو "ثوب مطرز"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4 (#2)</w:t>
      </w:r>
      <w:r>
        <w:rPr>
          <w:rtl/>
          <w:cs/>
          <w:lang w:val="ar_AE" w:bidi="ar_AE"/>
        </w:rPr>
      </w:r>
    </w:p>
    <w:p>
      <w:pPr>
        <w:bidi/>
      </w:pPr>
      <w:r>
        <w:rPr>
          <w:rtl/>
          <w:cs/>
          <w:lang w:val="ar_AE" w:bidi="ar_AE"/>
        </w:rPr>
      </w:r>
      <w:r>
        <w:rPr>
          <w:rtl/>
          <w:cs/>
          <w:lang w:val="ar_AE" w:bidi="ar_AE"/>
        </w:rPr>
        <w:t>מִצְנֶ֣פֶת</w:t>
      </w:r>
    </w:p>
    <w:p>
      <w:pPr>
        <w:bidi/>
      </w:pPr>
      <w:r>
        <w:rPr>
          <w:rtl/>
          <w:cs/>
          <w:lang w:val="ar_AE" w:bidi="ar_AE"/>
        </w:rPr>
      </w:r>
      <w:r>
        <w:rPr>
          <w:b/>
          <w:rtl/>
          <w:cs/>
          <w:lang w:val="ar_AE" w:bidi="ar_AE"/>
        </w:rPr>
        <w:t>"عِمامَة"</w:t>
      </w:r>
    </w:p>
    <w:p>
      <w:pPr>
        <w:bidi/>
      </w:pPr>
      <w:r>
        <w:rPr>
          <w:rtl/>
          <w:cs/>
          <w:lang w:val="ar_AE" w:bidi="ar_AE"/>
        </w:rPr>
      </w:r>
      <w:r>
        <w:rPr>
          <w:rtl/>
          <w:cs/>
          <w:lang w:val="ar_AE" w:bidi="ar_AE"/>
        </w:rPr>
        <w:t>هذا غطاء رأس مصنوع من القماش يُلف حول الرأس عدة مرات. ويمكنك ترجمته باستخدام كلمة شائعة الاستخدام لعنصر مشابه في ثقافتك.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4 (#3)</w:t>
      </w:r>
      <w:r>
        <w:rPr>
          <w:rtl/>
          <w:cs/>
          <w:lang w:val="ar_AE" w:bidi="ar_AE"/>
        </w:rPr>
      </w:r>
    </w:p>
    <w:p>
      <w:pPr>
        <w:bidi/>
      </w:pPr>
      <w:r>
        <w:rPr>
          <w:rtl/>
          <w:cs/>
          <w:lang w:val="ar_AE" w:bidi="ar_AE"/>
        </w:rPr>
      </w:r>
      <w:r>
        <w:rPr>
          <w:rtl/>
          <w:cs/>
          <w:lang w:val="ar_AE" w:bidi="ar_AE"/>
        </w:rPr>
        <w:t>וְ⁠אַבְנֵ֑ט</w:t>
      </w:r>
    </w:p>
    <w:p>
      <w:pPr>
        <w:bidi/>
      </w:pPr>
      <w:r>
        <w:rPr>
          <w:rtl/>
          <w:cs/>
          <w:lang w:val="ar_AE" w:bidi="ar_AE"/>
        </w:rPr>
      </w:r>
      <w:r>
        <w:rPr>
          <w:b/>
          <w:rtl/>
          <w:cs/>
          <w:lang w:val="ar_AE" w:bidi="ar_AE"/>
        </w:rPr>
        <w:t>"وَمِنْطَقَةٌ"</w:t>
      </w:r>
    </w:p>
    <w:p>
      <w:pPr>
        <w:bidi/>
      </w:pPr>
      <w:r>
        <w:rPr>
          <w:rtl/>
          <w:cs/>
          <w:lang w:val="ar_AE" w:bidi="ar_AE"/>
        </w:rPr>
      </w:r>
      <w:r>
        <w:rPr>
          <w:b/>
          <w:rtl/>
          <w:cs/>
          <w:lang w:val="ar_AE" w:bidi="ar_AE"/>
        </w:rPr>
        <w:t>المِنْطَقَةٌ</w:t>
      </w:r>
      <w:r>
        <w:rPr>
          <w:rtl/>
          <w:cs/>
          <w:lang w:val="ar_AE" w:bidi="ar_AE"/>
        </w:rPr>
        <w:t xml:space="preserve"> هي قطعة من القماش يرتديها الناس حول الخصر أو عبر الصدر. ويمكنك ترجمتها بكلمة شائعة الاستخدام لعنصر مشابه في ثقافتك.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4 (#4)</w:t>
      </w:r>
      <w:r>
        <w:rPr>
          <w:rtl/>
          <w:cs/>
          <w:lang w:val="ar_AE" w:bidi="ar_AE"/>
        </w:rPr>
      </w:r>
    </w:p>
    <w:p>
      <w:pPr>
        <w:bidi/>
      </w:pPr>
      <w:r>
        <w:rPr>
          <w:rtl/>
          <w:cs/>
          <w:lang w:val="ar_AE" w:bidi="ar_AE"/>
        </w:rPr>
      </w:r>
      <w:r>
        <w:rPr>
          <w:rtl/>
          <w:cs/>
          <w:lang w:val="ar_AE" w:bidi="ar_AE"/>
        </w:rPr>
        <w:t>בִגְדֵי־קֹ֜דֶשׁ</w:t>
      </w:r>
    </w:p>
    <w:p>
      <w:pPr>
        <w:bidi/>
      </w:pPr>
      <w:r>
        <w:rPr>
          <w:rtl/>
          <w:cs/>
          <w:lang w:val="ar_AE" w:bidi="ar_AE"/>
        </w:rPr>
      </w:r>
      <w:r>
        <w:rPr>
          <w:b/>
          <w:rtl/>
          <w:cs/>
          <w:lang w:val="ar_AE" w:bidi="ar_AE"/>
        </w:rPr>
        <w:t>"ثِيَابًا مُقَدَّسَةً"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القداسة</w:t>
      </w:r>
      <w:r>
        <w:rPr>
          <w:rtl/>
          <w:cs/>
          <w:lang w:val="ar_AE" w:bidi="ar_AE"/>
        </w:rPr>
        <w:t xml:space="preserve">، فيمكنك التعبير عن نفس الفكرة بطريقة أخرى. انظر كيف ترجمت هذا في </w:t>
      </w:r>
      <w:r>
        <w:rPr>
          <w:rtl/>
          <w:cs/>
          <w:lang w:val="ar_AE" w:bidi="ar_AE"/>
        </w:rPr>
        <w:t>28:2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5 (#1)</w:t>
      </w:r>
      <w:r>
        <w:rPr>
          <w:rtl/>
          <w:cs/>
          <w:lang w:val="ar_AE" w:bidi="ar_AE"/>
        </w:rPr>
      </w:r>
    </w:p>
    <w:p>
      <w:pPr>
        <w:bidi/>
      </w:pPr>
      <w:r>
        <w:rPr>
          <w:rtl/>
          <w:cs/>
          <w:lang w:val="ar_AE" w:bidi="ar_AE"/>
        </w:rPr>
      </w:r>
      <w:r>
        <w:rPr>
          <w:rtl/>
          <w:cs/>
          <w:lang w:val="ar_AE" w:bidi="ar_AE"/>
        </w:rPr>
        <w:t>וְ⁠אֶת־הַ⁠תְּכֵ֖לֶת וְ⁠אֶת־הָֽ⁠אַרְגָּמָ֑ן וְ⁠אֶת־תּוֹלַ֥עַת הַ⁠שָּׁנִ֖י</w:t>
      </w:r>
    </w:p>
    <w:p>
      <w:pPr>
        <w:bidi/>
      </w:pPr>
      <w:r>
        <w:rPr>
          <w:rtl/>
          <w:cs/>
          <w:lang w:val="ar_AE" w:bidi="ar_AE"/>
        </w:rPr>
      </w:r>
      <w:r>
        <w:rPr>
          <w:b/>
          <w:rtl/>
          <w:cs/>
          <w:lang w:val="ar_AE" w:bidi="ar_AE"/>
        </w:rPr>
        <w:t>"وَالأَسْمَانْجُونِيَّ وَالأُرْجُوَانَ وَالْقِرْمِز"</w:t>
      </w:r>
    </w:p>
    <w:p>
      <w:pPr>
        <w:bidi/>
      </w:pPr>
      <w:r>
        <w:rPr>
          <w:rtl/>
          <w:cs/>
          <w:lang w:val="ar_AE" w:bidi="ar_AE"/>
        </w:rPr>
      </w:r>
      <w:r>
        <w:rPr>
          <w:rtl/>
          <w:cs/>
          <w:lang w:val="ar_AE" w:bidi="ar_AE"/>
        </w:rPr>
        <w:t xml:space="preserve">قد يعني هذا: (1) "مادة مصبوغة باللون الأزرق والأرجواني والقرمزي"، ربما خيوط صوف، أو (2) "صبغة زرقاء وأرجوانية وقرمزية" لصبغ الكتان. وفي الأغلب كان الجمهور الأصلي يفهم ما المقصود. كما يبدو أن هذه المادة قد اُستخدمت للتطريز لاحقًا، لذا فقد تكون "أقمشة" أو "خيوط" هو الفهم الأفضل. انظر كيف ترجمت هذا في </w:t>
      </w:r>
      <w:r>
        <w:rPr>
          <w:rtl/>
          <w:cs/>
          <w:lang w:val="ar_AE" w:bidi="ar_AE"/>
        </w:rPr>
        <w:t>25:4</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5 (#2)</w:t>
      </w:r>
      <w:r>
        <w:rPr>
          <w:rtl/>
          <w:cs/>
          <w:lang w:val="ar_AE" w:bidi="ar_AE"/>
        </w:rPr>
      </w:r>
    </w:p>
    <w:p>
      <w:pPr>
        <w:bidi/>
      </w:pPr>
      <w:r>
        <w:rPr>
          <w:rtl/>
          <w:cs/>
          <w:lang w:val="ar_AE" w:bidi="ar_AE"/>
        </w:rPr>
      </w:r>
      <w:r>
        <w:rPr>
          <w:rtl/>
          <w:cs/>
          <w:lang w:val="ar_AE" w:bidi="ar_AE"/>
        </w:rPr>
        <w:t>תּוֹלַ֥עַת הַ⁠שָּׁנִ֖י</w:t>
      </w:r>
    </w:p>
    <w:p>
      <w:pPr>
        <w:bidi/>
      </w:pPr>
      <w:r>
        <w:rPr>
          <w:rtl/>
          <w:cs/>
          <w:lang w:val="ar_AE" w:bidi="ar_AE"/>
        </w:rPr>
      </w:r>
      <w:r>
        <w:rPr>
          <w:b/>
          <w:rtl/>
          <w:cs/>
          <w:lang w:val="ar_AE" w:bidi="ar_AE"/>
        </w:rPr>
        <w:t>"وَالْقِرْمِزَ"</w:t>
      </w:r>
    </w:p>
    <w:p>
      <w:pPr>
        <w:bidi/>
      </w:pPr>
      <w:r>
        <w:rPr>
          <w:rtl/>
          <w:cs/>
          <w:lang w:val="ar_AE" w:bidi="ar_AE"/>
        </w:rPr>
      </w:r>
      <w:r>
        <w:rPr>
          <w:rtl/>
          <w:cs/>
          <w:lang w:val="ar_AE" w:bidi="ar_AE"/>
        </w:rPr>
        <w:t>كان يتم استخراج لون أحمر زاهي لصبغ الأقمشة من هذه الديدان (ديدان القرمز). ترجمة بديلة: "وأحمر زاهي"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6 (#1)</w:t>
      </w:r>
      <w:r>
        <w:rPr>
          <w:rtl/>
          <w:cs/>
          <w:lang w:val="ar_AE" w:bidi="ar_AE"/>
        </w:rPr>
      </w:r>
    </w:p>
    <w:p>
      <w:pPr>
        <w:bidi/>
      </w:pPr>
      <w:r>
        <w:rPr>
          <w:rtl/>
          <w:cs/>
          <w:lang w:val="ar_AE" w:bidi="ar_AE"/>
        </w:rPr>
      </w:r>
      <w:r>
        <w:rPr>
          <w:rtl/>
          <w:cs/>
          <w:lang w:val="ar_AE" w:bidi="ar_AE"/>
        </w:rPr>
        <w:t>וְ⁠שֵׁ֥שׁ מָשְׁזָ֖ר</w:t>
      </w:r>
    </w:p>
    <w:p>
      <w:pPr>
        <w:bidi/>
      </w:pPr>
      <w:r>
        <w:rPr>
          <w:rtl/>
          <w:cs/>
          <w:lang w:val="ar_AE" w:bidi="ar_AE"/>
        </w:rPr>
      </w:r>
      <w:r>
        <w:rPr>
          <w:b/>
          <w:rtl/>
          <w:cs/>
          <w:lang w:val="ar_AE" w:bidi="ar_AE"/>
        </w:rPr>
        <w:t>"وَبُوصٍ مَبْرُومٍ"</w:t>
      </w:r>
    </w:p>
    <w:p>
      <w:pPr>
        <w:bidi/>
      </w:pPr>
      <w:r>
        <w:rPr>
          <w:rtl/>
          <w:cs/>
          <w:lang w:val="ar_AE" w:bidi="ar_AE"/>
        </w:rPr>
      </w:r>
      <w:r>
        <w:rPr>
          <w:rtl/>
          <w:cs/>
          <w:lang w:val="ar_AE" w:bidi="ar_AE"/>
        </w:rPr>
        <w:t xml:space="preserve">كان هذا قماش مصنوع من خيوط الكتان الناعمة التي قام شخص بلفها معًا لصنع خيط أقوى. انظر كيف ترجمت هذا في </w:t>
      </w:r>
      <w:r>
        <w:rPr>
          <w:rtl/>
          <w:cs/>
          <w:lang w:val="ar_AE" w:bidi="ar_AE"/>
        </w:rPr>
        <w:t>خروج 26:36</w:t>
      </w:r>
      <w:r>
        <w:rPr>
          <w:rtl/>
          <w:cs/>
          <w:lang w:val="ar_AE" w:bidi="ar_AE"/>
        </w:rPr>
        <w:t>. ترجمة بديلة: "كتان ناعم وقوي"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6 (#2)</w:t>
      </w:r>
      <w:r>
        <w:rPr>
          <w:rtl/>
          <w:cs/>
          <w:lang w:val="ar_AE" w:bidi="ar_AE"/>
        </w:rPr>
      </w:r>
    </w:p>
    <w:p>
      <w:pPr>
        <w:bidi/>
      </w:pPr>
      <w:r>
        <w:rPr>
          <w:rtl/>
          <w:cs/>
          <w:lang w:val="ar_AE" w:bidi="ar_AE"/>
        </w:rPr>
      </w:r>
      <w:r>
        <w:rPr>
          <w:rtl/>
          <w:cs/>
          <w:lang w:val="ar_AE" w:bidi="ar_AE"/>
        </w:rPr>
        <w:t>חֹשֵֽׁב</w:t>
      </w:r>
    </w:p>
    <w:p>
      <w:pPr>
        <w:bidi/>
      </w:pPr>
      <w:r>
        <w:rPr>
          <w:rtl/>
          <w:cs/>
          <w:lang w:val="ar_AE" w:bidi="ar_AE"/>
        </w:rPr>
      </w:r>
      <w:r>
        <w:rPr>
          <w:b/>
          <w:rtl/>
          <w:cs/>
          <w:lang w:val="ar_AE" w:bidi="ar_AE"/>
        </w:rPr>
        <w:t>"حَائِكٍ حَاذِق"</w:t>
      </w:r>
    </w:p>
    <w:p>
      <w:pPr>
        <w:bidi/>
      </w:pPr>
      <w:r>
        <w:rPr>
          <w:rtl/>
          <w:cs/>
          <w:lang w:val="ar_AE" w:bidi="ar_AE"/>
        </w:rPr>
      </w:r>
      <w:r>
        <w:rPr>
          <w:rtl/>
          <w:cs/>
          <w:lang w:val="ar_AE" w:bidi="ar_AE"/>
        </w:rPr>
        <w:t xml:space="preserve">الوصف </w:t>
      </w:r>
      <w:r>
        <w:rPr>
          <w:b/>
          <w:rtl/>
          <w:cs/>
          <w:lang w:val="ar_AE" w:bidi="ar_AE"/>
        </w:rPr>
        <w:t>حَائِكٍ حَاذِق</w:t>
      </w:r>
      <w:r>
        <w:rPr>
          <w:rtl/>
          <w:cs/>
          <w:lang w:val="ar_AE" w:bidi="ar_AE"/>
        </w:rPr>
        <w:t xml:space="preserve"> يشير إلى شخص يمكنه صنع أشياء جميلة يدويًا.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7 (#1)</w:t>
      </w:r>
      <w:r>
        <w:rPr>
          <w:rtl/>
          <w:cs/>
          <w:lang w:val="ar_AE" w:bidi="ar_AE"/>
        </w:rPr>
      </w:r>
    </w:p>
    <w:p>
      <w:pPr>
        <w:bidi/>
      </w:pPr>
      <w:r>
        <w:rPr>
          <w:rtl/>
          <w:cs/>
          <w:lang w:val="ar_AE" w:bidi="ar_AE"/>
        </w:rPr>
      </w:r>
      <w:r>
        <w:rPr>
          <w:rtl/>
          <w:cs/>
          <w:lang w:val="ar_AE" w:bidi="ar_AE"/>
        </w:rPr>
        <w:t>שְׁתֵּ֧י כְתֵפֹ֣ת חֹֽבְרֹ֗ת יִֽהְיֶה־לּ֛⁠וֹ אֶל־שְׁנֵ֥י קְצוֹתָ֖י⁠ו וְ⁠חֻבָּֽר</w:t>
      </w:r>
    </w:p>
    <w:p>
      <w:pPr>
        <w:bidi/>
      </w:pPr>
      <w:r>
        <w:rPr>
          <w:rtl/>
          <w:cs/>
          <w:lang w:val="ar_AE" w:bidi="ar_AE"/>
        </w:rPr>
      </w:r>
      <w:r>
        <w:rPr>
          <w:b/>
          <w:rtl/>
          <w:cs/>
          <w:lang w:val="ar_AE" w:bidi="ar_AE"/>
        </w:rPr>
        <w:t>"يَكُونُ لَهُ كَتِفَانِ مَوْصُولاَنِ فِي طَرَفَيْهِ لِيَتَّصِلَ"</w:t>
      </w:r>
    </w:p>
    <w:p>
      <w:pPr>
        <w:bidi/>
      </w:pPr>
      <w:r>
        <w:rPr>
          <w:rtl/>
          <w:cs/>
          <w:lang w:val="ar_AE" w:bidi="ar_AE"/>
        </w:rPr>
      </w:r>
      <w:r>
        <w:rPr>
          <w:rtl/>
          <w:cs/>
          <w:lang w:val="ar_AE" w:bidi="ar_AE"/>
        </w:rPr>
        <w:t>من المحتمل أن هذا يعني عمل نوع من الربط عند الكتفين لربط الجزء الأمامي من الرداء بظهره. ترجمة بديلة: "يجب أن يصنعوه بحيث يتصل الجزء الأمامي والخلفي ببعضهما عند الكتفين"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7 (#2)</w:t>
      </w:r>
      <w:r>
        <w:rPr>
          <w:rtl/>
          <w:cs/>
          <w:lang w:val="ar_AE" w:bidi="ar_AE"/>
        </w:rPr>
      </w:r>
    </w:p>
    <w:p>
      <w:pPr>
        <w:bidi/>
      </w:pPr>
      <w:r>
        <w:rPr>
          <w:rtl/>
          <w:cs/>
          <w:lang w:val="ar_AE" w:bidi="ar_AE"/>
        </w:rPr>
      </w:r>
      <w:r>
        <w:rPr>
          <w:rtl/>
          <w:cs/>
          <w:lang w:val="ar_AE" w:bidi="ar_AE"/>
        </w:rPr>
        <w:t>וְ⁠חֻבָּֽר</w:t>
      </w:r>
    </w:p>
    <w:p>
      <w:pPr>
        <w:bidi/>
      </w:pPr>
      <w:r>
        <w:rPr>
          <w:rtl/>
          <w:cs/>
          <w:lang w:val="ar_AE" w:bidi="ar_AE"/>
        </w:rPr>
      </w:r>
      <w:r>
        <w:rPr>
          <w:b/>
          <w:rtl/>
          <w:cs/>
          <w:lang w:val="ar_AE" w:bidi="ar_AE"/>
        </w:rPr>
        <w:t>"لِيَتَّصِلَ"</w:t>
      </w:r>
    </w:p>
    <w:p>
      <w:pPr>
        <w:bidi/>
      </w:pPr>
      <w:r>
        <w:rPr>
          <w:rtl/>
          <w:cs/>
          <w:lang w:val="ar_AE" w:bidi="ar_AE"/>
        </w:rPr>
      </w:r>
      <w:r>
        <w:rPr>
          <w:rtl/>
          <w:cs/>
          <w:lang w:val="ar_AE" w:bidi="ar_AE"/>
        </w:rPr>
        <w:t>إذا لم تستخدم لغتك صيغة المبني للمجهول بهذه الطريقة، فيمكنك التعبير عنه بصيغة المبني للمعلوم أو بطريقة أخرى تكون مناسبة في لغتك. ترجمة بديلة: "اجمعها معًا بهذه الطريقة"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8 (#1)</w:t>
      </w:r>
      <w:r>
        <w:rPr>
          <w:rtl/>
          <w:cs/>
          <w:lang w:val="ar_AE" w:bidi="ar_AE"/>
        </w:rPr>
      </w:r>
    </w:p>
    <w:p>
      <w:pPr>
        <w:bidi/>
      </w:pPr>
      <w:r>
        <w:rPr>
          <w:rtl/>
          <w:cs/>
          <w:lang w:val="ar_AE" w:bidi="ar_AE"/>
        </w:rPr>
      </w:r>
      <w:r>
        <w:rPr>
          <w:rtl/>
          <w:cs/>
          <w:lang w:val="ar_AE" w:bidi="ar_AE"/>
        </w:rPr>
        <w:t>אֲשֶׁ֣ר עָלָ֔י⁠ו כְּ⁠מַעֲשֵׂ֖⁠הוּ מִמֶּ֣⁠נּוּ</w:t>
      </w:r>
    </w:p>
    <w:p>
      <w:pPr>
        <w:bidi/>
      </w:pPr>
      <w:r>
        <w:rPr>
          <w:rtl/>
          <w:cs/>
          <w:lang w:val="ar_AE" w:bidi="ar_AE"/>
        </w:rPr>
      </w:r>
      <w:r>
        <w:rPr>
          <w:b/>
          <w:rtl/>
          <w:cs/>
          <w:lang w:val="ar_AE" w:bidi="ar_AE"/>
        </w:rPr>
        <w:t>"الَّذِي عَلَيْهِ"</w:t>
      </w:r>
      <w:r>
        <w:rPr>
          <w:rtl/>
          <w:cs/>
          <w:lang w:val="ar_AE" w:bidi="ar_AE"/>
        </w:rPr>
        <w:t xml:space="preserve"> - </w:t>
      </w:r>
      <w:r>
        <w:rPr>
          <w:b/>
          <w:rtl/>
          <w:cs/>
          <w:lang w:val="ar_AE" w:bidi="ar_AE"/>
        </w:rPr>
        <w:t>"يَكُونُ مِنْهُ كَصَنْعَتِهِ"</w:t>
      </w:r>
    </w:p>
    <w:p>
      <w:pPr>
        <w:bidi/>
      </w:pPr>
      <w:r>
        <w:rPr>
          <w:rtl/>
          <w:cs/>
          <w:lang w:val="ar_AE" w:bidi="ar_AE"/>
        </w:rPr>
      </w:r>
      <w:r>
        <w:rPr>
          <w:rtl/>
          <w:cs/>
          <w:lang w:val="ar_AE" w:bidi="ar_AE"/>
        </w:rPr>
        <w:t>هذا يشير إلى أن الزنار يجب أن يكون متصلًا بالأفود، وربما يُصنع من نفس المادة المستخدمة لصنع بقية الأفود.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9 (#1)</w:t>
      </w:r>
      <w:r>
        <w:rPr>
          <w:rtl/>
          <w:cs/>
          <w:lang w:val="ar_AE" w:bidi="ar_AE"/>
        </w:rPr>
      </w:r>
    </w:p>
    <w:p>
      <w:pPr>
        <w:bidi/>
      </w:pPr>
      <w:r>
        <w:rPr>
          <w:rtl/>
          <w:cs/>
          <w:lang w:val="ar_AE" w:bidi="ar_AE"/>
        </w:rPr>
      </w:r>
      <w:r>
        <w:rPr>
          <w:rtl/>
          <w:cs/>
          <w:lang w:val="ar_AE" w:bidi="ar_AE"/>
        </w:rPr>
        <w:t>אַבְנֵי־שֹׁ֑הַם</w:t>
      </w:r>
    </w:p>
    <w:p>
      <w:pPr>
        <w:bidi/>
      </w:pPr>
      <w:r>
        <w:rPr>
          <w:rtl/>
          <w:cs/>
          <w:lang w:val="ar_AE" w:bidi="ar_AE"/>
        </w:rPr>
      </w:r>
      <w:r>
        <w:rPr>
          <w:b/>
          <w:rtl/>
          <w:cs/>
          <w:lang w:val="ar_AE" w:bidi="ar_AE"/>
        </w:rPr>
        <w:t>"حَجَرَيْ جَزْعٍ"</w:t>
      </w:r>
    </w:p>
    <w:p>
      <w:pPr>
        <w:bidi/>
      </w:pPr>
      <w:r>
        <w:rPr>
          <w:rtl/>
          <w:cs/>
          <w:lang w:val="ar_AE" w:bidi="ar_AE"/>
        </w:rPr>
      </w:r>
      <w:r>
        <w:rPr>
          <w:b/>
          <w:rtl/>
          <w:cs/>
          <w:lang w:val="ar_AE" w:bidi="ar_AE"/>
        </w:rPr>
        <w:t>حَجَرَيْ الجَزْعٍ</w:t>
      </w:r>
      <w:r>
        <w:rPr>
          <w:rtl/>
          <w:cs/>
          <w:lang w:val="ar_AE" w:bidi="ar_AE"/>
        </w:rPr>
        <w:t xml:space="preserve"> هذه هي أحجار ثمينة تحتوي على طبقات من الأبيض والأسود أو الأحمر أو البني. انظر كيف ترجمت هذا في </w:t>
      </w:r>
      <w:r>
        <w:rPr>
          <w:rtl/>
          <w:cs/>
          <w:lang w:val="ar_AE" w:bidi="ar_AE"/>
        </w:rPr>
        <w:t>خروج 25:7</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9 (#2)</w:t>
      </w:r>
      <w:r>
        <w:rPr>
          <w:rtl/>
          <w:cs/>
          <w:lang w:val="ar_AE" w:bidi="ar_AE"/>
        </w:rPr>
      </w:r>
    </w:p>
    <w:p>
      <w:pPr>
        <w:bidi/>
      </w:pPr>
      <w:r>
        <w:rPr>
          <w:rtl/>
          <w:cs/>
          <w:lang w:val="ar_AE" w:bidi="ar_AE"/>
        </w:rPr>
      </w:r>
      <w:r>
        <w:rPr>
          <w:rtl/>
          <w:cs/>
          <w:lang w:val="ar_AE" w:bidi="ar_AE"/>
        </w:rPr>
        <w:t>אֶת־שְׁתֵּ֖י</w:t>
      </w:r>
    </w:p>
    <w:p>
      <w:pPr>
        <w:bidi/>
      </w:pPr>
      <w:r>
        <w:rPr>
          <w:rtl/>
          <w:cs/>
          <w:lang w:val="ar_AE" w:bidi="ar_AE"/>
        </w:rPr>
      </w:r>
      <w:r>
        <w:rPr>
          <w:b/>
          <w:rtl/>
          <w:cs/>
          <w:lang w:val="ar_AE" w:bidi="ar_AE"/>
        </w:rPr>
        <w:t>"حَجَرَيْ"</w:t>
      </w:r>
    </w:p>
    <w:p>
      <w:pPr>
        <w:bidi/>
      </w:pPr>
      <w:r>
        <w:rPr>
          <w:rtl/>
          <w:cs/>
          <w:lang w:val="ar_AE" w:bidi="ar_AE"/>
        </w:rPr>
      </w:r>
      <w:r>
        <w:rPr>
          <w:rtl/>
          <w:cs/>
          <w:lang w:val="ar_AE" w:bidi="ar_AE"/>
        </w:rPr>
        <w:t>ترجمة بديلة: "2 حجر"</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10 (#1)</w:t>
      </w:r>
      <w:r>
        <w:rPr>
          <w:rtl/>
          <w:cs/>
          <w:lang w:val="ar_AE" w:bidi="ar_AE"/>
        </w:rPr>
      </w:r>
    </w:p>
    <w:p>
      <w:pPr>
        <w:bidi/>
      </w:pPr>
      <w:r>
        <w:rPr>
          <w:rtl/>
          <w:cs/>
          <w:lang w:val="ar_AE" w:bidi="ar_AE"/>
        </w:rPr>
      </w:r>
      <w:r>
        <w:rPr>
          <w:rtl/>
          <w:cs/>
          <w:lang w:val="ar_AE" w:bidi="ar_AE"/>
        </w:rPr>
        <w:t>שִׁשָּׁה֙ &amp; הַ⁠שִּׁשָּׁ֧ה</w:t>
      </w:r>
    </w:p>
    <w:p>
      <w:pPr>
        <w:bidi/>
      </w:pPr>
      <w:r>
        <w:rPr>
          <w:rtl/>
          <w:cs/>
          <w:lang w:val="ar_AE" w:bidi="ar_AE"/>
        </w:rPr>
      </w:r>
      <w:r>
        <w:rPr>
          <w:b/>
          <w:rtl/>
          <w:cs/>
          <w:lang w:val="ar_AE" w:bidi="ar_AE"/>
        </w:rPr>
        <w:t>"ستة من"</w:t>
      </w:r>
      <w:r>
        <w:rPr>
          <w:rtl/>
          <w:cs/>
          <w:lang w:val="ar_AE" w:bidi="ar_AE"/>
        </w:rPr>
        <w:t xml:space="preserve"> - </w:t>
      </w:r>
      <w:r>
        <w:rPr>
          <w:b/>
          <w:rtl/>
          <w:cs/>
          <w:lang w:val="ar_AE" w:bidi="ar_AE"/>
        </w:rPr>
        <w:t>"الستة"</w:t>
      </w:r>
    </w:p>
    <w:p>
      <w:pPr>
        <w:bidi/>
      </w:pPr>
      <w:r>
        <w:rPr>
          <w:rtl/>
          <w:cs/>
          <w:lang w:val="ar_AE" w:bidi="ar_AE"/>
        </w:rPr>
      </w:r>
      <w:r>
        <w:rPr>
          <w:rtl/>
          <w:cs/>
          <w:lang w:val="ar_AE" w:bidi="ar_AE"/>
        </w:rPr>
        <w:t>ترجمة بديلة: "6 من ... الـ6"</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10 (#2)</w:t>
      </w:r>
      <w:r>
        <w:rPr>
          <w:rtl/>
          <w:cs/>
          <w:lang w:val="ar_AE" w:bidi="ar_AE"/>
        </w:rPr>
      </w:r>
    </w:p>
    <w:p>
      <w:pPr>
        <w:bidi/>
      </w:pPr>
      <w:r>
        <w:rPr>
          <w:rtl/>
          <w:cs/>
          <w:lang w:val="ar_AE" w:bidi="ar_AE"/>
        </w:rPr>
      </w:r>
      <w:r>
        <w:rPr>
          <w:rtl/>
          <w:cs/>
          <w:lang w:val="ar_AE" w:bidi="ar_AE"/>
        </w:rPr>
        <w:t>כְּ⁠תוֹלְדֹתָֽ⁠ם</w:t>
      </w:r>
    </w:p>
    <w:p>
      <w:pPr>
        <w:bidi/>
      </w:pPr>
      <w:r>
        <w:rPr>
          <w:rtl/>
          <w:cs/>
          <w:lang w:val="ar_AE" w:bidi="ar_AE"/>
        </w:rPr>
      </w:r>
      <w:r>
        <w:rPr>
          <w:b/>
          <w:rtl/>
          <w:cs/>
          <w:lang w:val="ar_AE" w:bidi="ar_AE"/>
        </w:rPr>
        <w:t>"حَسَبَ مَوَالِيدِهِمْ"</w:t>
      </w:r>
    </w:p>
    <w:p>
      <w:pPr>
        <w:bidi/>
      </w:pPr>
      <w:r>
        <w:rPr>
          <w:rtl/>
          <w:cs/>
          <w:lang w:val="ar_AE" w:bidi="ar_AE"/>
        </w:rPr>
      </w:r>
      <w:r>
        <w:rPr>
          <w:rtl/>
          <w:cs/>
          <w:lang w:val="ar_AE" w:bidi="ar_AE"/>
        </w:rPr>
        <w:t>ترجمة بديلة: "وفقًا لترتيب ولادتهم"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11 (#1)</w:t>
      </w:r>
      <w:r>
        <w:rPr>
          <w:rtl/>
          <w:cs/>
          <w:lang w:val="ar_AE" w:bidi="ar_AE"/>
        </w:rPr>
      </w:r>
    </w:p>
    <w:p>
      <w:pPr>
        <w:bidi/>
      </w:pPr>
      <w:r>
        <w:rPr>
          <w:rtl/>
          <w:cs/>
          <w:lang w:val="ar_AE" w:bidi="ar_AE"/>
        </w:rPr>
      </w:r>
      <w:r>
        <w:rPr>
          <w:rtl/>
          <w:cs/>
          <w:lang w:val="ar_AE" w:bidi="ar_AE"/>
        </w:rPr>
        <w:t>פִּתּוּחֵ֣י חֹתָ֗ם</w:t>
      </w:r>
    </w:p>
    <w:p>
      <w:pPr>
        <w:bidi/>
      </w:pPr>
      <w:r>
        <w:rPr>
          <w:rtl/>
          <w:cs/>
          <w:lang w:val="ar_AE" w:bidi="ar_AE"/>
        </w:rPr>
      </w:r>
      <w:r>
        <w:rPr>
          <w:b/>
          <w:rtl/>
          <w:cs/>
          <w:lang w:val="ar_AE" w:bidi="ar_AE"/>
        </w:rPr>
        <w:t>"نَقْشَ الْخَاتِمِ"</w:t>
      </w:r>
    </w:p>
    <w:p>
      <w:pPr>
        <w:bidi/>
      </w:pPr>
      <w:r>
        <w:rPr>
          <w:rtl/>
          <w:cs/>
          <w:lang w:val="ar_AE" w:bidi="ar_AE"/>
        </w:rPr>
      </w:r>
      <w:r>
        <w:rPr>
          <w:rtl/>
          <w:cs/>
          <w:lang w:val="ar_AE" w:bidi="ar_AE"/>
        </w:rPr>
        <w:t>ترجمة بديلة: "بنفس الطريقة التي ينقش بها الشخص على الختم"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11 (#2)</w:t>
      </w:r>
      <w:r>
        <w:rPr>
          <w:rtl/>
          <w:cs/>
          <w:lang w:val="ar_AE" w:bidi="ar_AE"/>
        </w:rPr>
      </w:r>
    </w:p>
    <w:p>
      <w:pPr>
        <w:bidi/>
      </w:pPr>
      <w:r>
        <w:rPr>
          <w:rtl/>
          <w:cs/>
          <w:lang w:val="ar_AE" w:bidi="ar_AE"/>
        </w:rPr>
      </w:r>
      <w:r>
        <w:rPr>
          <w:rtl/>
          <w:cs/>
          <w:lang w:val="ar_AE" w:bidi="ar_AE"/>
        </w:rPr>
        <w:t>חָרַשׁ֮ אֶבֶן֒</w:t>
      </w:r>
    </w:p>
    <w:p>
      <w:pPr>
        <w:bidi/>
      </w:pPr>
      <w:r>
        <w:rPr>
          <w:rtl/>
          <w:cs/>
          <w:lang w:val="ar_AE" w:bidi="ar_AE"/>
        </w:rPr>
      </w:r>
      <w:r>
        <w:rPr>
          <w:b/>
          <w:rtl/>
          <w:cs/>
          <w:lang w:val="ar_AE" w:bidi="ar_AE"/>
        </w:rPr>
        <w:t>"نَقَّاشِ الْحِجَارَةِ"</w:t>
      </w:r>
    </w:p>
    <w:p>
      <w:pPr>
        <w:bidi/>
      </w:pPr>
      <w:r>
        <w:rPr>
          <w:rtl/>
          <w:cs/>
          <w:lang w:val="ar_AE" w:bidi="ar_AE"/>
        </w:rPr>
      </w:r>
      <w:r>
        <w:rPr>
          <w:b/>
          <w:rtl/>
          <w:cs/>
          <w:lang w:val="ar_AE" w:bidi="ar_AE"/>
        </w:rPr>
        <w:t xml:space="preserve">نَقَّاشِ الْحِجَارَةِ </w:t>
      </w:r>
      <w:r>
        <w:rPr>
          <w:rtl/>
          <w:cs/>
          <w:lang w:val="ar_AE" w:bidi="ar_AE"/>
        </w:rPr>
        <w:t>هو الشخص الذي ينقش التصاميم على الأحجار. ترجمة بديلة: "حافر تفاصيل علي الحجر"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11 (#3)</w:t>
      </w:r>
      <w:r>
        <w:rPr>
          <w:rtl/>
          <w:cs/>
          <w:lang w:val="ar_AE" w:bidi="ar_AE"/>
        </w:rPr>
      </w:r>
    </w:p>
    <w:p>
      <w:pPr>
        <w:bidi/>
      </w:pPr>
      <w:r>
        <w:rPr>
          <w:rtl/>
          <w:cs/>
          <w:lang w:val="ar_AE" w:bidi="ar_AE"/>
        </w:rPr>
      </w:r>
      <w:r>
        <w:rPr>
          <w:rtl/>
          <w:cs/>
          <w:lang w:val="ar_AE" w:bidi="ar_AE"/>
        </w:rPr>
        <w:t>חֹתָ֗ם</w:t>
      </w:r>
    </w:p>
    <w:p>
      <w:pPr>
        <w:bidi/>
      </w:pPr>
      <w:r>
        <w:rPr>
          <w:rtl/>
          <w:cs/>
          <w:lang w:val="ar_AE" w:bidi="ar_AE"/>
        </w:rPr>
      </w:r>
      <w:r>
        <w:rPr>
          <w:b/>
          <w:rtl/>
          <w:cs/>
          <w:lang w:val="ar_AE" w:bidi="ar_AE"/>
        </w:rPr>
        <w:t>"خاتم"</w:t>
      </w:r>
    </w:p>
    <w:p>
      <w:pPr>
        <w:bidi/>
      </w:pPr>
      <w:r>
        <w:rPr>
          <w:rtl/>
          <w:cs/>
          <w:lang w:val="ar_AE" w:bidi="ar_AE"/>
        </w:rPr>
      </w:r>
      <w:r>
        <w:rPr>
          <w:rtl/>
          <w:cs/>
          <w:lang w:val="ar_AE" w:bidi="ar_AE"/>
        </w:rPr>
        <w:t>إن هذا نوع من الحجر المحفور الذي يوضع غالبًا في خاتم ويستخدم لختم شكل ما في ختم من الشمع لتأكيد وثيقة رسمية.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11 (#4)</w:t>
      </w:r>
      <w:r>
        <w:rPr>
          <w:rtl/>
          <w:cs/>
          <w:lang w:val="ar_AE" w:bidi="ar_AE"/>
        </w:rPr>
      </w:r>
    </w:p>
    <w:p>
      <w:pPr>
        <w:bidi/>
      </w:pPr>
      <w:r>
        <w:rPr>
          <w:rtl/>
          <w:cs/>
          <w:lang w:val="ar_AE" w:bidi="ar_AE"/>
        </w:rPr>
      </w:r>
      <w:r>
        <w:rPr>
          <w:rtl/>
          <w:cs/>
          <w:lang w:val="ar_AE" w:bidi="ar_AE"/>
        </w:rPr>
        <w:t>מִשְׁבְּצ֥וֹת</w:t>
      </w:r>
    </w:p>
    <w:p>
      <w:pPr>
        <w:bidi/>
      </w:pPr>
      <w:r>
        <w:rPr>
          <w:rtl/>
          <w:cs/>
          <w:lang w:val="ar_AE" w:bidi="ar_AE"/>
        </w:rPr>
      </w:r>
      <w:r>
        <w:rPr>
          <w:b/>
          <w:rtl/>
          <w:cs/>
          <w:lang w:val="ar_AE" w:bidi="ar_AE"/>
        </w:rPr>
        <w:t>"مُحَاطَيْنِ بِطَوْقَيْنِ مِنْ ذَهَبٍ"</w:t>
      </w:r>
    </w:p>
    <w:p>
      <w:pPr>
        <w:bidi/>
      </w:pPr>
      <w:r>
        <w:rPr>
          <w:rtl/>
          <w:cs/>
          <w:lang w:val="ar_AE" w:bidi="ar_AE"/>
        </w:rPr>
      </w:r>
      <w:r>
        <w:rPr>
          <w:rtl/>
          <w:cs/>
          <w:lang w:val="ar_AE" w:bidi="ar_AE"/>
        </w:rPr>
        <w:t>هذه قطع معدنية تثبت الأحجار على الصدرة.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12 (#1)</w:t>
      </w:r>
      <w:r>
        <w:rPr>
          <w:rtl/>
          <w:cs/>
          <w:lang w:val="ar_AE" w:bidi="ar_AE"/>
        </w:rPr>
      </w:r>
    </w:p>
    <w:p>
      <w:pPr>
        <w:bidi/>
      </w:pPr>
      <w:r>
        <w:rPr>
          <w:rtl/>
          <w:cs/>
          <w:lang w:val="ar_AE" w:bidi="ar_AE"/>
        </w:rPr>
      </w:r>
      <w:r>
        <w:rPr>
          <w:rtl/>
          <w:cs/>
          <w:lang w:val="ar_AE" w:bidi="ar_AE"/>
        </w:rPr>
        <w:t>זִכָּרֹ֖ן &amp; לְ⁠זִכָּרֹֽן</w:t>
      </w:r>
    </w:p>
    <w:p>
      <w:pPr>
        <w:bidi/>
      </w:pPr>
      <w:r>
        <w:rPr>
          <w:rtl/>
          <w:cs/>
          <w:lang w:val="ar_AE" w:bidi="ar_AE"/>
        </w:rPr>
      </w:r>
      <w:r>
        <w:rPr>
          <w:b/>
          <w:rtl/>
          <w:cs/>
          <w:lang w:val="ar_AE" w:bidi="ar_AE"/>
        </w:rPr>
        <w:t>"تَذْكَارٍ"</w:t>
      </w:r>
      <w:r>
        <w:rPr>
          <w:rtl/>
          <w:cs/>
          <w:lang w:val="ar_AE" w:bidi="ar_AE"/>
        </w:rPr>
        <w:t xml:space="preserve"> - </w:t>
      </w:r>
      <w:r>
        <w:rPr>
          <w:b/>
          <w:rtl/>
          <w:cs/>
          <w:lang w:val="ar_AE" w:bidi="ar_AE"/>
        </w:rPr>
        <w:t>"لِلتَّذْكَارِ"</w:t>
      </w:r>
    </w:p>
    <w:p>
      <w:pPr>
        <w:bidi/>
      </w:pPr>
      <w:r>
        <w:rPr>
          <w:rtl/>
          <w:cs/>
          <w:lang w:val="ar_AE" w:bidi="ar_AE"/>
        </w:rPr>
      </w:r>
      <w:r>
        <w:rPr>
          <w:rtl/>
          <w:cs/>
          <w:lang w:val="ar_AE" w:bidi="ar_AE"/>
        </w:rPr>
        <w:t xml:space="preserve"> لا يحدد النص ما إذا كان يهوه أو هارون أو شخص آخر هو الذي يتم تذكيره من خلال الأحجار. كما أنه لا يحدد بالضبط ما هو هذا التذكار. حاول الحفاظ على هذا الغموض إن أمكن في ترجمتك.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12 (#2)</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هنا، يمثل </w:t>
      </w:r>
      <w:r>
        <w:rPr>
          <w:b/>
          <w:rtl/>
          <w:cs/>
          <w:lang w:val="ar_AE" w:bidi="ar_AE"/>
        </w:rPr>
        <w:t>الوجه</w:t>
      </w:r>
      <w:r>
        <w:rPr>
          <w:rtl/>
          <w:cs/>
          <w:lang w:val="ar_AE" w:bidi="ar_AE"/>
        </w:rPr>
        <w:t xml:space="preserve"> حضور الرب. ترجمة بديلة: "في محضر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13 (#1)</w:t>
      </w:r>
      <w:r>
        <w:rPr>
          <w:rtl/>
          <w:cs/>
          <w:lang w:val="ar_AE" w:bidi="ar_AE"/>
        </w:rPr>
      </w:r>
    </w:p>
    <w:p>
      <w:pPr>
        <w:bidi/>
      </w:pPr>
      <w:r>
        <w:rPr>
          <w:rtl/>
          <w:cs/>
          <w:lang w:val="ar_AE" w:bidi="ar_AE"/>
        </w:rPr>
      </w:r>
      <w:r>
        <w:rPr>
          <w:rtl/>
          <w:cs/>
          <w:lang w:val="ar_AE" w:bidi="ar_AE"/>
        </w:rPr>
        <w:t>מִשְׁבְּצֹ֖ת</w:t>
      </w:r>
    </w:p>
    <w:p>
      <w:pPr>
        <w:bidi/>
      </w:pPr>
      <w:r>
        <w:rPr>
          <w:rtl/>
          <w:cs/>
          <w:lang w:val="ar_AE" w:bidi="ar_AE"/>
        </w:rPr>
      </w:r>
      <w:r>
        <w:rPr>
          <w:b/>
          <w:rtl/>
          <w:cs/>
          <w:lang w:val="ar_AE" w:bidi="ar_AE"/>
        </w:rPr>
        <w:t>"طَوْقَيْنِ مِنْ ذَهَبٍ"</w:t>
      </w:r>
    </w:p>
    <w:p>
      <w:pPr>
        <w:bidi/>
      </w:pPr>
      <w:r>
        <w:rPr>
          <w:rtl/>
          <w:cs/>
          <w:lang w:val="ar_AE" w:bidi="ar_AE"/>
        </w:rPr>
      </w:r>
      <w:r>
        <w:rPr>
          <w:rtl/>
          <w:cs/>
          <w:lang w:val="ar_AE" w:bidi="ar_AE"/>
        </w:rPr>
        <w:t xml:space="preserve">يشير </w:t>
      </w:r>
      <w:r>
        <w:rPr>
          <w:b/>
          <w:rtl/>
          <w:cs/>
          <w:lang w:val="ar_AE" w:bidi="ar_AE"/>
        </w:rPr>
        <w:t>الطَوْقَيْنِ مِنْ الذَهَبٍ</w:t>
      </w:r>
      <w:r>
        <w:rPr>
          <w:rtl/>
          <w:cs/>
          <w:lang w:val="ar_AE" w:bidi="ar_AE"/>
        </w:rPr>
        <w:t xml:space="preserve"> إلى قطع من معدن ثمين تحيط بجوانب كل حجر لتثبيته على الرداء. انظر كيف ترجمت هذا في </w:t>
      </w:r>
      <w:r>
        <w:rPr>
          <w:rtl/>
          <w:cs/>
          <w:lang w:val="ar_AE" w:bidi="ar_AE"/>
        </w:rPr>
        <w:t>خروج 28:11</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14 (#1)</w:t>
      </w:r>
      <w:r>
        <w:rPr>
          <w:rtl/>
          <w:cs/>
          <w:lang w:val="ar_AE" w:bidi="ar_AE"/>
        </w:rPr>
      </w:r>
    </w:p>
    <w:p>
      <w:pPr>
        <w:bidi/>
      </w:pPr>
      <w:r>
        <w:rPr>
          <w:rtl/>
          <w:cs/>
          <w:lang w:val="ar_AE" w:bidi="ar_AE"/>
        </w:rPr>
      </w:r>
      <w:r>
        <w:rPr>
          <w:rtl/>
          <w:cs/>
          <w:lang w:val="ar_AE" w:bidi="ar_AE"/>
        </w:rPr>
        <w:t>וּ⁠שְׁתֵּ֤י שַׁרְשְׁרֹת֙ זָהָ֣ב טָה֔וֹר מִגְבָּלֹ֛ת תַּעֲשֶׂ֥ה אֹתָ֖⁠ם מַעֲשֵׂ֣ה עֲבֹ֑ת</w:t>
      </w:r>
    </w:p>
    <w:p>
      <w:pPr>
        <w:bidi/>
      </w:pPr>
      <w:r>
        <w:rPr>
          <w:rtl/>
          <w:cs/>
          <w:lang w:val="ar_AE" w:bidi="ar_AE"/>
        </w:rPr>
      </w:r>
      <w:r>
        <w:rPr>
          <w:b/>
          <w:rtl/>
          <w:cs/>
          <w:lang w:val="ar_AE" w:bidi="ar_AE"/>
        </w:rPr>
        <w:t>"وَسِلْسِلَتَيْنِ مِنْ ذَهَبٍ نَقِيٍّ. مَجْدُولَتَيْنِ تَصْنَعُهُمَا صَنْعَةَ الضَّفْرِ"</w:t>
      </w:r>
    </w:p>
    <w:p>
      <w:pPr>
        <w:bidi/>
      </w:pPr>
      <w:r>
        <w:rPr>
          <w:rtl/>
          <w:cs/>
          <w:lang w:val="ar_AE" w:bidi="ar_AE"/>
        </w:rPr>
      </w:r>
      <w:r>
        <w:rPr>
          <w:rtl/>
          <w:cs/>
          <w:lang w:val="ar_AE" w:bidi="ar_AE"/>
        </w:rPr>
        <w:t>الترجمة البديلة: "ويجب عليك صنع سلسلتين من الذهب الخالص مضفورتين مثل الحبال"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15 (#1)</w:t>
      </w:r>
      <w:r>
        <w:rPr>
          <w:rtl/>
          <w:cs/>
          <w:lang w:val="ar_AE" w:bidi="ar_AE"/>
        </w:rPr>
      </w:r>
    </w:p>
    <w:p>
      <w:pPr>
        <w:bidi/>
      </w:pPr>
      <w:r>
        <w:rPr>
          <w:rtl/>
          <w:cs/>
          <w:lang w:val="ar_AE" w:bidi="ar_AE"/>
        </w:rPr>
      </w:r>
      <w:r>
        <w:rPr>
          <w:rtl/>
          <w:cs/>
          <w:lang w:val="ar_AE" w:bidi="ar_AE"/>
        </w:rPr>
        <w:t>מַעֲשֵׂ֣ה חֹשֵׁ֔ב כְּ⁠מַעֲשֵׂ֥ה אֵפֹ֖ד תַּעֲשֶׂ֑⁠נּוּ</w:t>
      </w:r>
    </w:p>
    <w:p>
      <w:pPr>
        <w:bidi/>
      </w:pPr>
      <w:r>
        <w:rPr>
          <w:rtl/>
          <w:cs/>
          <w:lang w:val="ar_AE" w:bidi="ar_AE"/>
        </w:rPr>
      </w:r>
      <w:r>
        <w:rPr>
          <w:b/>
          <w:rtl/>
          <w:cs/>
          <w:lang w:val="ar_AE" w:bidi="ar_AE"/>
        </w:rPr>
        <w:t>"صَنْعَةَ حَائِكٍ حَاذِق—كَصَنْعَةِ الرِّدَاءِ تَصْنَعُهَا"</w:t>
      </w:r>
    </w:p>
    <w:p>
      <w:pPr>
        <w:bidi/>
      </w:pPr>
      <w:r>
        <w:rPr>
          <w:rtl/>
          <w:cs/>
          <w:lang w:val="ar_AE" w:bidi="ar_AE"/>
        </w:rPr>
      </w:r>
      <w:r>
        <w:rPr>
          <w:rtl/>
          <w:cs/>
          <w:lang w:val="ar_AE" w:bidi="ar_AE"/>
        </w:rPr>
        <w:t>ترجمة بديلة: "يصنعها العامل الماهر مثل الأفود"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16 (#1)</w:t>
      </w:r>
      <w:r>
        <w:rPr>
          <w:rtl/>
          <w:cs/>
          <w:lang w:val="ar_AE" w:bidi="ar_AE"/>
        </w:rPr>
      </w:r>
    </w:p>
    <w:p>
      <w:pPr>
        <w:bidi/>
      </w:pPr>
      <w:r>
        <w:rPr>
          <w:rtl/>
          <w:cs/>
          <w:lang w:val="ar_AE" w:bidi="ar_AE"/>
        </w:rPr>
      </w:r>
      <w:r>
        <w:rPr>
          <w:rtl/>
          <w:cs/>
          <w:lang w:val="ar_AE" w:bidi="ar_AE"/>
        </w:rPr>
        <w:t>זֶ֥רֶת &amp; וְ⁠זֶ֥רֶת</w:t>
      </w:r>
    </w:p>
    <w:p>
      <w:pPr>
        <w:bidi/>
      </w:pPr>
      <w:r>
        <w:rPr>
          <w:rtl/>
          <w:cs/>
          <w:lang w:val="ar_AE" w:bidi="ar_AE"/>
        </w:rPr>
      </w:r>
      <w:r>
        <w:rPr>
          <w:b/>
          <w:rtl/>
          <w:cs/>
          <w:lang w:val="ar_AE" w:bidi="ar_AE"/>
        </w:rPr>
        <w:t>"طُولُهَا شِبْرٌ"</w:t>
      </w:r>
      <w:r>
        <w:rPr>
          <w:rtl/>
          <w:cs/>
          <w:lang w:val="ar_AE" w:bidi="ar_AE"/>
        </w:rPr>
        <w:t xml:space="preserve"> - </w:t>
      </w:r>
      <w:r>
        <w:rPr>
          <w:b/>
          <w:rtl/>
          <w:cs/>
          <w:lang w:val="ar_AE" w:bidi="ar_AE"/>
        </w:rPr>
        <w:t>"وَعَرْضُهَا شِبْرٌ"</w:t>
      </w:r>
    </w:p>
    <w:p>
      <w:pPr>
        <w:bidi/>
      </w:pPr>
      <w:r>
        <w:rPr>
          <w:rtl/>
          <w:cs/>
          <w:lang w:val="ar_AE" w:bidi="ar_AE"/>
        </w:rPr>
      </w:r>
      <w:r>
        <w:rPr>
          <w:rtl/>
          <w:cs/>
          <w:lang w:val="ar_AE" w:bidi="ar_AE"/>
        </w:rPr>
        <w:t>يمكنك تحويل هذا الطول إلى نظام قياس مألوف لشعبك (لقراءك) إذا كان هذا هو أسلوب الترجمة الذي تستخدمه. الشبر يساوي تقريبًا 23 سنتيمترًا.</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16 (#2)</w:t>
      </w:r>
      <w:r>
        <w:rPr>
          <w:rtl/>
          <w:cs/>
          <w:lang w:val="ar_AE" w:bidi="ar_AE"/>
        </w:rPr>
      </w:r>
    </w:p>
    <w:p>
      <w:pPr>
        <w:bidi/>
      </w:pPr>
      <w:r>
        <w:rPr>
          <w:rtl/>
          <w:cs/>
          <w:lang w:val="ar_AE" w:bidi="ar_AE"/>
        </w:rPr>
      </w:r>
      <w:r>
        <w:rPr>
          <w:rtl/>
          <w:cs/>
          <w:lang w:val="ar_AE" w:bidi="ar_AE"/>
        </w:rPr>
        <w:t>רָב֥וּעַ יִֽהְיֶ֖ה כָּפ֑וּל</w:t>
      </w:r>
    </w:p>
    <w:p>
      <w:pPr>
        <w:bidi/>
      </w:pPr>
      <w:r>
        <w:rPr>
          <w:rtl/>
          <w:cs/>
          <w:lang w:val="ar_AE" w:bidi="ar_AE"/>
        </w:rPr>
      </w:r>
      <w:r>
        <w:rPr>
          <w:b/>
          <w:rtl/>
          <w:cs/>
          <w:lang w:val="ar_AE" w:bidi="ar_AE"/>
        </w:rPr>
        <w:t>"تَكُونُ مُرَبَّعَةً مَثْنِيَّةً"</w:t>
      </w:r>
    </w:p>
    <w:p>
      <w:pPr>
        <w:bidi/>
      </w:pPr>
      <w:r>
        <w:rPr>
          <w:rtl/>
          <w:cs/>
          <w:lang w:val="ar_AE" w:bidi="ar_AE"/>
        </w:rPr>
      </w:r>
      <w:r>
        <w:rPr>
          <w:rtl/>
          <w:cs/>
          <w:lang w:val="ar_AE" w:bidi="ar_AE"/>
        </w:rPr>
        <w:t>ترجمة بديلة: "اطوِه إلى النصف ليصبح مُرَبَّعًا"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17 (#1)</w:t>
      </w:r>
      <w:r>
        <w:rPr>
          <w:rtl/>
          <w:cs/>
          <w:lang w:val="ar_AE" w:bidi="ar_AE"/>
        </w:rPr>
      </w:r>
    </w:p>
    <w:p>
      <w:pPr>
        <w:bidi/>
      </w:pPr>
      <w:r>
        <w:rPr>
          <w:rtl/>
          <w:cs/>
          <w:lang w:val="ar_AE" w:bidi="ar_AE"/>
        </w:rPr>
      </w:r>
      <w:r>
        <w:rPr>
          <w:rtl/>
          <w:cs/>
          <w:lang w:val="ar_AE" w:bidi="ar_AE"/>
        </w:rPr>
        <w:t>אֹ֤דֶם פִּטְדָה֙ וּ⁠בָרֶ֔קֶת</w:t>
      </w:r>
    </w:p>
    <w:p>
      <w:pPr>
        <w:bidi/>
      </w:pPr>
      <w:r>
        <w:rPr>
          <w:rtl/>
          <w:cs/>
          <w:lang w:val="ar_AE" w:bidi="ar_AE"/>
        </w:rPr>
      </w:r>
      <w:r>
        <w:rPr>
          <w:b/>
          <w:rtl/>
          <w:cs/>
          <w:lang w:val="ar_AE" w:bidi="ar_AE"/>
        </w:rPr>
        <w:t>"عَقِيق أَحْمَرَ، وَيَاقُوتٍ أَصْفَرَ، وَزُمُرُّدٍ"</w:t>
      </w:r>
    </w:p>
    <w:p>
      <w:pPr>
        <w:bidi/>
      </w:pPr>
      <w:r>
        <w:rPr>
          <w:rtl/>
          <w:cs/>
          <w:lang w:val="ar_AE" w:bidi="ar_AE"/>
        </w:rPr>
      </w:r>
      <w:r>
        <w:rPr>
          <w:rtl/>
          <w:cs/>
          <w:lang w:val="ar_AE" w:bidi="ar_AE"/>
        </w:rPr>
        <w:t>هذه أحجار كريمة.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17–21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يتم سرد اثني عشر نوعًا من الأحجار في الآيات الأربعة التالية. والشُرَّاح غير متيقِّنين من أنواع الأحجار التي تشير إليها الكلمات العبرية. بعض الترجمات تسرد أحجارًا مختلفة.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18 (#1)</w:t>
      </w:r>
      <w:r>
        <w:rPr>
          <w:rtl/>
          <w:cs/>
          <w:lang w:val="ar_AE" w:bidi="ar_AE"/>
        </w:rPr>
      </w:r>
    </w:p>
    <w:p>
      <w:pPr>
        <w:bidi/>
      </w:pPr>
      <w:r>
        <w:rPr>
          <w:rtl/>
          <w:cs/>
          <w:lang w:val="ar_AE" w:bidi="ar_AE"/>
        </w:rPr>
      </w:r>
      <w:r>
        <w:rPr>
          <w:rtl/>
          <w:cs/>
          <w:lang w:val="ar_AE" w:bidi="ar_AE"/>
        </w:rPr>
        <w:t>וְ⁠הַ⁠טּ֖וּר הַ⁠שֵּׁנִ֑י</w:t>
      </w:r>
    </w:p>
    <w:p>
      <w:pPr>
        <w:bidi/>
      </w:pPr>
      <w:r>
        <w:rPr>
          <w:rtl/>
          <w:cs/>
          <w:lang w:val="ar_AE" w:bidi="ar_AE"/>
        </w:rPr>
      </w:r>
      <w:r>
        <w:rPr>
          <w:b/>
          <w:rtl/>
          <w:cs/>
          <w:lang w:val="ar_AE" w:bidi="ar_AE"/>
        </w:rPr>
        <w:t>"والصف الثاني"</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"والصف 2:"</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18 (#2)</w:t>
      </w:r>
      <w:r>
        <w:rPr>
          <w:rtl/>
          <w:cs/>
          <w:lang w:val="ar_AE" w:bidi="ar_AE"/>
        </w:rPr>
      </w:r>
    </w:p>
    <w:p>
      <w:pPr>
        <w:bidi/>
      </w:pPr>
      <w:r>
        <w:rPr>
          <w:rtl/>
          <w:cs/>
          <w:lang w:val="ar_AE" w:bidi="ar_AE"/>
        </w:rPr>
      </w:r>
      <w:r>
        <w:rPr>
          <w:rtl/>
          <w:cs/>
          <w:lang w:val="ar_AE" w:bidi="ar_AE"/>
        </w:rPr>
        <w:t>נֹ֥פֶךְ סַפִּ֖יר וְ⁠יָהֲלֹֽם</w:t>
      </w:r>
    </w:p>
    <w:p>
      <w:pPr>
        <w:bidi/>
      </w:pPr>
      <w:r>
        <w:rPr>
          <w:rtl/>
          <w:cs/>
          <w:lang w:val="ar_AE" w:bidi="ar_AE"/>
        </w:rPr>
      </w:r>
      <w:r>
        <w:rPr>
          <w:b/>
          <w:rtl/>
          <w:cs/>
          <w:lang w:val="ar_AE" w:bidi="ar_AE"/>
        </w:rPr>
        <w:t>"بَهْرَمَانٌ، وَيَاقُوتٌ أَزْرَقُ، وَعَقِيقٌ أَبْيَضُ"</w:t>
      </w:r>
    </w:p>
    <w:p>
      <w:pPr>
        <w:bidi/>
      </w:pPr>
      <w:r>
        <w:rPr>
          <w:rtl/>
          <w:cs/>
          <w:lang w:val="ar_AE" w:bidi="ar_AE"/>
        </w:rPr>
      </w:r>
      <w:r>
        <w:rPr>
          <w:rtl/>
          <w:cs/>
          <w:lang w:val="ar_AE" w:bidi="ar_AE"/>
        </w:rPr>
        <w:t>هذه أحجار كريمة.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18 (#3)</w:t>
      </w:r>
      <w:r>
        <w:rPr>
          <w:rtl/>
          <w:cs/>
          <w:lang w:val="ar_AE" w:bidi="ar_AE"/>
        </w:rPr>
      </w:r>
    </w:p>
    <w:p>
      <w:pPr>
        <w:bidi/>
      </w:pPr>
      <w:r>
        <w:rPr>
          <w:rtl/>
          <w:cs/>
          <w:lang w:val="ar_AE" w:bidi="ar_AE"/>
        </w:rPr>
      </w:r>
      <w:r>
        <w:rPr>
          <w:rtl/>
          <w:cs/>
          <w:lang w:val="ar_AE" w:bidi="ar_AE"/>
        </w:rPr>
        <w:t>סַפִּ֖יר</w:t>
      </w:r>
    </w:p>
    <w:p>
      <w:pPr>
        <w:bidi/>
      </w:pPr>
      <w:r>
        <w:rPr>
          <w:rtl/>
          <w:cs/>
          <w:lang w:val="ar_AE" w:bidi="ar_AE"/>
        </w:rPr>
      </w:r>
      <w:r>
        <w:rPr>
          <w:b/>
          <w:rtl/>
          <w:cs/>
          <w:lang w:val="ar_AE" w:bidi="ar_AE"/>
        </w:rPr>
        <w:t>"وَيَاقُوتٌ أَزْرَقُ"</w:t>
      </w:r>
    </w:p>
    <w:p>
      <w:pPr>
        <w:bidi/>
      </w:pPr>
      <w:r>
        <w:rPr>
          <w:rtl/>
          <w:cs/>
          <w:lang w:val="ar_AE" w:bidi="ar_AE"/>
        </w:rPr>
      </w:r>
      <w:r>
        <w:rPr>
          <w:rtl/>
          <w:cs/>
          <w:lang w:val="ar_AE" w:bidi="ar_AE"/>
        </w:rPr>
        <w:t xml:space="preserve">هذه جوهرة زرقاء اللون. انظر كيف ترجمت هذا في </w:t>
      </w:r>
      <w:r>
        <w:rPr>
          <w:rtl/>
          <w:cs/>
          <w:lang w:val="ar_AE" w:bidi="ar_AE"/>
        </w:rPr>
        <w:t>خروج 24:10</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19 (#1)</w:t>
      </w:r>
      <w:r>
        <w:rPr>
          <w:rtl/>
          <w:cs/>
          <w:lang w:val="ar_AE" w:bidi="ar_AE"/>
        </w:rPr>
      </w:r>
    </w:p>
    <w:p>
      <w:pPr>
        <w:bidi/>
      </w:pPr>
      <w:r>
        <w:rPr>
          <w:rtl/>
          <w:cs/>
          <w:lang w:val="ar_AE" w:bidi="ar_AE"/>
        </w:rPr>
      </w:r>
      <w:r>
        <w:rPr>
          <w:rtl/>
          <w:cs/>
          <w:lang w:val="ar_AE" w:bidi="ar_AE"/>
        </w:rPr>
        <w:t>וְ⁠הַ⁠טּ֖וּר הַ⁠שְּׁלִישִׁ֑י</w:t>
      </w:r>
    </w:p>
    <w:p>
      <w:pPr>
        <w:bidi/>
      </w:pPr>
      <w:r>
        <w:rPr>
          <w:rtl/>
          <w:cs/>
          <w:lang w:val="ar_AE" w:bidi="ar_AE"/>
        </w:rPr>
      </w:r>
      <w:r>
        <w:rPr>
          <w:b/>
          <w:rtl/>
          <w:cs/>
          <w:lang w:val="ar_AE" w:bidi="ar_AE"/>
        </w:rPr>
        <w:t>"والصف الثالث"</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"والصف 3:"</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19 (#2)</w:t>
      </w:r>
      <w:r>
        <w:rPr>
          <w:rtl/>
          <w:cs/>
          <w:lang w:val="ar_AE" w:bidi="ar_AE"/>
        </w:rPr>
      </w:r>
    </w:p>
    <w:p>
      <w:pPr>
        <w:bidi/>
      </w:pPr>
      <w:r>
        <w:rPr>
          <w:rtl/>
          <w:cs/>
          <w:lang w:val="ar_AE" w:bidi="ar_AE"/>
        </w:rPr>
      </w:r>
      <w:r>
        <w:rPr>
          <w:rtl/>
          <w:cs/>
          <w:lang w:val="ar_AE" w:bidi="ar_AE"/>
        </w:rPr>
        <w:t>לֶ֥שֶׁם שְׁב֖וֹ וְ⁠אַחְלָֽמָה</w:t>
      </w:r>
    </w:p>
    <w:p>
      <w:pPr>
        <w:bidi/>
      </w:pPr>
      <w:r>
        <w:rPr>
          <w:rtl/>
          <w:cs/>
          <w:lang w:val="ar_AE" w:bidi="ar_AE"/>
        </w:rPr>
      </w:r>
      <w:r>
        <w:rPr>
          <w:b/>
          <w:rtl/>
          <w:cs/>
          <w:lang w:val="ar_AE" w:bidi="ar_AE"/>
        </w:rPr>
        <w:t>"عَيْنُ الْهِرِّ، وَيَشْمٌ، وَجَمَشْتٌ"</w:t>
      </w:r>
    </w:p>
    <w:p>
      <w:pPr>
        <w:bidi/>
      </w:pPr>
      <w:r>
        <w:rPr>
          <w:rtl/>
          <w:cs/>
          <w:lang w:val="ar_AE" w:bidi="ar_AE"/>
        </w:rPr>
      </w:r>
      <w:r>
        <w:rPr>
          <w:rtl/>
          <w:cs/>
          <w:lang w:val="ar_AE" w:bidi="ar_AE"/>
        </w:rPr>
        <w:t>هذه أحجار كريمة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20 (#1)</w:t>
      </w:r>
      <w:r>
        <w:rPr>
          <w:rtl/>
          <w:cs/>
          <w:lang w:val="ar_AE" w:bidi="ar_AE"/>
        </w:rPr>
      </w:r>
    </w:p>
    <w:p>
      <w:pPr>
        <w:bidi/>
      </w:pPr>
      <w:r>
        <w:rPr>
          <w:rtl/>
          <w:cs/>
          <w:lang w:val="ar_AE" w:bidi="ar_AE"/>
        </w:rPr>
      </w:r>
      <w:r>
        <w:rPr>
          <w:rtl/>
          <w:cs/>
          <w:lang w:val="ar_AE" w:bidi="ar_AE"/>
        </w:rPr>
        <w:t>וְ⁠הַ⁠טּוּר֙ הָ⁠רְבִיעִ֔י</w:t>
      </w:r>
    </w:p>
    <w:p>
      <w:pPr>
        <w:bidi/>
      </w:pPr>
      <w:r>
        <w:rPr>
          <w:rtl/>
          <w:cs/>
          <w:lang w:val="ar_AE" w:bidi="ar_AE"/>
        </w:rPr>
      </w:r>
      <w:r>
        <w:rPr>
          <w:b/>
          <w:rtl/>
          <w:cs/>
          <w:lang w:val="ar_AE" w:bidi="ar_AE"/>
        </w:rPr>
        <w:t>"والصف الرابع"</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"والصف 4:"</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20 (#2)</w:t>
      </w:r>
      <w:r>
        <w:rPr>
          <w:rtl/>
          <w:cs/>
          <w:lang w:val="ar_AE" w:bidi="ar_AE"/>
        </w:rPr>
      </w:r>
    </w:p>
    <w:p>
      <w:pPr>
        <w:bidi/>
      </w:pPr>
      <w:r>
        <w:rPr>
          <w:rtl/>
          <w:cs/>
          <w:lang w:val="ar_AE" w:bidi="ar_AE"/>
        </w:rPr>
      </w:r>
      <w:r>
        <w:rPr>
          <w:rtl/>
          <w:cs/>
          <w:lang w:val="ar_AE" w:bidi="ar_AE"/>
        </w:rPr>
        <w:t>תַּרְשִׁ֥ישׁ וְ⁠שֹׁ֖הַם וְ⁠יָשְׁפֵ֑ה</w:t>
      </w:r>
    </w:p>
    <w:p>
      <w:pPr>
        <w:bidi/>
      </w:pPr>
      <w:r>
        <w:rPr>
          <w:rtl/>
          <w:cs/>
          <w:lang w:val="ar_AE" w:bidi="ar_AE"/>
        </w:rPr>
      </w:r>
      <w:r>
        <w:rPr>
          <w:b/>
          <w:rtl/>
          <w:cs/>
          <w:lang w:val="ar_AE" w:bidi="ar_AE"/>
        </w:rPr>
        <w:t>"زَبَرْجَدٌ، وَجَزْعٌ، وَيَشْبٌ"</w:t>
      </w:r>
    </w:p>
    <w:p>
      <w:pPr>
        <w:bidi/>
      </w:pPr>
      <w:r>
        <w:rPr>
          <w:rtl/>
          <w:cs/>
          <w:lang w:val="ar_AE" w:bidi="ar_AE"/>
        </w:rPr>
      </w:r>
      <w:r>
        <w:rPr>
          <w:rtl/>
          <w:cs/>
          <w:lang w:val="ar_AE" w:bidi="ar_AE"/>
        </w:rPr>
        <w:t>هذه أحجار كريمة.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20 (#3)</w:t>
      </w:r>
      <w:r>
        <w:rPr>
          <w:rtl/>
          <w:cs/>
          <w:lang w:val="ar_AE" w:bidi="ar_AE"/>
        </w:rPr>
      </w:r>
    </w:p>
    <w:p>
      <w:pPr>
        <w:bidi/>
      </w:pPr>
      <w:r>
        <w:rPr>
          <w:rtl/>
          <w:cs/>
          <w:lang w:val="ar_AE" w:bidi="ar_AE"/>
        </w:rPr>
      </w:r>
      <w:r>
        <w:rPr>
          <w:rtl/>
          <w:cs/>
          <w:lang w:val="ar_AE" w:bidi="ar_AE"/>
        </w:rPr>
        <w:t>וְ⁠שֹׁ֖הַם</w:t>
      </w:r>
    </w:p>
    <w:p>
      <w:pPr>
        <w:bidi/>
      </w:pPr>
      <w:r>
        <w:rPr>
          <w:rtl/>
          <w:cs/>
          <w:lang w:val="ar_AE" w:bidi="ar_AE"/>
        </w:rPr>
      </w:r>
      <w:r>
        <w:rPr>
          <w:b/>
          <w:rtl/>
          <w:cs/>
          <w:lang w:val="ar_AE" w:bidi="ar_AE"/>
        </w:rPr>
        <w:t>"وَجَزْعٌ"</w:t>
      </w:r>
    </w:p>
    <w:p>
      <w:pPr>
        <w:bidi/>
      </w:pPr>
      <w:r>
        <w:rPr>
          <w:rtl/>
          <w:cs/>
          <w:lang w:val="ar_AE" w:bidi="ar_AE"/>
        </w:rPr>
      </w:r>
      <w:r>
        <w:rPr>
          <w:b/>
          <w:rtl/>
          <w:cs/>
          <w:lang w:val="ar_AE" w:bidi="ar_AE"/>
        </w:rPr>
        <w:t xml:space="preserve">الجَزْعٌ </w:t>
      </w:r>
      <w:r>
        <w:rPr>
          <w:rtl/>
          <w:cs/>
          <w:lang w:val="ar_AE" w:bidi="ar_AE"/>
        </w:rPr>
        <w:t xml:space="preserve">هو حجر ثمين ذو طبقات من الأبيض والأسود أو الأحمر أو البني. انظر كيف ترجمت هذا في </w:t>
      </w:r>
      <w:r>
        <w:rPr>
          <w:rtl/>
          <w:cs/>
          <w:lang w:val="ar_AE" w:bidi="ar_AE"/>
        </w:rPr>
        <w:t>خروج 25:7</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20 (#4)</w:t>
      </w:r>
      <w:r>
        <w:rPr>
          <w:rtl/>
          <w:cs/>
          <w:lang w:val="ar_AE" w:bidi="ar_AE"/>
        </w:rPr>
      </w:r>
    </w:p>
    <w:p>
      <w:pPr>
        <w:bidi/>
      </w:pPr>
      <w:r>
        <w:rPr>
          <w:rtl/>
          <w:cs/>
          <w:lang w:val="ar_AE" w:bidi="ar_AE"/>
        </w:rPr>
      </w:r>
      <w:r>
        <w:rPr>
          <w:rtl/>
          <w:cs/>
          <w:lang w:val="ar_AE" w:bidi="ar_AE"/>
        </w:rPr>
        <w:t>מְשֻׁבָּצִ֥ים זָהָ֛ב יִהְי֖וּ</w:t>
      </w:r>
    </w:p>
    <w:p>
      <w:pPr>
        <w:bidi/>
      </w:pPr>
      <w:r>
        <w:rPr>
          <w:rtl/>
          <w:cs/>
          <w:lang w:val="ar_AE" w:bidi="ar_AE"/>
        </w:rPr>
      </w:r>
      <w:r>
        <w:rPr>
          <w:b/>
          <w:rtl/>
          <w:cs/>
          <w:lang w:val="ar_AE" w:bidi="ar_AE"/>
        </w:rPr>
        <w:t>"تَكُونُ مُطَوَّقَةً بِذَهَبٍ فِي تَرْصِيعِهَا"</w:t>
      </w:r>
    </w:p>
    <w:p>
      <w:pPr>
        <w:bidi/>
      </w:pPr>
      <w:r>
        <w:rPr>
          <w:rtl/>
          <w:cs/>
          <w:lang w:val="ar_AE" w:bidi="ar_AE"/>
        </w:rPr>
      </w:r>
      <w:r>
        <w:rPr>
          <w:rtl/>
          <w:cs/>
          <w:lang w:val="ar_AE" w:bidi="ar_AE"/>
        </w:rPr>
        <w:t>إذا كانت لغتك لا تستخدم الصيغة المبنية للمجهول بهذه الطريقة، فيمكنك التعبير عنها بصيغة المبني للمعلوم أو بطريقة أخرى تكون مناسبة في لغتك. ترجمة بديلة: "يجب عليك وضعها في طوق من الذهب"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21 (#1)</w:t>
      </w:r>
      <w:r>
        <w:rPr>
          <w:rtl/>
          <w:cs/>
          <w:lang w:val="ar_AE" w:bidi="ar_AE"/>
        </w:rPr>
      </w:r>
    </w:p>
    <w:p>
      <w:pPr>
        <w:bidi/>
      </w:pPr>
      <w:r>
        <w:rPr>
          <w:rtl/>
          <w:cs/>
          <w:lang w:val="ar_AE" w:bidi="ar_AE"/>
        </w:rPr>
      </w:r>
      <w:r>
        <w:rPr>
          <w:rtl/>
          <w:cs/>
          <w:lang w:val="ar_AE" w:bidi="ar_AE"/>
        </w:rPr>
        <w:t>פִּתּוּחֵ֤י חוֹתָם֙</w:t>
      </w:r>
    </w:p>
    <w:p>
      <w:pPr>
        <w:bidi/>
      </w:pPr>
      <w:r>
        <w:rPr>
          <w:rtl/>
          <w:cs/>
          <w:lang w:val="ar_AE" w:bidi="ar_AE"/>
        </w:rPr>
      </w:r>
      <w:r>
        <w:rPr>
          <w:b/>
          <w:rtl/>
          <w:cs/>
          <w:lang w:val="ar_AE" w:bidi="ar_AE"/>
        </w:rPr>
        <w:t>"كَنَقْشِ الْخَاتِمِ"</w:t>
      </w:r>
    </w:p>
    <w:p>
      <w:pPr>
        <w:bidi/>
      </w:pPr>
      <w:r>
        <w:rPr>
          <w:rtl/>
          <w:cs/>
          <w:lang w:val="ar_AE" w:bidi="ar_AE"/>
        </w:rPr>
      </w:r>
      <w:r>
        <w:rPr>
          <w:rtl/>
          <w:cs/>
          <w:lang w:val="ar_AE" w:bidi="ar_AE"/>
        </w:rPr>
        <w:t xml:space="preserve">هذا عبارة عن حجر محفور غالبًا ما يتم وضعه في خاتم ويستخدم لختم شكل ما في ختم من الشمع لتأكيد وثيقة رسمية. وهنا الحجر مثبت على خاتم. انظر كيف ترجمت "خاتم" في </w:t>
      </w:r>
      <w:r>
        <w:rPr>
          <w:rtl/>
          <w:cs/>
          <w:lang w:val="ar_AE" w:bidi="ar_AE"/>
        </w:rPr>
        <w:t>خروج 28:11</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22 (#1)</w:t>
      </w:r>
      <w:r>
        <w:rPr>
          <w:rtl/>
          <w:cs/>
          <w:lang w:val="ar_AE" w:bidi="ar_AE"/>
        </w:rPr>
      </w:r>
    </w:p>
    <w:p>
      <w:pPr>
        <w:bidi/>
      </w:pPr>
      <w:r>
        <w:rPr>
          <w:rtl/>
          <w:cs/>
          <w:lang w:val="ar_AE" w:bidi="ar_AE"/>
        </w:rPr>
      </w:r>
      <w:r>
        <w:rPr>
          <w:rtl/>
          <w:cs/>
          <w:lang w:val="ar_AE" w:bidi="ar_AE"/>
        </w:rPr>
        <w:t>שַֽׁרְשֹׁ֥ת גַּבְלֻ֖ת מַעֲשֵׂ֣ה עֲבֹ֑ת זָהָ֖ב טָהֽוֹר</w:t>
      </w:r>
    </w:p>
    <w:p>
      <w:pPr>
        <w:bidi/>
      </w:pPr>
      <w:r>
        <w:rPr>
          <w:rtl/>
          <w:cs/>
          <w:lang w:val="ar_AE" w:bidi="ar_AE"/>
        </w:rPr>
      </w:r>
      <w:r>
        <w:rPr>
          <w:b/>
          <w:rtl/>
          <w:cs/>
          <w:lang w:val="ar_AE" w:bidi="ar_AE"/>
        </w:rPr>
        <w:t>"سَلاَسِلَ مَجْدُولَةً"</w:t>
      </w:r>
      <w:r>
        <w:rPr>
          <w:rtl/>
          <w:cs/>
          <w:lang w:val="ar_AE" w:bidi="ar_AE"/>
        </w:rPr>
        <w:t xml:space="preserve"> - </w:t>
      </w:r>
      <w:r>
        <w:rPr>
          <w:b/>
          <w:rtl/>
          <w:cs/>
          <w:lang w:val="ar_AE" w:bidi="ar_AE"/>
        </w:rPr>
        <w:t>"صَنْعَةَ الضَّفْرِ مِنْ ذَهَبٍ نَقِيٍّ"</w:t>
      </w:r>
    </w:p>
    <w:p>
      <w:pPr>
        <w:bidi/>
      </w:pPr>
      <w:r>
        <w:rPr>
          <w:rtl/>
          <w:cs/>
          <w:lang w:val="ar_AE" w:bidi="ar_AE"/>
        </w:rPr>
      </w:r>
      <w:r>
        <w:rPr>
          <w:rtl/>
          <w:cs/>
          <w:lang w:val="ar_AE" w:bidi="ar_AE"/>
        </w:rPr>
        <w:t xml:space="preserve">انظر كيف ترجمت عبارات مشابهة في </w:t>
      </w:r>
      <w:r>
        <w:rPr>
          <w:rtl/>
          <w:cs/>
          <w:lang w:val="ar_AE" w:bidi="ar_AE"/>
        </w:rPr>
        <w:t>خروج 28:14</w:t>
      </w:r>
      <w:r>
        <w:rPr>
          <w:rtl/>
          <w:cs/>
          <w:lang w:val="ar_AE" w:bidi="ar_AE"/>
        </w:rPr>
        <w:t xml:space="preserve">. الترجمة البديلة (يجب أن تحل محل </w:t>
      </w:r>
      <w:r>
        <w:rPr>
          <w:b/>
          <w:rtl/>
          <w:cs/>
          <w:lang w:val="ar_AE" w:bidi="ar_AE"/>
        </w:rPr>
        <w:t>سلاسل مجدولة</w:t>
      </w:r>
      <w:r>
        <w:rPr>
          <w:rtl/>
          <w:cs/>
          <w:lang w:val="ar_AE" w:bidi="ar_AE"/>
        </w:rPr>
        <w:t>): "سلاسل مصنوعة من الذهب الخالص ومُضَفَّرَة مثل الحبال"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25 (#1)</w:t>
      </w:r>
      <w:r>
        <w:rPr>
          <w:rtl/>
          <w:cs/>
          <w:lang w:val="ar_AE" w:bidi="ar_AE"/>
        </w:rPr>
      </w:r>
    </w:p>
    <w:p>
      <w:pPr>
        <w:bidi/>
      </w:pPr>
      <w:r>
        <w:rPr>
          <w:rtl/>
          <w:cs/>
          <w:lang w:val="ar_AE" w:bidi="ar_AE"/>
        </w:rPr>
      </w:r>
      <w:r>
        <w:rPr>
          <w:rtl/>
          <w:cs/>
          <w:lang w:val="ar_AE" w:bidi="ar_AE"/>
        </w:rPr>
        <w:t>אֶל־מ֥וּל פָּנָֽי⁠ו</w:t>
      </w:r>
    </w:p>
    <w:p>
      <w:pPr>
        <w:bidi/>
      </w:pPr>
      <w:r>
        <w:rPr>
          <w:rtl/>
          <w:cs/>
          <w:lang w:val="ar_AE" w:bidi="ar_AE"/>
        </w:rPr>
      </w:r>
      <w:r>
        <w:rPr>
          <w:b/>
          <w:rtl/>
          <w:cs/>
          <w:lang w:val="ar_AE" w:bidi="ar_AE"/>
        </w:rPr>
        <w:t>"إِلَى قُدَّامِهِ (أمام وجهه)"</w:t>
      </w:r>
    </w:p>
    <w:p>
      <w:pPr>
        <w:bidi/>
      </w:pPr>
      <w:r>
        <w:rPr>
          <w:rtl/>
          <w:cs/>
          <w:lang w:val="ar_AE" w:bidi="ar_AE"/>
        </w:rPr>
      </w:r>
      <w:r>
        <w:rPr>
          <w:rtl/>
          <w:cs/>
          <w:lang w:val="ar_AE" w:bidi="ar_AE"/>
        </w:rPr>
        <w:t xml:space="preserve">هنا، يشير </w:t>
      </w:r>
      <w:r>
        <w:rPr>
          <w:b/>
          <w:rtl/>
          <w:cs/>
          <w:lang w:val="ar_AE" w:bidi="ar_AE"/>
        </w:rPr>
        <w:t>الوجه</w:t>
      </w:r>
      <w:r>
        <w:rPr>
          <w:rtl/>
          <w:cs/>
          <w:lang w:val="ar_AE" w:bidi="ar_AE"/>
        </w:rPr>
        <w:t xml:space="preserve"> ببساطة إلى الشيء (الأفود). ترجمة بديلة: "على جانبه الأمامي"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25 (#2)</w:t>
      </w:r>
      <w:r>
        <w:rPr>
          <w:rtl/>
          <w:cs/>
          <w:lang w:val="ar_AE" w:bidi="ar_AE"/>
        </w:rPr>
      </w:r>
    </w:p>
    <w:p>
      <w:pPr>
        <w:bidi/>
      </w:pPr>
      <w:r>
        <w:rPr>
          <w:rtl/>
          <w:cs/>
          <w:lang w:val="ar_AE" w:bidi="ar_AE"/>
        </w:rPr>
      </w:r>
      <w:r>
        <w:rPr>
          <w:rtl/>
          <w:cs/>
          <w:lang w:val="ar_AE" w:bidi="ar_AE"/>
        </w:rPr>
        <w:t>עַל־שְׁתֵּ֣י הַֽ⁠מִּשְׁבְּצ֑וֹת</w:t>
      </w:r>
    </w:p>
    <w:p>
      <w:pPr>
        <w:bidi/>
      </w:pPr>
      <w:r>
        <w:rPr>
          <w:rtl/>
          <w:cs/>
          <w:lang w:val="ar_AE" w:bidi="ar_AE"/>
        </w:rPr>
      </w:r>
      <w:r>
        <w:rPr>
          <w:b/>
          <w:rtl/>
          <w:cs/>
          <w:lang w:val="ar_AE" w:bidi="ar_AE"/>
        </w:rPr>
        <w:t>"فِي الطَّوْقَيْنِ"</w:t>
      </w:r>
    </w:p>
    <w:p>
      <w:pPr>
        <w:bidi/>
      </w:pPr>
      <w:r>
        <w:rPr>
          <w:rtl/>
          <w:cs/>
          <w:lang w:val="ar_AE" w:bidi="ar_AE"/>
        </w:rPr>
      </w:r>
      <w:r>
        <w:rPr>
          <w:rtl/>
          <w:cs/>
          <w:lang w:val="ar_AE" w:bidi="ar_AE"/>
        </w:rPr>
        <w:t>يحيط هذان الطوقان بالأحجار. إذا كان ذلك سيفيد قراءك، فيمكنك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27 (#1)</w:t>
      </w:r>
      <w:r>
        <w:rPr>
          <w:rtl/>
          <w:cs/>
          <w:lang w:val="ar_AE" w:bidi="ar_AE"/>
        </w:rPr>
      </w:r>
    </w:p>
    <w:p>
      <w:pPr>
        <w:bidi/>
      </w:pPr>
      <w:r>
        <w:rPr>
          <w:rtl/>
          <w:cs/>
          <w:lang w:val="ar_AE" w:bidi="ar_AE"/>
        </w:rPr>
      </w:r>
      <w:r>
        <w:rPr>
          <w:rtl/>
          <w:cs/>
          <w:lang w:val="ar_AE" w:bidi="ar_AE"/>
        </w:rPr>
        <w:t>פָּנָ֔י⁠ו</w:t>
      </w:r>
    </w:p>
    <w:p>
      <w:pPr>
        <w:bidi/>
      </w:pPr>
      <w:r>
        <w:rPr>
          <w:rtl/>
          <w:cs/>
          <w:lang w:val="ar_AE" w:bidi="ar_AE"/>
        </w:rPr>
      </w:r>
      <w:r>
        <w:rPr>
          <w:b/>
          <w:rtl/>
          <w:cs/>
          <w:lang w:val="ar_AE" w:bidi="ar_AE"/>
        </w:rPr>
        <w:t>"مِنْ قُدَّامِهِ (أمام وجهه)"</w:t>
      </w:r>
    </w:p>
    <w:p>
      <w:pPr>
        <w:bidi/>
      </w:pPr>
      <w:r>
        <w:rPr>
          <w:rtl/>
          <w:cs/>
          <w:lang w:val="ar_AE" w:bidi="ar_AE"/>
        </w:rPr>
      </w:r>
      <w:r>
        <w:rPr>
          <w:rtl/>
          <w:cs/>
          <w:lang w:val="ar_AE" w:bidi="ar_AE"/>
        </w:rPr>
        <w:t xml:space="preserve">هنا، يشير </w:t>
      </w:r>
      <w:r>
        <w:rPr>
          <w:b/>
          <w:rtl/>
          <w:cs/>
          <w:lang w:val="ar_AE" w:bidi="ar_AE"/>
        </w:rPr>
        <w:t>الوجه</w:t>
      </w:r>
      <w:r>
        <w:rPr>
          <w:rtl/>
          <w:cs/>
          <w:lang w:val="ar_AE" w:bidi="ar_AE"/>
        </w:rPr>
        <w:t xml:space="preserve"> ببساطة إلى الشيء (الأفود). ترجمة بديلة: "على جانبه الأمامي"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27 (#2)</w:t>
      </w:r>
      <w:r>
        <w:rPr>
          <w:rtl/>
          <w:cs/>
          <w:lang w:val="ar_AE" w:bidi="ar_AE"/>
        </w:rPr>
      </w:r>
    </w:p>
    <w:p>
      <w:pPr>
        <w:bidi/>
      </w:pPr>
      <w:r>
        <w:rPr>
          <w:rtl/>
          <w:cs/>
          <w:lang w:val="ar_AE" w:bidi="ar_AE"/>
        </w:rPr>
      </w:r>
      <w:r>
        <w:rPr>
          <w:rtl/>
          <w:cs/>
          <w:lang w:val="ar_AE" w:bidi="ar_AE"/>
        </w:rPr>
        <w:t>לְ⁠חֵ֖שֶׁב</w:t>
      </w:r>
    </w:p>
    <w:p>
      <w:pPr>
        <w:bidi/>
      </w:pPr>
      <w:r>
        <w:rPr>
          <w:rtl/>
          <w:cs/>
          <w:lang w:val="ar_AE" w:bidi="ar_AE"/>
        </w:rPr>
      </w:r>
      <w:r>
        <w:rPr>
          <w:b/>
          <w:rtl/>
          <w:cs/>
          <w:lang w:val="ar_AE" w:bidi="ar_AE"/>
        </w:rPr>
        <w:t>"مِنْ فَوْقِ زُنَّارِ الرِّدَاءِ"</w:t>
      </w:r>
    </w:p>
    <w:p>
      <w:pPr>
        <w:bidi/>
      </w:pPr>
      <w:r>
        <w:rPr>
          <w:rtl/>
          <w:cs/>
          <w:lang w:val="ar_AE" w:bidi="ar_AE"/>
        </w:rPr>
      </w:r>
      <w:r>
        <w:rPr>
          <w:rtl/>
          <w:cs/>
          <w:lang w:val="ar_AE" w:bidi="ar_AE"/>
        </w:rPr>
        <w:t xml:space="preserve">كان </w:t>
      </w:r>
      <w:r>
        <w:rPr>
          <w:b/>
          <w:rtl/>
          <w:cs/>
          <w:lang w:val="ar_AE" w:bidi="ar_AE"/>
        </w:rPr>
        <w:t>زنار الرداء</w:t>
      </w:r>
      <w:r>
        <w:rPr>
          <w:rtl/>
          <w:cs/>
          <w:lang w:val="ar_AE" w:bidi="ar_AE"/>
        </w:rPr>
        <w:t xml:space="preserve"> عبارة عن حزام قماشي مصنوع من خيوط الكتان الضيقة التي قام شخص بلفها معًا لتكوين خيط متين. انظر كيف ترجمت هذا في </w:t>
      </w:r>
      <w:r>
        <w:rPr>
          <w:rtl/>
          <w:cs/>
          <w:lang w:val="ar_AE" w:bidi="ar_AE"/>
        </w:rPr>
        <w:t>خروج 28:8</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28 (#1)</w:t>
      </w:r>
      <w:r>
        <w:rPr>
          <w:rtl/>
          <w:cs/>
          <w:lang w:val="ar_AE" w:bidi="ar_AE"/>
        </w:rPr>
      </w:r>
    </w:p>
    <w:p>
      <w:pPr>
        <w:bidi/>
      </w:pPr>
      <w:r>
        <w:rPr>
          <w:rtl/>
          <w:cs/>
          <w:lang w:val="ar_AE" w:bidi="ar_AE"/>
        </w:rPr>
      </w:r>
      <w:r>
        <w:rPr>
          <w:rtl/>
          <w:cs/>
          <w:lang w:val="ar_AE" w:bidi="ar_AE"/>
        </w:rPr>
        <w:t>וְ⁠לֹֽא־יִזַּ֣ח הַ⁠חֹ֔שֶׁן מֵ⁠עַ֖ל</w:t>
      </w:r>
    </w:p>
    <w:p>
      <w:pPr>
        <w:bidi/>
      </w:pPr>
      <w:r>
        <w:rPr>
          <w:rtl/>
          <w:cs/>
          <w:lang w:val="ar_AE" w:bidi="ar_AE"/>
        </w:rPr>
      </w:r>
      <w:r>
        <w:rPr>
          <w:b/>
          <w:rtl/>
          <w:cs/>
          <w:lang w:val="ar_AE" w:bidi="ar_AE"/>
        </w:rPr>
        <w:t>"وَلاَ تُنْزَعُ الصُّدْرَةُ عَنِ الرِّدَاءِ"</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"حتى تبقى الصدرة متصلة بـ"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28 (#2)</w:t>
      </w:r>
      <w:r>
        <w:rPr>
          <w:rtl/>
          <w:cs/>
          <w:lang w:val="ar_AE" w:bidi="ar_AE"/>
        </w:rPr>
      </w:r>
    </w:p>
    <w:p>
      <w:pPr>
        <w:bidi/>
      </w:pPr>
      <w:r>
        <w:rPr>
          <w:rtl/>
          <w:cs/>
          <w:lang w:val="ar_AE" w:bidi="ar_AE"/>
        </w:rPr>
      </w:r>
      <w:r>
        <w:rPr>
          <w:rtl/>
          <w:cs/>
          <w:lang w:val="ar_AE" w:bidi="ar_AE"/>
        </w:rPr>
        <w:t>וְ⁠לֹֽא־יִזַּ֣ח הַ⁠חֹ֔שֶׁן מֵ⁠עַ֖ל</w:t>
      </w:r>
    </w:p>
    <w:p>
      <w:pPr>
        <w:bidi/>
      </w:pPr>
      <w:r>
        <w:rPr>
          <w:rtl/>
          <w:cs/>
          <w:lang w:val="ar_AE" w:bidi="ar_AE"/>
        </w:rPr>
      </w:r>
      <w:r>
        <w:rPr>
          <w:b/>
          <w:rtl/>
          <w:cs/>
          <w:lang w:val="ar_AE" w:bidi="ar_AE"/>
        </w:rPr>
        <w:t>"وَلاَ تُنْزَعُ الصُّدْرَةُ عَنِ الرِّدَاءِ"</w:t>
      </w:r>
    </w:p>
    <w:p>
      <w:pPr>
        <w:bidi/>
      </w:pPr>
      <w:r>
        <w:rPr>
          <w:rtl/>
          <w:cs/>
          <w:lang w:val="ar_AE" w:bidi="ar_AE"/>
        </w:rPr>
      </w:r>
      <w:r>
        <w:rPr>
          <w:rtl/>
          <w:cs/>
          <w:lang w:val="ar_AE" w:bidi="ar_AE"/>
        </w:rPr>
        <w:t>إذا كان هذا النفي المزدوج سيُساء فهمه في لغتك، فيمكنك ترجمته في صيغة جملة خبرية مُثبتة. ترجمة بديلة: "حتى تبقى الصدرة مربوطة بـ"</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29 (#1)</w:t>
      </w:r>
      <w:r>
        <w:rPr>
          <w:rtl/>
          <w:cs/>
          <w:lang w:val="ar_AE" w:bidi="ar_AE"/>
        </w:rPr>
      </w:r>
    </w:p>
    <w:p>
      <w:pPr>
        <w:bidi/>
      </w:pPr>
      <w:r>
        <w:rPr>
          <w:rtl/>
          <w:cs/>
          <w:lang w:val="ar_AE" w:bidi="ar_AE"/>
        </w:rPr>
      </w:r>
      <w:r>
        <w:rPr>
          <w:rtl/>
          <w:cs/>
          <w:lang w:val="ar_AE" w:bidi="ar_AE"/>
        </w:rPr>
        <w:t>אֶת־שְׁמ֨וֹת בְּנֵֽי־יִשְׂרָאֵ֜ל</w:t>
      </w:r>
    </w:p>
    <w:p>
      <w:pPr>
        <w:bidi/>
      </w:pPr>
      <w:r>
        <w:rPr>
          <w:rtl/>
          <w:cs/>
          <w:lang w:val="ar_AE" w:bidi="ar_AE"/>
        </w:rPr>
      </w:r>
      <w:r>
        <w:rPr>
          <w:b/>
          <w:rtl/>
          <w:cs/>
          <w:lang w:val="ar_AE" w:bidi="ar_AE"/>
        </w:rPr>
        <w:t>"أَسْمَاءَ بَنِي إِسْرَائِيلَ"</w:t>
      </w:r>
    </w:p>
    <w:p>
      <w:pPr>
        <w:bidi/>
      </w:pPr>
      <w:r>
        <w:rPr>
          <w:rtl/>
          <w:cs/>
          <w:lang w:val="ar_AE" w:bidi="ar_AE"/>
        </w:rPr>
      </w:r>
      <w:r>
        <w:rPr>
          <w:rtl/>
          <w:cs/>
          <w:lang w:val="ar_AE" w:bidi="ar_AE"/>
        </w:rPr>
        <w:t xml:space="preserve">يشير هذا إلى أسماء الأسباط المنقوشة على الأحجار الاثني عشر في الصدرة كما هو موضح في </w:t>
      </w:r>
      <w:r>
        <w:rPr>
          <w:rtl/>
          <w:cs/>
          <w:lang w:val="ar_AE" w:bidi="ar_AE"/>
        </w:rPr>
        <w:t>خروج 28:17–21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29 (#2)</w:t>
      </w:r>
      <w:r>
        <w:rPr>
          <w:rtl/>
          <w:cs/>
          <w:lang w:val="ar_AE" w:bidi="ar_AE"/>
        </w:rPr>
      </w:r>
    </w:p>
    <w:p>
      <w:pPr>
        <w:bidi/>
      </w:pPr>
      <w:r>
        <w:rPr>
          <w:rtl/>
          <w:cs/>
          <w:lang w:val="ar_AE" w:bidi="ar_AE"/>
        </w:rPr>
      </w:r>
      <w:r>
        <w:rPr>
          <w:rtl/>
          <w:cs/>
          <w:lang w:val="ar_AE" w:bidi="ar_AE"/>
        </w:rPr>
        <w:t>עַל־לִבּ֖⁠וֹ</w:t>
      </w:r>
    </w:p>
    <w:p>
      <w:pPr>
        <w:bidi/>
      </w:pPr>
      <w:r>
        <w:rPr>
          <w:rtl/>
          <w:cs/>
          <w:lang w:val="ar_AE" w:bidi="ar_AE"/>
        </w:rPr>
      </w:r>
      <w:r>
        <w:rPr>
          <w:b/>
          <w:rtl/>
          <w:cs/>
          <w:lang w:val="ar_AE" w:bidi="ar_AE"/>
        </w:rPr>
        <w:t>"عَلَى قَلْبِهِ"</w:t>
      </w:r>
    </w:p>
    <w:p>
      <w:pPr>
        <w:bidi/>
      </w:pPr>
      <w:r>
        <w:rPr>
          <w:rtl/>
          <w:cs/>
          <w:lang w:val="ar_AE" w:bidi="ar_AE"/>
        </w:rPr>
      </w:r>
      <w:r>
        <w:rPr>
          <w:rtl/>
          <w:cs/>
          <w:lang w:val="ar_AE" w:bidi="ar_AE"/>
        </w:rPr>
        <w:t>ترجمة بديلة: "على قلب هارون" أو "على صدره"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30 (#1)</w:t>
      </w:r>
      <w:r>
        <w:rPr>
          <w:rtl/>
          <w:cs/>
          <w:lang w:val="ar_AE" w:bidi="ar_AE"/>
        </w:rPr>
      </w:r>
    </w:p>
    <w:p>
      <w:pPr>
        <w:bidi/>
      </w:pPr>
      <w:r>
        <w:rPr>
          <w:rtl/>
          <w:cs/>
          <w:lang w:val="ar_AE" w:bidi="ar_AE"/>
        </w:rPr>
      </w:r>
      <w:r>
        <w:rPr>
          <w:rtl/>
          <w:cs/>
          <w:lang w:val="ar_AE" w:bidi="ar_AE"/>
        </w:rPr>
        <w:t>אֶת־הָ⁠אוּרִים֙ וְ⁠אֶת־הַ⁠תֻּמִּ֔ים</w:t>
      </w:r>
    </w:p>
    <w:p>
      <w:pPr>
        <w:bidi/>
      </w:pPr>
      <w:r>
        <w:rPr>
          <w:rtl/>
          <w:cs/>
          <w:lang w:val="ar_AE" w:bidi="ar_AE"/>
        </w:rPr>
      </w:r>
      <w:r>
        <w:rPr>
          <w:b/>
          <w:rtl/>
          <w:cs/>
          <w:lang w:val="ar_AE" w:bidi="ar_AE"/>
        </w:rPr>
        <w:t>"الأوريم والتميم"</w:t>
      </w:r>
    </w:p>
    <w:p>
      <w:pPr>
        <w:bidi/>
      </w:pPr>
      <w:r>
        <w:rPr>
          <w:rtl/>
          <w:cs/>
          <w:lang w:val="ar_AE" w:bidi="ar_AE"/>
        </w:rPr>
      </w:r>
      <w:r>
        <w:rPr>
          <w:rtl/>
          <w:cs/>
          <w:lang w:val="ar_AE" w:bidi="ar_AE"/>
        </w:rPr>
        <w:t xml:space="preserve">من غير الواضح ما هي </w:t>
      </w:r>
      <w:r>
        <w:rPr>
          <w:b/>
          <w:rtl/>
          <w:cs/>
          <w:lang w:val="ar_AE" w:bidi="ar_AE"/>
        </w:rPr>
        <w:t>الأوريم والتميم</w:t>
      </w:r>
      <w:r>
        <w:rPr>
          <w:rtl/>
          <w:cs/>
          <w:lang w:val="ar_AE" w:bidi="ar_AE"/>
        </w:rPr>
        <w:t>. في الأغلب كانت أشياء، ربما حجارة، استخدمها الكاهن بطريقة ما لتحديد إرادة الله. لهذا السبب، من المستحيل تقريبًا ترجمتها. لذا في ترجمتك، يمكنك كتابتها بالطريقة التي تُنطق بها في لغتك.</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30 (#2)</w:t>
      </w:r>
      <w:r>
        <w:rPr>
          <w:rtl/>
          <w:cs/>
          <w:lang w:val="ar_AE" w:bidi="ar_AE"/>
        </w:rPr>
      </w:r>
    </w:p>
    <w:p>
      <w:pPr>
        <w:bidi/>
      </w:pPr>
      <w:r>
        <w:rPr>
          <w:rtl/>
          <w:cs/>
          <w:lang w:val="ar_AE" w:bidi="ar_AE"/>
        </w:rPr>
      </w:r>
      <w:r>
        <w:rPr>
          <w:rtl/>
          <w:cs/>
          <w:lang w:val="ar_AE" w:bidi="ar_AE"/>
        </w:rPr>
        <w:t>וְ⁠נָשָׂ֣א אַ֠הֲרֹן אֶת־מִשְׁפַּ֨ט בְּנֵי־יִשְׂרָאֵ֧ל עַל־לִבּ֛⁠וֹ לִ⁠פְנֵ֥י יְהוָ֖ה תָּמִֽיד</w:t>
      </w:r>
    </w:p>
    <w:p>
      <w:pPr>
        <w:bidi/>
      </w:pPr>
      <w:r>
        <w:rPr>
          <w:rtl/>
          <w:cs/>
          <w:lang w:val="ar_AE" w:bidi="ar_AE"/>
        </w:rPr>
      </w:r>
      <w:r>
        <w:rPr>
          <w:b/>
          <w:rtl/>
          <w:cs/>
          <w:lang w:val="ar_AE" w:bidi="ar_AE"/>
        </w:rPr>
        <w:t>"فَيَحْمِلُ هَارُونُ قَضَاءَ بَنِي إِسْرَائِيلَ عَلَى قَلْبِهِ أَمَامَ الرَّبِّ دَائِمًا"</w:t>
      </w:r>
    </w:p>
    <w:p>
      <w:pPr>
        <w:bidi/>
      </w:pPr>
      <w:r>
        <w:rPr>
          <w:rtl/>
          <w:cs/>
          <w:lang w:val="ar_AE" w:bidi="ar_AE"/>
        </w:rPr>
      </w:r>
      <w:r>
        <w:rPr>
          <w:rtl/>
          <w:cs/>
          <w:lang w:val="ar_AE" w:bidi="ar_AE"/>
        </w:rPr>
        <w:t>تبدو هذه العبارة وكأنها تشير إلى الأوريم والتميم وتوضح غرضهما. ترجمة بديلة: "ويحمل هارون قرارات بني إسرائيل على قلبه أمام الرب باستمرار"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30 (#3)</w:t>
      </w:r>
      <w:r>
        <w:rPr>
          <w:rtl/>
          <w:cs/>
          <w:lang w:val="ar_AE" w:bidi="ar_AE"/>
        </w:rPr>
      </w:r>
    </w:p>
    <w:p>
      <w:pPr>
        <w:bidi/>
      </w:pPr>
      <w:r>
        <w:rPr>
          <w:rtl/>
          <w:cs/>
          <w:lang w:val="ar_AE" w:bidi="ar_AE"/>
        </w:rPr>
      </w:r>
      <w:r>
        <w:rPr>
          <w:rtl/>
          <w:cs/>
          <w:lang w:val="ar_AE" w:bidi="ar_AE"/>
        </w:rPr>
        <w:t>לִ⁠פְנֵ֣י יְהוָ֑ה &amp; לִ⁠פְנֵ֥י יְהוָ֖ה</w:t>
      </w:r>
    </w:p>
    <w:p>
      <w:pPr>
        <w:bidi/>
      </w:pPr>
      <w:r>
        <w:rPr>
          <w:rtl/>
          <w:cs/>
          <w:lang w:val="ar_AE" w:bidi="ar_AE"/>
        </w:rPr>
      </w:r>
      <w:r>
        <w:rPr>
          <w:b/>
          <w:rtl/>
          <w:cs/>
          <w:lang w:val="ar_AE" w:bidi="ar_AE"/>
        </w:rPr>
        <w:t>"أَمَامَ (وجه) الرَّبِّ."</w:t>
      </w:r>
      <w:r>
        <w:rPr>
          <w:rtl/>
          <w:cs/>
          <w:lang w:val="ar_AE" w:bidi="ar_AE"/>
        </w:rPr>
        <w:t xml:space="preserve"> - "</w:t>
      </w:r>
      <w:r>
        <w:rPr>
          <w:b/>
          <w:rtl/>
          <w:cs/>
          <w:lang w:val="ar_AE" w:bidi="ar_AE"/>
        </w:rPr>
        <w:t>أَمَامَ (وجه) الرَّبِّ"</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(كما في بعض الترجمات الإنجليزية) يمثل حضور الرب. ترجمة بديلة: "قدام الرب... قدام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32 (#1)</w:t>
      </w:r>
      <w:r>
        <w:rPr>
          <w:rtl/>
          <w:cs/>
          <w:lang w:val="ar_AE" w:bidi="ar_AE"/>
        </w:rPr>
      </w:r>
    </w:p>
    <w:p>
      <w:pPr>
        <w:bidi/>
      </w:pPr>
      <w:r>
        <w:rPr>
          <w:rtl/>
          <w:cs/>
          <w:lang w:val="ar_AE" w:bidi="ar_AE"/>
        </w:rPr>
      </w:r>
      <w:r>
        <w:rPr>
          <w:rtl/>
          <w:cs/>
          <w:lang w:val="ar_AE" w:bidi="ar_AE"/>
        </w:rPr>
        <w:t>מַעֲשֵׂ֣ה אֹרֵ֗ג</w:t>
      </w:r>
    </w:p>
    <w:p>
      <w:pPr>
        <w:bidi/>
      </w:pPr>
      <w:r>
        <w:rPr>
          <w:rtl/>
          <w:cs/>
          <w:lang w:val="ar_AE" w:bidi="ar_AE"/>
        </w:rPr>
      </w:r>
      <w:r>
        <w:rPr>
          <w:b/>
          <w:rtl/>
          <w:cs/>
          <w:lang w:val="ar_AE" w:bidi="ar_AE"/>
        </w:rPr>
        <w:t>"صَنْعَةَ الْحَائِكِ"</w:t>
      </w:r>
    </w:p>
    <w:p>
      <w:pPr>
        <w:bidi/>
      </w:pPr>
      <w:r>
        <w:rPr>
          <w:rtl/>
          <w:cs/>
          <w:lang w:val="ar_AE" w:bidi="ar_AE"/>
        </w:rPr>
      </w:r>
      <w:r>
        <w:rPr>
          <w:rtl/>
          <w:cs/>
          <w:lang w:val="ar_AE" w:bidi="ar_AE"/>
        </w:rPr>
        <w:t>ترجمة بديلة: "صُنِعَت بواسطة الحائك"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32 (#2)</w:t>
      </w:r>
      <w:r>
        <w:rPr>
          <w:rtl/>
          <w:cs/>
          <w:lang w:val="ar_AE" w:bidi="ar_AE"/>
        </w:rPr>
      </w:r>
    </w:p>
    <w:p>
      <w:pPr>
        <w:bidi/>
      </w:pPr>
      <w:r>
        <w:rPr>
          <w:rtl/>
          <w:cs/>
          <w:lang w:val="ar_AE" w:bidi="ar_AE"/>
        </w:rPr>
      </w:r>
      <w:r>
        <w:rPr>
          <w:rtl/>
          <w:cs/>
          <w:lang w:val="ar_AE" w:bidi="ar_AE"/>
        </w:rPr>
        <w:t>אֹרֵ֗ג</w:t>
      </w:r>
    </w:p>
    <w:p>
      <w:pPr>
        <w:bidi/>
      </w:pPr>
      <w:r>
        <w:rPr>
          <w:rtl/>
          <w:cs/>
          <w:lang w:val="ar_AE" w:bidi="ar_AE"/>
        </w:rPr>
      </w:r>
      <w:r>
        <w:rPr>
          <w:b/>
          <w:rtl/>
          <w:cs/>
          <w:lang w:val="ar_AE" w:bidi="ar_AE"/>
        </w:rPr>
        <w:t>"الْحَائِكِ"</w:t>
      </w:r>
    </w:p>
    <w:p>
      <w:pPr>
        <w:bidi/>
      </w:pPr>
      <w:r>
        <w:rPr>
          <w:rtl/>
          <w:cs/>
          <w:lang w:val="ar_AE" w:bidi="ar_AE"/>
        </w:rPr>
      </w:r>
      <w:r>
        <w:rPr>
          <w:rtl/>
          <w:cs/>
          <w:lang w:val="ar_AE" w:bidi="ar_AE"/>
        </w:rPr>
        <w:t>ترجمة بديلة: "شخص ينسج" أو "شخص يصنع القماش باستخدام الخيوط والغزل والصوف"</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32 (#3)</w:t>
      </w:r>
      <w:r>
        <w:rPr>
          <w:rtl/>
          <w:cs/>
          <w:lang w:val="ar_AE" w:bidi="ar_AE"/>
        </w:rPr>
      </w:r>
    </w:p>
    <w:p>
      <w:pPr>
        <w:bidi/>
      </w:pPr>
      <w:r>
        <w:rPr>
          <w:rtl/>
          <w:cs/>
          <w:lang w:val="ar_AE" w:bidi="ar_AE"/>
        </w:rPr>
      </w:r>
      <w:r>
        <w:rPr>
          <w:rtl/>
          <w:cs/>
          <w:lang w:val="ar_AE" w:bidi="ar_AE"/>
        </w:rPr>
        <w:t>תַחְרָ֛א</w:t>
      </w:r>
    </w:p>
    <w:p>
      <w:pPr>
        <w:bidi/>
      </w:pPr>
      <w:r>
        <w:rPr>
          <w:rtl/>
          <w:cs/>
          <w:lang w:val="ar_AE" w:bidi="ar_AE"/>
        </w:rPr>
      </w:r>
      <w:r>
        <w:rPr>
          <w:b/>
          <w:rtl/>
          <w:cs/>
          <w:lang w:val="ar_AE" w:bidi="ar_AE"/>
        </w:rPr>
        <w:t>"الرِّدَاءِ"</w:t>
      </w:r>
    </w:p>
    <w:p>
      <w:pPr>
        <w:bidi/>
      </w:pPr>
      <w:r>
        <w:rPr>
          <w:rtl/>
          <w:cs/>
          <w:lang w:val="ar_AE" w:bidi="ar_AE"/>
        </w:rPr>
      </w:r>
      <w:r>
        <w:rPr>
          <w:rtl/>
          <w:cs/>
          <w:lang w:val="ar_AE" w:bidi="ar_AE"/>
        </w:rPr>
        <w:t>نحن لا نعرف ما يعنيه هذا المصطلح، ولكن يبدو أن الدلالة تشير إلى أن فتحة الرأس يجب أن تكون قوية.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32 (#4)</w:t>
      </w:r>
      <w:r>
        <w:rPr>
          <w:rtl/>
          <w:cs/>
          <w:lang w:val="ar_AE" w:bidi="ar_AE"/>
        </w:rPr>
      </w:r>
    </w:p>
    <w:p>
      <w:pPr>
        <w:bidi/>
      </w:pPr>
      <w:r>
        <w:rPr>
          <w:rtl/>
          <w:cs/>
          <w:lang w:val="ar_AE" w:bidi="ar_AE"/>
        </w:rPr>
      </w:r>
      <w:r>
        <w:rPr>
          <w:rtl/>
          <w:cs/>
          <w:lang w:val="ar_AE" w:bidi="ar_AE"/>
        </w:rPr>
        <w:t>לֹ֥א יִקָּרֵֽעַ</w:t>
      </w:r>
    </w:p>
    <w:p>
      <w:pPr>
        <w:bidi/>
      </w:pPr>
      <w:r>
        <w:rPr>
          <w:rtl/>
          <w:cs/>
          <w:lang w:val="ar_AE" w:bidi="ar_AE"/>
        </w:rPr>
      </w:r>
      <w:r>
        <w:rPr>
          <w:b/>
          <w:rtl/>
          <w:cs/>
          <w:lang w:val="ar_AE" w:bidi="ar_AE"/>
        </w:rPr>
        <w:t>"لاَ تُشَقُّ"</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كما هو موضح في ترجمة UST.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33 (#1)</w:t>
      </w:r>
      <w:r>
        <w:rPr>
          <w:rtl/>
          <w:cs/>
          <w:lang w:val="ar_AE" w:bidi="ar_AE"/>
        </w:rPr>
      </w:r>
    </w:p>
    <w:p>
      <w:pPr>
        <w:bidi/>
      </w:pPr>
      <w:r>
        <w:rPr>
          <w:rtl/>
          <w:cs/>
          <w:lang w:val="ar_AE" w:bidi="ar_AE"/>
        </w:rPr>
      </w:r>
      <w:r>
        <w:rPr>
          <w:rtl/>
          <w:cs/>
          <w:lang w:val="ar_AE" w:bidi="ar_AE"/>
        </w:rPr>
        <w:t>תְּכֵ֤לֶת וְ⁠אַרְגָּמָן֙ וְ⁠תוֹלַ֣עַת שָׁנִ֔י</w:t>
      </w:r>
    </w:p>
    <w:p>
      <w:pPr>
        <w:bidi/>
      </w:pPr>
      <w:r>
        <w:rPr>
          <w:rtl/>
          <w:cs/>
          <w:lang w:val="ar_AE" w:bidi="ar_AE"/>
        </w:rPr>
      </w:r>
      <w:r>
        <w:rPr>
          <w:b/>
          <w:rtl/>
          <w:cs/>
          <w:lang w:val="ar_AE" w:bidi="ar_AE"/>
        </w:rPr>
        <w:t>"أَسْمَانْجُونِيٍّ وَأُرْجُوانٍ وَقِرْمِزٍ"</w:t>
      </w:r>
    </w:p>
    <w:p>
      <w:pPr>
        <w:bidi/>
      </w:pPr>
      <w:r>
        <w:rPr>
          <w:rtl/>
          <w:cs/>
          <w:lang w:val="ar_AE" w:bidi="ar_AE"/>
        </w:rPr>
      </w:r>
      <w:r>
        <w:rPr>
          <w:rtl/>
          <w:cs/>
          <w:lang w:val="ar_AE" w:bidi="ar_AE"/>
        </w:rPr>
        <w:t xml:space="preserve">قد يعني هذا: (1) "مادة مصبوغة باللون الأزرق والأرجواني والقرمزي"، ربما خيوط صوف، أو (2) "صبغة زرقاء وأرجوانية وقرمزية" لصبغ الكتان. وفي الأغلب فهم الجمهور الأصلي ما المقصود. ويبدو أن هذه المادة قد اُستخدمت للتطريز لاحقًا، لذا قد يكون "أقمشة" أو "خيوط" هو الفهم الأفضل. انظر كيف ترجمت هذا في </w:t>
      </w:r>
      <w:r>
        <w:rPr>
          <w:rtl/>
          <w:cs/>
          <w:lang w:val="ar_AE" w:bidi="ar_AE"/>
        </w:rPr>
        <w:t>25:4</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34 (#1)</w:t>
      </w:r>
      <w:r>
        <w:rPr>
          <w:rtl/>
          <w:cs/>
          <w:lang w:val="ar_AE" w:bidi="ar_AE"/>
        </w:rPr>
      </w:r>
    </w:p>
    <w:p>
      <w:pPr>
        <w:bidi/>
      </w:pPr>
      <w:r>
        <w:rPr>
          <w:rtl/>
          <w:cs/>
          <w:lang w:val="ar_AE" w:bidi="ar_AE"/>
        </w:rPr>
      </w:r>
      <w:r>
        <w:rPr>
          <w:rtl/>
          <w:cs/>
          <w:lang w:val="ar_AE" w:bidi="ar_AE"/>
        </w:rPr>
        <w:t>פַּעֲמֹ֤ן זָהָב֙ וְ⁠רִמּ֔וֹן פַּֽעֲמֹ֥ן זָהָ֖ב וְ⁠רִמּ֑וֹן</w:t>
      </w:r>
    </w:p>
    <w:p>
      <w:pPr>
        <w:bidi/>
      </w:pPr>
      <w:r>
        <w:rPr>
          <w:rtl/>
          <w:cs/>
          <w:lang w:val="ar_AE" w:bidi="ar_AE"/>
        </w:rPr>
      </w:r>
      <w:r>
        <w:rPr>
          <w:b/>
          <w:rtl/>
          <w:cs/>
          <w:lang w:val="ar_AE" w:bidi="ar_AE"/>
        </w:rPr>
        <w:t>"جُلْجُلَ ذَهَبٍ وَرُمَّانَةً، جُلْجُلَ ذَهَبٍ وَرُمَّانَةً"</w:t>
      </w:r>
    </w:p>
    <w:p>
      <w:pPr>
        <w:bidi/>
      </w:pPr>
      <w:r>
        <w:rPr>
          <w:rtl/>
          <w:cs/>
          <w:lang w:val="ar_AE" w:bidi="ar_AE"/>
        </w:rPr>
      </w:r>
      <w:r>
        <w:rPr>
          <w:rtl/>
          <w:cs/>
          <w:lang w:val="ar_AE" w:bidi="ar_AE"/>
        </w:rPr>
        <w:t>تتكرر هذه العبارة لإظهار نمط التصميم على الرداء. ترجمة بديلة: "رمانات متبادلة مع أجراس ذهبية"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35 (#1)</w:t>
      </w:r>
      <w:r>
        <w:rPr>
          <w:rtl/>
          <w:cs/>
          <w:lang w:val="ar_AE" w:bidi="ar_AE"/>
        </w:rPr>
      </w:r>
    </w:p>
    <w:p>
      <w:pPr>
        <w:bidi/>
      </w:pPr>
      <w:r>
        <w:rPr>
          <w:rtl/>
          <w:cs/>
          <w:lang w:val="ar_AE" w:bidi="ar_AE"/>
        </w:rPr>
      </w:r>
      <w:r>
        <w:rPr>
          <w:rtl/>
          <w:cs/>
          <w:lang w:val="ar_AE" w:bidi="ar_AE"/>
        </w:rPr>
        <w:t>וְ⁠נִשְׁמַ֣ע ק֠וֹל⁠וֹ</w:t>
      </w:r>
    </w:p>
    <w:p>
      <w:pPr>
        <w:bidi/>
      </w:pPr>
      <w:r>
        <w:rPr>
          <w:rtl/>
          <w:cs/>
          <w:lang w:val="ar_AE" w:bidi="ar_AE"/>
        </w:rPr>
      </w:r>
      <w:r>
        <w:rPr>
          <w:b/>
          <w:rtl/>
          <w:cs/>
          <w:lang w:val="ar_AE" w:bidi="ar_AE"/>
        </w:rPr>
        <w:t>"لِيُسْمَعَ صَوْتُهَا عِنْدَ دُخُولِهِ"</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"حتى تُصدر الأجراس صوتًا"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35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يمثل حضور الرب (كما في بعض الترجمات الإنجليزية). ترجمة بديلة: "قدام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35 (#3)</w:t>
      </w:r>
      <w:r>
        <w:rPr>
          <w:rtl/>
          <w:cs/>
          <w:lang w:val="ar_AE" w:bidi="ar_AE"/>
        </w:rPr>
      </w:r>
    </w:p>
    <w:p>
      <w:pPr>
        <w:bidi/>
      </w:pPr>
      <w:r>
        <w:rPr>
          <w:rtl/>
          <w:cs/>
          <w:lang w:val="ar_AE" w:bidi="ar_AE"/>
        </w:rPr>
      </w:r>
      <w:r>
        <w:rPr>
          <w:rtl/>
          <w:cs/>
          <w:lang w:val="ar_AE" w:bidi="ar_AE"/>
        </w:rPr>
        <w:t>יְהוָ֛ה</w:t>
      </w:r>
    </w:p>
    <w:p>
      <w:pPr>
        <w:bidi/>
      </w:pPr>
      <w:r>
        <w:rPr>
          <w:rtl/>
          <w:cs/>
          <w:lang w:val="ar_AE" w:bidi="ar_AE"/>
        </w:rPr>
      </w:r>
      <w:r>
        <w:rPr>
          <w:b/>
          <w:rtl/>
          <w:cs/>
          <w:lang w:val="ar_AE" w:bidi="ar_AE"/>
        </w:rPr>
        <w:t>"الرب"</w:t>
      </w:r>
    </w:p>
    <w:p>
      <w:pPr>
        <w:bidi/>
      </w:pPr>
      <w:r>
        <w:rPr>
          <w:rtl/>
          <w:cs/>
          <w:lang w:val="ar_AE" w:bidi="ar_AE"/>
        </w:rPr>
      </w:r>
      <w:r>
        <w:rPr>
          <w:rtl/>
          <w:cs/>
          <w:lang w:val="ar_AE" w:bidi="ar_AE"/>
        </w:rPr>
        <w:t>هنا، يشير الرب إلى نفسه بصيغة الغائب. إذا كان هذا مربكًا في لغتك، فيمكنك استخدام صيغة المتكلم. ترجمة بديلة: "أنا الرب"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35 (#4)</w:t>
      </w:r>
      <w:r>
        <w:rPr>
          <w:rtl/>
          <w:cs/>
          <w:lang w:val="ar_AE" w:bidi="ar_AE"/>
        </w:rPr>
      </w:r>
    </w:p>
    <w:p>
      <w:pPr>
        <w:bidi/>
      </w:pPr>
      <w:r>
        <w:rPr>
          <w:rtl/>
          <w:cs/>
          <w:lang w:val="ar_AE" w:bidi="ar_AE"/>
        </w:rPr>
      </w:r>
      <w:r>
        <w:rPr>
          <w:rtl/>
          <w:cs/>
          <w:lang w:val="ar_AE" w:bidi="ar_AE"/>
        </w:rPr>
        <w:t>וְ⁠לֹ֥א יָמֽוּת</w:t>
      </w:r>
    </w:p>
    <w:p>
      <w:pPr>
        <w:bidi/>
      </w:pPr>
      <w:r>
        <w:rPr>
          <w:rtl/>
          <w:cs/>
          <w:lang w:val="ar_AE" w:bidi="ar_AE"/>
        </w:rPr>
      </w:r>
      <w:r>
        <w:rPr>
          <w:b/>
          <w:rtl/>
          <w:cs/>
          <w:lang w:val="ar_AE" w:bidi="ar_AE"/>
        </w:rPr>
        <w:t>"لِئَلاَّ يَمُوتَ"</w:t>
      </w:r>
    </w:p>
    <w:p>
      <w:pPr>
        <w:bidi/>
      </w:pPr>
      <w:r>
        <w:rPr>
          <w:rtl/>
          <w:cs/>
          <w:lang w:val="ar_AE" w:bidi="ar_AE"/>
        </w:rPr>
      </w:r>
      <w:r>
        <w:rPr>
          <w:rtl/>
          <w:cs/>
          <w:lang w:val="ar_AE" w:bidi="ar_AE"/>
        </w:rPr>
        <w:t>الاحتمال هو أنه سيموت في حالة أنه لم يطع الرب. إذا كان ذلك مفيدًا لقرائك، فيمكنك التعبير عن ذلك بشكل صريح. ترجمة بديلة: "نتيجة لذلك، لن يموت بسبب عصيانه لتعليماتي"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36 (#1)</w:t>
      </w:r>
      <w:r>
        <w:rPr>
          <w:rtl/>
          <w:cs/>
          <w:lang w:val="ar_AE" w:bidi="ar_AE"/>
        </w:rPr>
      </w:r>
    </w:p>
    <w:p>
      <w:pPr>
        <w:bidi/>
      </w:pPr>
      <w:r>
        <w:rPr>
          <w:rtl/>
          <w:cs/>
          <w:lang w:val="ar_AE" w:bidi="ar_AE"/>
        </w:rPr>
      </w:r>
      <w:r>
        <w:rPr>
          <w:rtl/>
          <w:cs/>
          <w:lang w:val="ar_AE" w:bidi="ar_AE"/>
        </w:rPr>
        <w:t>צִּ֖יץ</w:t>
      </w:r>
    </w:p>
    <w:p>
      <w:pPr>
        <w:bidi/>
      </w:pPr>
      <w:r>
        <w:rPr>
          <w:rtl/>
          <w:cs/>
          <w:lang w:val="ar_AE" w:bidi="ar_AE"/>
        </w:rPr>
      </w:r>
      <w:r>
        <w:rPr>
          <w:b/>
          <w:rtl/>
          <w:cs/>
          <w:lang w:val="ar_AE" w:bidi="ar_AE"/>
        </w:rPr>
        <w:t>"وَتَصْنَعُ صَفِيحَةً مِنْ"</w:t>
      </w:r>
    </w:p>
    <w:p>
      <w:pPr>
        <w:bidi/>
      </w:pPr>
      <w:r>
        <w:rPr>
          <w:rtl/>
          <w:cs/>
          <w:lang w:val="ar_AE" w:bidi="ar_AE"/>
        </w:rPr>
      </w:r>
      <w:r>
        <w:rPr>
          <w:rtl/>
          <w:cs/>
          <w:lang w:val="ar_AE" w:bidi="ar_AE"/>
        </w:rPr>
        <w:t>نحن لا نعرف بالضبط شكل هذه الصفيحة. ربما كانت قطعة رقيقة من الذهب أصغر من راحة يد شخص ما.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36 (#2)</w:t>
      </w:r>
      <w:r>
        <w:rPr>
          <w:rtl/>
          <w:cs/>
          <w:lang w:val="ar_AE" w:bidi="ar_AE"/>
        </w:rPr>
      </w:r>
    </w:p>
    <w:p>
      <w:pPr>
        <w:bidi/>
      </w:pPr>
      <w:r>
        <w:rPr>
          <w:rtl/>
          <w:cs/>
          <w:lang w:val="ar_AE" w:bidi="ar_AE"/>
        </w:rPr>
      </w:r>
      <w:r>
        <w:rPr>
          <w:rtl/>
          <w:cs/>
          <w:lang w:val="ar_AE" w:bidi="ar_AE"/>
        </w:rPr>
        <w:t>וּ⁠פִתַּחְתָּ֤ עָלָי⁠ו֙ פִּתּוּחֵ֣י חֹתָ֔ם</w:t>
      </w:r>
    </w:p>
    <w:p>
      <w:pPr>
        <w:bidi/>
      </w:pPr>
      <w:r>
        <w:rPr>
          <w:rtl/>
          <w:cs/>
          <w:lang w:val="ar_AE" w:bidi="ar_AE"/>
        </w:rPr>
      </w:r>
      <w:r>
        <w:rPr>
          <w:b/>
          <w:rtl/>
          <w:cs/>
          <w:lang w:val="ar_AE" w:bidi="ar_AE"/>
        </w:rPr>
        <w:t>"وَتُنَقِّشُ عَلَيْهَا نَقْشَ خَاتِمٍ"</w:t>
      </w:r>
    </w:p>
    <w:p>
      <w:pPr>
        <w:bidi/>
      </w:pPr>
      <w:r>
        <w:rPr>
          <w:rtl/>
          <w:cs/>
          <w:lang w:val="ar_AE" w:bidi="ar_AE"/>
        </w:rPr>
      </w:r>
      <w:r>
        <w:rPr>
          <w:rtl/>
          <w:cs/>
          <w:lang w:val="ar_AE" w:bidi="ar_AE"/>
        </w:rPr>
        <w:t xml:space="preserve">انظر كيف ترجمت كلمات مشابهة في </w:t>
      </w:r>
      <w:r>
        <w:rPr>
          <w:rtl/>
          <w:cs/>
          <w:lang w:val="ar_AE" w:bidi="ar_AE"/>
        </w:rPr>
        <w:t>خروج 28:11</w:t>
      </w:r>
      <w:r>
        <w:rPr>
          <w:rtl/>
          <w:cs/>
          <w:lang w:val="ar_AE" w:bidi="ar_AE"/>
        </w:rPr>
        <w:t xml:space="preserve"> ترجمة بديلة: "اكتب عليها بنفس الطريقة التي ينقش بها الشخص على الختم."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37 (#1)</w:t>
      </w:r>
      <w:r>
        <w:rPr>
          <w:rtl/>
          <w:cs/>
          <w:lang w:val="ar_AE" w:bidi="ar_AE"/>
        </w:rPr>
      </w:r>
    </w:p>
    <w:p>
      <w:pPr>
        <w:bidi/>
      </w:pPr>
      <w:r>
        <w:rPr>
          <w:rtl/>
          <w:cs/>
          <w:lang w:val="ar_AE" w:bidi="ar_AE"/>
        </w:rPr>
      </w:r>
      <w:r>
        <w:rPr>
          <w:rtl/>
          <w:cs/>
          <w:lang w:val="ar_AE" w:bidi="ar_AE"/>
        </w:rPr>
        <w:t>הַ⁠מִּצְנָ֑פֶת &amp; הַ⁠מִּצְנֶ֖פֶת</w:t>
      </w:r>
    </w:p>
    <w:p>
      <w:pPr>
        <w:bidi/>
      </w:pPr>
      <w:r>
        <w:rPr>
          <w:rtl/>
          <w:cs/>
          <w:lang w:val="ar_AE" w:bidi="ar_AE"/>
        </w:rPr>
      </w:r>
      <w:r>
        <w:rPr>
          <w:b/>
          <w:rtl/>
          <w:cs/>
          <w:lang w:val="ar_AE" w:bidi="ar_AE"/>
        </w:rPr>
        <w:t>"العمامة."</w:t>
      </w:r>
      <w:r>
        <w:rPr>
          <w:rtl/>
          <w:cs/>
          <w:lang w:val="ar_AE" w:bidi="ar_AE"/>
        </w:rPr>
        <w:t xml:space="preserve"> - "</w:t>
      </w:r>
      <w:r>
        <w:rPr>
          <w:b/>
          <w:rtl/>
          <w:cs/>
          <w:lang w:val="ar_AE" w:bidi="ar_AE"/>
        </w:rPr>
        <w:t>العمامة"</w:t>
      </w:r>
    </w:p>
    <w:p>
      <w:pPr>
        <w:bidi/>
      </w:pPr>
      <w:r>
        <w:rPr>
          <w:rtl/>
          <w:cs/>
          <w:lang w:val="ar_AE" w:bidi="ar_AE"/>
        </w:rPr>
      </w:r>
      <w:r>
        <w:rPr>
          <w:rtl/>
          <w:cs/>
          <w:lang w:val="ar_AE" w:bidi="ar_AE"/>
        </w:rPr>
        <w:t xml:space="preserve">هذا يشير إلى غطاء الرأس المصنوع من القماش ملفوفًا حول الرأس عدة مرات. انظر كيف ترجمت هذا في </w:t>
      </w:r>
      <w:r>
        <w:rPr>
          <w:rtl/>
          <w:cs/>
          <w:lang w:val="ar_AE" w:bidi="ar_AE"/>
        </w:rPr>
        <w:t>خروج 28:4</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37 (#2)</w:t>
      </w:r>
      <w:r>
        <w:rPr>
          <w:rtl/>
          <w:cs/>
          <w:lang w:val="ar_AE" w:bidi="ar_AE"/>
        </w:rPr>
      </w:r>
    </w:p>
    <w:p>
      <w:pPr>
        <w:bidi/>
      </w:pPr>
      <w:r>
        <w:rPr>
          <w:rtl/>
          <w:cs/>
          <w:lang w:val="ar_AE" w:bidi="ar_AE"/>
        </w:rPr>
      </w:r>
      <w:r>
        <w:rPr>
          <w:rtl/>
          <w:cs/>
          <w:lang w:val="ar_AE" w:bidi="ar_AE"/>
        </w:rPr>
        <w:t>אֶל־מ֥וּל פְּנֵֽי־הַ⁠מִּצְנֶ֖פֶת</w:t>
      </w:r>
    </w:p>
    <w:p>
      <w:pPr>
        <w:bidi/>
      </w:pPr>
      <w:r>
        <w:rPr>
          <w:rtl/>
          <w:cs/>
          <w:lang w:val="ar_AE" w:bidi="ar_AE"/>
        </w:rPr>
      </w:r>
      <w:r>
        <w:rPr>
          <w:b/>
          <w:rtl/>
          <w:cs/>
          <w:lang w:val="ar_AE" w:bidi="ar_AE"/>
        </w:rPr>
        <w:t>"إِلَى قُدَّامِ (وجه) الْعِمَامَةِ تَكُونُ"</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يعني الأمام كما في بعض الترجمات الإنجليزية. ترجمة بديلة: "إلى أمام العمامة"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38 (#1)</w:t>
      </w:r>
      <w:r>
        <w:rPr>
          <w:rtl/>
          <w:cs/>
          <w:lang w:val="ar_AE" w:bidi="ar_AE"/>
        </w:rPr>
      </w:r>
    </w:p>
    <w:p>
      <w:pPr>
        <w:bidi/>
      </w:pPr>
      <w:r>
        <w:rPr>
          <w:rtl/>
          <w:cs/>
          <w:lang w:val="ar_AE" w:bidi="ar_AE"/>
        </w:rPr>
      </w:r>
      <w:r>
        <w:rPr>
          <w:rtl/>
          <w:cs/>
          <w:lang w:val="ar_AE" w:bidi="ar_AE"/>
        </w:rPr>
        <w:t>וְ⁠נָשָׂ֨א אַהֲרֹ֜ן אֶת־עֲוֺ֣ן הַ⁠קֳּדָשִׁ֗ים</w:t>
      </w:r>
    </w:p>
    <w:p>
      <w:pPr>
        <w:bidi/>
      </w:pPr>
      <w:r>
        <w:rPr>
          <w:rtl/>
          <w:cs/>
          <w:lang w:val="ar_AE" w:bidi="ar_AE"/>
        </w:rPr>
      </w:r>
      <w:r>
        <w:rPr>
          <w:b/>
          <w:rtl/>
          <w:cs/>
          <w:lang w:val="ar_AE" w:bidi="ar_AE"/>
        </w:rPr>
        <w:t>"فَيَحْمِلُ هَارُونُ إِثْمَ الأَقْدَاسِ"</w:t>
      </w:r>
    </w:p>
    <w:p>
      <w:pPr>
        <w:bidi/>
      </w:pPr>
      <w:r>
        <w:rPr>
          <w:rtl/>
          <w:cs/>
          <w:lang w:val="ar_AE" w:bidi="ar_AE"/>
        </w:rPr>
      </w:r>
      <w:r>
        <w:rPr>
          <w:rtl/>
          <w:cs/>
          <w:lang w:val="ar_AE" w:bidi="ar_AE"/>
        </w:rPr>
        <w:t xml:space="preserve">هنا، يتم تصوير </w:t>
      </w:r>
      <w:r>
        <w:rPr>
          <w:b/>
          <w:rtl/>
          <w:cs/>
          <w:lang w:val="ar_AE" w:bidi="ar_AE"/>
        </w:rPr>
        <w:t>الإثم</w:t>
      </w:r>
      <w:r>
        <w:rPr>
          <w:rtl/>
          <w:cs/>
          <w:lang w:val="ar_AE" w:bidi="ar_AE"/>
        </w:rPr>
        <w:t xml:space="preserve"> كشيء يمكن حمله أو ارتداؤه مثل العمامة. ويبدو أيضًا أنه يصور نقل الإثم من الشعب إلى هارون. هنا أيضًا، يبدو أن </w:t>
      </w:r>
      <w:r>
        <w:rPr>
          <w:b/>
          <w:rtl/>
          <w:cs/>
          <w:lang w:val="ar_AE" w:bidi="ar_AE"/>
        </w:rPr>
        <w:t>الإثم</w:t>
      </w:r>
      <w:r>
        <w:rPr>
          <w:rtl/>
          <w:cs/>
          <w:lang w:val="ar_AE" w:bidi="ar_AE"/>
        </w:rPr>
        <w:t xml:space="preserve"> يشير فعليًا إلى العقوبة على أي شيء قد يكون خاطئًا فيمَا يتعلق بالأشياء التي يقدمها الإسرائيليون للرب. قد تحتاج إلى استخدام كلمة مختلفة عن </w:t>
      </w:r>
      <w:r>
        <w:rPr>
          <w:b/>
          <w:rtl/>
          <w:cs/>
          <w:lang w:val="ar_AE" w:bidi="ar_AE"/>
        </w:rPr>
        <w:t>يحمل</w:t>
      </w:r>
      <w:r>
        <w:rPr>
          <w:rtl/>
          <w:cs/>
          <w:lang w:val="ar_AE" w:bidi="ar_AE"/>
        </w:rPr>
        <w:t xml:space="preserve"> لتوضيح نقل المسؤولية عن الأخطاء من الشعب إلى هارون. إذا كان قراؤك لن يفهموا ما تعنيه هذه الصورة في هذا السياق، فيمكنك استخدام استعارة مشابهة من ثقافتك. أو بدلًا من ذلك، يمكنك التعبير عن المعنى بوضوح. ترجمة بديلة: "ويكون هارون مسؤولًا عن أي خطأ يتعلق بالأشياء المُقَدَّسة"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38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هنا، يمثل </w:t>
      </w:r>
      <w:r>
        <w:rPr>
          <w:b/>
          <w:rtl/>
          <w:cs/>
          <w:lang w:val="ar_AE" w:bidi="ar_AE"/>
        </w:rPr>
        <w:t>الوجه</w:t>
      </w:r>
      <w:r>
        <w:rPr>
          <w:rtl/>
          <w:cs/>
          <w:lang w:val="ar_AE" w:bidi="ar_AE"/>
        </w:rPr>
        <w:t xml:space="preserve"> حضور الرب (كما في بعض الترجمات الإنجليزية). ترجمة بديلة: "أمام يهوه"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38 (#3)</w:t>
      </w:r>
      <w:r>
        <w:rPr>
          <w:rtl/>
          <w:cs/>
          <w:lang w:val="ar_AE" w:bidi="ar_AE"/>
        </w:rPr>
      </w:r>
    </w:p>
    <w:p>
      <w:pPr>
        <w:bidi/>
      </w:pPr>
      <w:r>
        <w:rPr>
          <w:rtl/>
          <w:cs/>
          <w:lang w:val="ar_AE" w:bidi="ar_AE"/>
        </w:rPr>
      </w:r>
      <w:r>
        <w:rPr>
          <w:rtl/>
          <w:cs/>
          <w:lang w:val="ar_AE" w:bidi="ar_AE"/>
        </w:rPr>
        <w:t>יְהוָֽה</w:t>
      </w:r>
    </w:p>
    <w:p>
      <w:pPr>
        <w:bidi/>
      </w:pPr>
      <w:r>
        <w:rPr>
          <w:rtl/>
          <w:cs/>
          <w:lang w:val="ar_AE" w:bidi="ar_AE"/>
        </w:rPr>
      </w:r>
      <w:r>
        <w:rPr>
          <w:b/>
          <w:rtl/>
          <w:cs/>
          <w:lang w:val="ar_AE" w:bidi="ar_AE"/>
        </w:rPr>
        <w:t>"الرب"</w:t>
      </w:r>
    </w:p>
    <w:p>
      <w:pPr>
        <w:bidi/>
      </w:pPr>
      <w:r>
        <w:rPr>
          <w:rtl/>
          <w:cs/>
          <w:lang w:val="ar_AE" w:bidi="ar_AE"/>
        </w:rPr>
      </w:r>
      <w:r>
        <w:rPr>
          <w:rtl/>
          <w:cs/>
          <w:lang w:val="ar_AE" w:bidi="ar_AE"/>
        </w:rPr>
        <w:t>هنا، يشير الرب إلى نفسه بصيغة الغائب. إذا كان هذا مربكًا في لغتك، فيمكنك استخدام صيغة المتكلم. ترجمة بديلة: "أنا الرب"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39 (#1)</w:t>
      </w:r>
      <w:r>
        <w:rPr>
          <w:rtl/>
          <w:cs/>
          <w:lang w:val="ar_AE" w:bidi="ar_AE"/>
        </w:rPr>
      </w:r>
    </w:p>
    <w:p>
      <w:pPr>
        <w:bidi/>
      </w:pPr>
      <w:r>
        <w:rPr>
          <w:rtl/>
          <w:cs/>
          <w:lang w:val="ar_AE" w:bidi="ar_AE"/>
        </w:rPr>
      </w:r>
      <w:r>
        <w:rPr>
          <w:rtl/>
          <w:cs/>
          <w:lang w:val="ar_AE" w:bidi="ar_AE"/>
        </w:rPr>
        <w:t>מִצְנֶ֣פֶת</w:t>
      </w:r>
    </w:p>
    <w:p>
      <w:pPr>
        <w:bidi/>
      </w:pPr>
      <w:r>
        <w:rPr>
          <w:rtl/>
          <w:cs/>
          <w:lang w:val="ar_AE" w:bidi="ar_AE"/>
        </w:rPr>
      </w:r>
      <w:r>
        <w:rPr>
          <w:b/>
          <w:rtl/>
          <w:cs/>
          <w:lang w:val="ar_AE" w:bidi="ar_AE"/>
        </w:rPr>
        <w:t>"عمامة"</w:t>
      </w:r>
    </w:p>
    <w:p>
      <w:pPr>
        <w:bidi/>
      </w:pPr>
      <w:r>
        <w:rPr>
          <w:rtl/>
          <w:cs/>
          <w:lang w:val="ar_AE" w:bidi="ar_AE"/>
        </w:rPr>
      </w:r>
      <w:r>
        <w:rPr>
          <w:rtl/>
          <w:cs/>
          <w:lang w:val="ar_AE" w:bidi="ar_AE"/>
        </w:rPr>
        <w:t xml:space="preserve">كان هذا غطاء للرأس مصنوعًا من القماش ملفوفًا حول الرأس عدة مرات. انظر كيف ترجمت هذا في </w:t>
      </w:r>
      <w:r>
        <w:rPr>
          <w:rtl/>
          <w:cs/>
          <w:lang w:val="ar_AE" w:bidi="ar_AE"/>
        </w:rPr>
        <w:t>خروج 28:4</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39 (#2)</w:t>
      </w:r>
      <w:r>
        <w:rPr>
          <w:rtl/>
          <w:cs/>
          <w:lang w:val="ar_AE" w:bidi="ar_AE"/>
        </w:rPr>
      </w:r>
    </w:p>
    <w:p>
      <w:pPr>
        <w:bidi/>
      </w:pPr>
      <w:r>
        <w:rPr>
          <w:rtl/>
          <w:cs/>
          <w:lang w:val="ar_AE" w:bidi="ar_AE"/>
        </w:rPr>
      </w:r>
      <w:r>
        <w:rPr>
          <w:rtl/>
          <w:cs/>
          <w:lang w:val="ar_AE" w:bidi="ar_AE"/>
        </w:rPr>
        <w:t>וְ⁠אַבְנֵ֥ט</w:t>
      </w:r>
    </w:p>
    <w:p>
      <w:pPr>
        <w:bidi/>
      </w:pPr>
      <w:r>
        <w:rPr>
          <w:rtl/>
          <w:cs/>
          <w:lang w:val="ar_AE" w:bidi="ar_AE"/>
        </w:rPr>
      </w:r>
      <w:r>
        <w:rPr>
          <w:b/>
          <w:rtl/>
          <w:cs/>
          <w:lang w:val="ar_AE" w:bidi="ar_AE"/>
        </w:rPr>
        <w:t>"و"</w:t>
      </w:r>
      <w:r>
        <w:rPr>
          <w:rtl/>
          <w:cs/>
          <w:lang w:val="ar_AE" w:bidi="ar_AE"/>
        </w:rPr>
        <w:t xml:space="preserve"> - </w:t>
      </w:r>
      <w:r>
        <w:rPr>
          <w:b/>
          <w:rtl/>
          <w:cs/>
          <w:lang w:val="ar_AE" w:bidi="ar_AE"/>
        </w:rPr>
        <w:t>"الْمِنْطَقَةُ"</w:t>
      </w:r>
    </w:p>
    <w:p>
      <w:pPr>
        <w:bidi/>
      </w:pPr>
      <w:r>
        <w:rPr>
          <w:rtl/>
          <w:cs/>
          <w:lang w:val="ar_AE" w:bidi="ar_AE"/>
        </w:rPr>
      </w:r>
      <w:r>
        <w:rPr>
          <w:b/>
          <w:rtl/>
          <w:cs/>
          <w:lang w:val="ar_AE" w:bidi="ar_AE"/>
        </w:rPr>
        <w:t xml:space="preserve">الْمِنْطَقَةُ </w:t>
      </w:r>
      <w:r>
        <w:rPr>
          <w:rtl/>
          <w:cs/>
          <w:lang w:val="ar_AE" w:bidi="ar_AE"/>
        </w:rPr>
        <w:t xml:space="preserve">هي قطعة قماش زخرفية يرتديها الشخص حول خصره أو عبر صدره. انظر كيف ترجمت هذا في </w:t>
      </w:r>
      <w:r>
        <w:rPr>
          <w:rtl/>
          <w:cs/>
          <w:lang w:val="ar_AE" w:bidi="ar_AE"/>
        </w:rPr>
        <w:t>خروج 28:4</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39 (#3)</w:t>
      </w:r>
      <w:r>
        <w:rPr>
          <w:rtl/>
          <w:cs/>
          <w:lang w:val="ar_AE" w:bidi="ar_AE"/>
        </w:rPr>
      </w:r>
    </w:p>
    <w:p>
      <w:pPr>
        <w:bidi/>
      </w:pPr>
      <w:r>
        <w:rPr>
          <w:rtl/>
          <w:cs/>
          <w:lang w:val="ar_AE" w:bidi="ar_AE"/>
        </w:rPr>
      </w:r>
      <w:r>
        <w:rPr>
          <w:rtl/>
          <w:cs/>
          <w:lang w:val="ar_AE" w:bidi="ar_AE"/>
        </w:rPr>
        <w:t>רֹקֵֽם</w:t>
      </w:r>
    </w:p>
    <w:p>
      <w:pPr>
        <w:bidi/>
      </w:pPr>
      <w:r>
        <w:rPr>
          <w:rtl/>
          <w:cs/>
          <w:lang w:val="ar_AE" w:bidi="ar_AE"/>
        </w:rPr>
      </w:r>
      <w:r>
        <w:rPr>
          <w:b/>
          <w:rtl/>
          <w:cs/>
          <w:lang w:val="ar_AE" w:bidi="ar_AE"/>
        </w:rPr>
        <w:t>"الطَّرَّازِ"</w:t>
      </w:r>
    </w:p>
    <w:p>
      <w:pPr>
        <w:bidi/>
      </w:pPr>
      <w:r>
        <w:rPr>
          <w:rtl/>
          <w:cs/>
          <w:lang w:val="ar_AE" w:bidi="ar_AE"/>
        </w:rPr>
      </w:r>
      <w:r>
        <w:rPr>
          <w:b/>
          <w:rtl/>
          <w:cs/>
          <w:lang w:val="ar_AE" w:bidi="ar_AE"/>
        </w:rPr>
        <w:t xml:space="preserve">الطَّرَّازِ </w:t>
      </w:r>
      <w:r>
        <w:rPr>
          <w:rtl/>
          <w:cs/>
          <w:lang w:val="ar_AE" w:bidi="ar_AE"/>
        </w:rPr>
        <w:t xml:space="preserve">هو الشخص الذي يُحيك تصاميم زخرفية على القماش. انظر كيف ترجمت هذا في </w:t>
      </w:r>
      <w:r>
        <w:rPr>
          <w:rtl/>
          <w:cs/>
          <w:lang w:val="ar_AE" w:bidi="ar_AE"/>
        </w:rPr>
        <w:t>خروج 26:36</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40 (#1)</w:t>
      </w:r>
      <w:r>
        <w:rPr>
          <w:rtl/>
          <w:cs/>
          <w:lang w:val="ar_AE" w:bidi="ar_AE"/>
        </w:rPr>
      </w:r>
    </w:p>
    <w:p>
      <w:pPr>
        <w:bidi/>
      </w:pPr>
      <w:r>
        <w:rPr>
          <w:rtl/>
          <w:cs/>
          <w:lang w:val="ar_AE" w:bidi="ar_AE"/>
        </w:rPr>
      </w:r>
      <w:r>
        <w:rPr>
          <w:rtl/>
          <w:cs/>
          <w:lang w:val="ar_AE" w:bidi="ar_AE"/>
        </w:rPr>
        <w:t>אַבְנֵטִ֑ים</w:t>
      </w:r>
    </w:p>
    <w:p>
      <w:pPr>
        <w:bidi/>
      </w:pPr>
      <w:r>
        <w:rPr>
          <w:rtl/>
          <w:cs/>
          <w:lang w:val="ar_AE" w:bidi="ar_AE"/>
        </w:rPr>
      </w:r>
      <w:r>
        <w:rPr>
          <w:b/>
          <w:rtl/>
          <w:cs/>
          <w:lang w:val="ar_AE" w:bidi="ar_AE"/>
        </w:rPr>
        <w:t>"مَنَاطِقَ"</w:t>
      </w:r>
    </w:p>
    <w:p>
      <w:pPr>
        <w:bidi/>
      </w:pPr>
      <w:r>
        <w:rPr>
          <w:rtl/>
          <w:cs/>
          <w:lang w:val="ar_AE" w:bidi="ar_AE"/>
        </w:rPr>
      </w:r>
      <w:r>
        <w:rPr>
          <w:b/>
          <w:rtl/>
          <w:cs/>
          <w:lang w:val="ar_AE" w:bidi="ar_AE"/>
        </w:rPr>
        <w:t xml:space="preserve">المَنَاطِقَ </w:t>
      </w:r>
      <w:r>
        <w:rPr>
          <w:rtl/>
          <w:cs/>
          <w:lang w:val="ar_AE" w:bidi="ar_AE"/>
        </w:rPr>
        <w:t xml:space="preserve">هي قطع قماش زخرفية يرتديها الناس حول الخصر أو عبر الصدر. انظر كيف ترجمت هذا في </w:t>
      </w:r>
      <w:r>
        <w:rPr>
          <w:rtl/>
          <w:cs/>
          <w:lang w:val="ar_AE" w:bidi="ar_AE"/>
        </w:rPr>
        <w:t>خروج 28:4</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40 (#2)</w:t>
      </w:r>
      <w:r>
        <w:rPr>
          <w:rtl/>
          <w:cs/>
          <w:lang w:val="ar_AE" w:bidi="ar_AE"/>
        </w:rPr>
      </w:r>
    </w:p>
    <w:p>
      <w:pPr>
        <w:bidi/>
      </w:pPr>
      <w:r>
        <w:rPr>
          <w:rtl/>
          <w:cs/>
          <w:lang w:val="ar_AE" w:bidi="ar_AE"/>
        </w:rPr>
      </w:r>
      <w:r>
        <w:rPr>
          <w:rtl/>
          <w:cs/>
          <w:lang w:val="ar_AE" w:bidi="ar_AE"/>
        </w:rPr>
        <w:t>וּ⁠מִגְבָּעוֹת֙</w:t>
      </w:r>
    </w:p>
    <w:p>
      <w:pPr>
        <w:bidi/>
      </w:pPr>
      <w:r>
        <w:rPr>
          <w:rtl/>
          <w:cs/>
          <w:lang w:val="ar_AE" w:bidi="ar_AE"/>
        </w:rPr>
      </w:r>
      <w:r>
        <w:rPr>
          <w:b/>
          <w:rtl/>
          <w:cs/>
          <w:lang w:val="ar_AE" w:bidi="ar_AE"/>
        </w:rPr>
        <w:t>"قَلاَنِسَ"</w:t>
      </w:r>
    </w:p>
    <w:p>
      <w:pPr>
        <w:bidi/>
      </w:pPr>
      <w:r>
        <w:rPr>
          <w:rtl/>
          <w:cs/>
          <w:lang w:val="ar_AE" w:bidi="ar_AE"/>
        </w:rPr>
      </w:r>
      <w:r>
        <w:rPr>
          <w:b/>
          <w:rtl/>
          <w:cs/>
          <w:lang w:val="ar_AE" w:bidi="ar_AE"/>
        </w:rPr>
        <w:t>القَلاَنِسَ</w:t>
      </w:r>
      <w:r>
        <w:rPr>
          <w:rtl/>
          <w:cs/>
          <w:lang w:val="ar_AE" w:bidi="ar_AE"/>
        </w:rPr>
        <w:t xml:space="preserve"> هي شرائط ضيقة وزخرفية من القماش تُرتدى حول الرأس فوق العينين. يبدو أن هذا مشابه، ولكنه ربما أصغر من العمامة التي يرتديها رئيس الكهنة.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41 (#1)</w:t>
      </w:r>
      <w:r>
        <w:rPr>
          <w:rtl/>
          <w:cs/>
          <w:lang w:val="ar_AE" w:bidi="ar_AE"/>
        </w:rPr>
      </w:r>
    </w:p>
    <w:p>
      <w:pPr>
        <w:bidi/>
      </w:pPr>
      <w:r>
        <w:rPr>
          <w:rtl/>
          <w:cs/>
          <w:lang w:val="ar_AE" w:bidi="ar_AE"/>
        </w:rPr>
      </w:r>
      <w:r>
        <w:rPr>
          <w:rtl/>
          <w:cs/>
          <w:lang w:val="ar_AE" w:bidi="ar_AE"/>
        </w:rPr>
        <w:t>אֶת־אַהֲרֹ֣ן אָחִ֔י⁠ךָ</w:t>
      </w:r>
    </w:p>
    <w:p>
      <w:pPr>
        <w:bidi/>
      </w:pPr>
      <w:r>
        <w:rPr>
          <w:rtl/>
          <w:cs/>
          <w:lang w:val="ar_AE" w:bidi="ar_AE"/>
        </w:rPr>
      </w:r>
      <w:r>
        <w:rPr>
          <w:b/>
          <w:rtl/>
          <w:cs/>
          <w:lang w:val="ar_AE" w:bidi="ar_AE"/>
        </w:rPr>
        <w:t>"وَتُلْبِسُ هَارُونَ أَخَاكَ"</w:t>
      </w:r>
    </w:p>
    <w:p>
      <w:pPr>
        <w:bidi/>
      </w:pPr>
      <w:r>
        <w:rPr>
          <w:rtl/>
          <w:cs/>
          <w:lang w:val="ar_AE" w:bidi="ar_AE"/>
        </w:rPr>
      </w:r>
      <w:r>
        <w:rPr>
          <w:rtl/>
          <w:cs/>
          <w:lang w:val="ar_AE" w:bidi="ar_AE"/>
        </w:rPr>
        <w:t>هارون أكبر من موسى. إذا كانت لغتك تستخدم مصطلحًا مختلفًا للعلاقة بين الأشقاء بناءً على الجنس وترتيب العمر، اختر المصطلح المناسب.</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41 (#2)</w:t>
      </w:r>
      <w:r>
        <w:rPr>
          <w:rtl/>
          <w:cs/>
          <w:lang w:val="ar_AE" w:bidi="ar_AE"/>
        </w:rPr>
      </w:r>
    </w:p>
    <w:p>
      <w:pPr>
        <w:bidi/>
      </w:pPr>
      <w:r>
        <w:rPr>
          <w:rtl/>
          <w:cs/>
          <w:lang w:val="ar_AE" w:bidi="ar_AE"/>
        </w:rPr>
      </w:r>
      <w:r>
        <w:rPr>
          <w:rtl/>
          <w:cs/>
          <w:lang w:val="ar_AE" w:bidi="ar_AE"/>
        </w:rPr>
        <w:t>וּ⁠מִלֵּאתָ֧ אֶת־יָדָ֛⁠ם</w:t>
      </w:r>
    </w:p>
    <w:p>
      <w:pPr>
        <w:bidi/>
      </w:pPr>
      <w:r>
        <w:rPr>
          <w:rtl/>
          <w:cs/>
          <w:lang w:val="ar_AE" w:bidi="ar_AE"/>
        </w:rPr>
      </w:r>
      <w:r>
        <w:rPr>
          <w:b/>
          <w:rtl/>
          <w:cs/>
          <w:lang w:val="ar_AE" w:bidi="ar_AE"/>
        </w:rPr>
        <w:t>"وَتَمْلأُ أَيَادِيهِمْ"</w:t>
      </w:r>
    </w:p>
    <w:p>
      <w:pPr>
        <w:bidi/>
      </w:pPr>
      <w:r>
        <w:rPr>
          <w:rtl/>
          <w:cs/>
          <w:lang w:val="ar_AE" w:bidi="ar_AE"/>
        </w:rPr>
      </w:r>
      <w:r>
        <w:rPr>
          <w:rtl/>
          <w:cs/>
          <w:lang w:val="ar_AE" w:bidi="ar_AE"/>
        </w:rPr>
        <w:t>يبدو أن هذه العبارة تعني منح السلطة لشخص ما. إذا كان ذلك مفيدًا في لغتك، فيمكنك استخدام عبارة مشابهة أو استخدام لغة واضحة. ترجمة بديلة: "وسوف تُعيّنهم"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42 (#1)</w:t>
      </w:r>
      <w:r>
        <w:rPr>
          <w:rtl/>
          <w:cs/>
          <w:lang w:val="ar_AE" w:bidi="ar_AE"/>
        </w:rPr>
      </w:r>
    </w:p>
    <w:p>
      <w:pPr>
        <w:bidi/>
      </w:pPr>
      <w:r>
        <w:rPr>
          <w:rtl/>
          <w:cs/>
          <w:lang w:val="ar_AE" w:bidi="ar_AE"/>
        </w:rPr>
      </w:r>
      <w:r>
        <w:rPr>
          <w:rtl/>
          <w:cs/>
          <w:lang w:val="ar_AE" w:bidi="ar_AE"/>
        </w:rPr>
        <w:t>מִכְנְסֵי</w:t>
      </w:r>
    </w:p>
    <w:p>
      <w:pPr>
        <w:bidi/>
      </w:pPr>
      <w:r>
        <w:rPr>
          <w:rtl/>
          <w:cs/>
          <w:lang w:val="ar_AE" w:bidi="ar_AE"/>
        </w:rPr>
      </w:r>
      <w:r>
        <w:rPr>
          <w:b/>
          <w:rtl/>
          <w:cs/>
          <w:lang w:val="ar_AE" w:bidi="ar_AE"/>
        </w:rPr>
        <w:t>"سَرَاوِيلَ"</w:t>
      </w:r>
    </w:p>
    <w:p>
      <w:pPr>
        <w:bidi/>
      </w:pPr>
      <w:r>
        <w:rPr>
          <w:rtl/>
          <w:cs/>
          <w:lang w:val="ar_AE" w:bidi="ar_AE"/>
        </w:rPr>
      </w:r>
      <w:r>
        <w:rPr>
          <w:rtl/>
          <w:cs/>
          <w:lang w:val="ar_AE" w:bidi="ar_AE"/>
        </w:rPr>
        <w:t>هذه هي الملابس التي تُرتدى تحت الملابس الخارجية، على جلد الجسد.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42 (#2)</w:t>
      </w:r>
      <w:r>
        <w:rPr>
          <w:rtl/>
          <w:cs/>
          <w:lang w:val="ar_AE" w:bidi="ar_AE"/>
        </w:rPr>
      </w:r>
    </w:p>
    <w:p>
      <w:pPr>
        <w:bidi/>
      </w:pPr>
      <w:r>
        <w:rPr>
          <w:rtl/>
          <w:cs/>
          <w:lang w:val="ar_AE" w:bidi="ar_AE"/>
        </w:rPr>
      </w:r>
      <w:r>
        <w:rPr>
          <w:rtl/>
          <w:cs/>
          <w:lang w:val="ar_AE" w:bidi="ar_AE"/>
        </w:rPr>
        <w:t>בְּשַׂ֣ר עֶרְוָ֑ה</w:t>
      </w:r>
    </w:p>
    <w:p>
      <w:pPr>
        <w:bidi/>
      </w:pPr>
      <w:r>
        <w:rPr>
          <w:rtl/>
          <w:cs/>
          <w:lang w:val="ar_AE" w:bidi="ar_AE"/>
        </w:rPr>
      </w:r>
      <w:r>
        <w:rPr>
          <w:b/>
          <w:rtl/>
          <w:cs/>
          <w:lang w:val="ar_AE" w:bidi="ar_AE"/>
        </w:rPr>
        <w:t>"الْعَوْرَةِ"</w:t>
      </w:r>
    </w:p>
    <w:p>
      <w:pPr>
        <w:bidi/>
      </w:pPr>
      <w:r>
        <w:rPr>
          <w:rtl/>
          <w:cs/>
          <w:lang w:val="ar_AE" w:bidi="ar_AE"/>
        </w:rPr>
      </w:r>
      <w:r>
        <w:rPr>
          <w:rtl/>
          <w:cs/>
          <w:lang w:val="ar_AE" w:bidi="ar_AE"/>
        </w:rPr>
        <w:t>هذا يشير إلى الأعضاء التناسلية الذكرية. وهذه طريقة مهذبة للإشارة إلى شيء قد يزعج البعض. إذا كان هذا سيُساء فهمه في لغتك، استخدم طريقة مهذبة مختلفة للإشارة إلى ذلك أو يمكنك توضيح ذلك بشكل مباشر. ترجمة بديلة: "أعضائهم الخاصة"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إلى أصحاح 29</w:t>
      </w:r>
      <w:r>
        <w:rPr>
          <w:rtl/>
          <w:cs/>
          <w:lang w:val="ar_AE" w:bidi="ar_AE"/>
        </w:rPr>
      </w:r>
    </w:p>
    <w:p>
      <w:pPr>
        <w:bidi/>
      </w:pPr>
      <w:r>
        <w:rPr>
          <w:rtl/>
          <w:cs/>
          <w:lang w:val="ar_AE" w:bidi="ar_AE"/>
        </w:rPr>
      </w:r>
      <w:r>
        <w:rPr>
          <w:rtl/>
          <w:cs/>
          <w:lang w:val="ar_AE" w:bidi="ar_AE"/>
        </w:rPr>
        <w:t>ينبغي على فرق الترجمة الكبيرة التي تعمل على عدة كتب في آن ملاحظة أن هذا الأصحاح يشبه كثيرًا اللاويين 8.</w:t>
      </w:r>
    </w:p>
    <w:p>
      <w:pPr>
        <w:pStyle w:val="Heading3"/>
        <w:bidi/>
      </w:pPr>
      <w:r>
        <w:rPr>
          <w:rtl/>
          <w:cs/>
          <w:lang w:val="ar_AE" w:bidi="ar_AE"/>
        </w:rPr>
        <w:t>البنية</w:t>
      </w:r>
    </w:p>
    <w:p>
      <w:pPr>
        <w:bidi/>
      </w:pPr>
      <w:r>
        <w:rPr>
          <w:rtl/>
          <w:cs/>
          <w:lang w:val="ar_AE" w:bidi="ar_AE"/>
        </w:rPr>
      </w:r>
      <w:r>
        <w:rPr>
          <w:rtl/>
          <w:cs/>
          <w:lang w:val="ar_AE" w:bidi="ar_AE"/>
        </w:rPr>
        <w:t>في أثناء الترجمة، قد تلاحظ بنية مختلفة في هذا الأصحاح مقارنة بما يتبعه. لا تتردد في تنظيمه تنظيمًا واضحة في لغتك. هذا الأصحاح هو في الحقيقة وحدة متكاملة؛ والمخطط أدناه هو إحدى الطرق الممكنة لتقسيمه. تكريس الكهنة</w:t>
      </w:r>
    </w:p>
    <w:p>
      <w:pPr>
        <w:pStyle w:val="ListBullet"/>
        <w:bidi/>
        <w:spacing w:line="240" w:lineRule="auto"/>
        <w:ind w:left="720"/>
      </w:pPr>
      <w:r>
        <w:rPr>
          <w:rtl/>
          <w:cs/>
          <w:lang w:val="ar_AE" w:bidi="ar_AE"/>
        </w:rPr>
      </w:r>
      <w:r>
        <w:rPr>
          <w:rtl/>
          <w:cs/>
          <w:lang w:val="ar_AE" w:bidi="ar_AE"/>
        </w:rPr>
        <w:t>مقطع 1–3: إعداد العناصر</w:t>
      </w:r>
    </w:p>
    <w:p>
      <w:pPr>
        <w:pStyle w:val="ListBullet"/>
        <w:bidi/>
        <w:spacing w:line="240" w:lineRule="auto"/>
        <w:ind w:left="720"/>
      </w:pPr>
      <w:r>
        <w:rPr>
          <w:rtl/>
          <w:cs/>
          <w:lang w:val="ar_AE" w:bidi="ar_AE"/>
        </w:rPr>
      </w:r>
      <w:r>
        <w:rPr>
          <w:rtl/>
          <w:cs/>
          <w:lang w:val="ar_AE" w:bidi="ar_AE"/>
        </w:rPr>
        <w:t>مقطع 4–9 إعداد هارون وأبنائه</w:t>
      </w:r>
    </w:p>
    <w:p>
      <w:pPr>
        <w:pStyle w:val="ListBullet"/>
        <w:bidi/>
        <w:spacing w:line="240" w:lineRule="auto"/>
        <w:ind w:left="720"/>
      </w:pPr>
      <w:r>
        <w:rPr>
          <w:rtl/>
          <w:cs/>
          <w:lang w:val="ar_AE" w:bidi="ar_AE"/>
        </w:rPr>
      </w:r>
      <w:r>
        <w:rPr>
          <w:rtl/>
          <w:cs/>
          <w:lang w:val="ar_AE" w:bidi="ar_AE"/>
        </w:rPr>
        <w:t>مقطع 10–14 ذبيحة الثور لتطهير المذبح</w:t>
      </w:r>
    </w:p>
    <w:p>
      <w:pPr>
        <w:pStyle w:val="ListBullet"/>
        <w:bidi/>
        <w:spacing w:line="240" w:lineRule="auto"/>
        <w:ind w:left="720"/>
      </w:pPr>
      <w:r>
        <w:rPr>
          <w:rtl/>
          <w:cs/>
          <w:lang w:val="ar_AE" w:bidi="ar_AE"/>
        </w:rPr>
      </w:r>
      <w:r>
        <w:rPr>
          <w:rtl/>
          <w:cs/>
          <w:lang w:val="ar_AE" w:bidi="ar_AE"/>
        </w:rPr>
        <w:t>مقطع 15–34 ذبيحة الكباش</w:t>
      </w:r>
    </w:p>
    <w:p>
      <w:pPr>
        <w:pStyle w:val="ListBullet"/>
        <w:bidi/>
        <w:spacing w:line="240" w:lineRule="auto"/>
        <w:ind w:left="1440"/>
      </w:pPr>
      <w:r>
        <w:rPr>
          <w:rtl/>
          <w:cs/>
          <w:lang w:val="ar_AE" w:bidi="ar_AE"/>
        </w:rPr>
      </w:r>
      <w:r>
        <w:rPr>
          <w:rtl/>
          <w:cs/>
          <w:lang w:val="ar_AE" w:bidi="ar_AE"/>
        </w:rPr>
        <w:t>مقطع 15–18: الكبش الأول يُحرق بالكامل</w:t>
      </w:r>
    </w:p>
    <w:p>
      <w:pPr>
        <w:pStyle w:val="ListBullet"/>
        <w:bidi/>
        <w:spacing w:line="240" w:lineRule="auto"/>
        <w:ind w:left="1440"/>
      </w:pPr>
      <w:r>
        <w:rPr>
          <w:rtl/>
          <w:cs/>
          <w:lang w:val="ar_AE" w:bidi="ar_AE"/>
        </w:rPr>
      </w:r>
      <w:r>
        <w:rPr>
          <w:rtl/>
          <w:cs/>
          <w:lang w:val="ar_AE" w:bidi="ar_AE"/>
        </w:rPr>
        <w:t>مقطع 19–28 تتعلق بالكبش الثاني المستخدم للتكريس والمخصص للأكل</w:t>
      </w:r>
    </w:p>
    <w:p>
      <w:pPr>
        <w:pStyle w:val="ListBullet"/>
        <w:bidi/>
        <w:spacing w:line="240" w:lineRule="auto"/>
        <w:ind w:left="1440"/>
      </w:pPr>
      <w:r>
        <w:rPr>
          <w:rtl/>
          <w:cs/>
          <w:lang w:val="ar_AE" w:bidi="ar_AE"/>
        </w:rPr>
      </w:r>
      <w:r>
        <w:rPr>
          <w:rtl/>
          <w:cs/>
          <w:lang w:val="ar_AE" w:bidi="ar_AE"/>
        </w:rPr>
        <w:t>مقطع 29–30: الخلافة الكهنوتية</w:t>
      </w:r>
    </w:p>
    <w:p>
      <w:pPr>
        <w:pStyle w:val="ListBullet"/>
        <w:bidi/>
        <w:spacing w:line="240" w:lineRule="auto"/>
        <w:ind w:left="1440"/>
      </w:pPr>
      <w:r>
        <w:rPr>
          <w:rtl/>
          <w:cs/>
          <w:lang w:val="ar_AE" w:bidi="ar_AE"/>
        </w:rPr>
      </w:r>
      <w:r>
        <w:rPr>
          <w:rtl/>
          <w:cs/>
          <w:lang w:val="ar_AE" w:bidi="ar_AE"/>
        </w:rPr>
        <w:t>مقطع 31–34 تعليمات إضافية بشأن تناول الكبش الثاني</w:t>
      </w:r>
    </w:p>
    <w:p>
      <w:pPr>
        <w:pStyle w:val="ListBullet"/>
        <w:bidi/>
        <w:spacing w:line="240" w:lineRule="auto"/>
        <w:ind w:left="720"/>
      </w:pPr>
      <w:r>
        <w:rPr>
          <w:rtl/>
          <w:cs/>
          <w:lang w:val="ar_AE" w:bidi="ar_AE"/>
        </w:rPr>
      </w:r>
      <w:r>
        <w:rPr>
          <w:rtl/>
          <w:cs/>
          <w:lang w:val="ar_AE" w:bidi="ar_AE"/>
        </w:rPr>
        <w:t>مقطع 35–37 تعليمات للقيام بكل ذلك لمدة سبعة أيام</w:t>
      </w:r>
    </w:p>
    <w:p>
      <w:pPr>
        <w:pStyle w:val="ListBullet"/>
        <w:bidi/>
        <w:spacing w:line="240" w:lineRule="auto"/>
        <w:ind w:left="720"/>
      </w:pPr>
      <w:r>
        <w:rPr>
          <w:rtl/>
          <w:cs/>
          <w:lang w:val="ar_AE" w:bidi="ar_AE"/>
        </w:rPr>
      </w:r>
      <w:r>
        <w:rPr>
          <w:rtl/>
          <w:cs/>
          <w:lang w:val="ar_AE" w:bidi="ar_AE"/>
        </w:rPr>
        <w:t>مقطع 38–41 تعليمات حيال القرابين الدائمة</w:t>
      </w:r>
    </w:p>
    <w:p>
      <w:pPr>
        <w:pStyle w:val="ListBullet"/>
        <w:bidi/>
        <w:spacing w:line="240" w:lineRule="auto"/>
        <w:ind w:left="720"/>
      </w:pPr>
      <w:r>
        <w:rPr>
          <w:rtl/>
          <w:cs/>
          <w:lang w:val="ar_AE" w:bidi="ar_AE"/>
        </w:rPr>
      </w:r>
      <w:r>
        <w:rPr>
          <w:rtl/>
          <w:cs/>
          <w:lang w:val="ar_AE" w:bidi="ar_AE"/>
        </w:rPr>
        <w:t>مقطع 42–46 تأكيد من يهوه</w:t>
      </w:r>
    </w:p>
    <w:p>
      <w:pPr>
        <w:pStyle w:val="Heading3"/>
        <w:bidi/>
      </w:pPr>
      <w:r>
        <w:rPr>
          <w:rtl/>
          <w:cs/>
          <w:lang w:val="ar_AE" w:bidi="ar_AE"/>
        </w:rPr>
        <w:t>مفاهيم محددة في هذا الأصحاح</w:t>
      </w:r>
    </w:p>
    <w:p>
      <w:pPr>
        <w:pStyle w:val="Heading4"/>
        <w:bidi/>
      </w:pPr>
      <w:r>
        <w:rPr>
          <w:rtl/>
          <w:cs/>
          <w:lang w:val="ar_AE" w:bidi="ar_AE"/>
        </w:rPr>
        <w:t>تكريس الكهنة</w:t>
      </w:r>
    </w:p>
    <w:p>
      <w:pPr>
        <w:bidi/>
      </w:pPr>
      <w:r>
        <w:rPr>
          <w:rtl/>
          <w:cs/>
          <w:lang w:val="ar_AE" w:bidi="ar_AE"/>
        </w:rPr>
      </w:r>
      <w:r>
        <w:rPr>
          <w:rtl/>
          <w:cs/>
          <w:lang w:val="ar_AE" w:bidi="ar_AE"/>
        </w:rPr>
        <w:t xml:space="preserve">هذا الأصحاح يُسجِّل عملية تكريس الكهنة. كان من الضروري أن يُفرَز الكهنة عن بقية إسرائيل لأن الرب مُقدَّس. (انظر: </w:t>
      </w:r>
      <w:r>
        <w:rPr>
          <w:rtl/>
          <w:cs/>
          <w:lang w:val="ar_AE" w:bidi="ar_AE"/>
        </w:rPr>
        <w:t>تكريس</w:t>
      </w:r>
      <w:r>
        <w:rPr>
          <w:rtl/>
          <w:cs/>
          <w:lang w:val="ar_AE" w:bidi="ar_AE"/>
        </w:rPr>
        <w:t xml:space="preserve"> و</w:t>
      </w:r>
      <w:r>
        <w:rPr>
          <w:rtl/>
          <w:cs/>
          <w:lang w:val="ar_AE" w:bidi="ar_AE"/>
        </w:rPr>
        <w:t>كاهن</w:t>
      </w:r>
      <w:r>
        <w:rPr>
          <w:rtl/>
          <w:cs/>
          <w:lang w:val="ar_AE" w:bidi="ar_AE"/>
        </w:rPr>
        <w:t xml:space="preserve"> و</w:t>
      </w:r>
      <w:r>
        <w:rPr>
          <w:rtl/>
          <w:cs/>
          <w:lang w:val="ar_AE" w:bidi="ar_AE"/>
        </w:rPr>
        <w:t>مقدَّس</w:t>
      </w:r>
      <w:r>
        <w:rPr>
          <w:rtl/>
          <w:cs/>
          <w:lang w:val="ar_AE" w:bidi="ar_AE"/>
        </w:rPr>
        <w:t>)</w:t>
      </w:r>
    </w:p>
    <w:p>
      <w:pPr>
        <w:pStyle w:val="Heading3"/>
        <w:bidi/>
      </w:pPr>
      <w:r>
        <w:rPr>
          <w:rtl/>
          <w:cs/>
          <w:lang w:val="ar_AE" w:bidi="ar_AE"/>
        </w:rPr>
        <w:t>صعوبات ترجمة محتملة أخرى في هذا الأصحاح</w:t>
      </w:r>
    </w:p>
    <w:p>
      <w:pPr>
        <w:pStyle w:val="Heading4"/>
        <w:bidi/>
      </w:pPr>
      <w:r>
        <w:rPr>
          <w:rtl/>
          <w:cs/>
          <w:lang w:val="ar_AE" w:bidi="ar_AE"/>
        </w:rPr>
        <w:t>تصريفات ضمير المُخاطَب</w:t>
      </w:r>
    </w:p>
    <w:p>
      <w:pPr>
        <w:bidi/>
      </w:pPr>
      <w:r>
        <w:rPr>
          <w:rtl/>
          <w:cs/>
          <w:lang w:val="ar_AE" w:bidi="ar_AE"/>
        </w:rPr>
      </w:r>
      <w:r>
        <w:rPr>
          <w:rtl/>
          <w:cs/>
          <w:lang w:val="ar_AE" w:bidi="ar_AE"/>
        </w:rPr>
        <w:t>في هذا الأصحاح، يبدو أن استخدام صيغة المفرد "أنت" التي كان الرب يستخدمها لإعطاء موسى تعليمات عامة في الأصحاحات السابقة يشير الآن مباشرة إلى موسى نفسه. إذا كنت قد ترجمت التعليمات بصيغة الجمع أو حولتها إلى صيغة الغائب، عليك تعديلها إلى صيغة المفرد التي تشير مباشرة إلى موسى في هذا الأصحاح.</w:t>
      </w:r>
    </w:p>
    <w:p>
      <w:pPr>
        <w:pStyle w:val="Heading4"/>
        <w:bidi/>
      </w:pPr>
      <w:r>
        <w:rPr>
          <w:rtl/>
          <w:cs/>
          <w:lang w:val="ar_AE" w:bidi="ar_AE"/>
        </w:rPr>
        <w:t>"</w:t>
      </w:r>
      <w:r>
        <w:rPr>
          <w:rtl/>
          <w:cs/>
          <w:lang w:val="ar_AE" w:bidi="ar_AE"/>
        </w:rPr>
        <w:t>وَأَسْكُنُ فِي وَسَطِ بَنِي إِسْرَائِيلَ</w:t>
      </w:r>
      <w:r>
        <w:rPr>
          <w:rtl/>
          <w:cs/>
          <w:lang w:val="ar_AE" w:bidi="ar_AE"/>
        </w:rPr>
        <w:t>"</w:t>
      </w:r>
    </w:p>
    <w:p>
      <w:pPr>
        <w:bidi/>
      </w:pPr>
      <w:r>
        <w:rPr>
          <w:rtl/>
          <w:cs/>
          <w:lang w:val="ar_AE" w:bidi="ar_AE"/>
        </w:rPr>
      </w:r>
      <w:r>
        <w:rPr>
          <w:rtl/>
          <w:cs/>
          <w:lang w:val="ar_AE" w:bidi="ar_AE"/>
        </w:rPr>
        <w:t>بما أن الله، الرب، موجود في كل مكان ولا يمكن حصره في مكان واحد، فإن هذه العبارة تشير إلى أنه يبقى دائمًا داخل إسرائيل بطريقة خاصة عندما يكون لديهم التابوت.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 (#1)</w:t>
      </w:r>
      <w:r>
        <w:rPr>
          <w:rtl/>
          <w:cs/>
          <w:lang w:val="ar_AE" w:bidi="ar_AE"/>
        </w:rPr>
      </w:r>
    </w:p>
    <w:p>
      <w:pPr>
        <w:bidi/>
      </w:pPr>
      <w:r>
        <w:rPr>
          <w:rtl/>
          <w:cs/>
          <w:lang w:val="ar_AE" w:bidi="ar_AE"/>
        </w:rPr>
      </w:r>
      <w:r>
        <w:rPr>
          <w:rtl/>
          <w:cs/>
          <w:lang w:val="ar_AE" w:bidi="ar_AE"/>
        </w:rPr>
        <w:t>וְ⁠זֶ֨ה</w:t>
      </w:r>
    </w:p>
    <w:p>
      <w:pPr>
        <w:bidi/>
      </w:pPr>
      <w:r>
        <w:rPr>
          <w:rtl/>
          <w:cs/>
          <w:lang w:val="ar_AE" w:bidi="ar_AE"/>
        </w:rPr>
      </w:r>
      <w:r>
        <w:rPr>
          <w:b/>
          <w:rtl/>
          <w:cs/>
          <w:lang w:val="ar_AE" w:bidi="ar_AE"/>
        </w:rPr>
        <w:t>"وهذا"</w:t>
      </w:r>
    </w:p>
    <w:p>
      <w:pPr>
        <w:bidi/>
      </w:pPr>
      <w:r>
        <w:rPr>
          <w:rtl/>
          <w:cs/>
          <w:lang w:val="ar_AE" w:bidi="ar_AE"/>
        </w:rPr>
      </w:r>
      <w:r>
        <w:rPr>
          <w:rtl/>
          <w:cs/>
          <w:lang w:val="ar_AE" w:bidi="ar_AE"/>
        </w:rPr>
        <w:t>يبدأ هنا مشهد جديد. كما يظهر تغيير في الموضوع من تعليمات صنع الملابس للكهنة إلى تكريس الكهنة. وقد يحتاج هذا إلى أن يتم توضيحه بطريقة معينة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 (#2)</w:t>
      </w:r>
      <w:r>
        <w:rPr>
          <w:rtl/>
          <w:cs/>
          <w:lang w:val="ar_AE" w:bidi="ar_AE"/>
        </w:rPr>
      </w:r>
    </w:p>
    <w:p>
      <w:pPr>
        <w:bidi/>
      </w:pPr>
      <w:r>
        <w:rPr>
          <w:rtl/>
          <w:cs/>
          <w:lang w:val="ar_AE" w:bidi="ar_AE"/>
        </w:rPr>
      </w:r>
      <w:r>
        <w:rPr>
          <w:rtl/>
          <w:cs/>
          <w:lang w:val="ar_AE" w:bidi="ar_AE"/>
        </w:rPr>
        <w:t>תַּעֲשֶׂ֥ה</w:t>
      </w:r>
    </w:p>
    <w:p>
      <w:pPr>
        <w:bidi/>
      </w:pPr>
      <w:r>
        <w:rPr>
          <w:rtl/>
          <w:cs/>
          <w:lang w:val="ar_AE" w:bidi="ar_AE"/>
        </w:rPr>
      </w:r>
      <w:r>
        <w:rPr>
          <w:b/>
          <w:rtl/>
          <w:cs/>
          <w:lang w:val="ar_AE" w:bidi="ar_AE"/>
        </w:rPr>
        <w:t>"وَهذَا مَا تَصْنَعُهُ (أنت)"</w:t>
      </w:r>
    </w:p>
    <w:p>
      <w:pPr>
        <w:bidi/>
      </w:pPr>
      <w:r>
        <w:rPr>
          <w:rtl/>
          <w:cs/>
          <w:lang w:val="ar_AE" w:bidi="ar_AE"/>
        </w:rPr>
      </w:r>
      <w:r>
        <w:rPr>
          <w:rtl/>
          <w:cs/>
          <w:lang w:val="ar_AE" w:bidi="ar_AE"/>
        </w:rPr>
        <w:t xml:space="preserve">هنا، يشير الضمير </w:t>
      </w:r>
      <w:r>
        <w:rPr>
          <w:b/>
          <w:rtl/>
          <w:cs/>
          <w:lang w:val="ar_AE" w:bidi="ar_AE"/>
        </w:rPr>
        <w:t>أنت</w:t>
      </w:r>
      <w:r>
        <w:rPr>
          <w:rtl/>
          <w:cs/>
          <w:lang w:val="ar_AE" w:bidi="ar_AE"/>
        </w:rPr>
        <w:t xml:space="preserve"> إلى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 (#3)</w:t>
      </w:r>
      <w:r>
        <w:rPr>
          <w:rtl/>
          <w:cs/>
          <w:lang w:val="ar_AE" w:bidi="ar_AE"/>
        </w:rPr>
      </w:r>
    </w:p>
    <w:p>
      <w:pPr>
        <w:bidi/>
      </w:pPr>
      <w:r>
        <w:rPr>
          <w:rtl/>
          <w:cs/>
          <w:lang w:val="ar_AE" w:bidi="ar_AE"/>
        </w:rPr>
      </w:r>
      <w:r>
        <w:rPr>
          <w:rtl/>
          <w:cs/>
          <w:lang w:val="ar_AE" w:bidi="ar_AE"/>
        </w:rPr>
        <w:t>לָ⁠הֶ֛ם</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هارون وأبنائه. ترجمة بديلة: "لهارون وأبنائه"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 (#4)</w:t>
      </w:r>
      <w:r>
        <w:rPr>
          <w:rtl/>
          <w:cs/>
          <w:lang w:val="ar_AE" w:bidi="ar_AE"/>
        </w:rPr>
      </w:r>
    </w:p>
    <w:p>
      <w:pPr>
        <w:bidi/>
      </w:pPr>
      <w:r>
        <w:rPr>
          <w:rtl/>
          <w:cs/>
          <w:lang w:val="ar_AE" w:bidi="ar_AE"/>
        </w:rPr>
      </w:r>
      <w:r>
        <w:rPr>
          <w:rtl/>
          <w:cs/>
          <w:lang w:val="ar_AE" w:bidi="ar_AE"/>
        </w:rPr>
        <w:t>לִ֑⁠י</w:t>
      </w:r>
    </w:p>
    <w:p>
      <w:pPr>
        <w:bidi/>
      </w:pPr>
      <w:r>
        <w:rPr>
          <w:rtl/>
          <w:cs/>
          <w:lang w:val="ar_AE" w:bidi="ar_AE"/>
        </w:rPr>
      </w:r>
      <w:r>
        <w:rPr>
          <w:b/>
          <w:rtl/>
          <w:cs/>
          <w:lang w:val="ar_AE" w:bidi="ar_AE"/>
        </w:rPr>
        <w:t>"لِيَكْهَنُوا لِي"</w:t>
      </w:r>
    </w:p>
    <w:p>
      <w:pPr>
        <w:bidi/>
      </w:pPr>
      <w:r>
        <w:rPr>
          <w:rtl/>
          <w:cs/>
          <w:lang w:val="ar_AE" w:bidi="ar_AE"/>
        </w:rPr>
      </w:r>
      <w:r>
        <w:rPr>
          <w:rtl/>
          <w:cs/>
          <w:lang w:val="ar_AE" w:bidi="ar_AE"/>
        </w:rPr>
        <w:t xml:space="preserve">هنا، تشير كلمة </w:t>
      </w:r>
      <w:r>
        <w:rPr>
          <w:b/>
          <w:rtl/>
          <w:cs/>
          <w:lang w:val="ar_AE" w:bidi="ar_AE"/>
        </w:rPr>
        <w:t xml:space="preserve">لي </w:t>
      </w:r>
      <w:r>
        <w:rPr>
          <w:rtl/>
          <w:cs/>
          <w:lang w:val="ar_AE" w:bidi="ar_AE"/>
        </w:rPr>
        <w:t>إلى الرب.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 (#5)</w:t>
      </w:r>
      <w:r>
        <w:rPr>
          <w:rtl/>
          <w:cs/>
          <w:lang w:val="ar_AE" w:bidi="ar_AE"/>
        </w:rPr>
      </w:r>
    </w:p>
    <w:p>
      <w:pPr>
        <w:bidi/>
      </w:pPr>
      <w:r>
        <w:rPr>
          <w:rtl/>
          <w:cs/>
          <w:lang w:val="ar_AE" w:bidi="ar_AE"/>
        </w:rPr>
      </w:r>
      <w:r>
        <w:rPr>
          <w:rtl/>
          <w:cs/>
          <w:lang w:val="ar_AE" w:bidi="ar_AE"/>
        </w:rPr>
        <w:t>בֶּן־בָּקָ֛ר</w:t>
      </w:r>
    </w:p>
    <w:p>
      <w:pPr>
        <w:bidi/>
      </w:pPr>
      <w:r>
        <w:rPr>
          <w:rtl/>
          <w:cs/>
          <w:lang w:val="ar_AE" w:bidi="ar_AE"/>
        </w:rPr>
      </w:r>
      <w:r>
        <w:rPr>
          <w:b/>
          <w:rtl/>
          <w:cs/>
          <w:lang w:val="ar_AE" w:bidi="ar_AE"/>
        </w:rPr>
        <w:t>"ابْنَ بَقَرٍ"</w:t>
      </w:r>
    </w:p>
    <w:p>
      <w:pPr>
        <w:bidi/>
      </w:pPr>
      <w:r>
        <w:rPr>
          <w:rtl/>
          <w:cs/>
          <w:lang w:val="ar_AE" w:bidi="ar_AE"/>
        </w:rPr>
      </w:r>
      <w:r>
        <w:rPr>
          <w:rtl/>
          <w:cs/>
          <w:lang w:val="ar_AE" w:bidi="ar_AE"/>
        </w:rPr>
        <w:t>هذا تعبير اصطلاحي يعني صغير السن. إذا لم يكن لديك تعبير مشابه، فيمكنك ترجمة المعنى. ترجمة بديلة: "ثور صغير السن"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 (#1)</w:t>
      </w:r>
      <w:r>
        <w:rPr>
          <w:rtl/>
          <w:cs/>
          <w:lang w:val="ar_AE" w:bidi="ar_AE"/>
        </w:rPr>
      </w:r>
    </w:p>
    <w:p>
      <w:pPr>
        <w:bidi/>
      </w:pPr>
      <w:r>
        <w:rPr>
          <w:rtl/>
          <w:cs/>
          <w:lang w:val="ar_AE" w:bidi="ar_AE"/>
        </w:rPr>
      </w:r>
      <w:r>
        <w:rPr>
          <w:rtl/>
          <w:cs/>
          <w:lang w:val="ar_AE" w:bidi="ar_AE"/>
        </w:rPr>
        <w:t>בְּלוּלֹ֣ת בַּ⁠שֶּׁ֔מֶן &amp; מְשֻׁחִ֣ים בַּ⁠שָּׁ֑מֶן</w:t>
      </w:r>
    </w:p>
    <w:p>
      <w:pPr>
        <w:bidi/>
      </w:pPr>
      <w:r>
        <w:rPr>
          <w:rtl/>
          <w:cs/>
          <w:lang w:val="ar_AE" w:bidi="ar_AE"/>
        </w:rPr>
      </w:r>
      <w:r>
        <w:rPr>
          <w:b/>
          <w:rtl/>
          <w:cs/>
          <w:lang w:val="ar_AE" w:bidi="ar_AE"/>
        </w:rPr>
        <w:t>"مَلْتُوتَةً بِزَيْتٍ"</w:t>
      </w:r>
      <w:r>
        <w:rPr>
          <w:rtl/>
          <w:cs/>
          <w:lang w:val="ar_AE" w:bidi="ar_AE"/>
        </w:rPr>
        <w:t xml:space="preserve"> - </w:t>
      </w:r>
      <w:r>
        <w:rPr>
          <w:b/>
          <w:rtl/>
          <w:cs/>
          <w:lang w:val="ar_AE" w:bidi="ar_AE"/>
        </w:rPr>
        <w:t>"مَدْهُونَةً بِزَيْتٍ"</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كما قد تحتاج إلى تقصير الجمل وجعل محتوى الترجمة البديلة جملًا منفصلة أو تمييزها بعلامات ترقيم خاصة. الترجمة البديلة: "(اخلطهم بالزيت) ... (ادهنهم بالزيت)"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 (#2)</w:t>
      </w:r>
      <w:r>
        <w:rPr>
          <w:rtl/>
          <w:cs/>
          <w:lang w:val="ar_AE" w:bidi="ar_AE"/>
        </w:rPr>
      </w:r>
    </w:p>
    <w:p>
      <w:pPr>
        <w:bidi/>
      </w:pPr>
      <w:r>
        <w:rPr>
          <w:rtl/>
          <w:cs/>
          <w:lang w:val="ar_AE" w:bidi="ar_AE"/>
        </w:rPr>
      </w:r>
      <w:r>
        <w:rPr>
          <w:rtl/>
          <w:cs/>
          <w:lang w:val="ar_AE" w:bidi="ar_AE"/>
        </w:rPr>
        <w:t>וּ⁠רְקִיקֵ֥י מַצּ֖וֹת מְשֻׁחִ֣ים בַּ⁠שָּׁ֑מֶן</w:t>
      </w:r>
    </w:p>
    <w:p>
      <w:pPr>
        <w:bidi/>
      </w:pPr>
      <w:r>
        <w:rPr>
          <w:rtl/>
          <w:cs/>
          <w:lang w:val="ar_AE" w:bidi="ar_AE"/>
        </w:rPr>
      </w:r>
      <w:r>
        <w:rPr>
          <w:b/>
          <w:rtl/>
          <w:cs/>
          <w:lang w:val="ar_AE" w:bidi="ar_AE"/>
        </w:rPr>
        <w:t>"وَرِقَاقَ فَطِيرٍ مَدْهُونَةً بِزَيْتٍ"</w:t>
      </w:r>
    </w:p>
    <w:p>
      <w:pPr>
        <w:bidi/>
      </w:pPr>
      <w:r>
        <w:rPr>
          <w:rtl/>
          <w:cs/>
          <w:lang w:val="ar_AE" w:bidi="ar_AE"/>
        </w:rPr>
      </w:r>
      <w:r>
        <w:rPr>
          <w:rtl/>
          <w:cs/>
          <w:lang w:val="ar_AE" w:bidi="ar_AE"/>
        </w:rPr>
        <w:t>من المحتمل أنها قد دهنت بالزيت قبل أو بعد الخبز.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 (#3)</w:t>
      </w:r>
      <w:r>
        <w:rPr>
          <w:rtl/>
          <w:cs/>
          <w:lang w:val="ar_AE" w:bidi="ar_AE"/>
        </w:rPr>
      </w:r>
    </w:p>
    <w:p>
      <w:pPr>
        <w:bidi/>
      </w:pPr>
      <w:r>
        <w:rPr>
          <w:rtl/>
          <w:cs/>
          <w:lang w:val="ar_AE" w:bidi="ar_AE"/>
        </w:rPr>
      </w:r>
      <w:r>
        <w:rPr>
          <w:rtl/>
          <w:cs/>
          <w:lang w:val="ar_AE" w:bidi="ar_AE"/>
        </w:rPr>
        <w:t>וְ⁠חַלֹּ֤ת &amp; וּ⁠רְקִיקֵ֥י</w:t>
      </w:r>
    </w:p>
    <w:p>
      <w:pPr>
        <w:bidi/>
      </w:pPr>
      <w:r>
        <w:rPr>
          <w:rtl/>
          <w:cs/>
          <w:lang w:val="ar_AE" w:bidi="ar_AE"/>
        </w:rPr>
      </w:r>
      <w:r>
        <w:rPr>
          <w:b/>
          <w:rtl/>
          <w:cs/>
          <w:lang w:val="ar_AE" w:bidi="ar_AE"/>
        </w:rPr>
        <w:t>"و"</w:t>
      </w:r>
      <w:r>
        <w:rPr>
          <w:rtl/>
          <w:cs/>
          <w:lang w:val="ar_AE" w:bidi="ar_AE"/>
        </w:rPr>
        <w:t xml:space="preserve"> - </w:t>
      </w:r>
      <w:r>
        <w:rPr>
          <w:b/>
          <w:rtl/>
          <w:cs/>
          <w:lang w:val="ar_AE" w:bidi="ar_AE"/>
        </w:rPr>
        <w:t>"أَقْرَاصَ فَطِيرٍ"</w:t>
      </w:r>
      <w:r>
        <w:rPr>
          <w:rtl/>
          <w:cs/>
          <w:lang w:val="ar_AE" w:bidi="ar_AE"/>
        </w:rPr>
        <w:t xml:space="preserve"> - </w:t>
      </w:r>
      <w:r>
        <w:rPr>
          <w:b/>
          <w:rtl/>
          <w:cs/>
          <w:lang w:val="ar_AE" w:bidi="ar_AE"/>
        </w:rPr>
        <w:t>"و"</w:t>
      </w:r>
      <w:r>
        <w:rPr>
          <w:rtl/>
          <w:cs/>
          <w:lang w:val="ar_AE" w:bidi="ar_AE"/>
        </w:rPr>
        <w:t xml:space="preserve"> - </w:t>
      </w:r>
      <w:r>
        <w:rPr>
          <w:b/>
          <w:rtl/>
          <w:cs/>
          <w:lang w:val="ar_AE" w:bidi="ar_AE"/>
        </w:rPr>
        <w:t>"رِقَاقَ فَطِيرٍ"</w:t>
      </w:r>
    </w:p>
    <w:p>
      <w:pPr>
        <w:bidi/>
      </w:pPr>
      <w:r>
        <w:rPr>
          <w:rtl/>
          <w:cs/>
          <w:lang w:val="ar_AE" w:bidi="ar_AE"/>
        </w:rPr>
      </w:r>
      <w:r>
        <w:rPr>
          <w:rtl/>
          <w:cs/>
          <w:lang w:val="ar_AE" w:bidi="ar_AE"/>
        </w:rPr>
        <w:t xml:space="preserve">هذه أنواع مختلفة من الأطعمة المصنوعة من الدقيق. وبينما كانت جميع الأرغفة مسطحة إلى حد ما لأنها كانت غير مُخَمَّرة، فإن </w:t>
      </w:r>
      <w:r>
        <w:rPr>
          <w:b/>
          <w:rtl/>
          <w:cs/>
          <w:lang w:val="ar_AE" w:bidi="ar_AE"/>
        </w:rPr>
        <w:t xml:space="preserve">الأقراص كانت </w:t>
      </w:r>
      <w:r>
        <w:rPr>
          <w:rtl/>
          <w:cs/>
          <w:lang w:val="ar_AE" w:bidi="ar_AE"/>
        </w:rPr>
        <w:t xml:space="preserve">خبزًا غنيًا بالزيت، في حين إن </w:t>
      </w:r>
      <w:r>
        <w:rPr>
          <w:b/>
          <w:rtl/>
          <w:cs/>
          <w:lang w:val="ar_AE" w:bidi="ar_AE"/>
        </w:rPr>
        <w:t>الرقاق</w:t>
      </w:r>
      <w:r>
        <w:rPr>
          <w:rtl/>
          <w:cs/>
          <w:lang w:val="ar_AE" w:bidi="ar_AE"/>
        </w:rPr>
        <w:t xml:space="preserve"> كان رقيق بشكل خاص.</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 (#1)</w:t>
      </w:r>
      <w:r>
        <w:rPr>
          <w:rtl/>
          <w:cs/>
          <w:lang w:val="ar_AE" w:bidi="ar_AE"/>
        </w:rPr>
      </w:r>
    </w:p>
    <w:p>
      <w:pPr>
        <w:bidi/>
      </w:pPr>
      <w:r>
        <w:rPr>
          <w:rtl/>
          <w:cs/>
          <w:lang w:val="ar_AE" w:bidi="ar_AE"/>
        </w:rPr>
      </w:r>
      <w:r>
        <w:rPr>
          <w:rtl/>
          <w:cs/>
          <w:lang w:val="ar_AE" w:bidi="ar_AE"/>
        </w:rPr>
        <w:t>אוֹתָ⁠ם֙</w:t>
      </w:r>
    </w:p>
    <w:p>
      <w:pPr>
        <w:bidi/>
      </w:pPr>
      <w:r>
        <w:rPr>
          <w:rtl/>
          <w:cs/>
          <w:lang w:val="ar_AE" w:bidi="ar_AE"/>
        </w:rPr>
      </w:r>
      <w:r>
        <w:rPr>
          <w:b/>
          <w:rtl/>
          <w:cs/>
          <w:lang w:val="ar_AE" w:bidi="ar_AE"/>
        </w:rPr>
        <w:t>"وَتَجْعَلُهَا"</w:t>
      </w:r>
    </w:p>
    <w:p>
      <w:pPr>
        <w:bidi/>
      </w:pPr>
      <w:r>
        <w:rPr>
          <w:rtl/>
          <w:cs/>
          <w:lang w:val="ar_AE" w:bidi="ar_AE"/>
        </w:rPr>
      </w:r>
      <w:r>
        <w:rPr>
          <w:rtl/>
          <w:cs/>
          <w:lang w:val="ar_AE" w:bidi="ar_AE"/>
        </w:rPr>
        <w:t>الترجمة البديلة: "وتجعل خبز الفطير، وأقراص الفطير، والرقاق"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 (#2)</w:t>
      </w:r>
      <w:r>
        <w:rPr>
          <w:rtl/>
          <w:cs/>
          <w:lang w:val="ar_AE" w:bidi="ar_AE"/>
        </w:rPr>
      </w:r>
    </w:p>
    <w:p>
      <w:pPr>
        <w:bidi/>
      </w:pPr>
      <w:r>
        <w:rPr>
          <w:rtl/>
          <w:cs/>
          <w:lang w:val="ar_AE" w:bidi="ar_AE"/>
        </w:rPr>
      </w:r>
      <w:r>
        <w:rPr>
          <w:rtl/>
          <w:cs/>
          <w:lang w:val="ar_AE" w:bidi="ar_AE"/>
        </w:rPr>
        <w:t>וְ⁠הִקְרַבְתָּ֥ אֹתָ֖⁠ם בַּ⁠סָּ֑ל וְ⁠אֶ֨ת־הַ⁠פָּ֔ר וְ⁠אֵ֖ת שְׁנֵ֥י הָ⁠אֵילִֽם</w:t>
      </w:r>
    </w:p>
    <w:p>
      <w:pPr>
        <w:bidi/>
      </w:pPr>
      <w:r>
        <w:rPr>
          <w:rtl/>
          <w:cs/>
          <w:lang w:val="ar_AE" w:bidi="ar_AE"/>
        </w:rPr>
      </w:r>
      <w:r>
        <w:rPr>
          <w:b/>
          <w:rtl/>
          <w:cs/>
          <w:lang w:val="ar_AE" w:bidi="ar_AE"/>
        </w:rPr>
        <w:t>"وَتُقَدِّمُهَا فِي السَّلَّةِ مَعَ الثَّوْرِ وَالْكَبْشَيْنِ"</w:t>
      </w:r>
    </w:p>
    <w:p>
      <w:pPr>
        <w:bidi/>
      </w:pPr>
      <w:r>
        <w:rPr>
          <w:rtl/>
          <w:cs/>
          <w:lang w:val="ar_AE" w:bidi="ar_AE"/>
        </w:rPr>
      </w:r>
      <w:r>
        <w:rPr>
          <w:rtl/>
          <w:cs/>
          <w:lang w:val="ar_AE" w:bidi="ar_AE"/>
        </w:rPr>
        <w:t xml:space="preserve">هنا، التعبير </w:t>
      </w:r>
      <w:r>
        <w:rPr>
          <w:b/>
          <w:rtl/>
          <w:cs/>
          <w:lang w:val="ar_AE" w:bidi="ar_AE"/>
        </w:rPr>
        <w:t>في السلة</w:t>
      </w:r>
      <w:r>
        <w:rPr>
          <w:rtl/>
          <w:cs/>
          <w:lang w:val="ar_AE" w:bidi="ar_AE"/>
        </w:rPr>
        <w:t xml:space="preserve"> يكاد يكون جملة اعتراضية. وقد تحتاج إلى إعادة هيكلة الجملة أو استخدام علامات الترقيم لتوضيح أن </w:t>
      </w:r>
      <w:r>
        <w:rPr>
          <w:b/>
          <w:rtl/>
          <w:cs/>
          <w:lang w:val="ar_AE" w:bidi="ar_AE"/>
        </w:rPr>
        <w:t>الثور والكبشين</w:t>
      </w:r>
      <w:r>
        <w:rPr>
          <w:rtl/>
          <w:cs/>
          <w:lang w:val="ar_AE" w:bidi="ar_AE"/>
        </w:rPr>
        <w:t xml:space="preserve"> مرتبطان بفعل التقديم وليس بـتعبير </w:t>
      </w:r>
      <w:r>
        <w:rPr>
          <w:b/>
          <w:rtl/>
          <w:cs/>
          <w:lang w:val="ar_AE" w:bidi="ar_AE"/>
        </w:rPr>
        <w:t>في السلة.</w:t>
      </w:r>
      <w:r>
        <w:rPr>
          <w:rtl/>
          <w:cs/>
          <w:lang w:val="ar_AE" w:bidi="ar_AE"/>
        </w:rPr>
        <w:t xml:space="preserve"> ترجمة بديلة: "ويجب أن تحضرهم (في السلة) مع الثور والكبشين"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4 (#1)</w:t>
      </w:r>
      <w:r>
        <w:rPr>
          <w:rtl/>
          <w:cs/>
          <w:lang w:val="ar_AE" w:bidi="ar_AE"/>
        </w:rPr>
      </w:r>
    </w:p>
    <w:p>
      <w:pPr>
        <w:bidi/>
      </w:pPr>
      <w:r>
        <w:rPr>
          <w:rtl/>
          <w:cs/>
          <w:lang w:val="ar_AE" w:bidi="ar_AE"/>
        </w:rPr>
      </w:r>
      <w:r>
        <w:rPr>
          <w:rtl/>
          <w:cs/>
          <w:lang w:val="ar_AE" w:bidi="ar_AE"/>
        </w:rPr>
        <w:t>אֹ֣הֶל מוֹעֵ֑ד</w:t>
      </w:r>
    </w:p>
    <w:p>
      <w:pPr>
        <w:bidi/>
      </w:pPr>
      <w:r>
        <w:rPr>
          <w:rtl/>
          <w:cs/>
          <w:lang w:val="ar_AE" w:bidi="ar_AE"/>
        </w:rPr>
      </w:r>
      <w:r>
        <w:rPr>
          <w:b/>
          <w:rtl/>
          <w:cs/>
          <w:lang w:val="ar_AE" w:bidi="ar_AE"/>
        </w:rPr>
        <w:t>"بَابِ خَيْمَةِ الاجْتِمَاعِ"</w:t>
      </w:r>
    </w:p>
    <w:p>
      <w:pPr>
        <w:bidi/>
      </w:pPr>
      <w:r>
        <w:rPr>
          <w:rtl/>
          <w:cs/>
          <w:lang w:val="ar_AE" w:bidi="ar_AE"/>
        </w:rPr>
      </w:r>
      <w:r>
        <w:rPr>
          <w:rtl/>
          <w:cs/>
          <w:lang w:val="ar_AE" w:bidi="ar_AE"/>
        </w:rPr>
        <w:t xml:space="preserve">الاسم </w:t>
      </w:r>
      <w:r>
        <w:rPr>
          <w:b/>
          <w:rtl/>
          <w:cs/>
          <w:lang w:val="ar_AE" w:bidi="ar_AE"/>
        </w:rPr>
        <w:t>خيمة الاجتماع</w:t>
      </w:r>
      <w:r>
        <w:rPr>
          <w:rtl/>
          <w:cs/>
          <w:lang w:val="ar_AE" w:bidi="ar_AE"/>
        </w:rPr>
        <w:t xml:space="preserve"> هو اسم آخر للمسكن. انظر كيف ترجمت هذا في </w:t>
      </w:r>
      <w:r>
        <w:rPr>
          <w:rtl/>
          <w:cs/>
          <w:lang w:val="ar_AE" w:bidi="ar_AE"/>
        </w:rPr>
        <w:t>خروج 27: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5 (#1)</w:t>
      </w:r>
      <w:r>
        <w:rPr>
          <w:rtl/>
          <w:cs/>
          <w:lang w:val="ar_AE" w:bidi="ar_AE"/>
        </w:rPr>
      </w:r>
    </w:p>
    <w:p>
      <w:pPr>
        <w:bidi/>
      </w:pPr>
      <w:r>
        <w:rPr>
          <w:rtl/>
          <w:cs/>
          <w:lang w:val="ar_AE" w:bidi="ar_AE"/>
        </w:rPr>
      </w:r>
      <w:r>
        <w:rPr>
          <w:rtl/>
          <w:cs/>
          <w:lang w:val="ar_AE" w:bidi="ar_AE"/>
        </w:rPr>
        <w:t>בְּ⁠חֵ֖שֶׁב</w:t>
      </w:r>
    </w:p>
    <w:p>
      <w:pPr>
        <w:bidi/>
      </w:pPr>
      <w:r>
        <w:rPr>
          <w:rtl/>
          <w:cs/>
          <w:lang w:val="ar_AE" w:bidi="ar_AE"/>
        </w:rPr>
      </w:r>
      <w:r>
        <w:rPr>
          <w:b/>
          <w:rtl/>
          <w:cs/>
          <w:lang w:val="ar_AE" w:bidi="ar_AE"/>
        </w:rPr>
        <w:t>"وَتَشُدُّهُ بِزُنَّارِ الرِّدَاءِ"</w:t>
      </w:r>
    </w:p>
    <w:p>
      <w:pPr>
        <w:bidi/>
      </w:pPr>
      <w:r>
        <w:rPr>
          <w:rtl/>
          <w:cs/>
          <w:lang w:val="ar_AE" w:bidi="ar_AE"/>
        </w:rPr>
      </w:r>
      <w:r>
        <w:rPr>
          <w:rtl/>
          <w:cs/>
          <w:lang w:val="ar_AE" w:bidi="ar_AE"/>
        </w:rPr>
        <w:t xml:space="preserve">كان هذا حزامًا من القماش مصنوعًا من خيوط الكتان الضيقة التي قام شخص بلفها معًا لصنع خيط أقوى. انظر كيف ترجمت هذا في </w:t>
      </w:r>
      <w:r>
        <w:rPr>
          <w:rtl/>
          <w:cs/>
          <w:lang w:val="ar_AE" w:bidi="ar_AE"/>
        </w:rPr>
        <w:t>خروج 28:8</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6 (#1)</w:t>
      </w:r>
      <w:r>
        <w:rPr>
          <w:rtl/>
          <w:cs/>
          <w:lang w:val="ar_AE" w:bidi="ar_AE"/>
        </w:rPr>
      </w:r>
    </w:p>
    <w:p>
      <w:pPr>
        <w:bidi/>
      </w:pPr>
      <w:r>
        <w:rPr>
          <w:rtl/>
          <w:cs/>
          <w:lang w:val="ar_AE" w:bidi="ar_AE"/>
        </w:rPr>
      </w:r>
      <w:r>
        <w:rPr>
          <w:rtl/>
          <w:cs/>
          <w:lang w:val="ar_AE" w:bidi="ar_AE"/>
        </w:rPr>
        <w:t>הַ⁠מִּצְנֶ֖פֶת &amp; הַ⁠מִּצְנָֽפֶת</w:t>
      </w:r>
    </w:p>
    <w:p>
      <w:pPr>
        <w:bidi/>
      </w:pPr>
      <w:r>
        <w:rPr>
          <w:rtl/>
          <w:cs/>
          <w:lang w:val="ar_AE" w:bidi="ar_AE"/>
        </w:rPr>
      </w:r>
      <w:r>
        <w:rPr>
          <w:b/>
          <w:rtl/>
          <w:cs/>
          <w:lang w:val="ar_AE" w:bidi="ar_AE"/>
        </w:rPr>
        <w:t>"العِمامَة"</w:t>
      </w:r>
      <w:r>
        <w:rPr>
          <w:rtl/>
          <w:cs/>
          <w:lang w:val="ar_AE" w:bidi="ar_AE"/>
        </w:rPr>
        <w:t xml:space="preserve"> - </w:t>
      </w:r>
      <w:r>
        <w:rPr>
          <w:b/>
          <w:rtl/>
          <w:cs/>
          <w:lang w:val="ar_AE" w:bidi="ar_AE"/>
        </w:rPr>
        <w:t>"العِمامَة"</w:t>
      </w:r>
    </w:p>
    <w:p>
      <w:pPr>
        <w:bidi/>
      </w:pPr>
      <w:r>
        <w:rPr>
          <w:rtl/>
          <w:cs/>
          <w:lang w:val="ar_AE" w:bidi="ar_AE"/>
        </w:rPr>
      </w:r>
      <w:r>
        <w:rPr>
          <w:rtl/>
          <w:cs/>
          <w:lang w:val="ar_AE" w:bidi="ar_AE"/>
        </w:rPr>
        <w:t xml:space="preserve">كان هذا غطاء رأس مصنوعًا من القماش ملفوفًا حول الرأس عدة مرات. انظر كيف ترجمت هذا في </w:t>
      </w:r>
      <w:r>
        <w:rPr>
          <w:rtl/>
          <w:cs/>
          <w:lang w:val="ar_AE" w:bidi="ar_AE"/>
        </w:rPr>
        <w:t>خروج 28:4</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6 (#2)</w:t>
      </w:r>
      <w:r>
        <w:rPr>
          <w:rtl/>
          <w:cs/>
          <w:lang w:val="ar_AE" w:bidi="ar_AE"/>
        </w:rPr>
      </w:r>
    </w:p>
    <w:p>
      <w:pPr>
        <w:bidi/>
      </w:pPr>
      <w:r>
        <w:rPr>
          <w:rtl/>
          <w:cs/>
          <w:lang w:val="ar_AE" w:bidi="ar_AE"/>
        </w:rPr>
      </w:r>
      <w:r>
        <w:rPr>
          <w:rtl/>
          <w:cs/>
          <w:lang w:val="ar_AE" w:bidi="ar_AE"/>
        </w:rPr>
        <w:t>אֶת־נֵ֥זֶר הַ⁠קֹּ֖דֶשׁ</w:t>
      </w:r>
    </w:p>
    <w:p>
      <w:pPr>
        <w:bidi/>
      </w:pPr>
      <w:r>
        <w:rPr>
          <w:rtl/>
          <w:cs/>
          <w:lang w:val="ar_AE" w:bidi="ar_AE"/>
        </w:rPr>
      </w:r>
      <w:r>
        <w:rPr>
          <w:b/>
          <w:rtl/>
          <w:cs/>
          <w:lang w:val="ar_AE" w:bidi="ar_AE"/>
        </w:rPr>
        <w:t>"وَتَجْعَلُ الإِكْلِيلَ الْمُقَدَّسَ"</w:t>
      </w:r>
    </w:p>
    <w:p>
      <w:pPr>
        <w:bidi/>
      </w:pPr>
      <w:r>
        <w:rPr>
          <w:rtl/>
          <w:cs/>
          <w:lang w:val="ar_AE" w:bidi="ar_AE"/>
        </w:rPr>
      </w:r>
      <w:r>
        <w:rPr>
          <w:rtl/>
          <w:cs/>
          <w:lang w:val="ar_AE" w:bidi="ar_AE"/>
        </w:rPr>
        <w:t xml:space="preserve">يُوصف هذا </w:t>
      </w:r>
      <w:r>
        <w:rPr>
          <w:b/>
          <w:rtl/>
          <w:cs/>
          <w:lang w:val="ar_AE" w:bidi="ar_AE"/>
        </w:rPr>
        <w:t xml:space="preserve">الإكليل </w:t>
      </w:r>
      <w:r>
        <w:rPr>
          <w:rtl/>
          <w:cs/>
          <w:lang w:val="ar_AE" w:bidi="ar_AE"/>
        </w:rPr>
        <w:t xml:space="preserve">في </w:t>
      </w:r>
      <w:r>
        <w:rPr>
          <w:rtl/>
          <w:cs/>
          <w:lang w:val="ar_AE" w:bidi="ar_AE"/>
        </w:rPr>
        <w:t>خروج 28:36</w:t>
      </w:r>
      <w:r>
        <w:rPr>
          <w:rtl/>
          <w:cs/>
          <w:lang w:val="ar_AE" w:bidi="ar_AE"/>
        </w:rPr>
        <w:t xml:space="preserve"> بأنه منقوش عليه الكلمات "قدس للرب" ومصنوع من الذهب الخالص. وهناك يُشار إليه بكلمة عبرية مختلفة، تُترجم إلى "صفيحة".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6 (#3)</w:t>
      </w:r>
      <w:r>
        <w:rPr>
          <w:rtl/>
          <w:cs/>
          <w:lang w:val="ar_AE" w:bidi="ar_AE"/>
        </w:rPr>
      </w:r>
    </w:p>
    <w:p>
      <w:pPr>
        <w:bidi/>
      </w:pPr>
      <w:r>
        <w:rPr>
          <w:rtl/>
          <w:cs/>
          <w:lang w:val="ar_AE" w:bidi="ar_AE"/>
        </w:rPr>
      </w:r>
      <w:r>
        <w:rPr>
          <w:rtl/>
          <w:cs/>
          <w:lang w:val="ar_AE" w:bidi="ar_AE"/>
        </w:rPr>
        <w:t>אֶת־נֵ֥זֶר הַ⁠קֹּ֖דֶשׁ</w:t>
      </w:r>
    </w:p>
    <w:p>
      <w:pPr>
        <w:bidi/>
      </w:pPr>
      <w:r>
        <w:rPr>
          <w:rtl/>
          <w:cs/>
          <w:lang w:val="ar_AE" w:bidi="ar_AE"/>
        </w:rPr>
      </w:r>
      <w:r>
        <w:rPr>
          <w:b/>
          <w:rtl/>
          <w:cs/>
          <w:lang w:val="ar_AE" w:bidi="ar_AE"/>
        </w:rPr>
        <w:t>"وَتَجْعَلُ الإِكْلِيلَ الْمُقَدَّسَ"</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القداسة</w:t>
      </w:r>
      <w:r>
        <w:rPr>
          <w:rtl/>
          <w:cs/>
          <w:lang w:val="ar_AE" w:bidi="ar_AE"/>
        </w:rPr>
        <w:t>، فيمكنك التعبير عن نفس الفكرة بطريقة أخرى. ترجمة بديلة: "الإِكْلِيلَ الْمُقَدَّسَ" - كما في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7 (#1)</w:t>
      </w:r>
      <w:r>
        <w:rPr>
          <w:rtl/>
          <w:cs/>
          <w:lang w:val="ar_AE" w:bidi="ar_AE"/>
        </w:rPr>
      </w:r>
    </w:p>
    <w:p>
      <w:pPr>
        <w:bidi/>
      </w:pPr>
      <w:r>
        <w:rPr>
          <w:rtl/>
          <w:cs/>
          <w:lang w:val="ar_AE" w:bidi="ar_AE"/>
        </w:rPr>
      </w:r>
      <w:r>
        <w:rPr>
          <w:rtl/>
          <w:cs/>
          <w:lang w:val="ar_AE" w:bidi="ar_AE"/>
        </w:rPr>
        <w:t>אֶת־שֶׁ֣מֶן הַ⁠מִּשְׁחָ֔ה</w:t>
      </w:r>
    </w:p>
    <w:p>
      <w:pPr>
        <w:bidi/>
      </w:pPr>
      <w:r>
        <w:rPr>
          <w:rtl/>
          <w:cs/>
          <w:lang w:val="ar_AE" w:bidi="ar_AE"/>
        </w:rPr>
      </w:r>
      <w:r>
        <w:rPr>
          <w:b/>
          <w:rtl/>
          <w:cs/>
          <w:lang w:val="ar_AE" w:bidi="ar_AE"/>
        </w:rPr>
        <w:t>"دُهْنَ الْمَسْحَةِ"</w:t>
      </w:r>
    </w:p>
    <w:p>
      <w:pPr>
        <w:bidi/>
      </w:pPr>
      <w:r>
        <w:rPr>
          <w:rtl/>
          <w:cs/>
          <w:lang w:val="ar_AE" w:bidi="ar_AE"/>
        </w:rPr>
      </w:r>
      <w:r>
        <w:rPr>
          <w:rtl/>
          <w:cs/>
          <w:lang w:val="ar_AE" w:bidi="ar_AE"/>
        </w:rPr>
        <w:t xml:space="preserve">انظر كيف ترجمت </w:t>
      </w:r>
      <w:r>
        <w:rPr>
          <w:b/>
          <w:rtl/>
          <w:cs/>
          <w:lang w:val="ar_AE" w:bidi="ar_AE"/>
        </w:rPr>
        <w:t>دُهْنَ الْمَسْحَةِ</w:t>
      </w:r>
      <w:r>
        <w:rPr>
          <w:rtl/>
          <w:cs/>
          <w:lang w:val="ar_AE" w:bidi="ar_AE"/>
        </w:rPr>
        <w:t xml:space="preserve"> في </w:t>
      </w:r>
      <w:r>
        <w:rPr>
          <w:rtl/>
          <w:cs/>
          <w:lang w:val="ar_AE" w:bidi="ar_AE"/>
        </w:rPr>
        <w:t>25:6</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8 (#1)</w:t>
      </w:r>
      <w:r>
        <w:rPr>
          <w:rtl/>
          <w:cs/>
          <w:lang w:val="ar_AE" w:bidi="ar_AE"/>
        </w:rPr>
      </w:r>
    </w:p>
    <w:p>
      <w:pPr>
        <w:bidi/>
      </w:pPr>
      <w:r>
        <w:rPr>
          <w:rtl/>
          <w:cs/>
          <w:lang w:val="ar_AE" w:bidi="ar_AE"/>
        </w:rPr>
      </w:r>
      <w:r>
        <w:rPr>
          <w:rtl/>
          <w:cs/>
          <w:lang w:val="ar_AE" w:bidi="ar_AE"/>
        </w:rPr>
        <w:t>בָּנָ֖י⁠ו</w:t>
      </w:r>
    </w:p>
    <w:p>
      <w:pPr>
        <w:bidi/>
      </w:pPr>
      <w:r>
        <w:rPr>
          <w:rtl/>
          <w:cs/>
          <w:lang w:val="ar_AE" w:bidi="ar_AE"/>
        </w:rPr>
      </w:r>
      <w:r>
        <w:rPr>
          <w:b/>
          <w:rtl/>
          <w:cs/>
          <w:lang w:val="ar_AE" w:bidi="ar_AE"/>
        </w:rPr>
        <w:t>"بَنِيهِ"</w:t>
      </w:r>
    </w:p>
    <w:p>
      <w:pPr>
        <w:bidi/>
      </w:pPr>
      <w:r>
        <w:rPr>
          <w:rtl/>
          <w:cs/>
          <w:lang w:val="ar_AE" w:bidi="ar_AE"/>
        </w:rPr>
      </w:r>
      <w:r>
        <w:rPr>
          <w:rtl/>
          <w:cs/>
          <w:lang w:val="ar_AE" w:bidi="ar_AE"/>
        </w:rPr>
        <w:t>الترجمة البديلة: "أبناء هارون"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9 (#1)</w:t>
      </w:r>
      <w:r>
        <w:rPr>
          <w:rtl/>
          <w:cs/>
          <w:lang w:val="ar_AE" w:bidi="ar_AE"/>
        </w:rPr>
      </w:r>
    </w:p>
    <w:p>
      <w:pPr>
        <w:bidi/>
      </w:pPr>
      <w:r>
        <w:rPr>
          <w:rtl/>
          <w:cs/>
          <w:lang w:val="ar_AE" w:bidi="ar_AE"/>
        </w:rPr>
      </w:r>
      <w:r>
        <w:rPr>
          <w:rtl/>
          <w:cs/>
          <w:lang w:val="ar_AE" w:bidi="ar_AE"/>
        </w:rPr>
        <w:t>אַבְנֵ֜ט</w:t>
      </w:r>
    </w:p>
    <w:p>
      <w:pPr>
        <w:bidi/>
      </w:pPr>
      <w:r>
        <w:rPr>
          <w:rtl/>
          <w:cs/>
          <w:lang w:val="ar_AE" w:bidi="ar_AE"/>
        </w:rPr>
      </w:r>
      <w:r>
        <w:rPr>
          <w:b/>
          <w:rtl/>
          <w:cs/>
          <w:lang w:val="ar_AE" w:bidi="ar_AE"/>
        </w:rPr>
        <w:t>"بِمَنَاطِقَ"</w:t>
      </w:r>
    </w:p>
    <w:p>
      <w:pPr>
        <w:bidi/>
      </w:pPr>
      <w:r>
        <w:rPr>
          <w:rtl/>
          <w:cs/>
          <w:lang w:val="ar_AE" w:bidi="ar_AE"/>
        </w:rPr>
      </w:r>
      <w:r>
        <w:rPr>
          <w:b/>
          <w:rtl/>
          <w:cs/>
          <w:lang w:val="ar_AE" w:bidi="ar_AE"/>
        </w:rPr>
        <w:t xml:space="preserve">المَنَاطِقَ </w:t>
      </w:r>
      <w:r>
        <w:rPr>
          <w:rtl/>
          <w:cs/>
          <w:lang w:val="ar_AE" w:bidi="ar_AE"/>
        </w:rPr>
        <w:t xml:space="preserve">هي قطعة قماش زخرفية يرتديها الناس حول الخصر أو عبر الصدر. انظر كيف ترجمت هذه الكلمة في </w:t>
      </w:r>
      <w:r>
        <w:rPr>
          <w:rtl/>
          <w:cs/>
          <w:lang w:val="ar_AE" w:bidi="ar_AE"/>
        </w:rPr>
        <w:t>خروج 28:4</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9 (#2)</w:t>
      </w:r>
      <w:r>
        <w:rPr>
          <w:rtl/>
          <w:cs/>
          <w:lang w:val="ar_AE" w:bidi="ar_AE"/>
        </w:rPr>
      </w:r>
    </w:p>
    <w:p>
      <w:pPr>
        <w:bidi/>
      </w:pPr>
      <w:r>
        <w:rPr>
          <w:rtl/>
          <w:cs/>
          <w:lang w:val="ar_AE" w:bidi="ar_AE"/>
        </w:rPr>
      </w:r>
      <w:r>
        <w:rPr>
          <w:rtl/>
          <w:cs/>
          <w:lang w:val="ar_AE" w:bidi="ar_AE"/>
        </w:rPr>
        <w:t>מִגְבָּעֹ֔ת</w:t>
      </w:r>
    </w:p>
    <w:p>
      <w:pPr>
        <w:bidi/>
      </w:pPr>
      <w:r>
        <w:rPr>
          <w:rtl/>
          <w:cs/>
          <w:lang w:val="ar_AE" w:bidi="ar_AE"/>
        </w:rPr>
      </w:r>
      <w:r>
        <w:rPr>
          <w:b/>
          <w:rtl/>
          <w:cs/>
          <w:lang w:val="ar_AE" w:bidi="ar_AE"/>
        </w:rPr>
        <w:t>"قَلاَنِسَ"</w:t>
      </w:r>
    </w:p>
    <w:p>
      <w:pPr>
        <w:bidi/>
      </w:pPr>
      <w:r>
        <w:rPr>
          <w:rtl/>
          <w:cs/>
          <w:lang w:val="ar_AE" w:bidi="ar_AE"/>
        </w:rPr>
      </w:r>
      <w:r>
        <w:rPr>
          <w:b/>
          <w:rtl/>
          <w:cs/>
          <w:lang w:val="ar_AE" w:bidi="ar_AE"/>
        </w:rPr>
        <w:t>القَلاَنِسَ</w:t>
      </w:r>
      <w:r>
        <w:rPr>
          <w:rtl/>
          <w:cs/>
          <w:lang w:val="ar_AE" w:bidi="ar_AE"/>
        </w:rPr>
        <w:t xml:space="preserve"> هي شرائط ضيقة وزخرفية من القماش يتم وضعها حول الرأس فوق العينين. انظر كيف ترجمت هذا في </w:t>
      </w:r>
      <w:r>
        <w:rPr>
          <w:rtl/>
          <w:cs/>
          <w:lang w:val="ar_AE" w:bidi="ar_AE"/>
        </w:rPr>
        <w:t>خروج 28:40</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9 (#3)</w:t>
      </w:r>
      <w:r>
        <w:rPr>
          <w:rtl/>
          <w:cs/>
          <w:lang w:val="ar_AE" w:bidi="ar_AE"/>
        </w:rPr>
      </w:r>
    </w:p>
    <w:p>
      <w:pPr>
        <w:bidi/>
      </w:pPr>
      <w:r>
        <w:rPr>
          <w:rtl/>
          <w:cs/>
          <w:lang w:val="ar_AE" w:bidi="ar_AE"/>
        </w:rPr>
      </w:r>
      <w:r>
        <w:rPr>
          <w:rtl/>
          <w:cs/>
          <w:lang w:val="ar_AE" w:bidi="ar_AE"/>
        </w:rPr>
        <w:t>כְּהֻנָּ֖ה</w:t>
      </w:r>
    </w:p>
    <w:p>
      <w:pPr>
        <w:bidi/>
      </w:pPr>
      <w:r>
        <w:rPr>
          <w:rtl/>
          <w:cs/>
          <w:lang w:val="ar_AE" w:bidi="ar_AE"/>
        </w:rPr>
      </w:r>
      <w:r>
        <w:rPr>
          <w:b/>
          <w:rtl/>
          <w:cs/>
          <w:lang w:val="ar_AE" w:bidi="ar_AE"/>
        </w:rPr>
        <w:t>"كَهَنُوتٌ"</w:t>
      </w:r>
    </w:p>
    <w:p>
      <w:pPr>
        <w:bidi/>
      </w:pPr>
      <w:r>
        <w:rPr>
          <w:rtl/>
          <w:cs/>
          <w:lang w:val="ar_AE" w:bidi="ar_AE"/>
        </w:rPr>
      </w:r>
      <w:r>
        <w:rPr>
          <w:rtl/>
          <w:cs/>
          <w:lang w:val="ar_AE" w:bidi="ar_AE"/>
        </w:rPr>
        <w:t xml:space="preserve">هنا، </w:t>
      </w:r>
      <w:r>
        <w:rPr>
          <w:b/>
          <w:rtl/>
          <w:cs/>
          <w:lang w:val="ar_AE" w:bidi="ar_AE"/>
        </w:rPr>
        <w:t>الكهنوت</w:t>
      </w:r>
      <w:r>
        <w:rPr>
          <w:rtl/>
          <w:cs/>
          <w:lang w:val="ar_AE" w:bidi="ar_AE"/>
        </w:rPr>
        <w:t xml:space="preserve"> يعني المنصب الرسمي للكاهن. ترجمة بديلة: "خدمتهم باعتبارهم كهنة"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9 (#4)</w:t>
      </w:r>
      <w:r>
        <w:rPr>
          <w:rtl/>
          <w:cs/>
          <w:lang w:val="ar_AE" w:bidi="ar_AE"/>
        </w:rPr>
      </w:r>
    </w:p>
    <w:p>
      <w:pPr>
        <w:bidi/>
      </w:pPr>
      <w:r>
        <w:rPr>
          <w:rtl/>
          <w:cs/>
          <w:lang w:val="ar_AE" w:bidi="ar_AE"/>
        </w:rPr>
      </w:r>
      <w:r>
        <w:rPr>
          <w:rtl/>
          <w:cs/>
          <w:lang w:val="ar_AE" w:bidi="ar_AE"/>
        </w:rPr>
        <w:t>וְ⁠הָיְתָ֥ה לָ⁠הֶ֛ם כְּהֻנָּ֖ה</w:t>
      </w:r>
    </w:p>
    <w:p>
      <w:pPr>
        <w:bidi/>
      </w:pPr>
      <w:r>
        <w:rPr>
          <w:rtl/>
          <w:cs/>
          <w:lang w:val="ar_AE" w:bidi="ar_AE"/>
        </w:rPr>
      </w:r>
      <w:r>
        <w:rPr>
          <w:b/>
          <w:rtl/>
          <w:cs/>
          <w:lang w:val="ar_AE" w:bidi="ar_AE"/>
        </w:rPr>
        <w:t>"فَيَكُونُ لَهُمْ كَهَنُوتٌ"</w:t>
      </w:r>
    </w:p>
    <w:p>
      <w:pPr>
        <w:bidi/>
      </w:pPr>
      <w:r>
        <w:rPr>
          <w:rtl/>
          <w:cs/>
          <w:lang w:val="ar_AE" w:bidi="ar_AE"/>
        </w:rPr>
      </w:r>
      <w:r>
        <w:rPr>
          <w:rtl/>
          <w:cs/>
          <w:lang w:val="ar_AE" w:bidi="ar_AE"/>
        </w:rPr>
        <w:t>ستكون خدمة الكهنوت أيضًا من نصيب نسل أبناء هارون. إذا كان ذلك مفيدًا لقرائك، فيمكنك التعبير عن ذلك بشكل صريح. ترجمة بديلة: "وسيكون الكهنوت لهم ولنسلهم"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9 (#5)</w:t>
      </w:r>
      <w:r>
        <w:rPr>
          <w:rtl/>
          <w:cs/>
          <w:lang w:val="ar_AE" w:bidi="ar_AE"/>
        </w:rPr>
      </w:r>
    </w:p>
    <w:p>
      <w:pPr>
        <w:bidi/>
      </w:pPr>
      <w:r>
        <w:rPr>
          <w:rtl/>
          <w:cs/>
          <w:lang w:val="ar_AE" w:bidi="ar_AE"/>
        </w:rPr>
      </w:r>
      <w:r>
        <w:rPr>
          <w:rtl/>
          <w:cs/>
          <w:lang w:val="ar_AE" w:bidi="ar_AE"/>
        </w:rPr>
        <w:t>לְ⁠חֻקַּ֣ת עוֹלָ֑ם</w:t>
      </w:r>
    </w:p>
    <w:p>
      <w:pPr>
        <w:bidi/>
      </w:pPr>
      <w:r>
        <w:rPr>
          <w:rtl/>
          <w:cs/>
          <w:lang w:val="ar_AE" w:bidi="ar_AE"/>
        </w:rPr>
      </w:r>
      <w:r>
        <w:rPr>
          <w:b/>
          <w:rtl/>
          <w:cs/>
          <w:lang w:val="ar_AE" w:bidi="ar_AE"/>
        </w:rPr>
        <w:t>"فَرِيضَةً أَبَدِيَّةً"</w:t>
      </w:r>
    </w:p>
    <w:p>
      <w:pPr>
        <w:bidi/>
      </w:pPr>
      <w:r>
        <w:rPr>
          <w:rtl/>
          <w:cs/>
          <w:lang w:val="ar_AE" w:bidi="ar_AE"/>
        </w:rPr>
      </w:r>
      <w:r>
        <w:rPr>
          <w:rtl/>
          <w:cs/>
          <w:lang w:val="ar_AE" w:bidi="ar_AE"/>
        </w:rPr>
        <w:t xml:space="preserve">ترجمة بديلة: "قانون لن ينتهي." انظر كيف ترجمت هذا في </w:t>
      </w:r>
      <w:r>
        <w:rPr>
          <w:rtl/>
          <w:cs/>
          <w:lang w:val="ar_AE" w:bidi="ar_AE"/>
        </w:rPr>
        <w:t>خروج 28:43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9 (#6)</w:t>
      </w:r>
      <w:r>
        <w:rPr>
          <w:rtl/>
          <w:cs/>
          <w:lang w:val="ar_AE" w:bidi="ar_AE"/>
        </w:rPr>
      </w:r>
    </w:p>
    <w:p>
      <w:pPr>
        <w:bidi/>
      </w:pPr>
      <w:r>
        <w:rPr>
          <w:rtl/>
          <w:cs/>
          <w:lang w:val="ar_AE" w:bidi="ar_AE"/>
        </w:rPr>
      </w:r>
      <w:r>
        <w:rPr>
          <w:rtl/>
          <w:cs/>
          <w:lang w:val="ar_AE" w:bidi="ar_AE"/>
        </w:rPr>
        <w:t>וּ⁠מִלֵּאתָ֥ יַֽד־אַהֲרֹ֖ן וְ⁠יַד־בָּנָֽי⁠ו</w:t>
      </w:r>
    </w:p>
    <w:p>
      <w:pPr>
        <w:bidi/>
      </w:pPr>
      <w:r>
        <w:rPr>
          <w:rtl/>
          <w:cs/>
          <w:lang w:val="ar_AE" w:bidi="ar_AE"/>
        </w:rPr>
      </w:r>
      <w:r>
        <w:rPr>
          <w:b/>
          <w:rtl/>
          <w:cs/>
          <w:lang w:val="ar_AE" w:bidi="ar_AE"/>
        </w:rPr>
        <w:t>"وَتَمْلأُ يَدَ هَارُونَ وَأَيْدِيَ بَنِيهِ"</w:t>
      </w:r>
    </w:p>
    <w:p>
      <w:pPr>
        <w:bidi/>
      </w:pPr>
      <w:r>
        <w:rPr>
          <w:rtl/>
          <w:cs/>
          <w:lang w:val="ar_AE" w:bidi="ar_AE"/>
        </w:rPr>
      </w:r>
      <w:r>
        <w:rPr>
          <w:rtl/>
          <w:cs/>
          <w:lang w:val="ar_AE" w:bidi="ar_AE"/>
        </w:rPr>
        <w:t xml:space="preserve">العبارة، </w:t>
      </w:r>
      <w:r>
        <w:rPr>
          <w:b/>
          <w:rtl/>
          <w:cs/>
          <w:lang w:val="ar_AE" w:bidi="ar_AE"/>
        </w:rPr>
        <w:t>تَمْلأُ يَدَ</w:t>
      </w:r>
      <w:r>
        <w:rPr>
          <w:rtl/>
          <w:cs/>
          <w:lang w:val="ar_AE" w:bidi="ar_AE"/>
        </w:rPr>
        <w:t xml:space="preserve">، تبدو كأنها تعبير اصطلاحي يشير إلى منح السلطة لشخص ما. انظر كيف ترجمت هذا في </w:t>
      </w:r>
      <w:r>
        <w:rPr>
          <w:rtl/>
          <w:cs/>
          <w:lang w:val="ar_AE" w:bidi="ar_AE"/>
        </w:rPr>
        <w:t>خروج 28:41</w:t>
      </w:r>
      <w:r>
        <w:rPr>
          <w:rtl/>
          <w:cs/>
          <w:lang w:val="ar_AE" w:bidi="ar_AE"/>
        </w:rPr>
        <w:t>. ترجمة بديلة: "وسوف تُعيِّن هارون وأبناءه"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9 (#7)</w:t>
      </w:r>
      <w:r>
        <w:rPr>
          <w:rtl/>
          <w:cs/>
          <w:lang w:val="ar_AE" w:bidi="ar_AE"/>
        </w:rPr>
      </w:r>
    </w:p>
    <w:p>
      <w:pPr>
        <w:bidi/>
      </w:pPr>
      <w:r>
        <w:rPr>
          <w:rtl/>
          <w:cs/>
          <w:lang w:val="ar_AE" w:bidi="ar_AE"/>
        </w:rPr>
      </w:r>
      <w:r>
        <w:rPr>
          <w:rtl/>
          <w:cs/>
          <w:lang w:val="ar_AE" w:bidi="ar_AE"/>
        </w:rPr>
        <w:t>וּ⁠מִלֵּאתָ֥ יַֽד־אַהֲרֹ֖ן וְ⁠יַד־בָּנָֽי⁠ו</w:t>
      </w:r>
    </w:p>
    <w:p>
      <w:pPr>
        <w:bidi/>
      </w:pPr>
      <w:r>
        <w:rPr>
          <w:rtl/>
          <w:cs/>
          <w:lang w:val="ar_AE" w:bidi="ar_AE"/>
        </w:rPr>
      </w:r>
      <w:r>
        <w:rPr>
          <w:b/>
          <w:rtl/>
          <w:cs/>
          <w:lang w:val="ar_AE" w:bidi="ar_AE"/>
        </w:rPr>
        <w:t>"وَتَمْلأُ يَدَ هَارُونَ وَأَيْدِيَ بَنِيهِ"</w:t>
      </w:r>
    </w:p>
    <w:p>
      <w:pPr>
        <w:bidi/>
      </w:pPr>
      <w:r>
        <w:rPr>
          <w:rtl/>
          <w:cs/>
          <w:lang w:val="ar_AE" w:bidi="ar_AE"/>
        </w:rPr>
      </w:r>
      <w:r>
        <w:rPr>
          <w:rtl/>
          <w:cs/>
          <w:lang w:val="ar_AE" w:bidi="ar_AE"/>
        </w:rPr>
        <w:t xml:space="preserve">العبارة، </w:t>
      </w:r>
      <w:r>
        <w:rPr>
          <w:b/>
          <w:rtl/>
          <w:cs/>
          <w:lang w:val="ar_AE" w:bidi="ar_AE"/>
        </w:rPr>
        <w:t xml:space="preserve">تَمْلأُ يَدَ </w:t>
      </w:r>
      <w:r>
        <w:rPr>
          <w:rtl/>
          <w:cs/>
          <w:lang w:val="ar_AE" w:bidi="ar_AE"/>
        </w:rPr>
        <w:t>قد تكون (1) تلخيصًا وتذكيرًا لعملية الرسامة بأكملها، (2) تشير إلى الوصف السابق، بمعنى أن الكهنة قد تم رسامتهم، أو (3) تشير إلى الوصف التالي، بمعنى أن الكهنة على وشك أن يتم رسامتهم. على الأرجح يُفضل ترجمة هذا بالطريقة التي تُقال بها عبارة موجزة في منتصف النَّص في لغتك، مع تجنب أي إشارة إلى أنها تشير فقط إلى النَّص السابق أو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الغرض من الذبيحة الموضح هنا خلال الآية 14 هو تطهير أو تقديس المذبح. ويتضح هذا أكثر في </w:t>
      </w:r>
      <w:r>
        <w:rPr>
          <w:rtl/>
          <w:cs/>
          <w:lang w:val="ar_AE" w:bidi="ar_AE"/>
        </w:rPr>
        <w:t>29:36–37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10 (#2)</w:t>
      </w:r>
      <w:r>
        <w:rPr>
          <w:rtl/>
          <w:cs/>
          <w:lang w:val="ar_AE" w:bidi="ar_AE"/>
        </w:rPr>
      </w:r>
    </w:p>
    <w:p>
      <w:pPr>
        <w:bidi/>
      </w:pPr>
      <w:r>
        <w:rPr>
          <w:rtl/>
          <w:cs/>
          <w:lang w:val="ar_AE" w:bidi="ar_AE"/>
        </w:rPr>
      </w:r>
      <w:r>
        <w:rPr>
          <w:rtl/>
          <w:cs/>
          <w:lang w:val="ar_AE" w:bidi="ar_AE"/>
        </w:rPr>
        <w:t>לִ⁠פְנֵ֖י אֹ֣הֶל מוֹעֵ֑ד</w:t>
      </w:r>
    </w:p>
    <w:p>
      <w:pPr>
        <w:bidi/>
      </w:pPr>
      <w:r>
        <w:rPr>
          <w:rtl/>
          <w:cs/>
          <w:lang w:val="ar_AE" w:bidi="ar_AE"/>
        </w:rPr>
      </w:r>
      <w:r>
        <w:rPr>
          <w:b/>
          <w:rtl/>
          <w:cs/>
          <w:lang w:val="ar_AE" w:bidi="ar_AE"/>
        </w:rPr>
        <w:t>"إِلَى قُدَّامِ خَيْمَةِ الاجْتِمَاعِ"</w:t>
      </w:r>
    </w:p>
    <w:p>
      <w:pPr>
        <w:bidi/>
      </w:pPr>
      <w:r>
        <w:rPr>
          <w:rtl/>
          <w:cs/>
          <w:lang w:val="ar_AE" w:bidi="ar_AE"/>
        </w:rPr>
      </w:r>
      <w:r>
        <w:rPr>
          <w:rtl/>
          <w:cs/>
          <w:lang w:val="ar_AE" w:bidi="ar_AE"/>
        </w:rPr>
        <w:t xml:space="preserve">هنا، </w:t>
      </w:r>
      <w:r>
        <w:rPr>
          <w:b/>
          <w:rtl/>
          <w:cs/>
          <w:lang w:val="ar_AE" w:bidi="ar_AE"/>
        </w:rPr>
        <w:t xml:space="preserve">إِلَى قُدَّامِ </w:t>
      </w:r>
      <w:r>
        <w:rPr>
          <w:rtl/>
          <w:cs/>
          <w:lang w:val="ar_AE" w:bidi="ar_AE"/>
        </w:rPr>
        <w:t>تشير إلى أمام الخيمة. انظر إلى ترجمة UST الإنجليزية.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10 (#3)</w:t>
      </w:r>
      <w:r>
        <w:rPr>
          <w:rtl/>
          <w:cs/>
          <w:lang w:val="ar_AE" w:bidi="ar_AE"/>
        </w:rPr>
      </w:r>
    </w:p>
    <w:p>
      <w:pPr>
        <w:bidi/>
      </w:pPr>
      <w:r>
        <w:rPr>
          <w:rtl/>
          <w:cs/>
          <w:lang w:val="ar_AE" w:bidi="ar_AE"/>
        </w:rPr>
      </w:r>
      <w:r>
        <w:rPr>
          <w:rtl/>
          <w:cs/>
          <w:lang w:val="ar_AE" w:bidi="ar_AE"/>
        </w:rPr>
        <w:t>וְ⁠סָמַ֨ךְ אַהֲרֹ֧ן וּ⁠בָנָ֛י⁠ו אֶת־יְדֵי⁠הֶ֖ם עַל־רֹ֥אשׁ הַ⁠פָּֽר</w:t>
      </w:r>
    </w:p>
    <w:p>
      <w:pPr>
        <w:bidi/>
      </w:pPr>
      <w:r>
        <w:rPr>
          <w:rtl/>
          <w:cs/>
          <w:lang w:val="ar_AE" w:bidi="ar_AE"/>
        </w:rPr>
      </w:r>
      <w:r>
        <w:rPr>
          <w:b/>
          <w:rtl/>
          <w:cs/>
          <w:lang w:val="ar_AE" w:bidi="ar_AE"/>
        </w:rPr>
        <w:t>"فَيَضَعُ هَارُونُ وَبَنُوهُ أَيْدِيَهُمْ عَلَى رَأْسِ الثَّوْرِ"</w:t>
      </w:r>
    </w:p>
    <w:p>
      <w:pPr>
        <w:bidi/>
      </w:pPr>
      <w:r>
        <w:rPr>
          <w:rtl/>
          <w:cs/>
          <w:lang w:val="ar_AE" w:bidi="ar_AE"/>
        </w:rPr>
      </w:r>
      <w:r>
        <w:rPr>
          <w:rtl/>
          <w:cs/>
          <w:lang w:val="ar_AE" w:bidi="ar_AE"/>
        </w:rPr>
        <w:t>يتم ذبح الثور في الآية التالية في حين يواصل الكهنة وضع أيديهم على رأس الثور. احرص على ترتيب العبارات واستخدام الكلمات أو الأشكال التي تشير إلى أن الحدثين حدثا في نفس الوقت.</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12 (#1)</w:t>
      </w:r>
      <w:r>
        <w:rPr>
          <w:rtl/>
          <w:cs/>
          <w:lang w:val="ar_AE" w:bidi="ar_AE"/>
        </w:rPr>
      </w:r>
    </w:p>
    <w:p>
      <w:pPr>
        <w:bidi/>
      </w:pPr>
      <w:r>
        <w:rPr>
          <w:rtl/>
          <w:cs/>
          <w:lang w:val="ar_AE" w:bidi="ar_AE"/>
        </w:rPr>
      </w:r>
      <w:r>
        <w:rPr>
          <w:rtl/>
          <w:cs/>
          <w:lang w:val="ar_AE" w:bidi="ar_AE"/>
        </w:rPr>
        <w:t>קַרְנֹ֥ת</w:t>
      </w:r>
    </w:p>
    <w:p>
      <w:pPr>
        <w:bidi/>
      </w:pPr>
      <w:r>
        <w:rPr>
          <w:rtl/>
          <w:cs/>
          <w:lang w:val="ar_AE" w:bidi="ar_AE"/>
        </w:rPr>
      </w:r>
      <w:r>
        <w:rPr>
          <w:b/>
          <w:rtl/>
          <w:cs/>
          <w:lang w:val="ar_AE" w:bidi="ar_AE"/>
        </w:rPr>
        <w:t>"قرون"</w:t>
      </w:r>
    </w:p>
    <w:p>
      <w:pPr>
        <w:bidi/>
      </w:pPr>
      <w:r>
        <w:rPr>
          <w:rtl/>
          <w:cs/>
          <w:lang w:val="ar_AE" w:bidi="ar_AE"/>
        </w:rPr>
      </w:r>
      <w:r>
        <w:rPr>
          <w:rtl/>
          <w:cs/>
          <w:lang w:val="ar_AE" w:bidi="ar_AE"/>
        </w:rPr>
        <w:t xml:space="preserve">كانت هذه عبارة عن نتوءات تشبه قرون الثيران متصلة بأركان المذبح الأربعة. انظر كيف ترجمت هذا في </w:t>
      </w:r>
      <w:r>
        <w:rPr>
          <w:rtl/>
          <w:cs/>
          <w:lang w:val="ar_AE" w:bidi="ar_AE"/>
        </w:rPr>
        <w:t>خروج 27:2</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12 (#2)</w:t>
      </w:r>
      <w:r>
        <w:rPr>
          <w:rtl/>
          <w:cs/>
          <w:lang w:val="ar_AE" w:bidi="ar_AE"/>
        </w:rPr>
      </w:r>
    </w:p>
    <w:p>
      <w:pPr>
        <w:bidi/>
      </w:pPr>
      <w:r>
        <w:rPr>
          <w:rtl/>
          <w:cs/>
          <w:lang w:val="ar_AE" w:bidi="ar_AE"/>
        </w:rPr>
      </w:r>
      <w:r>
        <w:rPr>
          <w:rtl/>
          <w:cs/>
          <w:lang w:val="ar_AE" w:bidi="ar_AE"/>
        </w:rPr>
        <w:t>כָּל־הַ⁠דָּ֣ם</w:t>
      </w:r>
    </w:p>
    <w:p>
      <w:pPr>
        <w:bidi/>
      </w:pPr>
      <w:r>
        <w:rPr>
          <w:rtl/>
          <w:cs/>
          <w:lang w:val="ar_AE" w:bidi="ar_AE"/>
        </w:rPr>
      </w:r>
      <w:r>
        <w:rPr>
          <w:b/>
          <w:rtl/>
          <w:cs/>
          <w:lang w:val="ar_AE" w:bidi="ar_AE"/>
        </w:rPr>
        <w:t>"وَسَائِرَ الدَّمِ"</w:t>
      </w:r>
    </w:p>
    <w:p>
      <w:pPr>
        <w:bidi/>
      </w:pPr>
      <w:r>
        <w:rPr>
          <w:rtl/>
          <w:cs/>
          <w:lang w:val="ar_AE" w:bidi="ar_AE"/>
        </w:rPr>
      </w:r>
      <w:r>
        <w:rPr>
          <w:rtl/>
          <w:cs/>
          <w:lang w:val="ar_AE" w:bidi="ar_AE"/>
        </w:rPr>
        <w:t>الترجمة البديلة: "الدم المتبقي"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13 (#1)</w:t>
      </w:r>
      <w:r>
        <w:rPr>
          <w:rtl/>
          <w:cs/>
          <w:lang w:val="ar_AE" w:bidi="ar_AE"/>
        </w:rPr>
      </w:r>
    </w:p>
    <w:p>
      <w:pPr>
        <w:bidi/>
      </w:pPr>
      <w:r>
        <w:rPr>
          <w:rtl/>
          <w:cs/>
          <w:lang w:val="ar_AE" w:bidi="ar_AE"/>
        </w:rPr>
      </w:r>
      <w:r>
        <w:rPr>
          <w:rtl/>
          <w:cs/>
          <w:lang w:val="ar_AE" w:bidi="ar_AE"/>
        </w:rPr>
        <w:t>וְ⁠הִקְטַרְתָּ֖</w:t>
      </w:r>
    </w:p>
    <w:p>
      <w:pPr>
        <w:bidi/>
      </w:pPr>
      <w:r>
        <w:rPr>
          <w:rtl/>
          <w:cs/>
          <w:lang w:val="ar_AE" w:bidi="ar_AE"/>
        </w:rPr>
      </w:r>
      <w:r>
        <w:rPr>
          <w:b/>
          <w:rtl/>
          <w:cs/>
          <w:lang w:val="ar_AE" w:bidi="ar_AE"/>
        </w:rPr>
        <w:t>"وَتُوقِدُهَا عَلَى الْمَذْبَحِ"</w:t>
      </w:r>
    </w:p>
    <w:p>
      <w:pPr>
        <w:bidi/>
      </w:pPr>
      <w:r>
        <w:rPr>
          <w:rtl/>
          <w:cs/>
          <w:lang w:val="ar_AE" w:bidi="ar_AE"/>
        </w:rPr>
      </w:r>
      <w:r>
        <w:rPr>
          <w:rtl/>
          <w:cs/>
          <w:lang w:val="ar_AE" w:bidi="ar_AE"/>
        </w:rPr>
        <w:t>ترجمة بديلة: "وتحرقهم لإصعاد الدخان"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13 (#2)</w:t>
      </w:r>
      <w:r>
        <w:rPr>
          <w:rtl/>
          <w:cs/>
          <w:lang w:val="ar_AE" w:bidi="ar_AE"/>
        </w:rPr>
      </w:r>
    </w:p>
    <w:p>
      <w:pPr>
        <w:bidi/>
      </w:pPr>
      <w:r>
        <w:rPr>
          <w:rtl/>
          <w:cs/>
          <w:lang w:val="ar_AE" w:bidi="ar_AE"/>
        </w:rPr>
      </w:r>
      <w:r>
        <w:rPr>
          <w:rtl/>
          <w:cs/>
          <w:lang w:val="ar_AE" w:bidi="ar_AE"/>
        </w:rPr>
        <w:t>הַ⁠כָּבֵ֔ד &amp; הַ⁠כְּלָיֹ֔ת</w:t>
      </w:r>
    </w:p>
    <w:p>
      <w:pPr>
        <w:bidi/>
      </w:pPr>
      <w:r>
        <w:rPr>
          <w:rtl/>
          <w:cs/>
          <w:lang w:val="ar_AE" w:bidi="ar_AE"/>
        </w:rPr>
      </w:r>
      <w:r>
        <w:rPr>
          <w:b/>
          <w:rtl/>
          <w:cs/>
          <w:lang w:val="ar_AE" w:bidi="ar_AE"/>
        </w:rPr>
        <w:t>"الكبد"</w:t>
      </w:r>
      <w:r>
        <w:rPr>
          <w:rtl/>
          <w:cs/>
          <w:lang w:val="ar_AE" w:bidi="ar_AE"/>
        </w:rPr>
        <w:t xml:space="preserve"> - </w:t>
      </w:r>
      <w:r>
        <w:rPr>
          <w:b/>
          <w:rtl/>
          <w:cs/>
          <w:lang w:val="ar_AE" w:bidi="ar_AE"/>
        </w:rPr>
        <w:t>"ال"</w:t>
      </w:r>
      <w:r>
        <w:rPr>
          <w:rtl/>
          <w:cs/>
          <w:lang w:val="ar_AE" w:bidi="ar_AE"/>
        </w:rPr>
        <w:t xml:space="preserve"> - </w:t>
      </w:r>
      <w:r>
        <w:rPr>
          <w:b/>
          <w:rtl/>
          <w:cs/>
          <w:lang w:val="ar_AE" w:bidi="ar_AE"/>
        </w:rPr>
        <w:t>"كُلْيَتَيْنِ"</w:t>
      </w:r>
    </w:p>
    <w:p>
      <w:pPr>
        <w:bidi/>
      </w:pPr>
      <w:r>
        <w:rPr>
          <w:rtl/>
          <w:cs/>
          <w:lang w:val="ar_AE" w:bidi="ar_AE"/>
        </w:rPr>
      </w:r>
      <w:r>
        <w:rPr>
          <w:rtl/>
          <w:cs/>
          <w:lang w:val="ar_AE" w:bidi="ar_AE"/>
        </w:rPr>
        <w:t>الكبد والكلى هما أعضاء في الجسم.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14 (#1)</w:t>
      </w:r>
      <w:r>
        <w:rPr>
          <w:rtl/>
          <w:cs/>
          <w:lang w:val="ar_AE" w:bidi="ar_AE"/>
        </w:rPr>
      </w:r>
    </w:p>
    <w:p>
      <w:pPr>
        <w:bidi/>
      </w:pPr>
      <w:r>
        <w:rPr>
          <w:rtl/>
          <w:cs/>
          <w:lang w:val="ar_AE" w:bidi="ar_AE"/>
        </w:rPr>
      </w:r>
      <w:r>
        <w:rPr>
          <w:rtl/>
          <w:cs/>
          <w:lang w:val="ar_AE" w:bidi="ar_AE"/>
        </w:rPr>
        <w:t>וְ⁠אֶת־בְּשַׂ֤ר הַ⁠פָּר֙ וְ⁠אֶת־עֹר֣⁠וֹ וְ⁠אֶת־פִּרְשׁ֔⁠וֹ תִּשְׂרֹ֣ף</w:t>
      </w:r>
    </w:p>
    <w:p>
      <w:pPr>
        <w:bidi/>
      </w:pPr>
      <w:r>
        <w:rPr>
          <w:rtl/>
          <w:cs/>
          <w:lang w:val="ar_AE" w:bidi="ar_AE"/>
        </w:rPr>
      </w:r>
      <w:r>
        <w:rPr>
          <w:b/>
          <w:rtl/>
          <w:cs/>
          <w:lang w:val="ar_AE" w:bidi="ar_AE"/>
        </w:rPr>
        <w:t>"وَأَمَّا لَحْمُ الثَّوْرِ وَجِلْدُهُ وَفَرْثُهُ فَتَحْرِقُهَا بِنَارٍ خَارِجَ الْمَحَلَّةِ"</w:t>
      </w:r>
    </w:p>
    <w:p>
      <w:pPr>
        <w:bidi/>
      </w:pPr>
      <w:r>
        <w:rPr>
          <w:rtl/>
          <w:cs/>
          <w:lang w:val="ar_AE" w:bidi="ar_AE"/>
        </w:rPr>
      </w:r>
      <w:r>
        <w:rPr>
          <w:rtl/>
          <w:cs/>
          <w:lang w:val="ar_AE" w:bidi="ar_AE"/>
        </w:rPr>
        <w:t>ترجمة بديلة: "أما بالنسبة للأجزاء المتبقية من الثور، بما في ذلك اللحم والروث، فيجب عليك حرقها"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14 (#2)</w:t>
      </w:r>
      <w:r>
        <w:rPr>
          <w:rtl/>
          <w:cs/>
          <w:lang w:val="ar_AE" w:bidi="ar_AE"/>
        </w:rPr>
      </w:r>
    </w:p>
    <w:p>
      <w:pPr>
        <w:bidi/>
      </w:pPr>
      <w:r>
        <w:rPr>
          <w:rtl/>
          <w:cs/>
          <w:lang w:val="ar_AE" w:bidi="ar_AE"/>
        </w:rPr>
      </w:r>
      <w:r>
        <w:rPr>
          <w:rtl/>
          <w:cs/>
          <w:lang w:val="ar_AE" w:bidi="ar_AE"/>
        </w:rPr>
        <w:t>מִ⁠ח֖וּץ לַֽ⁠מַּחֲנֶ֑ה</w:t>
      </w:r>
    </w:p>
    <w:p>
      <w:pPr>
        <w:bidi/>
      </w:pPr>
      <w:r>
        <w:rPr>
          <w:rtl/>
          <w:cs/>
          <w:lang w:val="ar_AE" w:bidi="ar_AE"/>
        </w:rPr>
      </w:r>
      <w:r>
        <w:rPr>
          <w:b/>
          <w:rtl/>
          <w:cs/>
          <w:lang w:val="ar_AE" w:bidi="ar_AE"/>
        </w:rPr>
        <w:t>"خَارِجَ الْمَحَلَّةِ"</w:t>
      </w:r>
    </w:p>
    <w:p>
      <w:pPr>
        <w:bidi/>
      </w:pPr>
      <w:r>
        <w:rPr>
          <w:rtl/>
          <w:cs/>
          <w:lang w:val="ar_AE" w:bidi="ar_AE"/>
        </w:rPr>
      </w:r>
      <w:r>
        <w:rPr>
          <w:rtl/>
          <w:cs/>
          <w:lang w:val="ar_AE" w:bidi="ar_AE"/>
        </w:rPr>
        <w:t>ترجمة بديلة: "خارج حدود مكان إقامة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15 (#1)</w:t>
      </w:r>
      <w:r>
        <w:rPr>
          <w:rtl/>
          <w:cs/>
          <w:lang w:val="ar_AE" w:bidi="ar_AE"/>
        </w:rPr>
      </w:r>
    </w:p>
    <w:p>
      <w:pPr>
        <w:bidi/>
      </w:pPr>
      <w:r>
        <w:rPr>
          <w:rtl/>
          <w:cs/>
          <w:lang w:val="ar_AE" w:bidi="ar_AE"/>
        </w:rPr>
      </w:r>
      <w:r>
        <w:rPr>
          <w:rtl/>
          <w:cs/>
          <w:lang w:val="ar_AE" w:bidi="ar_AE"/>
        </w:rPr>
        <w:t>וְ⁠סָ֨מְכ֜וּ אַהֲרֹ֧ן וּ⁠בָנָ֛י⁠ו אֶת־יְדֵי⁠הֶ֖ם עַל־רֹ֥אשׁ הָ⁠אָֽיִל</w:t>
      </w:r>
    </w:p>
    <w:p>
      <w:pPr>
        <w:bidi/>
      </w:pPr>
      <w:r>
        <w:rPr>
          <w:rtl/>
          <w:cs/>
          <w:lang w:val="ar_AE" w:bidi="ar_AE"/>
        </w:rPr>
      </w:r>
      <w:r>
        <w:rPr>
          <w:b/>
          <w:rtl/>
          <w:cs/>
          <w:lang w:val="ar_AE" w:bidi="ar_AE"/>
        </w:rPr>
        <w:t>"فَيَضَعُ هَارُونُ وَبَنُوهُ أَيْدِيَهُمْ عَلَى رَأْسِ الْكَبْشِ"</w:t>
      </w:r>
    </w:p>
    <w:p>
      <w:pPr>
        <w:bidi/>
      </w:pPr>
      <w:r>
        <w:rPr>
          <w:rtl/>
          <w:cs/>
          <w:lang w:val="ar_AE" w:bidi="ar_AE"/>
        </w:rPr>
      </w:r>
      <w:r>
        <w:rPr>
          <w:rtl/>
          <w:cs/>
          <w:lang w:val="ar_AE" w:bidi="ar_AE"/>
        </w:rPr>
        <w:t>يتم ذبح الكبش في الآية التالية في حين يواصلون وضع أيديهم على رأس الكبش. احرص على ترتيب العبارات واستخدام الكلمات أو الأشكال التي تشير إلى أن الحدثين وقعا في نفس الوقت.</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17 (#1)</w:t>
      </w:r>
      <w:r>
        <w:rPr>
          <w:rtl/>
          <w:cs/>
          <w:lang w:val="ar_AE" w:bidi="ar_AE"/>
        </w:rPr>
      </w:r>
    </w:p>
    <w:p>
      <w:pPr>
        <w:bidi/>
      </w:pPr>
      <w:r>
        <w:rPr>
          <w:rtl/>
          <w:cs/>
          <w:lang w:val="ar_AE" w:bidi="ar_AE"/>
        </w:rPr>
      </w:r>
      <w:r>
        <w:rPr>
          <w:rtl/>
          <w:cs/>
          <w:lang w:val="ar_AE" w:bidi="ar_AE"/>
        </w:rPr>
        <w:t>קִרְבּ⁠וֹ֙</w:t>
      </w:r>
    </w:p>
    <w:p>
      <w:pPr>
        <w:bidi/>
      </w:pPr>
      <w:r>
        <w:rPr>
          <w:rtl/>
          <w:cs/>
          <w:lang w:val="ar_AE" w:bidi="ar_AE"/>
        </w:rPr>
      </w:r>
      <w:r>
        <w:rPr>
          <w:b/>
          <w:rtl/>
          <w:cs/>
          <w:lang w:val="ar_AE" w:bidi="ar_AE"/>
        </w:rPr>
        <w:t>"جَوْفَهُ"</w:t>
      </w:r>
    </w:p>
    <w:p>
      <w:pPr>
        <w:bidi/>
      </w:pPr>
      <w:r>
        <w:rPr>
          <w:rtl/>
          <w:cs/>
          <w:lang w:val="ar_AE" w:bidi="ar_AE"/>
        </w:rPr>
      </w:r>
      <w:r>
        <w:rPr>
          <w:rtl/>
          <w:cs/>
          <w:lang w:val="ar_AE" w:bidi="ar_AE"/>
        </w:rPr>
        <w:t xml:space="preserve">ترجمة بديلة: "أحشاؤه" انظر كيف ترجمت هذا في </w:t>
      </w:r>
      <w:r>
        <w:rPr>
          <w:rtl/>
          <w:cs/>
          <w:lang w:val="ar_AE" w:bidi="ar_AE"/>
        </w:rPr>
        <w:t>خروج 29:13</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18 (#1)</w:t>
      </w:r>
      <w:r>
        <w:rPr>
          <w:rtl/>
          <w:cs/>
          <w:lang w:val="ar_AE" w:bidi="ar_AE"/>
        </w:rPr>
      </w:r>
    </w:p>
    <w:p>
      <w:pPr>
        <w:bidi/>
      </w:pPr>
      <w:r>
        <w:rPr>
          <w:rtl/>
          <w:cs/>
          <w:lang w:val="ar_AE" w:bidi="ar_AE"/>
        </w:rPr>
      </w:r>
      <w:r>
        <w:rPr>
          <w:rtl/>
          <w:cs/>
          <w:lang w:val="ar_AE" w:bidi="ar_AE"/>
        </w:rPr>
        <w:t>וְ⁠הִקְטַרְתָּ֤ אֶת־כָּל־הָ⁠אַ֨יִל֙</w:t>
      </w:r>
    </w:p>
    <w:p>
      <w:pPr>
        <w:bidi/>
      </w:pPr>
      <w:r>
        <w:rPr>
          <w:rtl/>
          <w:cs/>
          <w:lang w:val="ar_AE" w:bidi="ar_AE"/>
        </w:rPr>
      </w:r>
      <w:r>
        <w:rPr>
          <w:b/>
          <w:rtl/>
          <w:cs/>
          <w:lang w:val="ar_AE" w:bidi="ar_AE"/>
        </w:rPr>
        <w:t>"وَتُوقِدُ كُلَّ الْكَبْشِ عَلَى الْمَذْبَحِ"</w:t>
      </w:r>
    </w:p>
    <w:p>
      <w:pPr>
        <w:bidi/>
      </w:pPr>
      <w:r>
        <w:rPr>
          <w:rtl/>
          <w:cs/>
          <w:lang w:val="ar_AE" w:bidi="ar_AE"/>
        </w:rPr>
      </w:r>
      <w:r>
        <w:rPr>
          <w:rtl/>
          <w:cs/>
          <w:lang w:val="ar_AE" w:bidi="ar_AE"/>
        </w:rPr>
        <w:t>ترجمة بديلة: "وأحرق كل الكبش ليصعد دخانه"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18 (#2)</w:t>
      </w:r>
      <w:r>
        <w:rPr>
          <w:rtl/>
          <w:cs/>
          <w:lang w:val="ar_AE" w:bidi="ar_AE"/>
        </w:rPr>
      </w:r>
    </w:p>
    <w:p>
      <w:pPr>
        <w:bidi/>
      </w:pPr>
      <w:r>
        <w:rPr>
          <w:rtl/>
          <w:cs/>
          <w:lang w:val="ar_AE" w:bidi="ar_AE"/>
        </w:rPr>
      </w:r>
      <w:r>
        <w:rPr>
          <w:rtl/>
          <w:cs/>
          <w:lang w:val="ar_AE" w:bidi="ar_AE"/>
        </w:rPr>
        <w:t>עֹלָ֥ה ה֖וּא לַֽ⁠יהוָ֑ה רֵ֣יחַ נִיח֔וֹחַ אִשֶּׁ֥ה לַ⁠יהוָ֖ה הֽוּא</w:t>
      </w:r>
    </w:p>
    <w:p>
      <w:pPr>
        <w:bidi/>
      </w:pPr>
      <w:r>
        <w:rPr>
          <w:rtl/>
          <w:cs/>
          <w:lang w:val="ar_AE" w:bidi="ar_AE"/>
        </w:rPr>
      </w:r>
      <w:r>
        <w:rPr>
          <w:b/>
          <w:rtl/>
          <w:cs/>
          <w:lang w:val="ar_AE" w:bidi="ar_AE"/>
        </w:rPr>
        <w:t>"هُوَ مُحْرَقَةٌ لِلرَّبِّ. رَائِحَةُ سَرُورٍ، وَقُودٌ هُوَ لِلرَّبِّ"</w:t>
      </w:r>
    </w:p>
    <w:p>
      <w:pPr>
        <w:bidi/>
      </w:pPr>
      <w:r>
        <w:rPr>
          <w:rtl/>
          <w:cs/>
          <w:lang w:val="ar_AE" w:bidi="ar_AE"/>
        </w:rPr>
      </w:r>
      <w:r>
        <w:rPr>
          <w:rtl/>
          <w:cs/>
          <w:lang w:val="ar_AE" w:bidi="ar_AE"/>
        </w:rPr>
        <w:t xml:space="preserve">هذه العبارات متوازية، حيث تقوم الثانية بتوسيع وتوضيح الأولى. وفي بعض اللغات، قد تحتاج إلى استخدام بنية مختلفة لتوسيع وتوضيح ذبيحة </w:t>
      </w:r>
      <w:r>
        <w:rPr>
          <w:b/>
          <w:rtl/>
          <w:cs/>
          <w:lang w:val="ar_AE" w:bidi="ar_AE"/>
        </w:rPr>
        <w:t>المحرقة</w:t>
      </w:r>
      <w:r>
        <w:rPr>
          <w:rtl/>
          <w:cs/>
          <w:lang w:val="ar_AE" w:bidi="ar_AE"/>
        </w:rPr>
        <w:t>. ترجمة بديلة: "إنها محرقة ذات رائحة طيبة تُقدَّم بالنار للرب (يهوه)"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19 (#1)</w:t>
      </w:r>
      <w:r>
        <w:rPr>
          <w:rtl/>
          <w:cs/>
          <w:lang w:val="ar_AE" w:bidi="ar_AE"/>
        </w:rPr>
      </w:r>
    </w:p>
    <w:p>
      <w:pPr>
        <w:bidi/>
      </w:pPr>
      <w:r>
        <w:rPr>
          <w:rtl/>
          <w:cs/>
          <w:lang w:val="ar_AE" w:bidi="ar_AE"/>
        </w:rPr>
      </w:r>
      <w:r>
        <w:rPr>
          <w:rtl/>
          <w:cs/>
          <w:lang w:val="ar_AE" w:bidi="ar_AE"/>
        </w:rPr>
        <w:t>הַ⁠שֵּׁנִ֑י</w:t>
      </w:r>
    </w:p>
    <w:p>
      <w:pPr>
        <w:bidi/>
      </w:pPr>
      <w:r>
        <w:rPr>
          <w:rtl/>
          <w:cs/>
          <w:lang w:val="ar_AE" w:bidi="ar_AE"/>
        </w:rPr>
      </w:r>
      <w:r>
        <w:rPr>
          <w:b/>
          <w:rtl/>
          <w:cs/>
          <w:lang w:val="ar_AE" w:bidi="ar_AE"/>
        </w:rPr>
        <w:t>"الثاني"</w:t>
      </w:r>
    </w:p>
    <w:p>
      <w:pPr>
        <w:bidi/>
      </w:pPr>
      <w:r>
        <w:rPr>
          <w:rtl/>
          <w:cs/>
          <w:lang w:val="ar_AE" w:bidi="ar_AE"/>
        </w:rPr>
      </w:r>
      <w:r>
        <w:rPr>
          <w:rtl/>
          <w:cs/>
          <w:lang w:val="ar_AE" w:bidi="ar_AE"/>
        </w:rPr>
        <w:t xml:space="preserve">باستثناء كلمة </w:t>
      </w:r>
      <w:r>
        <w:rPr>
          <w:b/>
          <w:rtl/>
          <w:cs/>
          <w:lang w:val="ar_AE" w:bidi="ar_AE"/>
        </w:rPr>
        <w:t>الثاني،</w:t>
      </w:r>
      <w:r>
        <w:rPr>
          <w:rtl/>
          <w:cs/>
          <w:lang w:val="ar_AE" w:bidi="ar_AE"/>
        </w:rPr>
        <w:t xml:space="preserve"> هذه الآية مطابقة للآية </w:t>
      </w:r>
      <w:r>
        <w:rPr>
          <w:rtl/>
          <w:cs/>
          <w:lang w:val="ar_AE" w:bidi="ar_AE"/>
        </w:rPr>
        <w:t>29:15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20 (#1)</w:t>
      </w:r>
      <w:r>
        <w:rPr>
          <w:rtl/>
          <w:cs/>
          <w:lang w:val="ar_AE" w:bidi="ar_AE"/>
        </w:rPr>
      </w:r>
    </w:p>
    <w:p>
      <w:pPr>
        <w:bidi/>
      </w:pPr>
      <w:r>
        <w:rPr>
          <w:rtl/>
          <w:cs/>
          <w:lang w:val="ar_AE" w:bidi="ar_AE"/>
        </w:rPr>
      </w:r>
      <w:r>
        <w:rPr>
          <w:rtl/>
          <w:cs/>
          <w:lang w:val="ar_AE" w:bidi="ar_AE"/>
        </w:rPr>
        <w:t>וְ⁠שָׁחַטְתָּ֣ אֶת־הָ⁠אַ֗יִל</w:t>
      </w:r>
    </w:p>
    <w:p>
      <w:pPr>
        <w:bidi/>
      </w:pPr>
      <w:r>
        <w:rPr>
          <w:rtl/>
          <w:cs/>
          <w:lang w:val="ar_AE" w:bidi="ar_AE"/>
        </w:rPr>
      </w:r>
      <w:r>
        <w:rPr>
          <w:b/>
          <w:rtl/>
          <w:cs/>
          <w:lang w:val="ar_AE" w:bidi="ar_AE"/>
        </w:rPr>
        <w:t>"فَتَذْبَحُ الْكَبْشَ"</w:t>
      </w:r>
    </w:p>
    <w:p>
      <w:pPr>
        <w:bidi/>
      </w:pPr>
      <w:r>
        <w:rPr>
          <w:rtl/>
          <w:cs/>
          <w:lang w:val="ar_AE" w:bidi="ar_AE"/>
        </w:rPr>
      </w:r>
      <w:r>
        <w:rPr>
          <w:rtl/>
          <w:cs/>
          <w:lang w:val="ar_AE" w:bidi="ar_AE"/>
        </w:rPr>
        <w:t>كان يتم ذبح الكبش بقطع حلقه. إذا كان ذلك سيفيد قراءك، فيمكنك التعبير عن ذلك بشكل صريح. ترجمة بديلة: "وذبح الكبش بقطع حلقه"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21 (#1)</w:t>
      </w:r>
      <w:r>
        <w:rPr>
          <w:rtl/>
          <w:cs/>
          <w:lang w:val="ar_AE" w:bidi="ar_AE"/>
        </w:rPr>
      </w:r>
    </w:p>
    <w:p>
      <w:pPr>
        <w:bidi/>
      </w:pPr>
      <w:r>
        <w:rPr>
          <w:rtl/>
          <w:cs/>
          <w:lang w:val="ar_AE" w:bidi="ar_AE"/>
        </w:rPr>
      </w:r>
      <w:r>
        <w:rPr>
          <w:rtl/>
          <w:cs/>
          <w:lang w:val="ar_AE" w:bidi="ar_AE"/>
        </w:rPr>
        <w:t>וְ⁠לָקַחְתָּ֞ מִן־הַ⁠דָּ֨ם אֲשֶׁ֥ר עַֽל־הַ⁠מִּזְבֵּחַ֮ וּ⁠מִ⁠שֶּׁ֣מֶן הַ⁠מִּשְׁחָה֒ וְ⁠הִזֵּיתָ֤</w:t>
      </w:r>
    </w:p>
    <w:p>
      <w:pPr>
        <w:bidi/>
      </w:pPr>
      <w:r>
        <w:rPr>
          <w:rtl/>
          <w:cs/>
          <w:lang w:val="ar_AE" w:bidi="ar_AE"/>
        </w:rPr>
      </w:r>
      <w:r>
        <w:rPr>
          <w:b/>
          <w:rtl/>
          <w:cs/>
          <w:lang w:val="ar_AE" w:bidi="ar_AE"/>
        </w:rPr>
        <w:t>"وَتَأْخُذُ مِنَ الدَّمِ الَّذِي عَلَى الْمَذْبَحِ وَمِنْ دُهْنِ الْمَسْحَةِ، وَتَنْضِحُ عَلَى"</w:t>
      </w:r>
    </w:p>
    <w:p>
      <w:pPr>
        <w:bidi/>
      </w:pPr>
      <w:r>
        <w:rPr>
          <w:rtl/>
          <w:cs/>
          <w:lang w:val="ar_AE" w:bidi="ar_AE"/>
        </w:rPr>
      </w:r>
      <w:r>
        <w:rPr>
          <w:rtl/>
          <w:cs/>
          <w:lang w:val="ar_AE" w:bidi="ar_AE"/>
        </w:rPr>
        <w:t>كان موسى يخلط الدم والزيت. إذا كان ذلك سيفيد قراءك، فيمكنك التعبير عن ذلك بشكل صريح. ترجمة بديلة: "وتأخذ بعض الدم الذي على المذبح وتخلطه ببعض زيت المسحة وترشه"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22 (#1)</w:t>
      </w:r>
      <w:r>
        <w:rPr>
          <w:rtl/>
          <w:cs/>
          <w:lang w:val="ar_AE" w:bidi="ar_AE"/>
        </w:rPr>
      </w:r>
    </w:p>
    <w:p>
      <w:pPr>
        <w:bidi/>
      </w:pPr>
      <w:r>
        <w:rPr>
          <w:rtl/>
          <w:cs/>
          <w:lang w:val="ar_AE" w:bidi="ar_AE"/>
        </w:rPr>
      </w:r>
      <w:r>
        <w:rPr>
          <w:rtl/>
          <w:cs/>
          <w:lang w:val="ar_AE" w:bidi="ar_AE"/>
        </w:rPr>
        <w:t>אֶת־הַ⁠קֶּ֗רֶב &amp; הַ⁠כָּבֵד֙ &amp; הַ⁠כְּלָיֹ֗ת</w:t>
      </w:r>
    </w:p>
    <w:p>
      <w:pPr>
        <w:bidi/>
      </w:pPr>
      <w:r>
        <w:rPr>
          <w:rtl/>
          <w:cs/>
          <w:lang w:val="ar_AE" w:bidi="ar_AE"/>
        </w:rPr>
      </w:r>
      <w:r>
        <w:rPr>
          <w:b/>
          <w:rtl/>
          <w:cs/>
          <w:lang w:val="ar_AE" w:bidi="ar_AE"/>
        </w:rPr>
        <w:t>"الْجَوْفَ"</w:t>
      </w:r>
      <w:r>
        <w:rPr>
          <w:rtl/>
          <w:cs/>
          <w:lang w:val="ar_AE" w:bidi="ar_AE"/>
        </w:rPr>
        <w:t xml:space="preserve"> - </w:t>
      </w:r>
      <w:r>
        <w:rPr>
          <w:b/>
          <w:rtl/>
          <w:cs/>
          <w:lang w:val="ar_AE" w:bidi="ar_AE"/>
        </w:rPr>
        <w:t>"وَزِيَادَةَ الْكَبِدِ"</w:t>
      </w:r>
      <w:r>
        <w:rPr>
          <w:rtl/>
          <w:cs/>
          <w:lang w:val="ar_AE" w:bidi="ar_AE"/>
        </w:rPr>
        <w:t xml:space="preserve"> - </w:t>
      </w:r>
      <w:r>
        <w:rPr>
          <w:b/>
          <w:rtl/>
          <w:cs/>
          <w:lang w:val="ar_AE" w:bidi="ar_AE"/>
        </w:rPr>
        <w:t>"الـ"</w:t>
      </w:r>
      <w:r>
        <w:rPr>
          <w:rtl/>
          <w:cs/>
          <w:lang w:val="ar_AE" w:bidi="ar_AE"/>
        </w:rPr>
        <w:t xml:space="preserve"> - </w:t>
      </w:r>
      <w:r>
        <w:rPr>
          <w:b/>
          <w:rtl/>
          <w:cs/>
          <w:lang w:val="ar_AE" w:bidi="ar_AE"/>
        </w:rPr>
        <w:t>"كُلْيَتَيْنِ"</w:t>
      </w:r>
    </w:p>
    <w:p>
      <w:pPr>
        <w:bidi/>
      </w:pPr>
      <w:r>
        <w:rPr>
          <w:rtl/>
          <w:cs/>
          <w:lang w:val="ar_AE" w:bidi="ar_AE"/>
        </w:rPr>
      </w:r>
      <w:r>
        <w:rPr>
          <w:rtl/>
          <w:cs/>
          <w:lang w:val="ar_AE" w:bidi="ar_AE"/>
        </w:rPr>
        <w:t xml:space="preserve">تشير كلمات </w:t>
      </w:r>
      <w:r>
        <w:rPr>
          <w:b/>
          <w:rtl/>
          <w:cs/>
          <w:lang w:val="ar_AE" w:bidi="ar_AE"/>
        </w:rPr>
        <w:t>الجوف، الكبد</w:t>
      </w:r>
      <w:r>
        <w:rPr>
          <w:rtl/>
          <w:cs/>
          <w:lang w:val="ar_AE" w:bidi="ar_AE"/>
        </w:rPr>
        <w:t xml:space="preserve"> و</w:t>
      </w:r>
      <w:r>
        <w:rPr>
          <w:b/>
          <w:rtl/>
          <w:cs/>
          <w:lang w:val="ar_AE" w:bidi="ar_AE"/>
        </w:rPr>
        <w:t>الكلى</w:t>
      </w:r>
      <w:r>
        <w:rPr>
          <w:rtl/>
          <w:cs/>
          <w:lang w:val="ar_AE" w:bidi="ar_AE"/>
        </w:rPr>
        <w:t xml:space="preserve"> إلى الأعضاء داخل الجسم. انظر كيف ترجمت هذا في </w:t>
      </w:r>
      <w:r>
        <w:rPr>
          <w:rtl/>
          <w:cs/>
          <w:lang w:val="ar_AE" w:bidi="ar_AE"/>
        </w:rPr>
        <w:t>خروج 29:13</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23 (#1)</w:t>
      </w:r>
      <w:r>
        <w:rPr>
          <w:rtl/>
          <w:cs/>
          <w:lang w:val="ar_AE" w:bidi="ar_AE"/>
        </w:rPr>
      </w:r>
    </w:p>
    <w:p>
      <w:pPr>
        <w:bidi/>
      </w:pPr>
      <w:r>
        <w:rPr>
          <w:rtl/>
          <w:cs/>
          <w:lang w:val="ar_AE" w:bidi="ar_AE"/>
        </w:rPr>
      </w:r>
      <w:r>
        <w:rPr>
          <w:rtl/>
          <w:cs/>
          <w:lang w:val="ar_AE" w:bidi="ar_AE"/>
        </w:rPr>
        <w:t>וְ⁠כִכַּ֨ר לֶ֜חֶם אַחַ֗ת וַֽ⁠חַלַּ֨ת לֶ֥חֶם שֶׁ֛מֶן אַחַ֖ת וְ⁠רָקִ֣יק אֶחָ֑ד מִ⁠סַּל֙ הַ⁠מַּצּ֔וֹת אֲשֶׁ֖ר לִ⁠פְנֵ֥י יְהוָֽה</w:t>
      </w:r>
    </w:p>
    <w:p>
      <w:pPr>
        <w:bidi/>
      </w:pPr>
      <w:r>
        <w:rPr>
          <w:rtl/>
          <w:cs/>
          <w:lang w:val="ar_AE" w:bidi="ar_AE"/>
        </w:rPr>
      </w:r>
      <w:r>
        <w:rPr>
          <w:b/>
          <w:rtl/>
          <w:cs/>
          <w:lang w:val="ar_AE" w:bidi="ar_AE"/>
        </w:rPr>
        <w:t>"وَرَغِيفًا وَاحِدًا مِنَ الْخُبْزِ، وَقُرْصًا وَاحِدًا مِنَ الْخُبْزِ بِزَيْتٍ، وَرُقَاقَةً وَاحِدَةً مِنْ سَلَّةِ الْفَطِيرِ الَّتِي أَمَامَ الرَّبِّ"</w:t>
      </w:r>
    </w:p>
    <w:p>
      <w:pPr>
        <w:bidi/>
      </w:pPr>
      <w:r>
        <w:rPr>
          <w:rtl/>
          <w:cs/>
          <w:lang w:val="ar_AE" w:bidi="ar_AE"/>
        </w:rPr>
      </w:r>
      <w:r>
        <w:rPr>
          <w:rtl/>
          <w:cs/>
          <w:lang w:val="ar_AE" w:bidi="ar_AE"/>
        </w:rPr>
        <w:t xml:space="preserve">كل هذه العناصر كانت في السلة المذكورة في </w:t>
      </w:r>
      <w:r>
        <w:rPr>
          <w:rtl/>
          <w:cs/>
          <w:lang w:val="ar_AE" w:bidi="ar_AE"/>
        </w:rPr>
        <w:t>29:2</w:t>
      </w:r>
      <w:r>
        <w:rPr>
          <w:rtl/>
          <w:cs/>
          <w:lang w:val="ar_AE" w:bidi="ar_AE"/>
        </w:rPr>
        <w:t>، وليس فقط الرقاق. تيقن من أن هذا واضح في ترجمتك. ترجمة بديلة: "ومن سلة الخبز الذي دون خميرة التي تُوجد أمام وجه الرب (يهوه): رغيف خبز واحد، وقرص خبز واحد بالزيت، ورقاقة واحدة"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23 (#2)</w:t>
      </w:r>
      <w:r>
        <w:rPr>
          <w:rtl/>
          <w:cs/>
          <w:lang w:val="ar_AE" w:bidi="ar_AE"/>
        </w:rPr>
      </w:r>
    </w:p>
    <w:p>
      <w:pPr>
        <w:bidi/>
      </w:pPr>
      <w:r>
        <w:rPr>
          <w:rtl/>
          <w:cs/>
          <w:lang w:val="ar_AE" w:bidi="ar_AE"/>
        </w:rPr>
      </w:r>
      <w:r>
        <w:rPr>
          <w:rtl/>
          <w:cs/>
          <w:lang w:val="ar_AE" w:bidi="ar_AE"/>
        </w:rPr>
        <w:t>וְ⁠כִכַּ֨ר לֶ֜חֶם אַחַ֗ת וַֽ⁠חַלַּ֨ת לֶ֥חֶם שֶׁ֛מֶן אַחַ֖ת וְ⁠רָקִ֣יק אֶחָ֑ד מִ⁠סַּל֙ הַ⁠מַּצּ֔וֹת</w:t>
      </w:r>
    </w:p>
    <w:p>
      <w:pPr>
        <w:bidi/>
      </w:pPr>
      <w:r>
        <w:rPr>
          <w:rtl/>
          <w:cs/>
          <w:lang w:val="ar_AE" w:bidi="ar_AE"/>
        </w:rPr>
      </w:r>
      <w:r>
        <w:rPr>
          <w:b/>
          <w:rtl/>
          <w:cs/>
          <w:lang w:val="ar_AE" w:bidi="ar_AE"/>
        </w:rPr>
        <w:t>"وَرَغِيفًا وَاحِدًا مِنَ الْخُبْزِ، وَقُرْصًا وَاحِدًا مِنَ الْخُبْزِ بِزَيْتٍ، وَرُقَاقَةً وَاحِدَةً مِنْ سَلَّةِ الْفَطِيرِ"</w:t>
      </w:r>
    </w:p>
    <w:p>
      <w:pPr>
        <w:bidi/>
      </w:pPr>
      <w:r>
        <w:rPr>
          <w:rtl/>
          <w:cs/>
          <w:lang w:val="ar_AE" w:bidi="ar_AE"/>
        </w:rPr>
      </w:r>
      <w:r>
        <w:rPr>
          <w:rtl/>
          <w:cs/>
          <w:lang w:val="ar_AE" w:bidi="ar_AE"/>
        </w:rPr>
        <w:t xml:space="preserve">بالنسبة للآية 29:23، انظر كيف ترجمت كلمات مشابهة في </w:t>
      </w:r>
      <w:r>
        <w:rPr>
          <w:rtl/>
          <w:cs/>
          <w:lang w:val="ar_AE" w:bidi="ar_AE"/>
        </w:rPr>
        <w:t>خروج 29:2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23 (#3)</w:t>
      </w:r>
      <w:r>
        <w:rPr>
          <w:rtl/>
          <w:cs/>
          <w:lang w:val="ar_AE" w:bidi="ar_AE"/>
        </w:rPr>
      </w:r>
    </w:p>
    <w:p>
      <w:pPr>
        <w:bidi/>
      </w:pPr>
      <w:r>
        <w:rPr>
          <w:rtl/>
          <w:cs/>
          <w:lang w:val="ar_AE" w:bidi="ar_AE"/>
        </w:rPr>
      </w:r>
      <w:r>
        <w:rPr>
          <w:rtl/>
          <w:cs/>
          <w:lang w:val="ar_AE" w:bidi="ar_AE"/>
        </w:rPr>
        <w:t>אֲשֶׁ֖ר לִ⁠פְנֵ֥י יְהוָֽה</w:t>
      </w:r>
    </w:p>
    <w:p>
      <w:pPr>
        <w:bidi/>
      </w:pPr>
      <w:r>
        <w:rPr>
          <w:rtl/>
          <w:cs/>
          <w:lang w:val="ar_AE" w:bidi="ar_AE"/>
        </w:rPr>
      </w:r>
      <w:r>
        <w:rPr>
          <w:b/>
          <w:rtl/>
          <w:cs/>
          <w:lang w:val="ar_AE" w:bidi="ar_AE"/>
        </w:rPr>
        <w:t>"الَّتِي أَمَامَ (وجه) الرَّبِّ"</w:t>
      </w:r>
    </w:p>
    <w:p>
      <w:pPr>
        <w:bidi/>
      </w:pPr>
      <w:r>
        <w:rPr>
          <w:rtl/>
          <w:cs/>
          <w:lang w:val="ar_AE" w:bidi="ar_AE"/>
        </w:rPr>
      </w:r>
      <w:r>
        <w:rPr>
          <w:rtl/>
          <w:cs/>
          <w:lang w:val="ar_AE" w:bidi="ar_AE"/>
        </w:rPr>
        <w:t>هذا يعني في محضر الرب (يهوه). ترجمة بديلة: "التي وضعتها قدام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24 (#1)</w:t>
      </w:r>
      <w:r>
        <w:rPr>
          <w:rtl/>
          <w:cs/>
          <w:lang w:val="ar_AE" w:bidi="ar_AE"/>
        </w:rPr>
      </w:r>
    </w:p>
    <w:p>
      <w:pPr>
        <w:bidi/>
      </w:pPr>
      <w:r>
        <w:rPr>
          <w:rtl/>
          <w:cs/>
          <w:lang w:val="ar_AE" w:bidi="ar_AE"/>
        </w:rPr>
      </w:r>
      <w:r>
        <w:rPr>
          <w:rtl/>
          <w:cs/>
          <w:lang w:val="ar_AE" w:bidi="ar_AE"/>
        </w:rPr>
        <w:t>הַ⁠כֹּ֔ל</w:t>
      </w:r>
    </w:p>
    <w:p>
      <w:pPr>
        <w:bidi/>
      </w:pPr>
      <w:r>
        <w:rPr>
          <w:rtl/>
          <w:cs/>
          <w:lang w:val="ar_AE" w:bidi="ar_AE"/>
        </w:rPr>
      </w:r>
      <w:r>
        <w:rPr>
          <w:b/>
          <w:rtl/>
          <w:cs/>
          <w:lang w:val="ar_AE" w:bidi="ar_AE"/>
        </w:rPr>
        <w:t>"وَتَضَعُ الْجَمِيعَ"</w:t>
      </w:r>
    </w:p>
    <w:p>
      <w:pPr>
        <w:bidi/>
      </w:pPr>
      <w:r>
        <w:rPr>
          <w:rtl/>
          <w:cs/>
          <w:lang w:val="ar_AE" w:bidi="ar_AE"/>
        </w:rPr>
      </w:r>
      <w:r>
        <w:rPr>
          <w:rtl/>
          <w:cs/>
          <w:lang w:val="ar_AE" w:bidi="ar_AE"/>
        </w:rPr>
        <w:t xml:space="preserve">هنا، تشير كلمة </w:t>
      </w:r>
      <w:r>
        <w:rPr>
          <w:b/>
          <w:rtl/>
          <w:cs/>
          <w:lang w:val="ar_AE" w:bidi="ar_AE"/>
        </w:rPr>
        <w:t>الجميع</w:t>
      </w:r>
      <w:r>
        <w:rPr>
          <w:rtl/>
          <w:cs/>
          <w:lang w:val="ar_AE" w:bidi="ar_AE"/>
        </w:rPr>
        <w:t xml:space="preserve"> إلى أجزاء الذبيحة المذكورة في الآيات السابقة.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24 (#2)</w:t>
      </w:r>
      <w:r>
        <w:rPr>
          <w:rtl/>
          <w:cs/>
          <w:lang w:val="ar_AE" w:bidi="ar_AE"/>
        </w:rPr>
      </w:r>
    </w:p>
    <w:p>
      <w:pPr>
        <w:bidi/>
      </w:pPr>
      <w:r>
        <w:rPr>
          <w:rtl/>
          <w:cs/>
          <w:lang w:val="ar_AE" w:bidi="ar_AE"/>
        </w:rPr>
      </w:r>
      <w:r>
        <w:rPr>
          <w:rtl/>
          <w:cs/>
          <w:lang w:val="ar_AE" w:bidi="ar_AE"/>
        </w:rPr>
        <w:t>וְ⁠הֵנַפְתָּ֥</w:t>
      </w:r>
    </w:p>
    <w:p>
      <w:pPr>
        <w:bidi/>
      </w:pPr>
      <w:r>
        <w:rPr>
          <w:rtl/>
          <w:cs/>
          <w:lang w:val="ar_AE" w:bidi="ar_AE"/>
        </w:rPr>
      </w:r>
      <w:r>
        <w:rPr>
          <w:b/>
          <w:rtl/>
          <w:cs/>
          <w:lang w:val="ar_AE" w:bidi="ar_AE"/>
        </w:rPr>
        <w:t>"وَتُرَدِّدُهَا"</w:t>
      </w:r>
    </w:p>
    <w:p>
      <w:pPr>
        <w:bidi/>
      </w:pPr>
      <w:r>
        <w:rPr>
          <w:rtl/>
          <w:cs/>
          <w:lang w:val="ar_AE" w:bidi="ar_AE"/>
        </w:rPr>
      </w:r>
      <w:r>
        <w:rPr>
          <w:rtl/>
          <w:cs/>
          <w:lang w:val="ar_AE" w:bidi="ar_AE"/>
        </w:rPr>
        <w:t xml:space="preserve">بينما النَّص يقول، </w:t>
      </w:r>
      <w:r>
        <w:rPr>
          <w:b/>
          <w:rtl/>
          <w:cs/>
          <w:lang w:val="ar_AE" w:bidi="ar_AE"/>
        </w:rPr>
        <w:t>وَتُرَدِّدُهَا</w:t>
      </w:r>
      <w:r>
        <w:rPr>
          <w:rtl/>
          <w:cs/>
          <w:lang w:val="ar_AE" w:bidi="ar_AE"/>
        </w:rPr>
        <w:t>، لكن من الناحية المنطقية، فإن هارون وأبناؤه هم الذين كانوا سيُرَدِّدُون التقدمة في هذه المرحلة. إذا كان هذا محيرًا في لغتك، فيمكنك استخدام صيغة الغائب. ترجمة بديلة: "ويُرَدِّدُون"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24 (#3)</w:t>
      </w:r>
      <w:r>
        <w:rPr>
          <w:rtl/>
          <w:cs/>
          <w:lang w:val="ar_AE" w:bidi="ar_AE"/>
        </w:rPr>
      </w:r>
    </w:p>
    <w:p>
      <w:pPr>
        <w:bidi/>
      </w:pPr>
      <w:r>
        <w:rPr>
          <w:rtl/>
          <w:cs/>
          <w:lang w:val="ar_AE" w:bidi="ar_AE"/>
        </w:rPr>
      </w:r>
      <w:r>
        <w:rPr>
          <w:rtl/>
          <w:cs/>
          <w:lang w:val="ar_AE" w:bidi="ar_AE"/>
        </w:rPr>
        <w:t>וְ⁠הֵנַפְתָּ֥ אֹתָ֛⁠ם תְּנוּפָ֖ה לִ⁠פְנֵ֥י יְהוָֽה</w:t>
      </w:r>
    </w:p>
    <w:p>
      <w:pPr>
        <w:bidi/>
      </w:pPr>
      <w:r>
        <w:rPr>
          <w:rtl/>
          <w:cs/>
          <w:lang w:val="ar_AE" w:bidi="ar_AE"/>
        </w:rPr>
      </w:r>
      <w:r>
        <w:rPr>
          <w:b/>
          <w:rtl/>
          <w:cs/>
          <w:lang w:val="ar_AE" w:bidi="ar_AE"/>
        </w:rPr>
        <w:t>"وَتُرَدِّدُهَا تَرْدِيدًا أَمَامَ الرَّبِّ"</w:t>
      </w:r>
    </w:p>
    <w:p>
      <w:pPr>
        <w:bidi/>
      </w:pPr>
      <w:r>
        <w:rPr>
          <w:rtl/>
          <w:cs/>
          <w:lang w:val="ar_AE" w:bidi="ar_AE"/>
        </w:rPr>
      </w:r>
      <w:r>
        <w:rPr>
          <w:rtl/>
          <w:cs/>
          <w:lang w:val="ar_AE" w:bidi="ar_AE"/>
        </w:rPr>
        <w:t>كان ترديد اللحم والخبز يرمز إلى تكريسه للرب. وكان الكهنة يقومون بتمثيل عملية تقديم القربان والتقدمة له. إذا كان ذلك سيساعد قراءك، فيمكنك التعبير عن ذلك بشكل صريح. ترجمة بديلة: "وسوف يُبينون أنهم يقدمونها لي من خلال رفعها إليّ"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24 (#4)</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هذا يعني في حضرة الرب. ترجمة بديلة: "قدام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25 (#1)</w:t>
      </w:r>
      <w:r>
        <w:rPr>
          <w:rtl/>
          <w:cs/>
          <w:lang w:val="ar_AE" w:bidi="ar_AE"/>
        </w:rPr>
      </w:r>
    </w:p>
    <w:p>
      <w:pPr>
        <w:bidi/>
      </w:pPr>
      <w:r>
        <w:rPr>
          <w:rtl/>
          <w:cs/>
          <w:lang w:val="ar_AE" w:bidi="ar_AE"/>
        </w:rPr>
      </w:r>
      <w:r>
        <w:rPr>
          <w:rtl/>
          <w:cs/>
          <w:lang w:val="ar_AE" w:bidi="ar_AE"/>
        </w:rPr>
        <w:t>וְ⁠הִקְטַרְתָּ֥ הַ⁠מִּזְבֵּ֖חָ⁠ה עַל־הָ⁠עֹלָ֑ה לְ⁠רֵ֤יחַ נִיח֨וֹחַ֙ לִ⁠פְנֵ֣י יְהוָ֔ה אִשֶּׁ֥ה ה֖וּא לַ⁠יהוָֽה</w:t>
      </w:r>
    </w:p>
    <w:p>
      <w:pPr>
        <w:bidi/>
      </w:pPr>
      <w:r>
        <w:rPr>
          <w:rtl/>
          <w:cs/>
          <w:lang w:val="ar_AE" w:bidi="ar_AE"/>
        </w:rPr>
      </w:r>
      <w:r>
        <w:rPr>
          <w:b/>
          <w:rtl/>
          <w:cs/>
          <w:lang w:val="ar_AE" w:bidi="ar_AE"/>
        </w:rPr>
        <w:t>"ثُمَّ تَأْخُذُهَا مِنْ أَيْدِيهِمْ وَتُوقِدُهَا عَلَى الْمَذْبَحِ فَوْقَ الْمُحْرَقَةِ رَائِحَةَ سَرُورٍ أَمَامَ الرَّبِّ. وَقُودٌ هُوَ لِلرَّبِّ"</w:t>
      </w:r>
    </w:p>
    <w:p>
      <w:pPr>
        <w:bidi/>
      </w:pPr>
      <w:r>
        <w:rPr>
          <w:rtl/>
          <w:cs/>
          <w:lang w:val="ar_AE" w:bidi="ar_AE"/>
        </w:rPr>
      </w:r>
      <w:r>
        <w:rPr>
          <w:rtl/>
          <w:cs/>
          <w:lang w:val="ar_AE" w:bidi="ar_AE"/>
        </w:rPr>
        <w:t xml:space="preserve">انظر كيف ترجمت عبارات مشابهة في </w:t>
      </w:r>
      <w:r>
        <w:rPr>
          <w:rtl/>
          <w:cs/>
          <w:lang w:val="ar_AE" w:bidi="ar_AE"/>
        </w:rPr>
        <w:t>29:18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26 (#1)</w:t>
      </w:r>
      <w:r>
        <w:rPr>
          <w:rtl/>
          <w:cs/>
          <w:lang w:val="ar_AE" w:bidi="ar_AE"/>
        </w:rPr>
      </w:r>
    </w:p>
    <w:p>
      <w:pPr>
        <w:bidi/>
      </w:pPr>
      <w:r>
        <w:rPr>
          <w:rtl/>
          <w:cs/>
          <w:lang w:val="ar_AE" w:bidi="ar_AE"/>
        </w:rPr>
      </w:r>
      <w:r>
        <w:rPr>
          <w:rtl/>
          <w:cs/>
          <w:lang w:val="ar_AE" w:bidi="ar_AE"/>
        </w:rPr>
        <w:t>מֵ⁠אֵ֤יל הַ⁠מִּלֻּאִים֙</w:t>
      </w:r>
    </w:p>
    <w:p>
      <w:pPr>
        <w:bidi/>
      </w:pPr>
      <w:r>
        <w:rPr>
          <w:rtl/>
          <w:cs/>
          <w:lang w:val="ar_AE" w:bidi="ar_AE"/>
        </w:rPr>
      </w:r>
      <w:r>
        <w:rPr>
          <w:b/>
          <w:rtl/>
          <w:cs/>
          <w:lang w:val="ar_AE" w:bidi="ar_AE"/>
        </w:rPr>
        <w:t>"مِنْ كَبْشِ الْمِلْءِ"</w:t>
      </w:r>
    </w:p>
    <w:p>
      <w:pPr>
        <w:bidi/>
      </w:pPr>
      <w:r>
        <w:rPr>
          <w:rtl/>
          <w:cs/>
          <w:lang w:val="ar_AE" w:bidi="ar_AE"/>
        </w:rPr>
      </w:r>
      <w:r>
        <w:rPr>
          <w:rtl/>
          <w:cs/>
          <w:lang w:val="ar_AE" w:bidi="ar_AE"/>
        </w:rPr>
        <w:t xml:space="preserve">انظر كيف ترجمت هذا في </w:t>
      </w:r>
      <w:r>
        <w:rPr>
          <w:rtl/>
          <w:cs/>
          <w:lang w:val="ar_AE" w:bidi="ar_AE"/>
        </w:rPr>
        <w:t>29:22</w:t>
      </w:r>
      <w:r>
        <w:rPr>
          <w:rtl/>
          <w:cs/>
          <w:lang w:val="ar_AE" w:bidi="ar_AE"/>
        </w:rPr>
        <w:t>. ترجمة بديلة: "من الكبش الذي تم تكريسه"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26 (#2)</w:t>
      </w:r>
      <w:r>
        <w:rPr>
          <w:rtl/>
          <w:cs/>
          <w:lang w:val="ar_AE" w:bidi="ar_AE"/>
        </w:rPr>
      </w:r>
    </w:p>
    <w:p>
      <w:pPr>
        <w:bidi/>
      </w:pPr>
      <w:r>
        <w:rPr>
          <w:rtl/>
          <w:cs/>
          <w:lang w:val="ar_AE" w:bidi="ar_AE"/>
        </w:rPr>
      </w:r>
      <w:r>
        <w:rPr>
          <w:rtl/>
          <w:cs/>
          <w:lang w:val="ar_AE" w:bidi="ar_AE"/>
        </w:rPr>
        <w:t>וְ⁠הֵנַפְתָּ֥ אֹת֛⁠וֹ תְּנוּפָ֖ה</w:t>
      </w:r>
    </w:p>
    <w:p>
      <w:pPr>
        <w:bidi/>
      </w:pPr>
      <w:r>
        <w:rPr>
          <w:rtl/>
          <w:cs/>
          <w:lang w:val="ar_AE" w:bidi="ar_AE"/>
        </w:rPr>
      </w:r>
      <w:r>
        <w:rPr>
          <w:b/>
          <w:rtl/>
          <w:cs/>
          <w:lang w:val="ar_AE" w:bidi="ar_AE"/>
        </w:rPr>
        <w:t>"وَتُرَدِّدُهُ تَرْدِيدًا أَمَامَ الرَّبِّ"</w:t>
      </w:r>
    </w:p>
    <w:p>
      <w:pPr>
        <w:bidi/>
      </w:pPr>
      <w:r>
        <w:rPr>
          <w:rtl/>
          <w:cs/>
          <w:lang w:val="ar_AE" w:bidi="ar_AE"/>
        </w:rPr>
      </w:r>
      <w:r>
        <w:rPr>
          <w:rtl/>
          <w:cs/>
          <w:lang w:val="ar_AE" w:bidi="ar_AE"/>
        </w:rPr>
        <w:t xml:space="preserve">كان رفع اللحم وترديده يرمز إلى تكريسه للرب. وكان الكهنة يقومون بتمثيل تقديم القربان له. إذا كان ذلك سيفيد قراءك، فيمكنك التعبير عن ذلك بوضوح. انظر كيف ترجمت هذا في </w:t>
      </w:r>
      <w:r>
        <w:rPr>
          <w:rtl/>
          <w:cs/>
          <w:lang w:val="ar_AE" w:bidi="ar_AE"/>
        </w:rPr>
        <w:t>29:24</w:t>
      </w:r>
      <w:r>
        <w:rPr>
          <w:rtl/>
          <w:cs/>
          <w:lang w:val="ar_AE" w:bidi="ar_AE"/>
        </w:rPr>
        <w:t>. ترجمة بديلة: "وأظهر أنك تقدمه لي برفعه إليّ"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27 (#1)</w:t>
      </w:r>
      <w:r>
        <w:rPr>
          <w:rtl/>
          <w:cs/>
          <w:lang w:val="ar_AE" w:bidi="ar_AE"/>
        </w:rPr>
      </w:r>
    </w:p>
    <w:p>
      <w:pPr>
        <w:bidi/>
      </w:pPr>
      <w:r>
        <w:rPr>
          <w:rtl/>
          <w:cs/>
          <w:lang w:val="ar_AE" w:bidi="ar_AE"/>
        </w:rPr>
      </w:r>
      <w:r>
        <w:rPr>
          <w:rtl/>
          <w:cs/>
          <w:lang w:val="ar_AE" w:bidi="ar_AE"/>
        </w:rPr>
        <w:t>הַ⁠תְּנוּפָ֗ה וְ⁠אֵת֙ שׁ֣וֹק הַ⁠תְּרוּמָ֔ה אֲשֶׁ֥ר הוּנַ֖ף וַ⁠אֲשֶׁ֣ר הוּרָ֑ם</w:t>
      </w:r>
    </w:p>
    <w:p>
      <w:pPr>
        <w:bidi/>
      </w:pPr>
      <w:r>
        <w:rPr>
          <w:rtl/>
          <w:cs/>
          <w:lang w:val="ar_AE" w:bidi="ar_AE"/>
        </w:rPr>
      </w:r>
      <w:r>
        <w:rPr>
          <w:b/>
          <w:rtl/>
          <w:cs/>
          <w:lang w:val="ar_AE" w:bidi="ar_AE"/>
        </w:rPr>
        <w:t>"و"</w:t>
      </w:r>
      <w:r>
        <w:rPr>
          <w:rtl/>
          <w:cs/>
          <w:lang w:val="ar_AE" w:bidi="ar_AE"/>
        </w:rPr>
        <w:t xml:space="preserve"> - </w:t>
      </w:r>
      <w:r>
        <w:rPr>
          <w:b/>
          <w:rtl/>
          <w:cs/>
          <w:lang w:val="ar_AE" w:bidi="ar_AE"/>
        </w:rPr>
        <w:t>"الَّذِي رُدِّدَ وَالَّذِي رُفِعَ"</w:t>
      </w:r>
      <w:r>
        <w:rPr>
          <w:rtl/>
          <w:cs/>
          <w:lang w:val="ar_AE" w:bidi="ar_AE"/>
        </w:rPr>
        <w:t xml:space="preserve"> - </w:t>
      </w:r>
      <w:r>
        <w:rPr>
          <w:b/>
          <w:rtl/>
          <w:cs/>
          <w:lang w:val="ar_AE" w:bidi="ar_AE"/>
        </w:rPr>
        <w:t>"وَتُقَدِّسُ قَصَّ التَّرْدِيدِ وَسَاقَ الرَّفِيعَةِ"</w:t>
      </w:r>
    </w:p>
    <w:p>
      <w:pPr>
        <w:bidi/>
      </w:pPr>
      <w:r>
        <w:rPr>
          <w:rtl/>
          <w:cs/>
          <w:lang w:val="ar_AE" w:bidi="ar_AE"/>
        </w:rPr>
      </w:r>
      <w:r>
        <w:rPr>
          <w:rtl/>
          <w:cs/>
          <w:lang w:val="ar_AE" w:bidi="ar_AE"/>
        </w:rPr>
        <w:t xml:space="preserve">كان رفع اللحم وترديده يرمز إلى تكريسه للرب. وكان الكهنة يقومون بتمثيل تقديم القربان له. إذا كان ذلك سيساعد قراءك، فيمكنك التعبير عن ذلك بشكل صريح. انظر كيف ترجمت هذا في </w:t>
      </w:r>
      <w:r>
        <w:rPr>
          <w:rtl/>
          <w:cs/>
          <w:lang w:val="ar_AE" w:bidi="ar_AE"/>
        </w:rPr>
        <w:t>29:24</w:t>
      </w:r>
      <w:r>
        <w:rPr>
          <w:rtl/>
          <w:cs/>
          <w:lang w:val="ar_AE" w:bidi="ar_AE"/>
        </w:rPr>
        <w:t>.</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28 (#1)</w:t>
      </w:r>
      <w:r>
        <w:rPr>
          <w:rtl/>
          <w:cs/>
          <w:lang w:val="ar_AE" w:bidi="ar_AE"/>
        </w:rPr>
      </w:r>
    </w:p>
    <w:p>
      <w:pPr>
        <w:bidi/>
      </w:pPr>
      <w:r>
        <w:rPr>
          <w:rtl/>
          <w:cs/>
          <w:lang w:val="ar_AE" w:bidi="ar_AE"/>
        </w:rPr>
      </w:r>
      <w:r>
        <w:rPr>
          <w:rtl/>
          <w:cs/>
          <w:lang w:val="ar_AE" w:bidi="ar_AE"/>
        </w:rPr>
        <w:t>וְ⁠הָיָה֩ לְ⁠אַהֲרֹ֨ן וּ⁠לְ⁠בָנָ֜י⁠ו לְ⁠חָק־עוֹלָ֗ם מֵ⁠אֵת֙ בְּנֵ֣י יִשְׂרָאֵ֔ל כִּ֥י תְרוּמָ֖ה ה֑וּא</w:t>
      </w:r>
    </w:p>
    <w:p>
      <w:pPr>
        <w:bidi/>
      </w:pPr>
      <w:r>
        <w:rPr>
          <w:rtl/>
          <w:cs/>
          <w:lang w:val="ar_AE" w:bidi="ar_AE"/>
        </w:rPr>
      </w:r>
      <w:r>
        <w:rPr>
          <w:b/>
          <w:rtl/>
          <w:cs/>
          <w:lang w:val="ar_AE" w:bidi="ar_AE"/>
        </w:rPr>
        <w:t>"فَيَكُونَانِ لِهَارُونَ وَبَنِيهِ - فَرِيضَةً أَبَدِيَّةً - مِنْ بَنِي إِسْرَائِيلَ لأَنَّهُمَا رَفِيعَةٌ"</w:t>
      </w:r>
    </w:p>
    <w:p>
      <w:pPr>
        <w:bidi/>
      </w:pPr>
      <w:r>
        <w:rPr>
          <w:rtl/>
          <w:cs/>
          <w:lang w:val="ar_AE" w:bidi="ar_AE"/>
        </w:rPr>
      </w:r>
      <w:r>
        <w:rPr>
          <w:rtl/>
          <w:cs/>
          <w:lang w:val="ar_AE" w:bidi="ar_AE"/>
        </w:rPr>
        <w:t>الترجمة البديلة: "هذه التقدمة هي ما سيحصل عليه هارون وأبناؤه دائمًا من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28 (#2)</w:t>
      </w:r>
      <w:r>
        <w:rPr>
          <w:rtl/>
          <w:cs/>
          <w:lang w:val="ar_AE" w:bidi="ar_AE"/>
        </w:rPr>
      </w:r>
    </w:p>
    <w:p>
      <w:pPr>
        <w:bidi/>
      </w:pPr>
      <w:r>
        <w:rPr>
          <w:rtl/>
          <w:cs/>
          <w:lang w:val="ar_AE" w:bidi="ar_AE"/>
        </w:rPr>
      </w:r>
      <w:r>
        <w:rPr>
          <w:rtl/>
          <w:cs/>
          <w:lang w:val="ar_AE" w:bidi="ar_AE"/>
        </w:rPr>
        <w:t>מֵ⁠אֵת֙ בְּנֵ֣י יִשְׂרָאֵ֔ל כִּ֥י תְרוּמָ֖ה ה֑וּא וּ⁠תְרוּמָ֞ה יִהְיֶ֨ה מֵ⁠אֵ֤ת בְּנֵֽי־יִשְׂרָאֵל֙ מִ⁠זִּבְחֵ֣י שַׁלְמֵי⁠הֶ֔ם תְּרוּמָתָ֖⁠ם לַ⁠יהוָֽה</w:t>
      </w:r>
    </w:p>
    <w:p>
      <w:pPr>
        <w:bidi/>
      </w:pPr>
      <w:r>
        <w:rPr>
          <w:rtl/>
          <w:cs/>
          <w:lang w:val="ar_AE" w:bidi="ar_AE"/>
        </w:rPr>
      </w:r>
      <w:r>
        <w:rPr>
          <w:b/>
          <w:rtl/>
          <w:cs/>
          <w:lang w:val="ar_AE" w:bidi="ar_AE"/>
        </w:rPr>
        <w:t>"مِنْ بَنِي إِسْرَائِيلَ لأَنَّهُمَا رَفِيعَةٌ. وَيَكُونَانِ رَفِيعَةً مِنْ بَنِي إِسْرَائِيلَ مِنْ ذَبَائِحِ سَلاَمَتِهِمْ، رَفِيعَتَهُمْ لِلرَّبِّ"</w:t>
      </w:r>
    </w:p>
    <w:p>
      <w:pPr>
        <w:bidi/>
      </w:pPr>
      <w:r>
        <w:rPr>
          <w:rtl/>
          <w:cs/>
          <w:lang w:val="ar_AE" w:bidi="ar_AE"/>
        </w:rPr>
      </w:r>
      <w:r>
        <w:rPr>
          <w:rtl/>
          <w:cs/>
          <w:lang w:val="ar_AE" w:bidi="ar_AE"/>
        </w:rPr>
        <w:t>قد يجعل التكرار الكثير ترجمة هذه الآية بسلاسة أمرًا صعبًا. لذا يمكنك التفكير في دمج بعض العبارات إذا كان ذلك سيعمل بشكل أفضل في لغتك. ترجمة بديلة: "لأن بني إسرائيل يجب أن يقدموا هذا الجزء مما يحضرونه للرب كذبائح سلامة"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29 (#1)</w:t>
      </w:r>
      <w:r>
        <w:rPr>
          <w:rtl/>
          <w:cs/>
          <w:lang w:val="ar_AE" w:bidi="ar_AE"/>
        </w:rPr>
      </w:r>
    </w:p>
    <w:p>
      <w:pPr>
        <w:bidi/>
      </w:pPr>
      <w:r>
        <w:rPr>
          <w:rtl/>
          <w:cs/>
          <w:lang w:val="ar_AE" w:bidi="ar_AE"/>
        </w:rPr>
      </w:r>
      <w:r>
        <w:rPr>
          <w:rtl/>
          <w:cs/>
          <w:lang w:val="ar_AE" w:bidi="ar_AE"/>
        </w:rPr>
        <w:t>וּ⁠בִגְדֵ֤י הַ⁠קֹּ֨דֶשׁ֙</w:t>
      </w:r>
    </w:p>
    <w:p>
      <w:pPr>
        <w:bidi/>
      </w:pPr>
      <w:r>
        <w:rPr>
          <w:rtl/>
          <w:cs/>
          <w:lang w:val="ar_AE" w:bidi="ar_AE"/>
        </w:rPr>
      </w:r>
      <w:r>
        <w:rPr>
          <w:b/>
          <w:rtl/>
          <w:cs/>
          <w:lang w:val="ar_AE" w:bidi="ar_AE"/>
        </w:rPr>
        <w:t>"وَالثِّيَابُ الْمُقَدَّسَةُ"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القداسة</w:t>
      </w:r>
      <w:r>
        <w:rPr>
          <w:rtl/>
          <w:cs/>
          <w:lang w:val="ar_AE" w:bidi="ar_AE"/>
        </w:rPr>
        <w:t xml:space="preserve">، فيمكنك التعبير عن نفس الفكرة بطريقة أخرى. انظر كيف ترجمت هذا في </w:t>
      </w:r>
      <w:r>
        <w:rPr>
          <w:rtl/>
          <w:cs/>
          <w:lang w:val="ar_AE" w:bidi="ar_AE"/>
        </w:rPr>
        <w:t>28: 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29 (#2)</w:t>
      </w:r>
      <w:r>
        <w:rPr>
          <w:rtl/>
          <w:cs/>
          <w:lang w:val="ar_AE" w:bidi="ar_AE"/>
        </w:rPr>
      </w:r>
    </w:p>
    <w:p>
      <w:pPr>
        <w:bidi/>
      </w:pPr>
      <w:r>
        <w:rPr>
          <w:rtl/>
          <w:cs/>
          <w:lang w:val="ar_AE" w:bidi="ar_AE"/>
        </w:rPr>
      </w:r>
      <w:r>
        <w:rPr>
          <w:rtl/>
          <w:cs/>
          <w:lang w:val="ar_AE" w:bidi="ar_AE"/>
        </w:rPr>
        <w:t>וּ⁠לְ⁠מַלֵּא־בָ֖⁠ם אֶת־יָדָֽ⁠ם</w:t>
      </w:r>
    </w:p>
    <w:p>
      <w:pPr>
        <w:bidi/>
      </w:pPr>
      <w:r>
        <w:rPr>
          <w:rtl/>
          <w:cs/>
          <w:lang w:val="ar_AE" w:bidi="ar_AE"/>
        </w:rPr>
      </w:r>
      <w:r>
        <w:rPr>
          <w:b/>
          <w:rtl/>
          <w:cs/>
          <w:lang w:val="ar_AE" w:bidi="ar_AE"/>
        </w:rPr>
        <w:t>"وَلِتُمْلأَ فِيهَا أَيْدِيهِمْ"</w:t>
      </w:r>
    </w:p>
    <w:p>
      <w:pPr>
        <w:bidi/>
      </w:pPr>
      <w:r>
        <w:rPr>
          <w:rtl/>
          <w:cs/>
          <w:lang w:val="ar_AE" w:bidi="ar_AE"/>
        </w:rPr>
      </w:r>
      <w:r>
        <w:rPr>
          <w:b/>
          <w:rtl/>
          <w:cs/>
          <w:lang w:val="ar_AE" w:bidi="ar_AE"/>
        </w:rPr>
        <w:t>ملء أيديهم</w:t>
      </w:r>
      <w:r>
        <w:rPr>
          <w:rtl/>
          <w:cs/>
          <w:lang w:val="ar_AE" w:bidi="ar_AE"/>
        </w:rPr>
        <w:t xml:space="preserve"> يبدو أنه تعبير اصطلاحي يشير إلى منح السلطة لشخص ما. انظر كيف ترجمت هذا في </w:t>
      </w:r>
      <w:r>
        <w:rPr>
          <w:rtl/>
          <w:cs/>
          <w:lang w:val="ar_AE" w:bidi="ar_AE"/>
        </w:rPr>
        <w:t>خروج 28:41</w:t>
      </w:r>
      <w:r>
        <w:rPr>
          <w:rtl/>
          <w:cs/>
          <w:lang w:val="ar_AE" w:bidi="ar_AE"/>
        </w:rPr>
        <w:t>. ترجمة بديلة: "لتكريسهم في الثياب المُقَدَّسة"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31 (#1)</w:t>
      </w:r>
      <w:r>
        <w:rPr>
          <w:rtl/>
          <w:cs/>
          <w:lang w:val="ar_AE" w:bidi="ar_AE"/>
        </w:rPr>
      </w:r>
    </w:p>
    <w:p>
      <w:pPr>
        <w:bidi/>
      </w:pPr>
      <w:r>
        <w:rPr>
          <w:rtl/>
          <w:cs/>
          <w:lang w:val="ar_AE" w:bidi="ar_AE"/>
        </w:rPr>
      </w:r>
      <w:r>
        <w:rPr>
          <w:rtl/>
          <w:cs/>
          <w:lang w:val="ar_AE" w:bidi="ar_AE"/>
        </w:rPr>
        <w:t>אֵ֥יל הַ⁠מִּלֻּאִ֖ים</w:t>
      </w:r>
    </w:p>
    <w:p>
      <w:pPr>
        <w:bidi/>
      </w:pPr>
      <w:r>
        <w:rPr>
          <w:rtl/>
          <w:cs/>
          <w:lang w:val="ar_AE" w:bidi="ar_AE"/>
        </w:rPr>
      </w:r>
      <w:r>
        <w:rPr>
          <w:b/>
          <w:rtl/>
          <w:cs/>
          <w:lang w:val="ar_AE" w:bidi="ar_AE"/>
        </w:rPr>
        <w:t>"كَبْشُ الْمِلْءِ"</w:t>
      </w:r>
    </w:p>
    <w:p>
      <w:pPr>
        <w:bidi/>
      </w:pPr>
      <w:r>
        <w:rPr>
          <w:rtl/>
          <w:cs/>
          <w:lang w:val="ar_AE" w:bidi="ar_AE"/>
        </w:rPr>
      </w:r>
      <w:r>
        <w:rPr>
          <w:rtl/>
          <w:cs/>
          <w:lang w:val="ar_AE" w:bidi="ar_AE"/>
        </w:rPr>
        <w:t xml:space="preserve">يشير </w:t>
      </w:r>
      <w:r>
        <w:rPr>
          <w:b/>
          <w:rtl/>
          <w:cs/>
          <w:lang w:val="ar_AE" w:bidi="ar_AE"/>
        </w:rPr>
        <w:t xml:space="preserve">كبش الملء </w:t>
      </w:r>
      <w:r>
        <w:rPr>
          <w:rtl/>
          <w:cs/>
          <w:lang w:val="ar_AE" w:bidi="ar_AE"/>
        </w:rPr>
        <w:t xml:space="preserve">إلى الكبش الثاني، الذي تم وصفه في </w:t>
      </w:r>
      <w:r>
        <w:rPr>
          <w:rtl/>
          <w:cs/>
          <w:lang w:val="ar_AE" w:bidi="ar_AE"/>
        </w:rPr>
        <w:t>29:19</w:t>
      </w:r>
      <w:r>
        <w:rPr>
          <w:rtl/>
          <w:cs/>
          <w:lang w:val="ar_AE" w:bidi="ar_AE"/>
        </w:rPr>
        <w:t xml:space="preserve"> وما يليها.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31 (#2)</w:t>
      </w:r>
      <w:r>
        <w:rPr>
          <w:rtl/>
          <w:cs/>
          <w:lang w:val="ar_AE" w:bidi="ar_AE"/>
        </w:rPr>
      </w:r>
    </w:p>
    <w:p>
      <w:pPr>
        <w:bidi/>
      </w:pPr>
      <w:r>
        <w:rPr>
          <w:rtl/>
          <w:cs/>
          <w:lang w:val="ar_AE" w:bidi="ar_AE"/>
        </w:rPr>
      </w:r>
      <w:r>
        <w:rPr>
          <w:rtl/>
          <w:cs/>
          <w:lang w:val="ar_AE" w:bidi="ar_AE"/>
        </w:rPr>
        <w:t>בְּ⁠מָקֹ֥ם קָדֹֽשׁ</w:t>
      </w:r>
    </w:p>
    <w:p>
      <w:pPr>
        <w:bidi/>
      </w:pPr>
      <w:r>
        <w:rPr>
          <w:rtl/>
          <w:cs/>
          <w:lang w:val="ar_AE" w:bidi="ar_AE"/>
        </w:rPr>
      </w:r>
      <w:r>
        <w:rPr>
          <w:b/>
          <w:rtl/>
          <w:cs/>
          <w:lang w:val="ar_AE" w:bidi="ar_AE"/>
        </w:rPr>
        <w:t>"في مَكانٍ مُقَدَّسٍ"</w:t>
      </w:r>
    </w:p>
    <w:p>
      <w:pPr>
        <w:bidi/>
      </w:pPr>
      <w:r>
        <w:rPr>
          <w:rtl/>
          <w:cs/>
          <w:lang w:val="ar_AE" w:bidi="ar_AE"/>
        </w:rPr>
      </w:r>
      <w:r>
        <w:rPr>
          <w:rtl/>
          <w:cs/>
          <w:lang w:val="ar_AE" w:bidi="ar_AE"/>
        </w:rPr>
        <w:t>هذا ليس نفس المكان المُقَدَّس (أي القدس) خارج قدس الأقداس. ربما يشير هذا إلى مكان داخل الساحة. ومع ذلك، فلم يتم تحديد موقعه الدقيق بغير هذا الوصف. إذا كان ذلك سيفيد قراءك، فيمكنك التعبير عن ذلك بشكل صريح. ترجمة بديلة: "عند مدخل خيمة الاجتماع"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33 (#1)</w:t>
      </w:r>
      <w:r>
        <w:rPr>
          <w:rtl/>
          <w:cs/>
          <w:lang w:val="ar_AE" w:bidi="ar_AE"/>
        </w:rPr>
      </w:r>
    </w:p>
    <w:p>
      <w:pPr>
        <w:bidi/>
      </w:pPr>
      <w:r>
        <w:rPr>
          <w:rtl/>
          <w:cs/>
          <w:lang w:val="ar_AE" w:bidi="ar_AE"/>
        </w:rPr>
      </w:r>
      <w:r>
        <w:rPr>
          <w:rtl/>
          <w:cs/>
          <w:lang w:val="ar_AE" w:bidi="ar_AE"/>
        </w:rPr>
        <w:t>לְ⁠מַלֵּ֥א אֶת־יָדָ֖⁠ם</w:t>
      </w:r>
    </w:p>
    <w:p>
      <w:pPr>
        <w:bidi/>
      </w:pPr>
      <w:r>
        <w:rPr>
          <w:rtl/>
          <w:cs/>
          <w:lang w:val="ar_AE" w:bidi="ar_AE"/>
        </w:rPr>
      </w:r>
      <w:r>
        <w:rPr>
          <w:b/>
          <w:rtl/>
          <w:cs/>
          <w:lang w:val="ar_AE" w:bidi="ar_AE"/>
        </w:rPr>
        <w:t>"لِمِلْءِ أَيْدِيهِمْ لِتَقْدِيسِهِمْ"</w:t>
      </w:r>
    </w:p>
    <w:p>
      <w:pPr>
        <w:bidi/>
      </w:pPr>
      <w:r>
        <w:rPr>
          <w:rtl/>
          <w:cs/>
          <w:lang w:val="ar_AE" w:bidi="ar_AE"/>
        </w:rPr>
      </w:r>
      <w:r>
        <w:rPr>
          <w:rtl/>
          <w:cs/>
          <w:lang w:val="ar_AE" w:bidi="ar_AE"/>
        </w:rPr>
        <w:t xml:space="preserve">يبدو أن هذا تعبير اصطلاحي يشير إلى منح السلطة لشخص ما. انظر كيف ترجمت هذا في </w:t>
      </w:r>
      <w:r>
        <w:rPr>
          <w:rtl/>
          <w:cs/>
          <w:lang w:val="ar_AE" w:bidi="ar_AE"/>
        </w:rPr>
        <w:t>خروج 28:41</w:t>
      </w:r>
      <w:r>
        <w:rPr>
          <w:rtl/>
          <w:cs/>
          <w:lang w:val="ar_AE" w:bidi="ar_AE"/>
        </w:rPr>
        <w:t>. ترجمة بديلة: "لتعيينهم"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34 (#1)</w:t>
      </w:r>
      <w:r>
        <w:rPr>
          <w:rtl/>
          <w:cs/>
          <w:lang w:val="ar_AE" w:bidi="ar_AE"/>
        </w:rPr>
      </w:r>
    </w:p>
    <w:p>
      <w:pPr>
        <w:bidi/>
      </w:pPr>
      <w:r>
        <w:rPr>
          <w:rtl/>
          <w:cs/>
          <w:lang w:val="ar_AE" w:bidi="ar_AE"/>
        </w:rPr>
      </w:r>
      <w:r>
        <w:rPr>
          <w:rtl/>
          <w:cs/>
          <w:lang w:val="ar_AE" w:bidi="ar_AE"/>
        </w:rPr>
        <w:t>לֹ֥א יֵאָכֵ֖ל</w:t>
      </w:r>
    </w:p>
    <w:p>
      <w:pPr>
        <w:bidi/>
      </w:pPr>
      <w:r>
        <w:rPr>
          <w:rtl/>
          <w:cs/>
          <w:lang w:val="ar_AE" w:bidi="ar_AE"/>
        </w:rPr>
      </w:r>
      <w:r>
        <w:rPr>
          <w:b/>
          <w:rtl/>
          <w:cs/>
          <w:lang w:val="ar_AE" w:bidi="ar_AE"/>
        </w:rPr>
        <w:t>"لاَ يُؤْكَلُ"</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"لا يجوز لأحد أن يأكله"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35 (#1)</w:t>
      </w:r>
      <w:r>
        <w:rPr>
          <w:rtl/>
          <w:cs/>
          <w:lang w:val="ar_AE" w:bidi="ar_AE"/>
        </w:rPr>
      </w:r>
    </w:p>
    <w:p>
      <w:pPr>
        <w:bidi/>
      </w:pPr>
      <w:r>
        <w:rPr>
          <w:rtl/>
          <w:cs/>
          <w:lang w:val="ar_AE" w:bidi="ar_AE"/>
        </w:rPr>
      </w:r>
      <w:r>
        <w:rPr>
          <w:rtl/>
          <w:cs/>
          <w:lang w:val="ar_AE" w:bidi="ar_AE"/>
        </w:rPr>
        <w:t>כָּ֔כָה</w:t>
      </w:r>
    </w:p>
    <w:p>
      <w:pPr>
        <w:bidi/>
      </w:pPr>
      <w:r>
        <w:rPr>
          <w:rtl/>
          <w:cs/>
          <w:lang w:val="ar_AE" w:bidi="ar_AE"/>
        </w:rPr>
      </w:r>
      <w:r>
        <w:rPr>
          <w:b/>
          <w:rtl/>
          <w:cs/>
          <w:lang w:val="ar_AE" w:bidi="ar_AE"/>
        </w:rPr>
        <w:t>"هكَذَا"</w:t>
      </w:r>
    </w:p>
    <w:p>
      <w:pPr>
        <w:bidi/>
      </w:pPr>
      <w:r>
        <w:rPr>
          <w:rtl/>
          <w:cs/>
          <w:lang w:val="ar_AE" w:bidi="ar_AE"/>
        </w:rPr>
      </w:r>
      <w:r>
        <w:rPr>
          <w:rtl/>
          <w:cs/>
          <w:lang w:val="ar_AE" w:bidi="ar_AE"/>
        </w:rPr>
        <w:t xml:space="preserve">هنا، كلمة </w:t>
      </w:r>
      <w:r>
        <w:rPr>
          <w:b/>
          <w:rtl/>
          <w:cs/>
          <w:lang w:val="ar_AE" w:bidi="ar_AE"/>
        </w:rPr>
        <w:t>هكذا</w:t>
      </w:r>
      <w:r>
        <w:rPr>
          <w:rtl/>
          <w:cs/>
          <w:lang w:val="ar_AE" w:bidi="ar_AE"/>
        </w:rPr>
        <w:t xml:space="preserve"> تعني "بهذه الطريقة" وكما توضح الآيات التالية، فإنها تشير إلى الوصايا الخاصة بتقديم الذبائح الموضحة في هذا الإصحاح التي كان يجب عليهم تكرارها سبع مرات.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35 (#2)</w:t>
      </w:r>
      <w:r>
        <w:rPr>
          <w:rtl/>
          <w:cs/>
          <w:lang w:val="ar_AE" w:bidi="ar_AE"/>
        </w:rPr>
      </w:r>
    </w:p>
    <w:p>
      <w:pPr>
        <w:bidi/>
      </w:pPr>
      <w:r>
        <w:rPr>
          <w:rtl/>
          <w:cs/>
          <w:lang w:val="ar_AE" w:bidi="ar_AE"/>
        </w:rPr>
      </w:r>
      <w:r>
        <w:rPr>
          <w:rtl/>
          <w:cs/>
          <w:lang w:val="ar_AE" w:bidi="ar_AE"/>
        </w:rPr>
        <w:t>שִׁבְעַ֥ת</w:t>
      </w:r>
    </w:p>
    <w:p>
      <w:pPr>
        <w:bidi/>
      </w:pPr>
      <w:r>
        <w:rPr>
          <w:rtl/>
          <w:cs/>
          <w:lang w:val="ar_AE" w:bidi="ar_AE"/>
        </w:rPr>
      </w:r>
      <w:r>
        <w:rPr>
          <w:b/>
          <w:rtl/>
          <w:cs/>
          <w:lang w:val="ar_AE" w:bidi="ar_AE"/>
        </w:rPr>
        <w:t>"سبعة"</w:t>
      </w:r>
    </w:p>
    <w:p>
      <w:pPr>
        <w:bidi/>
      </w:pPr>
      <w:r>
        <w:rPr>
          <w:rtl/>
          <w:cs/>
          <w:lang w:val="ar_AE" w:bidi="ar_AE"/>
        </w:rPr>
      </w:r>
      <w:r>
        <w:rPr>
          <w:rtl/>
          <w:cs/>
          <w:lang w:val="ar_AE" w:bidi="ar_AE"/>
        </w:rPr>
        <w:t>ترجمة بديلة: "7"</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35 (#3)</w:t>
      </w:r>
      <w:r>
        <w:rPr>
          <w:rtl/>
          <w:cs/>
          <w:lang w:val="ar_AE" w:bidi="ar_AE"/>
        </w:rPr>
      </w:r>
    </w:p>
    <w:p>
      <w:pPr>
        <w:bidi/>
      </w:pPr>
      <w:r>
        <w:rPr>
          <w:rtl/>
          <w:cs/>
          <w:lang w:val="ar_AE" w:bidi="ar_AE"/>
        </w:rPr>
      </w:r>
      <w:r>
        <w:rPr>
          <w:rtl/>
          <w:cs/>
          <w:lang w:val="ar_AE" w:bidi="ar_AE"/>
        </w:rPr>
        <w:t>תְּמַלֵּ֥א יָדָֽ⁠ם</w:t>
      </w:r>
    </w:p>
    <w:p>
      <w:pPr>
        <w:bidi/>
      </w:pPr>
      <w:r>
        <w:rPr>
          <w:rtl/>
          <w:cs/>
          <w:lang w:val="ar_AE" w:bidi="ar_AE"/>
        </w:rPr>
      </w:r>
      <w:r>
        <w:rPr>
          <w:b/>
          <w:rtl/>
          <w:cs/>
          <w:lang w:val="ar_AE" w:bidi="ar_AE"/>
        </w:rPr>
        <w:t>"تَمْلأُ أَيْدِيَهِمْ"</w:t>
      </w:r>
    </w:p>
    <w:p>
      <w:pPr>
        <w:bidi/>
      </w:pPr>
      <w:r>
        <w:rPr>
          <w:rtl/>
          <w:cs/>
          <w:lang w:val="ar_AE" w:bidi="ar_AE"/>
        </w:rPr>
      </w:r>
      <w:r>
        <w:rPr>
          <w:rtl/>
          <w:cs/>
          <w:lang w:val="ar_AE" w:bidi="ar_AE"/>
        </w:rPr>
        <w:t xml:space="preserve">يبدو أن هذا تعبير اصطلاحي يشير إلى منح السلطة لشخص ما. انظر كيف ترجمت هذا في </w:t>
      </w:r>
      <w:r>
        <w:rPr>
          <w:rtl/>
          <w:cs/>
          <w:lang w:val="ar_AE" w:bidi="ar_AE"/>
        </w:rPr>
        <w:t>خروج 28:41</w:t>
      </w:r>
      <w:r>
        <w:rPr>
          <w:rtl/>
          <w:cs/>
          <w:lang w:val="ar_AE" w:bidi="ar_AE"/>
        </w:rPr>
        <w:t>. ترجمة بديلة: "يجب أن تعيينهم"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36 (#1)</w:t>
      </w:r>
      <w:r>
        <w:rPr>
          <w:rtl/>
          <w:cs/>
          <w:lang w:val="ar_AE" w:bidi="ar_AE"/>
        </w:rPr>
      </w:r>
    </w:p>
    <w:p>
      <w:pPr>
        <w:bidi/>
      </w:pPr>
      <w:r>
        <w:rPr>
          <w:rtl/>
          <w:cs/>
          <w:lang w:val="ar_AE" w:bidi="ar_AE"/>
        </w:rPr>
      </w:r>
      <w:r>
        <w:rPr>
          <w:rtl/>
          <w:cs/>
          <w:lang w:val="ar_AE" w:bidi="ar_AE"/>
        </w:rPr>
        <w:t>וּ⁠פַ֨ר חַטָּ֜את תַּעֲשֶׂ֤ה לַ⁠יּוֹם֙ עַל־הַ⁠כִּפֻּרִ֔ים וְ⁠חִטֵּאתָ֙ עַל־הַ⁠מִּזְבֵּ֔חַ בְּ⁠כַפֶּרְ⁠ךָ֖ עָלָ֑י⁠ו</w:t>
      </w:r>
    </w:p>
    <w:p>
      <w:pPr>
        <w:bidi/>
      </w:pPr>
      <w:r>
        <w:rPr>
          <w:rtl/>
          <w:cs/>
          <w:lang w:val="ar_AE" w:bidi="ar_AE"/>
        </w:rPr>
      </w:r>
      <w:r>
        <w:rPr>
          <w:b/>
          <w:rtl/>
          <w:cs/>
          <w:lang w:val="ar_AE" w:bidi="ar_AE"/>
        </w:rPr>
        <w:t>"وَتُقَدِّمُ ثَوْرَ خَطِيَّةٍ كُلَّ يَوْمٍ لأَجْلِ الْكَفَّارَةِ. وَتُطَهِّرُ الْمَذْبَحَ بِتَكْفِيرِكَ عَلَيْهِ، وَتَمْسَحُهُ لِتَقْدِيسِهِ"</w:t>
      </w:r>
    </w:p>
    <w:p>
      <w:pPr>
        <w:bidi/>
      </w:pPr>
      <w:r>
        <w:rPr>
          <w:rtl/>
          <w:cs/>
          <w:lang w:val="ar_AE" w:bidi="ar_AE"/>
        </w:rPr>
      </w:r>
      <w:r>
        <w:rPr>
          <w:rtl/>
          <w:cs/>
          <w:lang w:val="ar_AE" w:bidi="ar_AE"/>
        </w:rPr>
        <w:t xml:space="preserve">العبارة </w:t>
      </w:r>
      <w:r>
        <w:rPr>
          <w:b/>
          <w:rtl/>
          <w:cs/>
          <w:lang w:val="ar_AE" w:bidi="ar_AE"/>
        </w:rPr>
        <w:t>وَتُطَهِّرُ الْمَذْبَحَ بِتَكْفِيرِكَ عَلَيْهِ</w:t>
      </w:r>
      <w:r>
        <w:rPr>
          <w:rtl/>
          <w:cs/>
          <w:lang w:val="ar_AE" w:bidi="ar_AE"/>
        </w:rPr>
        <w:t xml:space="preserve"> تصف الغرض من تقديم الثور. وقد ترغب في استخدام رابط أقوى. وفي اللغات التي تحتاج إلى وضع الغرض أولًا، قد تحتاج إلى إعادة ترتيب الجمل. ترجمة بديلة: "وتقدم ثور خطية من أجل الكفارة يوميًا، وهكذا تطهر المذبح بتقديم الكفارة عليه." أو "تطهر المذبح بتقديم الكفارة عليه: تقدم ثور خطية يوميًا لكفارته."</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36–37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توضح هذه الآية والآية التالية الغرض من الذبيحة المفصلة في الآيات </w:t>
      </w:r>
      <w:r>
        <w:rPr>
          <w:rtl/>
          <w:cs/>
          <w:lang w:val="ar_AE" w:bidi="ar_AE"/>
        </w:rPr>
        <w:t>29:10–14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37 (#1)</w:t>
      </w:r>
      <w:r>
        <w:rPr>
          <w:rtl/>
          <w:cs/>
          <w:lang w:val="ar_AE" w:bidi="ar_AE"/>
        </w:rPr>
      </w:r>
    </w:p>
    <w:p>
      <w:pPr>
        <w:bidi/>
      </w:pPr>
      <w:r>
        <w:rPr>
          <w:rtl/>
          <w:cs/>
          <w:lang w:val="ar_AE" w:bidi="ar_AE"/>
        </w:rPr>
      </w:r>
      <w:r>
        <w:rPr>
          <w:rtl/>
          <w:cs/>
          <w:lang w:val="ar_AE" w:bidi="ar_AE"/>
        </w:rPr>
        <w:t>קֹ֣דֶשׁ קָֽדָשִׁ֔ים</w:t>
      </w:r>
    </w:p>
    <w:p>
      <w:pPr>
        <w:bidi/>
      </w:pPr>
      <w:r>
        <w:rPr>
          <w:rtl/>
          <w:cs/>
          <w:lang w:val="ar_AE" w:bidi="ar_AE"/>
        </w:rPr>
      </w:r>
      <w:r>
        <w:rPr>
          <w:b/>
          <w:rtl/>
          <w:cs/>
          <w:lang w:val="ar_AE" w:bidi="ar_AE"/>
        </w:rPr>
        <w:t>"فَيَكُونُ الْمَذْبَحُ قُدْسَ أَقْدَاسٍ"</w:t>
      </w:r>
    </w:p>
    <w:p>
      <w:pPr>
        <w:bidi/>
      </w:pPr>
      <w:r>
        <w:rPr>
          <w:rtl/>
          <w:cs/>
          <w:lang w:val="ar_AE" w:bidi="ar_AE"/>
        </w:rPr>
      </w:r>
      <w:r>
        <w:rPr>
          <w:rtl/>
          <w:cs/>
          <w:lang w:val="ar_AE" w:bidi="ar_AE"/>
        </w:rPr>
        <w:t xml:space="preserve">هنا، التعبير </w:t>
      </w:r>
      <w:r>
        <w:rPr>
          <w:b/>
          <w:rtl/>
          <w:cs/>
          <w:lang w:val="ar_AE" w:bidi="ar_AE"/>
        </w:rPr>
        <w:t>قُدْسَ أَقْدَاسٍ</w:t>
      </w:r>
      <w:r>
        <w:rPr>
          <w:rtl/>
          <w:cs/>
          <w:lang w:val="ar_AE" w:bidi="ar_AE"/>
        </w:rPr>
        <w:t xml:space="preserve"> يعني مُقَدَّس للغاية أو فريد في قُدسيته. إذا لم يكن هذا الشكل يعبر عن أن هذا العنصر سيصبح فريدًا في قدسيته في لغتك، فقد تحتاج إلى إيجاد طريقة أخرى للتعبير عن هذه الفكرة. ترجمة بديلة: "شيء مُقَدَّس للغاية" أو "مُقَدَّس بشكل استثنائي"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37 (#2)</w:t>
      </w:r>
      <w:r>
        <w:rPr>
          <w:rtl/>
          <w:cs/>
          <w:lang w:val="ar_AE" w:bidi="ar_AE"/>
        </w:rPr>
      </w:r>
    </w:p>
    <w:p>
      <w:pPr>
        <w:bidi/>
      </w:pPr>
      <w:r>
        <w:rPr>
          <w:rtl/>
          <w:cs/>
          <w:lang w:val="ar_AE" w:bidi="ar_AE"/>
        </w:rPr>
      </w:r>
      <w:r>
        <w:rPr>
          <w:rtl/>
          <w:cs/>
          <w:lang w:val="ar_AE" w:bidi="ar_AE"/>
        </w:rPr>
        <w:t>יִקְדָּֽשׁ</w:t>
      </w:r>
    </w:p>
    <w:p>
      <w:pPr>
        <w:bidi/>
      </w:pPr>
      <w:r>
        <w:rPr>
          <w:rtl/>
          <w:cs/>
          <w:lang w:val="ar_AE" w:bidi="ar_AE"/>
        </w:rPr>
      </w:r>
      <w:r>
        <w:rPr>
          <w:b/>
          <w:rtl/>
          <w:cs/>
          <w:lang w:val="ar_AE" w:bidi="ar_AE"/>
        </w:rPr>
        <w:t>"يَكُونُ مُقَدَّسًا"</w:t>
      </w:r>
    </w:p>
    <w:p>
      <w:pPr>
        <w:bidi/>
      </w:pPr>
      <w:r>
        <w:rPr>
          <w:rtl/>
          <w:cs/>
          <w:lang w:val="ar_AE" w:bidi="ar_AE"/>
        </w:rPr>
      </w:r>
      <w:r>
        <w:rPr>
          <w:rtl/>
          <w:cs/>
          <w:lang w:val="ar_AE" w:bidi="ar_AE"/>
        </w:rPr>
        <w:t>الترجمة البديلة: "يصبح أيضًا مُكرسًا"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38 (#1)</w:t>
      </w:r>
      <w:r>
        <w:rPr>
          <w:rtl/>
          <w:cs/>
          <w:lang w:val="ar_AE" w:bidi="ar_AE"/>
        </w:rPr>
      </w:r>
    </w:p>
    <w:p>
      <w:pPr>
        <w:bidi/>
      </w:pPr>
      <w:r>
        <w:rPr>
          <w:rtl/>
          <w:cs/>
          <w:lang w:val="ar_AE" w:bidi="ar_AE"/>
        </w:rPr>
      </w:r>
      <w:r>
        <w:rPr>
          <w:rtl/>
          <w:cs/>
          <w:lang w:val="ar_AE" w:bidi="ar_AE"/>
        </w:rPr>
        <w:t>בְּנֵֽי־שָׁנָ֛ה</w:t>
      </w:r>
    </w:p>
    <w:p>
      <w:pPr>
        <w:bidi/>
      </w:pPr>
      <w:r>
        <w:rPr>
          <w:rtl/>
          <w:cs/>
          <w:lang w:val="ar_AE" w:bidi="ar_AE"/>
        </w:rPr>
      </w:r>
      <w:r>
        <w:rPr>
          <w:b/>
          <w:rtl/>
          <w:cs/>
          <w:lang w:val="ar_AE" w:bidi="ar_AE"/>
        </w:rPr>
        <w:t>"خَرُوفَانِ حَوْلِيَّانِ"</w:t>
      </w:r>
    </w:p>
    <w:p>
      <w:pPr>
        <w:bidi/>
      </w:pPr>
      <w:r>
        <w:rPr>
          <w:rtl/>
          <w:cs/>
          <w:lang w:val="ar_AE" w:bidi="ar_AE"/>
        </w:rPr>
      </w:r>
      <w:r>
        <w:rPr>
          <w:rtl/>
          <w:cs/>
          <w:lang w:val="ar_AE" w:bidi="ar_AE"/>
        </w:rPr>
        <w:t xml:space="preserve">العبارة </w:t>
      </w:r>
      <w:r>
        <w:rPr>
          <w:b/>
          <w:rtl/>
          <w:cs/>
          <w:lang w:val="ar_AE" w:bidi="ar_AE"/>
        </w:rPr>
        <w:t>خَرُوفَانِ حَوْلِيَّانِ</w:t>
      </w:r>
      <w:r>
        <w:rPr>
          <w:rtl/>
          <w:cs/>
          <w:lang w:val="ar_AE" w:bidi="ar_AE"/>
        </w:rPr>
        <w:t xml:space="preserve"> هي تعبير اصطلاحي يعني أن عمرهما كان سنة واحدة. إذا كان ذلك مفيدًا في لغتك، فيمكنك استخدام تعبير مماثل أو استخدام لغة واضحة.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39 (#1)</w:t>
      </w:r>
      <w:r>
        <w:rPr>
          <w:rtl/>
          <w:cs/>
          <w:lang w:val="ar_AE" w:bidi="ar_AE"/>
        </w:rPr>
      </w:r>
    </w:p>
    <w:p>
      <w:pPr>
        <w:bidi/>
      </w:pPr>
      <w:r>
        <w:rPr>
          <w:rtl/>
          <w:cs/>
          <w:lang w:val="ar_AE" w:bidi="ar_AE"/>
        </w:rPr>
      </w:r>
      <w:r>
        <w:rPr>
          <w:rtl/>
          <w:cs/>
          <w:lang w:val="ar_AE" w:bidi="ar_AE"/>
        </w:rPr>
        <w:t>בֵּ֥ין הָ⁠עַרְבָּֽיִם</w:t>
      </w:r>
    </w:p>
    <w:p>
      <w:pPr>
        <w:bidi/>
      </w:pPr>
      <w:r>
        <w:rPr>
          <w:rtl/>
          <w:cs/>
          <w:lang w:val="ar_AE" w:bidi="ar_AE"/>
        </w:rPr>
      </w:r>
      <w:r>
        <w:rPr>
          <w:b/>
          <w:rtl/>
          <w:cs/>
          <w:lang w:val="ar_AE" w:bidi="ar_AE"/>
        </w:rPr>
        <w:t>"فِي الْعَشِيَّةِ"</w:t>
      </w:r>
    </w:p>
    <w:p>
      <w:pPr>
        <w:bidi/>
      </w:pPr>
      <w:r>
        <w:rPr>
          <w:rtl/>
          <w:cs/>
          <w:lang w:val="ar_AE" w:bidi="ar_AE"/>
        </w:rPr>
      </w:r>
      <w:r>
        <w:rPr>
          <w:rtl/>
          <w:cs/>
          <w:lang w:val="ar_AE" w:bidi="ar_AE"/>
        </w:rPr>
        <w:t>المعنى الدقيق لهذه العبارة محل نقاش. ونظرًا لأن الكهنة كانوا يأكلون الكثير من الذبائح، فقد يكون قد تم تقديمها في وقت وجبة المساء.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40 (#1)</w:t>
      </w:r>
      <w:r>
        <w:rPr>
          <w:rtl/>
          <w:cs/>
          <w:lang w:val="ar_AE" w:bidi="ar_AE"/>
        </w:rPr>
      </w:r>
    </w:p>
    <w:p>
      <w:pPr>
        <w:bidi/>
      </w:pPr>
      <w:r>
        <w:rPr>
          <w:rtl/>
          <w:cs/>
          <w:lang w:val="ar_AE" w:bidi="ar_AE"/>
        </w:rPr>
      </w:r>
      <w:r>
        <w:rPr>
          <w:rtl/>
          <w:cs/>
          <w:lang w:val="ar_AE" w:bidi="ar_AE"/>
        </w:rPr>
        <w:t>וְ⁠עִשָּׂרֹ֨ן &amp; רֶ֣בַע &amp; רְבִעִ֥ית</w:t>
      </w:r>
    </w:p>
    <w:p>
      <w:pPr>
        <w:bidi/>
      </w:pPr>
      <w:r>
        <w:rPr>
          <w:rtl/>
          <w:cs/>
          <w:lang w:val="ar_AE" w:bidi="ar_AE"/>
        </w:rPr>
      </w:r>
      <w:r>
        <w:rPr>
          <w:b/>
          <w:rtl/>
          <w:cs/>
          <w:lang w:val="ar_AE" w:bidi="ar_AE"/>
        </w:rPr>
        <w:t>"عُشر"</w:t>
      </w:r>
      <w:r>
        <w:rPr>
          <w:rtl/>
          <w:cs/>
          <w:lang w:val="ar_AE" w:bidi="ar_AE"/>
        </w:rPr>
        <w:t xml:space="preserve"> - </w:t>
      </w:r>
      <w:r>
        <w:rPr>
          <w:b/>
          <w:rtl/>
          <w:cs/>
          <w:lang w:val="ar_AE" w:bidi="ar_AE"/>
        </w:rPr>
        <w:t>"بِرُبْعِ"</w:t>
      </w:r>
      <w:r>
        <w:rPr>
          <w:rtl/>
          <w:cs/>
          <w:lang w:val="ar_AE" w:bidi="ar_AE"/>
        </w:rPr>
        <w:t xml:space="preserve"> - </w:t>
      </w:r>
      <w:r>
        <w:rPr>
          <w:b/>
          <w:rtl/>
          <w:cs/>
          <w:lang w:val="ar_AE" w:bidi="ar_AE"/>
        </w:rPr>
        <w:t>"رُبْعُ"</w:t>
      </w:r>
    </w:p>
    <w:p>
      <w:pPr>
        <w:bidi/>
      </w:pPr>
      <w:r>
        <w:rPr>
          <w:rtl/>
          <w:cs/>
          <w:lang w:val="ar_AE" w:bidi="ar_AE"/>
        </w:rPr>
      </w:r>
      <w:r>
        <w:rPr>
          <w:rtl/>
          <w:cs/>
          <w:lang w:val="ar_AE" w:bidi="ar_AE"/>
        </w:rPr>
        <w:t xml:space="preserve">كلمة </w:t>
      </w:r>
      <w:r>
        <w:rPr>
          <w:b/>
          <w:rtl/>
          <w:cs/>
          <w:lang w:val="ar_AE" w:bidi="ar_AE"/>
        </w:rPr>
        <w:t>عُشر</w:t>
      </w:r>
      <w:r>
        <w:rPr>
          <w:rtl/>
          <w:cs/>
          <w:lang w:val="ar_AE" w:bidi="ar_AE"/>
        </w:rPr>
        <w:t xml:space="preserve"> تعني جزءًا واحدًا من عشرة أجزاء متساوية. بينما تعني كلمة </w:t>
      </w:r>
      <w:r>
        <w:rPr>
          <w:b/>
          <w:rtl/>
          <w:cs/>
          <w:lang w:val="ar_AE" w:bidi="ar_AE"/>
        </w:rPr>
        <w:t>رُبع</w:t>
      </w:r>
      <w:r>
        <w:rPr>
          <w:rtl/>
          <w:cs/>
          <w:lang w:val="ar_AE" w:bidi="ar_AE"/>
        </w:rPr>
        <w:t xml:space="preserve"> جزءًا واحدًا من أربعة أجزاء متساوية.</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40 (#2)</w:t>
      </w:r>
      <w:r>
        <w:rPr>
          <w:rtl/>
          <w:cs/>
          <w:lang w:val="ar_AE" w:bidi="ar_AE"/>
        </w:rPr>
      </w:r>
    </w:p>
    <w:p>
      <w:pPr>
        <w:bidi/>
      </w:pPr>
      <w:r>
        <w:rPr>
          <w:rtl/>
          <w:cs/>
          <w:lang w:val="ar_AE" w:bidi="ar_AE"/>
        </w:rPr>
      </w:r>
      <w:r>
        <w:rPr>
          <w:rtl/>
          <w:cs/>
          <w:lang w:val="ar_AE" w:bidi="ar_AE"/>
        </w:rPr>
        <w:t>וְ⁠עִשָּׂרֹ֨ן סֹ֜לֶת</w:t>
      </w:r>
    </w:p>
    <w:p>
      <w:pPr>
        <w:bidi/>
      </w:pPr>
      <w:r>
        <w:rPr>
          <w:rtl/>
          <w:cs/>
          <w:lang w:val="ar_AE" w:bidi="ar_AE"/>
        </w:rPr>
      </w:r>
      <w:r>
        <w:rPr>
          <w:b/>
          <w:rtl/>
          <w:cs/>
          <w:lang w:val="ar_AE" w:bidi="ar_AE"/>
        </w:rPr>
        <w:t>"وَعُشْرٌ مِنْ دَقِيق"</w:t>
      </w:r>
    </w:p>
    <w:p>
      <w:pPr>
        <w:bidi/>
      </w:pPr>
      <w:r>
        <w:rPr>
          <w:rtl/>
          <w:cs/>
          <w:lang w:val="ar_AE" w:bidi="ar_AE"/>
        </w:rPr>
      </w:r>
      <w:r>
        <w:rPr>
          <w:rtl/>
          <w:cs/>
          <w:lang w:val="ar_AE" w:bidi="ar_AE"/>
        </w:rPr>
        <w:t>يقترح العديد من المُعَلِّقين أن هذا يعني عُشر "الإيفة" حتى وإن لم تُكتب كلمة "الإيفة". إذا كانت طريقتك في الترجمة تحتفظ بكلمات القياس الأصلية، فقد تحتاج إلى إدراج الكلمة التي تستخدمها لـ"الإيفة" هنا.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40 (#3)</w:t>
      </w:r>
      <w:r>
        <w:rPr>
          <w:rtl/>
          <w:cs/>
          <w:lang w:val="ar_AE" w:bidi="ar_AE"/>
        </w:rPr>
      </w:r>
    </w:p>
    <w:p>
      <w:pPr>
        <w:bidi/>
      </w:pPr>
      <w:r>
        <w:rPr>
          <w:rtl/>
          <w:cs/>
          <w:lang w:val="ar_AE" w:bidi="ar_AE"/>
        </w:rPr>
      </w:r>
      <w:r>
        <w:rPr>
          <w:rtl/>
          <w:cs/>
          <w:lang w:val="ar_AE" w:bidi="ar_AE"/>
        </w:rPr>
        <w:t>וְ⁠עִשָּׂרֹ֨ן סֹ֜לֶת &amp; רֶ֣בַע הַ⁠הִ֔ין &amp; רְבִעִ֥ית הַ⁠הִ֖ין</w:t>
      </w:r>
    </w:p>
    <w:p>
      <w:pPr>
        <w:bidi/>
      </w:pPr>
      <w:r>
        <w:rPr>
          <w:rtl/>
          <w:cs/>
          <w:lang w:val="ar_AE" w:bidi="ar_AE"/>
        </w:rPr>
      </w:r>
      <w:r>
        <w:rPr>
          <w:b/>
          <w:rtl/>
          <w:cs/>
          <w:lang w:val="ar_AE" w:bidi="ar_AE"/>
        </w:rPr>
        <w:t>"وَعُشْرٌ مِنْ دَقِيق"</w:t>
      </w:r>
      <w:r>
        <w:rPr>
          <w:rtl/>
          <w:cs/>
          <w:lang w:val="ar_AE" w:bidi="ar_AE"/>
        </w:rPr>
        <w:t xml:space="preserve"> - </w:t>
      </w:r>
      <w:r>
        <w:rPr>
          <w:b/>
          <w:rtl/>
          <w:cs/>
          <w:lang w:val="ar_AE" w:bidi="ar_AE"/>
        </w:rPr>
        <w:t>"بِرُبْعِ الْهِينِ"</w:t>
      </w:r>
      <w:r>
        <w:rPr>
          <w:rtl/>
          <w:cs/>
          <w:lang w:val="ar_AE" w:bidi="ar_AE"/>
        </w:rPr>
        <w:t xml:space="preserve"> - </w:t>
      </w:r>
      <w:r>
        <w:rPr>
          <w:b/>
          <w:rtl/>
          <w:cs/>
          <w:lang w:val="ar_AE" w:bidi="ar_AE"/>
        </w:rPr>
        <w:t>"رُبْعُ الْهِينِ"</w:t>
      </w:r>
    </w:p>
    <w:p>
      <w:pPr>
        <w:bidi/>
      </w:pPr>
      <w:r>
        <w:rPr>
          <w:rtl/>
          <w:cs/>
          <w:lang w:val="ar_AE" w:bidi="ar_AE"/>
        </w:rPr>
      </w:r>
      <w:r>
        <w:rPr>
          <w:rtl/>
          <w:cs/>
          <w:lang w:val="ar_AE" w:bidi="ar_AE"/>
        </w:rPr>
        <w:t>القيم المذكورة في الترجمة الإنجليزية UST هي تقريبية لأن الحجم الدقيق للإيفة والهِين غير معروف بدقة. قد تكون الإيفة (القياس الضمني) حوالي 22 لترًا، لذا فإن هذا يساوي حوالي 2.2 لتر من الدقيق. وقد يكون الهِين حوالي 3.7 لتر، لذا فإن هذا يساوي حوالي لتر واحد من الزيت ومن الخمر.</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41 (#1)</w:t>
      </w:r>
      <w:r>
        <w:rPr>
          <w:rtl/>
          <w:cs/>
          <w:lang w:val="ar_AE" w:bidi="ar_AE"/>
        </w:rPr>
      </w:r>
    </w:p>
    <w:p>
      <w:pPr>
        <w:bidi/>
      </w:pPr>
      <w:r>
        <w:rPr>
          <w:rtl/>
          <w:cs/>
          <w:lang w:val="ar_AE" w:bidi="ar_AE"/>
        </w:rPr>
      </w:r>
      <w:r>
        <w:rPr>
          <w:rtl/>
          <w:cs/>
          <w:lang w:val="ar_AE" w:bidi="ar_AE"/>
        </w:rPr>
        <w:t>בֵּ֣ין הָ⁠עַרְבָּ֑יִם</w:t>
      </w:r>
    </w:p>
    <w:p>
      <w:pPr>
        <w:bidi/>
      </w:pPr>
      <w:r>
        <w:rPr>
          <w:rtl/>
          <w:cs/>
          <w:lang w:val="ar_AE" w:bidi="ar_AE"/>
        </w:rPr>
      </w:r>
      <w:r>
        <w:rPr>
          <w:b/>
          <w:rtl/>
          <w:cs/>
          <w:lang w:val="ar_AE" w:bidi="ar_AE"/>
        </w:rPr>
        <w:t>"فِي الْعَشِيَّةِ"</w:t>
      </w:r>
    </w:p>
    <w:p>
      <w:pPr>
        <w:bidi/>
      </w:pPr>
      <w:r>
        <w:rPr>
          <w:rtl/>
          <w:cs/>
          <w:lang w:val="ar_AE" w:bidi="ar_AE"/>
        </w:rPr>
      </w:r>
      <w:r>
        <w:rPr>
          <w:rtl/>
          <w:cs/>
          <w:lang w:val="ar_AE" w:bidi="ar_AE"/>
        </w:rPr>
        <w:t xml:space="preserve">المعنى الدقيق لعبارة </w:t>
      </w:r>
      <w:r>
        <w:rPr>
          <w:b/>
          <w:rtl/>
          <w:cs/>
          <w:lang w:val="ar_AE" w:bidi="ar_AE"/>
        </w:rPr>
        <w:t>فِي الْعَشِيَّةِ</w:t>
      </w:r>
      <w:r>
        <w:rPr>
          <w:rtl/>
          <w:cs/>
          <w:lang w:val="ar_AE" w:bidi="ar_AE"/>
        </w:rPr>
        <w:t xml:space="preserve"> محل نقاش. ونظرًا لأن الكهنة كانوا يأكلون العديد من الذبائح، فقد يكون قد تم تقديمها عند وقت وجبة المساء. انظر كيف ترجمتها في </w:t>
      </w:r>
      <w:r>
        <w:rPr>
          <w:rtl/>
          <w:cs/>
          <w:lang w:val="ar_AE" w:bidi="ar_AE"/>
        </w:rPr>
        <w:t>29:39</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42 (#1)</w:t>
      </w:r>
      <w:r>
        <w:rPr>
          <w:rtl/>
          <w:cs/>
          <w:lang w:val="ar_AE" w:bidi="ar_AE"/>
        </w:rPr>
      </w:r>
    </w:p>
    <w:p>
      <w:pPr>
        <w:bidi/>
      </w:pPr>
      <w:r>
        <w:rPr>
          <w:rtl/>
          <w:cs/>
          <w:lang w:val="ar_AE" w:bidi="ar_AE"/>
        </w:rPr>
      </w:r>
      <w:r>
        <w:rPr>
          <w:rtl/>
          <w:cs/>
          <w:lang w:val="ar_AE" w:bidi="ar_AE"/>
        </w:rPr>
        <w:t>לְ⁠דֹרֹ֣תֵי⁠כֶ֔ם</w:t>
      </w:r>
    </w:p>
    <w:p>
      <w:pPr>
        <w:bidi/>
      </w:pPr>
      <w:r>
        <w:rPr>
          <w:rtl/>
          <w:cs/>
          <w:lang w:val="ar_AE" w:bidi="ar_AE"/>
        </w:rPr>
      </w:r>
      <w:r>
        <w:rPr>
          <w:b/>
          <w:rtl/>
          <w:cs/>
          <w:lang w:val="ar_AE" w:bidi="ar_AE"/>
        </w:rPr>
        <w:t>"دَائِمَةٌ فِي أَجْيَالِكُمْ"</w:t>
      </w:r>
    </w:p>
    <w:p>
      <w:pPr>
        <w:bidi/>
      </w:pPr>
      <w:r>
        <w:rPr>
          <w:rtl/>
          <w:cs/>
          <w:lang w:val="ar_AE" w:bidi="ar_AE"/>
        </w:rPr>
      </w:r>
      <w:r>
        <w:rPr>
          <w:rtl/>
          <w:cs/>
          <w:lang w:val="ar_AE" w:bidi="ar_AE"/>
        </w:rPr>
        <w:t xml:space="preserve">الترجمة البديلة: "عبر جميع أجيال نسلك." انظر كيف ترجمت هذا في </w:t>
      </w:r>
      <w:r>
        <w:rPr>
          <w:rtl/>
          <w:cs/>
          <w:lang w:val="ar_AE" w:bidi="ar_AE"/>
        </w:rPr>
        <w:t>خروج 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42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هذا يعني في حضرة الرب. ترجمة بديلة: "قدام الرب "</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43 (#1)</w:t>
      </w:r>
      <w:r>
        <w:rPr>
          <w:rtl/>
          <w:cs/>
          <w:lang w:val="ar_AE" w:bidi="ar_AE"/>
        </w:rPr>
      </w:r>
    </w:p>
    <w:p>
      <w:pPr>
        <w:bidi/>
      </w:pPr>
      <w:r>
        <w:rPr>
          <w:rtl/>
          <w:cs/>
          <w:lang w:val="ar_AE" w:bidi="ar_AE"/>
        </w:rPr>
      </w:r>
      <w:r>
        <w:rPr>
          <w:rtl/>
          <w:cs/>
          <w:lang w:val="ar_AE" w:bidi="ar_AE"/>
        </w:rPr>
        <w:t>וְ⁠נִקְדַּ֖שׁ בִּ⁠כְבֹדִֽ⁠י</w:t>
      </w:r>
    </w:p>
    <w:p>
      <w:pPr>
        <w:bidi/>
      </w:pPr>
      <w:r>
        <w:rPr>
          <w:rtl/>
          <w:cs/>
          <w:lang w:val="ar_AE" w:bidi="ar_AE"/>
        </w:rPr>
      </w:r>
      <w:r>
        <w:rPr>
          <w:b/>
          <w:rtl/>
          <w:cs/>
          <w:lang w:val="ar_AE" w:bidi="ar_AE"/>
        </w:rPr>
        <w:t>"فَيُقَدَّسُ بِمَجْدِي"</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"حضوري المجيد هو الذي يكرس الخيمة 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30</w:t>
      </w:r>
      <w:r>
        <w:rPr>
          <w:rtl/>
          <w:cs/>
          <w:lang w:val="ar_AE" w:bidi="ar_AE"/>
        </w:rPr>
      </w:r>
    </w:p>
    <w:p>
      <w:pPr>
        <w:bidi/>
      </w:pPr>
      <w:r>
        <w:rPr>
          <w:rtl/>
          <w:cs/>
          <w:lang w:val="ar_AE" w:bidi="ar_AE"/>
        </w:rPr>
      </w:r>
      <w:r>
        <w:rPr>
          <w:rtl/>
          <w:cs/>
          <w:lang w:val="ar_AE" w:bidi="ar_AE"/>
        </w:rPr>
        <w:t>هذا الأصحاح في أغلبه رجوع إلى التعليمات الخاصة ببناء أجزاء وآنية العبادة للمَقدِس. أشكال الضمير "أنت" هي في الغالب بصيغة المفرد. ومع ذلك، فإنها تشير مرة أخرى إلى العمال الذين سيوجههم موسى، لذا ينبغي العودة إلى الأسلوب الذي تم اتِّبَاعه في الأصحاحات 25–28.</w:t>
      </w:r>
    </w:p>
    <w:p>
      <w:pPr>
        <w:pStyle w:val="Heading3"/>
        <w:bidi/>
      </w:pPr>
      <w:r>
        <w:rPr>
          <w:rtl/>
          <w:cs/>
          <w:lang w:val="ar_AE" w:bidi="ar_AE"/>
        </w:rPr>
        <w:t>البنية (الهيكل):</w:t>
      </w:r>
    </w:p>
    <w:p>
      <w:pPr>
        <w:pStyle w:val="ListBullet"/>
        <w:bidi/>
        <w:spacing w:line="240" w:lineRule="auto"/>
        <w:ind w:left="720"/>
      </w:pPr>
      <w:r>
        <w:rPr>
          <w:rtl/>
          <w:cs/>
          <w:lang w:val="ar_AE" w:bidi="ar_AE"/>
        </w:rPr>
      </w:r>
      <w:r>
        <w:rPr>
          <w:rtl/>
          <w:cs/>
          <w:lang w:val="ar_AE" w:bidi="ar_AE"/>
        </w:rPr>
        <w:t>الآيات 1–10: مذبح البخور</w:t>
      </w:r>
    </w:p>
    <w:p>
      <w:pPr>
        <w:pStyle w:val="ListBullet"/>
        <w:bidi/>
        <w:spacing w:line="240" w:lineRule="auto"/>
        <w:ind w:left="1440"/>
      </w:pPr>
      <w:r>
        <w:rPr>
          <w:rtl/>
          <w:cs/>
          <w:lang w:val="ar_AE" w:bidi="ar_AE"/>
        </w:rPr>
      </w:r>
      <w:r>
        <w:rPr>
          <w:rtl/>
          <w:cs/>
          <w:lang w:val="ar_AE" w:bidi="ar_AE"/>
        </w:rPr>
        <w:t>الآيات 1–6: إرشادات لصنع مذبح البخور</w:t>
      </w:r>
    </w:p>
    <w:p>
      <w:pPr>
        <w:pStyle w:val="ListBullet"/>
        <w:bidi/>
        <w:spacing w:line="240" w:lineRule="auto"/>
        <w:ind w:left="1440"/>
      </w:pPr>
      <w:r>
        <w:rPr>
          <w:rtl/>
          <w:cs/>
          <w:lang w:val="ar_AE" w:bidi="ar_AE"/>
        </w:rPr>
      </w:r>
      <w:r>
        <w:rPr>
          <w:rtl/>
          <w:cs/>
          <w:lang w:val="ar_AE" w:bidi="ar_AE"/>
        </w:rPr>
        <w:t>الآيات 7–10: استخدام مذبح البخور</w:t>
      </w:r>
    </w:p>
    <w:p>
      <w:pPr>
        <w:pStyle w:val="ListBullet"/>
        <w:bidi/>
        <w:spacing w:line="240" w:lineRule="auto"/>
        <w:ind w:left="720"/>
      </w:pPr>
      <w:r>
        <w:rPr>
          <w:rtl/>
          <w:cs/>
          <w:lang w:val="ar_AE" w:bidi="ar_AE"/>
        </w:rPr>
      </w:r>
      <w:r>
        <w:rPr>
          <w:rtl/>
          <w:cs/>
          <w:lang w:val="ar_AE" w:bidi="ar_AE"/>
        </w:rPr>
        <w:t>الآيات 11–16: فدية المال لأجل التعداد</w:t>
      </w:r>
    </w:p>
    <w:p>
      <w:pPr>
        <w:pStyle w:val="ListBullet"/>
        <w:bidi/>
        <w:spacing w:line="240" w:lineRule="auto"/>
        <w:ind w:left="720"/>
      </w:pPr>
      <w:r>
        <w:rPr>
          <w:rtl/>
          <w:cs/>
          <w:lang w:val="ar_AE" w:bidi="ar_AE"/>
        </w:rPr>
      </w:r>
      <w:r>
        <w:rPr>
          <w:rtl/>
          <w:cs/>
          <w:lang w:val="ar_AE" w:bidi="ar_AE"/>
        </w:rPr>
        <w:t>الآيات 17–21: إرشادات للمرحضة</w:t>
      </w:r>
    </w:p>
    <w:p>
      <w:pPr>
        <w:pStyle w:val="ListBullet"/>
        <w:bidi/>
        <w:spacing w:line="240" w:lineRule="auto"/>
        <w:ind w:left="720"/>
      </w:pPr>
      <w:r>
        <w:rPr>
          <w:rtl/>
          <w:cs/>
          <w:lang w:val="ar_AE" w:bidi="ar_AE"/>
        </w:rPr>
      </w:r>
      <w:r>
        <w:rPr>
          <w:rtl/>
          <w:cs/>
          <w:lang w:val="ar_AE" w:bidi="ar_AE"/>
        </w:rPr>
        <w:t>الآيات 22–30: زيت المسحة</w:t>
      </w:r>
    </w:p>
    <w:p>
      <w:pPr>
        <w:pStyle w:val="ListBullet"/>
        <w:bidi/>
        <w:spacing w:line="240" w:lineRule="auto"/>
        <w:ind w:left="1440"/>
      </w:pPr>
      <w:r>
        <w:rPr>
          <w:rtl/>
          <w:cs/>
          <w:lang w:val="ar_AE" w:bidi="ar_AE"/>
        </w:rPr>
      </w:r>
      <w:r>
        <w:rPr>
          <w:rtl/>
          <w:cs/>
          <w:lang w:val="ar_AE" w:bidi="ar_AE"/>
        </w:rPr>
        <w:t>الآيات 22–25: إرشادات لتحضير الزيت</w:t>
      </w:r>
    </w:p>
    <w:p>
      <w:pPr>
        <w:pStyle w:val="ListBullet"/>
        <w:bidi/>
        <w:spacing w:line="240" w:lineRule="auto"/>
        <w:ind w:left="1440"/>
      </w:pPr>
      <w:r>
        <w:rPr>
          <w:rtl/>
          <w:cs/>
          <w:lang w:val="ar_AE" w:bidi="ar_AE"/>
        </w:rPr>
      </w:r>
      <w:r>
        <w:rPr>
          <w:rtl/>
          <w:cs/>
          <w:lang w:val="ar_AE" w:bidi="ar_AE"/>
        </w:rPr>
        <w:t>الآيات 26–33: تعليمات لاستخدام الزيت. الآيات 34–38: كيفية صنع واستخدام البخور المُقَدَّس.</w:t>
      </w:r>
    </w:p>
    <w:p>
      <w:pPr>
        <w:pStyle w:val="Heading3"/>
        <w:bidi/>
      </w:pPr>
      <w:r>
        <w:rPr>
          <w:rtl/>
          <w:cs/>
          <w:lang w:val="ar_AE" w:bidi="ar_AE"/>
        </w:rPr>
        <w:t>مفاهيم خاصة في هذا الأصحاح</w:t>
      </w:r>
    </w:p>
    <w:p>
      <w:pPr>
        <w:pStyle w:val="Heading4"/>
        <w:bidi/>
      </w:pPr>
      <w:r>
        <w:rPr>
          <w:rtl/>
          <w:cs/>
          <w:lang w:val="ar_AE" w:bidi="ar_AE"/>
        </w:rPr>
        <w:t>الكفارة</w:t>
      </w:r>
    </w:p>
    <w:p>
      <w:pPr>
        <w:bidi/>
      </w:pPr>
      <w:r>
        <w:rPr>
          <w:rtl/>
          <w:cs/>
          <w:lang w:val="ar_AE" w:bidi="ar_AE"/>
        </w:rPr>
      </w:r>
      <w:r>
        <w:rPr>
          <w:rtl/>
          <w:cs/>
          <w:lang w:val="ar_AE" w:bidi="ar_AE"/>
        </w:rPr>
        <w:t xml:space="preserve">من خلال تقديم الدم وفدية المال، تم الحفاظ على الأشياء والأشخاص في رِضَا الله. (انظر: </w:t>
      </w:r>
      <w:r>
        <w:rPr>
          <w:rtl/>
          <w:cs/>
          <w:lang w:val="ar_AE" w:bidi="ar_AE"/>
        </w:rPr>
        <w:t>الكفارة</w:t>
      </w:r>
      <w:r>
        <w:rPr>
          <w:rtl/>
          <w:cs/>
          <w:lang w:val="ar_AE" w:bidi="ar_AE"/>
        </w:rPr>
        <w:t>)</w:t>
      </w:r>
    </w:p>
    <w:p>
      <w:pPr>
        <w:pStyle w:val="Heading4"/>
        <w:bidi/>
      </w:pPr>
      <w:r>
        <w:rPr>
          <w:rtl/>
          <w:cs/>
          <w:lang w:val="ar_AE" w:bidi="ar_AE"/>
        </w:rPr>
        <w:t>القداسة</w:t>
      </w:r>
    </w:p>
    <w:p>
      <w:pPr>
        <w:bidi/>
      </w:pPr>
      <w:r>
        <w:rPr>
          <w:rtl/>
          <w:cs/>
          <w:lang w:val="ar_AE" w:bidi="ar_AE"/>
        </w:rPr>
      </w:r>
      <w:r>
        <w:rPr>
          <w:rtl/>
          <w:cs/>
          <w:lang w:val="ar_AE" w:bidi="ar_AE"/>
        </w:rPr>
        <w:t xml:space="preserve">بعض العناصر في هذا الأصحاح أصبحت مُقَدَّسة لدرجة أنها يمكن أن تجعل أشياء أخرى مُقَدَّسة. (انظر: </w:t>
      </w:r>
      <w:r>
        <w:rPr>
          <w:rtl/>
          <w:cs/>
          <w:lang w:val="ar_AE" w:bidi="ar_AE"/>
        </w:rPr>
        <w:t>قدوس</w:t>
      </w:r>
      <w:r>
        <w:rPr>
          <w:rtl/>
          <w:cs/>
          <w:lang w:val="ar_AE" w:bidi="ar_AE"/>
        </w:rPr>
        <w:t>)</w:t>
      </w:r>
    </w:p>
    <w:p>
      <w:pPr>
        <w:pStyle w:val="Heading4"/>
        <w:bidi/>
      </w:pPr>
      <w:r>
        <w:rPr>
          <w:rtl/>
          <w:cs/>
          <w:lang w:val="ar_AE" w:bidi="ar_AE"/>
        </w:rPr>
        <w:t>مصطلحات مجهولة</w:t>
      </w:r>
    </w:p>
    <w:p>
      <w:pPr>
        <w:bidi/>
      </w:pPr>
      <w:r>
        <w:rPr>
          <w:rtl/>
          <w:cs/>
          <w:lang w:val="ar_AE" w:bidi="ar_AE"/>
        </w:rPr>
      </w:r>
      <w:r>
        <w:rPr>
          <w:rtl/>
          <w:cs/>
          <w:lang w:val="ar_AE" w:bidi="ar_AE"/>
        </w:rPr>
        <w:t>هناك عدد من المصطلحات المتعلقة بالمكونات التي لا تزل غير معروفة حتى للعلماء.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 (#1)</w:t>
      </w:r>
      <w:r>
        <w:rPr>
          <w:rtl/>
          <w:cs/>
          <w:lang w:val="ar_AE" w:bidi="ar_AE"/>
        </w:rPr>
      </w:r>
    </w:p>
    <w:p>
      <w:pPr>
        <w:bidi/>
      </w:pPr>
      <w:r>
        <w:rPr>
          <w:rtl/>
          <w:cs/>
          <w:lang w:val="ar_AE" w:bidi="ar_AE"/>
        </w:rPr>
      </w:r>
      <w:r>
        <w:rPr>
          <w:rtl/>
          <w:cs/>
          <w:lang w:val="ar_AE" w:bidi="ar_AE"/>
        </w:rPr>
        <w:t>וְ⁠עָשִׂ֥יתָ</w:t>
      </w:r>
    </w:p>
    <w:p>
      <w:pPr>
        <w:bidi/>
      </w:pPr>
      <w:r>
        <w:rPr>
          <w:rtl/>
          <w:cs/>
          <w:lang w:val="ar_AE" w:bidi="ar_AE"/>
        </w:rPr>
      </w:r>
      <w:r>
        <w:rPr>
          <w:b/>
          <w:rtl/>
          <w:cs/>
          <w:lang w:val="ar_AE" w:bidi="ar_AE"/>
        </w:rPr>
        <w:t>"وَتَصْنَعُ (أنت)"</w:t>
      </w:r>
    </w:p>
    <w:p>
      <w:pPr>
        <w:bidi/>
      </w:pPr>
      <w:r>
        <w:rPr>
          <w:rtl/>
          <w:cs/>
          <w:lang w:val="ar_AE" w:bidi="ar_AE"/>
        </w:rPr>
      </w:r>
      <w:r>
        <w:rPr>
          <w:rtl/>
          <w:cs/>
          <w:lang w:val="ar_AE" w:bidi="ar_AE"/>
        </w:rPr>
        <w:t xml:space="preserve">هنا، يشير الضمير </w:t>
      </w:r>
      <w:r>
        <w:rPr>
          <w:b/>
          <w:rtl/>
          <w:cs/>
          <w:lang w:val="ar_AE" w:bidi="ar_AE"/>
        </w:rPr>
        <w:t>أنت</w:t>
      </w:r>
      <w:r>
        <w:rPr>
          <w:rtl/>
          <w:cs/>
          <w:lang w:val="ar_AE" w:bidi="ar_AE"/>
        </w:rPr>
        <w:t xml:space="preserve"> إلى موسى وشعب إسرائيل. إذا كانت لغتك تميز، فاستخدم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 (#1)</w:t>
      </w:r>
      <w:r>
        <w:rPr>
          <w:rtl/>
          <w:cs/>
          <w:lang w:val="ar_AE" w:bidi="ar_AE"/>
        </w:rPr>
      </w:r>
    </w:p>
    <w:p>
      <w:pPr>
        <w:bidi/>
      </w:pPr>
      <w:r>
        <w:rPr>
          <w:rtl/>
          <w:cs/>
          <w:lang w:val="ar_AE" w:bidi="ar_AE"/>
        </w:rPr>
      </w:r>
      <w:r>
        <w:rPr>
          <w:rtl/>
          <w:cs/>
          <w:lang w:val="ar_AE" w:bidi="ar_AE"/>
        </w:rPr>
        <w:t>קַרְנֹתָֽי⁠ו</w:t>
      </w:r>
    </w:p>
    <w:p>
      <w:pPr>
        <w:bidi/>
      </w:pPr>
      <w:r>
        <w:rPr>
          <w:rtl/>
          <w:cs/>
          <w:lang w:val="ar_AE" w:bidi="ar_AE"/>
        </w:rPr>
      </w:r>
      <w:r>
        <w:rPr>
          <w:b/>
          <w:rtl/>
          <w:cs/>
          <w:lang w:val="ar_AE" w:bidi="ar_AE"/>
        </w:rPr>
        <w:t>"قرونه"</w:t>
      </w:r>
    </w:p>
    <w:p>
      <w:pPr>
        <w:bidi/>
      </w:pPr>
      <w:r>
        <w:rPr>
          <w:rtl/>
          <w:cs/>
          <w:lang w:val="ar_AE" w:bidi="ar_AE"/>
        </w:rPr>
      </w:r>
      <w:r>
        <w:rPr>
          <w:rtl/>
          <w:cs/>
          <w:lang w:val="ar_AE" w:bidi="ar_AE"/>
        </w:rPr>
        <w:t xml:space="preserve">انظر كيف ترجمت كلمة </w:t>
      </w:r>
      <w:r>
        <w:rPr>
          <w:b/>
          <w:rtl/>
          <w:cs/>
          <w:lang w:val="ar_AE" w:bidi="ar_AE"/>
        </w:rPr>
        <w:t>القرون</w:t>
      </w:r>
      <w:r>
        <w:rPr>
          <w:rtl/>
          <w:cs/>
          <w:lang w:val="ar_AE" w:bidi="ar_AE"/>
        </w:rPr>
        <w:t xml:space="preserve"> في </w:t>
      </w:r>
      <w:r>
        <w:rPr>
          <w:rtl/>
          <w:cs/>
          <w:lang w:val="ar_AE" w:bidi="ar_AE"/>
        </w:rPr>
        <w:t>خروج 27:2</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 (#2)</w:t>
      </w:r>
      <w:r>
        <w:rPr>
          <w:rtl/>
          <w:cs/>
          <w:lang w:val="ar_AE" w:bidi="ar_AE"/>
        </w:rPr>
      </w:r>
    </w:p>
    <w:p>
      <w:pPr>
        <w:bidi/>
      </w:pPr>
      <w:r>
        <w:rPr>
          <w:rtl/>
          <w:cs/>
          <w:lang w:val="ar_AE" w:bidi="ar_AE"/>
        </w:rPr>
      </w:r>
      <w:r>
        <w:rPr>
          <w:rtl/>
          <w:cs/>
          <w:lang w:val="ar_AE" w:bidi="ar_AE"/>
        </w:rPr>
        <w:t>אַמָּ֨ה &amp; וְ⁠אַמָּ֤ה &amp; וְ⁠אַמָּתַ֖יִם</w:t>
      </w:r>
    </w:p>
    <w:p>
      <w:pPr>
        <w:bidi/>
      </w:pPr>
      <w:r>
        <w:rPr>
          <w:rtl/>
          <w:cs/>
          <w:lang w:val="ar_AE" w:bidi="ar_AE"/>
        </w:rPr>
      </w:r>
      <w:r>
        <w:rPr>
          <w:b/>
          <w:rtl/>
          <w:cs/>
          <w:lang w:val="ar_AE" w:bidi="ar_AE"/>
        </w:rPr>
        <w:t>"طُولُهُ ذِرَاعٌ"</w:t>
      </w:r>
      <w:r>
        <w:rPr>
          <w:rtl/>
          <w:cs/>
          <w:lang w:val="ar_AE" w:bidi="ar_AE"/>
        </w:rPr>
        <w:t xml:space="preserve"> - </w:t>
      </w:r>
      <w:r>
        <w:rPr>
          <w:b/>
          <w:rtl/>
          <w:cs/>
          <w:lang w:val="ar_AE" w:bidi="ar_AE"/>
        </w:rPr>
        <w:t>"وَعَرْضُهُ ذِرَاعٌ."</w:t>
      </w:r>
      <w:r>
        <w:rPr>
          <w:rtl/>
          <w:cs/>
          <w:lang w:val="ar_AE" w:bidi="ar_AE"/>
        </w:rPr>
        <w:t xml:space="preserve"> - </w:t>
      </w:r>
      <w:r>
        <w:rPr>
          <w:b/>
          <w:rtl/>
          <w:cs/>
          <w:lang w:val="ar_AE" w:bidi="ar_AE"/>
        </w:rPr>
        <w:t>"و"</w:t>
      </w:r>
      <w:r>
        <w:rPr>
          <w:rtl/>
          <w:cs/>
          <w:lang w:val="ar_AE" w:bidi="ar_AE"/>
        </w:rPr>
        <w:t xml:space="preserve"> - </w:t>
      </w:r>
      <w:r>
        <w:rPr>
          <w:b/>
          <w:rtl/>
          <w:cs/>
          <w:lang w:val="ar_AE" w:bidi="ar_AE"/>
        </w:rPr>
        <w:t>"ارْتِفَاعُهُ ذِرَاعَانِ"</w:t>
      </w:r>
    </w:p>
    <w:p>
      <w:pPr>
        <w:bidi/>
      </w:pPr>
      <w:r>
        <w:rPr>
          <w:rtl/>
          <w:cs/>
          <w:lang w:val="ar_AE" w:bidi="ar_AE"/>
        </w:rPr>
      </w:r>
      <w:r>
        <w:rPr>
          <w:rtl/>
          <w:cs/>
          <w:lang w:val="ar_AE" w:bidi="ar_AE"/>
        </w:rPr>
        <w:t xml:space="preserve">إذا كان ذلك مفيدًا لقرائك، فيمكنك التعبير عن ذلك باستخدام القياسات الحديثة، إما في النَّص أو في حاشية. ويساوي </w:t>
      </w:r>
      <w:r>
        <w:rPr>
          <w:b/>
          <w:rtl/>
          <w:cs/>
          <w:lang w:val="ar_AE" w:bidi="ar_AE"/>
        </w:rPr>
        <w:t>الذراع</w:t>
      </w:r>
      <w:r>
        <w:rPr>
          <w:rtl/>
          <w:cs/>
          <w:lang w:val="ar_AE" w:bidi="ar_AE"/>
        </w:rPr>
        <w:t xml:space="preserve"> تقريبًا 46 سم. و</w:t>
      </w:r>
      <w:r>
        <w:rPr>
          <w:rtl/>
          <w:cs/>
          <w:lang w:val="ar_AE" w:bidi="ar_AE"/>
        </w:rPr>
        <w:t>للمرجعية، فإن القياسات الأكثر دقة لهذه الآية حسب النظام المتري هي</w:t>
      </w:r>
      <w:r>
        <w:rPr>
          <w:rtl/>
          <w:cs/>
          <w:lang w:val="ar_AE" w:bidi="ar_AE"/>
        </w:rPr>
        <w:t>: 46 سم ... 46 سم ... 92 سم</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25:11</w:t>
      </w:r>
      <w:r>
        <w:rPr>
          <w:rtl/>
          <w:cs/>
          <w:lang w:val="ar_AE" w:bidi="ar_AE"/>
        </w:rPr>
        <w:t>، لذا انظر كيف ترجمتها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عند ترجمة هذه الآية، قد ترغب في الرجوع إلى عدة مقاطع أخرى تتعلق بصنع الحلقات لحمل العصي. انظر </w:t>
      </w:r>
      <w:r>
        <w:rPr>
          <w:rtl/>
          <w:cs/>
          <w:lang w:val="ar_AE" w:bidi="ar_AE"/>
        </w:rPr>
        <w:t>خروج 25:12</w:t>
      </w:r>
      <w:r>
        <w:rPr>
          <w:rtl/>
          <w:cs/>
          <w:lang w:val="ar_AE" w:bidi="ar_AE"/>
        </w:rPr>
        <w:t xml:space="preserve">، </w:t>
      </w:r>
      <w:r>
        <w:rPr>
          <w:rtl/>
          <w:cs/>
          <w:lang w:val="ar_AE" w:bidi="ar_AE"/>
        </w:rPr>
        <w:t>خروج 25:26</w:t>
      </w:r>
      <w:r>
        <w:rPr>
          <w:rtl/>
          <w:cs/>
          <w:lang w:val="ar_AE" w:bidi="ar_AE"/>
        </w:rPr>
        <w:t xml:space="preserve">، </w:t>
      </w:r>
      <w:r>
        <w:rPr>
          <w:rtl/>
          <w:cs/>
          <w:lang w:val="ar_AE" w:bidi="ar_AE"/>
        </w:rPr>
        <w:t>خروج 25:27</w:t>
      </w:r>
      <w:r>
        <w:rPr>
          <w:rtl/>
          <w:cs/>
          <w:lang w:val="ar_AE" w:bidi="ar_AE"/>
        </w:rPr>
        <w:t xml:space="preserve">، &amp; </w:t>
      </w:r>
      <w:r>
        <w:rPr>
          <w:rtl/>
          <w:cs/>
          <w:lang w:val="ar_AE" w:bidi="ar_AE"/>
        </w:rPr>
        <w:t>خروج 27:4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4 (#2)</w:t>
      </w:r>
      <w:r>
        <w:rPr>
          <w:rtl/>
          <w:cs/>
          <w:lang w:val="ar_AE" w:bidi="ar_AE"/>
        </w:rPr>
      </w:r>
    </w:p>
    <w:p>
      <w:pPr>
        <w:bidi/>
      </w:pPr>
      <w:r>
        <w:rPr>
          <w:rtl/>
          <w:cs/>
          <w:lang w:val="ar_AE" w:bidi="ar_AE"/>
        </w:rPr>
      </w:r>
      <w:r>
        <w:rPr>
          <w:rtl/>
          <w:cs/>
          <w:lang w:val="ar_AE" w:bidi="ar_AE"/>
        </w:rPr>
        <w:t>לְ⁠בָתִּ֣ים</w:t>
      </w:r>
    </w:p>
    <w:p>
      <w:pPr>
        <w:bidi/>
      </w:pPr>
      <w:r>
        <w:rPr>
          <w:rtl/>
          <w:cs/>
          <w:lang w:val="ar_AE" w:bidi="ar_AE"/>
        </w:rPr>
      </w:r>
      <w:r>
        <w:rPr>
          <w:b/>
          <w:rtl/>
          <w:cs/>
          <w:lang w:val="ar_AE" w:bidi="ar_AE"/>
        </w:rPr>
        <w:t>"لِتَكُونَا بَيْتَيْنِ"</w:t>
      </w:r>
    </w:p>
    <w:p>
      <w:pPr>
        <w:bidi/>
      </w:pPr>
      <w:r>
        <w:rPr>
          <w:rtl/>
          <w:cs/>
          <w:lang w:val="ar_AE" w:bidi="ar_AE"/>
        </w:rPr>
      </w:r>
      <w:r>
        <w:rPr>
          <w:rtl/>
          <w:cs/>
          <w:lang w:val="ar_AE" w:bidi="ar_AE"/>
        </w:rPr>
        <w:t xml:space="preserve">هنا، كلمة </w:t>
      </w:r>
      <w:r>
        <w:rPr>
          <w:b/>
          <w:rtl/>
          <w:cs/>
          <w:lang w:val="ar_AE" w:bidi="ar_AE"/>
        </w:rPr>
        <w:t xml:space="preserve">بيت </w:t>
      </w:r>
      <w:r>
        <w:rPr>
          <w:rtl/>
          <w:cs/>
          <w:lang w:val="ar_AE" w:bidi="ar_AE"/>
        </w:rPr>
        <w:t>تعني أن الحلقات ستحتفظ بالعصي. فبما أنها المكان الذي تستقر فيه العصي للاستخدام، فهي بيتها. إذا كان لديك تعبير مشابه يعني "مكان الاستقرار"، فيمكنك استخدامه أو يمكنك ترجمة الفكرة. ترجمة بديلة: "مكان"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6 (#1)</w:t>
      </w:r>
      <w:r>
        <w:rPr>
          <w:rtl/>
          <w:cs/>
          <w:lang w:val="ar_AE" w:bidi="ar_AE"/>
        </w:rPr>
      </w:r>
    </w:p>
    <w:p>
      <w:pPr>
        <w:bidi/>
      </w:pPr>
      <w:r>
        <w:rPr>
          <w:rtl/>
          <w:cs/>
          <w:lang w:val="ar_AE" w:bidi="ar_AE"/>
        </w:rPr>
      </w:r>
      <w:r>
        <w:rPr>
          <w:rtl/>
          <w:cs/>
          <w:lang w:val="ar_AE" w:bidi="ar_AE"/>
        </w:rPr>
        <w:t>לִ⁠פְנֵ֣י &amp; לִ⁠פְנֵ֣י</w:t>
      </w:r>
    </w:p>
    <w:p>
      <w:pPr>
        <w:bidi/>
      </w:pPr>
      <w:r>
        <w:rPr>
          <w:rtl/>
          <w:cs/>
          <w:lang w:val="ar_AE" w:bidi="ar_AE"/>
        </w:rPr>
      </w:r>
      <w:r>
        <w:rPr>
          <w:b/>
          <w:rtl/>
          <w:cs/>
          <w:lang w:val="ar_AE" w:bidi="ar_AE"/>
        </w:rPr>
        <w:t>"قُدَّامَ"</w:t>
      </w:r>
      <w:r>
        <w:rPr>
          <w:rtl/>
          <w:cs/>
          <w:lang w:val="ar_AE" w:bidi="ar_AE"/>
        </w:rPr>
        <w:t xml:space="preserve"> - </w:t>
      </w:r>
      <w:r>
        <w:rPr>
          <w:b/>
          <w:rtl/>
          <w:cs/>
          <w:lang w:val="ar_AE" w:bidi="ar_AE"/>
        </w:rPr>
        <w:t>"قُدَّامَ"</w:t>
      </w:r>
    </w:p>
    <w:p>
      <w:pPr>
        <w:bidi/>
      </w:pPr>
      <w:r>
        <w:rPr>
          <w:rtl/>
          <w:cs/>
          <w:lang w:val="ar_AE" w:bidi="ar_AE"/>
        </w:rPr>
      </w:r>
      <w:r>
        <w:rPr>
          <w:rtl/>
          <w:cs/>
          <w:lang w:val="ar_AE" w:bidi="ar_AE"/>
        </w:rPr>
        <w:t xml:space="preserve">هنا، </w:t>
      </w:r>
      <w:r>
        <w:rPr>
          <w:b/>
          <w:rtl/>
          <w:cs/>
          <w:lang w:val="ar_AE" w:bidi="ar_AE"/>
        </w:rPr>
        <w:t xml:space="preserve">قُدَّام </w:t>
      </w:r>
      <w:r>
        <w:rPr>
          <w:rtl/>
          <w:cs/>
          <w:lang w:val="ar_AE" w:bidi="ar_AE"/>
        </w:rPr>
        <w:t>تعني أمام أو في المقدمة.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6 (#2)</w:t>
      </w:r>
      <w:r>
        <w:rPr>
          <w:rtl/>
          <w:cs/>
          <w:lang w:val="ar_AE" w:bidi="ar_AE"/>
        </w:rPr>
      </w:r>
    </w:p>
    <w:p>
      <w:pPr>
        <w:bidi/>
      </w:pPr>
      <w:r>
        <w:rPr>
          <w:rtl/>
          <w:cs/>
          <w:lang w:val="ar_AE" w:bidi="ar_AE"/>
        </w:rPr>
      </w:r>
      <w:r>
        <w:rPr>
          <w:rtl/>
          <w:cs/>
          <w:lang w:val="ar_AE" w:bidi="ar_AE"/>
        </w:rPr>
        <w:t>לְ⁠ךָ֖</w:t>
      </w:r>
    </w:p>
    <w:p>
      <w:pPr>
        <w:bidi/>
      </w:pPr>
      <w:r>
        <w:rPr>
          <w:rtl/>
          <w:cs/>
          <w:lang w:val="ar_AE" w:bidi="ar_AE"/>
        </w:rPr>
      </w:r>
      <w:r>
        <w:rPr>
          <w:b/>
          <w:rtl/>
          <w:cs/>
          <w:lang w:val="ar_AE" w:bidi="ar_AE"/>
        </w:rPr>
        <w:t>"وَتَجْعَلُهُ (أنت)"</w:t>
      </w:r>
    </w:p>
    <w:p>
      <w:pPr>
        <w:bidi/>
      </w:pPr>
      <w:r>
        <w:rPr>
          <w:rtl/>
          <w:cs/>
          <w:lang w:val="ar_AE" w:bidi="ar_AE"/>
        </w:rPr>
      </w:r>
      <w:r>
        <w:rPr>
          <w:rtl/>
          <w:cs/>
          <w:lang w:val="ar_AE" w:bidi="ar_AE"/>
        </w:rPr>
        <w:t xml:space="preserve">هنا، تشير </w:t>
      </w:r>
      <w:r>
        <w:rPr>
          <w:b/>
          <w:rtl/>
          <w:cs/>
          <w:lang w:val="ar_AE" w:bidi="ar_AE"/>
        </w:rPr>
        <w:t>أنت</w:t>
      </w:r>
      <w:r>
        <w:rPr>
          <w:rtl/>
          <w:cs/>
          <w:lang w:val="ar_AE" w:bidi="ar_AE"/>
        </w:rPr>
        <w:t xml:space="preserve"> إلى موسى.</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7 (#1)</w:t>
      </w:r>
      <w:r>
        <w:rPr>
          <w:rtl/>
          <w:cs/>
          <w:lang w:val="ar_AE" w:bidi="ar_AE"/>
        </w:rPr>
      </w:r>
    </w:p>
    <w:p>
      <w:pPr>
        <w:bidi/>
      </w:pPr>
      <w:r>
        <w:rPr>
          <w:rtl/>
          <w:cs/>
          <w:lang w:val="ar_AE" w:bidi="ar_AE"/>
        </w:rPr>
      </w:r>
      <w:r>
        <w:rPr>
          <w:rtl/>
          <w:cs/>
          <w:lang w:val="ar_AE" w:bidi="ar_AE"/>
        </w:rPr>
        <w:t>בַּ⁠בֹּ֣קֶר בַּ⁠בֹּ֗קֶר</w:t>
      </w:r>
    </w:p>
    <w:p>
      <w:pPr>
        <w:bidi/>
      </w:pPr>
      <w:r>
        <w:rPr>
          <w:rtl/>
          <w:cs/>
          <w:lang w:val="ar_AE" w:bidi="ar_AE"/>
        </w:rPr>
      </w:r>
      <w:r>
        <w:rPr>
          <w:b/>
          <w:rtl/>
          <w:cs/>
          <w:lang w:val="ar_AE" w:bidi="ar_AE"/>
        </w:rPr>
        <w:t>"كُلَّ صَبَاحٍ"</w:t>
      </w:r>
    </w:p>
    <w:p>
      <w:pPr>
        <w:bidi/>
      </w:pPr>
      <w:r>
        <w:rPr>
          <w:rtl/>
          <w:cs/>
          <w:lang w:val="ar_AE" w:bidi="ar_AE"/>
        </w:rPr>
      </w:r>
      <w:r>
        <w:rPr>
          <w:rtl/>
          <w:cs/>
          <w:lang w:val="ar_AE" w:bidi="ar_AE"/>
        </w:rPr>
        <w:t>ترجمة بديلة: "صباح فصباح" أو "يوميًا، في الصباح"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7 (#2)</w:t>
      </w:r>
      <w:r>
        <w:rPr>
          <w:rtl/>
          <w:cs/>
          <w:lang w:val="ar_AE" w:bidi="ar_AE"/>
        </w:rPr>
      </w:r>
    </w:p>
    <w:p>
      <w:pPr>
        <w:bidi/>
      </w:pPr>
      <w:r>
        <w:rPr>
          <w:rtl/>
          <w:cs/>
          <w:lang w:val="ar_AE" w:bidi="ar_AE"/>
        </w:rPr>
      </w:r>
      <w:r>
        <w:rPr>
          <w:b/>
          <w:rtl/>
          <w:cs/>
          <w:lang w:val="ar_AE" w:bidi="ar_AE"/>
        </w:rPr>
        <w:t>"حِينَ يُصْلِحُ السُّرُجَ"</w:t>
      </w:r>
    </w:p>
    <w:p>
      <w:pPr>
        <w:bidi/>
      </w:pPr>
      <w:r>
        <w:rPr>
          <w:rtl/>
          <w:cs/>
          <w:lang w:val="ar_AE" w:bidi="ar_AE"/>
        </w:rPr>
      </w:r>
      <w:r>
        <w:rPr>
          <w:rtl/>
          <w:cs/>
          <w:lang w:val="ar_AE" w:bidi="ar_AE"/>
        </w:rPr>
        <w:t>كانت السرج قد أضاءت طوال الليل ولم تكن هناك حاجة إليها خلال النهار، لذا كان سيطفئها ويقوم بأي صيانة لازمة لتكون جاهزة للإضاءة مرة أخرى في المساء. ترجمة بديلة: "يُرتب السرج"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8 (#1)</w:t>
      </w:r>
      <w:r>
        <w:rPr>
          <w:rtl/>
          <w:cs/>
          <w:lang w:val="ar_AE" w:bidi="ar_AE"/>
        </w:rPr>
      </w:r>
    </w:p>
    <w:p>
      <w:pPr>
        <w:bidi/>
      </w:pPr>
      <w:r>
        <w:rPr>
          <w:rtl/>
          <w:cs/>
          <w:lang w:val="ar_AE" w:bidi="ar_AE"/>
        </w:rPr>
      </w:r>
      <w:r>
        <w:rPr>
          <w:rtl/>
          <w:cs/>
          <w:lang w:val="ar_AE" w:bidi="ar_AE"/>
        </w:rPr>
        <w:t>וּ⁠בְ⁠הַעֲלֹ֨ת אַהֲרֹ֧ן אֶת־הַ⁠נֵּרֹ֛ת</w:t>
      </w:r>
    </w:p>
    <w:p>
      <w:pPr>
        <w:bidi/>
      </w:pPr>
      <w:r>
        <w:rPr>
          <w:rtl/>
          <w:cs/>
          <w:lang w:val="ar_AE" w:bidi="ar_AE"/>
        </w:rPr>
      </w:r>
      <w:r>
        <w:rPr>
          <w:b/>
          <w:rtl/>
          <w:cs/>
          <w:lang w:val="ar_AE" w:bidi="ar_AE"/>
        </w:rPr>
        <w:t>"وَحِينَ يُصْعِدُ هَارُونُ السُّرُجَ"</w:t>
      </w:r>
    </w:p>
    <w:p>
      <w:pPr>
        <w:bidi/>
      </w:pPr>
      <w:r>
        <w:rPr>
          <w:rtl/>
          <w:cs/>
          <w:lang w:val="ar_AE" w:bidi="ar_AE"/>
        </w:rPr>
      </w:r>
      <w:r>
        <w:rPr>
          <w:rtl/>
          <w:cs/>
          <w:lang w:val="ar_AE" w:bidi="ar_AE"/>
        </w:rPr>
        <w:t>قد يشير هذا إلى أن هارون كان قد أنزل السُّرُج في الصباح، وكان يشعلها ثم يضعها على الحوامل في المساء.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8 (#2)</w:t>
      </w:r>
      <w:r>
        <w:rPr>
          <w:rtl/>
          <w:cs/>
          <w:lang w:val="ar_AE" w:bidi="ar_AE"/>
        </w:rPr>
      </w:r>
    </w:p>
    <w:p>
      <w:pPr>
        <w:bidi/>
      </w:pPr>
      <w:r>
        <w:rPr>
          <w:rtl/>
          <w:cs/>
          <w:lang w:val="ar_AE" w:bidi="ar_AE"/>
        </w:rPr>
      </w:r>
      <w:r>
        <w:rPr>
          <w:rtl/>
          <w:cs/>
          <w:lang w:val="ar_AE" w:bidi="ar_AE"/>
        </w:rPr>
        <w:t>בֵּ֥ין הָ⁠עֲרְבַּ֖יִם</w:t>
      </w:r>
    </w:p>
    <w:p>
      <w:pPr>
        <w:bidi/>
      </w:pPr>
      <w:r>
        <w:rPr>
          <w:rtl/>
          <w:cs/>
          <w:lang w:val="ar_AE" w:bidi="ar_AE"/>
        </w:rPr>
      </w:r>
      <w:r>
        <w:rPr>
          <w:b/>
          <w:rtl/>
          <w:cs/>
          <w:lang w:val="ar_AE" w:bidi="ar_AE"/>
        </w:rPr>
        <w:t>"فِي الْعَشِيَّةِ"</w:t>
      </w:r>
    </w:p>
    <w:p>
      <w:pPr>
        <w:bidi/>
      </w:pPr>
      <w:r>
        <w:rPr>
          <w:rtl/>
          <w:cs/>
          <w:lang w:val="ar_AE" w:bidi="ar_AE"/>
        </w:rPr>
      </w:r>
      <w:r>
        <w:rPr>
          <w:rtl/>
          <w:cs/>
          <w:lang w:val="ar_AE" w:bidi="ar_AE"/>
        </w:rPr>
        <w:t xml:space="preserve">المعنى الدقيق لهذه العبارة محل نقاش. انظر كيف ترجمته في </w:t>
      </w:r>
      <w:r>
        <w:rPr>
          <w:rtl/>
          <w:cs/>
          <w:lang w:val="ar_AE" w:bidi="ar_AE"/>
        </w:rPr>
        <w:t>29:39</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8 (#3)</w:t>
      </w:r>
      <w:r>
        <w:rPr>
          <w:rtl/>
          <w:cs/>
          <w:lang w:val="ar_AE" w:bidi="ar_AE"/>
        </w:rPr>
      </w:r>
    </w:p>
    <w:p>
      <w:pPr>
        <w:bidi/>
      </w:pPr>
      <w:r>
        <w:rPr>
          <w:rtl/>
          <w:cs/>
          <w:lang w:val="ar_AE" w:bidi="ar_AE"/>
        </w:rPr>
      </w:r>
      <w:r>
        <w:rPr>
          <w:rtl/>
          <w:cs/>
          <w:lang w:val="ar_AE" w:bidi="ar_AE"/>
        </w:rPr>
        <w:t>לְ⁠דֹרֹתֵי⁠כֶֽם</w:t>
      </w:r>
    </w:p>
    <w:p>
      <w:pPr>
        <w:bidi/>
      </w:pPr>
      <w:r>
        <w:rPr>
          <w:rtl/>
          <w:cs/>
          <w:lang w:val="ar_AE" w:bidi="ar_AE"/>
        </w:rPr>
      </w:r>
      <w:r>
        <w:rPr>
          <w:b/>
          <w:rtl/>
          <w:cs/>
          <w:lang w:val="ar_AE" w:bidi="ar_AE"/>
        </w:rPr>
        <w:t>"فِي أَجْيَالِكُمْ"</w:t>
      </w:r>
    </w:p>
    <w:p>
      <w:pPr>
        <w:bidi/>
      </w:pPr>
      <w:r>
        <w:rPr>
          <w:rtl/>
          <w:cs/>
          <w:lang w:val="ar_AE" w:bidi="ar_AE"/>
        </w:rPr>
      </w:r>
      <w:r>
        <w:rPr>
          <w:rtl/>
          <w:cs/>
          <w:lang w:val="ar_AE" w:bidi="ar_AE"/>
        </w:rPr>
        <w:t xml:space="preserve">الترجمة البديلة: "عبر جميع أجيال نسلك." انظر كيف ترجمت هذا في </w:t>
      </w:r>
      <w:r>
        <w:rPr>
          <w:rtl/>
          <w:cs/>
          <w:lang w:val="ar_AE" w:bidi="ar_AE"/>
        </w:rPr>
        <w:t>خروج 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9 (#1)</w:t>
      </w:r>
      <w:r>
        <w:rPr>
          <w:rtl/>
          <w:cs/>
          <w:lang w:val="ar_AE" w:bidi="ar_AE"/>
        </w:rPr>
      </w:r>
    </w:p>
    <w:p>
      <w:pPr>
        <w:bidi/>
      </w:pPr>
      <w:r>
        <w:rPr>
          <w:rtl/>
          <w:cs/>
          <w:lang w:val="ar_AE" w:bidi="ar_AE"/>
        </w:rPr>
      </w:r>
      <w:r>
        <w:rPr>
          <w:rtl/>
          <w:cs/>
          <w:lang w:val="ar_AE" w:bidi="ar_AE"/>
        </w:rPr>
        <w:t>לֹא־תַעֲל֥וּ עָלָ֛י⁠ו קְטֹ֥רֶת זָרָ֖ה וְ⁠עֹלָ֣ה וּ⁠מִנְחָ֑ה</w:t>
      </w:r>
    </w:p>
    <w:p>
      <w:pPr>
        <w:bidi/>
      </w:pPr>
      <w:r>
        <w:rPr>
          <w:rtl/>
          <w:cs/>
          <w:lang w:val="ar_AE" w:bidi="ar_AE"/>
        </w:rPr>
      </w:r>
      <w:r>
        <w:rPr>
          <w:b/>
          <w:rtl/>
          <w:cs/>
          <w:lang w:val="ar_AE" w:bidi="ar_AE"/>
        </w:rPr>
        <w:t>"لاَ تُصْعِدُوا عَلَيْهِ بَخُورًا غَرِيبًا وَلاَ مُحْرَقَةً أَوْ تَقْدِمَةً"</w:t>
      </w:r>
    </w:p>
    <w:p>
      <w:pPr>
        <w:bidi/>
      </w:pPr>
      <w:r>
        <w:rPr>
          <w:rtl/>
          <w:cs/>
          <w:lang w:val="ar_AE" w:bidi="ar_AE"/>
        </w:rPr>
      </w:r>
      <w:r>
        <w:rPr>
          <w:rtl/>
          <w:cs/>
          <w:lang w:val="ar_AE" w:bidi="ar_AE"/>
        </w:rPr>
        <w:t xml:space="preserve">لاحقًا، في الآية </w:t>
      </w:r>
      <w:r>
        <w:rPr>
          <w:rtl/>
          <w:cs/>
          <w:lang w:val="ar_AE" w:bidi="ar_AE"/>
        </w:rPr>
        <w:t>30:34</w:t>
      </w:r>
      <w:r>
        <w:rPr>
          <w:rtl/>
          <w:cs/>
          <w:lang w:val="ar_AE" w:bidi="ar_AE"/>
        </w:rPr>
        <w:t xml:space="preserve"> وما بعدها، يصف الله كيفية صنع نوع البخور الذي يريده أن يُحرق على هذا المذبح. ترجمة بديلة: "يجب أن تقدم فقط نوع البخور الذي أخبرك به. يَجِبُ ألاّ تقدم عليه محرقات أو تقدمة"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10 (#1)</w:t>
      </w:r>
      <w:r>
        <w:rPr>
          <w:rtl/>
          <w:cs/>
          <w:lang w:val="ar_AE" w:bidi="ar_AE"/>
        </w:rPr>
      </w:r>
    </w:p>
    <w:p>
      <w:pPr>
        <w:bidi/>
      </w:pPr>
      <w:r>
        <w:rPr>
          <w:rtl/>
          <w:cs/>
          <w:lang w:val="ar_AE" w:bidi="ar_AE"/>
        </w:rPr>
      </w:r>
      <w:r>
        <w:rPr>
          <w:rtl/>
          <w:cs/>
          <w:lang w:val="ar_AE" w:bidi="ar_AE"/>
        </w:rPr>
        <w:t>קֹֽדֶשׁ־קָֽדָשִׁ֥ים ה֖וּא לַ⁠יהוָֽה</w:t>
      </w:r>
    </w:p>
    <w:p>
      <w:pPr>
        <w:bidi/>
      </w:pPr>
      <w:r>
        <w:rPr>
          <w:rtl/>
          <w:cs/>
          <w:lang w:val="ar_AE" w:bidi="ar_AE"/>
        </w:rPr>
      </w:r>
      <w:r>
        <w:rPr>
          <w:b/>
          <w:rtl/>
          <w:cs/>
          <w:lang w:val="ar_AE" w:bidi="ar_AE"/>
        </w:rPr>
        <w:t>"قُدْسُ أَقْدَاسٍ هُوَ لِلرَّبِّ"</w:t>
      </w:r>
    </w:p>
    <w:p>
      <w:pPr>
        <w:bidi/>
      </w:pPr>
      <w:r>
        <w:rPr>
          <w:rtl/>
          <w:cs/>
          <w:lang w:val="ar_AE" w:bidi="ar_AE"/>
        </w:rPr>
      </w:r>
      <w:r>
        <w:rPr>
          <w:rtl/>
          <w:cs/>
          <w:lang w:val="ar_AE" w:bidi="ar_AE"/>
        </w:rPr>
        <w:t xml:space="preserve">تحدد هذه الفقرة الأخيرة الغرض من الوصايا الموصوفة في هذه الآية. انظر </w:t>
      </w:r>
      <w:r>
        <w:rPr>
          <w:rtl/>
          <w:cs/>
          <w:lang w:val="ar_AE" w:bidi="ar_AE"/>
        </w:rPr>
        <w:t>خروج 29: 37</w:t>
      </w:r>
      <w:r>
        <w:rPr>
          <w:rtl/>
          <w:cs/>
          <w:lang w:val="ar_AE" w:bidi="ar_AE"/>
        </w:rPr>
        <w:t>. استخدم طريقة مناسبة في لغتك للإشارة إلى الغرض. ترجمة بديلة: "هذا لجعلها قدس الأقداس للرب."</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10 (#2)</w:t>
      </w:r>
      <w:r>
        <w:rPr>
          <w:rtl/>
          <w:cs/>
          <w:lang w:val="ar_AE" w:bidi="ar_AE"/>
        </w:rPr>
      </w:r>
    </w:p>
    <w:p>
      <w:pPr>
        <w:bidi/>
      </w:pPr>
      <w:r>
        <w:rPr>
          <w:rtl/>
          <w:cs/>
          <w:lang w:val="ar_AE" w:bidi="ar_AE"/>
        </w:rPr>
      </w:r>
      <w:r>
        <w:rPr>
          <w:rtl/>
          <w:cs/>
          <w:lang w:val="ar_AE" w:bidi="ar_AE"/>
        </w:rPr>
        <w:t>קַרְנֹתָ֔י⁠ו</w:t>
      </w:r>
    </w:p>
    <w:p>
      <w:pPr>
        <w:bidi/>
      </w:pPr>
      <w:r>
        <w:rPr>
          <w:rtl/>
          <w:cs/>
          <w:lang w:val="ar_AE" w:bidi="ar_AE"/>
        </w:rPr>
      </w:r>
      <w:r>
        <w:rPr>
          <w:b/>
          <w:rtl/>
          <w:cs/>
          <w:lang w:val="ar_AE" w:bidi="ar_AE"/>
        </w:rPr>
        <w:t>"قُرُونِه"</w:t>
      </w:r>
    </w:p>
    <w:p>
      <w:pPr>
        <w:bidi/>
      </w:pPr>
      <w:r>
        <w:rPr>
          <w:rtl/>
          <w:cs/>
          <w:lang w:val="ar_AE" w:bidi="ar_AE"/>
        </w:rPr>
      </w:r>
      <w:r>
        <w:rPr>
          <w:rtl/>
          <w:cs/>
          <w:lang w:val="ar_AE" w:bidi="ar_AE"/>
        </w:rPr>
        <w:t xml:space="preserve">كانت هذه عبارة عن نتوءات تشبه قرون الثور وكانت متصلة بأركان المذبح الأربعة. انظر كيف ترجمت هذا في </w:t>
      </w:r>
      <w:r>
        <w:rPr>
          <w:rtl/>
          <w:cs/>
          <w:lang w:val="ar_AE" w:bidi="ar_AE"/>
        </w:rPr>
        <w:t>خروج 27: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10 (#3)</w:t>
      </w:r>
      <w:r>
        <w:rPr>
          <w:rtl/>
          <w:cs/>
          <w:lang w:val="ar_AE" w:bidi="ar_AE"/>
        </w:rPr>
      </w:r>
    </w:p>
    <w:p>
      <w:pPr>
        <w:bidi/>
      </w:pPr>
      <w:r>
        <w:rPr>
          <w:rtl/>
          <w:cs/>
          <w:lang w:val="ar_AE" w:bidi="ar_AE"/>
        </w:rPr>
      </w:r>
      <w:r>
        <w:rPr>
          <w:rtl/>
          <w:cs/>
          <w:lang w:val="ar_AE" w:bidi="ar_AE"/>
        </w:rPr>
        <w:t>לְ⁠דֹרֹ֣תֵי⁠כֶ֔ם</w:t>
      </w:r>
    </w:p>
    <w:p>
      <w:pPr>
        <w:bidi/>
      </w:pPr>
      <w:r>
        <w:rPr>
          <w:rtl/>
          <w:cs/>
          <w:lang w:val="ar_AE" w:bidi="ar_AE"/>
        </w:rPr>
      </w:r>
      <w:r>
        <w:rPr>
          <w:b/>
          <w:rtl/>
          <w:cs/>
          <w:lang w:val="ar_AE" w:bidi="ar_AE"/>
        </w:rPr>
        <w:t>"فِي أَجْيَالِكُمْ"</w:t>
      </w:r>
    </w:p>
    <w:p>
      <w:pPr>
        <w:bidi/>
      </w:pPr>
      <w:r>
        <w:rPr>
          <w:rtl/>
          <w:cs/>
          <w:lang w:val="ar_AE" w:bidi="ar_AE"/>
        </w:rPr>
      </w:r>
      <w:r>
        <w:rPr>
          <w:rtl/>
          <w:cs/>
          <w:lang w:val="ar_AE" w:bidi="ar_AE"/>
        </w:rPr>
        <w:t xml:space="preserve">ترجمة بديلة: "عبر جميع أجيال نسلك." انظر كيف ترجمت هذا في </w:t>
      </w:r>
      <w:r>
        <w:rPr>
          <w:rtl/>
          <w:cs/>
          <w:lang w:val="ar_AE" w:bidi="ar_AE"/>
        </w:rPr>
        <w:t>خروج 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10 (#4)</w:t>
      </w:r>
      <w:r>
        <w:rPr>
          <w:rtl/>
          <w:cs/>
          <w:lang w:val="ar_AE" w:bidi="ar_AE"/>
        </w:rPr>
      </w:r>
    </w:p>
    <w:p>
      <w:pPr>
        <w:bidi/>
      </w:pPr>
      <w:r>
        <w:rPr>
          <w:rtl/>
          <w:cs/>
          <w:lang w:val="ar_AE" w:bidi="ar_AE"/>
        </w:rPr>
      </w:r>
      <w:r>
        <w:rPr>
          <w:rtl/>
          <w:cs/>
          <w:lang w:val="ar_AE" w:bidi="ar_AE"/>
        </w:rPr>
        <w:t>קֹֽדֶשׁ־קָֽדָשִׁ֥ים</w:t>
      </w:r>
    </w:p>
    <w:p>
      <w:pPr>
        <w:bidi/>
      </w:pPr>
      <w:r>
        <w:rPr>
          <w:rtl/>
          <w:cs/>
          <w:lang w:val="ar_AE" w:bidi="ar_AE"/>
        </w:rPr>
      </w:r>
      <w:r>
        <w:rPr>
          <w:b/>
          <w:rtl/>
          <w:cs/>
          <w:lang w:val="ar_AE" w:bidi="ar_AE"/>
        </w:rPr>
        <w:t>"قُدْسُ أَقْدَاسٍ هُوَ لِلرَّبِّ"</w:t>
      </w:r>
    </w:p>
    <w:p>
      <w:pPr>
        <w:bidi/>
      </w:pPr>
      <w:r>
        <w:rPr>
          <w:rtl/>
          <w:cs/>
          <w:lang w:val="ar_AE" w:bidi="ar_AE"/>
        </w:rPr>
      </w:r>
      <w:r>
        <w:rPr>
          <w:rtl/>
          <w:cs/>
          <w:lang w:val="ar_AE" w:bidi="ar_AE"/>
        </w:rPr>
        <w:t xml:space="preserve">هنا، التعبير </w:t>
      </w:r>
      <w:r>
        <w:rPr>
          <w:b/>
          <w:rtl/>
          <w:cs/>
          <w:lang w:val="ar_AE" w:bidi="ar_AE"/>
        </w:rPr>
        <w:t xml:space="preserve">قُدْسُ أَقْدَاسٍ </w:t>
      </w:r>
      <w:r>
        <w:rPr>
          <w:rtl/>
          <w:cs/>
          <w:lang w:val="ar_AE" w:bidi="ar_AE"/>
        </w:rPr>
        <w:t xml:space="preserve">يعني مُقَدَّس للغاية أو فريد في قُدسيته. إذا لم يكن هذا الشكل يعبر عن أن هذا العنصر سيصبح فريدًا في قدسيته في لغتك، فقد تحتاج إلى إيجاد طريقة أخرى للتعبير عن هذه الفكرة. انظر كيف ترجمت هذا في </w:t>
      </w:r>
      <w:r>
        <w:rPr>
          <w:rtl/>
          <w:cs/>
          <w:lang w:val="ar_AE" w:bidi="ar_AE"/>
        </w:rPr>
        <w:t>خروج 29:37</w:t>
      </w:r>
      <w:r>
        <w:rPr>
          <w:rtl/>
          <w:cs/>
          <w:lang w:val="ar_AE" w:bidi="ar_AE"/>
        </w:rPr>
        <w:t>. ترجمة بديلة: "شيء مُقَدَّس للغاية" أو "مُقَدَّس بشكل استثنائي"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10 (#5)</w:t>
      </w:r>
      <w:r>
        <w:rPr>
          <w:rtl/>
          <w:cs/>
          <w:lang w:val="ar_AE" w:bidi="ar_AE"/>
        </w:rPr>
      </w:r>
    </w:p>
    <w:p>
      <w:pPr>
        <w:bidi/>
      </w:pPr>
      <w:r>
        <w:rPr>
          <w:rtl/>
          <w:cs/>
          <w:lang w:val="ar_AE" w:bidi="ar_AE"/>
        </w:rPr>
      </w:r>
      <w:r>
        <w:rPr>
          <w:rtl/>
          <w:cs/>
          <w:lang w:val="ar_AE" w:bidi="ar_AE"/>
        </w:rPr>
        <w:t>לַ⁠יהוָֽה</w:t>
      </w:r>
    </w:p>
    <w:p>
      <w:pPr>
        <w:bidi/>
      </w:pPr>
      <w:r>
        <w:rPr>
          <w:rtl/>
          <w:cs/>
          <w:lang w:val="ar_AE" w:bidi="ar_AE"/>
        </w:rPr>
      </w:r>
      <w:r>
        <w:rPr>
          <w:b/>
          <w:rtl/>
          <w:cs/>
          <w:lang w:val="ar_AE" w:bidi="ar_AE"/>
        </w:rPr>
        <w:t>"للرب"</w:t>
      </w:r>
    </w:p>
    <w:p>
      <w:pPr>
        <w:bidi/>
      </w:pPr>
      <w:r>
        <w:rPr>
          <w:rtl/>
          <w:cs/>
          <w:lang w:val="ar_AE" w:bidi="ar_AE"/>
        </w:rPr>
      </w:r>
      <w:r>
        <w:rPr>
          <w:rtl/>
          <w:cs/>
          <w:lang w:val="ar_AE" w:bidi="ar_AE"/>
        </w:rPr>
        <w:t xml:space="preserve">بعد كلمة </w:t>
      </w:r>
      <w:r>
        <w:rPr>
          <w:b/>
          <w:rtl/>
          <w:cs/>
          <w:lang w:val="ar_AE" w:bidi="ar_AE"/>
        </w:rPr>
        <w:t>للرب</w:t>
      </w:r>
      <w:r>
        <w:rPr>
          <w:rtl/>
          <w:cs/>
          <w:lang w:val="ar_AE" w:bidi="ar_AE"/>
        </w:rPr>
        <w:t xml:space="preserve">، ينتهي الاقتباس المباشر الذي بدأ في </w:t>
      </w:r>
      <w:r>
        <w:rPr>
          <w:rtl/>
          <w:cs/>
          <w:lang w:val="ar_AE" w:bidi="ar_AE"/>
        </w:rPr>
        <w:t>خروج 25:2</w:t>
      </w:r>
      <w:r>
        <w:rPr>
          <w:rtl/>
          <w:cs/>
          <w:lang w:val="ar_AE" w:bidi="ar_AE"/>
        </w:rPr>
        <w:t>. وقد يكون من المفيد لقرائك الإشارة إلى ذلك بعلامة اقتباس من المستوى الأول للإغلاق أو بأي علامات ترقيم أو أشكال أخرى تستخدمها لغتك للإشارة إلى نهاية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12 (#1)</w:t>
      </w:r>
      <w:r>
        <w:rPr>
          <w:rtl/>
          <w:cs/>
          <w:lang w:val="ar_AE" w:bidi="ar_AE"/>
        </w:rPr>
      </w:r>
    </w:p>
    <w:p>
      <w:pPr>
        <w:bidi/>
      </w:pPr>
      <w:r>
        <w:rPr>
          <w:rtl/>
          <w:cs/>
          <w:lang w:val="ar_AE" w:bidi="ar_AE"/>
        </w:rPr>
      </w:r>
      <w:r>
        <w:rPr>
          <w:rtl/>
          <w:cs/>
          <w:lang w:val="ar_AE" w:bidi="ar_AE"/>
        </w:rPr>
        <w:t>תִשָּׂ֞א אֶת־רֹ֥אשׁ</w:t>
      </w:r>
    </w:p>
    <w:p>
      <w:pPr>
        <w:bidi/>
      </w:pPr>
      <w:r>
        <w:rPr>
          <w:rtl/>
          <w:cs/>
          <w:lang w:val="ar_AE" w:bidi="ar_AE"/>
        </w:rPr>
      </w:r>
      <w:r>
        <w:rPr>
          <w:b/>
          <w:rtl/>
          <w:cs/>
          <w:lang w:val="ar_AE" w:bidi="ar_AE"/>
        </w:rPr>
        <w:t>"إِذَا أَخَذْتَ كَمِّيَّةَ بَنِي إِسْرَائِيلَ بِحَسَبِ الْمَعْدُودِينَ مِنْهُمْ"</w:t>
      </w:r>
    </w:p>
    <w:p>
      <w:pPr>
        <w:bidi/>
      </w:pPr>
      <w:r>
        <w:rPr>
          <w:rtl/>
          <w:cs/>
          <w:lang w:val="ar_AE" w:bidi="ar_AE"/>
        </w:rPr>
      </w:r>
      <w:r>
        <w:rPr>
          <w:rtl/>
          <w:cs/>
          <w:lang w:val="ar_AE" w:bidi="ar_AE"/>
        </w:rPr>
        <w:t xml:space="preserve">في هذا السياق، </w:t>
      </w:r>
      <w:r>
        <w:rPr>
          <w:b/>
          <w:rtl/>
          <w:cs/>
          <w:lang w:val="ar_AE" w:bidi="ar_AE"/>
        </w:rPr>
        <w:t>أَخَذْتَ كَمِّيَّةَ</w:t>
      </w:r>
      <w:r>
        <w:rPr>
          <w:rtl/>
          <w:cs/>
          <w:lang w:val="ar_AE" w:bidi="ar_AE"/>
        </w:rPr>
        <w:t xml:space="preserve"> يشير إلى إجراء تعداد. إذا كان ذلك مفيدًا في لغتك، فيمكنك استخدام تعبير مماثل أو استخدام لغة واضحة. ترجمة بديلة: "أجريت تعدادًا"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12 (#2)</w:t>
      </w:r>
      <w:r>
        <w:rPr>
          <w:rtl/>
          <w:cs/>
          <w:lang w:val="ar_AE" w:bidi="ar_AE"/>
        </w:rPr>
      </w:r>
    </w:p>
    <w:p>
      <w:pPr>
        <w:bidi/>
      </w:pPr>
      <w:r>
        <w:rPr>
          <w:rtl/>
          <w:cs/>
          <w:lang w:val="ar_AE" w:bidi="ar_AE"/>
        </w:rPr>
      </w:r>
      <w:r>
        <w:rPr>
          <w:rtl/>
          <w:cs/>
          <w:lang w:val="ar_AE" w:bidi="ar_AE"/>
        </w:rPr>
        <w:t>תִשָּׂ֞א</w:t>
      </w:r>
    </w:p>
    <w:p>
      <w:pPr>
        <w:bidi/>
      </w:pPr>
      <w:r>
        <w:rPr>
          <w:rtl/>
          <w:cs/>
          <w:lang w:val="ar_AE" w:bidi="ar_AE"/>
        </w:rPr>
      </w:r>
      <w:r>
        <w:rPr>
          <w:b/>
          <w:rtl/>
          <w:cs/>
          <w:lang w:val="ar_AE" w:bidi="ar_AE"/>
        </w:rPr>
        <w:t>"إذَا أَخَذْتَ (أنت) كَمِّيَّةَ"</w:t>
      </w:r>
    </w:p>
    <w:p>
      <w:pPr>
        <w:bidi/>
      </w:pPr>
      <w:r>
        <w:rPr>
          <w:rtl/>
          <w:cs/>
          <w:lang w:val="ar_AE" w:bidi="ar_AE"/>
        </w:rPr>
      </w:r>
      <w:r>
        <w:rPr>
          <w:rtl/>
          <w:cs/>
          <w:lang w:val="ar_AE" w:bidi="ar_AE"/>
        </w:rPr>
        <w:t xml:space="preserve">قد يعني هذا أن: (1) </w:t>
      </w:r>
      <w:r>
        <w:rPr>
          <w:b/>
          <w:rtl/>
          <w:cs/>
          <w:lang w:val="ar_AE" w:bidi="ar_AE"/>
        </w:rPr>
        <w:t>أنت</w:t>
      </w:r>
      <w:r>
        <w:rPr>
          <w:rtl/>
          <w:cs/>
          <w:lang w:val="ar_AE" w:bidi="ar_AE"/>
        </w:rPr>
        <w:t xml:space="preserve"> تشير إلى موسى وقادة إسرائيل في الأجيال القادمة عندما يجرون تعدادًا أو (2) </w:t>
      </w:r>
      <w:r>
        <w:rPr>
          <w:b/>
          <w:rtl/>
          <w:cs/>
          <w:lang w:val="ar_AE" w:bidi="ar_AE"/>
        </w:rPr>
        <w:t>أنت</w:t>
      </w:r>
      <w:r>
        <w:rPr>
          <w:rtl/>
          <w:cs/>
          <w:lang w:val="ar_AE" w:bidi="ar_AE"/>
        </w:rPr>
        <w:t xml:space="preserve"> تشير فقط إلى موسى.</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12 (#3)</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"كُلُّ وَاحِدٍ"</w:t>
      </w:r>
    </w:p>
    <w:p>
      <w:pPr>
        <w:bidi/>
      </w:pPr>
      <w:r>
        <w:rPr>
          <w:rtl/>
          <w:cs/>
          <w:lang w:val="ar_AE" w:bidi="ar_AE"/>
        </w:rPr>
      </w:r>
      <w:r>
        <w:rPr>
          <w:rtl/>
          <w:cs/>
          <w:lang w:val="ar_AE" w:bidi="ar_AE"/>
        </w:rPr>
        <w:t>قام القادة بِعَدّ الرجال الإسرائيليين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13 (#1)</w:t>
      </w:r>
      <w:r>
        <w:rPr>
          <w:rtl/>
          <w:cs/>
          <w:lang w:val="ar_AE" w:bidi="ar_AE"/>
        </w:rPr>
      </w:r>
    </w:p>
    <w:p>
      <w:pPr>
        <w:bidi/>
      </w:pPr>
      <w:r>
        <w:rPr>
          <w:rtl/>
          <w:cs/>
          <w:lang w:val="ar_AE" w:bidi="ar_AE"/>
        </w:rPr>
      </w:r>
      <w:r>
        <w:rPr>
          <w:rtl/>
          <w:cs/>
          <w:lang w:val="ar_AE" w:bidi="ar_AE"/>
        </w:rPr>
        <w:t>כָּל־הָ⁠עֹבֵר֙ עַל־הַ⁠פְּקֻדִ֔ים</w:t>
      </w:r>
    </w:p>
    <w:p>
      <w:pPr>
        <w:bidi/>
      </w:pPr>
      <w:r>
        <w:rPr>
          <w:rtl/>
          <w:cs/>
          <w:lang w:val="ar_AE" w:bidi="ar_AE"/>
        </w:rPr>
      </w:r>
      <w:r>
        <w:rPr>
          <w:b/>
          <w:rtl/>
          <w:cs/>
          <w:lang w:val="ar_AE" w:bidi="ar_AE"/>
        </w:rPr>
        <w:t>"كُلُّ مَنِ اجْتَازَ إِلَى الْمَعْدُودِينَ"</w:t>
      </w:r>
    </w:p>
    <w:p>
      <w:pPr>
        <w:bidi/>
      </w:pPr>
      <w:r>
        <w:rPr>
          <w:rtl/>
          <w:cs/>
          <w:lang w:val="ar_AE" w:bidi="ar_AE"/>
        </w:rPr>
      </w:r>
      <w:r>
        <w:rPr>
          <w:rtl/>
          <w:cs/>
          <w:lang w:val="ar_AE" w:bidi="ar_AE"/>
        </w:rPr>
        <w:t>هذا تعبير اصطلاحي يقترح أن الرجال قد تم عدهم خلال مرورهم بشخص كان يعد الناس الذين يمرُّون. إذا كان ذلك مفيدًا في لغتك، فيمكنك استخدام تعبير مشابه أو استخدام لغة واضحة. ترجمة بديلة: "الجميع الذين تم عدهم"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13 (#2)</w:t>
      </w:r>
      <w:r>
        <w:rPr>
          <w:rtl/>
          <w:cs/>
          <w:lang w:val="ar_AE" w:bidi="ar_AE"/>
        </w:rPr>
      </w:r>
    </w:p>
    <w:p>
      <w:pPr>
        <w:bidi/>
      </w:pPr>
      <w:r>
        <w:rPr>
          <w:rtl/>
          <w:cs/>
          <w:lang w:val="ar_AE" w:bidi="ar_AE"/>
        </w:rPr>
      </w:r>
      <w:r>
        <w:rPr>
          <w:rtl/>
          <w:cs/>
          <w:lang w:val="ar_AE" w:bidi="ar_AE"/>
        </w:rPr>
        <w:t>הַ⁠שֶּׁ֖קֶל בְּ⁠שֶׁ֣קֶל &amp; גֵּרָה֙ הַ⁠שֶּׁ֔קֶל &amp; הַ⁠שֶּׁ֔קֶל</w:t>
      </w:r>
    </w:p>
    <w:p>
      <w:pPr>
        <w:bidi/>
      </w:pPr>
      <w:r>
        <w:rPr>
          <w:rtl/>
          <w:cs/>
          <w:lang w:val="ar_AE" w:bidi="ar_AE"/>
        </w:rPr>
      </w:r>
      <w:r>
        <w:rPr>
          <w:b/>
          <w:rtl/>
          <w:cs/>
          <w:lang w:val="ar_AE" w:bidi="ar_AE"/>
        </w:rPr>
        <w:t>"الشَّاقِلِ بِشَاقِلِ الْقُدْسِ"</w:t>
      </w:r>
      <w:r>
        <w:rPr>
          <w:rtl/>
          <w:cs/>
          <w:lang w:val="ar_AE" w:bidi="ar_AE"/>
        </w:rPr>
        <w:t xml:space="preserve"> - </w:t>
      </w:r>
      <w:r>
        <w:rPr>
          <w:b/>
          <w:rtl/>
          <w:cs/>
          <w:lang w:val="ar_AE" w:bidi="ar_AE"/>
        </w:rPr>
        <w:t>"الشَّاقِلُ"</w:t>
      </w:r>
      <w:r>
        <w:rPr>
          <w:rtl/>
          <w:cs/>
          <w:lang w:val="ar_AE" w:bidi="ar_AE"/>
        </w:rPr>
        <w:t xml:space="preserve"> - </w:t>
      </w:r>
      <w:r>
        <w:rPr>
          <w:b/>
          <w:rtl/>
          <w:cs/>
          <w:lang w:val="ar_AE" w:bidi="ar_AE"/>
        </w:rPr>
        <w:t>"جِيرَةً)."</w:t>
      </w:r>
      <w:r>
        <w:rPr>
          <w:rtl/>
          <w:cs/>
          <w:lang w:val="ar_AE" w:bidi="ar_AE"/>
        </w:rPr>
        <w:t xml:space="preserve"> - </w:t>
      </w:r>
      <w:r>
        <w:rPr>
          <w:b/>
          <w:rtl/>
          <w:cs/>
          <w:lang w:val="ar_AE" w:bidi="ar_AE"/>
        </w:rPr>
        <w:t>"الشَّاقِلِ"</w:t>
      </w:r>
    </w:p>
    <w:p>
      <w:pPr>
        <w:bidi/>
      </w:pPr>
      <w:r>
        <w:rPr>
          <w:rtl/>
          <w:cs/>
          <w:lang w:val="ar_AE" w:bidi="ar_AE"/>
        </w:rPr>
      </w:r>
      <w:r>
        <w:rPr>
          <w:rtl/>
          <w:cs/>
          <w:lang w:val="ar_AE" w:bidi="ar_AE"/>
        </w:rPr>
        <w:t xml:space="preserve">وحدتا الوزن هما </w:t>
      </w:r>
      <w:r>
        <w:rPr>
          <w:b/>
          <w:rtl/>
          <w:cs/>
          <w:lang w:val="ar_AE" w:bidi="ar_AE"/>
        </w:rPr>
        <w:t xml:space="preserve">الشَّاقِلِ </w:t>
      </w:r>
      <w:r>
        <w:rPr>
          <w:rtl/>
          <w:cs/>
          <w:lang w:val="ar_AE" w:bidi="ar_AE"/>
        </w:rPr>
        <w:t>و</w:t>
      </w:r>
      <w:r>
        <w:rPr>
          <w:b/>
          <w:rtl/>
          <w:cs/>
          <w:lang w:val="ar_AE" w:bidi="ar_AE"/>
        </w:rPr>
        <w:t>الجِيَرة</w:t>
      </w:r>
      <w:r>
        <w:rPr>
          <w:rtl/>
          <w:cs/>
          <w:lang w:val="ar_AE" w:bidi="ar_AE"/>
        </w:rPr>
        <w:t>. إذا كان ذلك سيفيد قراءك، فيمكنك التعبير عن ذلك بوحدات القياس الحديثة، إما في النَّص أو في حاشية.</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13 (#3)</w:t>
      </w:r>
      <w:r>
        <w:rPr>
          <w:rtl/>
          <w:cs/>
          <w:lang w:val="ar_AE" w:bidi="ar_AE"/>
        </w:rPr>
      </w:r>
    </w:p>
    <w:p>
      <w:pPr>
        <w:bidi/>
      </w:pPr>
      <w:r>
        <w:rPr>
          <w:rtl/>
          <w:cs/>
          <w:lang w:val="ar_AE" w:bidi="ar_AE"/>
        </w:rPr>
      </w:r>
      <w:r>
        <w:rPr>
          <w:rtl/>
          <w:cs/>
          <w:lang w:val="ar_AE" w:bidi="ar_AE"/>
        </w:rPr>
        <w:t>הַ⁠שֶּׁ֖קֶל בְּ⁠שֶׁ֣קֶל &amp; הַ⁠שֶּׁ֔קֶל &amp; הַ⁠שֶּׁ֔קֶל</w:t>
      </w:r>
    </w:p>
    <w:p>
      <w:pPr>
        <w:bidi/>
      </w:pPr>
      <w:r>
        <w:rPr>
          <w:rtl/>
          <w:cs/>
          <w:lang w:val="ar_AE" w:bidi="ar_AE"/>
        </w:rPr>
      </w:r>
      <w:r>
        <w:rPr>
          <w:b/>
          <w:rtl/>
          <w:cs/>
          <w:lang w:val="ar_AE" w:bidi="ar_AE"/>
        </w:rPr>
        <w:t>"الشَّاقِلِ بِشَاقِلِ الْقُدْسِ"</w:t>
      </w:r>
      <w:r>
        <w:rPr>
          <w:rtl/>
          <w:cs/>
          <w:lang w:val="ar_AE" w:bidi="ar_AE"/>
        </w:rPr>
        <w:t xml:space="preserve"> - </w:t>
      </w:r>
      <w:r>
        <w:rPr>
          <w:b/>
          <w:rtl/>
          <w:cs/>
          <w:lang w:val="ar_AE" w:bidi="ar_AE"/>
        </w:rPr>
        <w:t>"الشَّاقِلُ"</w:t>
      </w:r>
      <w:r>
        <w:rPr>
          <w:rtl/>
          <w:cs/>
          <w:lang w:val="ar_AE" w:bidi="ar_AE"/>
        </w:rPr>
        <w:t xml:space="preserve"> - </w:t>
      </w:r>
      <w:r>
        <w:rPr>
          <w:b/>
          <w:rtl/>
          <w:cs/>
          <w:lang w:val="ar_AE" w:bidi="ar_AE"/>
        </w:rPr>
        <w:t>"الشَّاقِلُ"</w:t>
      </w:r>
    </w:p>
    <w:p>
      <w:pPr>
        <w:bidi/>
      </w:pPr>
      <w:r>
        <w:rPr>
          <w:rtl/>
          <w:cs/>
          <w:lang w:val="ar_AE" w:bidi="ar_AE"/>
        </w:rPr>
      </w:r>
      <w:r>
        <w:rPr>
          <w:rtl/>
          <w:cs/>
          <w:lang w:val="ar_AE" w:bidi="ar_AE"/>
        </w:rPr>
        <w:t xml:space="preserve">تم استخدام </w:t>
      </w:r>
      <w:r>
        <w:rPr>
          <w:b/>
          <w:rtl/>
          <w:cs/>
          <w:lang w:val="ar_AE" w:bidi="ar_AE"/>
        </w:rPr>
        <w:t xml:space="preserve">الشَّاقِل </w:t>
      </w:r>
      <w:r>
        <w:rPr>
          <w:rtl/>
          <w:cs/>
          <w:lang w:val="ar_AE" w:bidi="ar_AE"/>
        </w:rPr>
        <w:t>كوحدة وزن ووحدة نقدية.</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13 (#4)</w:t>
      </w:r>
      <w:r>
        <w:rPr>
          <w:rtl/>
          <w:cs/>
          <w:lang w:val="ar_AE" w:bidi="ar_AE"/>
        </w:rPr>
      </w:r>
    </w:p>
    <w:p>
      <w:pPr>
        <w:bidi/>
      </w:pPr>
      <w:r>
        <w:rPr>
          <w:rtl/>
          <w:cs/>
          <w:lang w:val="ar_AE" w:bidi="ar_AE"/>
        </w:rPr>
      </w:r>
      <w:r>
        <w:rPr>
          <w:rtl/>
          <w:cs/>
          <w:lang w:val="ar_AE" w:bidi="ar_AE"/>
        </w:rPr>
        <w:t>מַחֲצִ֥ית &amp; מַחֲצִ֣ית</w:t>
      </w:r>
    </w:p>
    <w:p>
      <w:pPr>
        <w:bidi/>
      </w:pPr>
      <w:r>
        <w:rPr>
          <w:rtl/>
          <w:cs/>
          <w:lang w:val="ar_AE" w:bidi="ar_AE"/>
        </w:rPr>
      </w:r>
      <w:r>
        <w:rPr>
          <w:b/>
          <w:rtl/>
          <w:cs/>
          <w:lang w:val="ar_AE" w:bidi="ar_AE"/>
        </w:rPr>
        <w:t>"نصف"</w:t>
      </w:r>
      <w:r>
        <w:rPr>
          <w:rtl/>
          <w:cs/>
          <w:lang w:val="ar_AE" w:bidi="ar_AE"/>
        </w:rPr>
        <w:t xml:space="preserve"> - </w:t>
      </w:r>
      <w:r>
        <w:rPr>
          <w:b/>
          <w:rtl/>
          <w:cs/>
          <w:lang w:val="ar_AE" w:bidi="ar_AE"/>
        </w:rPr>
        <w:t>"نصف"</w:t>
      </w:r>
    </w:p>
    <w:p>
      <w:pPr>
        <w:bidi/>
      </w:pPr>
      <w:r>
        <w:rPr>
          <w:rtl/>
          <w:cs/>
          <w:lang w:val="ar_AE" w:bidi="ar_AE"/>
        </w:rPr>
      </w:r>
      <w:r>
        <w:rPr>
          <w:rtl/>
          <w:cs/>
          <w:lang w:val="ar_AE" w:bidi="ar_AE"/>
        </w:rPr>
        <w:t xml:space="preserve">النصف </w:t>
      </w:r>
      <w:r>
        <w:rPr>
          <w:b/>
          <w:rtl/>
          <w:cs/>
          <w:lang w:val="ar_AE" w:bidi="ar_AE"/>
        </w:rPr>
        <w:t>يعني</w:t>
      </w:r>
      <w:r>
        <w:rPr>
          <w:rtl/>
          <w:cs/>
          <w:lang w:val="ar_AE" w:bidi="ar_AE"/>
        </w:rPr>
        <w:t xml:space="preserve"> جزء واحد من جزأين متساويين.</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13 (#5)</w:t>
      </w:r>
      <w:r>
        <w:rPr>
          <w:rtl/>
          <w:cs/>
          <w:lang w:val="ar_AE" w:bidi="ar_AE"/>
        </w:rPr>
      </w:r>
    </w:p>
    <w:p>
      <w:pPr>
        <w:bidi/>
      </w:pPr>
      <w:r>
        <w:rPr>
          <w:rtl/>
          <w:cs/>
          <w:lang w:val="ar_AE" w:bidi="ar_AE"/>
        </w:rPr>
      </w:r>
      <w:r>
        <w:rPr>
          <w:rtl/>
          <w:cs/>
          <w:lang w:val="ar_AE" w:bidi="ar_AE"/>
        </w:rPr>
        <w:t>בְּ⁠שֶׁ֣קֶל הַ⁠קֹּ֑דֶשׁ עֶשְׂרִ֤ים גֵּרָה֙ הַ⁠שֶּׁ֔קֶל</w:t>
      </w:r>
    </w:p>
    <w:p>
      <w:pPr>
        <w:bidi/>
      </w:pPr>
      <w:r>
        <w:rPr>
          <w:rtl/>
          <w:cs/>
          <w:lang w:val="ar_AE" w:bidi="ar_AE"/>
        </w:rPr>
      </w:r>
      <w:r>
        <w:rPr>
          <w:b/>
          <w:rtl/>
          <w:cs/>
          <w:lang w:val="ar_AE" w:bidi="ar_AE"/>
        </w:rPr>
        <w:t>"بِشَاقِلِ الْقُدْسِ (الشَّاقِلُ هُوَ عِشْرُونَ جِيرَةً)"</w:t>
      </w:r>
    </w:p>
    <w:p>
      <w:pPr>
        <w:bidi/>
      </w:pPr>
      <w:r>
        <w:rPr>
          <w:rtl/>
          <w:cs/>
          <w:lang w:val="ar_AE" w:bidi="ar_AE"/>
        </w:rPr>
      </w:r>
      <w:r>
        <w:rPr>
          <w:rtl/>
          <w:cs/>
          <w:lang w:val="ar_AE" w:bidi="ar_AE"/>
        </w:rPr>
        <w:t>من الواضح أنه كان يوجد شواقل بأوزان مختلفة في ذلك الوقت. وهذا قد حدد أي واحد يجب استخدامه.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14 (#1)</w:t>
      </w:r>
      <w:r>
        <w:rPr>
          <w:rtl/>
          <w:cs/>
          <w:lang w:val="ar_AE" w:bidi="ar_AE"/>
        </w:rPr>
      </w:r>
    </w:p>
    <w:p>
      <w:pPr>
        <w:bidi/>
      </w:pPr>
      <w:r>
        <w:rPr>
          <w:rtl/>
          <w:cs/>
          <w:lang w:val="ar_AE" w:bidi="ar_AE"/>
        </w:rPr>
      </w:r>
      <w:r>
        <w:rPr>
          <w:rtl/>
          <w:cs/>
          <w:lang w:val="ar_AE" w:bidi="ar_AE"/>
        </w:rPr>
        <w:t>כֹּ֗ל הָ⁠עֹבֵר֙ עַל־הַ⁠פְּקֻדִ֔ים</w:t>
      </w:r>
    </w:p>
    <w:p>
      <w:pPr>
        <w:bidi/>
      </w:pPr>
      <w:r>
        <w:rPr>
          <w:rtl/>
          <w:cs/>
          <w:lang w:val="ar_AE" w:bidi="ar_AE"/>
        </w:rPr>
      </w:r>
      <w:r>
        <w:rPr>
          <w:b/>
          <w:rtl/>
          <w:cs/>
          <w:lang w:val="ar_AE" w:bidi="ar_AE"/>
        </w:rPr>
        <w:t>"كُلُّ مَنِ اجْتَازَ إِلَى الْمَعْدُودِينَ"</w:t>
      </w:r>
    </w:p>
    <w:p>
      <w:pPr>
        <w:bidi/>
      </w:pPr>
      <w:r>
        <w:rPr>
          <w:rtl/>
          <w:cs/>
          <w:lang w:val="ar_AE" w:bidi="ar_AE"/>
        </w:rPr>
      </w:r>
      <w:r>
        <w:rPr>
          <w:rtl/>
          <w:cs/>
          <w:lang w:val="ar_AE" w:bidi="ar_AE"/>
        </w:rPr>
        <w:t xml:space="preserve">هذا تعبير اصطلاحي يدل على أن الرجال تم عدهم عن طريق المرور بجانب شخص كان يعد الناس الذين يمرُّون. وهي نفس العبارة كما في </w:t>
      </w:r>
      <w:r>
        <w:rPr>
          <w:rtl/>
          <w:cs/>
          <w:lang w:val="ar_AE" w:bidi="ar_AE"/>
        </w:rPr>
        <w:t>30:13</w:t>
      </w:r>
      <w:r>
        <w:rPr>
          <w:rtl/>
          <w:cs/>
          <w:lang w:val="ar_AE" w:bidi="ar_AE"/>
        </w:rPr>
        <w:t>. ترجمة بديلة: "كل من تم عده"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14 (#2)</w:t>
      </w:r>
      <w:r>
        <w:rPr>
          <w:rtl/>
          <w:cs/>
          <w:lang w:val="ar_AE" w:bidi="ar_AE"/>
        </w:rPr>
      </w:r>
    </w:p>
    <w:p>
      <w:pPr>
        <w:bidi/>
      </w:pPr>
      <w:r>
        <w:rPr>
          <w:rtl/>
          <w:cs/>
          <w:lang w:val="ar_AE" w:bidi="ar_AE"/>
        </w:rPr>
      </w:r>
      <w:r>
        <w:rPr>
          <w:rtl/>
          <w:cs/>
          <w:lang w:val="ar_AE" w:bidi="ar_AE"/>
        </w:rPr>
        <w:t>מִ⁠בֶּ֛ן עֶשְׂרִ֥ים שָׁנָ֖ה</w:t>
      </w:r>
    </w:p>
    <w:p>
      <w:pPr>
        <w:bidi/>
      </w:pPr>
      <w:r>
        <w:rPr>
          <w:rtl/>
          <w:cs/>
          <w:lang w:val="ar_AE" w:bidi="ar_AE"/>
        </w:rPr>
      </w:r>
      <w:r>
        <w:rPr>
          <w:b/>
          <w:rtl/>
          <w:cs/>
          <w:lang w:val="ar_AE" w:bidi="ar_AE"/>
        </w:rPr>
        <w:t>"مِنِ ابْنِ عِشْرِينَ سَنَةً فَصَاعِدًا"</w:t>
      </w:r>
    </w:p>
    <w:p>
      <w:pPr>
        <w:bidi/>
      </w:pPr>
      <w:r>
        <w:rPr>
          <w:rtl/>
          <w:cs/>
          <w:lang w:val="ar_AE" w:bidi="ar_AE"/>
        </w:rPr>
      </w:r>
      <w:r>
        <w:rPr>
          <w:rtl/>
          <w:cs/>
          <w:lang w:val="ar_AE" w:bidi="ar_AE"/>
        </w:rPr>
        <w:t xml:space="preserve">هذا تعبير يشير إلى العمر. انظر إلى الترجمة الإنجليزية UST وكيف ترجمت نفس التعبير في </w:t>
      </w:r>
      <w:r>
        <w:rPr>
          <w:rtl/>
          <w:cs/>
          <w:lang w:val="ar_AE" w:bidi="ar_AE"/>
        </w:rPr>
        <w:t>خروج 7:7</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14 (#3)</w:t>
      </w:r>
      <w:r>
        <w:rPr>
          <w:rtl/>
          <w:cs/>
          <w:lang w:val="ar_AE" w:bidi="ar_AE"/>
        </w:rPr>
      </w:r>
    </w:p>
    <w:p>
      <w:pPr>
        <w:bidi/>
      </w:pPr>
      <w:r>
        <w:rPr>
          <w:rtl/>
          <w:cs/>
          <w:lang w:val="ar_AE" w:bidi="ar_AE"/>
        </w:rPr>
      </w:r>
      <w:r>
        <w:rPr>
          <w:rtl/>
          <w:cs/>
          <w:lang w:val="ar_AE" w:bidi="ar_AE"/>
        </w:rPr>
        <w:t>מִ⁠בֶּ֛ן עֶשְׂרִ֥ים שָׁנָ֖ה וָ⁠מָ֑עְלָ⁠ה</w:t>
      </w:r>
    </w:p>
    <w:p>
      <w:pPr>
        <w:bidi/>
      </w:pPr>
      <w:r>
        <w:rPr>
          <w:rtl/>
          <w:cs/>
          <w:lang w:val="ar_AE" w:bidi="ar_AE"/>
        </w:rPr>
      </w:r>
      <w:r>
        <w:rPr>
          <w:b/>
          <w:rtl/>
          <w:cs/>
          <w:lang w:val="ar_AE" w:bidi="ar_AE"/>
        </w:rPr>
        <w:t>"مِنِ ابْنِ عِشْرِينَ سَنَةً فَصَاعِدًا"</w:t>
      </w:r>
    </w:p>
    <w:p>
      <w:pPr>
        <w:bidi/>
      </w:pPr>
      <w:r>
        <w:rPr>
          <w:rtl/>
          <w:cs/>
          <w:lang w:val="ar_AE" w:bidi="ar_AE"/>
        </w:rPr>
      </w:r>
      <w:r>
        <w:rPr>
          <w:rtl/>
          <w:cs/>
          <w:lang w:val="ar_AE" w:bidi="ar_AE"/>
        </w:rPr>
        <w:t>يُشار إلى الأرقام الأكبر على أنها أعلى أو فوق الأرقام الأصغر. إذا كان قراؤك لن يفهموا ما تعنيه هذه الصورة في هذا السياق، فيمكنك استخدام استعارة مشابهة من ثقافتك. أو بدلًا من ذلك، يمكنك التعبير عن المعنى بوضوح. ترجمة بديلة: "من عشرين سنة فمَا فوق" أو "الذين يبلغون عشرين سنة أو أكثر"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15 (#1)</w:t>
      </w:r>
      <w:r>
        <w:rPr>
          <w:rtl/>
          <w:cs/>
          <w:lang w:val="ar_AE" w:bidi="ar_AE"/>
        </w:rPr>
      </w:r>
    </w:p>
    <w:p>
      <w:pPr>
        <w:bidi/>
      </w:pPr>
      <w:r>
        <w:rPr>
          <w:rtl/>
          <w:cs/>
          <w:lang w:val="ar_AE" w:bidi="ar_AE"/>
        </w:rPr>
      </w:r>
      <w:r>
        <w:rPr>
          <w:rtl/>
          <w:cs/>
          <w:lang w:val="ar_AE" w:bidi="ar_AE"/>
        </w:rPr>
        <w:t>מִֽ⁠מַּחֲצִ֖ית הַ⁠שָּׁ֑קֶל</w:t>
      </w:r>
    </w:p>
    <w:p>
      <w:pPr>
        <w:bidi/>
      </w:pPr>
      <w:r>
        <w:rPr>
          <w:rtl/>
          <w:cs/>
          <w:lang w:val="ar_AE" w:bidi="ar_AE"/>
        </w:rPr>
      </w:r>
      <w:r>
        <w:rPr>
          <w:b/>
          <w:rtl/>
          <w:cs/>
          <w:lang w:val="ar_AE" w:bidi="ar_AE"/>
        </w:rPr>
        <w:t>"عَنْ نِصْفِ الشَّاقِلِ"</w:t>
      </w:r>
    </w:p>
    <w:p>
      <w:pPr>
        <w:bidi/>
      </w:pPr>
      <w:r>
        <w:rPr>
          <w:rtl/>
          <w:cs/>
          <w:lang w:val="ar_AE" w:bidi="ar_AE"/>
        </w:rPr>
      </w:r>
      <w:r>
        <w:rPr>
          <w:rtl/>
          <w:cs/>
          <w:lang w:val="ar_AE" w:bidi="ar_AE"/>
        </w:rPr>
        <w:t xml:space="preserve">انظر كيف ترجمت هذا في </w:t>
      </w:r>
      <w:r>
        <w:rPr>
          <w:rtl/>
          <w:cs/>
          <w:lang w:val="ar_AE" w:bidi="ar_AE"/>
        </w:rPr>
        <w:t>خروج 30:13</w:t>
      </w:r>
      <w:r>
        <w:rPr>
          <w:rtl/>
          <w:cs/>
          <w:lang w:val="ar_AE" w:bidi="ar_AE"/>
        </w:rPr>
        <w:t>.</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15 (#2)</w:t>
      </w:r>
      <w:r>
        <w:rPr>
          <w:rtl/>
          <w:cs/>
          <w:lang w:val="ar_AE" w:bidi="ar_AE"/>
        </w:rPr>
      </w:r>
    </w:p>
    <w:p>
      <w:pPr>
        <w:bidi/>
      </w:pPr>
      <w:r>
        <w:rPr>
          <w:rtl/>
          <w:cs/>
          <w:lang w:val="ar_AE" w:bidi="ar_AE"/>
        </w:rPr>
      </w:r>
      <w:r>
        <w:rPr>
          <w:rtl/>
          <w:cs/>
          <w:lang w:val="ar_AE" w:bidi="ar_AE"/>
        </w:rPr>
        <w:t>נַפְשֹׁתֵי⁠כֶֽם</w:t>
      </w:r>
    </w:p>
    <w:p>
      <w:pPr>
        <w:bidi/>
      </w:pPr>
      <w:r>
        <w:rPr>
          <w:rtl/>
          <w:cs/>
          <w:lang w:val="ar_AE" w:bidi="ar_AE"/>
        </w:rPr>
      </w:r>
      <w:r>
        <w:rPr>
          <w:b/>
          <w:rtl/>
          <w:cs/>
          <w:lang w:val="ar_AE" w:bidi="ar_AE"/>
        </w:rPr>
        <w:t>"عَنْ نُفُوسِكُمْ"</w:t>
      </w:r>
    </w:p>
    <w:p>
      <w:pPr>
        <w:bidi/>
      </w:pPr>
      <w:r>
        <w:rPr>
          <w:rtl/>
          <w:cs/>
          <w:lang w:val="ar_AE" w:bidi="ar_AE"/>
        </w:rPr>
      </w:r>
      <w:r>
        <w:rPr>
          <w:rtl/>
          <w:cs/>
          <w:lang w:val="ar_AE" w:bidi="ar_AE"/>
        </w:rPr>
        <w:t xml:space="preserve">يتم استخدام صيغة الجمع </w:t>
      </w:r>
      <w:r>
        <w:rPr>
          <w:b/>
          <w:rtl/>
          <w:cs/>
          <w:lang w:val="ar_AE" w:bidi="ar_AE"/>
        </w:rPr>
        <w:t xml:space="preserve">نُفُوسِكُمْ </w:t>
      </w:r>
      <w:r>
        <w:rPr>
          <w:rtl/>
          <w:cs/>
          <w:lang w:val="ar_AE" w:bidi="ar_AE"/>
        </w:rPr>
        <w:t>هنا. وفي كثير من الحالات، نظرًا لأن الرب كان يتحدث إلى موسى عن الأشخاص الذين سيتم عدهم، فقد يكون من المنطقي أكثر التحول إلى صيغة الغائب. ومع ذلك، سيتم عد موسى أيضًا وسيتعين عليه دفع الفدية، لذا فإن الصيغة من الضمير "أنت" التي يمكن أن تشمل موسى وجميع الرجال الإسرائيليين الآخرين ستكون أيضًا ترجمة مناسبة.</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16 (#1)</w:t>
      </w:r>
      <w:r>
        <w:rPr>
          <w:rtl/>
          <w:cs/>
          <w:lang w:val="ar_AE" w:bidi="ar_AE"/>
        </w:rPr>
      </w:r>
    </w:p>
    <w:p>
      <w:pPr>
        <w:bidi/>
      </w:pPr>
      <w:r>
        <w:rPr>
          <w:rtl/>
          <w:cs/>
          <w:lang w:val="ar_AE" w:bidi="ar_AE"/>
        </w:rPr>
      </w:r>
      <w:r>
        <w:rPr>
          <w:rtl/>
          <w:cs/>
          <w:lang w:val="ar_AE" w:bidi="ar_AE"/>
        </w:rPr>
        <w:t>וְ⁠הָיָה֩ לִ⁠בְנֵ֨י יִשְׂרָאֵ֤ל לְ⁠זִכָּרוֹן֙ לִ⁠פְנֵ֣י יְהוָ֔ה לְ⁠כַפֵּ֖ר עַל־נַפְשֹׁתֵי⁠כֶֽם</w:t>
      </w:r>
    </w:p>
    <w:p>
      <w:pPr>
        <w:bidi/>
      </w:pPr>
      <w:r>
        <w:rPr>
          <w:rtl/>
          <w:cs/>
          <w:lang w:val="ar_AE" w:bidi="ar_AE"/>
        </w:rPr>
      </w:r>
      <w:r>
        <w:rPr>
          <w:b/>
          <w:rtl/>
          <w:cs/>
          <w:lang w:val="ar_AE" w:bidi="ar_AE"/>
        </w:rPr>
        <w:t>"فَتَكُونُ لِبَنِي إِسْرَائِيلَ تَذْكَارًا أَمَامَ الرَّبِّ لِلتَّكْفِيرِ عَنْ نُفُوسِكُمْ"</w:t>
      </w:r>
    </w:p>
    <w:p>
      <w:pPr>
        <w:bidi/>
      </w:pPr>
      <w:r>
        <w:rPr>
          <w:rtl/>
          <w:cs/>
          <w:lang w:val="ar_AE" w:bidi="ar_AE"/>
        </w:rPr>
      </w:r>
      <w:r>
        <w:rPr>
          <w:rtl/>
          <w:cs/>
          <w:lang w:val="ar_AE" w:bidi="ar_AE"/>
        </w:rPr>
        <w:t>هذه الجملة غير واضحة للغاية. فمن غير الواضح من الذي يتم تذكيره وبماذا. وقد يعني هذا: (1) أنها ستُذكِّر الرب بأن بني إسرائيل قد قدموا المال من أجل حياتهم، وبذلك يجب أن يُرَحِّب بهم. (2) أنها ستُذكِّر بني إسرائيل بأنهم قدموا للرب المال من أجل حياتهم. لذلك، سيقبلهم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16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هنا، كلمة </w:t>
      </w:r>
      <w:r>
        <w:rPr>
          <w:b/>
          <w:rtl/>
          <w:cs/>
          <w:lang w:val="ar_AE" w:bidi="ar_AE"/>
        </w:rPr>
        <w:t>الوجه</w:t>
      </w:r>
      <w:r>
        <w:rPr>
          <w:rtl/>
          <w:cs/>
          <w:lang w:val="ar_AE" w:bidi="ar_AE"/>
        </w:rPr>
        <w:t xml:space="preserve"> تمثل محضر الرب. ترجمة بديلة: "قدام الرب (يهوه)"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18 (#1)</w:t>
      </w:r>
      <w:r>
        <w:rPr>
          <w:rtl/>
          <w:cs/>
          <w:lang w:val="ar_AE" w:bidi="ar_AE"/>
        </w:rPr>
      </w:r>
    </w:p>
    <w:p>
      <w:pPr>
        <w:bidi/>
      </w:pPr>
      <w:r>
        <w:rPr>
          <w:rtl/>
          <w:cs/>
          <w:lang w:val="ar_AE" w:bidi="ar_AE"/>
        </w:rPr>
      </w:r>
      <w:r>
        <w:rPr>
          <w:rtl/>
          <w:cs/>
          <w:lang w:val="ar_AE" w:bidi="ar_AE"/>
        </w:rPr>
        <w:t>כִּיּ֥וֹר נְחֹ֛שֶׁת</w:t>
      </w:r>
    </w:p>
    <w:p>
      <w:pPr>
        <w:bidi/>
      </w:pPr>
      <w:r>
        <w:rPr>
          <w:rtl/>
          <w:cs/>
          <w:lang w:val="ar_AE" w:bidi="ar_AE"/>
        </w:rPr>
      </w:r>
      <w:r>
        <w:rPr>
          <w:b/>
          <w:rtl/>
          <w:cs/>
          <w:lang w:val="ar_AE" w:bidi="ar_AE"/>
        </w:rPr>
        <w:t>"مِرْحَضَةً مِنْ نُحَاسٍ"</w:t>
      </w:r>
    </w:p>
    <w:p>
      <w:pPr>
        <w:bidi/>
      </w:pPr>
      <w:r>
        <w:rPr>
          <w:rtl/>
          <w:cs/>
          <w:lang w:val="ar_AE" w:bidi="ar_AE"/>
        </w:rPr>
      </w:r>
      <w:r>
        <w:rPr>
          <w:rtl/>
          <w:cs/>
          <w:lang w:val="ar_AE" w:bidi="ar_AE"/>
        </w:rPr>
        <w:t>ترجمة بديلة: "وعاء من نحاس" أو "حوض نحاسي"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18 (#2)</w:t>
      </w:r>
      <w:r>
        <w:rPr>
          <w:rtl/>
          <w:cs/>
          <w:lang w:val="ar_AE" w:bidi="ar_AE"/>
        </w:rPr>
      </w:r>
    </w:p>
    <w:p>
      <w:pPr>
        <w:bidi/>
      </w:pPr>
      <w:r>
        <w:rPr>
          <w:rtl/>
          <w:cs/>
          <w:lang w:val="ar_AE" w:bidi="ar_AE"/>
        </w:rPr>
      </w:r>
      <w:r>
        <w:rPr>
          <w:rtl/>
          <w:cs/>
          <w:lang w:val="ar_AE" w:bidi="ar_AE"/>
        </w:rPr>
        <w:t>וְ⁠כַנּ֥⁠וֹ</w:t>
      </w:r>
    </w:p>
    <w:p>
      <w:pPr>
        <w:bidi/>
      </w:pPr>
      <w:r>
        <w:rPr>
          <w:rtl/>
          <w:cs/>
          <w:lang w:val="ar_AE" w:bidi="ar_AE"/>
        </w:rPr>
      </w:r>
      <w:r>
        <w:rPr>
          <w:b/>
          <w:rtl/>
          <w:cs/>
          <w:lang w:val="ar_AE" w:bidi="ar_AE"/>
        </w:rPr>
        <w:t>"وَقَاعِدَتَهَا"</w:t>
      </w:r>
    </w:p>
    <w:p>
      <w:pPr>
        <w:bidi/>
      </w:pPr>
      <w:r>
        <w:rPr>
          <w:rtl/>
          <w:cs/>
          <w:lang w:val="ar_AE" w:bidi="ar_AE"/>
        </w:rPr>
      </w:r>
      <w:r>
        <w:rPr>
          <w:b/>
          <w:rtl/>
          <w:cs/>
          <w:lang w:val="ar_AE" w:bidi="ar_AE"/>
        </w:rPr>
        <w:t>القاعدة</w:t>
      </w:r>
      <w:r>
        <w:rPr>
          <w:rtl/>
          <w:cs/>
          <w:lang w:val="ar_AE" w:bidi="ar_AE"/>
        </w:rPr>
        <w:t xml:space="preserve"> هي ما سيتم وضع المرحضة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18 (#3)</w:t>
      </w:r>
      <w:r>
        <w:rPr>
          <w:rtl/>
          <w:cs/>
          <w:lang w:val="ar_AE" w:bidi="ar_AE"/>
        </w:rPr>
      </w:r>
    </w:p>
    <w:p>
      <w:pPr>
        <w:bidi/>
      </w:pPr>
      <w:r>
        <w:rPr>
          <w:rtl/>
          <w:cs/>
          <w:lang w:val="ar_AE" w:bidi="ar_AE"/>
        </w:rPr>
      </w:r>
      <w:r>
        <w:rPr>
          <w:rtl/>
          <w:cs/>
          <w:lang w:val="ar_AE" w:bidi="ar_AE"/>
        </w:rPr>
        <w:t>לְ⁠רָחְצָ֑ה</w:t>
      </w:r>
    </w:p>
    <w:p>
      <w:pPr>
        <w:bidi/>
      </w:pPr>
      <w:r>
        <w:rPr>
          <w:rtl/>
          <w:cs/>
          <w:lang w:val="ar_AE" w:bidi="ar_AE"/>
        </w:rPr>
      </w:r>
      <w:r>
        <w:rPr>
          <w:b/>
          <w:rtl/>
          <w:cs/>
          <w:lang w:val="ar_AE" w:bidi="ar_AE"/>
        </w:rPr>
        <w:t>"لِلاغْتِسَالِ"</w:t>
      </w:r>
    </w:p>
    <w:p>
      <w:pPr>
        <w:bidi/>
      </w:pPr>
      <w:r>
        <w:rPr>
          <w:rtl/>
          <w:cs/>
          <w:lang w:val="ar_AE" w:bidi="ar_AE"/>
        </w:rPr>
      </w:r>
      <w:r>
        <w:rPr>
          <w:rtl/>
          <w:cs/>
          <w:lang w:val="ar_AE" w:bidi="ar_AE"/>
        </w:rPr>
        <w:t xml:space="preserve">توضح هذه العبارة، </w:t>
      </w:r>
      <w:r>
        <w:rPr>
          <w:b/>
          <w:rtl/>
          <w:cs/>
          <w:lang w:val="ar_AE" w:bidi="ar_AE"/>
        </w:rPr>
        <w:t>لِلاغْتِسَالِ</w:t>
      </w:r>
      <w:r>
        <w:rPr>
          <w:rtl/>
          <w:cs/>
          <w:lang w:val="ar_AE" w:bidi="ar_AE"/>
        </w:rPr>
        <w:t>، الغرض الذي كان على الكهنة استخدام مرحضة النحاس من أجله.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19 (#1)</w:t>
      </w:r>
      <w:r>
        <w:rPr>
          <w:rtl/>
          <w:cs/>
          <w:lang w:val="ar_AE" w:bidi="ar_AE"/>
        </w:rPr>
      </w:r>
    </w:p>
    <w:p>
      <w:pPr>
        <w:bidi/>
      </w:pPr>
      <w:r>
        <w:rPr>
          <w:rtl/>
          <w:cs/>
          <w:lang w:val="ar_AE" w:bidi="ar_AE"/>
        </w:rPr>
      </w:r>
      <w:r>
        <w:rPr>
          <w:rtl/>
          <w:cs/>
          <w:lang w:val="ar_AE" w:bidi="ar_AE"/>
        </w:rPr>
        <w:t>מִמֶּ֑⁠נּוּ</w:t>
      </w:r>
    </w:p>
    <w:p>
      <w:pPr>
        <w:bidi/>
      </w:pPr>
      <w:r>
        <w:rPr>
          <w:rtl/>
          <w:cs/>
          <w:lang w:val="ar_AE" w:bidi="ar_AE"/>
        </w:rPr>
      </w:r>
      <w:r>
        <w:rPr>
          <w:b/>
          <w:rtl/>
          <w:cs/>
          <w:lang w:val="ar_AE" w:bidi="ar_AE"/>
        </w:rPr>
        <w:t>"مِنْهَا"</w:t>
      </w:r>
    </w:p>
    <w:p>
      <w:pPr>
        <w:bidi/>
      </w:pPr>
      <w:r>
        <w:rPr>
          <w:rtl/>
          <w:cs/>
          <w:lang w:val="ar_AE" w:bidi="ar_AE"/>
        </w:rPr>
      </w:r>
      <w:r>
        <w:rPr>
          <w:rtl/>
          <w:cs/>
          <w:lang w:val="ar_AE" w:bidi="ar_AE"/>
        </w:rPr>
        <w:t>ترجمة بديلة: "من الماء في المرحضة"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20 (#1)</w:t>
      </w:r>
      <w:r>
        <w:rPr>
          <w:rtl/>
          <w:cs/>
          <w:lang w:val="ar_AE" w:bidi="ar_AE"/>
        </w:rPr>
      </w:r>
    </w:p>
    <w:p>
      <w:pPr>
        <w:bidi/>
      </w:pPr>
      <w:r>
        <w:rPr>
          <w:rtl/>
          <w:cs/>
          <w:lang w:val="ar_AE" w:bidi="ar_AE"/>
        </w:rPr>
      </w:r>
      <w:r>
        <w:rPr>
          <w:rtl/>
          <w:cs/>
          <w:lang w:val="ar_AE" w:bidi="ar_AE"/>
        </w:rPr>
        <w:t>וְ⁠לֹ֣א יָמֻ֑תוּ</w:t>
      </w:r>
    </w:p>
    <w:p>
      <w:pPr>
        <w:bidi/>
      </w:pPr>
      <w:r>
        <w:rPr>
          <w:rtl/>
          <w:cs/>
          <w:lang w:val="ar_AE" w:bidi="ar_AE"/>
        </w:rPr>
      </w:r>
      <w:r>
        <w:rPr>
          <w:b/>
          <w:rtl/>
          <w:cs/>
          <w:lang w:val="ar_AE" w:bidi="ar_AE"/>
        </w:rPr>
        <w:t>"لِئَلاَّ يَمُوتُوا"</w:t>
      </w:r>
    </w:p>
    <w:p>
      <w:pPr>
        <w:bidi/>
      </w:pPr>
      <w:r>
        <w:rPr>
          <w:rtl/>
          <w:cs/>
          <w:lang w:val="ar_AE" w:bidi="ar_AE"/>
        </w:rPr>
      </w:r>
      <w:r>
        <w:rPr>
          <w:rtl/>
          <w:cs/>
          <w:lang w:val="ar_AE" w:bidi="ar_AE"/>
        </w:rPr>
        <w:t>قد يموت الكهنة إذا لم يغتسلوا لأن الله كان سيقتلهم من أجل عدم طهارتهم في محضره. إذا لم يفهم قراؤك هذا، فقد ترغب في تضمينه في حاشية أو في النَّص.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20 (#2)</w:t>
      </w:r>
      <w:r>
        <w:rPr>
          <w:rtl/>
          <w:cs/>
          <w:lang w:val="ar_AE" w:bidi="ar_AE"/>
        </w:rPr>
      </w:r>
    </w:p>
    <w:p>
      <w:pPr>
        <w:bidi/>
      </w:pPr>
      <w:r>
        <w:rPr>
          <w:rtl/>
          <w:cs/>
          <w:lang w:val="ar_AE" w:bidi="ar_AE"/>
        </w:rPr>
      </w:r>
      <w:r>
        <w:rPr>
          <w:rtl/>
          <w:cs/>
          <w:lang w:val="ar_AE" w:bidi="ar_AE"/>
        </w:rPr>
        <w:t>וְ⁠לֹ֣א יָמֻ֑תוּ</w:t>
      </w:r>
    </w:p>
    <w:p>
      <w:pPr>
        <w:bidi/>
      </w:pPr>
      <w:r>
        <w:rPr>
          <w:rtl/>
          <w:cs/>
          <w:lang w:val="ar_AE" w:bidi="ar_AE"/>
        </w:rPr>
      </w:r>
      <w:r>
        <w:rPr>
          <w:b/>
          <w:rtl/>
          <w:cs/>
          <w:lang w:val="ar_AE" w:bidi="ar_AE"/>
        </w:rPr>
        <w:t>"لِئَلاَّ يَمُوتُوا"</w:t>
      </w:r>
    </w:p>
    <w:p>
      <w:pPr>
        <w:bidi/>
      </w:pPr>
      <w:r>
        <w:rPr>
          <w:rtl/>
          <w:cs/>
          <w:lang w:val="ar_AE" w:bidi="ar_AE"/>
        </w:rPr>
      </w:r>
      <w:r>
        <w:rPr>
          <w:rtl/>
          <w:cs/>
          <w:lang w:val="ar_AE" w:bidi="ar_AE"/>
        </w:rPr>
        <w:t>عدم الموت هو هدف اغتسال الكهنة. إذا كان الهدف من بعض الإجراءات يحتاج إلى وضعه في مكان آخر في لغتك، فانقله إلى الموقع المناسب.</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21 (#1)</w:t>
      </w:r>
      <w:r>
        <w:rPr>
          <w:rtl/>
          <w:cs/>
          <w:lang w:val="ar_AE" w:bidi="ar_AE"/>
        </w:rPr>
      </w:r>
    </w:p>
    <w:p>
      <w:pPr>
        <w:bidi/>
      </w:pPr>
      <w:r>
        <w:rPr>
          <w:rtl/>
          <w:cs/>
          <w:lang w:val="ar_AE" w:bidi="ar_AE"/>
        </w:rPr>
      </w:r>
      <w:r>
        <w:rPr>
          <w:rtl/>
          <w:cs/>
          <w:lang w:val="ar_AE" w:bidi="ar_AE"/>
        </w:rPr>
        <w:t>וְ⁠הָיְתָ֨ה לָ⁠הֶ֧ם חָק־עוֹלָ֛ם ל֥⁠וֹ וּ⁠לְ⁠זַרְע֖⁠וֹ לְ⁠דֹרֹתָֽ⁠ם</w:t>
      </w:r>
    </w:p>
    <w:p>
      <w:pPr>
        <w:bidi/>
      </w:pPr>
      <w:r>
        <w:rPr>
          <w:rtl/>
          <w:cs/>
          <w:lang w:val="ar_AE" w:bidi="ar_AE"/>
        </w:rPr>
      </w:r>
      <w:r>
        <w:rPr>
          <w:b/>
          <w:rtl/>
          <w:cs/>
          <w:lang w:val="ar_AE" w:bidi="ar_AE"/>
        </w:rPr>
        <w:t>"وَيَكُونُ لَهُمْ فَرِيضَةً أَبَدِيَّةً لَهُ وَلِنَسْلِهِ فِي أَجْيَالِهِمْ"</w:t>
      </w:r>
    </w:p>
    <w:p>
      <w:pPr>
        <w:bidi/>
      </w:pPr>
      <w:r>
        <w:rPr>
          <w:rtl/>
          <w:cs/>
          <w:lang w:val="ar_AE" w:bidi="ar_AE"/>
        </w:rPr>
      </w:r>
      <w:r>
        <w:rPr>
          <w:rtl/>
          <w:cs/>
          <w:lang w:val="ar_AE" w:bidi="ar_AE"/>
        </w:rPr>
        <w:t xml:space="preserve">انظر كيف ترجمت عبارة مشابهة في </w:t>
      </w:r>
      <w:r>
        <w:rPr>
          <w:rtl/>
          <w:cs/>
          <w:lang w:val="ar_AE" w:bidi="ar_AE"/>
        </w:rPr>
        <w:t>خروج 12:17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23 (#1)</w:t>
      </w:r>
      <w:r>
        <w:rPr>
          <w:rtl/>
          <w:cs/>
          <w:lang w:val="ar_AE" w:bidi="ar_AE"/>
        </w:rPr>
      </w:r>
    </w:p>
    <w:p>
      <w:pPr>
        <w:bidi/>
      </w:pPr>
      <w:r>
        <w:rPr>
          <w:rtl/>
          <w:cs/>
          <w:lang w:val="ar_AE" w:bidi="ar_AE"/>
        </w:rPr>
      </w:r>
      <w:r>
        <w:rPr>
          <w:rtl/>
          <w:cs/>
          <w:lang w:val="ar_AE" w:bidi="ar_AE"/>
        </w:rPr>
        <w:t>בְּשָׂמִ֣ים</w:t>
      </w:r>
    </w:p>
    <w:p>
      <w:pPr>
        <w:bidi/>
      </w:pPr>
      <w:r>
        <w:rPr>
          <w:rtl/>
          <w:cs/>
          <w:lang w:val="ar_AE" w:bidi="ar_AE"/>
        </w:rPr>
      </w:r>
      <w:r>
        <w:rPr>
          <w:b/>
          <w:rtl/>
          <w:cs/>
          <w:lang w:val="ar_AE" w:bidi="ar_AE"/>
        </w:rPr>
        <w:t>"الأَطْيَابِ"</w:t>
      </w:r>
    </w:p>
    <w:p>
      <w:pPr>
        <w:bidi/>
      </w:pPr>
      <w:r>
        <w:rPr>
          <w:rtl/>
          <w:cs/>
          <w:lang w:val="ar_AE" w:bidi="ar_AE"/>
        </w:rPr>
      </w:r>
      <w:r>
        <w:rPr>
          <w:rtl/>
          <w:cs/>
          <w:lang w:val="ar_AE" w:bidi="ar_AE"/>
        </w:rPr>
        <w:t xml:space="preserve">كانت هذه أجزاء من النباتات المجففة (غير الأوراق) التي يطحنها الناس إلى مسحوق ويضعونها في الزيت أو الطعام لإعطائه رائحة أو نكهة لطيفة. انظر كيف ترجمت هذا في </w:t>
      </w:r>
      <w:r>
        <w:rPr>
          <w:rtl/>
          <w:cs/>
          <w:lang w:val="ar_AE" w:bidi="ar_AE"/>
        </w:rPr>
        <w:t>خروج 25:6</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23 (#2)</w:t>
      </w:r>
      <w:r>
        <w:rPr>
          <w:rtl/>
          <w:cs/>
          <w:lang w:val="ar_AE" w:bidi="ar_AE"/>
        </w:rPr>
      </w:r>
    </w:p>
    <w:p>
      <w:pPr>
        <w:bidi/>
      </w:pPr>
      <w:r>
        <w:rPr>
          <w:rtl/>
          <w:cs/>
          <w:lang w:val="ar_AE" w:bidi="ar_AE"/>
        </w:rPr>
      </w:r>
      <w:r>
        <w:rPr>
          <w:b/>
          <w:rtl/>
          <w:cs/>
          <w:lang w:val="ar_AE" w:bidi="ar_AE"/>
        </w:rPr>
        <w:t>"خَمْسَ مِئَةِ،"</w:t>
      </w:r>
      <w:r>
        <w:rPr>
          <w:rtl/>
          <w:cs/>
          <w:lang w:val="ar_AE" w:bidi="ar_AE"/>
        </w:rPr>
        <w:t xml:space="preserve"> - </w:t>
      </w:r>
      <w:r>
        <w:rPr>
          <w:b/>
          <w:rtl/>
          <w:cs/>
          <w:lang w:val="ar_AE" w:bidi="ar_AE"/>
        </w:rPr>
        <w:t>"مِئَتَيْنِ وَخَمْسِينَ،"</w:t>
      </w:r>
      <w:r>
        <w:rPr>
          <w:rtl/>
          <w:cs/>
          <w:lang w:val="ar_AE" w:bidi="ar_AE"/>
        </w:rPr>
        <w:t xml:space="preserve"> - </w:t>
      </w:r>
      <w:r>
        <w:rPr>
          <w:b/>
          <w:rtl/>
          <w:cs/>
          <w:lang w:val="ar_AE" w:bidi="ar_AE"/>
        </w:rPr>
        <w:t>"مِئَتَيْنِ وَخَمْسِينَ"</w:t>
      </w:r>
    </w:p>
    <w:p>
      <w:pPr>
        <w:bidi/>
      </w:pPr>
      <w:r>
        <w:rPr>
          <w:rtl/>
          <w:cs/>
          <w:lang w:val="ar_AE" w:bidi="ar_AE"/>
        </w:rPr>
      </w:r>
      <w:r>
        <w:rPr>
          <w:rtl/>
          <w:cs/>
          <w:lang w:val="ar_AE" w:bidi="ar_AE"/>
        </w:rPr>
        <w:t>30:24</w:t>
      </w:r>
      <w:r>
        <w:rPr>
          <w:rtl/>
          <w:cs/>
          <w:lang w:val="ar_AE" w:bidi="ar_AE"/>
        </w:rPr>
        <w:t xml:space="preserve"> يذكر أن هذه هي قياسات وزن الشاقل. وقد ترغب في تضمين بعض الإشارة إلى ذلك هنا. ترجمة بديلة: "500 شاقل ... 250 شاقل ... 250 شاقل"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23 (#3)</w:t>
      </w:r>
      <w:r>
        <w:rPr>
          <w:rtl/>
          <w:cs/>
          <w:lang w:val="ar_AE" w:bidi="ar_AE"/>
        </w:rPr>
      </w:r>
    </w:p>
    <w:p>
      <w:pPr>
        <w:bidi/>
      </w:pPr>
      <w:r>
        <w:rPr>
          <w:rtl/>
          <w:cs/>
          <w:lang w:val="ar_AE" w:bidi="ar_AE"/>
        </w:rPr>
      </w:r>
      <w:r>
        <w:rPr>
          <w:b/>
          <w:rtl/>
          <w:cs/>
          <w:lang w:val="ar_AE" w:bidi="ar_AE"/>
        </w:rPr>
        <w:t>"وَقِرْفَةً عَطِرَةً"</w:t>
      </w:r>
    </w:p>
    <w:p>
      <w:pPr>
        <w:bidi/>
      </w:pPr>
      <w:r>
        <w:rPr>
          <w:rtl/>
          <w:cs/>
          <w:lang w:val="ar_AE" w:bidi="ar_AE"/>
        </w:rPr>
      </w:r>
      <w:r>
        <w:rPr>
          <w:rtl/>
          <w:cs/>
          <w:lang w:val="ar_AE" w:bidi="ar_AE"/>
        </w:rPr>
        <w:t xml:space="preserve">نحن نعلم أن </w:t>
      </w:r>
      <w:r>
        <w:rPr>
          <w:b/>
          <w:rtl/>
          <w:cs/>
          <w:lang w:val="ar_AE" w:bidi="ar_AE"/>
        </w:rPr>
        <w:t>القرفة</w:t>
      </w:r>
      <w:r>
        <w:rPr>
          <w:rtl/>
          <w:cs/>
          <w:lang w:val="ar_AE" w:bidi="ar_AE"/>
        </w:rPr>
        <w:t xml:space="preserve"> هي نوع من التوابل الحلوة المأخوذة من داخل لحاء شجرة تنمو في جنوب شرق آسيا.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23 (#4)</w:t>
      </w:r>
      <w:r>
        <w:rPr>
          <w:rtl/>
          <w:cs/>
          <w:lang w:val="ar_AE" w:bidi="ar_AE"/>
        </w:rPr>
      </w:r>
    </w:p>
    <w:p>
      <w:pPr>
        <w:bidi/>
      </w:pPr>
      <w:r>
        <w:rPr>
          <w:rtl/>
          <w:cs/>
          <w:lang w:val="ar_AE" w:bidi="ar_AE"/>
        </w:rPr>
      </w:r>
      <w:r>
        <w:rPr>
          <w:rtl/>
          <w:cs/>
          <w:lang w:val="ar_AE" w:bidi="ar_AE"/>
        </w:rPr>
        <w:t>וּ⁠קְנֵה</w:t>
      </w:r>
    </w:p>
    <w:p>
      <w:pPr>
        <w:bidi/>
      </w:pPr>
      <w:r>
        <w:rPr>
          <w:rtl/>
          <w:cs/>
          <w:lang w:val="ar_AE" w:bidi="ar_AE"/>
        </w:rPr>
      </w:r>
      <w:r>
        <w:rPr>
          <w:b/>
          <w:rtl/>
          <w:cs/>
          <w:lang w:val="ar_AE" w:bidi="ar_AE"/>
        </w:rPr>
        <w:t>"وَقَصَبَ الذَّرِيرَةِ"</w:t>
      </w:r>
    </w:p>
    <w:p>
      <w:pPr>
        <w:bidi/>
      </w:pPr>
      <w:r>
        <w:rPr>
          <w:rtl/>
          <w:cs/>
          <w:lang w:val="ar_AE" w:bidi="ar_AE"/>
        </w:rPr>
      </w:r>
      <w:r>
        <w:rPr>
          <w:rtl/>
          <w:cs/>
          <w:lang w:val="ar_AE" w:bidi="ar_AE"/>
        </w:rPr>
        <w:t>هذا النبات غير معروف للعلماء. ترجمة بديلة: "وأعواد من"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24 (#1)</w:t>
      </w:r>
      <w:r>
        <w:rPr>
          <w:rtl/>
          <w:cs/>
          <w:lang w:val="ar_AE" w:bidi="ar_AE"/>
        </w:rPr>
      </w:r>
    </w:p>
    <w:p>
      <w:pPr>
        <w:bidi/>
      </w:pPr>
      <w:r>
        <w:rPr>
          <w:rtl/>
          <w:cs/>
          <w:lang w:val="ar_AE" w:bidi="ar_AE"/>
        </w:rPr>
      </w:r>
      <w:r>
        <w:rPr>
          <w:b/>
          <w:rtl/>
          <w:cs/>
          <w:lang w:val="ar_AE" w:bidi="ar_AE"/>
        </w:rPr>
        <w:t>"وَسَلِيخَةً"</w:t>
      </w:r>
    </w:p>
    <w:p>
      <w:pPr>
        <w:bidi/>
      </w:pPr>
      <w:r>
        <w:rPr>
          <w:rtl/>
          <w:cs/>
          <w:lang w:val="ar_AE" w:bidi="ar_AE"/>
        </w:rPr>
      </w:r>
      <w:r>
        <w:rPr>
          <w:rtl/>
          <w:cs/>
          <w:lang w:val="ar_AE" w:bidi="ar_AE"/>
        </w:rPr>
        <w:t xml:space="preserve">من المعروف أن </w:t>
      </w:r>
      <w:r>
        <w:rPr>
          <w:b/>
          <w:rtl/>
          <w:cs/>
          <w:lang w:val="ar_AE" w:bidi="ar_AE"/>
        </w:rPr>
        <w:t xml:space="preserve">السَلِيخَةً </w:t>
      </w:r>
      <w:r>
        <w:rPr>
          <w:rtl/>
          <w:cs/>
          <w:lang w:val="ar_AE" w:bidi="ar_AE"/>
        </w:rPr>
        <w:t>هي نوع من التوابل الحلوة المأخوذة من لحاء شجرة تنمو في شرق آسيا. وهي تختلف قليلًا عن توابل القرفة المذكورة في الآية السابقة.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24 (#2)</w:t>
      </w:r>
      <w:r>
        <w:rPr>
          <w:rtl/>
          <w:cs/>
          <w:lang w:val="ar_AE" w:bidi="ar_AE"/>
        </w:rPr>
      </w:r>
    </w:p>
    <w:p>
      <w:pPr>
        <w:bidi/>
      </w:pPr>
      <w:r>
        <w:rPr>
          <w:rtl/>
          <w:cs/>
          <w:lang w:val="ar_AE" w:bidi="ar_AE"/>
        </w:rPr>
      </w:r>
      <w:r>
        <w:rPr>
          <w:rtl/>
          <w:cs/>
          <w:lang w:val="ar_AE" w:bidi="ar_AE"/>
        </w:rPr>
        <w:t>בְּ⁠שֶׁ֣קֶל הַ⁠קֹּ֑דֶשׁ</w:t>
      </w:r>
    </w:p>
    <w:p>
      <w:pPr>
        <w:bidi/>
      </w:pPr>
      <w:r>
        <w:rPr>
          <w:rtl/>
          <w:cs/>
          <w:lang w:val="ar_AE" w:bidi="ar_AE"/>
        </w:rPr>
      </w:r>
      <w:r>
        <w:rPr>
          <w:b/>
          <w:rtl/>
          <w:cs/>
          <w:lang w:val="ar_AE" w:bidi="ar_AE"/>
        </w:rPr>
        <w:t>"بِشَاقِلِ الْقُدْسِ"</w:t>
      </w:r>
    </w:p>
    <w:p>
      <w:pPr>
        <w:bidi/>
      </w:pPr>
      <w:r>
        <w:rPr>
          <w:rtl/>
          <w:cs/>
          <w:lang w:val="ar_AE" w:bidi="ar_AE"/>
        </w:rPr>
      </w:r>
      <w:r>
        <w:rPr>
          <w:rtl/>
          <w:cs/>
          <w:lang w:val="ar_AE" w:bidi="ar_AE"/>
        </w:rPr>
        <w:t xml:space="preserve">من الواضح أنه كانت توجد شواقل بأوزان مختلفة في ذلك الوقت. وهذا قد حدد أي واحد يجب استخدامه. انظر كيف ترجمت هذا في </w:t>
      </w:r>
      <w:r>
        <w:rPr>
          <w:rtl/>
          <w:cs/>
          <w:lang w:val="ar_AE" w:bidi="ar_AE"/>
        </w:rPr>
        <w:t>خروج 30:13</w:t>
      </w:r>
      <w:r>
        <w:rPr>
          <w:rtl/>
          <w:cs/>
          <w:lang w:val="ar_AE" w:bidi="ar_AE"/>
        </w:rPr>
        <w:t>. إذا كان ذلك سيفيد قراءك، فيمكنك التعبير عن ذلك بمصطلحات القياسات الحديثة، إما في النَّص أو في حاشية.</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24 (#3)</w:t>
      </w:r>
      <w:r>
        <w:rPr>
          <w:rtl/>
          <w:cs/>
          <w:lang w:val="ar_AE" w:bidi="ar_AE"/>
        </w:rPr>
      </w:r>
    </w:p>
    <w:p>
      <w:pPr>
        <w:bidi/>
      </w:pPr>
      <w:r>
        <w:rPr>
          <w:rtl/>
          <w:cs/>
          <w:lang w:val="ar_AE" w:bidi="ar_AE"/>
        </w:rPr>
      </w:r>
      <w:r>
        <w:rPr>
          <w:rtl/>
          <w:cs/>
          <w:lang w:val="ar_AE" w:bidi="ar_AE"/>
        </w:rPr>
        <w:t>הִֽין</w:t>
      </w:r>
    </w:p>
    <w:p>
      <w:pPr>
        <w:bidi/>
      </w:pPr>
      <w:r>
        <w:rPr>
          <w:rtl/>
          <w:cs/>
          <w:lang w:val="ar_AE" w:bidi="ar_AE"/>
        </w:rPr>
      </w:r>
      <w:r>
        <w:rPr>
          <w:b/>
          <w:rtl/>
          <w:cs/>
          <w:lang w:val="ar_AE" w:bidi="ar_AE"/>
        </w:rPr>
        <w:t>"هِين"</w:t>
      </w:r>
    </w:p>
    <w:p>
      <w:pPr>
        <w:bidi/>
      </w:pPr>
      <w:r>
        <w:rPr>
          <w:rtl/>
          <w:cs/>
          <w:lang w:val="ar_AE" w:bidi="ar_AE"/>
        </w:rPr>
      </w:r>
      <w:r>
        <w:rPr>
          <w:rtl/>
          <w:cs/>
          <w:lang w:val="ar_AE" w:bidi="ar_AE"/>
        </w:rPr>
        <w:t xml:space="preserve">إذا كان ذلك مفيدًا لقرائك، فيمكنك التعبير عن الكمية باستخدام القياسات الحديثة. أو بدلًا من ذلك، ولمساعدة قرائك على التعرف على أن الكتابات التوراتية تأتي من زمن بعيد عندما كان الناس يستخدمون قياسات مختلفة، يمكنك التعبير عن الكمية باستخدام القياس القديم، </w:t>
      </w:r>
      <w:r>
        <w:rPr>
          <w:b/>
          <w:rtl/>
          <w:cs/>
          <w:lang w:val="ar_AE" w:bidi="ar_AE"/>
        </w:rPr>
        <w:t>الهِين</w:t>
      </w:r>
      <w:r>
        <w:rPr>
          <w:rtl/>
          <w:cs/>
          <w:lang w:val="ar_AE" w:bidi="ar_AE"/>
        </w:rPr>
        <w:t>، وشرح ما يعادله في القياسات الحديثة في حاشية.</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25 (#1)</w:t>
      </w:r>
      <w:r>
        <w:rPr>
          <w:rtl/>
          <w:cs/>
          <w:lang w:val="ar_AE" w:bidi="ar_AE"/>
        </w:rPr>
      </w:r>
    </w:p>
    <w:p>
      <w:pPr>
        <w:bidi/>
      </w:pPr>
      <w:r>
        <w:rPr>
          <w:rtl/>
          <w:cs/>
          <w:lang w:val="ar_AE" w:bidi="ar_AE"/>
        </w:rPr>
      </w:r>
      <w:r>
        <w:rPr>
          <w:rtl/>
          <w:cs/>
          <w:lang w:val="ar_AE" w:bidi="ar_AE"/>
        </w:rPr>
        <w:t>מַעֲשֵׂ֣ה רֹקֵ֑חַ</w:t>
      </w:r>
    </w:p>
    <w:p>
      <w:pPr>
        <w:bidi/>
      </w:pPr>
      <w:r>
        <w:rPr>
          <w:rtl/>
          <w:cs/>
          <w:lang w:val="ar_AE" w:bidi="ar_AE"/>
        </w:rPr>
      </w:r>
      <w:r>
        <w:rPr>
          <w:b/>
          <w:rtl/>
          <w:cs/>
          <w:lang w:val="ar_AE" w:bidi="ar_AE"/>
        </w:rPr>
        <w:t>"صَنْعَةَ الْعَطَّارِ"</w:t>
      </w:r>
    </w:p>
    <w:p>
      <w:pPr>
        <w:bidi/>
      </w:pPr>
      <w:r>
        <w:rPr>
          <w:rtl/>
          <w:cs/>
          <w:lang w:val="ar_AE" w:bidi="ar_AE"/>
        </w:rPr>
      </w:r>
      <w:r>
        <w:rPr>
          <w:rtl/>
          <w:cs/>
          <w:lang w:val="ar_AE" w:bidi="ar_AE"/>
        </w:rPr>
        <w:t>قد يعني هذا أنه: (1) كان على موسى أن يجعل عَطَّارًا يقوم بخلط الأطياب. (2) كان على موسى أن يقوم بالعمل بنفسه بالطريقة التي يقوم بها العَطَّار لخلط الأطياب.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25 (#2)</w:t>
      </w:r>
      <w:r>
        <w:rPr>
          <w:rtl/>
          <w:cs/>
          <w:lang w:val="ar_AE" w:bidi="ar_AE"/>
        </w:rPr>
      </w:r>
    </w:p>
    <w:p>
      <w:pPr>
        <w:bidi/>
      </w:pPr>
      <w:r>
        <w:rPr>
          <w:rtl/>
          <w:cs/>
          <w:lang w:val="ar_AE" w:bidi="ar_AE"/>
        </w:rPr>
      </w:r>
      <w:r>
        <w:rPr>
          <w:rtl/>
          <w:cs/>
          <w:lang w:val="ar_AE" w:bidi="ar_AE"/>
        </w:rPr>
        <w:t>רֹקֵ֑חַ</w:t>
      </w:r>
    </w:p>
    <w:p>
      <w:pPr>
        <w:bidi/>
      </w:pPr>
      <w:r>
        <w:rPr>
          <w:rtl/>
          <w:cs/>
          <w:lang w:val="ar_AE" w:bidi="ar_AE"/>
        </w:rPr>
      </w:r>
      <w:r>
        <w:rPr>
          <w:b/>
          <w:rtl/>
          <w:cs/>
          <w:lang w:val="ar_AE" w:bidi="ar_AE"/>
        </w:rPr>
        <w:t>"صَنْعَةَ الْعَطَّارِ"</w:t>
      </w:r>
    </w:p>
    <w:p>
      <w:pPr>
        <w:bidi/>
      </w:pPr>
      <w:r>
        <w:rPr>
          <w:rtl/>
          <w:cs/>
          <w:lang w:val="ar_AE" w:bidi="ar_AE"/>
        </w:rPr>
      </w:r>
      <w:r>
        <w:rPr>
          <w:rtl/>
          <w:cs/>
          <w:lang w:val="ar_AE" w:bidi="ar_AE"/>
        </w:rPr>
        <w:t>هذا شخص ماهر في خلط الأطياب والزيوت.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25 (#3)</w:t>
      </w:r>
      <w:r>
        <w:rPr>
          <w:rtl/>
          <w:cs/>
          <w:lang w:val="ar_AE" w:bidi="ar_AE"/>
        </w:rPr>
      </w:r>
    </w:p>
    <w:p>
      <w:pPr>
        <w:bidi/>
      </w:pPr>
      <w:r>
        <w:rPr>
          <w:rtl/>
          <w:cs/>
          <w:lang w:val="ar_AE" w:bidi="ar_AE"/>
        </w:rPr>
      </w:r>
      <w:r>
        <w:rPr>
          <w:rtl/>
          <w:cs/>
          <w:lang w:val="ar_AE" w:bidi="ar_AE"/>
        </w:rPr>
        <w:t>שֶׁ֚מֶן מִשְׁחַת־קֹ֔דֶשׁ</w:t>
      </w:r>
    </w:p>
    <w:p>
      <w:pPr>
        <w:bidi/>
      </w:pPr>
      <w:r>
        <w:rPr>
          <w:rtl/>
          <w:cs/>
          <w:lang w:val="ar_AE" w:bidi="ar_AE"/>
        </w:rPr>
      </w:r>
      <w:r>
        <w:rPr>
          <w:b/>
          <w:rtl/>
          <w:cs/>
          <w:lang w:val="ar_AE" w:bidi="ar_AE"/>
        </w:rPr>
        <w:t>"دُهْنًا مُقَدَّسًا لِلْمَسْحَةِ يَكُونُ"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القداسة</w:t>
      </w:r>
      <w:r>
        <w:rPr>
          <w:rtl/>
          <w:cs/>
          <w:lang w:val="ar_AE" w:bidi="ar_AE"/>
        </w:rPr>
        <w:t>، فيمكنك التعبير عن نفس الفكرة بطريقة أخرى. ترجمة بديلة: "دُهْنًا مُقَدَّسًا لِلْمَسْحَةِ" - كما في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26 (#1)</w:t>
      </w:r>
      <w:r>
        <w:rPr>
          <w:rtl/>
          <w:cs/>
          <w:lang w:val="ar_AE" w:bidi="ar_AE"/>
        </w:rPr>
      </w:r>
    </w:p>
    <w:p>
      <w:pPr>
        <w:bidi/>
      </w:pPr>
      <w:r>
        <w:rPr>
          <w:rtl/>
          <w:cs/>
          <w:lang w:val="ar_AE" w:bidi="ar_AE"/>
        </w:rPr>
      </w:r>
      <w:r>
        <w:rPr>
          <w:rtl/>
          <w:cs/>
          <w:lang w:val="ar_AE" w:bidi="ar_AE"/>
        </w:rPr>
        <w:t>וּ⁠מָשַׁחְתָּ֥</w:t>
      </w:r>
    </w:p>
    <w:p>
      <w:pPr>
        <w:bidi/>
      </w:pPr>
      <w:r>
        <w:rPr>
          <w:rtl/>
          <w:cs/>
          <w:lang w:val="ar_AE" w:bidi="ar_AE"/>
        </w:rPr>
      </w:r>
      <w:r>
        <w:rPr>
          <w:b/>
          <w:rtl/>
          <w:cs/>
          <w:lang w:val="ar_AE" w:bidi="ar_AE"/>
        </w:rPr>
        <w:t>"وَتَمْسَحُ (أنت)"</w:t>
      </w:r>
    </w:p>
    <w:p>
      <w:pPr>
        <w:bidi/>
      </w:pPr>
      <w:r>
        <w:rPr>
          <w:rtl/>
          <w:cs/>
          <w:lang w:val="ar_AE" w:bidi="ar_AE"/>
        </w:rPr>
      </w:r>
      <w:r>
        <w:rPr>
          <w:rtl/>
          <w:cs/>
          <w:lang w:val="ar_AE" w:bidi="ar_AE"/>
        </w:rPr>
        <w:t xml:space="preserve">هنا، الضمير </w:t>
      </w:r>
      <w:r>
        <w:rPr>
          <w:b/>
          <w:rtl/>
          <w:cs/>
          <w:lang w:val="ar_AE" w:bidi="ar_AE"/>
        </w:rPr>
        <w:t>أنت</w:t>
      </w:r>
      <w:r>
        <w:rPr>
          <w:rtl/>
          <w:cs/>
          <w:lang w:val="ar_AE" w:bidi="ar_AE"/>
        </w:rPr>
        <w:t xml:space="preserve"> قد يشير إلى موسى.</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29 (#1)</w:t>
      </w:r>
      <w:r>
        <w:rPr>
          <w:rtl/>
          <w:cs/>
          <w:lang w:val="ar_AE" w:bidi="ar_AE"/>
        </w:rPr>
      </w:r>
    </w:p>
    <w:p>
      <w:pPr>
        <w:bidi/>
      </w:pPr>
      <w:r>
        <w:rPr>
          <w:rtl/>
          <w:cs/>
          <w:lang w:val="ar_AE" w:bidi="ar_AE"/>
        </w:rPr>
      </w:r>
      <w:r>
        <w:rPr>
          <w:rtl/>
          <w:cs/>
          <w:lang w:val="ar_AE" w:bidi="ar_AE"/>
        </w:rPr>
        <w:t>אֹתָ֔⁠ם</w:t>
      </w:r>
    </w:p>
    <w:p>
      <w:pPr>
        <w:bidi/>
      </w:pPr>
      <w:r>
        <w:rPr>
          <w:rtl/>
          <w:cs/>
          <w:lang w:val="ar_AE" w:bidi="ar_AE"/>
        </w:rPr>
      </w:r>
      <w:r>
        <w:rPr>
          <w:b/>
          <w:rtl/>
          <w:cs/>
          <w:lang w:val="ar_AE" w:bidi="ar_AE"/>
        </w:rPr>
        <w:t>"فَتَكُونُ (هي)"</w:t>
      </w:r>
    </w:p>
    <w:p>
      <w:pPr>
        <w:bidi/>
      </w:pPr>
      <w:r>
        <w:rPr>
          <w:rtl/>
          <w:cs/>
          <w:lang w:val="ar_AE" w:bidi="ar_AE"/>
        </w:rPr>
      </w:r>
      <w:r>
        <w:rPr>
          <w:rtl/>
          <w:cs/>
          <w:lang w:val="ar_AE" w:bidi="ar_AE"/>
        </w:rPr>
        <w:t xml:space="preserve">هنا، الضمير </w:t>
      </w:r>
      <w:r>
        <w:rPr>
          <w:b/>
          <w:rtl/>
          <w:cs/>
          <w:lang w:val="ar_AE" w:bidi="ar_AE"/>
        </w:rPr>
        <w:t>هي</w:t>
      </w:r>
      <w:r>
        <w:rPr>
          <w:rtl/>
          <w:cs/>
          <w:lang w:val="ar_AE" w:bidi="ar_AE"/>
        </w:rPr>
        <w:t xml:space="preserve"> يشير إلى العناصر المذكورة في </w:t>
      </w:r>
      <w:r>
        <w:rPr>
          <w:rtl/>
          <w:cs/>
          <w:lang w:val="ar_AE" w:bidi="ar_AE"/>
        </w:rPr>
        <w:t>خروج 30:26–28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29 (#2)</w:t>
      </w:r>
      <w:r>
        <w:rPr>
          <w:rtl/>
          <w:cs/>
          <w:lang w:val="ar_AE" w:bidi="ar_AE"/>
        </w:rPr>
      </w:r>
    </w:p>
    <w:p>
      <w:pPr>
        <w:bidi/>
      </w:pPr>
      <w:r>
        <w:rPr>
          <w:rtl/>
          <w:cs/>
          <w:lang w:val="ar_AE" w:bidi="ar_AE"/>
        </w:rPr>
      </w:r>
      <w:r>
        <w:rPr>
          <w:rtl/>
          <w:cs/>
          <w:lang w:val="ar_AE" w:bidi="ar_AE"/>
        </w:rPr>
        <w:t>קֹ֣דֶשׁ קָֽדָשִׁ֑ים</w:t>
      </w:r>
    </w:p>
    <w:p>
      <w:pPr>
        <w:bidi/>
      </w:pPr>
      <w:r>
        <w:rPr>
          <w:rtl/>
          <w:cs/>
          <w:lang w:val="ar_AE" w:bidi="ar_AE"/>
        </w:rPr>
      </w:r>
      <w:r>
        <w:rPr>
          <w:b/>
          <w:rtl/>
          <w:cs/>
          <w:lang w:val="ar_AE" w:bidi="ar_AE"/>
        </w:rPr>
        <w:t>"قُدْسَ أَقْدَاسٍ"</w:t>
      </w:r>
    </w:p>
    <w:p>
      <w:pPr>
        <w:bidi/>
      </w:pPr>
      <w:r>
        <w:rPr>
          <w:rtl/>
          <w:cs/>
          <w:lang w:val="ar_AE" w:bidi="ar_AE"/>
        </w:rPr>
      </w:r>
      <w:r>
        <w:rPr>
          <w:rtl/>
          <w:cs/>
          <w:lang w:val="ar_AE" w:bidi="ar_AE"/>
        </w:rPr>
        <w:t xml:space="preserve">هنا، التعبير </w:t>
      </w:r>
      <w:r>
        <w:rPr>
          <w:b/>
          <w:rtl/>
          <w:cs/>
          <w:lang w:val="ar_AE" w:bidi="ar_AE"/>
        </w:rPr>
        <w:t>قُدْسَ أَقْدَاسٍ</w:t>
      </w:r>
      <w:r>
        <w:rPr>
          <w:rtl/>
          <w:cs/>
          <w:lang w:val="ar_AE" w:bidi="ar_AE"/>
        </w:rPr>
        <w:t xml:space="preserve"> يعني مُقَدَّس للغاية أو فريد في قدسيته. إذا لم يكن هذا الشكل يُعبر عن أن هذا العنصر سيصبح فريدًا في قدسيته في لغتك، فقد تحتاج إلى إيجاد طريقة أخرى للتعبير عن هذه الفكرة. انظر كيف ترجمت هذا في </w:t>
      </w:r>
      <w:r>
        <w:rPr>
          <w:rtl/>
          <w:cs/>
          <w:lang w:val="ar_AE" w:bidi="ar_AE"/>
        </w:rPr>
        <w:t>خروج 29:37</w:t>
      </w:r>
      <w:r>
        <w:rPr>
          <w:rtl/>
          <w:cs/>
          <w:lang w:val="ar_AE" w:bidi="ar_AE"/>
        </w:rPr>
        <w:t>. ترجمة بديلة: "شيء مُقَدَّس للغاية" أو "مُقَدَّس بشكل استثنائي"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31 (#1)</w:t>
      </w:r>
      <w:r>
        <w:rPr>
          <w:rtl/>
          <w:cs/>
          <w:lang w:val="ar_AE" w:bidi="ar_AE"/>
        </w:rPr>
      </w:r>
    </w:p>
    <w:p>
      <w:pPr>
        <w:bidi/>
      </w:pPr>
      <w:r>
        <w:rPr>
          <w:rtl/>
          <w:cs/>
          <w:lang w:val="ar_AE" w:bidi="ar_AE"/>
        </w:rPr>
      </w:r>
      <w:r>
        <w:rPr>
          <w:rtl/>
          <w:cs/>
          <w:lang w:val="ar_AE" w:bidi="ar_AE"/>
        </w:rPr>
        <w:t>לְ⁠דֹרֹתֵי⁠כֶֽם</w:t>
      </w:r>
    </w:p>
    <w:p>
      <w:pPr>
        <w:bidi/>
      </w:pPr>
      <w:r>
        <w:rPr>
          <w:rtl/>
          <w:cs/>
          <w:lang w:val="ar_AE" w:bidi="ar_AE"/>
        </w:rPr>
      </w:r>
      <w:r>
        <w:rPr>
          <w:b/>
          <w:rtl/>
          <w:cs/>
          <w:lang w:val="ar_AE" w:bidi="ar_AE"/>
        </w:rPr>
        <w:t>"فِي أَجْيَالِكُمْ"</w:t>
      </w:r>
    </w:p>
    <w:p>
      <w:pPr>
        <w:bidi/>
      </w:pPr>
      <w:r>
        <w:rPr>
          <w:rtl/>
          <w:cs/>
          <w:lang w:val="ar_AE" w:bidi="ar_AE"/>
        </w:rPr>
      </w:r>
      <w:r>
        <w:rPr>
          <w:rtl/>
          <w:cs/>
          <w:lang w:val="ar_AE" w:bidi="ar_AE"/>
        </w:rPr>
        <w:t xml:space="preserve">ترجمة بديلة: "كل أجيال نسلك." انظر كيف ترجمت هذا في </w:t>
      </w:r>
      <w:r>
        <w:rPr>
          <w:rtl/>
          <w:cs/>
          <w:lang w:val="ar_AE" w:bidi="ar_AE"/>
        </w:rPr>
        <w:t>خروج 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31 (#2)</w:t>
      </w:r>
      <w:r>
        <w:rPr>
          <w:rtl/>
          <w:cs/>
          <w:lang w:val="ar_AE" w:bidi="ar_AE"/>
        </w:rPr>
      </w:r>
    </w:p>
    <w:p>
      <w:pPr>
        <w:bidi/>
      </w:pPr>
      <w:r>
        <w:rPr>
          <w:rtl/>
          <w:cs/>
          <w:lang w:val="ar_AE" w:bidi="ar_AE"/>
        </w:rPr>
      </w:r>
      <w:r>
        <w:rPr>
          <w:rtl/>
          <w:cs/>
          <w:lang w:val="ar_AE" w:bidi="ar_AE"/>
        </w:rPr>
        <w:t>שֶׁ֠מֶן מִשְׁחַת־קֹ֨דֶשׁ</w:t>
      </w:r>
    </w:p>
    <w:p>
      <w:pPr>
        <w:bidi/>
      </w:pPr>
      <w:r>
        <w:rPr>
          <w:rtl/>
          <w:cs/>
          <w:lang w:val="ar_AE" w:bidi="ar_AE"/>
        </w:rPr>
      </w:r>
      <w:r>
        <w:rPr>
          <w:b/>
          <w:rtl/>
          <w:cs/>
          <w:lang w:val="ar_AE" w:bidi="ar_AE"/>
        </w:rPr>
        <w:t>"دُهْنًا مُقَدَّسًا لِلْمَسْحَةِ"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القداسة</w:t>
      </w:r>
      <w:r>
        <w:rPr>
          <w:rtl/>
          <w:cs/>
          <w:lang w:val="ar_AE" w:bidi="ar_AE"/>
        </w:rPr>
        <w:t xml:space="preserve">، فيمكنك التعبير عن نفس الفكرة بطريقة أخرى. انظر كيف ترجمت هذا في </w:t>
      </w:r>
      <w:r>
        <w:rPr>
          <w:rtl/>
          <w:cs/>
          <w:lang w:val="ar_AE" w:bidi="ar_AE"/>
        </w:rPr>
        <w:t>30:25</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32 (#1)</w:t>
      </w:r>
      <w:r>
        <w:rPr>
          <w:rtl/>
          <w:cs/>
          <w:lang w:val="ar_AE" w:bidi="ar_AE"/>
        </w:rPr>
      </w:r>
    </w:p>
    <w:p>
      <w:pPr>
        <w:bidi/>
      </w:pPr>
      <w:r>
        <w:rPr>
          <w:rtl/>
          <w:cs/>
          <w:lang w:val="ar_AE" w:bidi="ar_AE"/>
        </w:rPr>
      </w:r>
      <w:r>
        <w:rPr>
          <w:rtl/>
          <w:cs/>
          <w:lang w:val="ar_AE" w:bidi="ar_AE"/>
        </w:rPr>
        <w:t>עַל־בְּשַׂ֤ר אָדָם֙ לֹ֣א יִיסָ֔ךְ</w:t>
      </w:r>
    </w:p>
    <w:p>
      <w:pPr>
        <w:bidi/>
      </w:pPr>
      <w:r>
        <w:rPr>
          <w:rtl/>
          <w:cs/>
          <w:lang w:val="ar_AE" w:bidi="ar_AE"/>
        </w:rPr>
      </w:r>
      <w:r>
        <w:rPr>
          <w:b/>
          <w:rtl/>
          <w:cs/>
          <w:lang w:val="ar_AE" w:bidi="ar_AE"/>
        </w:rPr>
        <w:t>"عَلَى جَسَدِ إِنْسَانٍ لاَ يُسْكَبُ"</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"لا تسكبها على جسم إنسان"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32 (#2)</w:t>
      </w:r>
      <w:r>
        <w:rPr>
          <w:rtl/>
          <w:cs/>
          <w:lang w:val="ar_AE" w:bidi="ar_AE"/>
        </w:rPr>
      </w:r>
    </w:p>
    <w:p>
      <w:pPr>
        <w:bidi/>
      </w:pPr>
      <w:r>
        <w:rPr>
          <w:rtl/>
          <w:cs/>
          <w:lang w:val="ar_AE" w:bidi="ar_AE"/>
        </w:rPr>
      </w:r>
      <w:r>
        <w:rPr>
          <w:rtl/>
          <w:cs/>
          <w:lang w:val="ar_AE" w:bidi="ar_AE"/>
        </w:rPr>
        <w:t>וּ⁠בְ⁠מַ֨תְכֻּנְתּ֔⁠וֹ</w:t>
      </w:r>
    </w:p>
    <w:p>
      <w:pPr>
        <w:bidi/>
      </w:pPr>
      <w:r>
        <w:rPr>
          <w:rtl/>
          <w:cs/>
          <w:lang w:val="ar_AE" w:bidi="ar_AE"/>
        </w:rPr>
      </w:r>
      <w:r>
        <w:rPr>
          <w:b/>
          <w:rtl/>
          <w:cs/>
          <w:lang w:val="ar_AE" w:bidi="ar_AE"/>
        </w:rPr>
        <w:t>"و"</w:t>
      </w:r>
      <w:r>
        <w:rPr>
          <w:rtl/>
          <w:cs/>
          <w:lang w:val="ar_AE" w:bidi="ar_AE"/>
        </w:rPr>
        <w:t xml:space="preserve"> - </w:t>
      </w:r>
      <w:r>
        <w:rPr>
          <w:b/>
          <w:rtl/>
          <w:cs/>
          <w:lang w:val="ar_AE" w:bidi="ar_AE"/>
        </w:rPr>
        <w:t>"عَلَى مَقَادِيرِهِ"</w:t>
      </w:r>
    </w:p>
    <w:p>
      <w:pPr>
        <w:bidi/>
      </w:pPr>
      <w:r>
        <w:rPr>
          <w:rtl/>
          <w:cs/>
          <w:lang w:val="ar_AE" w:bidi="ar_AE"/>
        </w:rPr>
      </w:r>
      <w:r>
        <w:rPr>
          <w:rtl/>
          <w:cs/>
          <w:lang w:val="ar_AE" w:bidi="ar_AE"/>
        </w:rPr>
        <w:t>ترجمة بديلة: "و... بنفس المكونات" أو "و... بنفس العناصر" أو "و... وفقًا لهذه الوصفة"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32 (#3)</w:t>
      </w:r>
      <w:r>
        <w:rPr>
          <w:rtl/>
          <w:cs/>
          <w:lang w:val="ar_AE" w:bidi="ar_AE"/>
        </w:rPr>
      </w:r>
    </w:p>
    <w:p>
      <w:pPr>
        <w:bidi/>
      </w:pPr>
      <w:r>
        <w:rPr>
          <w:rtl/>
          <w:cs/>
          <w:lang w:val="ar_AE" w:bidi="ar_AE"/>
        </w:rPr>
      </w:r>
      <w:r>
        <w:rPr>
          <w:rtl/>
          <w:cs/>
          <w:lang w:val="ar_AE" w:bidi="ar_AE"/>
        </w:rPr>
        <w:t>קֹ֣דֶשׁ ה֔וּא קֹ֖דֶשׁ יִהְיֶ֥ה לָ⁠כֶֽם</w:t>
      </w:r>
    </w:p>
    <w:p>
      <w:pPr>
        <w:bidi/>
      </w:pPr>
      <w:r>
        <w:rPr>
          <w:rtl/>
          <w:cs/>
          <w:lang w:val="ar_AE" w:bidi="ar_AE"/>
        </w:rPr>
      </w:r>
      <w:r>
        <w:rPr>
          <w:b/>
          <w:rtl/>
          <w:cs/>
          <w:lang w:val="ar_AE" w:bidi="ar_AE"/>
        </w:rPr>
        <w:t>"مُقَدَّسٌ هُوَ، وَيَكُونُ مُقَدَّسًا عِنْدَكُمْ"</w:t>
      </w:r>
    </w:p>
    <w:p>
      <w:pPr>
        <w:bidi/>
      </w:pPr>
      <w:r>
        <w:rPr>
          <w:rtl/>
          <w:cs/>
          <w:lang w:val="ar_AE" w:bidi="ar_AE"/>
        </w:rPr>
      </w:r>
      <w:r>
        <w:rPr>
          <w:rtl/>
          <w:cs/>
          <w:lang w:val="ar_AE" w:bidi="ar_AE"/>
        </w:rPr>
        <w:t>النصف الثاني من هذا التصريح (</w:t>
      </w:r>
      <w:r>
        <w:rPr>
          <w:b/>
          <w:rtl/>
          <w:cs/>
          <w:lang w:val="ar_AE" w:bidi="ar_AE"/>
        </w:rPr>
        <w:t>وَيَكُونُ مُقَدَّسًا عِنْدَكُمْ</w:t>
      </w:r>
      <w:r>
        <w:rPr>
          <w:rtl/>
          <w:cs/>
          <w:lang w:val="ar_AE" w:bidi="ar_AE"/>
        </w:rPr>
        <w:t>) يوضح للناس نتيجة كون هذا الدهن مُقَدَّسًا، وهي أنهم يجب أن يحترموه كشيء مُقَدَّس. وقد يكون من المنطقي في بعض اللغات نقل هذا التصريح بأكمله إلى بداية الآية، لأن الوصية حول عدم سكبه على جسم شخص ما هي تطبيق للنتيجة. ترجمة بديلة (موضوعة في بداية الآية): "لأنه مُقَدَّس، يجب أن تتعاملوا معه كما لو كان مُقَدَّسًا،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33 (#1)</w:t>
      </w:r>
      <w:r>
        <w:rPr>
          <w:rtl/>
          <w:cs/>
          <w:lang w:val="ar_AE" w:bidi="ar_AE"/>
        </w:rPr>
      </w:r>
    </w:p>
    <w:p>
      <w:pPr>
        <w:bidi/>
      </w:pPr>
      <w:r>
        <w:rPr>
          <w:rtl/>
          <w:cs/>
          <w:lang w:val="ar_AE" w:bidi="ar_AE"/>
        </w:rPr>
      </w:r>
      <w:r>
        <w:rPr>
          <w:rtl/>
          <w:cs/>
          <w:lang w:val="ar_AE" w:bidi="ar_AE"/>
        </w:rPr>
        <w:t>וְ⁠נִכְרַ֖ת מֵ⁠עַמָּֽי⁠ו</w:t>
      </w:r>
    </w:p>
    <w:p>
      <w:pPr>
        <w:bidi/>
      </w:pPr>
      <w:r>
        <w:rPr>
          <w:rtl/>
          <w:cs/>
          <w:lang w:val="ar_AE" w:bidi="ar_AE"/>
        </w:rPr>
      </w:r>
      <w:r>
        <w:rPr>
          <w:b/>
          <w:rtl/>
          <w:cs/>
          <w:lang w:val="ar_AE" w:bidi="ar_AE"/>
        </w:rPr>
        <w:t>"يُقْطَعُ مِنْ شَعْبِهِ"</w:t>
      </w:r>
    </w:p>
    <w:p>
      <w:pPr>
        <w:bidi/>
      </w:pPr>
      <w:r>
        <w:rPr>
          <w:rtl/>
          <w:cs/>
          <w:lang w:val="ar_AE" w:bidi="ar_AE"/>
        </w:rPr>
      </w:r>
      <w:r>
        <w:rPr>
          <w:rtl/>
          <w:cs/>
          <w:lang w:val="ar_AE" w:bidi="ar_AE"/>
        </w:rPr>
        <w:t xml:space="preserve">انظر كيف ترجمت الفعل </w:t>
      </w:r>
      <w:r>
        <w:rPr>
          <w:b/>
          <w:rtl/>
          <w:cs/>
          <w:lang w:val="ar_AE" w:bidi="ar_AE"/>
        </w:rPr>
        <w:t>يقطع</w:t>
      </w:r>
      <w:r>
        <w:rPr>
          <w:rtl/>
          <w:cs/>
          <w:lang w:val="ar_AE" w:bidi="ar_AE"/>
        </w:rPr>
        <w:t xml:space="preserve"> في </w:t>
      </w:r>
      <w:r>
        <w:rPr>
          <w:rtl/>
          <w:cs/>
          <w:lang w:val="ar_AE" w:bidi="ar_AE"/>
        </w:rPr>
        <w:t>خروج 12:15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33 (#2)</w:t>
      </w:r>
      <w:r>
        <w:rPr>
          <w:rtl/>
          <w:cs/>
          <w:lang w:val="ar_AE" w:bidi="ar_AE"/>
        </w:rPr>
      </w:r>
    </w:p>
    <w:p>
      <w:pPr>
        <w:bidi/>
      </w:pPr>
      <w:r>
        <w:rPr>
          <w:rtl/>
          <w:cs/>
          <w:lang w:val="ar_AE" w:bidi="ar_AE"/>
        </w:rPr>
      </w:r>
      <w:r>
        <w:rPr>
          <w:rtl/>
          <w:cs/>
          <w:lang w:val="ar_AE" w:bidi="ar_AE"/>
        </w:rPr>
        <w:t>וְ⁠נִכְרַ֖ת מֵ⁠עַמָּֽי⁠ו</w:t>
      </w:r>
    </w:p>
    <w:p>
      <w:pPr>
        <w:bidi/>
      </w:pPr>
      <w:r>
        <w:rPr>
          <w:rtl/>
          <w:cs/>
          <w:lang w:val="ar_AE" w:bidi="ar_AE"/>
        </w:rPr>
      </w:r>
      <w:r>
        <w:rPr>
          <w:b/>
          <w:rtl/>
          <w:cs/>
          <w:lang w:val="ar_AE" w:bidi="ar_AE"/>
        </w:rPr>
        <w:t>"يُقْطَعُ مِنْ شَعْبِهِ"</w:t>
      </w:r>
    </w:p>
    <w:p>
      <w:pPr>
        <w:bidi/>
      </w:pPr>
      <w:r>
        <w:rPr>
          <w:rtl/>
          <w:cs/>
          <w:lang w:val="ar_AE" w:bidi="ar_AE"/>
        </w:rPr>
      </w:r>
      <w:r>
        <w:rPr>
          <w:rtl/>
          <w:cs/>
          <w:lang w:val="ar_AE" w:bidi="ar_AE"/>
        </w:rPr>
        <w:t xml:space="preserve">انظر كيف ترجمت الفعل </w:t>
      </w:r>
      <w:r>
        <w:rPr>
          <w:b/>
          <w:rtl/>
          <w:cs/>
          <w:lang w:val="ar_AE" w:bidi="ar_AE"/>
        </w:rPr>
        <w:t>يُقْطَع</w:t>
      </w:r>
      <w:r>
        <w:rPr>
          <w:rtl/>
          <w:cs/>
          <w:lang w:val="ar_AE" w:bidi="ar_AE"/>
        </w:rPr>
        <w:t xml:space="preserve"> في </w:t>
      </w:r>
      <w:r>
        <w:rPr>
          <w:rtl/>
          <w:cs/>
          <w:lang w:val="ar_AE" w:bidi="ar_AE"/>
        </w:rPr>
        <w:t>12:15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34 (#1)</w:t>
      </w:r>
      <w:r>
        <w:rPr>
          <w:rtl/>
          <w:cs/>
          <w:lang w:val="ar_AE" w:bidi="ar_AE"/>
        </w:rPr>
      </w:r>
    </w:p>
    <w:p>
      <w:pPr>
        <w:bidi/>
      </w:pPr>
      <w:r>
        <w:rPr>
          <w:rtl/>
          <w:cs/>
          <w:lang w:val="ar_AE" w:bidi="ar_AE"/>
        </w:rPr>
      </w:r>
      <w:r>
        <w:rPr>
          <w:rtl/>
          <w:cs/>
          <w:lang w:val="ar_AE" w:bidi="ar_AE"/>
        </w:rPr>
        <w:t>נָטָ֤ף ׀ וּ⁠שְׁחֵ֨לֶת֙ וְ⁠חֶלְבְּנָ֔ה</w:t>
      </w:r>
    </w:p>
    <w:p>
      <w:pPr>
        <w:bidi/>
      </w:pPr>
      <w:r>
        <w:rPr>
          <w:rtl/>
          <w:cs/>
          <w:lang w:val="ar_AE" w:bidi="ar_AE"/>
        </w:rPr>
      </w:r>
      <w:r>
        <w:rPr>
          <w:b/>
          <w:rtl/>
          <w:cs/>
          <w:lang w:val="ar_AE" w:bidi="ar_AE"/>
        </w:rPr>
        <w:t>"مَيْعَةً وَأَظْفَارًا وَقِنَّةً عَطِرَةً وَلُبَانًا نَقِيًّا"</w:t>
      </w:r>
    </w:p>
    <w:p>
      <w:pPr>
        <w:bidi/>
      </w:pPr>
      <w:r>
        <w:rPr>
          <w:rtl/>
          <w:cs/>
          <w:lang w:val="ar_AE" w:bidi="ar_AE"/>
        </w:rPr>
      </w:r>
      <w:r>
        <w:rPr>
          <w:rtl/>
          <w:cs/>
          <w:lang w:val="ar_AE" w:bidi="ar_AE"/>
        </w:rPr>
        <w:t xml:space="preserve">إليك وصف موجز لهذه المواد، مع أننا لا نعرف بالضبط ما هي: </w:t>
      </w:r>
      <w:r>
        <w:rPr>
          <w:b/>
          <w:rtl/>
          <w:cs/>
          <w:lang w:val="ar_AE" w:bidi="ar_AE"/>
        </w:rPr>
        <w:t xml:space="preserve">مَيْعَةً </w:t>
      </w:r>
      <w:r>
        <w:rPr>
          <w:rtl/>
          <w:cs/>
          <w:lang w:val="ar_AE" w:bidi="ar_AE"/>
        </w:rPr>
        <w:t xml:space="preserve">هي راتنج من بعض نباتات الصمغ، </w:t>
      </w:r>
      <w:r>
        <w:rPr>
          <w:b/>
          <w:rtl/>
          <w:cs/>
          <w:lang w:val="ar_AE" w:bidi="ar_AE"/>
        </w:rPr>
        <w:t xml:space="preserve">الأَظْفَار </w:t>
      </w:r>
      <w:r>
        <w:rPr>
          <w:rtl/>
          <w:cs/>
          <w:lang w:val="ar_AE" w:bidi="ar_AE"/>
        </w:rPr>
        <w:t xml:space="preserve">تأتي من بعض القشريات أو الرخويات، </w:t>
      </w:r>
      <w:r>
        <w:rPr>
          <w:b/>
          <w:rtl/>
          <w:cs/>
          <w:lang w:val="ar_AE" w:bidi="ar_AE"/>
        </w:rPr>
        <w:t xml:space="preserve">والقِنَّةً العَطِرَةً </w:t>
      </w:r>
      <w:r>
        <w:rPr>
          <w:rtl/>
          <w:cs/>
          <w:lang w:val="ar_AE" w:bidi="ar_AE"/>
        </w:rPr>
        <w:t>هي نوع آخر من راتنج الصمغ.</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35 (#1)</w:t>
      </w:r>
      <w:r>
        <w:rPr>
          <w:rtl/>
          <w:cs/>
          <w:lang w:val="ar_AE" w:bidi="ar_AE"/>
        </w:rPr>
      </w:r>
    </w:p>
    <w:p>
      <w:pPr>
        <w:bidi/>
      </w:pPr>
      <w:r>
        <w:rPr>
          <w:rtl/>
          <w:cs/>
          <w:lang w:val="ar_AE" w:bidi="ar_AE"/>
        </w:rPr>
      </w:r>
      <w:r>
        <w:rPr>
          <w:rtl/>
          <w:cs/>
          <w:lang w:val="ar_AE" w:bidi="ar_AE"/>
        </w:rPr>
        <w:t>וְ⁠עָשִׂ֤יתָ אֹתָ⁠הּ֙ קְטֹ֔רֶת רֹ֖קַח מַעֲשֵׂ֣ה רוֹקֵ֑חַ</w:t>
      </w:r>
    </w:p>
    <w:p>
      <w:pPr>
        <w:bidi/>
      </w:pPr>
      <w:r>
        <w:rPr>
          <w:rtl/>
          <w:cs/>
          <w:lang w:val="ar_AE" w:bidi="ar_AE"/>
        </w:rPr>
      </w:r>
      <w:r>
        <w:rPr>
          <w:b/>
          <w:rtl/>
          <w:cs/>
          <w:lang w:val="ar_AE" w:bidi="ar_AE"/>
        </w:rPr>
        <w:t>"فَتَصْنَعُهَا بَخُورًا عَطِرًا صَنْعَةَ الْعَطَّارِ"</w:t>
      </w:r>
    </w:p>
    <w:p>
      <w:pPr>
        <w:bidi/>
      </w:pPr>
      <w:r>
        <w:rPr>
          <w:rtl/>
          <w:cs/>
          <w:lang w:val="ar_AE" w:bidi="ar_AE"/>
        </w:rPr>
      </w:r>
      <w:r>
        <w:rPr>
          <w:rtl/>
          <w:cs/>
          <w:lang w:val="ar_AE" w:bidi="ar_AE"/>
        </w:rPr>
        <w:t xml:space="preserve">هذا قد يعني أنه: (1) كان على موسى أن يجعل العَطَّار يقوم بالعمل أو (2) كان على موسى أن يقوم بالعمل بنفسه كما يفعل العَطَّار. انظر كيف ترجمت هذه الكلمات في </w:t>
      </w:r>
      <w:r>
        <w:rPr>
          <w:rtl/>
          <w:cs/>
          <w:lang w:val="ar_AE" w:bidi="ar_AE"/>
        </w:rPr>
        <w:t>خروج 30:25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36 (#1)</w:t>
      </w:r>
      <w:r>
        <w:rPr>
          <w:rtl/>
          <w:cs/>
          <w:lang w:val="ar_AE" w:bidi="ar_AE"/>
        </w:rPr>
      </w:r>
    </w:p>
    <w:p>
      <w:pPr>
        <w:bidi/>
      </w:pPr>
      <w:r>
        <w:rPr>
          <w:rtl/>
          <w:cs/>
          <w:lang w:val="ar_AE" w:bidi="ar_AE"/>
        </w:rPr>
      </w:r>
      <w:r>
        <w:rPr>
          <w:rtl/>
          <w:cs/>
          <w:lang w:val="ar_AE" w:bidi="ar_AE"/>
        </w:rPr>
        <w:t>וְ⁠שָֽׁחַקְתָּ֣ &amp; וְ⁠נָתַתָּ֨ה</w:t>
      </w:r>
    </w:p>
    <w:p>
      <w:pPr>
        <w:bidi/>
      </w:pPr>
      <w:r>
        <w:rPr>
          <w:rtl/>
          <w:cs/>
          <w:lang w:val="ar_AE" w:bidi="ar_AE"/>
        </w:rPr>
      </w:r>
      <w:r>
        <w:rPr>
          <w:b/>
          <w:rtl/>
          <w:cs/>
          <w:lang w:val="ar_AE" w:bidi="ar_AE"/>
        </w:rPr>
        <w:t>"وَتَسْحَقُ (أنت)"</w:t>
      </w:r>
      <w:r>
        <w:rPr>
          <w:rtl/>
          <w:cs/>
          <w:lang w:val="ar_AE" w:bidi="ar_AE"/>
        </w:rPr>
        <w:t xml:space="preserve"> - </w:t>
      </w:r>
      <w:r>
        <w:rPr>
          <w:b/>
          <w:rtl/>
          <w:cs/>
          <w:lang w:val="ar_AE" w:bidi="ar_AE"/>
        </w:rPr>
        <w:t>"وَتَجْعَلُ"</w:t>
      </w:r>
    </w:p>
    <w:p>
      <w:pPr>
        <w:bidi/>
      </w:pPr>
      <w:r>
        <w:rPr>
          <w:rtl/>
          <w:cs/>
          <w:lang w:val="ar_AE" w:bidi="ar_AE"/>
        </w:rPr>
      </w:r>
      <w:r>
        <w:rPr>
          <w:rtl/>
          <w:cs/>
          <w:lang w:val="ar_AE" w:bidi="ar_AE"/>
        </w:rPr>
        <w:t xml:space="preserve">هنا، الضمير </w:t>
      </w:r>
      <w:r>
        <w:rPr>
          <w:b/>
          <w:rtl/>
          <w:cs/>
          <w:lang w:val="ar_AE" w:bidi="ar_AE"/>
        </w:rPr>
        <w:t>أنت</w:t>
      </w:r>
      <w:r>
        <w:rPr>
          <w:rtl/>
          <w:cs/>
          <w:lang w:val="ar_AE" w:bidi="ar_AE"/>
        </w:rPr>
        <w:t xml:space="preserve"> ربما يشير إلى موسى.</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36 (#2)</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"قُدَّامَ الشَّهَادَةِ"</w:t>
      </w:r>
    </w:p>
    <w:p>
      <w:pPr>
        <w:bidi/>
      </w:pPr>
      <w:r>
        <w:rPr>
          <w:rtl/>
          <w:cs/>
          <w:lang w:val="ar_AE" w:bidi="ar_AE"/>
        </w:rPr>
      </w:r>
      <w:r>
        <w:rPr>
          <w:rtl/>
          <w:cs/>
          <w:lang w:val="ar_AE" w:bidi="ar_AE"/>
        </w:rPr>
        <w:t>الترجمة البديلة: "أمام"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30: 36 (#3)</w:t>
      </w:r>
      <w:r>
        <w:rPr>
          <w:rtl/>
          <w:cs/>
          <w:lang w:val="ar_AE" w:bidi="ar_AE"/>
        </w:rPr>
      </w:r>
    </w:p>
    <w:p>
      <w:pPr>
        <w:bidi/>
      </w:pPr>
      <w:r>
        <w:rPr>
          <w:rtl/>
          <w:cs/>
          <w:lang w:val="ar_AE" w:bidi="ar_AE"/>
        </w:rPr>
      </w:r>
      <w:r>
        <w:rPr>
          <w:rtl/>
          <w:cs/>
          <w:lang w:val="ar_AE" w:bidi="ar_AE"/>
        </w:rPr>
        <w:t>הָ⁠עֵדֻת֙</w:t>
      </w:r>
    </w:p>
    <w:p>
      <w:pPr>
        <w:bidi/>
      </w:pPr>
      <w:r>
        <w:rPr>
          <w:rtl/>
          <w:cs/>
          <w:lang w:val="ar_AE" w:bidi="ar_AE"/>
        </w:rPr>
      </w:r>
      <w:r>
        <w:rPr>
          <w:b/>
          <w:rtl/>
          <w:cs/>
          <w:lang w:val="ar_AE" w:bidi="ar_AE"/>
        </w:rPr>
        <w:t>"الشهادة"</w:t>
      </w:r>
    </w:p>
    <w:p>
      <w:pPr>
        <w:bidi/>
      </w:pPr>
      <w:r>
        <w:rPr>
          <w:rtl/>
          <w:cs/>
          <w:lang w:val="ar_AE" w:bidi="ar_AE"/>
        </w:rPr>
      </w:r>
      <w:r>
        <w:rPr>
          <w:rtl/>
          <w:cs/>
          <w:lang w:val="ar_AE" w:bidi="ar_AE"/>
        </w:rPr>
        <w:t xml:space="preserve">هنا، كلمة </w:t>
      </w:r>
      <w:r>
        <w:rPr>
          <w:b/>
          <w:rtl/>
          <w:cs/>
          <w:lang w:val="ar_AE" w:bidi="ar_AE"/>
        </w:rPr>
        <w:t>الشهادة</w:t>
      </w:r>
      <w:r>
        <w:rPr>
          <w:rtl/>
          <w:cs/>
          <w:lang w:val="ar_AE" w:bidi="ar_AE"/>
        </w:rPr>
        <w:t xml:space="preserve"> ربما تشير إلى تابوت العهد الذي كان يحتوي على ألواح الشريعة. انظر الترجمة الإنجليزية UST.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36 (#4)</w:t>
      </w:r>
      <w:r>
        <w:rPr>
          <w:rtl/>
          <w:cs/>
          <w:lang w:val="ar_AE" w:bidi="ar_AE"/>
        </w:rPr>
      </w:r>
    </w:p>
    <w:p>
      <w:pPr>
        <w:bidi/>
      </w:pPr>
      <w:r>
        <w:rPr>
          <w:rtl/>
          <w:cs/>
          <w:lang w:val="ar_AE" w:bidi="ar_AE"/>
        </w:rPr>
      </w:r>
      <w:r>
        <w:rPr>
          <w:rtl/>
          <w:cs/>
          <w:lang w:val="ar_AE" w:bidi="ar_AE"/>
        </w:rPr>
        <w:t>קֹ֥דֶשׁ קָֽדָשִׁ֖ים</w:t>
      </w:r>
    </w:p>
    <w:p>
      <w:pPr>
        <w:bidi/>
      </w:pPr>
      <w:r>
        <w:rPr>
          <w:rtl/>
          <w:cs/>
          <w:lang w:val="ar_AE" w:bidi="ar_AE"/>
        </w:rPr>
      </w:r>
      <w:r>
        <w:rPr>
          <w:b/>
          <w:rtl/>
          <w:cs/>
          <w:lang w:val="ar_AE" w:bidi="ar_AE"/>
        </w:rPr>
        <w:t>"قُدْسَ أَقْدَاسٍ يَكُونُ عِنْدَكُمْ"</w:t>
      </w:r>
    </w:p>
    <w:p>
      <w:pPr>
        <w:bidi/>
      </w:pPr>
      <w:r>
        <w:rPr>
          <w:rtl/>
          <w:cs/>
          <w:lang w:val="ar_AE" w:bidi="ar_AE"/>
        </w:rPr>
      </w:r>
      <w:r>
        <w:rPr>
          <w:rtl/>
          <w:cs/>
          <w:lang w:val="ar_AE" w:bidi="ar_AE"/>
        </w:rPr>
        <w:t xml:space="preserve">هنا، التعبير </w:t>
      </w:r>
      <w:r>
        <w:rPr>
          <w:b/>
          <w:rtl/>
          <w:cs/>
          <w:lang w:val="ar_AE" w:bidi="ar_AE"/>
        </w:rPr>
        <w:t xml:space="preserve">قُدْسَ أَقْدَاسٍ </w:t>
      </w:r>
      <w:r>
        <w:rPr>
          <w:rtl/>
          <w:cs/>
          <w:lang w:val="ar_AE" w:bidi="ar_AE"/>
        </w:rPr>
        <w:t xml:space="preserve">يعني مُقَدَّس للغاية أو فريد في قدسيته. إذا لم يكن هذا الشكل يعبر عن أن هذا العنصر سيصبح فريدًا في قدسيته في لغتك، فقد تحتاج إلى إيجاد طريقة أخرى للتعبير عن هذه الفكرة. انظر كيف ترجمت هذا في </w:t>
      </w:r>
      <w:r>
        <w:rPr>
          <w:rtl/>
          <w:cs/>
          <w:lang w:val="ar_AE" w:bidi="ar_AE"/>
        </w:rPr>
        <w:t>خروج 29:37</w:t>
      </w:r>
      <w:r>
        <w:rPr>
          <w:rtl/>
          <w:cs/>
          <w:lang w:val="ar_AE" w:bidi="ar_AE"/>
        </w:rPr>
        <w:t>. ترجمة بديلة: "شيء مُقَدَّس للغاية" أو "مُقَدَّس بشكل استثنائي"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36 (#5)</w:t>
      </w:r>
      <w:r>
        <w:rPr>
          <w:rtl/>
          <w:cs/>
          <w:lang w:val="ar_AE" w:bidi="ar_AE"/>
        </w:rPr>
      </w:r>
    </w:p>
    <w:p>
      <w:pPr>
        <w:bidi/>
      </w:pPr>
      <w:r>
        <w:rPr>
          <w:rtl/>
          <w:cs/>
          <w:lang w:val="ar_AE" w:bidi="ar_AE"/>
        </w:rPr>
      </w:r>
      <w:r>
        <w:rPr>
          <w:rtl/>
          <w:cs/>
          <w:lang w:val="ar_AE" w:bidi="ar_AE"/>
        </w:rPr>
        <w:t>לָ⁠כֶֽם</w:t>
      </w:r>
    </w:p>
    <w:p>
      <w:pPr>
        <w:bidi/>
      </w:pPr>
      <w:r>
        <w:rPr>
          <w:rtl/>
          <w:cs/>
          <w:lang w:val="ar_AE" w:bidi="ar_AE"/>
        </w:rPr>
      </w:r>
      <w:r>
        <w:rPr>
          <w:b/>
          <w:rtl/>
          <w:cs/>
          <w:lang w:val="ar_AE" w:bidi="ar_AE"/>
        </w:rPr>
        <w:t>"عِنْدَكُمْ (أنتم)"</w:t>
      </w:r>
    </w:p>
    <w:p>
      <w:pPr>
        <w:bidi/>
      </w:pPr>
      <w:r>
        <w:rPr>
          <w:rtl/>
          <w:cs/>
          <w:lang w:val="ar_AE" w:bidi="ar_AE"/>
        </w:rPr>
      </w:r>
      <w:r>
        <w:rPr>
          <w:rtl/>
          <w:cs/>
          <w:lang w:val="ar_AE" w:bidi="ar_AE"/>
        </w:rPr>
        <w:t xml:space="preserve">هنا، الضمير </w:t>
      </w:r>
      <w:r>
        <w:rPr>
          <w:b/>
          <w:rtl/>
          <w:cs/>
          <w:lang w:val="ar_AE" w:bidi="ar_AE"/>
        </w:rPr>
        <w:t>أنتم</w:t>
      </w:r>
      <w:r>
        <w:rPr>
          <w:rtl/>
          <w:cs/>
          <w:lang w:val="ar_AE" w:bidi="ar_AE"/>
        </w:rPr>
        <w:t xml:space="preserve"> بصيغة الجمع ويشير إلى موسى وجميع الشعب. إذا كانت لغتك تميز، فاستخدم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37 (#1)</w:t>
      </w:r>
      <w:r>
        <w:rPr>
          <w:rtl/>
          <w:cs/>
          <w:lang w:val="ar_AE" w:bidi="ar_AE"/>
        </w:rPr>
      </w:r>
    </w:p>
    <w:p>
      <w:pPr>
        <w:bidi/>
      </w:pPr>
      <w:r>
        <w:rPr>
          <w:rtl/>
          <w:cs/>
          <w:lang w:val="ar_AE" w:bidi="ar_AE"/>
        </w:rPr>
      </w:r>
      <w:r>
        <w:rPr>
          <w:rtl/>
          <w:cs/>
          <w:lang w:val="ar_AE" w:bidi="ar_AE"/>
        </w:rPr>
        <w:t>תַעֲשׂ֖וּ</w:t>
      </w:r>
    </w:p>
    <w:p>
      <w:pPr>
        <w:bidi/>
      </w:pPr>
      <w:r>
        <w:rPr>
          <w:rtl/>
          <w:cs/>
          <w:lang w:val="ar_AE" w:bidi="ar_AE"/>
        </w:rPr>
      </w:r>
      <w:r>
        <w:rPr>
          <w:b/>
          <w:rtl/>
          <w:cs/>
          <w:lang w:val="ar_AE" w:bidi="ar_AE"/>
        </w:rPr>
        <w:t>"لاَ تَصْنَعُوا (أنتم) لأَنْفُسِكُمْ"</w:t>
      </w:r>
    </w:p>
    <w:p>
      <w:pPr>
        <w:bidi/>
      </w:pPr>
      <w:r>
        <w:rPr>
          <w:rtl/>
          <w:cs/>
          <w:lang w:val="ar_AE" w:bidi="ar_AE"/>
        </w:rPr>
      </w:r>
      <w:r>
        <w:rPr>
          <w:rtl/>
          <w:cs/>
          <w:lang w:val="ar_AE" w:bidi="ar_AE"/>
        </w:rPr>
        <w:t xml:space="preserve">تشير الكلمة </w:t>
      </w:r>
      <w:r>
        <w:rPr>
          <w:b/>
          <w:rtl/>
          <w:cs/>
          <w:lang w:val="ar_AE" w:bidi="ar_AE"/>
        </w:rPr>
        <w:t>أنتم</w:t>
      </w:r>
      <w:r>
        <w:rPr>
          <w:rtl/>
          <w:cs/>
          <w:lang w:val="ar_AE" w:bidi="ar_AE"/>
        </w:rPr>
        <w:t xml:space="preserve"> هنا إلى شعب إسرائيل. إذا كانت لغتك تميز، فاستخدم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37 (#2)</w:t>
      </w:r>
      <w:r>
        <w:rPr>
          <w:rtl/>
          <w:cs/>
          <w:lang w:val="ar_AE" w:bidi="ar_AE"/>
        </w:rPr>
      </w:r>
    </w:p>
    <w:p>
      <w:pPr>
        <w:bidi/>
      </w:pPr>
      <w:r>
        <w:rPr>
          <w:rtl/>
          <w:cs/>
          <w:lang w:val="ar_AE" w:bidi="ar_AE"/>
        </w:rPr>
      </w:r>
      <w:r>
        <w:rPr>
          <w:rtl/>
          <w:cs/>
          <w:lang w:val="ar_AE" w:bidi="ar_AE"/>
        </w:rPr>
        <w:t>בְּ⁠מַ֨תְכֻּנְתָּ֔⁠הּ</w:t>
      </w:r>
    </w:p>
    <w:p>
      <w:pPr>
        <w:bidi/>
      </w:pPr>
      <w:r>
        <w:rPr>
          <w:rtl/>
          <w:cs/>
          <w:lang w:val="ar_AE" w:bidi="ar_AE"/>
        </w:rPr>
      </w:r>
      <w:r>
        <w:rPr>
          <w:b/>
          <w:rtl/>
          <w:cs/>
          <w:lang w:val="ar_AE" w:bidi="ar_AE"/>
        </w:rPr>
        <w:t>"عَلَى مَقَادِيرِهِ"</w:t>
      </w:r>
    </w:p>
    <w:p>
      <w:pPr>
        <w:bidi/>
      </w:pPr>
      <w:r>
        <w:rPr>
          <w:rtl/>
          <w:cs/>
          <w:lang w:val="ar_AE" w:bidi="ar_AE"/>
        </w:rPr>
      </w:r>
      <w:r>
        <w:rPr>
          <w:rtl/>
          <w:cs/>
          <w:lang w:val="ar_AE" w:bidi="ar_AE"/>
        </w:rPr>
        <w:t xml:space="preserve">ترجمة بديلة: "بنفس المكونات" أو "بنفس العناصر". انظر كيف ترجمت هذا في </w:t>
      </w:r>
      <w:r>
        <w:rPr>
          <w:rtl/>
          <w:cs/>
          <w:lang w:val="ar_AE" w:bidi="ar_AE"/>
        </w:rPr>
        <w:t>خروج 30:32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37 (#3)</w:t>
      </w:r>
      <w:r>
        <w:rPr>
          <w:rtl/>
          <w:cs/>
          <w:lang w:val="ar_AE" w:bidi="ar_AE"/>
        </w:rPr>
      </w:r>
    </w:p>
    <w:p>
      <w:pPr>
        <w:bidi/>
      </w:pPr>
      <w:r>
        <w:rPr>
          <w:rtl/>
          <w:cs/>
          <w:lang w:val="ar_AE" w:bidi="ar_AE"/>
        </w:rPr>
      </w:r>
      <w:r>
        <w:rPr>
          <w:rtl/>
          <w:cs/>
          <w:lang w:val="ar_AE" w:bidi="ar_AE"/>
        </w:rPr>
        <w:t>קֹ֛דֶשׁ תִּהְיֶ֥ה לְ⁠ךָ֖ לַ⁠יהוָֽה</w:t>
      </w:r>
    </w:p>
    <w:p>
      <w:pPr>
        <w:bidi/>
      </w:pPr>
      <w:r>
        <w:rPr>
          <w:rtl/>
          <w:cs/>
          <w:lang w:val="ar_AE" w:bidi="ar_AE"/>
        </w:rPr>
      </w:r>
      <w:r>
        <w:rPr>
          <w:b/>
          <w:rtl/>
          <w:cs/>
          <w:lang w:val="ar_AE" w:bidi="ar_AE"/>
        </w:rPr>
        <w:t>"يَكُونُ عِنْدَكَ مُقَدَّسًا لِلرَّبِّ"</w:t>
      </w:r>
    </w:p>
    <w:p>
      <w:pPr>
        <w:bidi/>
      </w:pPr>
      <w:r>
        <w:rPr>
          <w:rtl/>
          <w:cs/>
          <w:lang w:val="ar_AE" w:bidi="ar_AE"/>
        </w:rPr>
      </w:r>
      <w:r>
        <w:rPr>
          <w:rtl/>
          <w:cs/>
          <w:lang w:val="ar_AE" w:bidi="ar_AE"/>
        </w:rPr>
        <w:t>ترجمة بديلة: "يجب أن تعتبره مُقَدَّسًا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38 (#1)</w:t>
      </w:r>
      <w:r>
        <w:rPr>
          <w:rtl/>
          <w:cs/>
          <w:lang w:val="ar_AE" w:bidi="ar_AE"/>
        </w:rPr>
      </w:r>
    </w:p>
    <w:p>
      <w:pPr>
        <w:bidi/>
      </w:pPr>
      <w:r>
        <w:rPr>
          <w:rtl/>
          <w:cs/>
          <w:lang w:val="ar_AE" w:bidi="ar_AE"/>
        </w:rPr>
      </w:r>
      <w:r>
        <w:rPr>
          <w:rtl/>
          <w:cs/>
          <w:lang w:val="ar_AE" w:bidi="ar_AE"/>
        </w:rPr>
        <w:t>לְ⁠הָרִ֣יחַ בָּ֑⁠הּ</w:t>
      </w:r>
    </w:p>
    <w:p>
      <w:pPr>
        <w:bidi/>
      </w:pPr>
      <w:r>
        <w:rPr>
          <w:rtl/>
          <w:cs/>
          <w:lang w:val="ar_AE" w:bidi="ar_AE"/>
        </w:rPr>
      </w:r>
      <w:r>
        <w:rPr>
          <w:b/>
          <w:rtl/>
          <w:cs/>
          <w:lang w:val="ar_AE" w:bidi="ar_AE"/>
        </w:rPr>
        <w:t>"لِيَشُمَّهُ"</w:t>
      </w:r>
    </w:p>
    <w:p>
      <w:pPr>
        <w:bidi/>
      </w:pPr>
      <w:r>
        <w:rPr>
          <w:rtl/>
          <w:cs/>
          <w:lang w:val="ar_AE" w:bidi="ar_AE"/>
        </w:rPr>
      </w:r>
      <w:r>
        <w:rPr>
          <w:rtl/>
          <w:cs/>
          <w:lang w:val="ar_AE" w:bidi="ar_AE"/>
        </w:rPr>
        <w:t>قد يعني هذا: (1) الاستمتاع بالرائحة لنفسه (2) لوَضعِهِ كعطر.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38 (#2)</w:t>
      </w:r>
      <w:r>
        <w:rPr>
          <w:rtl/>
          <w:cs/>
          <w:lang w:val="ar_AE" w:bidi="ar_AE"/>
        </w:rPr>
      </w:r>
    </w:p>
    <w:p>
      <w:pPr>
        <w:bidi/>
      </w:pPr>
      <w:r>
        <w:rPr>
          <w:rtl/>
          <w:cs/>
          <w:lang w:val="ar_AE" w:bidi="ar_AE"/>
        </w:rPr>
      </w:r>
      <w:r>
        <w:rPr>
          <w:rtl/>
          <w:cs/>
          <w:lang w:val="ar_AE" w:bidi="ar_AE"/>
        </w:rPr>
        <w:t>וְ⁠נִכְרַ֖ת מֵ⁠עַמָּֽי⁠ו</w:t>
      </w:r>
    </w:p>
    <w:p>
      <w:pPr>
        <w:bidi/>
      </w:pPr>
      <w:r>
        <w:rPr>
          <w:rtl/>
          <w:cs/>
          <w:lang w:val="ar_AE" w:bidi="ar_AE"/>
        </w:rPr>
      </w:r>
      <w:r>
        <w:rPr>
          <w:b/>
          <w:rtl/>
          <w:cs/>
          <w:lang w:val="ar_AE" w:bidi="ar_AE"/>
        </w:rPr>
        <w:t>"يُقْطَعُ مِنْ شَعْبِهِ"</w:t>
      </w:r>
    </w:p>
    <w:p>
      <w:pPr>
        <w:bidi/>
      </w:pPr>
      <w:r>
        <w:rPr>
          <w:rtl/>
          <w:cs/>
          <w:lang w:val="ar_AE" w:bidi="ar_AE"/>
        </w:rPr>
      </w:r>
      <w:r>
        <w:rPr>
          <w:rtl/>
          <w:cs/>
          <w:lang w:val="ar_AE" w:bidi="ar_AE"/>
        </w:rPr>
        <w:t xml:space="preserve">انظر كيف ترجمت الفعل </w:t>
      </w:r>
      <w:r>
        <w:rPr>
          <w:b/>
          <w:rtl/>
          <w:cs/>
          <w:lang w:val="ar_AE" w:bidi="ar_AE"/>
        </w:rPr>
        <w:t xml:space="preserve">يُقْطَع </w:t>
      </w:r>
      <w:r>
        <w:rPr>
          <w:rtl/>
          <w:cs/>
          <w:lang w:val="ar_AE" w:bidi="ar_AE"/>
        </w:rPr>
        <w:t xml:space="preserve">في </w:t>
      </w:r>
      <w:r>
        <w:rPr>
          <w:rtl/>
          <w:cs/>
          <w:lang w:val="ar_AE" w:bidi="ar_AE"/>
        </w:rPr>
        <w:t>خروج 12:15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38 (#3)</w:t>
      </w:r>
      <w:r>
        <w:rPr>
          <w:rtl/>
          <w:cs/>
          <w:lang w:val="ar_AE" w:bidi="ar_AE"/>
        </w:rPr>
      </w:r>
    </w:p>
    <w:p>
      <w:pPr>
        <w:bidi/>
      </w:pPr>
      <w:r>
        <w:rPr>
          <w:rtl/>
          <w:cs/>
          <w:lang w:val="ar_AE" w:bidi="ar_AE"/>
        </w:rPr>
      </w:r>
      <w:r>
        <w:rPr>
          <w:rtl/>
          <w:cs/>
          <w:lang w:val="ar_AE" w:bidi="ar_AE"/>
        </w:rPr>
        <w:t>וְ⁠נִכְרַ֖ת מֵ⁠עַמָּֽי⁠ו</w:t>
      </w:r>
    </w:p>
    <w:p>
      <w:pPr>
        <w:bidi/>
      </w:pPr>
      <w:r>
        <w:rPr>
          <w:rtl/>
          <w:cs/>
          <w:lang w:val="ar_AE" w:bidi="ar_AE"/>
        </w:rPr>
      </w:r>
      <w:r>
        <w:rPr>
          <w:b/>
          <w:rtl/>
          <w:cs/>
          <w:lang w:val="ar_AE" w:bidi="ar_AE"/>
        </w:rPr>
        <w:t>"يُقْطَعُ مِنْ شَعْبِهِ"</w:t>
      </w:r>
    </w:p>
    <w:p>
      <w:pPr>
        <w:bidi/>
      </w:pPr>
      <w:r>
        <w:rPr>
          <w:rtl/>
          <w:cs/>
          <w:lang w:val="ar_AE" w:bidi="ar_AE"/>
        </w:rPr>
      </w:r>
      <w:r>
        <w:rPr>
          <w:rtl/>
          <w:cs/>
          <w:lang w:val="ar_AE" w:bidi="ar_AE"/>
        </w:rPr>
        <w:t xml:space="preserve">انظر كيف ترجمت الفعل </w:t>
      </w:r>
      <w:r>
        <w:rPr>
          <w:b/>
          <w:rtl/>
          <w:cs/>
          <w:lang w:val="ar_AE" w:bidi="ar_AE"/>
        </w:rPr>
        <w:t xml:space="preserve">يُقْطَع </w:t>
      </w:r>
      <w:r>
        <w:rPr>
          <w:rtl/>
          <w:cs/>
          <w:lang w:val="ar_AE" w:bidi="ar_AE"/>
        </w:rPr>
        <w:t xml:space="preserve">في </w:t>
      </w:r>
      <w:r>
        <w:rPr>
          <w:rtl/>
          <w:cs/>
          <w:lang w:val="ar_AE" w:bidi="ar_AE"/>
        </w:rPr>
        <w:t>12:15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31</w:t>
      </w:r>
      <w:r>
        <w:rPr>
          <w:rtl/>
          <w:cs/>
          <w:lang w:val="ar_AE" w:bidi="ar_AE"/>
        </w:rPr>
      </w:r>
    </w:p>
    <w:p>
      <w:pPr>
        <w:pStyle w:val="Heading3"/>
        <w:bidi/>
      </w:pPr>
      <w:r>
        <w:rPr>
          <w:rtl/>
          <w:cs/>
          <w:lang w:val="ar_AE" w:bidi="ar_AE"/>
        </w:rPr>
        <w:t>البنية (الهيكل) والتنسيق</w:t>
      </w:r>
    </w:p>
    <w:p>
      <w:pPr>
        <w:pStyle w:val="ListBullet"/>
        <w:bidi/>
        <w:spacing w:line="240" w:lineRule="auto"/>
        <w:ind w:left="720"/>
      </w:pPr>
      <w:r>
        <w:rPr>
          <w:rtl/>
          <w:cs/>
          <w:lang w:val="ar_AE" w:bidi="ar_AE"/>
        </w:rPr>
      </w:r>
      <w:r>
        <w:rPr>
          <w:rtl/>
          <w:cs/>
          <w:lang w:val="ar_AE" w:bidi="ar_AE"/>
        </w:rPr>
        <w:t>الآيات 1–11: اختيار الصُناع المهرة</w:t>
      </w:r>
    </w:p>
    <w:p>
      <w:pPr>
        <w:pStyle w:val="ListBullet"/>
        <w:bidi/>
        <w:spacing w:line="240" w:lineRule="auto"/>
        <w:ind w:left="720"/>
      </w:pPr>
      <w:r>
        <w:rPr>
          <w:rtl/>
          <w:cs/>
          <w:lang w:val="ar_AE" w:bidi="ar_AE"/>
        </w:rPr>
      </w:r>
      <w:r>
        <w:rPr>
          <w:rtl/>
          <w:cs/>
          <w:lang w:val="ar_AE" w:bidi="ar_AE"/>
        </w:rPr>
        <w:t>الآيات 12–17: تعليمات يوم السبت</w:t>
      </w:r>
    </w:p>
    <w:p>
      <w:pPr>
        <w:pStyle w:val="ListBullet"/>
        <w:bidi/>
        <w:spacing w:line="240" w:lineRule="auto"/>
        <w:ind w:left="720"/>
      </w:pPr>
      <w:r>
        <w:rPr>
          <w:rtl/>
          <w:cs/>
          <w:lang w:val="ar_AE" w:bidi="ar_AE"/>
        </w:rPr>
      </w:r>
      <w:r>
        <w:rPr>
          <w:rtl/>
          <w:cs/>
          <w:lang w:val="ar_AE" w:bidi="ar_AE"/>
        </w:rPr>
        <w:t xml:space="preserve">الآية 18: اختتام تسجيل سفر الخروج لناموس موسى (انظر: </w:t>
      </w:r>
      <w:r>
        <w:rPr>
          <w:rtl/>
          <w:cs/>
          <w:lang w:val="ar_AE" w:bidi="ar_AE"/>
        </w:rPr>
        <w:t>ناموس موسى</w:t>
      </w:r>
      <w:r>
        <w:rPr>
          <w:rtl/>
          <w:cs/>
          <w:lang w:val="ar_AE" w:bidi="ar_AE"/>
        </w:rPr>
        <w:t>)</w:t>
      </w:r>
    </w:p>
    <w:p>
      <w:pPr>
        <w:pStyle w:val="Heading3"/>
        <w:bidi/>
      </w:pPr>
      <w:r>
        <w:rPr>
          <w:rtl/>
          <w:cs/>
          <w:lang w:val="ar_AE" w:bidi="ar_AE"/>
        </w:rPr>
        <w:t>مفاهيم خاصة في هذا الأصحاح</w:t>
      </w:r>
    </w:p>
    <w:p>
      <w:pPr>
        <w:pStyle w:val="Heading4"/>
        <w:bidi/>
      </w:pPr>
      <w:r>
        <w:rPr>
          <w:rtl/>
          <w:cs/>
          <w:lang w:val="ar_AE" w:bidi="ar_AE"/>
        </w:rPr>
        <w:t>يوم السبت</w:t>
      </w:r>
    </w:p>
    <w:p>
      <w:pPr>
        <w:bidi/>
      </w:pPr>
      <w:r>
        <w:rPr>
          <w:rtl/>
          <w:cs/>
          <w:lang w:val="ar_AE" w:bidi="ar_AE"/>
        </w:rPr>
      </w:r>
      <w:r>
        <w:rPr>
          <w:rtl/>
          <w:cs/>
          <w:lang w:val="ar_AE" w:bidi="ar_AE"/>
        </w:rPr>
        <w:t xml:space="preserve">كما هو موصوف في هذا الأصحاح، فإن السبت يتجاوز كونه مجرد يوم للعبادة أو الاحتفال. وتمتد أهميته إلى ما هو أبعد من كونه وسيلة لمساعدة الناس على الراحة. فهو جزء أساسي من هوية الشعب العبراني. (انظر: </w:t>
      </w:r>
      <w:r>
        <w:rPr>
          <w:rtl/>
          <w:cs/>
          <w:lang w:val="ar_AE" w:bidi="ar_AE"/>
        </w:rPr>
        <w:t>السبت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2 (#1)</w:t>
      </w:r>
      <w:r>
        <w:rPr>
          <w:rtl/>
          <w:cs/>
          <w:lang w:val="ar_AE" w:bidi="ar_AE"/>
        </w:rPr>
      </w:r>
    </w:p>
    <w:p>
      <w:pPr>
        <w:bidi/>
      </w:pPr>
      <w:r>
        <w:rPr>
          <w:rtl/>
          <w:cs/>
          <w:lang w:val="ar_AE" w:bidi="ar_AE"/>
        </w:rPr>
      </w:r>
      <w:r>
        <w:rPr>
          <w:rtl/>
          <w:cs/>
          <w:lang w:val="ar_AE" w:bidi="ar_AE"/>
        </w:rPr>
        <w:t>קָרָ֣אתִֽי בְ⁠שֵׁ֑ם</w:t>
      </w:r>
    </w:p>
    <w:p>
      <w:pPr>
        <w:bidi/>
      </w:pPr>
      <w:r>
        <w:rPr>
          <w:rtl/>
          <w:cs/>
          <w:lang w:val="ar_AE" w:bidi="ar_AE"/>
        </w:rPr>
      </w:r>
      <w:r>
        <w:rPr>
          <w:b/>
          <w:rtl/>
          <w:cs/>
          <w:lang w:val="ar_AE" w:bidi="ar_AE"/>
        </w:rPr>
        <w:t>"قَدْ دَعَوْتُ ... بِاسْمِهِ"</w:t>
      </w:r>
    </w:p>
    <w:p>
      <w:pPr>
        <w:bidi/>
      </w:pPr>
      <w:r>
        <w:rPr>
          <w:rtl/>
          <w:cs/>
          <w:lang w:val="ar_AE" w:bidi="ar_AE"/>
        </w:rPr>
      </w:r>
      <w:r>
        <w:rPr>
          <w:rtl/>
          <w:cs/>
          <w:lang w:val="ar_AE" w:bidi="ar_AE"/>
        </w:rPr>
        <w:t>يتحدث الرب عن اختيار أشخاص محددين بوصفه أنه دعاهم بالاسم. إذا كان ذلك مفيدًا في لغتك، فيمكنك استخدام تعبير مماثل أو استخدام لغة واضحة. ترجمة بديلة: "لقد اخترت"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2 (#2)</w:t>
      </w:r>
      <w:r>
        <w:rPr>
          <w:rtl/>
          <w:cs/>
          <w:lang w:val="ar_AE" w:bidi="ar_AE"/>
        </w:rPr>
      </w:r>
    </w:p>
    <w:p>
      <w:pPr>
        <w:bidi/>
      </w:pPr>
      <w:r>
        <w:rPr>
          <w:rtl/>
          <w:cs/>
          <w:lang w:val="ar_AE" w:bidi="ar_AE"/>
        </w:rPr>
      </w:r>
      <w:r>
        <w:rPr>
          <w:rtl/>
          <w:cs/>
          <w:lang w:val="ar_AE" w:bidi="ar_AE"/>
        </w:rPr>
        <w:t>בְּצַלְאֵ֛ל &amp; אוּרִ֥י &amp; ח֖וּר</w:t>
      </w:r>
    </w:p>
    <w:p>
      <w:pPr>
        <w:bidi/>
      </w:pPr>
      <w:r>
        <w:rPr>
          <w:rtl/>
          <w:cs/>
          <w:lang w:val="ar_AE" w:bidi="ar_AE"/>
        </w:rPr>
      </w:r>
      <w:r>
        <w:rPr>
          <w:b/>
          <w:rtl/>
          <w:cs/>
          <w:lang w:val="ar_AE" w:bidi="ar_AE"/>
        </w:rPr>
        <w:t>"بصلئيل"</w:t>
      </w:r>
      <w:r>
        <w:rPr>
          <w:rtl/>
          <w:cs/>
          <w:lang w:val="ar_AE" w:bidi="ar_AE"/>
        </w:rPr>
        <w:t xml:space="preserve"> - </w:t>
      </w:r>
      <w:r>
        <w:rPr>
          <w:b/>
          <w:rtl/>
          <w:cs/>
          <w:lang w:val="ar_AE" w:bidi="ar_AE"/>
        </w:rPr>
        <w:t>"أوري"</w:t>
      </w:r>
      <w:r>
        <w:rPr>
          <w:rtl/>
          <w:cs/>
          <w:lang w:val="ar_AE" w:bidi="ar_AE"/>
        </w:rPr>
        <w:t xml:space="preserve"> - </w:t>
      </w:r>
      <w:r>
        <w:rPr>
          <w:b/>
          <w:rtl/>
          <w:cs/>
          <w:lang w:val="ar_AE" w:bidi="ar_AE"/>
        </w:rPr>
        <w:t>"حور"</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3 (#1)</w:t>
      </w:r>
      <w:r>
        <w:rPr>
          <w:rtl/>
          <w:cs/>
          <w:lang w:val="ar_AE" w:bidi="ar_AE"/>
        </w:rPr>
      </w:r>
    </w:p>
    <w:p>
      <w:pPr>
        <w:bidi/>
      </w:pPr>
      <w:r>
        <w:rPr>
          <w:rtl/>
          <w:cs/>
          <w:lang w:val="ar_AE" w:bidi="ar_AE"/>
        </w:rPr>
      </w:r>
      <w:r>
        <w:rPr>
          <w:rtl/>
          <w:cs/>
          <w:lang w:val="ar_AE" w:bidi="ar_AE"/>
        </w:rPr>
        <w:t>וָ⁠אֲמַלֵּ֥א אֹת֖⁠וֹ ר֣וּחַ אֱלֹהִ֑ים</w:t>
      </w:r>
    </w:p>
    <w:p>
      <w:pPr>
        <w:bidi/>
      </w:pPr>
      <w:r>
        <w:rPr>
          <w:rtl/>
          <w:cs/>
          <w:lang w:val="ar_AE" w:bidi="ar_AE"/>
        </w:rPr>
      </w:r>
      <w:r>
        <w:rPr>
          <w:b/>
          <w:rtl/>
          <w:cs/>
          <w:lang w:val="ar_AE" w:bidi="ar_AE"/>
        </w:rPr>
        <w:t>"وَمَلأْتُهُ مِنْ رُوحِ اللهِ"</w:t>
      </w:r>
    </w:p>
    <w:p>
      <w:pPr>
        <w:bidi/>
      </w:pPr>
      <w:r>
        <w:rPr>
          <w:rtl/>
          <w:cs/>
          <w:lang w:val="ar_AE" w:bidi="ar_AE"/>
        </w:rPr>
      </w:r>
      <w:r>
        <w:rPr>
          <w:rtl/>
          <w:cs/>
          <w:lang w:val="ar_AE" w:bidi="ar_AE"/>
        </w:rPr>
        <w:t>يتحدث الرب عن منح بصلئيل روحه كما لو كان بصلئيل وعاءً وروح الله سائلًا. إذا لم يفهم قراؤك ما تعنيه هذه الصورة في هذا السياق، فيمكنك استخدام استعارة مشابهة من ثقافتك. أو بدلًا من ذلك، يمكنك التعبير عن المعنى بوضوح. ترجمة بديلة: "لقد منحت روحي لبصلئيل"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3 (#2)</w:t>
      </w:r>
      <w:r>
        <w:rPr>
          <w:rtl/>
          <w:cs/>
          <w:lang w:val="ar_AE" w:bidi="ar_AE"/>
        </w:rPr>
      </w:r>
    </w:p>
    <w:p>
      <w:pPr>
        <w:bidi/>
      </w:pPr>
      <w:r>
        <w:rPr>
          <w:rtl/>
          <w:cs/>
          <w:lang w:val="ar_AE" w:bidi="ar_AE"/>
        </w:rPr>
      </w:r>
      <w:r>
        <w:rPr>
          <w:rtl/>
          <w:cs/>
          <w:lang w:val="ar_AE" w:bidi="ar_AE"/>
        </w:rPr>
        <w:t>בְּ⁠חָכְמָ֛ה</w:t>
      </w:r>
    </w:p>
    <w:p>
      <w:pPr>
        <w:bidi/>
      </w:pPr>
      <w:r>
        <w:rPr>
          <w:rtl/>
          <w:cs/>
          <w:lang w:val="ar_AE" w:bidi="ar_AE"/>
        </w:rPr>
      </w:r>
      <w:r>
        <w:rPr>
          <w:b/>
          <w:rtl/>
          <w:cs/>
          <w:lang w:val="ar_AE" w:bidi="ar_AE"/>
        </w:rPr>
        <w:t>"بِالْحِكْمَةِ"</w:t>
      </w:r>
    </w:p>
    <w:p>
      <w:pPr>
        <w:bidi/>
      </w:pPr>
      <w:r>
        <w:rPr>
          <w:rtl/>
          <w:cs/>
          <w:lang w:val="ar_AE" w:bidi="ar_AE"/>
        </w:rPr>
      </w:r>
      <w:r>
        <w:rPr>
          <w:rtl/>
          <w:cs/>
          <w:lang w:val="ar_AE" w:bidi="ar_AE"/>
        </w:rPr>
        <w:t xml:space="preserve">إذا كانت لغتك لا تستخدم اسمًا مجردًا لهذه الفكرة، فيمكنك التعبير عن الفكرة وراء الاسم المجرد </w:t>
      </w:r>
      <w:r>
        <w:rPr>
          <w:b/>
          <w:rtl/>
          <w:cs/>
          <w:lang w:val="ar_AE" w:bidi="ar_AE"/>
        </w:rPr>
        <w:t xml:space="preserve">الْحِكْمَةِ </w:t>
      </w:r>
      <w:r>
        <w:rPr>
          <w:rtl/>
          <w:cs/>
          <w:lang w:val="ar_AE" w:bidi="ar_AE"/>
        </w:rPr>
        <w:t>بطريقة أخرى. ترجمة بديلة: "حتى يتمكن من العمل بمهارة"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3 (#3)</w:t>
      </w:r>
      <w:r>
        <w:rPr>
          <w:rtl/>
          <w:cs/>
          <w:lang w:val="ar_AE" w:bidi="ar_AE"/>
        </w:rPr>
      </w:r>
    </w:p>
    <w:p>
      <w:pPr>
        <w:bidi/>
      </w:pPr>
      <w:r>
        <w:rPr>
          <w:rtl/>
          <w:cs/>
          <w:lang w:val="ar_AE" w:bidi="ar_AE"/>
        </w:rPr>
      </w:r>
      <w:r>
        <w:rPr>
          <w:rtl/>
          <w:cs/>
          <w:lang w:val="ar_AE" w:bidi="ar_AE"/>
        </w:rPr>
        <w:t>וּ⁠בִ⁠תְבוּנָ֥ה</w:t>
      </w:r>
    </w:p>
    <w:p>
      <w:pPr>
        <w:bidi/>
      </w:pPr>
      <w:r>
        <w:rPr>
          <w:rtl/>
          <w:cs/>
          <w:lang w:val="ar_AE" w:bidi="ar_AE"/>
        </w:rPr>
      </w:r>
      <w:r>
        <w:rPr>
          <w:b/>
          <w:rtl/>
          <w:cs/>
          <w:lang w:val="ar_AE" w:bidi="ar_AE"/>
        </w:rPr>
        <w:t>"وَالْفَهْمِ"</w:t>
      </w:r>
    </w:p>
    <w:p>
      <w:pPr>
        <w:bidi/>
      </w:pPr>
      <w:r>
        <w:rPr>
          <w:rtl/>
          <w:cs/>
          <w:lang w:val="ar_AE" w:bidi="ar_AE"/>
        </w:rPr>
      </w:r>
      <w:r>
        <w:rPr>
          <w:rtl/>
          <w:cs/>
          <w:lang w:val="ar_AE" w:bidi="ar_AE"/>
        </w:rPr>
        <w:t xml:space="preserve">إذا كانت لغتك لا تستخدم اسمًا مجردًا لهذه الفكرة، فيمكنك التعبير عن الفكرة وراء الاسم المجرد </w:t>
      </w:r>
      <w:r>
        <w:rPr>
          <w:b/>
          <w:rtl/>
          <w:cs/>
          <w:lang w:val="ar_AE" w:bidi="ar_AE"/>
        </w:rPr>
        <w:t>الفَهْم</w:t>
      </w:r>
      <w:r>
        <w:rPr>
          <w:rtl/>
          <w:cs/>
          <w:lang w:val="ar_AE" w:bidi="ar_AE"/>
        </w:rPr>
        <w:t xml:space="preserve"> بطريقة أخرى. ترجمة بديلة: "حتى يتمكن من فَهْم عمله"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3 (#4)</w:t>
      </w:r>
      <w:r>
        <w:rPr>
          <w:rtl/>
          <w:cs/>
          <w:lang w:val="ar_AE" w:bidi="ar_AE"/>
        </w:rPr>
      </w:r>
    </w:p>
    <w:p>
      <w:pPr>
        <w:bidi/>
      </w:pPr>
      <w:r>
        <w:rPr>
          <w:rtl/>
          <w:cs/>
          <w:lang w:val="ar_AE" w:bidi="ar_AE"/>
        </w:rPr>
      </w:r>
      <w:r>
        <w:rPr>
          <w:rtl/>
          <w:cs/>
          <w:lang w:val="ar_AE" w:bidi="ar_AE"/>
        </w:rPr>
        <w:t>וּ⁠בְ⁠דַ֖עַת</w:t>
      </w:r>
    </w:p>
    <w:p>
      <w:pPr>
        <w:bidi/>
      </w:pPr>
      <w:r>
        <w:rPr>
          <w:rtl/>
          <w:cs/>
          <w:lang w:val="ar_AE" w:bidi="ar_AE"/>
        </w:rPr>
      </w:r>
      <w:r>
        <w:rPr>
          <w:b/>
          <w:rtl/>
          <w:cs/>
          <w:lang w:val="ar_AE" w:bidi="ar_AE"/>
        </w:rPr>
        <w:t>"وَالْمَعْرِفَةِ"</w:t>
      </w:r>
    </w:p>
    <w:p>
      <w:pPr>
        <w:bidi/>
      </w:pPr>
      <w:r>
        <w:rPr>
          <w:rtl/>
          <w:cs/>
          <w:lang w:val="ar_AE" w:bidi="ar_AE"/>
        </w:rPr>
      </w:r>
      <w:r>
        <w:rPr>
          <w:rtl/>
          <w:cs/>
          <w:lang w:val="ar_AE" w:bidi="ar_AE"/>
        </w:rPr>
        <w:t xml:space="preserve">إذا كانت لغتك لا تستخدم اسمًا مجردًا لهذه الفكرة، فيمكنك التعبير عن الفكرة وراء الاسم المجرد </w:t>
      </w:r>
      <w:r>
        <w:rPr>
          <w:b/>
          <w:rtl/>
          <w:cs/>
          <w:lang w:val="ar_AE" w:bidi="ar_AE"/>
        </w:rPr>
        <w:t>المعرفة</w:t>
      </w:r>
      <w:r>
        <w:rPr>
          <w:rtl/>
          <w:cs/>
          <w:lang w:val="ar_AE" w:bidi="ar_AE"/>
        </w:rPr>
        <w:t xml:space="preserve"> بطريقة أخرى. ترجمة بديلة: "وهكذا يعرف عمله جيدًا"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3 (#5)</w:t>
      </w:r>
      <w:r>
        <w:rPr>
          <w:rtl/>
          <w:cs/>
          <w:lang w:val="ar_AE" w:bidi="ar_AE"/>
        </w:rPr>
      </w:r>
    </w:p>
    <w:p>
      <w:pPr>
        <w:bidi/>
      </w:pPr>
      <w:r>
        <w:rPr>
          <w:rtl/>
          <w:cs/>
          <w:lang w:val="ar_AE" w:bidi="ar_AE"/>
        </w:rPr>
      </w:r>
      <w:r>
        <w:rPr>
          <w:rtl/>
          <w:cs/>
          <w:lang w:val="ar_AE" w:bidi="ar_AE"/>
        </w:rPr>
        <w:t>וּ⁠בְ⁠כָל־מְלָאכָֽה</w:t>
      </w:r>
    </w:p>
    <w:p>
      <w:pPr>
        <w:bidi/>
      </w:pPr>
      <w:r>
        <w:rPr>
          <w:rtl/>
          <w:cs/>
          <w:lang w:val="ar_AE" w:bidi="ar_AE"/>
        </w:rPr>
      </w:r>
      <w:r>
        <w:rPr>
          <w:b/>
          <w:rtl/>
          <w:cs/>
          <w:lang w:val="ar_AE" w:bidi="ar_AE"/>
        </w:rPr>
        <w:t>"وَكُلِّ صَنْعَةٍ"</w:t>
      </w:r>
    </w:p>
    <w:p>
      <w:pPr>
        <w:bidi/>
      </w:pPr>
      <w:r>
        <w:rPr>
          <w:rtl/>
          <w:cs/>
          <w:lang w:val="ar_AE" w:bidi="ar_AE"/>
        </w:rPr>
      </w:r>
      <w:r>
        <w:rPr>
          <w:rtl/>
          <w:cs/>
          <w:lang w:val="ar_AE" w:bidi="ar_AE"/>
        </w:rPr>
        <w:t xml:space="preserve">إذا كانت لغتك لا تستخدم اسمًا مجردًا لهذه الفكرة، فيمكنك التعبير عن الفكرة وراء الاسم المجرد </w:t>
      </w:r>
      <w:r>
        <w:rPr>
          <w:b/>
          <w:rtl/>
          <w:cs/>
          <w:lang w:val="ar_AE" w:bidi="ar_AE"/>
        </w:rPr>
        <w:t xml:space="preserve">صَنْعَةٍ </w:t>
      </w:r>
      <w:r>
        <w:rPr>
          <w:rtl/>
          <w:cs/>
          <w:lang w:val="ar_AE" w:bidi="ar_AE"/>
        </w:rPr>
        <w:t>بطريقة أخرى. ترجمة بديلة: "ولصنع جميع أنواع الحِرَف" أو "ولكي يتمكن من صنع جميع أنواع الأشياء"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6 (#1)</w:t>
      </w:r>
      <w:r>
        <w:rPr>
          <w:rtl/>
          <w:cs/>
          <w:lang w:val="ar_AE" w:bidi="ar_AE"/>
        </w:rPr>
      </w:r>
    </w:p>
    <w:p>
      <w:pPr>
        <w:bidi/>
      </w:pPr>
      <w:r>
        <w:rPr>
          <w:rtl/>
          <w:cs/>
          <w:lang w:val="ar_AE" w:bidi="ar_AE"/>
        </w:rPr>
      </w:r>
      <w:r>
        <w:rPr>
          <w:rtl/>
          <w:cs/>
          <w:lang w:val="ar_AE" w:bidi="ar_AE"/>
        </w:rPr>
        <w:t>אֵ֣ת אָהֳלִיאָ֞ב &amp; אֲחִֽיסָמָךְ֙</w:t>
      </w:r>
    </w:p>
    <w:p>
      <w:pPr>
        <w:bidi/>
      </w:pPr>
      <w:r>
        <w:rPr>
          <w:rtl/>
          <w:cs/>
          <w:lang w:val="ar_AE" w:bidi="ar_AE"/>
        </w:rPr>
      </w:r>
      <w:r>
        <w:rPr>
          <w:b/>
          <w:rtl/>
          <w:cs/>
          <w:lang w:val="ar_AE" w:bidi="ar_AE"/>
        </w:rPr>
        <w:t>"أُهُولِيآبَ"</w:t>
      </w:r>
      <w:r>
        <w:rPr>
          <w:rtl/>
          <w:cs/>
          <w:lang w:val="ar_AE" w:bidi="ar_AE"/>
        </w:rPr>
        <w:t xml:space="preserve"> - </w:t>
      </w:r>
      <w:r>
        <w:rPr>
          <w:b/>
          <w:rtl/>
          <w:cs/>
          <w:lang w:val="ar_AE" w:bidi="ar_AE"/>
        </w:rPr>
        <w:t>"أَخِيسَامَاكَ"</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6 (#2)</w:t>
      </w:r>
      <w:r>
        <w:rPr>
          <w:rtl/>
          <w:cs/>
          <w:lang w:val="ar_AE" w:bidi="ar_AE"/>
        </w:rPr>
      </w:r>
    </w:p>
    <w:p>
      <w:pPr>
        <w:bidi/>
      </w:pPr>
      <w:r>
        <w:rPr>
          <w:rtl/>
          <w:cs/>
          <w:lang w:val="ar_AE" w:bidi="ar_AE"/>
        </w:rPr>
      </w:r>
      <w:r>
        <w:rPr>
          <w:rtl/>
          <w:cs/>
          <w:lang w:val="ar_AE" w:bidi="ar_AE"/>
        </w:rPr>
        <w:t>וּ⁠בְ⁠לֵ֥ב כָּל־חֲכַם־לֵ֖ב נָתַ֣תִּי חָכְמָ֑ה</w:t>
      </w:r>
    </w:p>
    <w:p>
      <w:pPr>
        <w:bidi/>
      </w:pPr>
      <w:r>
        <w:rPr>
          <w:rtl/>
          <w:cs/>
          <w:lang w:val="ar_AE" w:bidi="ar_AE"/>
        </w:rPr>
      </w:r>
      <w:r>
        <w:rPr>
          <w:b/>
          <w:rtl/>
          <w:cs/>
          <w:lang w:val="ar_AE" w:bidi="ar_AE"/>
        </w:rPr>
        <w:t>"وَفِي قَلْبِ كُلِّ حَكِيمِ الْقَلْبِ جَعَلْتُ حِكْمَةً"</w:t>
      </w:r>
    </w:p>
    <w:p>
      <w:pPr>
        <w:bidi/>
      </w:pPr>
      <w:r>
        <w:rPr>
          <w:rtl/>
          <w:cs/>
          <w:lang w:val="ar_AE" w:bidi="ar_AE"/>
        </w:rPr>
      </w:r>
      <w:r>
        <w:rPr>
          <w:rtl/>
          <w:cs/>
          <w:lang w:val="ar_AE" w:bidi="ar_AE"/>
        </w:rPr>
        <w:t>يتحدث الله عن جعل الناس قادرين على صنع الأشياء كما لو كان يضع القدرة في قلوبهم. إذا كان ذلك مفيدًا في لغتك، فيمكنك استخدام تعبير مماثل أو استخدام لغة واضحة. ترجمة بديلة: "لقد أعطيت المهارة لكل من هو حكيم" أو "لقد جعلت كل من هو حكيم قادرًا على صنع الأشياء بشكل جيد"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11 (#1)</w:t>
      </w:r>
      <w:r>
        <w:rPr>
          <w:rtl/>
          <w:cs/>
          <w:lang w:val="ar_AE" w:bidi="ar_AE"/>
        </w:rPr>
      </w:r>
    </w:p>
    <w:p>
      <w:pPr>
        <w:bidi/>
      </w:pPr>
      <w:r>
        <w:rPr>
          <w:rtl/>
          <w:cs/>
          <w:lang w:val="ar_AE" w:bidi="ar_AE"/>
        </w:rPr>
      </w:r>
      <w:r>
        <w:rPr>
          <w:rtl/>
          <w:cs/>
          <w:lang w:val="ar_AE" w:bidi="ar_AE"/>
        </w:rPr>
        <w:t>יַעֲשֽׂוּ</w:t>
      </w:r>
    </w:p>
    <w:p>
      <w:pPr>
        <w:bidi/>
      </w:pPr>
      <w:r>
        <w:rPr>
          <w:rtl/>
          <w:cs/>
          <w:lang w:val="ar_AE" w:bidi="ar_AE"/>
        </w:rPr>
      </w:r>
      <w:r>
        <w:rPr>
          <w:b/>
          <w:rtl/>
          <w:cs/>
          <w:lang w:val="ar_AE" w:bidi="ar_AE"/>
        </w:rPr>
        <w:t>"يَصْنَعُونَ (هم)"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بصلئيل وأهوليآب وكذلك الآخرين "كُلِّ حَكِيمِ الْقَلْبِ" (الحِرَفيين الموهوبين) المذكورين في </w:t>
      </w:r>
      <w:r>
        <w:rPr>
          <w:rtl/>
          <w:cs/>
          <w:lang w:val="ar_AE" w:bidi="ar_AE"/>
        </w:rPr>
        <w:t>31:2</w:t>
      </w:r>
      <w:r>
        <w:rPr>
          <w:rtl/>
          <w:cs/>
          <w:lang w:val="ar_AE" w:bidi="ar_AE"/>
        </w:rPr>
        <w:t xml:space="preserve"> و</w:t>
      </w:r>
      <w:r>
        <w:rPr>
          <w:rtl/>
          <w:cs/>
          <w:lang w:val="ar_AE" w:bidi="ar_AE"/>
        </w:rPr>
        <w:t>31:6</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13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يبدأ الاقتباس المباشر من المستوى الثاني بعد كلمة </w:t>
      </w:r>
      <w:r>
        <w:rPr>
          <w:b/>
          <w:rtl/>
          <w:cs/>
          <w:lang w:val="ar_AE" w:bidi="ar_AE"/>
        </w:rPr>
        <w:t>قَائِلًا</w:t>
      </w:r>
      <w:r>
        <w:rPr>
          <w:rtl/>
          <w:cs/>
          <w:lang w:val="ar_AE" w:bidi="ar_AE"/>
        </w:rPr>
        <w:t>. وقد يكون من المفيد لقرائك الإشارة إلى ذلك عن طريق وضع علامات الاقتباس من المستوى الثاني أو بأي علامات ترقيم أو أشكال أخرى تستخدمها لغتك للإشارة إلى اقتباس داخل اقتباس. هناك نهايات متعددة ممكنة لهذا الاقتباس، وسيتم تناولها في الآيات اللاحقة.</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13 (#2)</w:t>
      </w:r>
      <w:r>
        <w:rPr>
          <w:rtl/>
          <w:cs/>
          <w:lang w:val="ar_AE" w:bidi="ar_AE"/>
        </w:rPr>
      </w:r>
    </w:p>
    <w:p>
      <w:pPr>
        <w:bidi/>
      </w:pPr>
      <w:r>
        <w:rPr>
          <w:rtl/>
          <w:cs/>
          <w:lang w:val="ar_AE" w:bidi="ar_AE"/>
        </w:rPr>
      </w:r>
      <w:r>
        <w:rPr>
          <w:rtl/>
          <w:cs/>
          <w:lang w:val="ar_AE" w:bidi="ar_AE"/>
        </w:rPr>
        <w:t>אַ֥ךְ אֶת־שַׁבְּתֹתַ֖⁠י תִּשְׁמֹ֑רוּ</w:t>
      </w:r>
    </w:p>
    <w:p>
      <w:pPr>
        <w:bidi/>
      </w:pPr>
      <w:r>
        <w:rPr>
          <w:rtl/>
          <w:cs/>
          <w:lang w:val="ar_AE" w:bidi="ar_AE"/>
        </w:rPr>
      </w:r>
      <w:r>
        <w:rPr>
          <w:b/>
          <w:rtl/>
          <w:cs/>
          <w:lang w:val="ar_AE" w:bidi="ar_AE"/>
        </w:rPr>
        <w:t>"سُبُوتِي تَحْفَظُونَهَا"</w:t>
      </w:r>
    </w:p>
    <w:p>
      <w:pPr>
        <w:bidi/>
      </w:pPr>
      <w:r>
        <w:rPr>
          <w:rtl/>
          <w:cs/>
          <w:lang w:val="ar_AE" w:bidi="ar_AE"/>
        </w:rPr>
      </w:r>
      <w:r>
        <w:rPr>
          <w:rtl/>
          <w:cs/>
          <w:lang w:val="ar_AE" w:bidi="ar_AE"/>
        </w:rPr>
        <w:t xml:space="preserve">يستخدم الرب عبارة </w:t>
      </w:r>
      <w:r>
        <w:rPr>
          <w:b/>
          <w:rtl/>
          <w:cs/>
          <w:lang w:val="ar_AE" w:bidi="ar_AE"/>
        </w:rPr>
        <w:t>سُبُوتِي تَحْفَظُونَهَا</w:t>
      </w:r>
      <w:r>
        <w:rPr>
          <w:rtl/>
          <w:cs/>
          <w:lang w:val="ar_AE" w:bidi="ar_AE"/>
        </w:rPr>
        <w:t xml:space="preserve"> كاستعارة لطاعة وصاياه بشأن السبت، كما لو كانت شيئًا ثمينًا يجب عليهم حمايته. إذا كان ذلك مفيدًا في لغتك، فيمكنك استخدام تعبير مشابه أو لغة واضحة. ترجمة بديلة: "يجب عليكم بالتأكيد طاعة وصايا الرب بشأن السبت"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13 (#3)</w:t>
      </w:r>
      <w:r>
        <w:rPr>
          <w:rtl/>
          <w:cs/>
          <w:lang w:val="ar_AE" w:bidi="ar_AE"/>
        </w:rPr>
      </w:r>
    </w:p>
    <w:p>
      <w:pPr>
        <w:bidi/>
      </w:pPr>
      <w:r>
        <w:rPr>
          <w:rtl/>
          <w:cs/>
          <w:lang w:val="ar_AE" w:bidi="ar_AE"/>
        </w:rPr>
      </w:r>
      <w:r>
        <w:rPr>
          <w:rtl/>
          <w:cs/>
          <w:lang w:val="ar_AE" w:bidi="ar_AE"/>
        </w:rPr>
        <w:t>לְ⁠דֹרֹ֣תֵי⁠כֶ֔ם</w:t>
      </w:r>
    </w:p>
    <w:p>
      <w:pPr>
        <w:bidi/>
      </w:pPr>
      <w:r>
        <w:rPr>
          <w:rtl/>
          <w:cs/>
          <w:lang w:val="ar_AE" w:bidi="ar_AE"/>
        </w:rPr>
      </w:r>
      <w:r>
        <w:rPr>
          <w:b/>
          <w:rtl/>
          <w:cs/>
          <w:lang w:val="ar_AE" w:bidi="ar_AE"/>
        </w:rPr>
        <w:t>"فِي أَجْيَالِكُمْ"</w:t>
      </w:r>
    </w:p>
    <w:p>
      <w:pPr>
        <w:bidi/>
      </w:pPr>
      <w:r>
        <w:rPr>
          <w:rtl/>
          <w:cs/>
          <w:lang w:val="ar_AE" w:bidi="ar_AE"/>
        </w:rPr>
      </w:r>
      <w:r>
        <w:rPr>
          <w:rtl/>
          <w:cs/>
          <w:lang w:val="ar_AE" w:bidi="ar_AE"/>
        </w:rPr>
        <w:t xml:space="preserve">الترجمة البديلة: "عبر جميع أجيال نسلك." انظر كيف ترجمت هذا في </w:t>
      </w:r>
      <w:r>
        <w:rPr>
          <w:rtl/>
          <w:cs/>
          <w:lang w:val="ar_AE" w:bidi="ar_AE"/>
        </w:rPr>
        <w:t>خروج 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14 (#1)</w:t>
      </w:r>
      <w:r>
        <w:rPr>
          <w:rtl/>
          <w:cs/>
          <w:lang w:val="ar_AE" w:bidi="ar_AE"/>
        </w:rPr>
      </w:r>
    </w:p>
    <w:p>
      <w:pPr>
        <w:bidi/>
      </w:pPr>
      <w:r>
        <w:rPr>
          <w:rtl/>
          <w:cs/>
          <w:lang w:val="ar_AE" w:bidi="ar_AE"/>
        </w:rPr>
      </w:r>
      <w:r>
        <w:rPr>
          <w:rtl/>
          <w:cs/>
          <w:lang w:val="ar_AE" w:bidi="ar_AE"/>
        </w:rPr>
        <w:t>לָ⁠כֶ֑ם</w:t>
      </w:r>
    </w:p>
    <w:p>
      <w:pPr>
        <w:bidi/>
      </w:pPr>
      <w:r>
        <w:rPr>
          <w:rtl/>
          <w:cs/>
          <w:lang w:val="ar_AE" w:bidi="ar_AE"/>
        </w:rPr>
      </w:r>
      <w:r>
        <w:rPr>
          <w:b/>
          <w:rtl/>
          <w:cs/>
          <w:lang w:val="ar_AE" w:bidi="ar_AE"/>
        </w:rPr>
        <w:t>"لَكُمْ"</w:t>
      </w:r>
    </w:p>
    <w:p>
      <w:pPr>
        <w:bidi/>
      </w:pPr>
      <w:r>
        <w:rPr>
          <w:rtl/>
          <w:cs/>
          <w:lang w:val="ar_AE" w:bidi="ar_AE"/>
        </w:rPr>
      </w:r>
      <w:r>
        <w:rPr>
          <w:rtl/>
          <w:cs/>
          <w:lang w:val="ar_AE" w:bidi="ar_AE"/>
        </w:rPr>
        <w:t xml:space="preserve">إحدى أماكن الانتهاء المحتملة لاقتباس المستوى الثاني الذي بدأ في الآية السابقة هو بعد كلمة </w:t>
      </w:r>
      <w:r>
        <w:rPr>
          <w:b/>
          <w:rtl/>
          <w:cs/>
          <w:lang w:val="ar_AE" w:bidi="ar_AE"/>
        </w:rPr>
        <w:t>لَكُمْ</w:t>
      </w:r>
      <w:r>
        <w:rPr>
          <w:rtl/>
          <w:cs/>
          <w:lang w:val="ar_AE" w:bidi="ar_AE"/>
        </w:rPr>
        <w:t>. وحيث إن بقية وصايا الرب لموسى في هذا القسم لا تستخدم ضمير المخاطب لتوجيه الكلام مباشرة إلى إسرائيل، لذا يمكنك إغلاق اقتباس المستوى الثاني هنا.</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14 (#2)</w:t>
      </w:r>
      <w:r>
        <w:rPr>
          <w:rtl/>
          <w:cs/>
          <w:lang w:val="ar_AE" w:bidi="ar_AE"/>
        </w:rPr>
      </w:r>
    </w:p>
    <w:p>
      <w:pPr>
        <w:bidi/>
      </w:pPr>
      <w:r>
        <w:rPr>
          <w:rtl/>
          <w:cs/>
          <w:lang w:val="ar_AE" w:bidi="ar_AE"/>
        </w:rPr>
      </w:r>
      <w:r>
        <w:rPr>
          <w:rtl/>
          <w:cs/>
          <w:lang w:val="ar_AE" w:bidi="ar_AE"/>
        </w:rPr>
        <w:t>מ֣וֹת יוּמָ֔ת</w:t>
      </w:r>
    </w:p>
    <w:p>
      <w:pPr>
        <w:bidi/>
      </w:pPr>
      <w:r>
        <w:rPr>
          <w:rtl/>
          <w:cs/>
          <w:lang w:val="ar_AE" w:bidi="ar_AE"/>
        </w:rPr>
      </w:r>
      <w:r>
        <w:rPr>
          <w:b/>
          <w:rtl/>
          <w:cs/>
          <w:lang w:val="ar_AE" w:bidi="ar_AE"/>
        </w:rPr>
        <w:t>"يُقْتَلُ قَتْلًا"</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"يجب عليك بالتأكيد قتل" أو "يجب عليك بالتأكيد إعدام"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14 (#3)</w:t>
      </w:r>
      <w:r>
        <w:rPr>
          <w:rtl/>
          <w:cs/>
          <w:lang w:val="ar_AE" w:bidi="ar_AE"/>
        </w:rPr>
      </w:r>
    </w:p>
    <w:p>
      <w:pPr>
        <w:bidi/>
      </w:pPr>
      <w:r>
        <w:rPr>
          <w:rtl/>
          <w:cs/>
          <w:lang w:val="ar_AE" w:bidi="ar_AE"/>
        </w:rPr>
      </w:r>
      <w:r>
        <w:rPr>
          <w:rtl/>
          <w:cs/>
          <w:lang w:val="ar_AE" w:bidi="ar_AE"/>
        </w:rPr>
        <w:t>וְ⁠נִכְרְתָ֛ה</w:t>
      </w:r>
    </w:p>
    <w:p>
      <w:pPr>
        <w:bidi/>
      </w:pPr>
      <w:r>
        <w:rPr>
          <w:rtl/>
          <w:cs/>
          <w:lang w:val="ar_AE" w:bidi="ar_AE"/>
        </w:rPr>
      </w:r>
      <w:r>
        <w:rPr>
          <w:b/>
          <w:rtl/>
          <w:cs/>
          <w:lang w:val="ar_AE" w:bidi="ar_AE"/>
        </w:rPr>
        <w:t>"تُقْطَعُ"</w:t>
      </w:r>
    </w:p>
    <w:p>
      <w:pPr>
        <w:bidi/>
      </w:pPr>
      <w:r>
        <w:rPr>
          <w:rtl/>
          <w:cs/>
          <w:lang w:val="ar_AE" w:bidi="ar_AE"/>
        </w:rPr>
      </w:r>
      <w:r>
        <w:rPr>
          <w:rtl/>
          <w:cs/>
          <w:lang w:val="ar_AE" w:bidi="ar_AE"/>
        </w:rPr>
        <w:t xml:space="preserve">انظر كيف ترجمت الفعل </w:t>
      </w:r>
      <w:r>
        <w:rPr>
          <w:b/>
          <w:rtl/>
          <w:cs/>
          <w:lang w:val="ar_AE" w:bidi="ar_AE"/>
        </w:rPr>
        <w:t xml:space="preserve">تُقْطَع </w:t>
      </w:r>
      <w:r>
        <w:rPr>
          <w:rtl/>
          <w:cs/>
          <w:lang w:val="ar_AE" w:bidi="ar_AE"/>
        </w:rPr>
        <w:t xml:space="preserve">في </w:t>
      </w:r>
      <w:r>
        <w:rPr>
          <w:rtl/>
          <w:cs/>
          <w:lang w:val="ar_AE" w:bidi="ar_AE"/>
        </w:rPr>
        <w:t>12:15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15 (#1)</w:t>
      </w:r>
      <w:r>
        <w:rPr>
          <w:rtl/>
          <w:cs/>
          <w:lang w:val="ar_AE" w:bidi="ar_AE"/>
        </w:rPr>
      </w:r>
    </w:p>
    <w:p>
      <w:pPr>
        <w:bidi/>
      </w:pPr>
      <w:r>
        <w:rPr>
          <w:rtl/>
          <w:cs/>
          <w:lang w:val="ar_AE" w:bidi="ar_AE"/>
        </w:rPr>
      </w:r>
      <w:r>
        <w:rPr>
          <w:rtl/>
          <w:cs/>
          <w:lang w:val="ar_AE" w:bidi="ar_AE"/>
        </w:rPr>
        <w:t>שֵׁ֣שֶׁת</w:t>
      </w:r>
    </w:p>
    <w:p>
      <w:pPr>
        <w:bidi/>
      </w:pPr>
      <w:r>
        <w:rPr>
          <w:rtl/>
          <w:cs/>
          <w:lang w:val="ar_AE" w:bidi="ar_AE"/>
        </w:rPr>
      </w:r>
      <w:r>
        <w:rPr>
          <w:b/>
          <w:rtl/>
          <w:cs/>
          <w:lang w:val="ar_AE" w:bidi="ar_AE"/>
        </w:rPr>
        <w:t>"ستة"</w:t>
      </w:r>
    </w:p>
    <w:p>
      <w:pPr>
        <w:bidi/>
      </w:pPr>
      <w:r>
        <w:rPr>
          <w:rtl/>
          <w:cs/>
          <w:lang w:val="ar_AE" w:bidi="ar_AE"/>
        </w:rPr>
      </w:r>
      <w:r>
        <w:rPr>
          <w:rtl/>
          <w:cs/>
          <w:lang w:val="ar_AE" w:bidi="ar_AE"/>
        </w:rPr>
        <w:t>ترجمة بديلة: "6"</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15 (#2)</w:t>
      </w:r>
      <w:r>
        <w:rPr>
          <w:rtl/>
          <w:cs/>
          <w:lang w:val="ar_AE" w:bidi="ar_AE"/>
        </w:rPr>
      </w:r>
    </w:p>
    <w:p>
      <w:pPr>
        <w:bidi/>
      </w:pPr>
      <w:r>
        <w:rPr>
          <w:rtl/>
          <w:cs/>
          <w:lang w:val="ar_AE" w:bidi="ar_AE"/>
        </w:rPr>
      </w:r>
      <w:r>
        <w:rPr>
          <w:rtl/>
          <w:cs/>
          <w:lang w:val="ar_AE" w:bidi="ar_AE"/>
        </w:rPr>
        <w:t>וּ⁠בַ⁠יּ֣וֹם הַ⁠שְּׁבִיעִ֗י</w:t>
      </w:r>
    </w:p>
    <w:p>
      <w:pPr>
        <w:bidi/>
      </w:pPr>
      <w:r>
        <w:rPr>
          <w:rtl/>
          <w:cs/>
          <w:lang w:val="ar_AE" w:bidi="ar_AE"/>
        </w:rPr>
      </w:r>
      <w:r>
        <w:rPr>
          <w:b/>
          <w:rtl/>
          <w:cs/>
          <w:lang w:val="ar_AE" w:bidi="ar_AE"/>
        </w:rPr>
        <w:t>"وَأَمَّا الْيَوْمُ الْسَّابِعُ"</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"وأما اليوم 7"</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15 (#3)</w:t>
      </w:r>
      <w:r>
        <w:rPr>
          <w:rtl/>
          <w:cs/>
          <w:lang w:val="ar_AE" w:bidi="ar_AE"/>
        </w:rPr>
      </w:r>
    </w:p>
    <w:p>
      <w:pPr>
        <w:bidi/>
      </w:pPr>
      <w:r>
        <w:rPr>
          <w:rtl/>
          <w:cs/>
          <w:lang w:val="ar_AE" w:bidi="ar_AE"/>
        </w:rPr>
      </w:r>
      <w:r>
        <w:rPr>
          <w:rtl/>
          <w:cs/>
          <w:lang w:val="ar_AE" w:bidi="ar_AE"/>
        </w:rPr>
        <w:t>שַׁבַּ֧ת שַׁבָּת֛וֹן</w:t>
      </w:r>
    </w:p>
    <w:p>
      <w:pPr>
        <w:bidi/>
      </w:pPr>
      <w:r>
        <w:rPr>
          <w:rtl/>
          <w:cs/>
          <w:lang w:val="ar_AE" w:bidi="ar_AE"/>
        </w:rPr>
      </w:r>
      <w:r>
        <w:rPr>
          <w:b/>
          <w:rtl/>
          <w:cs/>
          <w:lang w:val="ar_AE" w:bidi="ar_AE"/>
        </w:rPr>
        <w:t>"فَفِيهِ سَبْتُ عُطْلَةٍ"</w:t>
      </w:r>
    </w:p>
    <w:p>
      <w:pPr>
        <w:bidi/>
      </w:pPr>
      <w:r>
        <w:rPr>
          <w:rtl/>
          <w:cs/>
          <w:lang w:val="ar_AE" w:bidi="ar_AE"/>
        </w:rPr>
      </w:r>
      <w:r>
        <w:rPr>
          <w:rtl/>
          <w:cs/>
          <w:lang w:val="ar_AE" w:bidi="ar_AE"/>
        </w:rPr>
        <w:t>ترجمة بديلة: "سبت راحة كاملة"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15 (#4)</w:t>
      </w:r>
      <w:r>
        <w:rPr>
          <w:rtl/>
          <w:cs/>
          <w:lang w:val="ar_AE" w:bidi="ar_AE"/>
        </w:rPr>
      </w:r>
    </w:p>
    <w:p>
      <w:pPr>
        <w:bidi/>
      </w:pPr>
      <w:r>
        <w:rPr>
          <w:rtl/>
          <w:cs/>
          <w:lang w:val="ar_AE" w:bidi="ar_AE"/>
        </w:rPr>
      </w:r>
      <w:r>
        <w:rPr>
          <w:rtl/>
          <w:cs/>
          <w:lang w:val="ar_AE" w:bidi="ar_AE"/>
        </w:rPr>
        <w:t>מ֥וֹת יוּמָֽת</w:t>
      </w:r>
    </w:p>
    <w:p>
      <w:pPr>
        <w:bidi/>
      </w:pPr>
      <w:r>
        <w:rPr>
          <w:rtl/>
          <w:cs/>
          <w:lang w:val="ar_AE" w:bidi="ar_AE"/>
        </w:rPr>
      </w:r>
      <w:r>
        <w:rPr>
          <w:b/>
          <w:rtl/>
          <w:cs/>
          <w:lang w:val="ar_AE" w:bidi="ar_AE"/>
        </w:rPr>
        <w:t>"يُقْتَلُ قَتْلًا"</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"يجب عليك بالتأكيد قتل" أو "يجب عليك بالتأكيد إعدام"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16 (#1)</w:t>
      </w:r>
      <w:r>
        <w:rPr>
          <w:rtl/>
          <w:cs/>
          <w:lang w:val="ar_AE" w:bidi="ar_AE"/>
        </w:rPr>
      </w:r>
    </w:p>
    <w:p>
      <w:pPr>
        <w:bidi/>
      </w:pPr>
      <w:r>
        <w:rPr>
          <w:rtl/>
          <w:cs/>
          <w:lang w:val="ar_AE" w:bidi="ar_AE"/>
        </w:rPr>
      </w:r>
      <w:r>
        <w:rPr>
          <w:rtl/>
          <w:cs/>
          <w:lang w:val="ar_AE" w:bidi="ar_AE"/>
        </w:rPr>
        <w:t>וְ⁠שָׁמְר֥וּ בְנֵֽי־יִשְׂרָאֵ֖ל אֶת־הַ⁠שַּׁבָּ֑ת</w:t>
      </w:r>
    </w:p>
    <w:p>
      <w:pPr>
        <w:bidi/>
      </w:pPr>
      <w:r>
        <w:rPr>
          <w:rtl/>
          <w:cs/>
          <w:lang w:val="ar_AE" w:bidi="ar_AE"/>
        </w:rPr>
      </w:r>
      <w:r>
        <w:rPr>
          <w:b/>
          <w:rtl/>
          <w:cs/>
          <w:lang w:val="ar_AE" w:bidi="ar_AE"/>
        </w:rPr>
        <w:t>"فَيَحْفَظُ بَنُو إِسْرَائِيلَ السَّبْتَ"</w:t>
      </w:r>
    </w:p>
    <w:p>
      <w:pPr>
        <w:bidi/>
      </w:pPr>
      <w:r>
        <w:rPr>
          <w:rtl/>
          <w:cs/>
          <w:lang w:val="ar_AE" w:bidi="ar_AE"/>
        </w:rPr>
      </w:r>
      <w:r>
        <w:rPr>
          <w:rtl/>
          <w:cs/>
          <w:lang w:val="ar_AE" w:bidi="ar_AE"/>
        </w:rPr>
        <w:t xml:space="preserve">يستخدم الرب عبارة </w:t>
      </w:r>
      <w:r>
        <w:rPr>
          <w:b/>
          <w:rtl/>
          <w:cs/>
          <w:lang w:val="ar_AE" w:bidi="ar_AE"/>
        </w:rPr>
        <w:t>فَيَحْفَظُ بَنُو إِسْرَائِيلَ السَّبْتَ</w:t>
      </w:r>
      <w:r>
        <w:rPr>
          <w:rtl/>
          <w:cs/>
          <w:lang w:val="ar_AE" w:bidi="ar_AE"/>
        </w:rPr>
        <w:t xml:space="preserve"> كاستعارة لطاعة وصاياه بشأن السبت، كما لو كانت شيئًا ثمينًا يجب عليهم حمايته. إذا كان ذلك مفيدًا في لغتك، فيمكنك استخدام تعبير مماثل أو لغة بسيطة. ترجمة بديلة: "ويجب على بني إسرائيل أن يطيعوا وصايا الرب بشأن السبت"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16 (#2)</w:t>
      </w:r>
      <w:r>
        <w:rPr>
          <w:rtl/>
          <w:cs/>
          <w:lang w:val="ar_AE" w:bidi="ar_AE"/>
        </w:rPr>
      </w:r>
    </w:p>
    <w:p>
      <w:pPr>
        <w:bidi/>
      </w:pPr>
      <w:r>
        <w:rPr>
          <w:rtl/>
          <w:cs/>
          <w:lang w:val="ar_AE" w:bidi="ar_AE"/>
        </w:rPr>
      </w:r>
      <w:r>
        <w:rPr>
          <w:rtl/>
          <w:cs/>
          <w:lang w:val="ar_AE" w:bidi="ar_AE"/>
        </w:rPr>
        <w:t>לְ⁠דֹרֹתָ֖⁠ם</w:t>
      </w:r>
    </w:p>
    <w:p>
      <w:pPr>
        <w:bidi/>
      </w:pPr>
      <w:r>
        <w:rPr>
          <w:rtl/>
          <w:cs/>
          <w:lang w:val="ar_AE" w:bidi="ar_AE"/>
        </w:rPr>
      </w:r>
      <w:r>
        <w:rPr>
          <w:b/>
          <w:rtl/>
          <w:cs/>
          <w:lang w:val="ar_AE" w:bidi="ar_AE"/>
        </w:rPr>
        <w:t>"فِي أَجْيَالِهِمْ"</w:t>
      </w:r>
    </w:p>
    <w:p>
      <w:pPr>
        <w:bidi/>
      </w:pPr>
      <w:r>
        <w:rPr>
          <w:rtl/>
          <w:cs/>
          <w:lang w:val="ar_AE" w:bidi="ar_AE"/>
        </w:rPr>
      </w:r>
      <w:r>
        <w:rPr>
          <w:rtl/>
          <w:cs/>
          <w:lang w:val="ar_AE" w:bidi="ar_AE"/>
        </w:rPr>
        <w:t>انظر كيف ترجمت "</w:t>
      </w:r>
      <w:r>
        <w:rPr>
          <w:b/>
          <w:rtl/>
          <w:cs/>
          <w:lang w:val="ar_AE" w:bidi="ar_AE"/>
        </w:rPr>
        <w:t>فِي أَجْيَالِهِمْ</w:t>
      </w:r>
      <w:r>
        <w:rPr>
          <w:rtl/>
          <w:cs/>
          <w:lang w:val="ar_AE" w:bidi="ar_AE"/>
        </w:rPr>
        <w:t xml:space="preserve">" في </w:t>
      </w:r>
      <w:r>
        <w:rPr>
          <w:rtl/>
          <w:cs/>
          <w:lang w:val="ar_AE" w:bidi="ar_AE"/>
        </w:rPr>
        <w:t>خروج 12:42</w:t>
      </w:r>
      <w:r>
        <w:rPr>
          <w:rtl/>
          <w:cs/>
          <w:lang w:val="ar_AE" w:bidi="ar_AE"/>
        </w:rPr>
        <w:t>. ترجمة بديلة: "؛ يجب عليهم وعلى جميع أجيال نسلهم أن يراعوها."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16 (#3)</w:t>
      </w:r>
      <w:r>
        <w:rPr>
          <w:rtl/>
          <w:cs/>
          <w:lang w:val="ar_AE" w:bidi="ar_AE"/>
        </w:rPr>
      </w:r>
    </w:p>
    <w:p>
      <w:pPr>
        <w:bidi/>
      </w:pPr>
      <w:r>
        <w:rPr>
          <w:rtl/>
          <w:cs/>
          <w:lang w:val="ar_AE" w:bidi="ar_AE"/>
        </w:rPr>
      </w:r>
      <w:r>
        <w:rPr>
          <w:rtl/>
          <w:cs/>
          <w:lang w:val="ar_AE" w:bidi="ar_AE"/>
        </w:rPr>
        <w:t>בְּרִ֥ית עוֹלָֽם</w:t>
      </w:r>
    </w:p>
    <w:p>
      <w:pPr>
        <w:bidi/>
      </w:pPr>
      <w:r>
        <w:rPr>
          <w:rtl/>
          <w:cs/>
          <w:lang w:val="ar_AE" w:bidi="ar_AE"/>
        </w:rPr>
      </w:r>
      <w:r>
        <w:rPr>
          <w:b/>
          <w:rtl/>
          <w:cs/>
          <w:lang w:val="ar_AE" w:bidi="ar_AE"/>
        </w:rPr>
        <w:t>"عَهْدًا أَبَدِيًّا"</w:t>
      </w:r>
    </w:p>
    <w:p>
      <w:pPr>
        <w:bidi/>
      </w:pPr>
      <w:r>
        <w:rPr>
          <w:rtl/>
          <w:cs/>
          <w:lang w:val="ar_AE" w:bidi="ar_AE"/>
        </w:rPr>
      </w:r>
      <w:r>
        <w:rPr>
          <w:rtl/>
          <w:cs/>
          <w:lang w:val="ar_AE" w:bidi="ar_AE"/>
        </w:rPr>
        <w:t>ترجمة بديلة: "عهد سيظل دائمًا" أو "عهد دائم"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17 (#1)</w:t>
      </w:r>
      <w:r>
        <w:rPr>
          <w:rtl/>
          <w:cs/>
          <w:lang w:val="ar_AE" w:bidi="ar_AE"/>
        </w:rPr>
      </w:r>
    </w:p>
    <w:p>
      <w:pPr>
        <w:bidi/>
      </w:pPr>
      <w:r>
        <w:rPr>
          <w:rtl/>
          <w:cs/>
          <w:lang w:val="ar_AE" w:bidi="ar_AE"/>
        </w:rPr>
      </w:r>
      <w:r>
        <w:rPr>
          <w:rtl/>
          <w:cs/>
          <w:lang w:val="ar_AE" w:bidi="ar_AE"/>
        </w:rPr>
        <w:t>וַ⁠יִּנָּפַֽשׁ</w:t>
      </w:r>
    </w:p>
    <w:p>
      <w:pPr>
        <w:bidi/>
      </w:pPr>
      <w:r>
        <w:rPr>
          <w:rtl/>
          <w:cs/>
          <w:lang w:val="ar_AE" w:bidi="ar_AE"/>
        </w:rPr>
      </w:r>
      <w:r>
        <w:rPr>
          <w:b/>
          <w:rtl/>
          <w:cs/>
          <w:lang w:val="ar_AE" w:bidi="ar_AE"/>
        </w:rPr>
        <w:t>"اسْتَرَاحَ وَتَنَفَّسَ"</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"وفيه ارتاح من عمله وفرح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18 (#1)</w:t>
      </w:r>
      <w:r>
        <w:rPr>
          <w:rtl/>
          <w:cs/>
          <w:lang w:val="ar_AE" w:bidi="ar_AE"/>
        </w:rPr>
      </w:r>
    </w:p>
    <w:p>
      <w:pPr>
        <w:bidi/>
      </w:pPr>
      <w:r>
        <w:rPr>
          <w:rtl/>
          <w:cs/>
          <w:lang w:val="ar_AE" w:bidi="ar_AE"/>
        </w:rPr>
      </w:r>
      <w:r>
        <w:rPr>
          <w:rtl/>
          <w:cs/>
          <w:lang w:val="ar_AE" w:bidi="ar_AE"/>
        </w:rPr>
        <w:t>כְּתֻבִ֖ים בְּ⁠אֶצְבַּ֥ע אֱלֹהִֽים</w:t>
      </w:r>
    </w:p>
    <w:p>
      <w:pPr>
        <w:bidi/>
      </w:pPr>
      <w:r>
        <w:rPr>
          <w:rtl/>
          <w:cs/>
          <w:lang w:val="ar_AE" w:bidi="ar_AE"/>
        </w:rPr>
      </w:r>
      <w:r>
        <w:rPr>
          <w:b/>
          <w:rtl/>
          <w:cs/>
          <w:lang w:val="ar_AE" w:bidi="ar_AE"/>
        </w:rPr>
        <w:t>"مَكْتُوبَيْنِ بِإِصْبعِ اللهِ"</w:t>
      </w:r>
    </w:p>
    <w:p>
      <w:pPr>
        <w:bidi/>
      </w:pPr>
      <w:r>
        <w:rPr>
          <w:rtl/>
          <w:cs/>
          <w:lang w:val="ar_AE" w:bidi="ar_AE"/>
        </w:rPr>
      </w:r>
      <w:r>
        <w:rPr>
          <w:rtl/>
          <w:cs/>
          <w:lang w:val="ar_AE" w:bidi="ar_AE"/>
        </w:rPr>
        <w:t>إذا كانت لغتك لا تستخدم صيغة المبني للمجهول بهذه الطريقة، فيمكنك التعبير عن ذلك بصيغة المبني للمعلوم أو بطريقة أخرى تكون مناسبة في لغتك. ترجمة بديلة: "التي كتبها الرب بيده"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32</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 xml:space="preserve">وقعت الأحداث في الآيات 1–6 من هذا الأصحاح بينما كان موسى يتحدث مع الله، وبالتالي حدثت في وقت ما خلال الأحداث المسجلة بين خروج 24:15 وخروج 31. (انظر: </w:t>
      </w:r>
      <w:r>
        <w:rPr>
          <w:rtl/>
          <w:cs/>
          <w:lang w:val="ar_AE" w:bidi="ar_AE"/>
        </w:rPr>
        <w:t>الربط — لإظهار علاقة زمنية متزامنة</w:t>
      </w:r>
      <w:r>
        <w:rPr>
          <w:rtl/>
          <w:cs/>
          <w:lang w:val="ar_AE" w:bidi="ar_AE"/>
        </w:rPr>
        <w:t>)</w:t>
      </w:r>
    </w:p>
    <w:p>
      <w:pPr>
        <w:pStyle w:val="ListBullet"/>
        <w:bidi/>
        <w:spacing w:line="240" w:lineRule="auto"/>
        <w:ind w:left="720"/>
      </w:pPr>
      <w:r>
        <w:rPr>
          <w:rtl/>
          <w:cs/>
          <w:lang w:val="ar_AE" w:bidi="ar_AE"/>
        </w:rPr>
      </w:r>
      <w:r>
        <w:rPr>
          <w:rtl/>
          <w:cs/>
          <w:lang w:val="ar_AE" w:bidi="ar_AE"/>
        </w:rPr>
        <w:t>الآيات 1–6: يطلب الشعب من هارون أن يصنع لهم إلهًا، فيصنع العجل الذهبي</w:t>
      </w:r>
    </w:p>
    <w:p>
      <w:pPr>
        <w:pStyle w:val="ListBullet"/>
        <w:bidi/>
        <w:spacing w:line="240" w:lineRule="auto"/>
        <w:ind w:left="720"/>
      </w:pPr>
      <w:r>
        <w:rPr>
          <w:rtl/>
          <w:cs/>
          <w:lang w:val="ar_AE" w:bidi="ar_AE"/>
        </w:rPr>
      </w:r>
      <w:r>
        <w:rPr>
          <w:rtl/>
          <w:cs/>
          <w:lang w:val="ar_AE" w:bidi="ar_AE"/>
        </w:rPr>
        <w:t>الآيات 7–29 - رد فعل الرب ورد فعل موسى</w:t>
      </w:r>
    </w:p>
    <w:p>
      <w:pPr>
        <w:pStyle w:val="ListBullet"/>
        <w:bidi/>
        <w:spacing w:line="240" w:lineRule="auto"/>
        <w:ind w:left="1440"/>
      </w:pPr>
      <w:r>
        <w:rPr>
          <w:rtl/>
          <w:cs/>
          <w:lang w:val="ar_AE" w:bidi="ar_AE"/>
        </w:rPr>
      </w:r>
      <w:r>
        <w:rPr>
          <w:rtl/>
          <w:cs/>
          <w:lang w:val="ar_AE" w:bidi="ar_AE"/>
        </w:rPr>
        <w:t>الآيات 11–14 - موسى يتوسط من أجل الشعب</w:t>
      </w:r>
    </w:p>
    <w:p>
      <w:pPr>
        <w:pStyle w:val="ListBullet"/>
        <w:bidi/>
        <w:spacing w:line="240" w:lineRule="auto"/>
        <w:ind w:left="720"/>
      </w:pPr>
      <w:r>
        <w:rPr>
          <w:rtl/>
          <w:cs/>
          <w:lang w:val="ar_AE" w:bidi="ar_AE"/>
        </w:rPr>
      </w:r>
      <w:r>
        <w:rPr>
          <w:rtl/>
          <w:cs/>
          <w:lang w:val="ar_AE" w:bidi="ar_AE"/>
        </w:rPr>
        <w:t>الآيات 30–34 - موسى يتوسط من أجل الشعب</w:t>
      </w:r>
    </w:p>
    <w:p>
      <w:pPr>
        <w:bidi/>
      </w:pPr>
      <w:r>
        <w:rPr>
          <w:rtl/>
          <w:cs/>
          <w:lang w:val="ar_AE" w:bidi="ar_AE"/>
        </w:rPr>
      </w:r>
      <w:r>
        <w:rPr>
          <w:rtl/>
          <w:cs/>
          <w:lang w:val="ar_AE" w:bidi="ar_AE"/>
        </w:rPr>
        <w:t>بعض الترجمات تضع كل سطر من الشعر بعيدًا إلى اليمين مقارنة ببقية النص لتسهيل قراءته. وتقوم الترجمة الإنجليزية ULT بذلك مع الشعر في 32:18.</w:t>
      </w:r>
    </w:p>
    <w:p>
      <w:pPr>
        <w:pStyle w:val="Heading3"/>
        <w:bidi/>
      </w:pPr>
      <w:r>
        <w:rPr>
          <w:rtl/>
          <w:cs/>
          <w:lang w:val="ar_AE" w:bidi="ar_AE"/>
        </w:rPr>
        <w:t>مفاهيم خاصة في هذا الأصحاح</w:t>
      </w:r>
    </w:p>
    <w:p>
      <w:pPr>
        <w:pStyle w:val="Heading4"/>
        <w:bidi/>
      </w:pPr>
      <w:r>
        <w:rPr>
          <w:rtl/>
          <w:cs/>
          <w:lang w:val="ar_AE" w:bidi="ar_AE"/>
        </w:rPr>
        <w:t>عبادة الأصنام</w:t>
      </w:r>
    </w:p>
    <w:p>
      <w:pPr>
        <w:bidi/>
      </w:pPr>
      <w:r>
        <w:rPr>
          <w:rtl/>
          <w:cs/>
          <w:lang w:val="ar_AE" w:bidi="ar_AE"/>
        </w:rPr>
      </w:r>
      <w:r>
        <w:rPr>
          <w:rtl/>
          <w:cs/>
          <w:lang w:val="ar_AE" w:bidi="ar_AE"/>
        </w:rPr>
        <w:t xml:space="preserve">كان صنع العجل الذهبي يُعدّ شكلًا من أشكال عبادة الأصنام. (انظر: </w:t>
      </w:r>
      <w:r>
        <w:rPr>
          <w:rtl/>
          <w:cs/>
          <w:lang w:val="ar_AE" w:bidi="ar_AE"/>
        </w:rPr>
        <w:t>المعرفة المفترضة والمعلومات الضمنية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يبدأ هذا الفصل بتغيير كبير في المشهد، الذي قد يحتاج إلى أن يتم توضيحه بطريقة خاصة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 (#2)</w:t>
      </w:r>
      <w:r>
        <w:rPr>
          <w:rtl/>
          <w:cs/>
          <w:lang w:val="ar_AE" w:bidi="ar_AE"/>
        </w:rPr>
      </w:r>
    </w:p>
    <w:p>
      <w:pPr>
        <w:bidi/>
      </w:pPr>
      <w:r>
        <w:rPr>
          <w:rtl/>
          <w:cs/>
          <w:lang w:val="ar_AE" w:bidi="ar_AE"/>
        </w:rPr>
      </w:r>
      <w:r>
        <w:rPr>
          <w:rtl/>
          <w:cs/>
          <w:lang w:val="ar_AE" w:bidi="ar_AE"/>
        </w:rPr>
        <w:t>וַ⁠יַּ֣רְא הָ⁠עָ֔ם</w:t>
      </w:r>
    </w:p>
    <w:p>
      <w:pPr>
        <w:bidi/>
      </w:pPr>
      <w:r>
        <w:rPr>
          <w:rtl/>
          <w:cs/>
          <w:lang w:val="ar_AE" w:bidi="ar_AE"/>
        </w:rPr>
      </w:r>
      <w:r>
        <w:rPr>
          <w:b/>
          <w:rtl/>
          <w:cs/>
          <w:lang w:val="ar_AE" w:bidi="ar_AE"/>
        </w:rPr>
        <w:t>"وَلَمَّا رَأَى الشَّعْبُ"</w:t>
      </w:r>
    </w:p>
    <w:p>
      <w:pPr>
        <w:bidi/>
      </w:pPr>
      <w:r>
        <w:rPr>
          <w:rtl/>
          <w:cs/>
          <w:lang w:val="ar_AE" w:bidi="ar_AE"/>
        </w:rPr>
      </w:r>
      <w:r>
        <w:rPr>
          <w:rtl/>
          <w:cs/>
          <w:lang w:val="ar_AE" w:bidi="ar_AE"/>
        </w:rPr>
        <w:t xml:space="preserve">هنا، تُستخدم الكلمة </w:t>
      </w:r>
      <w:r>
        <w:rPr>
          <w:b/>
          <w:rtl/>
          <w:cs/>
          <w:lang w:val="ar_AE" w:bidi="ar_AE"/>
        </w:rPr>
        <w:t>رأى</w:t>
      </w:r>
      <w:r>
        <w:rPr>
          <w:rtl/>
          <w:cs/>
          <w:lang w:val="ar_AE" w:bidi="ar_AE"/>
        </w:rPr>
        <w:t xml:space="preserve"> للإشارة إلى الفهم أو إدراك الوضع. إذا لم يفهم قراؤك ما تعنيه هذه الصورة في هذا السياق، فيمكنك استخدام استعارة مشابهة من ثقافتك. أو بدلًا من ذلك، يمكنك التعبير عن المعنى بوضوح. ترجمة بديلة: "وأدرك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 (#3)</w:t>
      </w:r>
      <w:r>
        <w:rPr>
          <w:rtl/>
          <w:cs/>
          <w:lang w:val="ar_AE" w:bidi="ar_AE"/>
        </w:rPr>
      </w:r>
    </w:p>
    <w:p>
      <w:pPr>
        <w:bidi/>
      </w:pPr>
      <w:r>
        <w:rPr>
          <w:rtl/>
          <w:cs/>
          <w:lang w:val="ar_AE" w:bidi="ar_AE"/>
        </w:rPr>
      </w:r>
      <w:r>
        <w:rPr>
          <w:rtl/>
          <w:cs/>
          <w:lang w:val="ar_AE" w:bidi="ar_AE"/>
        </w:rPr>
        <w:t>וַ⁠יִּקָּהֵ֨ל הָ⁠עָ֜ם</w:t>
      </w:r>
    </w:p>
    <w:p>
      <w:pPr>
        <w:bidi/>
      </w:pPr>
      <w:r>
        <w:rPr>
          <w:rtl/>
          <w:cs/>
          <w:lang w:val="ar_AE" w:bidi="ar_AE"/>
        </w:rPr>
      </w:r>
      <w:r>
        <w:rPr>
          <w:b/>
          <w:rtl/>
          <w:cs/>
          <w:lang w:val="ar_AE" w:bidi="ar_AE"/>
        </w:rPr>
        <w:t>"اجْتَمَعَ الشَّعْبُ"</w:t>
      </w:r>
    </w:p>
    <w:p>
      <w:pPr>
        <w:bidi/>
      </w:pPr>
      <w:r>
        <w:rPr>
          <w:rtl/>
          <w:cs/>
          <w:lang w:val="ar_AE" w:bidi="ar_AE"/>
        </w:rPr>
      </w:r>
      <w:r>
        <w:rPr>
          <w:rtl/>
          <w:cs/>
          <w:lang w:val="ar_AE" w:bidi="ar_AE"/>
        </w:rPr>
        <w:t>هذا يعني أن الناس قرروا التجمع وكانوا هم من تجمعوا. استخدم طريقة مناسبة في لغتك للإشارة إلى ذلك.</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 (#4)</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"قُمِ"</w:t>
      </w:r>
    </w:p>
    <w:p>
      <w:pPr>
        <w:bidi/>
      </w:pPr>
      <w:r>
        <w:rPr>
          <w:rtl/>
          <w:cs/>
          <w:lang w:val="ar_AE" w:bidi="ar_AE"/>
        </w:rPr>
      </w:r>
      <w:r>
        <w:rPr>
          <w:rtl/>
          <w:cs/>
          <w:lang w:val="ar_AE" w:bidi="ar_AE"/>
        </w:rPr>
        <w:t>فعل الأمر</w:t>
      </w:r>
      <w:r>
        <w:rPr>
          <w:b/>
          <w:rtl/>
          <w:cs/>
          <w:lang w:val="ar_AE" w:bidi="ar_AE"/>
        </w:rPr>
        <w:t xml:space="preserve"> قُم</w:t>
      </w:r>
      <w:r>
        <w:rPr>
          <w:rtl/>
          <w:cs/>
          <w:lang w:val="ar_AE" w:bidi="ar_AE"/>
        </w:rPr>
        <w:t xml:space="preserve"> يُزيد من قوة تأثير فعل الأمر الذي يتبعه. وقد كان الناس يطالبون هارون بصنع صنم لهم. و لا يعني الفعل أنه يجب أن يقف حرفيًا. إذا كان ذلك مفيدًا في لغتك، فيمكنك استخدام تعبير مماثل أو استخدام لغة واضحة.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 (#5)</w:t>
      </w:r>
      <w:r>
        <w:rPr>
          <w:rtl/>
          <w:cs/>
          <w:lang w:val="ar_AE" w:bidi="ar_AE"/>
        </w:rPr>
      </w:r>
    </w:p>
    <w:p>
      <w:pPr>
        <w:bidi/>
      </w:pPr>
      <w:r>
        <w:rPr>
          <w:rtl/>
          <w:cs/>
          <w:lang w:val="ar_AE" w:bidi="ar_AE"/>
        </w:rPr>
      </w:r>
      <w:r>
        <w:rPr>
          <w:rtl/>
          <w:cs/>
          <w:lang w:val="ar_AE" w:bidi="ar_AE"/>
        </w:rPr>
        <w:t>יֵֽלְכוּ֙ לְ⁠פָנֵ֔י⁠נוּ</w:t>
      </w:r>
    </w:p>
    <w:p>
      <w:pPr>
        <w:bidi/>
      </w:pPr>
      <w:r>
        <w:rPr>
          <w:rtl/>
          <w:cs/>
          <w:lang w:val="ar_AE" w:bidi="ar_AE"/>
        </w:rPr>
      </w:r>
      <w:r>
        <w:rPr>
          <w:b/>
          <w:rtl/>
          <w:cs/>
          <w:lang w:val="ar_AE" w:bidi="ar_AE"/>
        </w:rPr>
        <w:t>"تَسِيرُ أَمَامَنَا"</w:t>
      </w:r>
    </w:p>
    <w:p>
      <w:pPr>
        <w:bidi/>
      </w:pPr>
      <w:r>
        <w:rPr>
          <w:rtl/>
          <w:cs/>
          <w:lang w:val="ar_AE" w:bidi="ar_AE"/>
        </w:rPr>
      </w:r>
      <w:r>
        <w:rPr>
          <w:rtl/>
          <w:cs/>
          <w:lang w:val="ar_AE" w:bidi="ar_AE"/>
        </w:rPr>
        <w:t xml:space="preserve">هنا، عبارة </w:t>
      </w:r>
      <w:r>
        <w:rPr>
          <w:b/>
          <w:rtl/>
          <w:cs/>
          <w:lang w:val="ar_AE" w:bidi="ar_AE"/>
        </w:rPr>
        <w:t>تَسِيرُ أَمَامَنَا</w:t>
      </w:r>
      <w:r>
        <w:rPr>
          <w:rtl/>
          <w:cs/>
          <w:lang w:val="ar_AE" w:bidi="ar_AE"/>
        </w:rPr>
        <w:t xml:space="preserve"> تعني قدامنا. حيث يريد الإسرائيليون أصنامًا لقيادتهم. ترجمة بديلة: "تقودنا" أو "تكون قائدنا"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 (#6)</w:t>
      </w:r>
      <w:r>
        <w:rPr>
          <w:rtl/>
          <w:cs/>
          <w:lang w:val="ar_AE" w:bidi="ar_AE"/>
        </w:rPr>
      </w:r>
    </w:p>
    <w:p>
      <w:pPr>
        <w:bidi/>
      </w:pPr>
      <w:r>
        <w:rPr>
          <w:rtl/>
          <w:cs/>
          <w:lang w:val="ar_AE" w:bidi="ar_AE"/>
        </w:rPr>
      </w:r>
      <w:r>
        <w:rPr>
          <w:rtl/>
          <w:cs/>
          <w:lang w:val="ar_AE" w:bidi="ar_AE"/>
        </w:rPr>
        <w:t>כִּי־זֶ֣ה ׀ מֹשֶׁ֣ה</w:t>
      </w:r>
    </w:p>
    <w:p>
      <w:pPr>
        <w:bidi/>
      </w:pPr>
      <w:r>
        <w:rPr>
          <w:rtl/>
          <w:cs/>
          <w:lang w:val="ar_AE" w:bidi="ar_AE"/>
        </w:rPr>
      </w:r>
      <w:r>
        <w:rPr>
          <w:b/>
          <w:rtl/>
          <w:cs/>
          <w:lang w:val="ar_AE" w:bidi="ar_AE"/>
        </w:rPr>
        <w:t>"لأَنَّ هذَا مُوسَى"</w:t>
      </w:r>
    </w:p>
    <w:p>
      <w:pPr>
        <w:bidi/>
      </w:pPr>
      <w:r>
        <w:rPr>
          <w:rtl/>
          <w:cs/>
          <w:lang w:val="ar_AE" w:bidi="ar_AE"/>
        </w:rPr>
      </w:r>
      <w:r>
        <w:rPr>
          <w:rtl/>
          <w:cs/>
          <w:lang w:val="ar_AE" w:bidi="ar_AE"/>
        </w:rPr>
        <w:t xml:space="preserve">أظهر الناس عدم الاحترام بوضع الكلمة </w:t>
      </w:r>
      <w:r>
        <w:rPr>
          <w:b/>
          <w:rtl/>
          <w:cs/>
          <w:lang w:val="ar_AE" w:bidi="ar_AE"/>
        </w:rPr>
        <w:t>هذا</w:t>
      </w:r>
      <w:r>
        <w:rPr>
          <w:rtl/>
          <w:cs/>
          <w:lang w:val="ar_AE" w:bidi="ar_AE"/>
        </w:rPr>
        <w:t xml:space="preserve"> قبل اسمه، كما لو كان موسى شخصًا لا يعرفونه ولا يمكنهم الوثوق به. وقد كانوا يخلقون مسافة اجتماعية بينه وبين أنفسهم. عند الترجمة، استخدم صيغة في لغتك تنقل نفس الإحساس بالانفصال بين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 (#1)</w:t>
      </w:r>
      <w:r>
        <w:rPr>
          <w:rtl/>
          <w:cs/>
          <w:lang w:val="ar_AE" w:bidi="ar_AE"/>
        </w:rPr>
      </w:r>
    </w:p>
    <w:p>
      <w:pPr>
        <w:bidi/>
      </w:pPr>
      <w:r>
        <w:rPr>
          <w:rtl/>
          <w:cs/>
          <w:lang w:val="ar_AE" w:bidi="ar_AE"/>
        </w:rPr>
      </w:r>
      <w:r>
        <w:rPr>
          <w:rtl/>
          <w:cs/>
          <w:lang w:val="ar_AE" w:bidi="ar_AE"/>
        </w:rPr>
        <w:t>וְ⁠הָבִ֖יאוּ</w:t>
      </w:r>
    </w:p>
    <w:p>
      <w:pPr>
        <w:bidi/>
      </w:pPr>
      <w:r>
        <w:rPr>
          <w:rtl/>
          <w:cs/>
          <w:lang w:val="ar_AE" w:bidi="ar_AE"/>
        </w:rPr>
      </w:r>
      <w:r>
        <w:rPr>
          <w:b/>
          <w:rtl/>
          <w:cs/>
          <w:lang w:val="ar_AE" w:bidi="ar_AE"/>
        </w:rPr>
        <w:t>"وَاتُونِي بِهَا"</w:t>
      </w:r>
    </w:p>
    <w:p>
      <w:pPr>
        <w:bidi/>
      </w:pPr>
      <w:r>
        <w:rPr>
          <w:rtl/>
          <w:cs/>
          <w:lang w:val="ar_AE" w:bidi="ar_AE"/>
        </w:rPr>
      </w:r>
      <w:r>
        <w:rPr>
          <w:rtl/>
          <w:cs/>
          <w:lang w:val="ar_AE" w:bidi="ar_AE"/>
        </w:rPr>
        <w:t xml:space="preserve">هنا، كلمة </w:t>
      </w:r>
      <w:r>
        <w:rPr>
          <w:b/>
          <w:rtl/>
          <w:cs/>
          <w:lang w:val="ar_AE" w:bidi="ar_AE"/>
        </w:rPr>
        <w:t xml:space="preserve">بِهَا </w:t>
      </w:r>
      <w:r>
        <w:rPr>
          <w:rtl/>
          <w:cs/>
          <w:lang w:val="ar_AE" w:bidi="ar_AE"/>
        </w:rPr>
        <w:t>تشير إلى أقراط الذهب.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 (#1)</w:t>
      </w:r>
      <w:r>
        <w:rPr>
          <w:rtl/>
          <w:cs/>
          <w:lang w:val="ar_AE" w:bidi="ar_AE"/>
        </w:rPr>
      </w:r>
    </w:p>
    <w:p>
      <w:pPr>
        <w:bidi/>
      </w:pPr>
      <w:r>
        <w:rPr>
          <w:rtl/>
          <w:cs/>
          <w:lang w:val="ar_AE" w:bidi="ar_AE"/>
        </w:rPr>
      </w:r>
      <w:r>
        <w:rPr>
          <w:rtl/>
          <w:cs/>
          <w:lang w:val="ar_AE" w:bidi="ar_AE"/>
        </w:rPr>
        <w:t>כָּל־הָ⁠עָ֔ם</w:t>
      </w:r>
    </w:p>
    <w:p>
      <w:pPr>
        <w:bidi/>
      </w:pPr>
      <w:r>
        <w:rPr>
          <w:rtl/>
          <w:cs/>
          <w:lang w:val="ar_AE" w:bidi="ar_AE"/>
        </w:rPr>
      </w:r>
      <w:r>
        <w:rPr>
          <w:b/>
          <w:rtl/>
          <w:cs/>
          <w:lang w:val="ar_AE" w:bidi="ar_AE"/>
        </w:rPr>
        <w:t>"كُلُّ الشَّعْبِ"</w:t>
      </w:r>
    </w:p>
    <w:p>
      <w:pPr>
        <w:bidi/>
      </w:pPr>
      <w:r>
        <w:rPr>
          <w:rtl/>
          <w:cs/>
          <w:lang w:val="ar_AE" w:bidi="ar_AE"/>
        </w:rPr>
      </w:r>
      <w:r>
        <w:rPr>
          <w:rtl/>
          <w:cs/>
          <w:lang w:val="ar_AE" w:bidi="ar_AE"/>
        </w:rPr>
        <w:t>هذا يشير إلى جميع الأشخاص الذين رفضوا موسى كقائد لهم والرب (يهوه) كإله لهم. وتكشف الأجزاء اللاحقة من النص أن هناك أشخاصًا ظلوا مخلصين لموسى وللرب كما تكشف أن بني إسرائيل كان لديهم كمية كبيرة من الذهب. إذا كان ذلك مفيدًا في لغتك، فيمكنك استخدام تعبير مشابه من لغتك يعني الكثير أو الأغلبية. ترجمة بديلة: "الكثير من الناس"</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4 (#1)</w:t>
      </w:r>
      <w:r>
        <w:rPr>
          <w:rtl/>
          <w:cs/>
          <w:lang w:val="ar_AE" w:bidi="ar_AE"/>
        </w:rPr>
      </w:r>
    </w:p>
    <w:p>
      <w:pPr>
        <w:bidi/>
      </w:pPr>
      <w:r>
        <w:rPr>
          <w:rtl/>
          <w:cs/>
          <w:lang w:val="ar_AE" w:bidi="ar_AE"/>
        </w:rPr>
      </w:r>
      <w:r>
        <w:rPr>
          <w:rtl/>
          <w:cs/>
          <w:lang w:val="ar_AE" w:bidi="ar_AE"/>
        </w:rPr>
        <w:t>וַ⁠יָּ֤צַר אֹת⁠וֹ֙ בַּ⁠חֶ֔רֶט וַֽ⁠יַּעֲשֵׂ֖⁠הוּ עֵ֣גֶל מַסֵּכָ֑ה</w:t>
      </w:r>
    </w:p>
    <w:p>
      <w:pPr>
        <w:bidi/>
      </w:pPr>
      <w:r>
        <w:rPr>
          <w:rtl/>
          <w:cs/>
          <w:lang w:val="ar_AE" w:bidi="ar_AE"/>
        </w:rPr>
      </w:r>
      <w:r>
        <w:rPr>
          <w:b/>
          <w:rtl/>
          <w:cs/>
          <w:lang w:val="ar_AE" w:bidi="ar_AE"/>
        </w:rPr>
        <w:t>"وَصَوَّرَهُ بِالإِزْمِيلِ، وَصَنَعَهُ عِجْلًا مَسْبُوكًا"</w:t>
      </w:r>
    </w:p>
    <w:p>
      <w:pPr>
        <w:bidi/>
      </w:pPr>
      <w:r>
        <w:rPr>
          <w:rtl/>
          <w:cs/>
          <w:lang w:val="ar_AE" w:bidi="ar_AE"/>
        </w:rPr>
      </w:r>
      <w:r>
        <w:rPr>
          <w:rtl/>
          <w:cs/>
          <w:lang w:val="ar_AE" w:bidi="ar_AE"/>
        </w:rPr>
        <w:t>من المحتمل أن هذا يعني أن هارون أذاب الذهب وصبه في قالب كان على شكل عجل. وعندما برد الذهب وأصبح صلبًا، أزال القالب، وكان الذهب المتصلب على شكل عجل.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4 (#2)</w:t>
      </w:r>
      <w:r>
        <w:rPr>
          <w:rtl/>
          <w:cs/>
          <w:lang w:val="ar_AE" w:bidi="ar_AE"/>
        </w:rPr>
      </w:r>
    </w:p>
    <w:p>
      <w:pPr>
        <w:bidi/>
      </w:pPr>
      <w:r>
        <w:rPr>
          <w:rtl/>
          <w:cs/>
          <w:lang w:val="ar_AE" w:bidi="ar_AE"/>
        </w:rPr>
      </w:r>
      <w:r>
        <w:rPr>
          <w:rtl/>
          <w:cs/>
          <w:lang w:val="ar_AE" w:bidi="ar_AE"/>
        </w:rPr>
        <w:t>וַ⁠יֹּ֣אמְר֔וּ</w:t>
      </w:r>
    </w:p>
    <w:p>
      <w:pPr>
        <w:bidi/>
      </w:pPr>
      <w:r>
        <w:rPr>
          <w:rtl/>
          <w:cs/>
          <w:lang w:val="ar_AE" w:bidi="ar_AE"/>
        </w:rPr>
      </w:r>
      <w:r>
        <w:rPr>
          <w:b/>
          <w:rtl/>
          <w:cs/>
          <w:lang w:val="ar_AE" w:bidi="ar_AE"/>
        </w:rPr>
        <w:t>"فَقَالُوا (هم)"</w:t>
      </w:r>
    </w:p>
    <w:p>
      <w:pPr>
        <w:bidi/>
      </w:pPr>
      <w:r>
        <w:rPr>
          <w:rtl/>
          <w:cs/>
          <w:lang w:val="ar_AE" w:bidi="ar_AE"/>
        </w:rPr>
      </w:r>
      <w:r>
        <w:rPr>
          <w:rtl/>
          <w:cs/>
          <w:lang w:val="ar_AE" w:bidi="ar_AE"/>
        </w:rPr>
        <w:t xml:space="preserve">هوية المتحدثين، المشار إليهم بالضمير </w:t>
      </w:r>
      <w:r>
        <w:rPr>
          <w:b/>
          <w:rtl/>
          <w:cs/>
          <w:lang w:val="ar_AE" w:bidi="ar_AE"/>
        </w:rPr>
        <w:t>هم</w:t>
      </w:r>
      <w:r>
        <w:rPr>
          <w:rtl/>
          <w:cs/>
          <w:lang w:val="ar_AE" w:bidi="ar_AE"/>
        </w:rPr>
        <w:t>، تظل مجهولة. ترجمة بديلة: "وقال شخص ما"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4 (#3)</w:t>
      </w:r>
      <w:r>
        <w:rPr>
          <w:rtl/>
          <w:cs/>
          <w:lang w:val="ar_AE" w:bidi="ar_AE"/>
        </w:rPr>
      </w:r>
    </w:p>
    <w:p>
      <w:pPr>
        <w:bidi/>
      </w:pPr>
      <w:r>
        <w:rPr>
          <w:rtl/>
          <w:cs/>
          <w:lang w:val="ar_AE" w:bidi="ar_AE"/>
        </w:rPr>
      </w:r>
      <w:r>
        <w:rPr>
          <w:rtl/>
          <w:cs/>
          <w:lang w:val="ar_AE" w:bidi="ar_AE"/>
        </w:rPr>
        <w:t>אֵ֤לֶּה אֱלֹהֶ֨י⁠ךָ֙ &amp; הֶעֱל֖וּ⁠ךָ</w:t>
      </w:r>
    </w:p>
    <w:p>
      <w:pPr>
        <w:bidi/>
      </w:pPr>
      <w:r>
        <w:rPr>
          <w:rtl/>
          <w:cs/>
          <w:lang w:val="ar_AE" w:bidi="ar_AE"/>
        </w:rPr>
      </w:r>
      <w:r>
        <w:rPr>
          <w:b/>
          <w:rtl/>
          <w:cs/>
          <w:lang w:val="ar_AE" w:bidi="ar_AE"/>
        </w:rPr>
        <w:t>"هذِهِ آلِهَتُكَ يَا إِسْرَائِيلُ"</w:t>
      </w:r>
      <w:r>
        <w:rPr>
          <w:rtl/>
          <w:cs/>
          <w:lang w:val="ar_AE" w:bidi="ar_AE"/>
        </w:rPr>
        <w:t xml:space="preserve"> - </w:t>
      </w:r>
      <w:r>
        <w:rPr>
          <w:b/>
          <w:rtl/>
          <w:cs/>
          <w:lang w:val="ar_AE" w:bidi="ar_AE"/>
        </w:rPr>
        <w:t>"الَّتِي أَصْعَدَتْكَ مِنْ أَرْضِ مِصْرَ"</w:t>
      </w:r>
    </w:p>
    <w:p>
      <w:pPr>
        <w:bidi/>
      </w:pPr>
      <w:r>
        <w:rPr>
          <w:rtl/>
          <w:cs/>
          <w:lang w:val="ar_AE" w:bidi="ar_AE"/>
        </w:rPr>
      </w:r>
      <w:r>
        <w:rPr>
          <w:rtl/>
          <w:cs/>
          <w:lang w:val="ar_AE" w:bidi="ar_AE"/>
        </w:rPr>
        <w:t>لأن المتحدث في هذه الجملة غير معروف ومذكور بصيغة الجمع، فمن الممكن أن يكون الناس هم المتحدثون. في هذه الحالة، يمكن للترجمة أن تستخدم صيغة المتكلم بدلًا من المخاطب هنا. ترجمة بديلة: "هذه آلهتنا ... أصعدتنا"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4 (#4)</w:t>
      </w:r>
      <w:r>
        <w:rPr>
          <w:rtl/>
          <w:cs/>
          <w:lang w:val="ar_AE" w:bidi="ar_AE"/>
        </w:rPr>
      </w:r>
    </w:p>
    <w:p>
      <w:pPr>
        <w:bidi/>
      </w:pPr>
      <w:r>
        <w:rPr>
          <w:rtl/>
          <w:cs/>
          <w:lang w:val="ar_AE" w:bidi="ar_AE"/>
        </w:rPr>
      </w:r>
      <w:r>
        <w:rPr>
          <w:rtl/>
          <w:cs/>
          <w:lang w:val="ar_AE" w:bidi="ar_AE"/>
        </w:rPr>
        <w:t>אֵ֤לֶּה אֱלֹהֶ֨י⁠ךָ֙</w:t>
      </w:r>
    </w:p>
    <w:p>
      <w:pPr>
        <w:bidi/>
      </w:pPr>
      <w:r>
        <w:rPr>
          <w:rtl/>
          <w:cs/>
          <w:lang w:val="ar_AE" w:bidi="ar_AE"/>
        </w:rPr>
      </w:r>
      <w:r>
        <w:rPr>
          <w:b/>
          <w:rtl/>
          <w:cs/>
          <w:lang w:val="ar_AE" w:bidi="ar_AE"/>
        </w:rPr>
        <w:t>"هذِهِ آلِهَتُكَ"</w:t>
      </w:r>
    </w:p>
    <w:p>
      <w:pPr>
        <w:bidi/>
      </w:pPr>
      <w:r>
        <w:rPr>
          <w:rtl/>
          <w:cs/>
          <w:lang w:val="ar_AE" w:bidi="ar_AE"/>
        </w:rPr>
      </w:r>
      <w:r>
        <w:rPr>
          <w:rtl/>
          <w:cs/>
          <w:lang w:val="ar_AE" w:bidi="ar_AE"/>
        </w:rPr>
        <w:t xml:space="preserve">في النَّص، يبدو أن هناك "إله" واحد فقط (عجل الذهب) مُقدم لإسرائيل. إذا كان ذلك أوضح لجمهورك، فيمكنك التفكير في ترجمة </w:t>
      </w:r>
      <w:r>
        <w:rPr>
          <w:b/>
          <w:rtl/>
          <w:cs/>
          <w:lang w:val="ar_AE" w:bidi="ar_AE"/>
        </w:rPr>
        <w:t xml:space="preserve">هذه ... آلِهَتُكَ </w:t>
      </w:r>
      <w:r>
        <w:rPr>
          <w:rtl/>
          <w:cs/>
          <w:lang w:val="ar_AE" w:bidi="ar_AE"/>
        </w:rPr>
        <w:t>بصيغة المفرد. ترجمة بديلة: "هذا هو إلهك"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5 (#1)</w:t>
      </w:r>
      <w:r>
        <w:rPr>
          <w:rtl/>
          <w:cs/>
          <w:lang w:val="ar_AE" w:bidi="ar_AE"/>
        </w:rPr>
      </w:r>
    </w:p>
    <w:p>
      <w:pPr>
        <w:bidi/>
      </w:pPr>
      <w:r>
        <w:rPr>
          <w:rtl/>
          <w:cs/>
          <w:lang w:val="ar_AE" w:bidi="ar_AE"/>
        </w:rPr>
      </w:r>
      <w:r>
        <w:rPr>
          <w:rtl/>
          <w:cs/>
          <w:lang w:val="ar_AE" w:bidi="ar_AE"/>
        </w:rPr>
        <w:t>וַ⁠יַּ֣רְא אַהֲרֹ֔ן</w:t>
      </w:r>
    </w:p>
    <w:p>
      <w:pPr>
        <w:bidi/>
      </w:pPr>
      <w:r>
        <w:rPr>
          <w:rtl/>
          <w:cs/>
          <w:lang w:val="ar_AE" w:bidi="ar_AE"/>
        </w:rPr>
      </w:r>
      <w:r>
        <w:rPr>
          <w:b/>
          <w:rtl/>
          <w:cs/>
          <w:lang w:val="ar_AE" w:bidi="ar_AE"/>
        </w:rPr>
        <w:t>"فَلَمَّا نَظَرَ هَارُونُ"</w:t>
      </w:r>
    </w:p>
    <w:p>
      <w:pPr>
        <w:bidi/>
      </w:pPr>
      <w:r>
        <w:rPr>
          <w:rtl/>
          <w:cs/>
          <w:lang w:val="ar_AE" w:bidi="ar_AE"/>
        </w:rPr>
      </w:r>
      <w:r>
        <w:rPr>
          <w:rtl/>
          <w:cs/>
          <w:lang w:val="ar_AE" w:bidi="ar_AE"/>
        </w:rPr>
        <w:t>إذا كان ذلك سيساعد قراءك، فيمكنك التعبير عما رآه بشكل واضح. "رأى هارون ما فعله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5 (#2)</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"أَمَامَهُ"</w:t>
      </w:r>
    </w:p>
    <w:p>
      <w:pPr>
        <w:bidi/>
      </w:pPr>
      <w:r>
        <w:rPr>
          <w:rtl/>
          <w:cs/>
          <w:lang w:val="ar_AE" w:bidi="ar_AE"/>
        </w:rPr>
      </w:r>
      <w:r>
        <w:rPr>
          <w:rtl/>
          <w:cs/>
          <w:lang w:val="ar_AE" w:bidi="ar_AE"/>
        </w:rPr>
        <w:t xml:space="preserve">هنا، </w:t>
      </w:r>
      <w:r>
        <w:rPr>
          <w:b/>
          <w:rtl/>
          <w:cs/>
          <w:lang w:val="ar_AE" w:bidi="ar_AE"/>
        </w:rPr>
        <w:t>أَمَامَهُ</w:t>
      </w:r>
      <w:r>
        <w:rPr>
          <w:rtl/>
          <w:cs/>
          <w:lang w:val="ar_AE" w:bidi="ar_AE"/>
        </w:rPr>
        <w:t xml:space="preserve"> تعني قدام التمثال. ترجمة بديلة: "قدامه"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5 (#3)</w:t>
      </w:r>
      <w:r>
        <w:rPr>
          <w:rtl/>
          <w:cs/>
          <w:lang w:val="ar_AE" w:bidi="ar_AE"/>
        </w:rPr>
      </w:r>
    </w:p>
    <w:p>
      <w:pPr>
        <w:bidi/>
      </w:pPr>
      <w:r>
        <w:rPr>
          <w:rtl/>
          <w:cs/>
          <w:lang w:val="ar_AE" w:bidi="ar_AE"/>
        </w:rPr>
      </w:r>
      <w:r>
        <w:rPr>
          <w:rtl/>
          <w:cs/>
          <w:lang w:val="ar_AE" w:bidi="ar_AE"/>
        </w:rPr>
        <w:t>לְ⁠פָנָ֑י⁠ו</w:t>
      </w:r>
    </w:p>
    <w:p>
      <w:pPr>
        <w:bidi/>
      </w:pPr>
      <w:r>
        <w:rPr>
          <w:rtl/>
          <w:cs/>
          <w:lang w:val="ar_AE" w:bidi="ar_AE"/>
        </w:rPr>
      </w:r>
      <w:r>
        <w:rPr>
          <w:b/>
          <w:rtl/>
          <w:cs/>
          <w:lang w:val="ar_AE" w:bidi="ar_AE"/>
        </w:rPr>
        <w:t>"أَمَامَهُ (هو)"</w:t>
      </w:r>
    </w:p>
    <w:p>
      <w:pPr>
        <w:bidi/>
      </w:pPr>
      <w:r>
        <w:rPr>
          <w:rtl/>
          <w:cs/>
          <w:lang w:val="ar_AE" w:bidi="ar_AE"/>
        </w:rPr>
      </w:r>
      <w:r>
        <w:rPr>
          <w:rtl/>
          <w:cs/>
          <w:lang w:val="ar_AE" w:bidi="ar_AE"/>
        </w:rPr>
        <w:t xml:space="preserve">هنا، الضمير </w:t>
      </w:r>
      <w:r>
        <w:rPr>
          <w:b/>
          <w:rtl/>
          <w:cs/>
          <w:lang w:val="ar_AE" w:bidi="ar_AE"/>
        </w:rPr>
        <w:t>هو</w:t>
      </w:r>
      <w:r>
        <w:rPr>
          <w:rtl/>
          <w:cs/>
          <w:lang w:val="ar_AE" w:bidi="ar_AE"/>
        </w:rPr>
        <w:t xml:space="preserve"> يشير إلى العجل الذهبي. إذا كان ذلك مفيدًا لقرائك، فيمكنك التعبير عن ذلك بشكل صريح. ترجمة بديلة: "أمام صنم العجل"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6 (#1)</w:t>
      </w:r>
      <w:r>
        <w:rPr>
          <w:rtl/>
          <w:cs/>
          <w:lang w:val="ar_AE" w:bidi="ar_AE"/>
        </w:rPr>
      </w:r>
    </w:p>
    <w:p>
      <w:pPr>
        <w:bidi/>
      </w:pPr>
      <w:r>
        <w:rPr>
          <w:rtl/>
          <w:cs/>
          <w:lang w:val="ar_AE" w:bidi="ar_AE"/>
        </w:rPr>
      </w:r>
      <w:r>
        <w:rPr>
          <w:rtl/>
          <w:cs/>
          <w:lang w:val="ar_AE" w:bidi="ar_AE"/>
        </w:rPr>
        <w:t>לְ⁠צַחֵֽק</w:t>
      </w:r>
    </w:p>
    <w:p>
      <w:pPr>
        <w:bidi/>
      </w:pPr>
      <w:r>
        <w:rPr>
          <w:rtl/>
          <w:cs/>
          <w:lang w:val="ar_AE" w:bidi="ar_AE"/>
        </w:rPr>
      </w:r>
      <w:r>
        <w:rPr>
          <w:b/>
          <w:rtl/>
          <w:cs/>
          <w:lang w:val="ar_AE" w:bidi="ar_AE"/>
        </w:rPr>
        <w:t>"ثُمَّ قَامُوا لِلَّعِبِ"</w:t>
      </w:r>
    </w:p>
    <w:p>
      <w:pPr>
        <w:bidi/>
      </w:pPr>
      <w:r>
        <w:rPr>
          <w:rtl/>
          <w:cs/>
          <w:lang w:val="ar_AE" w:bidi="ar_AE"/>
        </w:rPr>
      </w:r>
      <w:r>
        <w:rPr>
          <w:rtl/>
          <w:cs/>
          <w:lang w:val="ar_AE" w:bidi="ar_AE"/>
        </w:rPr>
        <w:t xml:space="preserve">قد تشير هذه الكلمة ضمنيًا إلى الخطية المتعلقة بالسكر والجنس (لرؤية دلالة جنسية انظر </w:t>
      </w:r>
      <w:r>
        <w:rPr>
          <w:rtl/>
          <w:cs/>
          <w:lang w:val="ar_AE" w:bidi="ar_AE"/>
        </w:rPr>
        <w:t>تكوين 26:8</w:t>
      </w:r>
      <w:r>
        <w:rPr>
          <w:rtl/>
          <w:cs/>
          <w:lang w:val="ar_AE" w:bidi="ar_AE"/>
        </w:rPr>
        <w:t>). ومع ذلك، فإن الأفعال الوحيدة المذكورة في النص هي الغناء (</w:t>
      </w:r>
      <w:r>
        <w:rPr>
          <w:rtl/>
          <w:cs/>
          <w:lang w:val="ar_AE" w:bidi="ar_AE"/>
        </w:rPr>
        <w:t>18</w:t>
      </w:r>
      <w:r>
        <w:rPr>
          <w:rtl/>
          <w:cs/>
          <w:lang w:val="ar_AE" w:bidi="ar_AE"/>
        </w:rPr>
        <w:t>) والرقص (</w:t>
      </w:r>
      <w:r>
        <w:rPr>
          <w:rtl/>
          <w:cs/>
          <w:lang w:val="ar_AE" w:bidi="ar_AE"/>
        </w:rPr>
        <w:t>19</w:t>
      </w:r>
      <w:r>
        <w:rPr>
          <w:rtl/>
          <w:cs/>
          <w:lang w:val="ar_AE" w:bidi="ar_AE"/>
        </w:rPr>
        <w:t>)، لذا يجب على المترجمين تجنب استخدام مصطلح يحمل دلالة مبالغ فيها. ترجمة بديلة: "قاموا للاستمتاع"</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هنا يوجد انتقال في المشهد إلى قمة الجبل مع موسى والرب (يهوه)، الذي قد يحتاج إلى إيضاح بطريقة خاصة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7 (#2)</w:t>
      </w:r>
      <w:r>
        <w:rPr>
          <w:rtl/>
          <w:cs/>
          <w:lang w:val="ar_AE" w:bidi="ar_AE"/>
        </w:rPr>
      </w:r>
    </w:p>
    <w:p>
      <w:pPr>
        <w:bidi/>
      </w:pPr>
      <w:r>
        <w:rPr>
          <w:rtl/>
          <w:cs/>
          <w:lang w:val="ar_AE" w:bidi="ar_AE"/>
        </w:rPr>
      </w:r>
      <w:r>
        <w:rPr>
          <w:rtl/>
          <w:cs/>
          <w:lang w:val="ar_AE" w:bidi="ar_AE"/>
        </w:rPr>
        <w:t>שִׁחֵ֣ת</w:t>
      </w:r>
    </w:p>
    <w:p>
      <w:pPr>
        <w:bidi/>
      </w:pPr>
      <w:r>
        <w:rPr>
          <w:rtl/>
          <w:cs/>
          <w:lang w:val="ar_AE" w:bidi="ar_AE"/>
        </w:rPr>
      </w:r>
      <w:r>
        <w:rPr>
          <w:b/>
          <w:rtl/>
          <w:cs/>
          <w:lang w:val="ar_AE" w:bidi="ar_AE"/>
        </w:rPr>
        <w:t>"أَنَّهُ قَدْ فَسَدَ شَعْبُكَ" - تأتي في بعض الترجمات الإنجليزية "قد أفسدوا أنفسهم"</w:t>
      </w:r>
    </w:p>
    <w:p>
      <w:pPr>
        <w:bidi/>
      </w:pPr>
      <w:r>
        <w:rPr>
          <w:rtl/>
          <w:cs/>
          <w:lang w:val="ar_AE" w:bidi="ar_AE"/>
        </w:rPr>
      </w:r>
      <w:r>
        <w:rPr>
          <w:rtl/>
          <w:cs/>
          <w:lang w:val="ar_AE" w:bidi="ar_AE"/>
        </w:rPr>
        <w:t xml:space="preserve">هنا، </w:t>
      </w:r>
      <w:r>
        <w:rPr>
          <w:b/>
          <w:rtl/>
          <w:cs/>
          <w:lang w:val="ar_AE" w:bidi="ar_AE"/>
        </w:rPr>
        <w:t>أنفسهم</w:t>
      </w:r>
      <w:r>
        <w:rPr>
          <w:rtl/>
          <w:cs/>
          <w:lang w:val="ar_AE" w:bidi="ar_AE"/>
        </w:rPr>
        <w:t xml:space="preserve"> تُستخدم للإشارة إلى أن أفعال الإسرائيليين هي التي جعلت الإسرائيليين فاسدين. استخدم طريقة مناسبة في لغتك للإشارة إلى ذلك. ترجمة بديلة: "تصرفوا بفساد"</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8 (#1)</w:t>
      </w:r>
      <w:r>
        <w:rPr>
          <w:rtl/>
          <w:cs/>
          <w:lang w:val="ar_AE" w:bidi="ar_AE"/>
        </w:rPr>
      </w:r>
    </w:p>
    <w:p>
      <w:pPr>
        <w:bidi/>
      </w:pPr>
      <w:r>
        <w:rPr>
          <w:rtl/>
          <w:cs/>
          <w:lang w:val="ar_AE" w:bidi="ar_AE"/>
        </w:rPr>
      </w:r>
      <w:r>
        <w:rPr>
          <w:rtl/>
          <w:cs/>
          <w:lang w:val="ar_AE" w:bidi="ar_AE"/>
        </w:rPr>
        <w:t>סָ֣רוּ מַהֵ֗ר מִן־הַ⁠דֶּ֨רֶךְ֙ אֲשֶׁ֣ר צִוִּיתִ֔⁠ם</w:t>
      </w:r>
    </w:p>
    <w:p>
      <w:pPr>
        <w:bidi/>
      </w:pPr>
      <w:r>
        <w:rPr>
          <w:rtl/>
          <w:cs/>
          <w:lang w:val="ar_AE" w:bidi="ar_AE"/>
        </w:rPr>
      </w:r>
      <w:r>
        <w:rPr>
          <w:b/>
          <w:rtl/>
          <w:cs/>
          <w:lang w:val="ar_AE" w:bidi="ar_AE"/>
        </w:rPr>
        <w:t>"زَاغُوا سَرِيعًا عَنِ الطَّرِيقِ الَّذِي أَوْصَيْتُهُمْ بِهِ"</w:t>
      </w:r>
    </w:p>
    <w:p>
      <w:pPr>
        <w:bidi/>
      </w:pPr>
      <w:r>
        <w:rPr>
          <w:rtl/>
          <w:cs/>
          <w:lang w:val="ar_AE" w:bidi="ar_AE"/>
        </w:rPr>
      </w:r>
      <w:r>
        <w:rPr>
          <w:rtl/>
          <w:cs/>
          <w:lang w:val="ar_AE" w:bidi="ar_AE"/>
        </w:rPr>
        <w:t>هنا يتحدث الله عن الناس الذين عصوا ما أمرهم به كما لو أنه قال لهم أن يسيروا في طريق معين، لكنهم تركوا ذلك الطريق. إذا كان قراؤك لن يفهموا ما تعنيه هذه الصورة في هذا السياق، فيمكنك استخدام استعارة مشابهة من ثقافتك. أو بدلًا من ذلك، يمكنك التعبير عن المعنى بوضوح. ترجمة بديلة: "لقد توقفوا بسرعة عن فعل ما أمرتهم به" أو "لقد توقفوا بسرعة عن طاعة ما أمرتهم 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8 (#2)</w:t>
      </w:r>
      <w:r>
        <w:rPr>
          <w:rtl/>
          <w:cs/>
          <w:lang w:val="ar_AE" w:bidi="ar_AE"/>
        </w:rPr>
      </w:r>
    </w:p>
    <w:p>
      <w:pPr>
        <w:bidi/>
      </w:pPr>
      <w:r>
        <w:rPr>
          <w:rtl/>
          <w:cs/>
          <w:lang w:val="ar_AE" w:bidi="ar_AE"/>
        </w:rPr>
      </w:r>
      <w:r>
        <w:rPr>
          <w:rtl/>
          <w:cs/>
          <w:lang w:val="ar_AE" w:bidi="ar_AE"/>
        </w:rPr>
        <w:t>אֵ֤לֶּה אֱלֹהֶ֨י⁠ךָ֙ יִשְׂרָאֵ֔ל אֲשֶׁ֥ר הֶֽעֱל֖וּ⁠ךָ מֵ⁠אֶ֥רֶץ מִצְרָֽיִם</w:t>
      </w:r>
    </w:p>
    <w:p>
      <w:pPr>
        <w:bidi/>
      </w:pPr>
      <w:r>
        <w:rPr>
          <w:rtl/>
          <w:cs/>
          <w:lang w:val="ar_AE" w:bidi="ar_AE"/>
        </w:rPr>
      </w:r>
      <w:r>
        <w:rPr>
          <w:b/>
          <w:rtl/>
          <w:cs/>
          <w:lang w:val="ar_AE" w:bidi="ar_AE"/>
        </w:rPr>
        <w:t>"هذِهِ آلِهَتُكَ يَا إِسْرَائِيلُ الَّتِي أَصْعَدَتْكَ مِنْ أَرْضِ مِصْرَ"</w:t>
      </w:r>
    </w:p>
    <w:p>
      <w:pPr>
        <w:bidi/>
      </w:pPr>
      <w:r>
        <w:rPr>
          <w:rtl/>
          <w:cs/>
          <w:lang w:val="ar_AE" w:bidi="ar_AE"/>
        </w:rPr>
      </w:r>
      <w:r>
        <w:rPr>
          <w:rtl/>
          <w:cs/>
          <w:lang w:val="ar_AE" w:bidi="ar_AE"/>
        </w:rPr>
        <w:t>هذا اقتباس من المستوى الثاني. وقد يكون من المفيد لقرائك الإشارة إلى ذلك بوضع علامات اقتباس من المستوى الثاني أو بأي علامات ترقيم أو أشكال أخرى تستخدمها لغتك للإشارة إلى اقتباس داخل 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8 (#3)</w:t>
      </w:r>
      <w:r>
        <w:rPr>
          <w:rtl/>
          <w:cs/>
          <w:lang w:val="ar_AE" w:bidi="ar_AE"/>
        </w:rPr>
      </w:r>
    </w:p>
    <w:p>
      <w:pPr>
        <w:bidi/>
      </w:pPr>
      <w:r>
        <w:rPr>
          <w:rtl/>
          <w:cs/>
          <w:lang w:val="ar_AE" w:bidi="ar_AE"/>
        </w:rPr>
      </w:r>
      <w:r>
        <w:rPr>
          <w:rtl/>
          <w:cs/>
          <w:lang w:val="ar_AE" w:bidi="ar_AE"/>
        </w:rPr>
        <w:t>אֵ֤לֶּה אֱלֹהֶ֨י⁠ךָ֙ יִשְׂרָאֵ֔ל אֲשֶׁ֥ר הֶֽעֱל֖וּ⁠ךָ מֵ⁠אֶ֥רֶץ מִצְרָֽיִם</w:t>
      </w:r>
    </w:p>
    <w:p>
      <w:pPr>
        <w:bidi/>
      </w:pPr>
      <w:r>
        <w:rPr>
          <w:rtl/>
          <w:cs/>
          <w:lang w:val="ar_AE" w:bidi="ar_AE"/>
        </w:rPr>
      </w:r>
      <w:r>
        <w:rPr>
          <w:b/>
          <w:rtl/>
          <w:cs/>
          <w:lang w:val="ar_AE" w:bidi="ar_AE"/>
        </w:rPr>
        <w:t>"هذِهِ آلِهَتُكَ يَا إِسْرَائِيلُ الَّتِي أَصْعَدَتْكَ مِنْ أَرْضِ مِصْرَ"</w:t>
      </w:r>
    </w:p>
    <w:p>
      <w:pPr>
        <w:bidi/>
      </w:pPr>
      <w:r>
        <w:rPr>
          <w:rtl/>
          <w:cs/>
          <w:lang w:val="ar_AE" w:bidi="ar_AE"/>
        </w:rPr>
      </w:r>
      <w:r>
        <w:rPr>
          <w:rtl/>
          <w:cs/>
          <w:lang w:val="ar_AE" w:bidi="ar_AE"/>
        </w:rPr>
        <w:t>قد ترغب في ترجمة هذا كاقتباس غير مباشر لتقليل مستويات الاقتباسات في هذا المقطع. الترجمة البديلة: "أن هذه هي آلهتك، يا إسرائيل، التي أخرجتك من أرض مصر"</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8 (#4)</w:t>
      </w:r>
      <w:r>
        <w:rPr>
          <w:rtl/>
          <w:cs/>
          <w:lang w:val="ar_AE" w:bidi="ar_AE"/>
        </w:rPr>
      </w:r>
    </w:p>
    <w:p>
      <w:pPr>
        <w:bidi/>
      </w:pPr>
      <w:r>
        <w:rPr>
          <w:rtl/>
          <w:cs/>
          <w:lang w:val="ar_AE" w:bidi="ar_AE"/>
        </w:rPr>
      </w:r>
      <w:r>
        <w:rPr>
          <w:rtl/>
          <w:cs/>
          <w:lang w:val="ar_AE" w:bidi="ar_AE"/>
        </w:rPr>
        <w:t>אֵ֤לֶּה אֱלֹהֶ֨י⁠ךָ֙</w:t>
      </w:r>
    </w:p>
    <w:p>
      <w:pPr>
        <w:bidi/>
      </w:pPr>
      <w:r>
        <w:rPr>
          <w:rtl/>
          <w:cs/>
          <w:lang w:val="ar_AE" w:bidi="ar_AE"/>
        </w:rPr>
      </w:r>
      <w:r>
        <w:rPr>
          <w:b/>
          <w:rtl/>
          <w:cs/>
          <w:lang w:val="ar_AE" w:bidi="ar_AE"/>
        </w:rPr>
        <w:t>"هذِهِ آلِهَتُكَ"</w:t>
      </w:r>
    </w:p>
    <w:p>
      <w:pPr>
        <w:bidi/>
      </w:pPr>
      <w:r>
        <w:rPr>
          <w:rtl/>
          <w:cs/>
          <w:lang w:val="ar_AE" w:bidi="ar_AE"/>
        </w:rPr>
      </w:r>
      <w:r>
        <w:rPr>
          <w:rtl/>
          <w:cs/>
          <w:lang w:val="ar_AE" w:bidi="ar_AE"/>
        </w:rPr>
        <w:t xml:space="preserve">في النص، يبدو أن هناك "إله" واحد فقط (عجل الذهب) مُقدم لإسرائيل. إذا كان ذلك أوضح لجمهورك، فيمكنك التفكير في ترجمة </w:t>
      </w:r>
      <w:r>
        <w:rPr>
          <w:b/>
          <w:rtl/>
          <w:cs/>
          <w:lang w:val="ar_AE" w:bidi="ar_AE"/>
        </w:rPr>
        <w:t xml:space="preserve">هذه ... آلِهَتُكَ </w:t>
      </w:r>
      <w:r>
        <w:rPr>
          <w:rtl/>
          <w:cs/>
          <w:lang w:val="ar_AE" w:bidi="ar_AE"/>
        </w:rPr>
        <w:t xml:space="preserve">بصيغة المفرد. انظر كيف ترجمت هذا في </w:t>
      </w:r>
      <w:r>
        <w:rPr>
          <w:rtl/>
          <w:cs/>
          <w:lang w:val="ar_AE" w:bidi="ar_AE"/>
        </w:rPr>
        <w:t>32:4</w:t>
      </w:r>
      <w:r>
        <w:rPr>
          <w:rtl/>
          <w:cs/>
          <w:lang w:val="ar_AE" w:bidi="ar_AE"/>
        </w:rPr>
        <w:t>. ترجمة بديلة: "هذا هو إلهك"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8 (#5)</w:t>
      </w:r>
      <w:r>
        <w:rPr>
          <w:rtl/>
          <w:cs/>
          <w:lang w:val="ar_AE" w:bidi="ar_AE"/>
        </w:rPr>
      </w:r>
    </w:p>
    <w:p>
      <w:pPr>
        <w:bidi/>
      </w:pPr>
      <w:r>
        <w:rPr>
          <w:rtl/>
          <w:cs/>
          <w:lang w:val="ar_AE" w:bidi="ar_AE"/>
        </w:rPr>
      </w:r>
      <w:r>
        <w:rPr>
          <w:rtl/>
          <w:cs/>
          <w:lang w:val="ar_AE" w:bidi="ar_AE"/>
        </w:rPr>
        <w:t>אֱלֹהֶ֨י⁠ךָ֙ &amp; הֶֽעֱל֖וּ⁠ךָ</w:t>
      </w:r>
    </w:p>
    <w:p>
      <w:pPr>
        <w:bidi/>
      </w:pPr>
      <w:r>
        <w:rPr>
          <w:rtl/>
          <w:cs/>
          <w:lang w:val="ar_AE" w:bidi="ar_AE"/>
        </w:rPr>
      </w:r>
      <w:r>
        <w:rPr>
          <w:b/>
          <w:rtl/>
          <w:cs/>
          <w:lang w:val="ar_AE" w:bidi="ar_AE"/>
        </w:rPr>
        <w:t>"هذِهِ آلِهَتُكَ"</w:t>
      </w:r>
      <w:r>
        <w:rPr>
          <w:rtl/>
          <w:cs/>
          <w:lang w:val="ar_AE" w:bidi="ar_AE"/>
        </w:rPr>
        <w:t xml:space="preserve"> - </w:t>
      </w:r>
      <w:r>
        <w:rPr>
          <w:b/>
          <w:rtl/>
          <w:cs/>
          <w:lang w:val="ar_AE" w:bidi="ar_AE"/>
        </w:rPr>
        <w:t>"الَّتِي أَصْعَدَتْكَ"</w:t>
      </w:r>
    </w:p>
    <w:p>
      <w:pPr>
        <w:bidi/>
      </w:pPr>
      <w:r>
        <w:rPr>
          <w:rtl/>
          <w:cs/>
          <w:lang w:val="ar_AE" w:bidi="ar_AE"/>
        </w:rPr>
      </w:r>
      <w:r>
        <w:rPr>
          <w:rtl/>
          <w:cs/>
          <w:lang w:val="ar_AE" w:bidi="ar_AE"/>
        </w:rPr>
        <w:t xml:space="preserve">لأن المتحدث في هذه الجملة غير معروف ومذكور بصيغة الجمع، فمن الممكن أن يكون الناس هم المتحدثون. في هذه الحالة، يمكن للترجمة أن تستخدم صيغة المتكلم بدلًا من المخاطب هنا. انظر كيف ترجمت هذا في </w:t>
      </w:r>
      <w:r>
        <w:rPr>
          <w:rtl/>
          <w:cs/>
          <w:lang w:val="ar_AE" w:bidi="ar_AE"/>
        </w:rPr>
        <w:t>32:4</w:t>
      </w:r>
      <w:r>
        <w:rPr>
          <w:rtl/>
          <w:cs/>
          <w:lang w:val="ar_AE" w:bidi="ar_AE"/>
        </w:rPr>
        <w:t>. ترجمة بديلة: "آلهتنا ... أصعدتنا"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9 (#1)</w:t>
      </w:r>
      <w:r>
        <w:rPr>
          <w:rtl/>
          <w:cs/>
          <w:lang w:val="ar_AE" w:bidi="ar_AE"/>
        </w:rPr>
      </w:r>
    </w:p>
    <w:p>
      <w:pPr>
        <w:bidi/>
      </w:pPr>
      <w:r>
        <w:rPr>
          <w:rtl/>
          <w:cs/>
          <w:lang w:val="ar_AE" w:bidi="ar_AE"/>
        </w:rPr>
      </w:r>
      <w:r>
        <w:rPr>
          <w:rtl/>
          <w:cs/>
          <w:lang w:val="ar_AE" w:bidi="ar_AE"/>
        </w:rPr>
        <w:t>עַם־קְשֵׁה־עֹ֖רֶף</w:t>
      </w:r>
    </w:p>
    <w:p>
      <w:pPr>
        <w:bidi/>
      </w:pPr>
      <w:r>
        <w:rPr>
          <w:rtl/>
          <w:cs/>
          <w:lang w:val="ar_AE" w:bidi="ar_AE"/>
        </w:rPr>
      </w:r>
      <w:r>
        <w:rPr>
          <w:b/>
          <w:rtl/>
          <w:cs/>
          <w:lang w:val="ar_AE" w:bidi="ar_AE"/>
        </w:rPr>
        <w:t>"هُوَ شَعْبٌ صُلْبُ الرَّقَبَةِ"</w:t>
      </w:r>
    </w:p>
    <w:p>
      <w:pPr>
        <w:bidi/>
      </w:pPr>
      <w:r>
        <w:rPr>
          <w:rtl/>
          <w:cs/>
          <w:lang w:val="ar_AE" w:bidi="ar_AE"/>
        </w:rPr>
      </w:r>
      <w:r>
        <w:rPr>
          <w:rtl/>
          <w:cs/>
          <w:lang w:val="ar_AE" w:bidi="ar_AE"/>
        </w:rPr>
        <w:t>يتحدث الرب عن الشعب ويصفهم بأنهم متمردون كما لو أن لديهم رقاب صلبة. وتأتي الصورة من حيوان لا يريد أن يسير في الطريق الذي يحاول سيده توجيهه إليه (لا يسيرون في الطريق الذي أمرهم الله به). إذا لم يفهم قراؤك ما تعنيه هذه الصورة في هذا السياق، فيمكنك استخدام استعارة مشابهة من ثقافتك. أو بدلًا من ذلك، يمكنك التعبير عن المعنى بوضوح. ترجمة بديلة: "هم شعب متمرد"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9 (#2)</w:t>
      </w:r>
      <w:r>
        <w:rPr>
          <w:rtl/>
          <w:cs/>
          <w:lang w:val="ar_AE" w:bidi="ar_AE"/>
        </w:rPr>
      </w:r>
    </w:p>
    <w:p>
      <w:pPr>
        <w:bidi/>
      </w:pPr>
      <w:r>
        <w:rPr>
          <w:rtl/>
          <w:cs/>
          <w:lang w:val="ar_AE" w:bidi="ar_AE"/>
        </w:rPr>
      </w:r>
      <w:r>
        <w:rPr>
          <w:rtl/>
          <w:cs/>
          <w:lang w:val="ar_AE" w:bidi="ar_AE"/>
        </w:rPr>
        <w:t>הַ⁠זֶּ֔ה &amp; הֽוּא</w:t>
      </w:r>
    </w:p>
    <w:p>
      <w:pPr>
        <w:bidi/>
      </w:pPr>
      <w:r>
        <w:rPr>
          <w:rtl/>
          <w:cs/>
          <w:lang w:val="ar_AE" w:bidi="ar_AE"/>
        </w:rPr>
      </w:r>
      <w:r>
        <w:rPr>
          <w:b/>
          <w:rtl/>
          <w:cs/>
          <w:lang w:val="ar_AE" w:bidi="ar_AE"/>
        </w:rPr>
        <w:t>"هذا"</w:t>
      </w:r>
      <w:r>
        <w:rPr>
          <w:rtl/>
          <w:cs/>
          <w:lang w:val="ar_AE" w:bidi="ar_AE"/>
        </w:rPr>
        <w:t xml:space="preserve"> - </w:t>
      </w:r>
      <w:r>
        <w:rPr>
          <w:b/>
          <w:rtl/>
          <w:cs/>
          <w:lang w:val="ar_AE" w:bidi="ar_AE"/>
        </w:rPr>
        <w:t>"وَإِذَا هُوَ"</w:t>
      </w:r>
    </w:p>
    <w:p>
      <w:pPr>
        <w:bidi/>
      </w:pPr>
      <w:r>
        <w:rPr>
          <w:rtl/>
          <w:cs/>
          <w:lang w:val="ar_AE" w:bidi="ar_AE"/>
        </w:rPr>
      </w:r>
      <w:r>
        <w:rPr>
          <w:rtl/>
          <w:cs/>
          <w:lang w:val="ar_AE" w:bidi="ar_AE"/>
        </w:rPr>
        <w:t xml:space="preserve">كلمة </w:t>
      </w:r>
      <w:r>
        <w:rPr>
          <w:b/>
          <w:rtl/>
          <w:cs/>
          <w:lang w:val="ar_AE" w:bidi="ar_AE"/>
        </w:rPr>
        <w:t>الشعب</w:t>
      </w:r>
      <w:r>
        <w:rPr>
          <w:rtl/>
          <w:cs/>
          <w:lang w:val="ar_AE" w:bidi="ar_AE"/>
        </w:rPr>
        <w:t xml:space="preserve"> هي اسم مفرد يشير إلى جمع، لذا فإن الضمائر التي تشير إلى الشعب تكون مفردة. ويمكنك استخدام الضمائر الجمع إذا كان ذلك هو الاستخدام العادي في لغتك. ترجمة بديلة: "هؤلاء ... 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10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"فَالآنَ"</w:t>
      </w:r>
    </w:p>
    <w:p>
      <w:pPr>
        <w:bidi/>
      </w:pPr>
      <w:r>
        <w:rPr>
          <w:rtl/>
          <w:cs/>
          <w:lang w:val="ar_AE" w:bidi="ar_AE"/>
        </w:rPr>
      </w:r>
      <w:r>
        <w:rPr>
          <w:rtl/>
          <w:cs/>
          <w:lang w:val="ar_AE" w:bidi="ar_AE"/>
        </w:rPr>
        <w:t xml:space="preserve">تعبير </w:t>
      </w:r>
      <w:r>
        <w:rPr>
          <w:b/>
          <w:rtl/>
          <w:cs/>
          <w:lang w:val="ar_AE" w:bidi="ar_AE"/>
        </w:rPr>
        <w:t>فَالآنَ</w:t>
      </w:r>
      <w:r>
        <w:rPr>
          <w:rtl/>
          <w:cs/>
          <w:lang w:val="ar_AE" w:bidi="ar_AE"/>
        </w:rPr>
        <w:t xml:space="preserve"> يُستخدم هنا للإشارة إلى أن تصريحات الرب التالية هي نتيجة لما قاله في الآيات السابقة. ترجمة بديلة: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10 (#2)</w:t>
      </w:r>
      <w:r>
        <w:rPr>
          <w:rtl/>
          <w:cs/>
          <w:lang w:val="ar_AE" w:bidi="ar_AE"/>
        </w:rPr>
      </w:r>
    </w:p>
    <w:p>
      <w:pPr>
        <w:bidi/>
      </w:pPr>
      <w:r>
        <w:rPr>
          <w:rtl/>
          <w:cs/>
          <w:lang w:val="ar_AE" w:bidi="ar_AE"/>
        </w:rPr>
      </w:r>
      <w:r>
        <w:rPr>
          <w:rtl/>
          <w:cs/>
          <w:lang w:val="ar_AE" w:bidi="ar_AE"/>
        </w:rPr>
        <w:t>וְ⁠יִֽחַר־אַפִּ֥⁠י בָ⁠הֶ֖ם</w:t>
      </w:r>
    </w:p>
    <w:p>
      <w:pPr>
        <w:bidi/>
      </w:pPr>
      <w:r>
        <w:rPr>
          <w:rtl/>
          <w:cs/>
          <w:lang w:val="ar_AE" w:bidi="ar_AE"/>
        </w:rPr>
      </w:r>
      <w:r>
        <w:rPr>
          <w:b/>
          <w:rtl/>
          <w:cs/>
          <w:lang w:val="ar_AE" w:bidi="ar_AE"/>
        </w:rPr>
        <w:t>"لِيَحْمَى غَضَبِي عَلَيْهِمْ وَأُفْنِيَهُمْ"</w:t>
      </w:r>
    </w:p>
    <w:p>
      <w:pPr>
        <w:bidi/>
      </w:pPr>
      <w:r>
        <w:rPr>
          <w:rtl/>
          <w:cs/>
          <w:lang w:val="ar_AE" w:bidi="ar_AE"/>
        </w:rPr>
      </w:r>
      <w:r>
        <w:rPr>
          <w:rtl/>
          <w:cs/>
          <w:lang w:val="ar_AE" w:bidi="ar_AE"/>
        </w:rPr>
        <w:t>هذا تعبير اصطلاحي يعني أن الرب غاضب. إذا كان ذلك مفيدًا في لغتك، فيمكنك استخدام تعبير مشابه أو استخدام لغة واضحة. ترجمة بديلة: "ودعني أُظهر غضبي منهم"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10 (#3)</w:t>
      </w:r>
      <w:r>
        <w:rPr>
          <w:rtl/>
          <w:cs/>
          <w:lang w:val="ar_AE" w:bidi="ar_AE"/>
        </w:rPr>
      </w:r>
    </w:p>
    <w:p>
      <w:pPr>
        <w:bidi/>
      </w:pPr>
      <w:r>
        <w:rPr>
          <w:rtl/>
          <w:cs/>
          <w:lang w:val="ar_AE" w:bidi="ar_AE"/>
        </w:rPr>
      </w:r>
      <w:r>
        <w:rPr>
          <w:rtl/>
          <w:cs/>
          <w:lang w:val="ar_AE" w:bidi="ar_AE"/>
        </w:rPr>
        <w:t>אוֹתְ⁠ךָ֖</w:t>
      </w:r>
    </w:p>
    <w:p>
      <w:pPr>
        <w:bidi/>
      </w:pPr>
      <w:r>
        <w:rPr>
          <w:rtl/>
          <w:cs/>
          <w:lang w:val="ar_AE" w:bidi="ar_AE"/>
        </w:rPr>
      </w:r>
      <w:r>
        <w:rPr>
          <w:b/>
          <w:rtl/>
          <w:cs/>
          <w:lang w:val="ar_AE" w:bidi="ar_AE"/>
        </w:rPr>
        <w:t>"فَأُصَيِّرَكَ (أنت)"</w:t>
      </w:r>
    </w:p>
    <w:p>
      <w:pPr>
        <w:bidi/>
      </w:pPr>
      <w:r>
        <w:rPr>
          <w:rtl/>
          <w:cs/>
          <w:lang w:val="ar_AE" w:bidi="ar_AE"/>
        </w:rPr>
      </w:r>
      <w:r>
        <w:rPr>
          <w:rtl/>
          <w:cs/>
          <w:lang w:val="ar_AE" w:bidi="ar_AE"/>
        </w:rPr>
        <w:t xml:space="preserve">هنا، يشير الضمير </w:t>
      </w:r>
      <w:r>
        <w:rPr>
          <w:b/>
          <w:rtl/>
          <w:cs/>
          <w:lang w:val="ar_AE" w:bidi="ar_AE"/>
        </w:rPr>
        <w:t>أنت</w:t>
      </w:r>
      <w:r>
        <w:rPr>
          <w:rtl/>
          <w:cs/>
          <w:lang w:val="ar_AE" w:bidi="ar_AE"/>
        </w:rPr>
        <w:t xml:space="preserve"> إلى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11 (#1)</w:t>
      </w:r>
      <w:r>
        <w:rPr>
          <w:rtl/>
          <w:cs/>
          <w:lang w:val="ar_AE" w:bidi="ar_AE"/>
        </w:rPr>
      </w:r>
    </w:p>
    <w:p>
      <w:pPr>
        <w:bidi/>
      </w:pPr>
      <w:r>
        <w:rPr>
          <w:rtl/>
          <w:cs/>
          <w:lang w:val="ar_AE" w:bidi="ar_AE"/>
        </w:rPr>
      </w:r>
      <w:r>
        <w:rPr>
          <w:rtl/>
          <w:cs/>
          <w:lang w:val="ar_AE" w:bidi="ar_AE"/>
        </w:rPr>
        <w:t>לָ⁠מָ֤ה יְהוָה֙ יֶחֱרֶ֤ה אַפְּ⁠ךָ֙ בְּ⁠עַמֶּ֔⁠ךָ אֲשֶׁ֤ר הוֹצֵ֨אתָ֙ מֵ⁠אֶ֣רֶץ מִצְרַ֔יִם בְּ⁠כֹ֥חַ גָּד֖וֹל וּ⁠בְ⁠יָ֥ד חֲזָקָֽה</w:t>
      </w:r>
    </w:p>
    <w:p>
      <w:pPr>
        <w:bidi/>
      </w:pPr>
      <w:r>
        <w:rPr>
          <w:rtl/>
          <w:cs/>
          <w:lang w:val="ar_AE" w:bidi="ar_AE"/>
        </w:rPr>
      </w:r>
      <w:r>
        <w:rPr>
          <w:b/>
          <w:rtl/>
          <w:cs/>
          <w:lang w:val="ar_AE" w:bidi="ar_AE"/>
        </w:rPr>
        <w:t>"لِمَاذَا يَا رَبُّ يَحْمَى غَضَبُكَ عَلَى شَعْبِكَ الَّذِي أَخْرَجْتَهُ مِنْ أَرْضِ مِصْرَ بِقُوَّةٍ عَظِيمَةٍ وَيَدٍ شَدِيدَةٍ؟"</w:t>
      </w:r>
    </w:p>
    <w:p>
      <w:pPr>
        <w:bidi/>
      </w:pPr>
      <w:r>
        <w:rPr>
          <w:rtl/>
          <w:cs/>
          <w:lang w:val="ar_AE" w:bidi="ar_AE"/>
        </w:rPr>
      </w:r>
      <w:r>
        <w:rPr>
          <w:rtl/>
          <w:cs/>
          <w:lang w:val="ar_AE" w:bidi="ar_AE"/>
        </w:rPr>
        <w:t xml:space="preserve">استخدم موسى هذا السؤال لمحاولة إقناع الرب بعدم الغضب الشديد على شعبه.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"يا رب، لا تدع حمو غضبك يحمى على شعبك الذين أخرجتهم من أرض مصر بقوة عظيمة ويد قوية."</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11 (#2)</w:t>
      </w:r>
      <w:r>
        <w:rPr>
          <w:rtl/>
          <w:cs/>
          <w:lang w:val="ar_AE" w:bidi="ar_AE"/>
        </w:rPr>
      </w:r>
    </w:p>
    <w:p>
      <w:pPr>
        <w:bidi/>
      </w:pPr>
      <w:r>
        <w:rPr>
          <w:rtl/>
          <w:cs/>
          <w:lang w:val="ar_AE" w:bidi="ar_AE"/>
        </w:rPr>
      </w:r>
      <w:r>
        <w:rPr>
          <w:rtl/>
          <w:cs/>
          <w:lang w:val="ar_AE" w:bidi="ar_AE"/>
        </w:rPr>
        <w:t>יֶחֱרֶ֤ה אַפְּ⁠ךָ֙ בְּ⁠עַמֶּ֔⁠ךָ</w:t>
      </w:r>
    </w:p>
    <w:p>
      <w:pPr>
        <w:bidi/>
      </w:pPr>
      <w:r>
        <w:rPr>
          <w:rtl/>
          <w:cs/>
          <w:lang w:val="ar_AE" w:bidi="ar_AE"/>
        </w:rPr>
      </w:r>
      <w:r>
        <w:rPr>
          <w:b/>
          <w:rtl/>
          <w:cs/>
          <w:lang w:val="ar_AE" w:bidi="ar_AE"/>
        </w:rPr>
        <w:t>"لِمَاذَا يَا رَبُّ يَحْمَى غَضَبُكَ عَلَى شَعْبِكَ"</w:t>
      </w:r>
    </w:p>
    <w:p>
      <w:pPr>
        <w:bidi/>
      </w:pPr>
      <w:r>
        <w:rPr>
          <w:rtl/>
          <w:cs/>
          <w:lang w:val="ar_AE" w:bidi="ar_AE"/>
        </w:rPr>
      </w:r>
      <w:r>
        <w:rPr>
          <w:rtl/>
          <w:cs/>
          <w:lang w:val="ar_AE" w:bidi="ar_AE"/>
        </w:rPr>
        <w:t>هذا تعبير اصطلاحي يعني أن الرب غاضب من شعبه. إذا كان ذلك مفيدًا في لغتك، فيمكنك استخدام تعبير مشابه أو استخدام لغة واضحة. ترجمة بديلة: "لماذا أنت غاضب من شعبك"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11 (#3)</w:t>
      </w:r>
      <w:r>
        <w:rPr>
          <w:rtl/>
          <w:cs/>
          <w:lang w:val="ar_AE" w:bidi="ar_AE"/>
        </w:rPr>
      </w:r>
    </w:p>
    <w:p>
      <w:pPr>
        <w:bidi/>
      </w:pPr>
      <w:r>
        <w:rPr>
          <w:rtl/>
          <w:cs/>
          <w:lang w:val="ar_AE" w:bidi="ar_AE"/>
        </w:rPr>
      </w:r>
      <w:r>
        <w:rPr>
          <w:rtl/>
          <w:cs/>
          <w:lang w:val="ar_AE" w:bidi="ar_AE"/>
        </w:rPr>
        <w:t>בְּ⁠כֹ֥חַ גָּד֖וֹל וּ⁠בְ⁠יָ֥ד חֲזָקָֽה</w:t>
      </w:r>
    </w:p>
    <w:p>
      <w:pPr>
        <w:bidi/>
      </w:pPr>
      <w:r>
        <w:rPr>
          <w:rtl/>
          <w:cs/>
          <w:lang w:val="ar_AE" w:bidi="ar_AE"/>
        </w:rPr>
      </w:r>
      <w:r>
        <w:rPr>
          <w:b/>
          <w:rtl/>
          <w:cs/>
          <w:lang w:val="ar_AE" w:bidi="ar_AE"/>
        </w:rPr>
        <w:t>"بقوة عظيمة ويد شديدة"</w:t>
      </w:r>
    </w:p>
    <w:p>
      <w:pPr>
        <w:bidi/>
      </w:pPr>
      <w:r>
        <w:rPr>
          <w:rtl/>
          <w:cs/>
          <w:lang w:val="ar_AE" w:bidi="ar_AE"/>
        </w:rPr>
      </w:r>
      <w:r>
        <w:rPr>
          <w:rtl/>
          <w:cs/>
          <w:lang w:val="ar_AE" w:bidi="ar_AE"/>
        </w:rPr>
        <w:t>هاتان العبارتان تشتركان في معانٍ متشابهة ويتم دمجهما للتأكيد. إذا لم يكن التكرار بهذه الطريقة ينقل التوكيد في لغتك، فستحتاج إلى إيجاد طريقة لترجمتها كي توضح هذا التأكيد. ترجمة بديلة: "باستخدام قوتك العظيمة جدًا"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11 (#4)</w:t>
      </w:r>
      <w:r>
        <w:rPr>
          <w:rtl/>
          <w:cs/>
          <w:lang w:val="ar_AE" w:bidi="ar_AE"/>
        </w:rPr>
      </w:r>
    </w:p>
    <w:p>
      <w:pPr>
        <w:bidi/>
      </w:pPr>
      <w:r>
        <w:rPr>
          <w:rtl/>
          <w:cs/>
          <w:lang w:val="ar_AE" w:bidi="ar_AE"/>
        </w:rPr>
      </w:r>
      <w:r>
        <w:rPr>
          <w:rtl/>
          <w:cs/>
          <w:lang w:val="ar_AE" w:bidi="ar_AE"/>
        </w:rPr>
        <w:t>וּ⁠בְ⁠יָ֥ד חֲזָקָֽה</w:t>
      </w:r>
    </w:p>
    <w:p>
      <w:pPr>
        <w:bidi/>
      </w:pPr>
      <w:r>
        <w:rPr>
          <w:rtl/>
          <w:cs/>
          <w:lang w:val="ar_AE" w:bidi="ar_AE"/>
        </w:rPr>
      </w:r>
      <w:r>
        <w:rPr>
          <w:b/>
          <w:rtl/>
          <w:cs/>
          <w:lang w:val="ar_AE" w:bidi="ar_AE"/>
        </w:rPr>
        <w:t>"ويد شديدة"</w:t>
      </w:r>
    </w:p>
    <w:p>
      <w:pPr>
        <w:bidi/>
      </w:pPr>
      <w:r>
        <w:rPr>
          <w:rtl/>
          <w:cs/>
          <w:lang w:val="ar_AE" w:bidi="ar_AE"/>
        </w:rPr>
      </w:r>
      <w:r>
        <w:rPr>
          <w:rtl/>
          <w:cs/>
          <w:lang w:val="ar_AE" w:bidi="ar_AE"/>
        </w:rPr>
        <w:t xml:space="preserve">هنا، تمثل كلمة </w:t>
      </w:r>
      <w:r>
        <w:rPr>
          <w:b/>
          <w:rtl/>
          <w:cs/>
          <w:lang w:val="ar_AE" w:bidi="ar_AE"/>
        </w:rPr>
        <w:t>اليد</w:t>
      </w:r>
      <w:r>
        <w:rPr>
          <w:rtl/>
          <w:cs/>
          <w:lang w:val="ar_AE" w:bidi="ar_AE"/>
        </w:rPr>
        <w:t xml:space="preserve"> صنيع أو أعمال الله. انظر كيف ترجمت هذا في </w:t>
      </w:r>
      <w:r>
        <w:rPr>
          <w:rtl/>
          <w:cs/>
          <w:lang w:val="ar_AE" w:bidi="ar_AE"/>
        </w:rPr>
        <w:t>خروج 6:1</w:t>
      </w:r>
      <w:r>
        <w:rPr>
          <w:rtl/>
          <w:cs/>
          <w:lang w:val="ar_AE" w:bidi="ar_AE"/>
        </w:rPr>
        <w:t>. ترجمة بديلة: "وبأعمال قوية"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12 (#1)</w:t>
      </w:r>
      <w:r>
        <w:rPr>
          <w:rtl/>
          <w:cs/>
          <w:lang w:val="ar_AE" w:bidi="ar_AE"/>
        </w:rPr>
      </w:r>
    </w:p>
    <w:p>
      <w:pPr>
        <w:bidi/>
      </w:pPr>
      <w:r>
        <w:rPr>
          <w:rtl/>
          <w:cs/>
          <w:lang w:val="ar_AE" w:bidi="ar_AE"/>
        </w:rPr>
      </w:r>
      <w:r>
        <w:rPr>
          <w:rtl/>
          <w:cs/>
          <w:lang w:val="ar_AE" w:bidi="ar_AE"/>
        </w:rPr>
        <w:t>לָ⁠מָּה֩ יֹאמְר֨וּ מִצְרַ֜יִם לֵ⁠אמֹ֗ר בְּ⁠רָעָ֤ה הֽוֹצִיאָ⁠ם֙ לַ⁠הֲרֹ֤ג אֹתָ⁠ם֙ בֶּֽ⁠הָרִ֔ים וּ֨⁠לְ⁠כַלֹּתָ֔⁠ם מֵ⁠עַ֖ל פְּנֵ֣י הָֽ⁠אֲדָמָ֑ה</w:t>
      </w:r>
    </w:p>
    <w:p>
      <w:pPr>
        <w:bidi/>
      </w:pPr>
      <w:r>
        <w:rPr>
          <w:rtl/>
          <w:cs/>
          <w:lang w:val="ar_AE" w:bidi="ar_AE"/>
        </w:rPr>
      </w:r>
      <w:r>
        <w:rPr>
          <w:b/>
          <w:rtl/>
          <w:cs/>
          <w:lang w:val="ar_AE" w:bidi="ar_AE"/>
        </w:rPr>
        <w:t>"لِمَاذَا يَتَكَلَّمُ الْمِصْرِيُّونَ قَائِلِينَ، 'أَخْرَجَهُمْ بِخُبْثٍ لِيَقْتُلَهُمْ فِي الْجِبَالِ، وَيُفْنِيَهُمْ عَنْ وَجْهِ الأَرْضِ؟'"</w:t>
      </w:r>
    </w:p>
    <w:p>
      <w:pPr>
        <w:bidi/>
      </w:pPr>
      <w:r>
        <w:rPr>
          <w:rtl/>
          <w:cs/>
          <w:lang w:val="ar_AE" w:bidi="ar_AE"/>
        </w:rPr>
      </w:r>
      <w:r>
        <w:rPr>
          <w:rtl/>
          <w:cs/>
          <w:lang w:val="ar_AE" w:bidi="ar_AE"/>
        </w:rPr>
        <w:t xml:space="preserve">استخدم موسى هذا السؤال لمحاولة إقناع الله بعدم إهلاك شعبه. إذا كنت لن تستخدم سؤالًا بلاغيًا لهذا الغرض في لغتك، فيمكنك ترجمة كلماته </w:t>
      </w:r>
      <w:r>
        <w:rPr>
          <w:rtl/>
          <w:cs/>
          <w:lang w:val="ar_AE" w:bidi="ar_AE"/>
        </w:rPr>
        <w:t>في صيغة جملة خبرية أو صيغة تعجب وتوصيل التوكيد بطريقة أخرى.</w:t>
      </w:r>
      <w:r>
        <w:rPr>
          <w:rtl/>
          <w:cs/>
          <w:lang w:val="ar_AE" w:bidi="ar_AE"/>
        </w:rPr>
        <w:t xml:space="preserve"> ترجمة بديلة: إذا أهلكت شعبك، قد يقول المصريون، 'لقد أخرجهم بنية شريرة، ليقتلهم في الجبال ويُفنيهم من على وجه الأرض.'</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12 (#2)</w:t>
      </w:r>
      <w:r>
        <w:rPr>
          <w:rtl/>
          <w:cs/>
          <w:lang w:val="ar_AE" w:bidi="ar_AE"/>
        </w:rPr>
      </w:r>
    </w:p>
    <w:p>
      <w:pPr>
        <w:bidi/>
      </w:pPr>
      <w:r>
        <w:rPr>
          <w:rtl/>
          <w:cs/>
          <w:lang w:val="ar_AE" w:bidi="ar_AE"/>
        </w:rPr>
      </w:r>
      <w:r>
        <w:rPr>
          <w:rtl/>
          <w:cs/>
          <w:lang w:val="ar_AE" w:bidi="ar_AE"/>
        </w:rPr>
        <w:t>יֹאמְר֨וּ מִצְרַ֜יִם לֵ⁠אמֹ֗ר בְּ⁠רָעָ֤ה הֽוֹצִיאָ⁠ם֙ לַ⁠הֲרֹ֤ג אֹתָ⁠ם֙ בֶּֽ⁠הָרִ֔ים וּ֨⁠לְ⁠כַלֹּתָ֔⁠ם מֵ⁠עַ֖ל פְּנֵ֣י הָֽ⁠אֲדָמָ֑ה</w:t>
      </w:r>
    </w:p>
    <w:p>
      <w:pPr>
        <w:bidi/>
      </w:pPr>
      <w:r>
        <w:rPr>
          <w:rtl/>
          <w:cs/>
          <w:lang w:val="ar_AE" w:bidi="ar_AE"/>
        </w:rPr>
      </w:r>
      <w:r>
        <w:rPr>
          <w:b/>
          <w:rtl/>
          <w:cs/>
          <w:lang w:val="ar_AE" w:bidi="ar_AE"/>
        </w:rPr>
        <w:t>"لِمَاذَا يَتَكَلَّمُ الْمِصْرِيُّونَ قَائِلِينَ، 'أَخْرَجَهُمْ بِخُبْثٍ لِيَقْتُلَهُمْ فِي الْجِبَالِ، وَيُفْنِيَهُمْ عَنْ وَجْهِ الأَرْضِ؟'"</w:t>
      </w:r>
    </w:p>
    <w:p>
      <w:pPr>
        <w:bidi/>
      </w:pPr>
      <w:r>
        <w:rPr>
          <w:rtl/>
          <w:cs/>
          <w:lang w:val="ar_AE" w:bidi="ar_AE"/>
        </w:rPr>
      </w:r>
      <w:r>
        <w:rPr>
          <w:rtl/>
          <w:cs/>
          <w:lang w:val="ar_AE" w:bidi="ar_AE"/>
        </w:rPr>
        <w:t xml:space="preserve">هذا اقتباس من المستوى الثاني يأتي بعد كلمة </w:t>
      </w:r>
      <w:r>
        <w:rPr>
          <w:b/>
          <w:rtl/>
          <w:cs/>
          <w:lang w:val="ar_AE" w:bidi="ar_AE"/>
        </w:rPr>
        <w:t>قائلين</w:t>
      </w:r>
      <w:r>
        <w:rPr>
          <w:rtl/>
          <w:cs/>
          <w:lang w:val="ar_AE" w:bidi="ar_AE"/>
        </w:rPr>
        <w:t>. وقد يكون من المفيد لقرائك الإشارة إلى ذلك بعلامات اقتباس من المستوى الثاني أو بأي علامات ترقيم أو أشكال أخرى تستخدمها لغتك للإشارة إلى اقتباس داخل اقتباس. ومع ذلك، قد ترغب في ترجمة ذلك كاقتباس غير مباشر لتقليل مستويات الاقتباسات في هذا المقطع. ترجمة بديلة: "يقول المصريون إنك أخرجتهم بنية شريرة، لقتلهم في الجبال وتدميرهم من على وجه الأرض"</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12 (#3)</w:t>
      </w:r>
      <w:r>
        <w:rPr>
          <w:rtl/>
          <w:cs/>
          <w:lang w:val="ar_AE" w:bidi="ar_AE"/>
        </w:rPr>
      </w:r>
    </w:p>
    <w:p>
      <w:pPr>
        <w:bidi/>
      </w:pPr>
      <w:r>
        <w:rPr>
          <w:rtl/>
          <w:cs/>
          <w:lang w:val="ar_AE" w:bidi="ar_AE"/>
        </w:rPr>
      </w:r>
      <w:r>
        <w:rPr>
          <w:rtl/>
          <w:cs/>
          <w:lang w:val="ar_AE" w:bidi="ar_AE"/>
        </w:rPr>
        <w:t>מֵ⁠עַ֖ל פְּנֵ֣י הָֽ⁠אֲדָמָ֑ה</w:t>
      </w:r>
    </w:p>
    <w:p>
      <w:pPr>
        <w:bidi/>
      </w:pPr>
      <w:r>
        <w:rPr>
          <w:rtl/>
          <w:cs/>
          <w:lang w:val="ar_AE" w:bidi="ar_AE"/>
        </w:rPr>
      </w:r>
      <w:r>
        <w:rPr>
          <w:b/>
          <w:rtl/>
          <w:cs/>
          <w:lang w:val="ar_AE" w:bidi="ar_AE"/>
        </w:rPr>
        <w:t>"عَنْ وَجْهِ الأَرْضِ"</w:t>
      </w:r>
    </w:p>
    <w:p>
      <w:pPr>
        <w:bidi/>
      </w:pPr>
      <w:r>
        <w:rPr>
          <w:rtl/>
          <w:cs/>
          <w:lang w:val="ar_AE" w:bidi="ar_AE"/>
        </w:rPr>
      </w:r>
      <w:r>
        <w:rPr>
          <w:rtl/>
          <w:cs/>
          <w:lang w:val="ar_AE" w:bidi="ar_AE"/>
        </w:rPr>
        <w:t xml:space="preserve">هنا، كلمة </w:t>
      </w:r>
      <w:r>
        <w:rPr>
          <w:b/>
          <w:rtl/>
          <w:cs/>
          <w:lang w:val="ar_AE" w:bidi="ar_AE"/>
        </w:rPr>
        <w:t>وجه</w:t>
      </w:r>
      <w:r>
        <w:rPr>
          <w:rtl/>
          <w:cs/>
          <w:lang w:val="ar_AE" w:bidi="ar_AE"/>
        </w:rPr>
        <w:t xml:space="preserve"> تعني "سطح". ترجمة بديلة: "من سطح الأرض" أو "من الأرض"</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12 (#4)</w:t>
      </w:r>
      <w:r>
        <w:rPr>
          <w:rtl/>
          <w:cs/>
          <w:lang w:val="ar_AE" w:bidi="ar_AE"/>
        </w:rPr>
      </w:r>
    </w:p>
    <w:p>
      <w:pPr>
        <w:bidi/>
      </w:pPr>
      <w:r>
        <w:rPr>
          <w:rtl/>
          <w:cs/>
          <w:lang w:val="ar_AE" w:bidi="ar_AE"/>
        </w:rPr>
      </w:r>
      <w:r>
        <w:rPr>
          <w:rtl/>
          <w:cs/>
          <w:lang w:val="ar_AE" w:bidi="ar_AE"/>
        </w:rPr>
        <w:t>שׁ֚וּב מֵ⁠חֲר֣וֹן אַפֶּ֔⁠ךָ</w:t>
      </w:r>
    </w:p>
    <w:p>
      <w:pPr>
        <w:bidi/>
      </w:pPr>
      <w:r>
        <w:rPr>
          <w:rtl/>
          <w:cs/>
          <w:lang w:val="ar_AE" w:bidi="ar_AE"/>
        </w:rPr>
      </w:r>
      <w:r>
        <w:rPr>
          <w:b/>
          <w:rtl/>
          <w:cs/>
          <w:lang w:val="ar_AE" w:bidi="ar_AE"/>
        </w:rPr>
        <w:t>"اِرْجِعْ عَنْ حُمُوِّ غَضَبِكَ"</w:t>
      </w:r>
    </w:p>
    <w:p>
      <w:pPr>
        <w:bidi/>
      </w:pPr>
      <w:r>
        <w:rPr>
          <w:rtl/>
          <w:cs/>
          <w:lang w:val="ar_AE" w:bidi="ar_AE"/>
        </w:rPr>
      </w:r>
      <w:r>
        <w:rPr>
          <w:rtl/>
          <w:cs/>
          <w:lang w:val="ar_AE" w:bidi="ar_AE"/>
        </w:rPr>
        <w:t>ترجمة بديلة: "توقف عن غضبك الشديد" أو "توقف عن أن تكون غاضبًا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12 (#5)</w:t>
      </w:r>
      <w:r>
        <w:rPr>
          <w:rtl/>
          <w:cs/>
          <w:lang w:val="ar_AE" w:bidi="ar_AE"/>
        </w:rPr>
      </w:r>
    </w:p>
    <w:p>
      <w:pPr>
        <w:bidi/>
      </w:pPr>
      <w:r>
        <w:rPr>
          <w:rtl/>
          <w:cs/>
          <w:lang w:val="ar_AE" w:bidi="ar_AE"/>
        </w:rPr>
      </w:r>
      <w:r>
        <w:rPr>
          <w:rtl/>
          <w:cs/>
          <w:lang w:val="ar_AE" w:bidi="ar_AE"/>
        </w:rPr>
        <w:t>שׁ֚וּב מֵ⁠חֲר֣וֹן אַפֶּ֔⁠ךָ וְ⁠הִנָּחֵ֥ם עַל־הָ⁠רָעָ֖ה לְ⁠עַמֶּֽ⁠ךָ</w:t>
      </w:r>
    </w:p>
    <w:p>
      <w:pPr>
        <w:bidi/>
      </w:pPr>
      <w:r>
        <w:rPr>
          <w:rtl/>
          <w:cs/>
          <w:lang w:val="ar_AE" w:bidi="ar_AE"/>
        </w:rPr>
      </w:r>
      <w:r>
        <w:rPr>
          <w:b/>
          <w:rtl/>
          <w:cs/>
          <w:lang w:val="ar_AE" w:bidi="ar_AE"/>
        </w:rPr>
        <w:t>"اِرْجِعْ عَنْ حُمُوِّ غَضَبِكَ، وَانْدَمْ عَلَى الشَّرِّ بِشَعْبِكَ"</w:t>
      </w:r>
    </w:p>
    <w:p>
      <w:pPr>
        <w:bidi/>
      </w:pPr>
      <w:r>
        <w:rPr>
          <w:rtl/>
          <w:cs/>
          <w:lang w:val="ar_AE" w:bidi="ar_AE"/>
        </w:rPr>
      </w:r>
      <w:r>
        <w:rPr>
          <w:rtl/>
          <w:cs/>
          <w:lang w:val="ar_AE" w:bidi="ar_AE"/>
        </w:rPr>
        <w:t>هنا، يُشار إلى غضب الرب (حمو غضبه) وخطته لمعاقبة الناس كأشياء يمكنه أن يبتعد عنها ويندم عليها (الندم يعني أيضًا الابتعاد عن). قد لا يمكن ترجمة هذه الصورة إلى لغتك، وقد تحتاج إلى استخدام تعبير مختلف. ترجمة بديلة: "اهدأ، ومن فضلك لا تبقى مصممًا على إلحاق الأذى بشعبك"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12 (#6)</w:t>
      </w:r>
      <w:r>
        <w:rPr>
          <w:rtl/>
          <w:cs/>
          <w:lang w:val="ar_AE" w:bidi="ar_AE"/>
        </w:rPr>
      </w:r>
    </w:p>
    <w:p>
      <w:pPr>
        <w:bidi/>
      </w:pPr>
      <w:r>
        <w:rPr>
          <w:rtl/>
          <w:cs/>
          <w:lang w:val="ar_AE" w:bidi="ar_AE"/>
        </w:rPr>
      </w:r>
      <w:r>
        <w:rPr>
          <w:rtl/>
          <w:cs/>
          <w:lang w:val="ar_AE" w:bidi="ar_AE"/>
        </w:rPr>
        <w:t>מֵ⁠חֲר֣וֹן אַפֶּ֔⁠ךָ</w:t>
      </w:r>
    </w:p>
    <w:p>
      <w:pPr>
        <w:bidi/>
      </w:pPr>
      <w:r>
        <w:rPr>
          <w:rtl/>
          <w:cs/>
          <w:lang w:val="ar_AE" w:bidi="ar_AE"/>
        </w:rPr>
      </w:r>
      <w:r>
        <w:rPr>
          <w:b/>
          <w:rtl/>
          <w:cs/>
          <w:lang w:val="ar_AE" w:bidi="ar_AE"/>
        </w:rPr>
        <w:t>"عَنْ حُمُوِّ غَضَبِكَ"</w:t>
      </w:r>
    </w:p>
    <w:p>
      <w:pPr>
        <w:bidi/>
      </w:pPr>
      <w:r>
        <w:rPr>
          <w:rtl/>
          <w:cs/>
          <w:lang w:val="ar_AE" w:bidi="ar_AE"/>
        </w:rPr>
      </w:r>
      <w:r>
        <w:rPr>
          <w:rtl/>
          <w:cs/>
          <w:lang w:val="ar_AE" w:bidi="ar_AE"/>
        </w:rPr>
        <w:t>هذا تعبير اصطلاحي يعني الغضب. إذا كان ذلك مفيدًا في لغتك، فيمكنك استخدام تعبير مشابه أو استخدام لغة واضحة. ترجمة بديلة: "عن غضبك الشديد"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13 (#1)</w:t>
      </w:r>
      <w:r>
        <w:rPr>
          <w:rtl/>
          <w:cs/>
          <w:lang w:val="ar_AE" w:bidi="ar_AE"/>
        </w:rPr>
      </w:r>
    </w:p>
    <w:p>
      <w:pPr>
        <w:bidi/>
      </w:pPr>
      <w:r>
        <w:rPr>
          <w:rtl/>
          <w:cs/>
          <w:lang w:val="ar_AE" w:bidi="ar_AE"/>
        </w:rPr>
      </w:r>
      <w:r>
        <w:rPr>
          <w:rtl/>
          <w:cs/>
          <w:lang w:val="ar_AE" w:bidi="ar_AE"/>
        </w:rPr>
        <w:t>זְכֹ֡ר</w:t>
      </w:r>
    </w:p>
    <w:p>
      <w:pPr>
        <w:bidi/>
      </w:pPr>
      <w:r>
        <w:rPr>
          <w:rtl/>
          <w:cs/>
          <w:lang w:val="ar_AE" w:bidi="ar_AE"/>
        </w:rPr>
      </w:r>
      <w:r>
        <w:rPr>
          <w:b/>
          <w:rtl/>
          <w:cs/>
          <w:lang w:val="ar_AE" w:bidi="ar_AE"/>
        </w:rPr>
        <w:t>"اُذْكُرْ"</w:t>
      </w:r>
    </w:p>
    <w:p>
      <w:pPr>
        <w:bidi/>
      </w:pPr>
      <w:r>
        <w:rPr>
          <w:rtl/>
          <w:cs/>
          <w:lang w:val="ar_AE" w:bidi="ar_AE"/>
        </w:rPr>
      </w:r>
      <w:r>
        <w:rPr>
          <w:rtl/>
          <w:cs/>
          <w:lang w:val="ar_AE" w:bidi="ar_AE"/>
        </w:rPr>
        <w:t>ترجمة بديلة: "فكر 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13 (#2)</w:t>
      </w:r>
      <w:r>
        <w:rPr>
          <w:rtl/>
          <w:cs/>
          <w:lang w:val="ar_AE" w:bidi="ar_AE"/>
        </w:rPr>
      </w:r>
    </w:p>
    <w:p>
      <w:pPr>
        <w:bidi/>
      </w:pPr>
      <w:r>
        <w:rPr>
          <w:rtl/>
          <w:cs/>
          <w:lang w:val="ar_AE" w:bidi="ar_AE"/>
        </w:rPr>
      </w:r>
      <w:r>
        <w:rPr>
          <w:rtl/>
          <w:cs/>
          <w:lang w:val="ar_AE" w:bidi="ar_AE"/>
        </w:rPr>
        <w:t>נִשְׁבַּ֣עְתָּ</w:t>
      </w:r>
    </w:p>
    <w:p>
      <w:pPr>
        <w:bidi/>
      </w:pPr>
      <w:r>
        <w:rPr>
          <w:rtl/>
          <w:cs/>
          <w:lang w:val="ar_AE" w:bidi="ar_AE"/>
        </w:rPr>
      </w:r>
      <w:r>
        <w:rPr>
          <w:b/>
          <w:rtl/>
          <w:cs/>
          <w:lang w:val="ar_AE" w:bidi="ar_AE"/>
        </w:rPr>
        <w:t>"الَّذِينَ حَلَفْتَ لَهُمْ"</w:t>
      </w:r>
    </w:p>
    <w:p>
      <w:pPr>
        <w:bidi/>
      </w:pPr>
      <w:r>
        <w:rPr>
          <w:rtl/>
          <w:cs/>
          <w:lang w:val="ar_AE" w:bidi="ar_AE"/>
        </w:rPr>
      </w:r>
      <w:r>
        <w:rPr>
          <w:rtl/>
          <w:cs/>
          <w:lang w:val="ar_AE" w:bidi="ar_AE"/>
        </w:rPr>
        <w:t>ترجمة بديلة: "أقسمت"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13 (#3)</w:t>
      </w:r>
      <w:r>
        <w:rPr>
          <w:rtl/>
          <w:cs/>
          <w:lang w:val="ar_AE" w:bidi="ar_AE"/>
        </w:rPr>
      </w:r>
    </w:p>
    <w:p>
      <w:pPr>
        <w:bidi/>
      </w:pPr>
      <w:r>
        <w:rPr>
          <w:rtl/>
          <w:cs/>
          <w:lang w:val="ar_AE" w:bidi="ar_AE"/>
        </w:rPr>
      </w:r>
      <w:r>
        <w:rPr>
          <w:rtl/>
          <w:cs/>
          <w:lang w:val="ar_AE" w:bidi="ar_AE"/>
        </w:rPr>
        <w:t>וְ⁠כָל־הָ⁠אָ֨רֶץ הַ⁠זֹּ֜את אֲשֶׁ֣ר אָמַ֗רְתִּי אֶתֵּן֙ לְ⁠זַרְעֲ⁠כֶ֔ם</w:t>
      </w:r>
    </w:p>
    <w:p>
      <w:pPr>
        <w:bidi/>
      </w:pPr>
      <w:r>
        <w:rPr>
          <w:rtl/>
          <w:cs/>
          <w:lang w:val="ar_AE" w:bidi="ar_AE"/>
        </w:rPr>
      </w:r>
      <w:r>
        <w:rPr>
          <w:b/>
          <w:rtl/>
          <w:cs/>
          <w:lang w:val="ar_AE" w:bidi="ar_AE"/>
        </w:rPr>
        <w:t>"وَأُعْطِي نَسْلَكُمْ كُلَّ هذِهِ الأَرْضِ الَّتِي تَكَلَّمْتُ عَنْهَا"</w:t>
      </w:r>
    </w:p>
    <w:p>
      <w:pPr>
        <w:bidi/>
      </w:pPr>
      <w:r>
        <w:rPr>
          <w:rtl/>
          <w:cs/>
          <w:lang w:val="ar_AE" w:bidi="ar_AE"/>
        </w:rPr>
      </w:r>
      <w:r>
        <w:rPr>
          <w:rtl/>
          <w:cs/>
          <w:lang w:val="ar_AE" w:bidi="ar_AE"/>
        </w:rPr>
        <w:t>أي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15 (#1)</w:t>
      </w:r>
      <w:r>
        <w:rPr>
          <w:rtl/>
          <w:cs/>
          <w:lang w:val="ar_AE" w:bidi="ar_AE"/>
        </w:rPr>
      </w:r>
    </w:p>
    <w:p>
      <w:pPr>
        <w:bidi/>
      </w:pPr>
      <w:r>
        <w:rPr>
          <w:rtl/>
          <w:cs/>
          <w:lang w:val="ar_AE" w:bidi="ar_AE"/>
        </w:rPr>
      </w:r>
      <w:r>
        <w:rPr>
          <w:rtl/>
          <w:cs/>
          <w:lang w:val="ar_AE" w:bidi="ar_AE"/>
        </w:rPr>
        <w:t>לֻחֹ֗ת כְּתֻבִים֙ מִ⁠שְּׁנֵ֣י עֶבְרֵי⁠הֶ֔ם מִ⁠זֶּ֥ה וּ⁠מִ⁠זֶּ֖ה הֵ֥ם כְּתֻבִֽים</w:t>
      </w:r>
    </w:p>
    <w:p>
      <w:pPr>
        <w:bidi/>
      </w:pPr>
      <w:r>
        <w:rPr>
          <w:rtl/>
          <w:cs/>
          <w:lang w:val="ar_AE" w:bidi="ar_AE"/>
        </w:rPr>
      </w:r>
      <w:r>
        <w:rPr>
          <w:b/>
          <w:rtl/>
          <w:cs/>
          <w:lang w:val="ar_AE" w:bidi="ar_AE"/>
        </w:rPr>
        <w:t>"لَوْحَانِ مَكْتُوبَانِ عَلَى جَانِبَيْهِمَا. مِنْ هُنَا وَمِنْ هُنَا كَانَا مَكْتُوبَيْنِ."</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"كان الرب قد كتب على كِلَا جانبي اللوحين، على هذا الجانب وعلى ذلك الجانب كان قد كتب."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16 (#1)</w:t>
      </w:r>
      <w:r>
        <w:rPr>
          <w:rtl/>
          <w:cs/>
          <w:lang w:val="ar_AE" w:bidi="ar_AE"/>
        </w:rPr>
      </w:r>
    </w:p>
    <w:p>
      <w:pPr>
        <w:bidi/>
      </w:pPr>
      <w:r>
        <w:rPr>
          <w:rtl/>
          <w:cs/>
          <w:lang w:val="ar_AE" w:bidi="ar_AE"/>
        </w:rPr>
      </w:r>
      <w:r>
        <w:rPr>
          <w:rtl/>
          <w:cs/>
          <w:lang w:val="ar_AE" w:bidi="ar_AE"/>
        </w:rPr>
        <w:t>וְ⁠הַ֨⁠לֻּחֹ֔ת מַעֲשֵׂ֥ה אֱלֹהִ֖ים הֵ֑מָּה וְ⁠הַ⁠מִּכְתָּ֗ב מִכְתַּ֤ב אֱלֹהִים֙ ה֔וּא</w:t>
      </w:r>
    </w:p>
    <w:p>
      <w:pPr>
        <w:bidi/>
      </w:pPr>
      <w:r>
        <w:rPr>
          <w:rtl/>
          <w:cs/>
          <w:lang w:val="ar_AE" w:bidi="ar_AE"/>
        </w:rPr>
      </w:r>
      <w:r>
        <w:rPr>
          <w:b/>
          <w:rtl/>
          <w:cs/>
          <w:lang w:val="ar_AE" w:bidi="ar_AE"/>
        </w:rPr>
        <w:t>"وَاللَّوْحَانِ هُمَا صَنْعَةُ اللهِ، وَالْكِتَابَةُ كِتَابَةُ اللهِ"</w:t>
      </w:r>
    </w:p>
    <w:p>
      <w:pPr>
        <w:bidi/>
      </w:pPr>
      <w:r>
        <w:rPr>
          <w:rtl/>
          <w:cs/>
          <w:lang w:val="ar_AE" w:bidi="ar_AE"/>
        </w:rPr>
      </w:r>
      <w:r>
        <w:rPr>
          <w:rtl/>
          <w:cs/>
          <w:lang w:val="ar_AE" w:bidi="ar_AE"/>
        </w:rPr>
        <w:t xml:space="preserve">هاتان الجملتان لهما بنية غير مُعتادة تضع التركيز على </w:t>
      </w:r>
      <w:r>
        <w:rPr>
          <w:b/>
          <w:rtl/>
          <w:cs/>
          <w:lang w:val="ar_AE" w:bidi="ar_AE"/>
        </w:rPr>
        <w:t xml:space="preserve">اللوحين </w:t>
      </w:r>
      <w:r>
        <w:rPr>
          <w:rtl/>
          <w:cs/>
          <w:lang w:val="ar_AE" w:bidi="ar_AE"/>
        </w:rPr>
        <w:t>و</w:t>
      </w:r>
      <w:r>
        <w:rPr>
          <w:b/>
          <w:rtl/>
          <w:cs/>
          <w:lang w:val="ar_AE" w:bidi="ar_AE"/>
        </w:rPr>
        <w:t>الكتابة</w:t>
      </w:r>
      <w:r>
        <w:rPr>
          <w:rtl/>
          <w:cs/>
          <w:lang w:val="ar_AE" w:bidi="ar_AE"/>
        </w:rPr>
        <w:t>. إذا كانت لغتك تبرز هذه المواضيع بطريقة مختلفة عن نقلها إلى بداية الجملة، فاتبع الاستخدام المناسب للغتك للتوكيد. الترجمة البديلة: "وكانت الألواح نفسها عمل الله. وكانت الكتابة نفسها كتابة الله"</w:t>
      </w:r>
    </w:p>
    <w:p>
      <w:pPr>
        <w:bidi/>
      </w:pPr>
      <w:r>
        <w:rPr>
          <w:rtl/>
          <w:cs/>
          <w:lang w:val="ar_AE" w:bidi="ar_AE"/>
        </w:rPr>
      </w:r>
      <w:r>
        <w:rPr>
          <w:rtl/>
          <w:cs/>
          <w:lang w:val="ar_AE" w:bidi="ar_AE"/>
        </w:rPr>
        <w:t xml:space="preserve">انظر: </w:t>
      </w:r>
      <w:r>
        <w:rPr>
          <w:rtl/>
          <w:cs/>
          <w:lang w:val="ar_AE" w:bidi="ar_AE"/>
        </w:rPr>
        <w:t xml:space="preserve">بنية المعلومات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17 (#1)</w:t>
      </w:r>
      <w:r>
        <w:rPr>
          <w:rtl/>
          <w:cs/>
          <w:lang w:val="ar_AE" w:bidi="ar_AE"/>
        </w:rPr>
      </w:r>
    </w:p>
    <w:p>
      <w:pPr>
        <w:bidi/>
      </w:pPr>
      <w:r>
        <w:rPr>
          <w:rtl/>
          <w:cs/>
          <w:lang w:val="ar_AE" w:bidi="ar_AE"/>
        </w:rPr>
      </w:r>
      <w:r>
        <w:rPr>
          <w:rtl/>
          <w:cs/>
          <w:lang w:val="ar_AE" w:bidi="ar_AE"/>
        </w:rPr>
        <w:t>יְהוֹשֻׁ֛עַ</w:t>
      </w:r>
    </w:p>
    <w:p>
      <w:pPr>
        <w:bidi/>
      </w:pPr>
      <w:r>
        <w:rPr>
          <w:rtl/>
          <w:cs/>
          <w:lang w:val="ar_AE" w:bidi="ar_AE"/>
        </w:rPr>
      </w:r>
      <w:r>
        <w:rPr>
          <w:b/>
          <w:rtl/>
          <w:cs/>
          <w:lang w:val="ar_AE" w:bidi="ar_AE"/>
        </w:rPr>
        <w:t>"يشوع"</w:t>
      </w:r>
    </w:p>
    <w:p>
      <w:pPr>
        <w:bidi/>
      </w:pPr>
      <w:r>
        <w:rPr>
          <w:rtl/>
          <w:cs/>
          <w:lang w:val="ar_AE" w:bidi="ar_AE"/>
        </w:rPr>
      </w:r>
      <w:r>
        <w:rPr>
          <w:rtl/>
          <w:cs/>
          <w:lang w:val="ar_AE" w:bidi="ar_AE"/>
        </w:rPr>
        <w:t xml:space="preserve">تم ذِكْر يشوع آخر مرة في </w:t>
      </w:r>
      <w:r>
        <w:rPr>
          <w:rtl/>
          <w:cs/>
          <w:lang w:val="ar_AE" w:bidi="ar_AE"/>
        </w:rPr>
        <w:t>خروج 24:13</w:t>
      </w:r>
      <w:r>
        <w:rPr>
          <w:rtl/>
          <w:cs/>
          <w:lang w:val="ar_AE" w:bidi="ar_AE"/>
        </w:rPr>
        <w:t>. ولا يوضح النص ما إذا كان على قمة الجبل مع موسى أو كان ينتظره في منتصف الطريق. فكر ما إذا كانت لغتك تحتاج إلى إعادة تقديم يشوع بأي طريقة هنا.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18 (#1)</w:t>
      </w:r>
      <w:r>
        <w:rPr>
          <w:rtl/>
          <w:cs/>
          <w:lang w:val="ar_AE" w:bidi="ar_AE"/>
        </w:rPr>
      </w:r>
    </w:p>
    <w:p>
      <w:pPr>
        <w:bidi/>
      </w:pPr>
      <w:r>
        <w:rPr>
          <w:rtl/>
          <w:cs/>
          <w:lang w:val="ar_AE" w:bidi="ar_AE"/>
        </w:rPr>
      </w:r>
      <w:r>
        <w:rPr>
          <w:rtl/>
          <w:cs/>
          <w:lang w:val="ar_AE" w:bidi="ar_AE"/>
        </w:rPr>
        <w:t>אֵ֥ין קוֹל֙ עֲנ֣וֹת גְּבוּרָ֔ה וְ⁠אֵ֥ין ק֖וֹל עֲנ֣וֹת חֲלוּשָׁ֑ה ק֣וֹל עַנּ֔וֹת אָנֹכִ֖י שֹׁמֵֽעַ</w:t>
      </w:r>
    </w:p>
    <w:p>
      <w:pPr>
        <w:bidi/>
      </w:pPr>
      <w:r>
        <w:rPr>
          <w:rtl/>
          <w:cs/>
          <w:lang w:val="ar_AE" w:bidi="ar_AE"/>
        </w:rPr>
      </w:r>
      <w:r>
        <w:rPr>
          <w:b/>
          <w:rtl/>
          <w:cs/>
          <w:lang w:val="ar_AE" w:bidi="ar_AE"/>
        </w:rPr>
        <w:t>""لَيْسَ صَوْتَ صِيَاحِ النُّصْرَةِ,"</w:t>
      </w:r>
    </w:p>
    <w:p>
      <w:pPr>
        <w:bidi/>
      </w:pPr>
      <w:r>
        <w:rPr>
          <w:rtl/>
          <w:cs/>
          <w:lang w:val="ar_AE" w:bidi="ar_AE"/>
        </w:rPr>
      </w:r>
      <w:r>
        <w:rPr>
          <w:rtl/>
          <w:cs/>
          <w:lang w:val="ar_AE" w:bidi="ar_AE"/>
        </w:rPr>
        <w:t>تُعدّ هذه السطور بشكل عام شعرية. ومن غير الواضح لماذا يتم استخدام الشكل الشعري هنا. في بعض اللغات قد لا يكون من المناسب نقل هذا الرد في شكل شعري، وفي هذه الحالة يمكن استخدام شكل آخر.</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18 (#2)</w:t>
      </w:r>
      <w:r>
        <w:rPr>
          <w:rtl/>
          <w:cs/>
          <w:lang w:val="ar_AE" w:bidi="ar_AE"/>
        </w:rPr>
      </w:r>
    </w:p>
    <w:p>
      <w:pPr>
        <w:bidi/>
      </w:pPr>
      <w:r>
        <w:rPr>
          <w:rtl/>
          <w:cs/>
          <w:lang w:val="ar_AE" w:bidi="ar_AE"/>
        </w:rPr>
      </w:r>
      <w:r>
        <w:rPr>
          <w:rtl/>
          <w:cs/>
          <w:lang w:val="ar_AE" w:bidi="ar_AE"/>
        </w:rPr>
        <w:t>אֵ֥ין קוֹל֙ עֲנ֣וֹת גְּבוּרָ֔ה וְ⁠אֵ֥ין ק֖וֹל עֲנ֣וֹת חֲלוּשָׁ֑ה ק֣וֹל עַנּ֔וֹת אָנֹכִ֖י שֹׁמֵֽעַ</w:t>
      </w:r>
    </w:p>
    <w:p>
      <w:pPr>
        <w:bidi/>
      </w:pPr>
      <w:r>
        <w:rPr>
          <w:rtl/>
          <w:cs/>
          <w:lang w:val="ar_AE" w:bidi="ar_AE"/>
        </w:rPr>
      </w:r>
      <w:r>
        <w:rPr>
          <w:b/>
          <w:rtl/>
          <w:cs/>
          <w:lang w:val="ar_AE" w:bidi="ar_AE"/>
        </w:rPr>
        <w:t>""لَيْسَ صَوْتَ صِيَاحِ النُّصْرَةِ,"</w:t>
      </w:r>
    </w:p>
    <w:p>
      <w:pPr>
        <w:bidi/>
      </w:pPr>
      <w:r>
        <w:rPr>
          <w:rtl/>
          <w:cs/>
          <w:lang w:val="ar_AE" w:bidi="ar_AE"/>
        </w:rPr>
      </w:r>
      <w:r>
        <w:rPr>
          <w:rtl/>
          <w:cs/>
          <w:lang w:val="ar_AE" w:bidi="ar_AE"/>
        </w:rPr>
        <w:t xml:space="preserve">الشكل الشعري هنا هو التوازي في تكرار </w:t>
      </w:r>
      <w:r>
        <w:rPr>
          <w:b/>
          <w:rtl/>
          <w:cs/>
          <w:lang w:val="ar_AE" w:bidi="ar_AE"/>
        </w:rPr>
        <w:t>صوت صياح</w:t>
      </w:r>
      <w:r>
        <w:rPr>
          <w:rtl/>
          <w:cs/>
          <w:lang w:val="ar_AE" w:bidi="ar_AE"/>
        </w:rPr>
        <w:t xml:space="preserve">. إذا كان من غير الواضح أن تقول بأن موسى سمع </w:t>
      </w:r>
      <w:r>
        <w:rPr>
          <w:b/>
          <w:rtl/>
          <w:cs/>
          <w:lang w:val="ar_AE" w:bidi="ar_AE"/>
        </w:rPr>
        <w:t>صوت الغناء</w:t>
      </w:r>
      <w:r>
        <w:rPr>
          <w:rtl/>
          <w:cs/>
          <w:lang w:val="ar_AE" w:bidi="ar_AE"/>
        </w:rPr>
        <w:t xml:space="preserve"> في السطر الثالث بعد أن كان قد قال إنه لم يسمع صوت صياح مرتين من قبل، فقد يتم اتِّبَاع شيء أشبه بترجمة UST الأكثر تباينًا.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18 (#3)</w:t>
      </w:r>
      <w:r>
        <w:rPr>
          <w:rtl/>
          <w:cs/>
          <w:lang w:val="ar_AE" w:bidi="ar_AE"/>
        </w:rPr>
      </w:r>
    </w:p>
    <w:p>
      <w:pPr>
        <w:bidi/>
      </w:pPr>
      <w:r>
        <w:rPr>
          <w:rtl/>
          <w:cs/>
          <w:lang w:val="ar_AE" w:bidi="ar_AE"/>
        </w:rPr>
      </w:r>
      <w:r>
        <w:rPr>
          <w:rtl/>
          <w:cs/>
          <w:lang w:val="ar_AE" w:bidi="ar_AE"/>
        </w:rPr>
        <w:t>ק֣וֹל עַנּ֔וֹת אָנֹכִ֖י שֹׁמֵֽעַ</w:t>
      </w:r>
    </w:p>
    <w:p>
      <w:pPr>
        <w:bidi/>
      </w:pPr>
      <w:r>
        <w:rPr>
          <w:rtl/>
          <w:cs/>
          <w:lang w:val="ar_AE" w:bidi="ar_AE"/>
        </w:rPr>
      </w:r>
      <w:r>
        <w:rPr>
          <w:b/>
          <w:rtl/>
          <w:cs/>
          <w:lang w:val="ar_AE" w:bidi="ar_AE"/>
        </w:rPr>
        <w:t>"بَلْ صَوْتَ غِنَاءٍ أَنَا سَامِعٌ"</w:t>
      </w:r>
    </w:p>
    <w:p>
      <w:pPr>
        <w:bidi/>
      </w:pPr>
      <w:r>
        <w:rPr>
          <w:rtl/>
          <w:cs/>
          <w:lang w:val="ar_AE" w:bidi="ar_AE"/>
        </w:rPr>
      </w:r>
      <w:r>
        <w:rPr>
          <w:rtl/>
          <w:cs/>
          <w:lang w:val="ar_AE" w:bidi="ar_AE"/>
        </w:rPr>
        <w:t xml:space="preserve">إذا كان من غير الواضح أن تقول إن موسى يسمع </w:t>
      </w:r>
      <w:r>
        <w:rPr>
          <w:b/>
          <w:rtl/>
          <w:cs/>
          <w:lang w:val="ar_AE" w:bidi="ar_AE"/>
        </w:rPr>
        <w:t>صوت الغناء</w:t>
      </w:r>
      <w:r>
        <w:rPr>
          <w:rtl/>
          <w:cs/>
          <w:lang w:val="ar_AE" w:bidi="ar_AE"/>
        </w:rPr>
        <w:t xml:space="preserve"> بعد أن قال مرتين إنه لم يسمع ذلك، فقد ترغب في توضيح نوع الغناء. فكر في الإشارة إلى ترجمتك للكلمة الأخيرة من </w:t>
      </w:r>
      <w:r>
        <w:rPr>
          <w:rtl/>
          <w:cs/>
          <w:lang w:val="ar_AE" w:bidi="ar_AE"/>
        </w:rPr>
        <w:t>32:6</w:t>
      </w:r>
      <w:r>
        <w:rPr>
          <w:rtl/>
          <w:cs/>
          <w:lang w:val="ar_AE" w:bidi="ar_AE"/>
        </w:rPr>
        <w:t xml:space="preserve"> (للعب في ULT). ترجمة بديلة: "صوت غناء اللعب أسمع"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19 (#1)</w:t>
      </w:r>
      <w:r>
        <w:rPr>
          <w:rtl/>
          <w:cs/>
          <w:lang w:val="ar_AE" w:bidi="ar_AE"/>
        </w:rPr>
      </w:r>
    </w:p>
    <w:p>
      <w:pPr>
        <w:bidi/>
      </w:pPr>
      <w:r>
        <w:rPr>
          <w:rtl/>
          <w:cs/>
          <w:lang w:val="ar_AE" w:bidi="ar_AE"/>
        </w:rPr>
      </w:r>
      <w:r>
        <w:rPr>
          <w:rtl/>
          <w:cs/>
          <w:lang w:val="ar_AE" w:bidi="ar_AE"/>
        </w:rPr>
        <w:t>וַ⁠יִּֽחַר־אַ֣ף מֹשֶׁ֗ה</w:t>
      </w:r>
    </w:p>
    <w:p>
      <w:pPr>
        <w:bidi/>
      </w:pPr>
      <w:r>
        <w:rPr>
          <w:rtl/>
          <w:cs/>
          <w:lang w:val="ar_AE" w:bidi="ar_AE"/>
        </w:rPr>
      </w:r>
      <w:r>
        <w:rPr>
          <w:b/>
          <w:rtl/>
          <w:cs/>
          <w:lang w:val="ar_AE" w:bidi="ar_AE"/>
        </w:rPr>
        <w:t>"فَحَمِيَ غَضَبُ مُوسَى"</w:t>
      </w:r>
    </w:p>
    <w:p>
      <w:pPr>
        <w:bidi/>
      </w:pPr>
      <w:r>
        <w:rPr>
          <w:rtl/>
          <w:cs/>
          <w:lang w:val="ar_AE" w:bidi="ar_AE"/>
        </w:rPr>
      </w:r>
      <w:r>
        <w:rPr>
          <w:rtl/>
          <w:cs/>
          <w:lang w:val="ar_AE" w:bidi="ar_AE"/>
        </w:rPr>
        <w:t>هذا تعبير اصطلاحي يعني الغضب. إذا كان ذلك مفيدًا في لغتك، فيمكنك استخدام تعبير مجازي مشابه أو استخدام لغة واضحة. ترجمة بديلة: "وكان موسى غاضبًا جدًا"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19 (#2)</w:t>
      </w:r>
      <w:r>
        <w:rPr>
          <w:rtl/>
          <w:cs/>
          <w:lang w:val="ar_AE" w:bidi="ar_AE"/>
        </w:rPr>
      </w:r>
    </w:p>
    <w:p>
      <w:pPr>
        <w:bidi/>
      </w:pPr>
      <w:r>
        <w:rPr>
          <w:rtl/>
          <w:cs/>
          <w:lang w:val="ar_AE" w:bidi="ar_AE"/>
        </w:rPr>
      </w:r>
      <w:r>
        <w:rPr>
          <w:rtl/>
          <w:cs/>
          <w:lang w:val="ar_AE" w:bidi="ar_AE"/>
        </w:rPr>
        <w:t>תַּ֥חַת</w:t>
      </w:r>
    </w:p>
    <w:p>
      <w:pPr>
        <w:bidi/>
      </w:pPr>
      <w:r>
        <w:rPr>
          <w:rtl/>
          <w:cs/>
          <w:lang w:val="ar_AE" w:bidi="ar_AE"/>
        </w:rPr>
      </w:r>
      <w:r>
        <w:rPr>
          <w:b/>
          <w:rtl/>
          <w:cs/>
          <w:lang w:val="ar_AE" w:bidi="ar_AE"/>
        </w:rPr>
        <w:t>"تحت"</w:t>
      </w:r>
    </w:p>
    <w:p>
      <w:pPr>
        <w:bidi/>
      </w:pPr>
      <w:r>
        <w:rPr>
          <w:rtl/>
          <w:cs/>
          <w:lang w:val="ar_AE" w:bidi="ar_AE"/>
        </w:rPr>
      </w:r>
      <w:r>
        <w:rPr>
          <w:rtl/>
          <w:cs/>
          <w:lang w:val="ar_AE" w:bidi="ar_AE"/>
        </w:rPr>
        <w:t>الترجمة البديلة: "في أسفل"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21 (#1)</w:t>
      </w:r>
      <w:r>
        <w:rPr>
          <w:rtl/>
          <w:cs/>
          <w:lang w:val="ar_AE" w:bidi="ar_AE"/>
        </w:rPr>
      </w:r>
    </w:p>
    <w:p>
      <w:pPr>
        <w:bidi/>
      </w:pPr>
      <w:r>
        <w:rPr>
          <w:rtl/>
          <w:cs/>
          <w:lang w:val="ar_AE" w:bidi="ar_AE"/>
        </w:rPr>
      </w:r>
      <w:r>
        <w:rPr>
          <w:rtl/>
          <w:cs/>
          <w:lang w:val="ar_AE" w:bidi="ar_AE"/>
        </w:rPr>
        <w:t>כִּֽי־הֵבֵ֥אתָ עָלָ֖י⁠ו חֲטָאָ֥ה גְדֹלָֽה</w:t>
      </w:r>
    </w:p>
    <w:p>
      <w:pPr>
        <w:bidi/>
      </w:pPr>
      <w:r>
        <w:rPr>
          <w:rtl/>
          <w:cs/>
          <w:lang w:val="ar_AE" w:bidi="ar_AE"/>
        </w:rPr>
      </w:r>
      <w:r>
        <w:rPr>
          <w:b/>
          <w:rtl/>
          <w:cs/>
          <w:lang w:val="ar_AE" w:bidi="ar_AE"/>
        </w:rPr>
        <w:t>"جَلَبْتَ عَلَيْهِ خَطِيَّةً عَظِيمَةً"</w:t>
      </w:r>
    </w:p>
    <w:p>
      <w:pPr>
        <w:bidi/>
      </w:pPr>
      <w:r>
        <w:rPr>
          <w:rtl/>
          <w:cs/>
          <w:lang w:val="ar_AE" w:bidi="ar_AE"/>
        </w:rPr>
      </w:r>
      <w:r>
        <w:rPr>
          <w:rtl/>
          <w:cs/>
          <w:lang w:val="ar_AE" w:bidi="ar_AE"/>
        </w:rPr>
        <w:t xml:space="preserve">تحدث موسى عن جعل الناس </w:t>
      </w:r>
      <w:r>
        <w:rPr>
          <w:b/>
          <w:rtl/>
          <w:cs/>
          <w:lang w:val="ar_AE" w:bidi="ar_AE"/>
        </w:rPr>
        <w:t>يخطئون</w:t>
      </w:r>
      <w:r>
        <w:rPr>
          <w:rtl/>
          <w:cs/>
          <w:lang w:val="ar_AE" w:bidi="ar_AE"/>
        </w:rPr>
        <w:t xml:space="preserve"> كما لو كانت الخطية شيئًا وقام هارون بوضعها </w:t>
      </w:r>
      <w:r>
        <w:rPr>
          <w:b/>
          <w:rtl/>
          <w:cs/>
          <w:lang w:val="ar_AE" w:bidi="ar_AE"/>
        </w:rPr>
        <w:t>عليهم</w:t>
      </w:r>
      <w:r>
        <w:rPr>
          <w:rtl/>
          <w:cs/>
          <w:lang w:val="ar_AE" w:bidi="ar_AE"/>
        </w:rPr>
        <w:t>. إذا كان ذلك مفيدًا في لغتك، فيمكنك توضيح المعنى بوضوح. ترجمة بديلة: "أنك جعلتهم يخطئون خطية عظيمة"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22 (#1)</w:t>
      </w:r>
      <w:r>
        <w:rPr>
          <w:rtl/>
          <w:cs/>
          <w:lang w:val="ar_AE" w:bidi="ar_AE"/>
        </w:rPr>
      </w:r>
    </w:p>
    <w:p>
      <w:pPr>
        <w:bidi/>
      </w:pPr>
      <w:r>
        <w:rPr>
          <w:rtl/>
          <w:cs/>
          <w:lang w:val="ar_AE" w:bidi="ar_AE"/>
        </w:rPr>
      </w:r>
      <w:r>
        <w:rPr>
          <w:rtl/>
          <w:cs/>
          <w:lang w:val="ar_AE" w:bidi="ar_AE"/>
        </w:rPr>
        <w:t>אַל־יִ֥חַר אַ֖ף</w:t>
      </w:r>
    </w:p>
    <w:p>
      <w:pPr>
        <w:bidi/>
      </w:pPr>
      <w:r>
        <w:rPr>
          <w:rtl/>
          <w:cs/>
          <w:lang w:val="ar_AE" w:bidi="ar_AE"/>
        </w:rPr>
      </w:r>
      <w:r>
        <w:rPr>
          <w:b/>
          <w:rtl/>
          <w:cs/>
          <w:lang w:val="ar_AE" w:bidi="ar_AE"/>
        </w:rPr>
        <w:t>"لاَ يَحْمَ غَضَبُ سَيِّدِي"</w:t>
      </w:r>
    </w:p>
    <w:p>
      <w:pPr>
        <w:bidi/>
      </w:pPr>
      <w:r>
        <w:rPr>
          <w:rtl/>
          <w:cs/>
          <w:lang w:val="ar_AE" w:bidi="ar_AE"/>
        </w:rPr>
      </w:r>
      <w:r>
        <w:rPr>
          <w:rtl/>
          <w:cs/>
          <w:lang w:val="ar_AE" w:bidi="ar_AE"/>
        </w:rPr>
        <w:t>هذا تعبير اصطلاحي عن الغضب. إذا كان ذلك مفيدًا في لغتك، فيمكنك استخدام تعبير مجازي مشابه أو استخدام لغة واضحة. ترجمة بديلة: "لا تغضب"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22 (#2)</w:t>
      </w:r>
      <w:r>
        <w:rPr>
          <w:rtl/>
          <w:cs/>
          <w:lang w:val="ar_AE" w:bidi="ar_AE"/>
        </w:rPr>
      </w:r>
    </w:p>
    <w:p>
      <w:pPr>
        <w:bidi/>
      </w:pPr>
      <w:r>
        <w:rPr>
          <w:rtl/>
          <w:cs/>
          <w:lang w:val="ar_AE" w:bidi="ar_AE"/>
        </w:rPr>
      </w:r>
      <w:r>
        <w:rPr>
          <w:rtl/>
          <w:cs/>
          <w:lang w:val="ar_AE" w:bidi="ar_AE"/>
        </w:rPr>
        <w:t>כִּ֥י בְ⁠רָ֖ע הֽוּא</w:t>
      </w:r>
    </w:p>
    <w:p>
      <w:pPr>
        <w:bidi/>
      </w:pPr>
      <w:r>
        <w:rPr>
          <w:rtl/>
          <w:cs/>
          <w:lang w:val="ar_AE" w:bidi="ar_AE"/>
        </w:rPr>
      </w:r>
      <w:r>
        <w:rPr>
          <w:b/>
          <w:rtl/>
          <w:cs/>
          <w:lang w:val="ar_AE" w:bidi="ar_AE"/>
        </w:rPr>
        <w:t>"أَنَّهُ فِي شَرّ"</w:t>
      </w:r>
    </w:p>
    <w:p>
      <w:pPr>
        <w:bidi/>
      </w:pPr>
      <w:r>
        <w:rPr>
          <w:rtl/>
          <w:cs/>
          <w:lang w:val="ar_AE" w:bidi="ar_AE"/>
        </w:rPr>
      </w:r>
      <w:r>
        <w:rPr>
          <w:rtl/>
          <w:cs/>
          <w:lang w:val="ar_AE" w:bidi="ar_AE"/>
        </w:rPr>
        <w:t>ربما يكون هذا تعبيرًا اصطلاحيًا قد يعني (1) أن الناس يميلون إلى الشر أو (2) أن الناس كانوا في اضطراب (أي أنهم شعروا بالقلق بسبب عدم الاتصال بالله). إذا كان ذلك مفيدًا في لغتك، فيمكنك استخدام تعبير مجازي مشابه أو استخدام لغة واضحة. ترجمة بديلة: "أنهم موجهون نحو الشر"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22 (#3)</w:t>
      </w:r>
      <w:r>
        <w:rPr>
          <w:rtl/>
          <w:cs/>
          <w:lang w:val="ar_AE" w:bidi="ar_AE"/>
        </w:rPr>
      </w:r>
    </w:p>
    <w:p>
      <w:pPr>
        <w:bidi/>
      </w:pPr>
      <w:r>
        <w:rPr>
          <w:rtl/>
          <w:cs/>
          <w:lang w:val="ar_AE" w:bidi="ar_AE"/>
        </w:rPr>
      </w:r>
      <w:r>
        <w:rPr>
          <w:rtl/>
          <w:cs/>
          <w:lang w:val="ar_AE" w:bidi="ar_AE"/>
        </w:rPr>
        <w:t>הֽוּא</w:t>
      </w:r>
    </w:p>
    <w:p>
      <w:pPr>
        <w:bidi/>
      </w:pPr>
      <w:r>
        <w:rPr>
          <w:rtl/>
          <w:cs/>
          <w:lang w:val="ar_AE" w:bidi="ar_AE"/>
        </w:rPr>
      </w:r>
      <w:r>
        <w:rPr>
          <w:b/>
          <w:rtl/>
          <w:cs/>
          <w:lang w:val="ar_AE" w:bidi="ar_AE"/>
        </w:rPr>
        <w:t>"أَنَّهُ (هو) فِي شَرّ"</w:t>
      </w:r>
    </w:p>
    <w:p>
      <w:pPr>
        <w:bidi/>
      </w:pPr>
      <w:r>
        <w:rPr>
          <w:rtl/>
          <w:cs/>
          <w:lang w:val="ar_AE" w:bidi="ar_AE"/>
        </w:rPr>
      </w:r>
      <w:r>
        <w:rPr>
          <w:rtl/>
          <w:cs/>
          <w:lang w:val="ar_AE" w:bidi="ar_AE"/>
        </w:rPr>
        <w:t xml:space="preserve">هنا، يُستخدم الضمير </w:t>
      </w:r>
      <w:r>
        <w:rPr>
          <w:b/>
          <w:rtl/>
          <w:cs/>
          <w:lang w:val="ar_AE" w:bidi="ar_AE"/>
        </w:rPr>
        <w:t>هو</w:t>
      </w:r>
      <w:r>
        <w:rPr>
          <w:rtl/>
          <w:cs/>
          <w:lang w:val="ar_AE" w:bidi="ar_AE"/>
        </w:rPr>
        <w:t xml:space="preserve"> لأن </w:t>
      </w:r>
      <w:r>
        <w:rPr>
          <w:b/>
          <w:rtl/>
          <w:cs/>
          <w:lang w:val="ar_AE" w:bidi="ar_AE"/>
        </w:rPr>
        <w:t>الشعب</w:t>
      </w:r>
      <w:r>
        <w:rPr>
          <w:rtl/>
          <w:cs/>
          <w:lang w:val="ar_AE" w:bidi="ar_AE"/>
        </w:rPr>
        <w:t xml:space="preserve"> مفرد من الناحية النحوية في العبرية. ترجمة بديلة: "هم"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23 (#1)</w:t>
      </w:r>
      <w:r>
        <w:rPr>
          <w:rtl/>
          <w:cs/>
          <w:lang w:val="ar_AE" w:bidi="ar_AE"/>
        </w:rPr>
      </w:r>
    </w:p>
    <w:p>
      <w:pPr>
        <w:bidi/>
      </w:pPr>
      <w:r>
        <w:rPr>
          <w:rtl/>
          <w:cs/>
          <w:lang w:val="ar_AE" w:bidi="ar_AE"/>
        </w:rPr>
      </w:r>
      <w:r>
        <w:rPr>
          <w:rtl/>
          <w:cs/>
          <w:lang w:val="ar_AE" w:bidi="ar_AE"/>
        </w:rPr>
        <w:t>עֲשֵׂה־לָ֣⁠נוּ אֱלֹהִ֔ים אֲשֶׁ֥ר יֵלְכ֖וּ לְ⁠פָנֵ֑י⁠נוּ כִּי־זֶ֣ה ׀ מֹשֶׁ֣ה הָ⁠אִ֗ישׁ אֲשֶׁ֤ר הֶֽעֱלָ֨⁠נוּ֙ מֵ⁠אֶ֣רֶץ מִצְרַ֔יִם לֹ֥א יָדַ֖עְנוּ מֶה־הָ֥יָה לֽ⁠וֹ</w:t>
      </w:r>
    </w:p>
    <w:p>
      <w:pPr>
        <w:bidi/>
      </w:pPr>
      <w:r>
        <w:rPr>
          <w:rtl/>
          <w:cs/>
          <w:lang w:val="ar_AE" w:bidi="ar_AE"/>
        </w:rPr>
      </w:r>
      <w:r>
        <w:rPr>
          <w:b/>
          <w:rtl/>
          <w:cs/>
          <w:lang w:val="ar_AE" w:bidi="ar_AE"/>
        </w:rPr>
        <w:t>"فَقَالُوا لِيَ: اصْنَعْ لَنَا آلِهَةً تَسِيرُ أَمَامَنَا، لأَنَّ هذَا مُوسَى الرَّجُلَ الَّذِي أَصْعَدَنَا مِنْ أَرْضِ مِصْرَ، لاَ نَعْلَمُ مَاذَا أَصَابَهُ"</w:t>
      </w:r>
    </w:p>
    <w:p>
      <w:pPr>
        <w:bidi/>
      </w:pPr>
      <w:r>
        <w:rPr>
          <w:rtl/>
          <w:cs/>
          <w:lang w:val="ar_AE" w:bidi="ar_AE"/>
        </w:rPr>
      </w:r>
      <w:r>
        <w:rPr>
          <w:rtl/>
          <w:cs/>
          <w:lang w:val="ar_AE" w:bidi="ar_AE"/>
        </w:rPr>
        <w:t>هذا اقتباس من المستوى الثاني. وقد يكون من المفيد لقرائك الإشارة إلى ذلك بعلامات اقتباس من المستوى الثاني أو بأي علامات ترقيم أو أشكال أخرى تستخدمها لغتك للإشارة إلى اقتباس داخل اقتباس.</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23 (#2)</w:t>
      </w:r>
      <w:r>
        <w:rPr>
          <w:rtl/>
          <w:cs/>
          <w:lang w:val="ar_AE" w:bidi="ar_AE"/>
        </w:rPr>
      </w:r>
    </w:p>
    <w:p>
      <w:pPr>
        <w:bidi/>
      </w:pPr>
      <w:r>
        <w:rPr>
          <w:rtl/>
          <w:cs/>
          <w:lang w:val="ar_AE" w:bidi="ar_AE"/>
        </w:rPr>
      </w:r>
      <w:r>
        <w:rPr>
          <w:rtl/>
          <w:cs/>
          <w:lang w:val="ar_AE" w:bidi="ar_AE"/>
        </w:rPr>
        <w:t>זֶ֣ה ׀ מֹשֶׁ֣ה הָ⁠אִ֗ישׁ</w:t>
      </w:r>
    </w:p>
    <w:p>
      <w:pPr>
        <w:bidi/>
      </w:pPr>
      <w:r>
        <w:rPr>
          <w:rtl/>
          <w:cs/>
          <w:lang w:val="ar_AE" w:bidi="ar_AE"/>
        </w:rPr>
      </w:r>
      <w:r>
        <w:rPr>
          <w:b/>
          <w:rtl/>
          <w:cs/>
          <w:lang w:val="ar_AE" w:bidi="ar_AE"/>
        </w:rPr>
        <w:t>"لأَنَّ هذَا مُوسَى الرَّجُلَ"</w:t>
      </w:r>
    </w:p>
    <w:p>
      <w:pPr>
        <w:bidi/>
      </w:pPr>
      <w:r>
        <w:rPr>
          <w:rtl/>
          <w:cs/>
          <w:lang w:val="ar_AE" w:bidi="ar_AE"/>
        </w:rPr>
      </w:r>
      <w:r>
        <w:rPr>
          <w:rtl/>
          <w:cs/>
          <w:lang w:val="ar_AE" w:bidi="ar_AE"/>
        </w:rPr>
        <w:t xml:space="preserve">أظهر الشعب عدم الاحترام لموسى بوضع كلمة </w:t>
      </w:r>
      <w:r>
        <w:rPr>
          <w:b/>
          <w:rtl/>
          <w:cs/>
          <w:lang w:val="ar_AE" w:bidi="ar_AE"/>
        </w:rPr>
        <w:t>هذا</w:t>
      </w:r>
      <w:r>
        <w:rPr>
          <w:rtl/>
          <w:cs/>
          <w:lang w:val="ar_AE" w:bidi="ar_AE"/>
        </w:rPr>
        <w:t xml:space="preserve"> قبل اسمه، كما لو أن موسى كان شخصًا لا يعرفونه ولا يمكنهم الوثوق به. وقد كانوا يخلقون مسافة اجتماعية بينه وبينهم. عند الترجمة، استخدم صيغة في لغتك تنقل نفس الإحساس بالانفصال بين الأشخاص. انظر كيف ترجمت هذا في </w:t>
      </w:r>
      <w:r>
        <w:rPr>
          <w:rtl/>
          <w:cs/>
          <w:lang w:val="ar_AE" w:bidi="ar_AE"/>
        </w:rPr>
        <w:t>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24 (#1)</w:t>
      </w:r>
      <w:r>
        <w:rPr>
          <w:rtl/>
          <w:cs/>
          <w:lang w:val="ar_AE" w:bidi="ar_AE"/>
        </w:rPr>
      </w:r>
    </w:p>
    <w:p>
      <w:pPr>
        <w:bidi/>
      </w:pPr>
      <w:r>
        <w:rPr>
          <w:rtl/>
          <w:cs/>
          <w:lang w:val="ar_AE" w:bidi="ar_AE"/>
        </w:rPr>
      </w:r>
      <w:r>
        <w:rPr>
          <w:rtl/>
          <w:cs/>
          <w:lang w:val="ar_AE" w:bidi="ar_AE"/>
        </w:rPr>
        <w:t>וָ⁠אֹמַ֤ר לָ⁠הֶם֙ לְ⁠מִ֣י זָהָ֔ב הִתְפָּרָ֖קוּ</w:t>
      </w:r>
    </w:p>
    <w:p>
      <w:pPr>
        <w:bidi/>
      </w:pPr>
      <w:r>
        <w:rPr>
          <w:rtl/>
          <w:cs/>
          <w:lang w:val="ar_AE" w:bidi="ar_AE"/>
        </w:rPr>
      </w:r>
      <w:r>
        <w:rPr>
          <w:b/>
          <w:rtl/>
          <w:cs/>
          <w:lang w:val="ar_AE" w:bidi="ar_AE"/>
        </w:rPr>
        <w:t>"مَنْ لَهُ ذَهَبٌ فَلْيَنْزِعْهُ وَيُعْطِنِي"</w:t>
      </w:r>
    </w:p>
    <w:p>
      <w:pPr>
        <w:bidi/>
      </w:pPr>
      <w:r>
        <w:rPr>
          <w:rtl/>
          <w:cs/>
          <w:lang w:val="ar_AE" w:bidi="ar_AE"/>
        </w:rPr>
      </w:r>
      <w:r>
        <w:rPr>
          <w:rtl/>
          <w:cs/>
          <w:lang w:val="ar_AE" w:bidi="ar_AE"/>
        </w:rPr>
        <w:t xml:space="preserve">عبارة </w:t>
      </w:r>
      <w:r>
        <w:rPr>
          <w:b/>
          <w:rtl/>
          <w:cs/>
          <w:lang w:val="ar_AE" w:bidi="ar_AE"/>
        </w:rPr>
        <w:t>مَنْ لَهُ ذَهَبٌ فَلْيَنْزِعْهُ وَيُعْطِنِي</w:t>
      </w:r>
      <w:r>
        <w:rPr>
          <w:rtl/>
          <w:cs/>
          <w:lang w:val="ar_AE" w:bidi="ar_AE"/>
        </w:rPr>
        <w:t xml:space="preserve"> هي اقتباس من المستوى الثاني. وقد يكون من المفيد لقرائك الإشارة إلى ذلك بعلامات اقتباس من المستوى الثاني أو بأي علامات ترقيم أو أشكال أخرى تستخدمها لغتك للإشارة إلى اقتباس داخل اقتباس. ومع ذلك، يمكن ذِكْر ذلك كاقتباس غير مباشر. ترجمة بديلة: "لذلك قلت لهم إن كل من لديه ذهب فليخلعه ويعطيني"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24 (#2)</w:t>
      </w:r>
      <w:r>
        <w:rPr>
          <w:rtl/>
          <w:cs/>
          <w:lang w:val="ar_AE" w:bidi="ar_AE"/>
        </w:rPr>
      </w:r>
    </w:p>
    <w:p>
      <w:pPr>
        <w:bidi/>
      </w:pPr>
      <w:r>
        <w:rPr>
          <w:rtl/>
          <w:cs/>
          <w:lang w:val="ar_AE" w:bidi="ar_AE"/>
        </w:rPr>
      </w:r>
      <w:r>
        <w:rPr>
          <w:rtl/>
          <w:cs/>
          <w:lang w:val="ar_AE" w:bidi="ar_AE"/>
        </w:rPr>
        <w:t>הִתְפָּרָ֖קוּ</w:t>
      </w:r>
    </w:p>
    <w:p>
      <w:pPr>
        <w:bidi/>
      </w:pPr>
      <w:r>
        <w:rPr>
          <w:rtl/>
          <w:cs/>
          <w:lang w:val="ar_AE" w:bidi="ar_AE"/>
        </w:rPr>
      </w:r>
      <w:r>
        <w:rPr>
          <w:b/>
          <w:rtl/>
          <w:cs/>
          <w:lang w:val="ar_AE" w:bidi="ar_AE"/>
        </w:rPr>
        <w:t>"فَلْيَنْزِعْهُ"</w:t>
      </w:r>
    </w:p>
    <w:p>
      <w:pPr>
        <w:bidi/>
      </w:pPr>
      <w:r>
        <w:rPr>
          <w:rtl/>
          <w:cs/>
          <w:lang w:val="ar_AE" w:bidi="ar_AE"/>
        </w:rPr>
      </w:r>
      <w:r>
        <w:rPr>
          <w:rtl/>
          <w:cs/>
          <w:lang w:val="ar_AE" w:bidi="ar_AE"/>
        </w:rPr>
        <w:t>يطلب هارون من الناس خلع ذهبهم الخاص. ترجمة بديلة: "تخلع ذهبك الخاص"</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24 (#3)</w:t>
      </w:r>
      <w:r>
        <w:rPr>
          <w:rtl/>
          <w:cs/>
          <w:lang w:val="ar_AE" w:bidi="ar_AE"/>
        </w:rPr>
      </w:r>
    </w:p>
    <w:p>
      <w:pPr>
        <w:bidi/>
      </w:pPr>
      <w:r>
        <w:rPr>
          <w:rtl/>
          <w:cs/>
          <w:lang w:val="ar_AE" w:bidi="ar_AE"/>
        </w:rPr>
      </w:r>
      <w:r>
        <w:rPr>
          <w:rtl/>
          <w:cs/>
          <w:lang w:val="ar_AE" w:bidi="ar_AE"/>
        </w:rPr>
        <w:t>וָ⁠אַשְׁלִכֵ֣⁠הוּ בָ⁠אֵ֔שׁ וַ⁠יֵּצֵ֖א הָ⁠עֵ֥גֶל הַ⁠זֶּֽה</w:t>
      </w:r>
    </w:p>
    <w:p>
      <w:pPr>
        <w:bidi/>
      </w:pPr>
      <w:r>
        <w:rPr>
          <w:rtl/>
          <w:cs/>
          <w:lang w:val="ar_AE" w:bidi="ar_AE"/>
        </w:rPr>
      </w:r>
      <w:r>
        <w:rPr>
          <w:b/>
          <w:rtl/>
          <w:cs/>
          <w:lang w:val="ar_AE" w:bidi="ar_AE"/>
        </w:rPr>
        <w:t>"فَطَرَحْتُهُ فِي النَّارِ فَخَرَجَ هذَا الْعِجْلُ"</w:t>
      </w:r>
    </w:p>
    <w:p>
      <w:pPr>
        <w:bidi/>
      </w:pPr>
      <w:r>
        <w:rPr>
          <w:rtl/>
          <w:cs/>
          <w:lang w:val="ar_AE" w:bidi="ar_AE"/>
        </w:rPr>
      </w:r>
      <w:r>
        <w:rPr>
          <w:rtl/>
          <w:cs/>
          <w:lang w:val="ar_AE" w:bidi="ar_AE"/>
        </w:rPr>
        <w:t>يدَّعي هارون تسلسلًا غير عادي للأحداث هنا. ويجب أن تفاجئ الترجمة جمهورًا غير مألوف بالقصة. فهو يذكر أن نتيجة إلقاء الذهب في النار ببساطة هي ظهور العجل (بقدرة أو إرادة ذاتية كما يبدو). وهذا كذب.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25 (#1)</w:t>
      </w:r>
      <w:r>
        <w:rPr>
          <w:rtl/>
          <w:cs/>
          <w:lang w:val="ar_AE" w:bidi="ar_AE"/>
        </w:rPr>
      </w:r>
    </w:p>
    <w:p>
      <w:pPr>
        <w:bidi/>
      </w:pPr>
      <w:r>
        <w:rPr>
          <w:rtl/>
          <w:cs/>
          <w:lang w:val="ar_AE" w:bidi="ar_AE"/>
        </w:rPr>
      </w:r>
      <w:r>
        <w:rPr>
          <w:rtl/>
          <w:cs/>
          <w:lang w:val="ar_AE" w:bidi="ar_AE"/>
        </w:rPr>
        <w:t>פָרֻ֖עַ</w:t>
      </w:r>
    </w:p>
    <w:p>
      <w:pPr>
        <w:bidi/>
      </w:pPr>
      <w:r>
        <w:rPr>
          <w:rtl/>
          <w:cs/>
          <w:lang w:val="ar_AE" w:bidi="ar_AE"/>
        </w:rPr>
      </w:r>
      <w:r>
        <w:rPr>
          <w:b/>
          <w:rtl/>
          <w:cs/>
          <w:lang w:val="ar_AE" w:bidi="ar_AE"/>
        </w:rPr>
        <w:t>"الشَّعْبَ أَنَّهُ مُعَرًّى"</w:t>
      </w:r>
    </w:p>
    <w:p>
      <w:pPr>
        <w:bidi/>
      </w:pPr>
      <w:r>
        <w:rPr>
          <w:rtl/>
          <w:cs/>
          <w:lang w:val="ar_AE" w:bidi="ar_AE"/>
        </w:rPr>
      </w:r>
      <w:r>
        <w:rPr>
          <w:rtl/>
          <w:cs/>
          <w:lang w:val="ar_AE" w:bidi="ar_AE"/>
        </w:rPr>
        <w:t>ترجمة بديلة: "كانوا يتصرفون بجنون" أو "لم يكونوا يسيطرون على 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25 (#2)</w:t>
      </w:r>
      <w:r>
        <w:rPr>
          <w:rtl/>
          <w:cs/>
          <w:lang w:val="ar_AE" w:bidi="ar_AE"/>
        </w:rPr>
      </w:r>
    </w:p>
    <w:p>
      <w:pPr>
        <w:bidi/>
      </w:pPr>
      <w:r>
        <w:rPr>
          <w:rtl/>
          <w:cs/>
          <w:lang w:val="ar_AE" w:bidi="ar_AE"/>
        </w:rPr>
      </w:r>
      <w:r>
        <w:rPr>
          <w:rtl/>
          <w:cs/>
          <w:lang w:val="ar_AE" w:bidi="ar_AE"/>
        </w:rPr>
        <w:t>כִּ֥י פָרֻ֖עַ ה֑וּא כִּֽי־פְרָעֹ֣⁠ה אַהֲרֹ֔ן</w:t>
      </w:r>
    </w:p>
    <w:p>
      <w:pPr>
        <w:bidi/>
      </w:pPr>
      <w:r>
        <w:rPr>
          <w:rtl/>
          <w:cs/>
          <w:lang w:val="ar_AE" w:bidi="ar_AE"/>
        </w:rPr>
      </w:r>
      <w:r>
        <w:rPr>
          <w:b/>
          <w:rtl/>
          <w:cs/>
          <w:lang w:val="ar_AE" w:bidi="ar_AE"/>
        </w:rPr>
        <w:t>"الشَّعْبَ أَنَّهُ (هو) مُعَرًّى لأَنَّ هَارُونَ كَانَ قَدْ عَرَّاهُ"</w:t>
      </w:r>
    </w:p>
    <w:p>
      <w:pPr>
        <w:bidi/>
      </w:pPr>
      <w:r>
        <w:rPr>
          <w:rtl/>
          <w:cs/>
          <w:lang w:val="ar_AE" w:bidi="ar_AE"/>
        </w:rPr>
      </w:r>
      <w:r>
        <w:rPr>
          <w:rtl/>
          <w:cs/>
          <w:lang w:val="ar_AE" w:bidi="ar_AE"/>
        </w:rPr>
        <w:t xml:space="preserve">هنا، الضمير </w:t>
      </w:r>
      <w:r>
        <w:rPr>
          <w:b/>
          <w:rtl/>
          <w:cs/>
          <w:lang w:val="ar_AE" w:bidi="ar_AE"/>
        </w:rPr>
        <w:t>هو</w:t>
      </w:r>
      <w:r>
        <w:rPr>
          <w:rtl/>
          <w:cs/>
          <w:lang w:val="ar_AE" w:bidi="ar_AE"/>
        </w:rPr>
        <w:t xml:space="preserve"> مفرد من الناحية النحوية لأنه يتفق مع كلمة </w:t>
      </w:r>
      <w:r>
        <w:rPr>
          <w:b/>
          <w:rtl/>
          <w:cs/>
          <w:lang w:val="ar_AE" w:bidi="ar_AE"/>
        </w:rPr>
        <w:t>الشعب</w:t>
      </w:r>
      <w:r>
        <w:rPr>
          <w:rtl/>
          <w:cs/>
          <w:lang w:val="ar_AE" w:bidi="ar_AE"/>
        </w:rPr>
        <w:t xml:space="preserve"> (مفرد). إذا كانت لغتك لا تستخدم الأسماء المفردة بهذه الطريقة، فيمكنك استخدام تعبير مختلف. ترجمة بديلة: "أنهم تعرُّوا، لأن هارون قد عرَّاهم"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26 (#1)</w:t>
      </w:r>
      <w:r>
        <w:rPr>
          <w:rtl/>
          <w:cs/>
          <w:lang w:val="ar_AE" w:bidi="ar_AE"/>
        </w:rPr>
      </w:r>
    </w:p>
    <w:p>
      <w:pPr>
        <w:bidi/>
      </w:pPr>
      <w:r>
        <w:rPr>
          <w:rtl/>
          <w:cs/>
          <w:lang w:val="ar_AE" w:bidi="ar_AE"/>
        </w:rPr>
      </w:r>
      <w:r>
        <w:rPr>
          <w:rtl/>
          <w:cs/>
          <w:lang w:val="ar_AE" w:bidi="ar_AE"/>
        </w:rPr>
        <w:t>וַ⁠יֹּ֕אמֶר מִ֥י לַ⁠יהוָ֖ה אֵלָ֑⁠י</w:t>
      </w:r>
    </w:p>
    <w:p>
      <w:pPr>
        <w:bidi/>
      </w:pPr>
      <w:r>
        <w:rPr>
          <w:rtl/>
          <w:cs/>
          <w:lang w:val="ar_AE" w:bidi="ar_AE"/>
        </w:rPr>
      </w:r>
      <w:r>
        <w:rPr>
          <w:b/>
          <w:rtl/>
          <w:cs/>
          <w:lang w:val="ar_AE" w:bidi="ar_AE"/>
        </w:rPr>
        <w:t>وقال: "من {هو} لِلرَّبِّ،"</w:t>
      </w:r>
      <w:r>
        <w:rPr>
          <w:rtl/>
          <w:cs/>
          <w:lang w:val="ar_AE" w:bidi="ar_AE"/>
        </w:rPr>
        <w:t xml:space="preserve"> - </w:t>
      </w:r>
      <w:r>
        <w:rPr>
          <w:b/>
          <w:rtl/>
          <w:cs/>
          <w:lang w:val="ar_AE" w:bidi="ar_AE"/>
        </w:rPr>
        <w:t>"أنا!"</w:t>
      </w:r>
      <w:r>
        <w:rPr>
          <w:rtl/>
          <w:cs/>
          <w:lang w:val="ar_AE" w:bidi="ar_AE"/>
        </w:rPr>
        <w:t xml:space="preserve"> - </w:t>
      </w:r>
      <w:r>
        <w:rPr>
          <w:b/>
          <w:rtl/>
          <w:cs/>
          <w:lang w:val="ar_AE" w:bidi="ar_AE"/>
        </w:rPr>
        <w:t>"فَإِلَيَّ"</w:t>
      </w:r>
    </w:p>
    <w:p>
      <w:pPr>
        <w:bidi/>
      </w:pPr>
      <w:r>
        <w:rPr>
          <w:rtl/>
          <w:cs/>
          <w:lang w:val="ar_AE" w:bidi="ar_AE"/>
        </w:rPr>
      </w:r>
      <w:r>
        <w:rPr>
          <w:rtl/>
          <w:cs/>
          <w:lang w:val="ar_AE" w:bidi="ar_AE"/>
        </w:rPr>
        <w:t>إذا كان ذلك أنسب وأكثر طبيعية في لغتك، فيمكنك التعبير عن ذلك كاقتباس غير مباشر. ترجمة بديلة: "وقال إن من كان للرب يجب أن يأتي إليه"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26 (#2)</w:t>
      </w:r>
      <w:r>
        <w:rPr>
          <w:rtl/>
          <w:cs/>
          <w:lang w:val="ar_AE" w:bidi="ar_AE"/>
        </w:rPr>
      </w:r>
    </w:p>
    <w:p>
      <w:pPr>
        <w:bidi/>
      </w:pPr>
      <w:r>
        <w:rPr>
          <w:rtl/>
          <w:cs/>
          <w:lang w:val="ar_AE" w:bidi="ar_AE"/>
        </w:rPr>
      </w:r>
      <w:r>
        <w:rPr>
          <w:rtl/>
          <w:cs/>
          <w:lang w:val="ar_AE" w:bidi="ar_AE"/>
        </w:rPr>
        <w:t>מִ֥י לַ⁠יהוָ֖ה</w:t>
      </w:r>
    </w:p>
    <w:p>
      <w:pPr>
        <w:bidi/>
      </w:pPr>
      <w:r>
        <w:rPr>
          <w:rtl/>
          <w:cs/>
          <w:lang w:val="ar_AE" w:bidi="ar_AE"/>
        </w:rPr>
      </w:r>
      <w:r>
        <w:rPr>
          <w:b/>
          <w:rtl/>
          <w:cs/>
          <w:lang w:val="ar_AE" w:bidi="ar_AE"/>
        </w:rPr>
        <w:t>"مَنْ لِلرَّبِّ فَإِلَيَّ"</w:t>
      </w:r>
    </w:p>
    <w:p>
      <w:pPr>
        <w:bidi/>
      </w:pPr>
      <w:r>
        <w:rPr>
          <w:rtl/>
          <w:cs/>
          <w:lang w:val="ar_AE" w:bidi="ar_AE"/>
        </w:rPr>
      </w:r>
      <w:r>
        <w:rPr>
          <w:rtl/>
          <w:cs/>
          <w:lang w:val="ar_AE" w:bidi="ar_AE"/>
        </w:rPr>
        <w:t xml:space="preserve">يتحدث موسى عن الانتماء والتكريس للرب (يهوه) بتعبير </w:t>
      </w:r>
      <w:r>
        <w:rPr>
          <w:b/>
          <w:rtl/>
          <w:cs/>
          <w:lang w:val="ar_AE" w:bidi="ar_AE"/>
        </w:rPr>
        <w:t>مَنْ لِلرَّبِّ</w:t>
      </w:r>
      <w:r>
        <w:rPr>
          <w:rtl/>
          <w:cs/>
          <w:lang w:val="ar_AE" w:bidi="ar_AE"/>
        </w:rPr>
        <w:t>. إذا كان ذلك مفيدًا في لغتك، فيمكنك استخدام تعبير مشابه أو استخدام لغة واضحة. ترجمة بديلة: "من يخدم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27 (#1)</w:t>
      </w:r>
      <w:r>
        <w:rPr>
          <w:rtl/>
          <w:cs/>
          <w:lang w:val="ar_AE" w:bidi="ar_AE"/>
        </w:rPr>
      </w:r>
    </w:p>
    <w:p>
      <w:pPr>
        <w:bidi/>
      </w:pPr>
      <w:r>
        <w:rPr>
          <w:rtl/>
          <w:cs/>
          <w:lang w:val="ar_AE" w:bidi="ar_AE"/>
        </w:rPr>
      </w:r>
      <w:r>
        <w:rPr>
          <w:rtl/>
          <w:cs/>
          <w:lang w:val="ar_AE" w:bidi="ar_AE"/>
        </w:rPr>
        <w:t>עִבְר֨וּ וָ⁠שׁ֜וּבוּ מִ⁠שַּׁ֤עַר לָ⁠שַׁ֨עַר֙ בַּֽ⁠מַּחֲנֶ֔ה</w:t>
      </w:r>
    </w:p>
    <w:p>
      <w:pPr>
        <w:bidi/>
      </w:pPr>
      <w:r>
        <w:rPr>
          <w:rtl/>
          <w:cs/>
          <w:lang w:val="ar_AE" w:bidi="ar_AE"/>
        </w:rPr>
      </w:r>
      <w:r>
        <w:rPr>
          <w:b/>
          <w:rtl/>
          <w:cs/>
          <w:lang w:val="ar_AE" w:bidi="ar_AE"/>
        </w:rPr>
        <w:t>"وَمُرُّوا وَارْجِعُوا مِنْ بَابٍ إِلَى بَابٍ فِي الْمَحَلَّةِ"</w:t>
      </w:r>
    </w:p>
    <w:p>
      <w:pPr>
        <w:bidi/>
      </w:pPr>
      <w:r>
        <w:rPr>
          <w:rtl/>
          <w:cs/>
          <w:lang w:val="ar_AE" w:bidi="ar_AE"/>
        </w:rPr>
      </w:r>
      <w:r>
        <w:rPr>
          <w:rtl/>
          <w:cs/>
          <w:lang w:val="ar_AE" w:bidi="ar_AE"/>
        </w:rPr>
        <w:t>ترجمة بديلة: "انتقلوا من جانب إلى آخر في المخيم، بدءًا من إحدى مداخل المخيم حتى الذهاب إلى المدخل في الجانب الآخر من المخيم"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28 (#1)</w:t>
      </w:r>
      <w:r>
        <w:rPr>
          <w:rtl/>
          <w:cs/>
          <w:lang w:val="ar_AE" w:bidi="ar_AE"/>
        </w:rPr>
      </w:r>
    </w:p>
    <w:p>
      <w:pPr>
        <w:bidi/>
      </w:pPr>
      <w:r>
        <w:rPr>
          <w:rtl/>
          <w:cs/>
          <w:lang w:val="ar_AE" w:bidi="ar_AE"/>
        </w:rPr>
      </w:r>
      <w:r>
        <w:rPr>
          <w:rtl/>
          <w:cs/>
          <w:lang w:val="ar_AE" w:bidi="ar_AE"/>
        </w:rPr>
        <w:t>כִּ⁠שְׁלֹ֥שֶׁת אַלְפֵ֖י</w:t>
      </w:r>
    </w:p>
    <w:p>
      <w:pPr>
        <w:bidi/>
      </w:pPr>
      <w:r>
        <w:rPr>
          <w:rtl/>
          <w:cs/>
          <w:lang w:val="ar_AE" w:bidi="ar_AE"/>
        </w:rPr>
      </w:r>
      <w:r>
        <w:rPr>
          <w:b/>
          <w:rtl/>
          <w:cs/>
          <w:lang w:val="ar_AE" w:bidi="ar_AE"/>
        </w:rPr>
        <w:t>"نَحْوُ ثَلاَثَةِ آلاَفِ رَجُل"</w:t>
      </w:r>
    </w:p>
    <w:p>
      <w:pPr>
        <w:bidi/>
      </w:pPr>
      <w:r>
        <w:rPr>
          <w:rtl/>
          <w:cs/>
          <w:lang w:val="ar_AE" w:bidi="ar_AE"/>
        </w:rPr>
      </w:r>
      <w:r>
        <w:rPr>
          <w:rtl/>
          <w:cs/>
          <w:lang w:val="ar_AE" w:bidi="ar_AE"/>
        </w:rPr>
        <w:t>الترجمة البديلة: "نَحْوُ 3000 رَجُل"</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29 (#1)</w:t>
      </w:r>
      <w:r>
        <w:rPr>
          <w:rtl/>
          <w:cs/>
          <w:lang w:val="ar_AE" w:bidi="ar_AE"/>
        </w:rPr>
      </w:r>
    </w:p>
    <w:p>
      <w:pPr>
        <w:bidi/>
      </w:pPr>
      <w:r>
        <w:rPr>
          <w:rtl/>
          <w:cs/>
          <w:lang w:val="ar_AE" w:bidi="ar_AE"/>
        </w:rPr>
      </w:r>
      <w:r>
        <w:rPr>
          <w:rtl/>
          <w:cs/>
          <w:lang w:val="ar_AE" w:bidi="ar_AE"/>
        </w:rPr>
        <w:t>מִלְא֨וּ יֶדְ⁠כֶ֤ם</w:t>
      </w:r>
    </w:p>
    <w:p>
      <w:pPr>
        <w:bidi/>
      </w:pPr>
      <w:r>
        <w:rPr>
          <w:rtl/>
          <w:cs/>
          <w:lang w:val="ar_AE" w:bidi="ar_AE"/>
        </w:rPr>
      </w:r>
      <w:r>
        <w:rPr>
          <w:b/>
          <w:rtl/>
          <w:cs/>
          <w:lang w:val="ar_AE" w:bidi="ar_AE"/>
        </w:rPr>
        <w:t>"امْلأُوا أَيْدِيَكُمُ الْيَوْمَ لِلرَّبِّ"</w:t>
      </w:r>
    </w:p>
    <w:p>
      <w:pPr>
        <w:bidi/>
      </w:pPr>
      <w:r>
        <w:rPr>
          <w:rtl/>
          <w:cs/>
          <w:lang w:val="ar_AE" w:bidi="ar_AE"/>
        </w:rPr>
      </w:r>
      <w:r>
        <w:rPr>
          <w:rtl/>
          <w:cs/>
          <w:lang w:val="ar_AE" w:bidi="ar_AE"/>
        </w:rPr>
        <w:t xml:space="preserve">يبدو أن هذا تعبير اصطلاحي يعني منح السلطة لشخص ما. انظر كيف ترجمت هذا في </w:t>
      </w:r>
      <w:r>
        <w:rPr>
          <w:rtl/>
          <w:cs/>
          <w:lang w:val="ar_AE" w:bidi="ar_AE"/>
        </w:rPr>
        <w:t>خروج 28:41</w:t>
      </w:r>
      <w:r>
        <w:rPr>
          <w:rtl/>
          <w:cs/>
          <w:lang w:val="ar_AE" w:bidi="ar_AE"/>
        </w:rPr>
        <w:t xml:space="preserve">. ومع ذلك، فإن هذا الاستخدام يختلف عن ذلك النَّص، حيث إنه هنا لم يُحدد ما هي السلطة التي يتم منحهم إياها أو ما الذي يُكَرَسون من أجله سوى كلمة </w:t>
      </w:r>
      <w:r>
        <w:rPr>
          <w:b/>
          <w:rtl/>
          <w:cs/>
          <w:lang w:val="ar_AE" w:bidi="ar_AE"/>
        </w:rPr>
        <w:t>للرب</w:t>
      </w:r>
      <w:r>
        <w:rPr>
          <w:rtl/>
          <w:cs/>
          <w:lang w:val="ar_AE" w:bidi="ar_AE"/>
        </w:rPr>
        <w:t>. ترجمة بديلة: "كرسوا أنفسكم للرب"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29 (#2)</w:t>
      </w:r>
      <w:r>
        <w:rPr>
          <w:rtl/>
          <w:cs/>
          <w:lang w:val="ar_AE" w:bidi="ar_AE"/>
        </w:rPr>
      </w:r>
    </w:p>
    <w:p>
      <w:pPr>
        <w:bidi/>
      </w:pPr>
      <w:r>
        <w:rPr>
          <w:rtl/>
          <w:cs/>
          <w:lang w:val="ar_AE" w:bidi="ar_AE"/>
        </w:rPr>
      </w:r>
      <w:r>
        <w:rPr>
          <w:rtl/>
          <w:cs/>
          <w:lang w:val="ar_AE" w:bidi="ar_AE"/>
        </w:rPr>
        <w:t>מִלְא֨וּ יֶדְ⁠כֶ֤ם הַ⁠יּוֹם֙ לַֽ⁠יהוָ֔ה</w:t>
      </w:r>
    </w:p>
    <w:p>
      <w:pPr>
        <w:bidi/>
      </w:pPr>
      <w:r>
        <w:rPr>
          <w:rtl/>
          <w:cs/>
          <w:lang w:val="ar_AE" w:bidi="ar_AE"/>
        </w:rPr>
      </w:r>
      <w:r>
        <w:rPr>
          <w:b/>
          <w:rtl/>
          <w:cs/>
          <w:lang w:val="ar_AE" w:bidi="ar_AE"/>
        </w:rPr>
        <w:t>"امْلأُوا أَيْدِيَكُمُ الْيَوْمَ لِلرَّبِّ"</w:t>
      </w:r>
    </w:p>
    <w:p>
      <w:pPr>
        <w:bidi/>
      </w:pPr>
      <w:r>
        <w:rPr>
          <w:rtl/>
          <w:cs/>
          <w:lang w:val="ar_AE" w:bidi="ar_AE"/>
        </w:rPr>
      </w:r>
      <w:r>
        <w:rPr>
          <w:rtl/>
          <w:cs/>
          <w:lang w:val="ar_AE" w:bidi="ar_AE"/>
        </w:rPr>
        <w:t xml:space="preserve">من غير الواضح هنا ما إذا كان يجب فهم </w:t>
      </w:r>
      <w:r>
        <w:rPr>
          <w:b/>
          <w:rtl/>
          <w:cs/>
          <w:lang w:val="ar_AE" w:bidi="ar_AE"/>
        </w:rPr>
        <w:t>الملء</w:t>
      </w:r>
      <w:r>
        <w:rPr>
          <w:rtl/>
          <w:cs/>
          <w:lang w:val="ar_AE" w:bidi="ar_AE"/>
        </w:rPr>
        <w:t xml:space="preserve"> بشكل صحيح على أنه تم في الماضي أو كأمر جديد. وقد ترغب في اتِّبَاع قرار ترجمة أخرى يعرفها جمهورك. ترجمة بديلة: "لقد ملأتم أيديكم للرب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29 (#3)</w:t>
      </w:r>
      <w:r>
        <w:rPr>
          <w:rtl/>
          <w:cs/>
          <w:lang w:val="ar_AE" w:bidi="ar_AE"/>
        </w:rPr>
      </w:r>
    </w:p>
    <w:p>
      <w:pPr>
        <w:bidi/>
      </w:pPr>
      <w:r>
        <w:rPr>
          <w:rtl/>
          <w:cs/>
          <w:lang w:val="ar_AE" w:bidi="ar_AE"/>
        </w:rPr>
      </w:r>
      <w:r>
        <w:rPr>
          <w:rtl/>
          <w:cs/>
          <w:lang w:val="ar_AE" w:bidi="ar_AE"/>
        </w:rPr>
        <w:t>כִּ֛י אִ֥ישׁ בִּ⁠בְנ֖⁠וֹ וּ⁠בְ⁠אָחִ֑י⁠ו</w:t>
      </w:r>
    </w:p>
    <w:p>
      <w:pPr>
        <w:bidi/>
      </w:pPr>
      <w:r>
        <w:rPr>
          <w:rtl/>
          <w:cs/>
          <w:lang w:val="ar_AE" w:bidi="ar_AE"/>
        </w:rPr>
      </w:r>
      <w:r>
        <w:rPr>
          <w:b/>
          <w:rtl/>
          <w:cs/>
          <w:lang w:val="ar_AE" w:bidi="ar_AE"/>
        </w:rPr>
        <w:t>"حَتَّى كُلُّ وَاحِدٍ بِابْنِهِ وَبِأَخِيهِ"</w:t>
      </w:r>
    </w:p>
    <w:p>
      <w:pPr>
        <w:bidi/>
      </w:pPr>
      <w:r>
        <w:rPr>
          <w:rtl/>
          <w:cs/>
          <w:lang w:val="ar_AE" w:bidi="ar_AE"/>
        </w:rPr>
      </w:r>
      <w:r>
        <w:rPr>
          <w:rtl/>
          <w:cs/>
          <w:lang w:val="ar_AE" w:bidi="ar_AE"/>
        </w:rPr>
        <w:t>إذا كان ذلك مفيدًا لقرائك، فيمكنك التعبير عن أنهم فعلوا ذلك طاعة لله بشكل صريح. ترجمة بديلة: "لأنكم أطعتم الرب، لأن كل رجل كان ضد ابنه وضد أخيه"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29 (#4)</w:t>
      </w:r>
      <w:r>
        <w:rPr>
          <w:rtl/>
          <w:cs/>
          <w:lang w:val="ar_AE" w:bidi="ar_AE"/>
        </w:rPr>
      </w:r>
    </w:p>
    <w:p>
      <w:pPr>
        <w:bidi/>
      </w:pPr>
      <w:r>
        <w:rPr>
          <w:rtl/>
          <w:cs/>
          <w:lang w:val="ar_AE" w:bidi="ar_AE"/>
        </w:rPr>
      </w:r>
      <w:r>
        <w:rPr>
          <w:rtl/>
          <w:cs/>
          <w:lang w:val="ar_AE" w:bidi="ar_AE"/>
        </w:rPr>
        <w:t>וְ⁠לָ⁠תֵ֧ת עֲלֵי⁠כֶ֛ם הַ⁠יּ֖וֹם בְּרָכָֽה</w:t>
      </w:r>
    </w:p>
    <w:p>
      <w:pPr>
        <w:bidi/>
      </w:pPr>
      <w:r>
        <w:rPr>
          <w:rtl/>
          <w:cs/>
          <w:lang w:val="ar_AE" w:bidi="ar_AE"/>
        </w:rPr>
      </w:r>
      <w:r>
        <w:rPr>
          <w:b/>
          <w:rtl/>
          <w:cs/>
          <w:lang w:val="ar_AE" w:bidi="ar_AE"/>
        </w:rPr>
        <w:t>"فَيُعْطِيَكُمُ الْيَوْمَ بَرَكَةً"</w:t>
      </w:r>
    </w:p>
    <w:p>
      <w:pPr>
        <w:bidi/>
      </w:pPr>
      <w:r>
        <w:rPr>
          <w:rtl/>
          <w:cs/>
          <w:lang w:val="ar_AE" w:bidi="ar_AE"/>
        </w:rPr>
      </w:r>
      <w:r>
        <w:rPr>
          <w:rtl/>
          <w:cs/>
          <w:lang w:val="ar_AE" w:bidi="ar_AE"/>
        </w:rPr>
        <w:t>هذه العبارة صعبة التفسير. فهناك عدة خيارات تعتمد على كيفية تفسير الجمع بين العطف، وحرف الجر، والفعل. الصعوبة الأولى تتعلق بالصعوبة مع الفعل السابق: هل تم مباركتهم فعلًا أم سيتم مباركتهم؟ (ترجمة بديلة: "لوضع بركة على أنفسكم اليوم") الصعوبة الثانية هي: هل يجب فهم ارتباط الجمل ليقول إن البركة بسبب أفعالهم، أو بشكل أقوى، أن الرغبة في البركة دفعتهم لاتخاذ ذلك التصرف؟ (ترجمة بديلة: "ولذلك توضع بركة عليكم اليوم" أو "لكي توضع بركة عليكم اليوم") الصعوبة الثالثة هي: بينما في النهاية كل البركة هي من الرب، من هو الفاعل هنا، الرب أم اللاويون؟ (ترجمة بديلة: "وهكذا يضع الرب بركة عليكم اليوم") كما هو الحال مع الجملة السابقة، قد ترغب في اتِّبَاع قرار ترجمة أخرى يعرفها جمهورك. ترجمة بديلة: "، وبذلك فقد جلبتم البركة على أنفسكم"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30 (#1)</w:t>
      </w:r>
      <w:r>
        <w:rPr>
          <w:rtl/>
          <w:cs/>
          <w:lang w:val="ar_AE" w:bidi="ar_AE"/>
        </w:rPr>
      </w:r>
    </w:p>
    <w:p>
      <w:pPr>
        <w:bidi/>
      </w:pPr>
      <w:r>
        <w:rPr>
          <w:rtl/>
          <w:cs/>
          <w:lang w:val="ar_AE" w:bidi="ar_AE"/>
        </w:rPr>
      </w:r>
      <w:r>
        <w:rPr>
          <w:rtl/>
          <w:cs/>
          <w:lang w:val="ar_AE" w:bidi="ar_AE"/>
        </w:rPr>
        <w:t>חֲטָאתֶ֖ם חֲטָאָ֣ה גְדֹלָ֑ה</w:t>
      </w:r>
    </w:p>
    <w:p>
      <w:pPr>
        <w:bidi/>
      </w:pPr>
      <w:r>
        <w:rPr>
          <w:rtl/>
          <w:cs/>
          <w:lang w:val="ar_AE" w:bidi="ar_AE"/>
        </w:rPr>
      </w:r>
      <w:r>
        <w:rPr>
          <w:b/>
          <w:rtl/>
          <w:cs/>
          <w:lang w:val="ar_AE" w:bidi="ar_AE"/>
        </w:rPr>
        <w:t>"أَنْتُمْ قَدْ أَخْطَأْتُمْ خَطِيَّةً عَظِيمَةً"</w:t>
      </w:r>
    </w:p>
    <w:p>
      <w:pPr>
        <w:bidi/>
      </w:pPr>
      <w:r>
        <w:rPr>
          <w:rtl/>
          <w:cs/>
          <w:lang w:val="ar_AE" w:bidi="ar_AE"/>
        </w:rPr>
      </w:r>
      <w:r>
        <w:rPr>
          <w:rtl/>
          <w:cs/>
          <w:lang w:val="ar_AE" w:bidi="ar_AE"/>
        </w:rPr>
        <w:t xml:space="preserve">هنا، تُستخدم </w:t>
      </w:r>
      <w:r>
        <w:rPr>
          <w:b/>
          <w:rtl/>
          <w:cs/>
          <w:lang w:val="ar_AE" w:bidi="ar_AE"/>
        </w:rPr>
        <w:t>الخطية</w:t>
      </w:r>
      <w:r>
        <w:rPr>
          <w:rtl/>
          <w:cs/>
          <w:lang w:val="ar_AE" w:bidi="ar_AE"/>
        </w:rPr>
        <w:t xml:space="preserve"> كفعل ثم تُكرر كاسم للتأكيد. مع كلمة </w:t>
      </w:r>
      <w:r>
        <w:rPr>
          <w:b/>
          <w:rtl/>
          <w:cs/>
          <w:lang w:val="ar_AE" w:bidi="ar_AE"/>
        </w:rPr>
        <w:t>عظيمة</w:t>
      </w:r>
      <w:r>
        <w:rPr>
          <w:rtl/>
          <w:cs/>
          <w:lang w:val="ar_AE" w:bidi="ar_AE"/>
        </w:rPr>
        <w:t>، وذلك يشير إلى أن الناس ارتكبوا خطايا بشكل سيء جدًا جدًا. إذا لم يكن تكرار الكلمات بهذه الطريقة سيخلق تأكيدًا، استخدم شكلًا آخر في لغتك لتحقيق ذلك. ترجمة بديلة: "لقد ارتكبتم خطايا بشكل كبير للغاية"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30 (#2)</w:t>
      </w:r>
      <w:r>
        <w:rPr>
          <w:rtl/>
          <w:cs/>
          <w:lang w:val="ar_AE" w:bidi="ar_AE"/>
        </w:rPr>
      </w:r>
    </w:p>
    <w:p>
      <w:pPr>
        <w:bidi/>
      </w:pPr>
      <w:r>
        <w:rPr>
          <w:rtl/>
          <w:cs/>
          <w:lang w:val="ar_AE" w:bidi="ar_AE"/>
        </w:rPr>
      </w:r>
      <w:r>
        <w:rPr>
          <w:rtl/>
          <w:cs/>
          <w:lang w:val="ar_AE" w:bidi="ar_AE"/>
        </w:rPr>
        <w:t>חֲטָאתֶ֖ם חֲטָאָ֣ה גְדֹלָ֑ה &amp; חַטַּאתְ⁠כֶֽם</w:t>
      </w:r>
    </w:p>
    <w:p>
      <w:pPr>
        <w:bidi/>
      </w:pPr>
      <w:r>
        <w:rPr>
          <w:rtl/>
          <w:cs/>
          <w:lang w:val="ar_AE" w:bidi="ar_AE"/>
        </w:rPr>
      </w:r>
      <w:r>
        <w:rPr>
          <w:b/>
          <w:rtl/>
          <w:cs/>
          <w:lang w:val="ar_AE" w:bidi="ar_AE"/>
        </w:rPr>
        <w:t>"أَنْتُمْ قَدْ أَخْطَأْتُمْ خَطِيَّةً عَظِيمَةً."</w:t>
      </w:r>
      <w:r>
        <w:rPr>
          <w:rtl/>
          <w:cs/>
          <w:lang w:val="ar_AE" w:bidi="ar_AE"/>
        </w:rPr>
        <w:t xml:space="preserve"> - </w:t>
      </w:r>
      <w:r>
        <w:rPr>
          <w:b/>
          <w:rtl/>
          <w:cs/>
          <w:lang w:val="ar_AE" w:bidi="ar_AE"/>
        </w:rPr>
        <w:t>"خَطِيَّتَكُمْ"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الخطية</w:t>
      </w:r>
      <w:r>
        <w:rPr>
          <w:rtl/>
          <w:cs/>
          <w:lang w:val="ar_AE" w:bidi="ar_AE"/>
        </w:rPr>
        <w:t>، فيمكنك التعبير عن الفكرة وراءها بطريقة أخرى. انظر إلى الترجمة الإنجليزية UST.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31 (#1)</w:t>
      </w:r>
      <w:r>
        <w:rPr>
          <w:rtl/>
          <w:cs/>
          <w:lang w:val="ar_AE" w:bidi="ar_AE"/>
        </w:rPr>
      </w:r>
    </w:p>
    <w:p>
      <w:pPr>
        <w:bidi/>
      </w:pPr>
      <w:r>
        <w:rPr>
          <w:rtl/>
          <w:cs/>
          <w:lang w:val="ar_AE" w:bidi="ar_AE"/>
        </w:rPr>
      </w:r>
      <w:r>
        <w:rPr>
          <w:rtl/>
          <w:cs/>
          <w:lang w:val="ar_AE" w:bidi="ar_AE"/>
        </w:rPr>
        <w:t>חָטָ֞א הָ⁠עָ֤ם הַ⁠זֶּה֙ חֲטָאָ֣ה</w:t>
      </w:r>
    </w:p>
    <w:p>
      <w:pPr>
        <w:bidi/>
      </w:pPr>
      <w:r>
        <w:rPr>
          <w:rtl/>
          <w:cs/>
          <w:lang w:val="ar_AE" w:bidi="ar_AE"/>
        </w:rPr>
      </w:r>
      <w:r>
        <w:rPr>
          <w:b/>
          <w:rtl/>
          <w:cs/>
          <w:lang w:val="ar_AE" w:bidi="ar_AE"/>
        </w:rPr>
        <w:t>"قَدْ أَخْطَأَ هذَا الشَّعْبُ"</w:t>
      </w:r>
      <w:r>
        <w:rPr>
          <w:rtl/>
          <w:cs/>
          <w:lang w:val="ar_AE" w:bidi="ar_AE"/>
        </w:rPr>
        <w:t xml:space="preserve"> - </w:t>
      </w:r>
      <w:r>
        <w:rPr>
          <w:b/>
          <w:rtl/>
          <w:cs/>
          <w:lang w:val="ar_AE" w:bidi="ar_AE"/>
        </w:rPr>
        <w:t>"خَطِيَّةً عَظِيمَةً"</w:t>
      </w:r>
    </w:p>
    <w:p>
      <w:pPr>
        <w:bidi/>
      </w:pPr>
      <w:r>
        <w:rPr>
          <w:rtl/>
          <w:cs/>
          <w:lang w:val="ar_AE" w:bidi="ar_AE"/>
        </w:rPr>
      </w:r>
      <w:r>
        <w:rPr>
          <w:rtl/>
          <w:cs/>
          <w:lang w:val="ar_AE" w:bidi="ar_AE"/>
        </w:rPr>
        <w:t xml:space="preserve">هنا، تُستخدم </w:t>
      </w:r>
      <w:r>
        <w:rPr>
          <w:b/>
          <w:rtl/>
          <w:cs/>
          <w:lang w:val="ar_AE" w:bidi="ar_AE"/>
        </w:rPr>
        <w:t>الخطية</w:t>
      </w:r>
      <w:r>
        <w:rPr>
          <w:rtl/>
          <w:cs/>
          <w:lang w:val="ar_AE" w:bidi="ar_AE"/>
        </w:rPr>
        <w:t xml:space="preserve"> كفعل ثم تُكرر كاسم للتأكيد. ومع كلمة </w:t>
      </w:r>
      <w:r>
        <w:rPr>
          <w:b/>
          <w:rtl/>
          <w:cs/>
          <w:lang w:val="ar_AE" w:bidi="ar_AE"/>
        </w:rPr>
        <w:t>عظيمة</w:t>
      </w:r>
      <w:r>
        <w:rPr>
          <w:rtl/>
          <w:cs/>
          <w:lang w:val="ar_AE" w:bidi="ar_AE"/>
        </w:rPr>
        <w:t>، فإن ذلك يُشير إلى أن الشعب قد ارتكب خطية كبيرة جدًا. إذا لم يكن تكرار الكلمات بهذه الطريقة يخلق تأكيدًا، استخدم شكلًا آخر في لغتك لتحقيق ذلك. ترجمة بديلة: "هذا الشعب قد ارتكب خطية شديدة السوء"</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31 (#2)</w:t>
      </w:r>
      <w:r>
        <w:rPr>
          <w:rtl/>
          <w:cs/>
          <w:lang w:val="ar_AE" w:bidi="ar_AE"/>
        </w:rPr>
      </w:r>
    </w:p>
    <w:p>
      <w:pPr>
        <w:bidi/>
      </w:pPr>
      <w:r>
        <w:rPr>
          <w:rtl/>
          <w:cs/>
          <w:lang w:val="ar_AE" w:bidi="ar_AE"/>
        </w:rPr>
      </w:r>
      <w:r>
        <w:rPr>
          <w:rtl/>
          <w:cs/>
          <w:lang w:val="ar_AE" w:bidi="ar_AE"/>
        </w:rPr>
        <w:t>חֲטָאָ֣ה</w:t>
      </w:r>
    </w:p>
    <w:p>
      <w:pPr>
        <w:bidi/>
      </w:pPr>
      <w:r>
        <w:rPr>
          <w:rtl/>
          <w:cs/>
          <w:lang w:val="ar_AE" w:bidi="ar_AE"/>
        </w:rPr>
      </w:r>
      <w:r>
        <w:rPr>
          <w:b/>
          <w:rtl/>
          <w:cs/>
          <w:lang w:val="ar_AE" w:bidi="ar_AE"/>
        </w:rPr>
        <w:t>"خطية"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الخطية</w:t>
      </w:r>
      <w:r>
        <w:rPr>
          <w:rtl/>
          <w:cs/>
          <w:lang w:val="ar_AE" w:bidi="ar_AE"/>
        </w:rPr>
        <w:t>، فيمكنك التعبير عن الفكرة وراءها بطريقة أخرى. انظر إلى الترجمة الإنجليزية UST.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31 (#3)</w:t>
      </w:r>
      <w:r>
        <w:rPr>
          <w:rtl/>
          <w:cs/>
          <w:lang w:val="ar_AE" w:bidi="ar_AE"/>
        </w:rPr>
      </w:r>
    </w:p>
    <w:p>
      <w:pPr>
        <w:bidi/>
      </w:pPr>
      <w:r>
        <w:rPr>
          <w:rtl/>
          <w:cs/>
          <w:lang w:val="ar_AE" w:bidi="ar_AE"/>
        </w:rPr>
      </w:r>
      <w:r>
        <w:rPr>
          <w:rtl/>
          <w:cs/>
          <w:lang w:val="ar_AE" w:bidi="ar_AE"/>
        </w:rPr>
        <w:t>אֱלֹהֵ֥י</w:t>
      </w:r>
    </w:p>
    <w:p>
      <w:pPr>
        <w:bidi/>
      </w:pPr>
      <w:r>
        <w:rPr>
          <w:rtl/>
          <w:cs/>
          <w:lang w:val="ar_AE" w:bidi="ar_AE"/>
        </w:rPr>
      </w:r>
      <w:r>
        <w:rPr>
          <w:b/>
          <w:rtl/>
          <w:cs/>
          <w:lang w:val="ar_AE" w:bidi="ar_AE"/>
        </w:rPr>
        <w:t>"آلهة"</w:t>
      </w:r>
    </w:p>
    <w:p>
      <w:pPr>
        <w:bidi/>
      </w:pPr>
      <w:r>
        <w:rPr>
          <w:rtl/>
          <w:cs/>
          <w:lang w:val="ar_AE" w:bidi="ar_AE"/>
        </w:rPr>
      </w:r>
      <w:r>
        <w:rPr>
          <w:rtl/>
          <w:cs/>
          <w:lang w:val="ar_AE" w:bidi="ar_AE"/>
        </w:rPr>
        <w:t>ترجمة بديلة: "إله"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32 (#1)</w:t>
      </w:r>
      <w:r>
        <w:rPr>
          <w:rtl/>
          <w:cs/>
          <w:lang w:val="ar_AE" w:bidi="ar_AE"/>
        </w:rPr>
      </w:r>
    </w:p>
    <w:p>
      <w:pPr>
        <w:bidi/>
      </w:pPr>
      <w:r>
        <w:rPr>
          <w:rtl/>
          <w:cs/>
          <w:lang w:val="ar_AE" w:bidi="ar_AE"/>
        </w:rPr>
      </w:r>
      <w:r>
        <w:rPr>
          <w:rtl/>
          <w:cs/>
          <w:lang w:val="ar_AE" w:bidi="ar_AE"/>
        </w:rPr>
        <w:t>וְ⁠עַתָּ֖ה אִם־תִּשָּׂ֣א חַטָּאתָ֑⁠ם</w:t>
      </w:r>
    </w:p>
    <w:p>
      <w:pPr>
        <w:bidi/>
      </w:pPr>
      <w:r>
        <w:rPr>
          <w:rtl/>
          <w:cs/>
          <w:lang w:val="ar_AE" w:bidi="ar_AE"/>
        </w:rPr>
      </w:r>
      <w:r>
        <w:rPr>
          <w:b/>
          <w:rtl/>
          <w:cs/>
          <w:lang w:val="ar_AE" w:bidi="ar_AE"/>
        </w:rPr>
        <w:t>"وَالآنَ إِنْ غَفَرْتَ خَطِيَّتَهُمْ"</w:t>
      </w:r>
    </w:p>
    <w:p>
      <w:pPr>
        <w:bidi/>
      </w:pPr>
      <w:r>
        <w:rPr>
          <w:rtl/>
          <w:cs/>
          <w:lang w:val="ar_AE" w:bidi="ar_AE"/>
        </w:rPr>
      </w:r>
      <w:r>
        <w:rPr>
          <w:rtl/>
          <w:cs/>
          <w:lang w:val="ar_AE" w:bidi="ar_AE"/>
        </w:rPr>
        <w:t>يقوم موسى بحذف استنتاجه، ربما كوسيلة لجعل هذه العبارة الشرطية تبدو كطلب، أو ربما لتجنب اقتراح ما سيكون جيدًا لله أن يفعله. ومع ذلك، إذا كان حذف الاستنتاج سيُساء فهمه في لغتك، فقد تحتاج إلى إعادة صياغته أو إضافة الاستنتاج الضمني. ترجمة بديلة: "ولكن الآن، إذا غفرت خطيتهم، فهذا جيد!"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32 (#2)</w:t>
      </w:r>
      <w:r>
        <w:rPr>
          <w:rtl/>
          <w:cs/>
          <w:lang w:val="ar_AE" w:bidi="ar_AE"/>
        </w:rPr>
      </w:r>
    </w:p>
    <w:p>
      <w:pPr>
        <w:bidi/>
      </w:pPr>
      <w:r>
        <w:rPr>
          <w:rtl/>
          <w:cs/>
          <w:lang w:val="ar_AE" w:bidi="ar_AE"/>
        </w:rPr>
      </w:r>
      <w:r>
        <w:rPr>
          <w:rtl/>
          <w:cs/>
          <w:lang w:val="ar_AE" w:bidi="ar_AE"/>
        </w:rPr>
        <w:t>מְחֵ֣⁠נִי</w:t>
      </w:r>
    </w:p>
    <w:p>
      <w:pPr>
        <w:bidi/>
      </w:pPr>
      <w:r>
        <w:rPr>
          <w:rtl/>
          <w:cs/>
          <w:lang w:val="ar_AE" w:bidi="ar_AE"/>
        </w:rPr>
      </w:r>
      <w:r>
        <w:rPr>
          <w:b/>
          <w:rtl/>
          <w:cs/>
          <w:lang w:val="ar_AE" w:bidi="ar_AE"/>
        </w:rPr>
        <w:t>"وَإِلاَّ فَامْحُنِي (أنا) من"</w:t>
      </w:r>
    </w:p>
    <w:p>
      <w:pPr>
        <w:bidi/>
      </w:pPr>
      <w:r>
        <w:rPr>
          <w:rtl/>
          <w:cs/>
          <w:lang w:val="ar_AE" w:bidi="ar_AE"/>
        </w:rPr>
      </w:r>
      <w:r>
        <w:rPr>
          <w:rtl/>
          <w:cs/>
          <w:lang w:val="ar_AE" w:bidi="ar_AE"/>
        </w:rPr>
        <w:t xml:space="preserve">هنا، يشير الضمير </w:t>
      </w:r>
      <w:r>
        <w:rPr>
          <w:b/>
          <w:rtl/>
          <w:cs/>
          <w:lang w:val="ar_AE" w:bidi="ar_AE"/>
        </w:rPr>
        <w:t>أنا</w:t>
      </w:r>
      <w:r>
        <w:rPr>
          <w:rtl/>
          <w:cs/>
          <w:lang w:val="ar_AE" w:bidi="ar_AE"/>
        </w:rPr>
        <w:t xml:space="preserve"> إلى اسم موسى. ترجمة بديلة: "امحُ اسمي من"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32 (#3)</w:t>
      </w:r>
      <w:r>
        <w:rPr>
          <w:rtl/>
          <w:cs/>
          <w:lang w:val="ar_AE" w:bidi="ar_AE"/>
        </w:rPr>
      </w:r>
    </w:p>
    <w:p>
      <w:pPr>
        <w:bidi/>
      </w:pPr>
      <w:r>
        <w:rPr>
          <w:rtl/>
          <w:cs/>
          <w:lang w:val="ar_AE" w:bidi="ar_AE"/>
        </w:rPr>
      </w:r>
      <w:r>
        <w:rPr>
          <w:rtl/>
          <w:cs/>
          <w:lang w:val="ar_AE" w:bidi="ar_AE"/>
        </w:rPr>
        <w:t>אֲשֶׁ֥ר כָּתָֽבְתָּ</w:t>
      </w:r>
    </w:p>
    <w:p>
      <w:pPr>
        <w:bidi/>
      </w:pPr>
      <w:r>
        <w:rPr>
          <w:rtl/>
          <w:cs/>
          <w:lang w:val="ar_AE" w:bidi="ar_AE"/>
        </w:rPr>
      </w:r>
      <w:r>
        <w:rPr>
          <w:b/>
          <w:rtl/>
          <w:cs/>
          <w:lang w:val="ar_AE" w:bidi="ar_AE"/>
        </w:rPr>
        <w:t>"الَّذِي كَتَبْتَ"</w:t>
      </w:r>
    </w:p>
    <w:p>
      <w:pPr>
        <w:bidi/>
      </w:pPr>
      <w:r>
        <w:rPr>
          <w:rtl/>
          <w:cs/>
          <w:lang w:val="ar_AE" w:bidi="ar_AE"/>
        </w:rPr>
      </w:r>
      <w:r>
        <w:rPr>
          <w:rtl/>
          <w:cs/>
          <w:lang w:val="ar_AE" w:bidi="ar_AE"/>
        </w:rPr>
        <w:t>إذا كان ذلك سيفيد قراءك، فيمكنك التعبير عما كتبه الله في الكتاب بشكل صريح. ترجمة بديلة: "الذي كتبت فيه أسماء شعبك"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33 (#1)</w:t>
      </w:r>
      <w:r>
        <w:rPr>
          <w:rtl/>
          <w:cs/>
          <w:lang w:val="ar_AE" w:bidi="ar_AE"/>
        </w:rPr>
      </w:r>
    </w:p>
    <w:p>
      <w:pPr>
        <w:bidi/>
      </w:pPr>
      <w:r>
        <w:rPr>
          <w:rtl/>
          <w:cs/>
          <w:lang w:val="ar_AE" w:bidi="ar_AE"/>
        </w:rPr>
      </w:r>
      <w:r>
        <w:rPr>
          <w:rtl/>
          <w:cs/>
          <w:lang w:val="ar_AE" w:bidi="ar_AE"/>
        </w:rPr>
        <w:t>אֶמְחֶ֖⁠נּוּ מִ⁠סִּפְרִֽ⁠י</w:t>
      </w:r>
    </w:p>
    <w:p>
      <w:pPr>
        <w:bidi/>
      </w:pPr>
      <w:r>
        <w:rPr>
          <w:rtl/>
          <w:cs/>
          <w:lang w:val="ar_AE" w:bidi="ar_AE"/>
        </w:rPr>
      </w:r>
      <w:r>
        <w:rPr>
          <w:b/>
          <w:rtl/>
          <w:cs/>
          <w:lang w:val="ar_AE" w:bidi="ar_AE"/>
        </w:rPr>
        <w:t>"أَمْحُو(هُ) مِنْ كِتَابِي"</w:t>
      </w:r>
    </w:p>
    <w:p>
      <w:pPr>
        <w:bidi/>
      </w:pPr>
      <w:r>
        <w:rPr>
          <w:rtl/>
          <w:cs/>
          <w:lang w:val="ar_AE" w:bidi="ar_AE"/>
        </w:rPr>
      </w:r>
      <w:r>
        <w:rPr>
          <w:rtl/>
          <w:cs/>
          <w:lang w:val="ar_AE" w:bidi="ar_AE"/>
        </w:rPr>
        <w:t xml:space="preserve">هنا، الضمير </w:t>
      </w:r>
      <w:r>
        <w:rPr>
          <w:b/>
          <w:rtl/>
          <w:cs/>
          <w:lang w:val="ar_AE" w:bidi="ar_AE"/>
        </w:rPr>
        <w:t>هو</w:t>
      </w:r>
      <w:r>
        <w:rPr>
          <w:rtl/>
          <w:cs/>
          <w:lang w:val="ar_AE" w:bidi="ar_AE"/>
        </w:rPr>
        <w:t xml:space="preserve"> يمثل اسم ذلك الشخص. ترجمة بديلة: "سأمحو اسم ذلك الشخص من كتابي"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33 (#2)</w:t>
      </w:r>
      <w:r>
        <w:rPr>
          <w:rtl/>
          <w:cs/>
          <w:lang w:val="ar_AE" w:bidi="ar_AE"/>
        </w:rPr>
      </w:r>
    </w:p>
    <w:p>
      <w:pPr>
        <w:bidi/>
      </w:pPr>
      <w:r>
        <w:rPr>
          <w:rtl/>
          <w:cs/>
          <w:lang w:val="ar_AE" w:bidi="ar_AE"/>
        </w:rPr>
      </w:r>
      <w:r>
        <w:rPr>
          <w:rtl/>
          <w:cs/>
          <w:lang w:val="ar_AE" w:bidi="ar_AE"/>
        </w:rPr>
        <w:t>מִ⁠סִּפְרִֽ⁠י</w:t>
      </w:r>
    </w:p>
    <w:p>
      <w:pPr>
        <w:bidi/>
      </w:pPr>
      <w:r>
        <w:rPr>
          <w:rtl/>
          <w:cs/>
          <w:lang w:val="ar_AE" w:bidi="ar_AE"/>
        </w:rPr>
      </w:r>
      <w:r>
        <w:rPr>
          <w:b/>
          <w:rtl/>
          <w:cs/>
          <w:lang w:val="ar_AE" w:bidi="ar_AE"/>
        </w:rPr>
        <w:t>"من كتابي"</w:t>
      </w:r>
    </w:p>
    <w:p>
      <w:pPr>
        <w:bidi/>
      </w:pPr>
      <w:r>
        <w:rPr>
          <w:rtl/>
          <w:cs/>
          <w:lang w:val="ar_AE" w:bidi="ar_AE"/>
        </w:rPr>
      </w:r>
      <w:r>
        <w:rPr>
          <w:rtl/>
          <w:cs/>
          <w:lang w:val="ar_AE" w:bidi="ar_AE"/>
        </w:rPr>
        <w:t xml:space="preserve">هذا يشير إلى كتاب الرَّب الذي تحدث عنه موسى في </w:t>
      </w:r>
      <w:r>
        <w:rPr>
          <w:rtl/>
          <w:cs/>
          <w:lang w:val="ar_AE" w:bidi="ar_AE"/>
        </w:rPr>
        <w:t>خروج 32:32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34 (#1)</w:t>
      </w:r>
      <w:r>
        <w:rPr>
          <w:rtl/>
          <w:cs/>
          <w:lang w:val="ar_AE" w:bidi="ar_AE"/>
        </w:rPr>
      </w:r>
    </w:p>
    <w:p>
      <w:pPr>
        <w:bidi/>
      </w:pPr>
      <w:r>
        <w:rPr>
          <w:rtl/>
          <w:cs/>
          <w:lang w:val="ar_AE" w:bidi="ar_AE"/>
        </w:rPr>
      </w:r>
      <w:r>
        <w:rPr>
          <w:rtl/>
          <w:cs/>
          <w:lang w:val="ar_AE" w:bidi="ar_AE"/>
        </w:rPr>
        <w:t>וּ⁠בְ⁠י֣וֹם פָּקְדִ֔⁠י וּ⁠פָקַדְתִּ֥י עֲלֵי⁠הֶ֖ם חַטָּאתָֽ⁠ם</w:t>
      </w:r>
    </w:p>
    <w:p>
      <w:pPr>
        <w:bidi/>
      </w:pPr>
      <w:r>
        <w:rPr>
          <w:rtl/>
          <w:cs/>
          <w:lang w:val="ar_AE" w:bidi="ar_AE"/>
        </w:rPr>
      </w:r>
      <w:r>
        <w:rPr>
          <w:b/>
          <w:rtl/>
          <w:cs/>
          <w:lang w:val="ar_AE" w:bidi="ar_AE"/>
        </w:rPr>
        <w:t>"وَلكِنْ فِي يَوْمِ افْتِقَادِي أَفْتَقِدُ فِيهِمْ خَطِيَّتَهُمْ"</w:t>
      </w:r>
    </w:p>
    <w:p>
      <w:pPr>
        <w:bidi/>
      </w:pPr>
      <w:r>
        <w:rPr>
          <w:rtl/>
          <w:cs/>
          <w:lang w:val="ar_AE" w:bidi="ar_AE"/>
        </w:rPr>
      </w:r>
      <w:r>
        <w:rPr>
          <w:rtl/>
          <w:cs/>
          <w:lang w:val="ar_AE" w:bidi="ar_AE"/>
        </w:rPr>
        <w:t>يوضح الرب أنه سيعاقب الناس لأنهم أخطأوا بصنع وعبادة الصنم. إذا كان ذلك أنسب في لغتك، فيمكنك عكس ترتيب هذه العبارات، حيث إن العبارة الثانية تقدم السبب للنتيجة التي تصفها العبارة الأولى. ترجمة بديلة: "ومع ذلك، لأنهم أخطأوا، في يوم من الأيام أفتقدهم لمعاقبتهم."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35 (#1)</w:t>
      </w:r>
      <w:r>
        <w:rPr>
          <w:rtl/>
          <w:cs/>
          <w:lang w:val="ar_AE" w:bidi="ar_AE"/>
        </w:rPr>
      </w:r>
    </w:p>
    <w:p>
      <w:pPr>
        <w:bidi/>
      </w:pPr>
      <w:r>
        <w:rPr>
          <w:rtl/>
          <w:cs/>
          <w:lang w:val="ar_AE" w:bidi="ar_AE"/>
        </w:rPr>
      </w:r>
      <w:r>
        <w:rPr>
          <w:rtl/>
          <w:cs/>
          <w:lang w:val="ar_AE" w:bidi="ar_AE"/>
        </w:rPr>
        <w:t>עָשׂ֣וּ אֶת־הָ⁠עֵ֔גֶל אֲשֶׁ֥ר עָשָׂ֖ה אַהֲרֹֽן</w:t>
      </w:r>
    </w:p>
    <w:p>
      <w:pPr>
        <w:bidi/>
      </w:pPr>
      <w:r>
        <w:rPr>
          <w:rtl/>
          <w:cs/>
          <w:lang w:val="ar_AE" w:bidi="ar_AE"/>
        </w:rPr>
      </w:r>
      <w:r>
        <w:rPr>
          <w:b/>
          <w:rtl/>
          <w:cs/>
          <w:lang w:val="ar_AE" w:bidi="ar_AE"/>
        </w:rPr>
        <w:t>"لأَنَّهُمْ صَنَعُوا الْعِجْلَ (الَّذِي صَنَعَهُ هَارُونُ"</w:t>
      </w:r>
    </w:p>
    <w:p>
      <w:pPr>
        <w:bidi/>
      </w:pPr>
      <w:r>
        <w:rPr>
          <w:rtl/>
          <w:cs/>
          <w:lang w:val="ar_AE" w:bidi="ar_AE"/>
        </w:rPr>
      </w:r>
      <w:r>
        <w:rPr>
          <w:rtl/>
          <w:cs/>
          <w:lang w:val="ar_AE" w:bidi="ar_AE"/>
        </w:rPr>
        <w:t>يُشار إلى الشعب كما لو أنهم صنعوا العجل بأنفسهم (مع هارون) وذلك لأنهم طلبوه وأعطوا ذهبهم من أجله. إذا كان ذلك مفيدًا لقرائك، فيمكنك التعبير عن ذلك بشكل صريح. ترجمة بديلة: "كانوا مذنبين مع هارون في صنع العجل"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35 (#2)</w:t>
      </w:r>
      <w:r>
        <w:rPr>
          <w:rtl/>
          <w:cs/>
          <w:lang w:val="ar_AE" w:bidi="ar_AE"/>
        </w:rPr>
      </w:r>
    </w:p>
    <w:p>
      <w:pPr>
        <w:bidi/>
      </w:pPr>
      <w:r>
        <w:rPr>
          <w:rtl/>
          <w:cs/>
          <w:lang w:val="ar_AE" w:bidi="ar_AE"/>
        </w:rPr>
      </w:r>
      <w:r>
        <w:rPr>
          <w:rtl/>
          <w:cs/>
          <w:lang w:val="ar_AE" w:bidi="ar_AE"/>
        </w:rPr>
        <w:t>וַ⁠יִּגֹּ֥ף יְהוָ֖ה אֶת־הָ⁠עָ֑ם עַ֚ל אֲשֶׁ֣ר עָשׂ֣וּ אֶת־הָ⁠עֵ֔גֶל אֲשֶׁ֥ר עָשָׂ֖ה אַהֲרֹֽן</w:t>
      </w:r>
    </w:p>
    <w:p>
      <w:pPr>
        <w:bidi/>
      </w:pPr>
      <w:r>
        <w:rPr>
          <w:rtl/>
          <w:cs/>
          <w:lang w:val="ar_AE" w:bidi="ar_AE"/>
        </w:rPr>
      </w:r>
      <w:r>
        <w:rPr>
          <w:b/>
          <w:rtl/>
          <w:cs/>
          <w:lang w:val="ar_AE" w:bidi="ar_AE"/>
        </w:rPr>
        <w:t>"فَضَرَبَ الرَّبُّ الشَّعْبَ، لأَنَّهُمْ صَنَعُوا الْعِجْلَ (الَّذِي صَنَعَهُ هَارُونُ)"</w:t>
      </w:r>
    </w:p>
    <w:p>
      <w:pPr>
        <w:bidi/>
      </w:pPr>
      <w:r>
        <w:rPr>
          <w:rtl/>
          <w:cs/>
          <w:lang w:val="ar_AE" w:bidi="ar_AE"/>
        </w:rPr>
      </w:r>
      <w:r>
        <w:rPr>
          <w:rtl/>
          <w:cs/>
          <w:lang w:val="ar_AE" w:bidi="ar_AE"/>
        </w:rPr>
        <w:t>إذا كان ذلك أنسب وأكثر طبيعية في لغتك، فيمكنك عكس ترتيب هذه العبارات، حيث إن العبارة الثانية تقدم السبب للنتيجة التي تصفها العبارة الأولى. ترجمة بديلة: "ولأنهم صنعوا العجل (الذي صنعه هارون)، ضرب الرب الشعب"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33</w:t>
      </w:r>
      <w:r>
        <w:rPr>
          <w:rtl/>
          <w:cs/>
          <w:lang w:val="ar_AE" w:bidi="ar_AE"/>
        </w:rPr>
      </w:r>
    </w:p>
    <w:p>
      <w:pPr>
        <w:bidi/>
      </w:pPr>
      <w:r>
        <w:rPr>
          <w:rtl/>
          <w:cs/>
          <w:lang w:val="ar_AE" w:bidi="ar_AE"/>
        </w:rPr>
      </w:r>
      <w:r>
        <w:rPr>
          <w:rtl/>
          <w:cs/>
          <w:lang w:val="ar_AE" w:bidi="ar_AE"/>
        </w:rPr>
        <w:t>يتعلق هذا الأصحاح بشكل كبير بموسى الذي يواصل الطلب من أجل إقامة علاقة أوثق بين الرب ونفسه وبين الرب والشعب. ويتم تناول عدد من القضايا اللاهوتية المهمة، خاصة قداسة الرب وشخصيته. تظهر عدة مصطلحات رئيسية.</w:t>
      </w:r>
    </w:p>
    <w:p>
      <w:pPr>
        <w:pStyle w:val="Heading3"/>
        <w:bidi/>
      </w:pPr>
      <w:r>
        <w:rPr>
          <w:rtl/>
          <w:cs/>
          <w:lang w:val="ar_AE" w:bidi="ar_AE"/>
        </w:rPr>
        <w:t>البنية (الهيكل):</w:t>
      </w:r>
    </w:p>
    <w:p>
      <w:pPr>
        <w:pStyle w:val="ListBullet"/>
        <w:bidi/>
        <w:spacing w:line="240" w:lineRule="auto"/>
        <w:ind w:left="720"/>
      </w:pPr>
      <w:r>
        <w:rPr>
          <w:rtl/>
          <w:cs/>
          <w:lang w:val="ar_AE" w:bidi="ar_AE"/>
        </w:rPr>
      </w:r>
      <w:r>
        <w:rPr>
          <w:rtl/>
          <w:cs/>
          <w:lang w:val="ar_AE" w:bidi="ar_AE"/>
        </w:rPr>
        <w:t>الآيات 1–6: موسى يطلب من الرب أن يسير مع إسرائيل</w:t>
      </w:r>
    </w:p>
    <w:p>
      <w:pPr>
        <w:pStyle w:val="ListBullet"/>
        <w:bidi/>
        <w:spacing w:line="240" w:lineRule="auto"/>
        <w:ind w:left="720"/>
      </w:pPr>
      <w:r>
        <w:rPr>
          <w:rtl/>
          <w:cs/>
          <w:lang w:val="ar_AE" w:bidi="ar_AE"/>
        </w:rPr>
      </w:r>
      <w:r>
        <w:rPr>
          <w:rtl/>
          <w:cs/>
          <w:lang w:val="ar_AE" w:bidi="ar_AE"/>
        </w:rPr>
        <w:t>الآيات 7–11: خيمة مؤقتة للاجتماع</w:t>
      </w:r>
    </w:p>
    <w:p>
      <w:pPr>
        <w:pStyle w:val="ListBullet"/>
        <w:bidi/>
        <w:spacing w:line="240" w:lineRule="auto"/>
        <w:ind w:left="720"/>
      </w:pPr>
      <w:r>
        <w:rPr>
          <w:rtl/>
          <w:cs/>
          <w:lang w:val="ar_AE" w:bidi="ar_AE"/>
        </w:rPr>
      </w:r>
      <w:r>
        <w:rPr>
          <w:rtl/>
          <w:cs/>
          <w:lang w:val="ar_AE" w:bidi="ar_AE"/>
        </w:rPr>
        <w:t>الآيات 12–23: موسى يطلب من الرب أن يرى مجده</w:t>
      </w:r>
    </w:p>
    <w:p>
      <w:pPr>
        <w:pStyle w:val="Heading3"/>
        <w:bidi/>
      </w:pPr>
      <w:r>
        <w:rPr>
          <w:rtl/>
          <w:cs/>
          <w:lang w:val="ar_AE" w:bidi="ar_AE"/>
        </w:rPr>
        <w:t>مشكلات محتملة في الترجمة</w:t>
      </w:r>
    </w:p>
    <w:p>
      <w:pPr>
        <w:bidi/>
      </w:pPr>
      <w:r>
        <w:rPr>
          <w:rtl/>
          <w:cs/>
          <w:lang w:val="ar_AE" w:bidi="ar_AE"/>
        </w:rPr>
      </w:r>
      <w:r>
        <w:rPr>
          <w:rtl/>
          <w:cs/>
          <w:lang w:val="ar_AE" w:bidi="ar_AE"/>
        </w:rPr>
        <w:t>يبدو أن تصريح الرب لموسى في الآية 5 قد وقع قبل رد فعل الناس في الآية 4، لذا في بعض اللغات قد يكون من الضروري عكس الترتيب بينهما.</w:t>
      </w:r>
    </w:p>
    <w:p>
      <w:pPr>
        <w:bidi/>
      </w:pPr>
      <w:r>
        <w:rPr>
          <w:rtl/>
          <w:cs/>
          <w:lang w:val="ar_AE" w:bidi="ar_AE"/>
        </w:rPr>
      </w:r>
      <w:r>
        <w:rPr>
          <w:rtl/>
          <w:cs/>
          <w:lang w:val="ar_AE" w:bidi="ar_AE"/>
        </w:rPr>
        <w:t>تظهر الآيات 7–11 كخلفية، وتُقَدِّم معلومات عامة عن فترة زمنية غير محددة بدقة. تيقن من أن هذا واضح في كيفية تنظيمك لهذه الآيات. انظر إلى بداية الآية 7 في ترجمة UST. بينما يُستخدم المصطلح في الآيات 7–11 بشكل متبادل مع المسكن الذي سيتم بناؤه في الأصحاحات 35–39، إلا أنها تشير إلى خيمة مؤقتة ومختلفة. إحدى الخصائص المميزة هي أنها تقع بعيدًا عن المخيم (المحلة)، بينما سيكون المسكن في وسط المحلة.</w:t>
      </w:r>
    </w:p>
    <w:p>
      <w:pPr>
        <w:bidi/>
      </w:pPr>
      <w:r>
        <w:rPr>
          <w:rtl/>
          <w:cs/>
          <w:lang w:val="ar_AE" w:bidi="ar_AE"/>
        </w:rPr>
      </w:r>
      <w:r>
        <w:rPr>
          <w:rtl/>
          <w:cs/>
          <w:lang w:val="ar_AE" w:bidi="ar_AE"/>
        </w:rPr>
        <w:t xml:space="preserve">تشير كلمة </w:t>
      </w:r>
      <w:r>
        <w:rPr>
          <w:b/>
          <w:rtl/>
          <w:cs/>
          <w:lang w:val="ar_AE" w:bidi="ar_AE"/>
        </w:rPr>
        <w:t>الخيمة</w:t>
      </w:r>
      <w:r>
        <w:rPr>
          <w:rtl/>
          <w:cs/>
          <w:lang w:val="ar_AE" w:bidi="ar_AE"/>
        </w:rPr>
        <w:t xml:space="preserve"> في الآيات 7–11 إما إلى "خيمة الاجتماع" المؤقتة التي أقامها موسى أو إلى الخيام التي عاش فيها بنو إسرائيل. يُرجى الانتباه خلال هذه الآيات إلى أي خيمة هي المُشار إليها.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 (#1)</w:t>
      </w:r>
      <w:r>
        <w:rPr>
          <w:rtl/>
          <w:cs/>
          <w:lang w:val="ar_AE" w:bidi="ar_AE"/>
        </w:rPr>
      </w:r>
    </w:p>
    <w:p>
      <w:pPr>
        <w:bidi/>
      </w:pPr>
      <w:r>
        <w:rPr>
          <w:rtl/>
          <w:cs/>
          <w:lang w:val="ar_AE" w:bidi="ar_AE"/>
        </w:rPr>
      </w:r>
      <w:r>
        <w:rPr>
          <w:rtl/>
          <w:cs/>
          <w:lang w:val="ar_AE" w:bidi="ar_AE"/>
        </w:rPr>
        <w:t>לֵ⁠אמֹ֔ר לְ⁠זַרְעֲ⁠ךָ֖ אֶתְּנֶֽ⁠נָּה</w:t>
      </w:r>
    </w:p>
    <w:p>
      <w:pPr>
        <w:bidi/>
      </w:pPr>
      <w:r>
        <w:rPr>
          <w:rtl/>
          <w:cs/>
          <w:lang w:val="ar_AE" w:bidi="ar_AE"/>
        </w:rPr>
      </w:r>
      <w:r>
        <w:rPr>
          <w:b/>
          <w:rtl/>
          <w:cs/>
          <w:lang w:val="ar_AE" w:bidi="ar_AE"/>
        </w:rPr>
        <w:t>"قائلًا، ‘لِنَسْلِكَ أُعْطِيهَا"</w:t>
      </w:r>
    </w:p>
    <w:p>
      <w:pPr>
        <w:bidi/>
      </w:pPr>
      <w:r>
        <w:rPr>
          <w:rtl/>
          <w:cs/>
          <w:lang w:val="ar_AE" w:bidi="ar_AE"/>
        </w:rPr>
      </w:r>
      <w:r>
        <w:rPr>
          <w:rtl/>
          <w:cs/>
          <w:lang w:val="ar_AE" w:bidi="ar_AE"/>
        </w:rPr>
        <w:t xml:space="preserve">الكلمات التي تتبع كلمة </w:t>
      </w:r>
      <w:r>
        <w:rPr>
          <w:b/>
          <w:rtl/>
          <w:cs/>
          <w:lang w:val="ar_AE" w:bidi="ar_AE"/>
        </w:rPr>
        <w:t xml:space="preserve">قائلًا </w:t>
      </w:r>
      <w:r>
        <w:rPr>
          <w:rtl/>
          <w:cs/>
          <w:lang w:val="ar_AE" w:bidi="ar_AE"/>
        </w:rPr>
        <w:t>هي اقتباس من المستوى الثاني. وقد يكون من المفيد لقرائك الإشارة إلى ذلك بعلامات اقتباس المستوى الثاني أو بأي علامات ترقيم أو أشكال أخرى تستخدمها لغتك للإشارة إلى اقتباس داخل اقتباس. ومع ذلك، قد ترغب في ترجمة هذا كاقتباس غير مباشر لتقليل مستويات الاقتباسات في هذه الفقرة. انظر ترجمة UST.</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2 (#1)</w:t>
      </w:r>
      <w:r>
        <w:rPr>
          <w:rtl/>
          <w:cs/>
          <w:lang w:val="ar_AE" w:bidi="ar_AE"/>
        </w:rPr>
      </w:r>
    </w:p>
    <w:p>
      <w:pPr>
        <w:bidi/>
      </w:pPr>
      <w:r>
        <w:rPr>
          <w:rtl/>
          <w:cs/>
          <w:lang w:val="ar_AE" w:bidi="ar_AE"/>
        </w:rPr>
      </w:r>
      <w:r>
        <w:rPr>
          <w:rtl/>
          <w:cs/>
          <w:lang w:val="ar_AE" w:bidi="ar_AE"/>
        </w:rPr>
        <w:t>וְ⁠שָׁלַחְתִּ֥י לְ⁠פָנֶ֖י⁠ךָ מַלְאָ֑ךְ וְ⁠גֵֽרַשְׁתִּ֗י אֶת־הַֽ⁠כְּנַעֲנִי֙ הָֽ⁠אֱמֹרִ֔י וְ⁠הַֽ⁠חִתִּי֙ וְ⁠הַ⁠פְּרִזִּ֔י הַ⁠חִוִּ֖י וְ⁠הַ⁠יְבוּסִֽי</w:t>
      </w:r>
    </w:p>
    <w:p>
      <w:pPr>
        <w:bidi/>
      </w:pPr>
      <w:r>
        <w:rPr>
          <w:rtl/>
          <w:cs/>
          <w:lang w:val="ar_AE" w:bidi="ar_AE"/>
        </w:rPr>
      </w:r>
      <w:r>
        <w:rPr>
          <w:b/>
          <w:rtl/>
          <w:cs/>
          <w:lang w:val="ar_AE" w:bidi="ar_AE"/>
        </w:rPr>
        <w:t>"وَأَنَا أُرْسِلُ أَمَامَكَ مَلاَكًا، وَأَطْرُدُ الْكَنْعَانِيِّينَ وَالأَمُورِيِّينَ وَالْحِثِّيِّينَ وَالْفِرِزِّيِّينَ وَالْحِوِّيِّينَ وَالْيَبُوسِيِّينَ"</w:t>
      </w:r>
    </w:p>
    <w:p>
      <w:pPr>
        <w:bidi/>
      </w:pPr>
      <w:r>
        <w:rPr>
          <w:rtl/>
          <w:cs/>
          <w:lang w:val="ar_AE" w:bidi="ar_AE"/>
        </w:rPr>
      </w:r>
      <w:r>
        <w:rPr>
          <w:rtl/>
          <w:cs/>
          <w:lang w:val="ar_AE" w:bidi="ar_AE"/>
        </w:rPr>
        <w:t xml:space="preserve">انظر كيف ترجمت هذا في </w:t>
      </w:r>
      <w:r>
        <w:rPr>
          <w:rtl/>
          <w:cs/>
          <w:lang w:val="ar_AE" w:bidi="ar_AE"/>
        </w:rPr>
        <w:t>خروج 23:20</w:t>
      </w:r>
      <w:r>
        <w:rPr>
          <w:rtl/>
          <w:cs/>
          <w:lang w:val="ar_AE" w:bidi="ar_AE"/>
        </w:rPr>
        <w:t xml:space="preserve"> و</w:t>
      </w:r>
      <w:r>
        <w:rPr>
          <w:rtl/>
          <w:cs/>
          <w:lang w:val="ar_AE" w:bidi="ar_AE"/>
        </w:rPr>
        <w:t>23:23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3 (#1)</w:t>
      </w:r>
      <w:r>
        <w:rPr>
          <w:rtl/>
          <w:cs/>
          <w:lang w:val="ar_AE" w:bidi="ar_AE"/>
        </w:rPr>
      </w:r>
    </w:p>
    <w:p>
      <w:pPr>
        <w:bidi/>
      </w:pPr>
      <w:r>
        <w:rPr>
          <w:rtl/>
          <w:cs/>
          <w:lang w:val="ar_AE" w:bidi="ar_AE"/>
        </w:rPr>
      </w:r>
      <w:r>
        <w:rPr>
          <w:rtl/>
          <w:cs/>
          <w:lang w:val="ar_AE" w:bidi="ar_AE"/>
        </w:rPr>
        <w:t>חָלָ֖ב וּ⁠דְבָ֑שׁ</w:t>
      </w:r>
    </w:p>
    <w:p>
      <w:pPr>
        <w:bidi/>
      </w:pPr>
      <w:r>
        <w:rPr>
          <w:rtl/>
          <w:cs/>
          <w:lang w:val="ar_AE" w:bidi="ar_AE"/>
        </w:rPr>
      </w:r>
      <w:r>
        <w:rPr>
          <w:b/>
          <w:rtl/>
          <w:cs/>
          <w:lang w:val="ar_AE" w:bidi="ar_AE"/>
        </w:rPr>
        <w:t>"تَفِيضُ} لَبَنًا وَعَسَلًا"</w:t>
      </w:r>
    </w:p>
    <w:p>
      <w:pPr>
        <w:bidi/>
      </w:pPr>
      <w:r>
        <w:rPr>
          <w:rtl/>
          <w:cs/>
          <w:lang w:val="ar_AE" w:bidi="ar_AE"/>
        </w:rPr>
      </w:r>
      <w:r>
        <w:rPr>
          <w:rtl/>
          <w:cs/>
          <w:lang w:val="ar_AE" w:bidi="ar_AE"/>
        </w:rPr>
        <w:t xml:space="preserve">هنا، </w:t>
      </w:r>
      <w:r>
        <w:rPr>
          <w:b/>
          <w:rtl/>
          <w:cs/>
          <w:lang w:val="ar_AE" w:bidi="ar_AE"/>
        </w:rPr>
        <w:t xml:space="preserve">اللبن </w:t>
      </w:r>
      <w:r>
        <w:rPr>
          <w:rtl/>
          <w:cs/>
          <w:lang w:val="ar_AE" w:bidi="ar_AE"/>
        </w:rPr>
        <w:t xml:space="preserve">هو مجاز للحيوانات الأليفة والمنتجات الغذائية التي يتم الحصول عليها منها؛ </w:t>
      </w:r>
      <w:r>
        <w:rPr>
          <w:b/>
          <w:rtl/>
          <w:cs/>
          <w:lang w:val="ar_AE" w:bidi="ar_AE"/>
        </w:rPr>
        <w:t>العسل</w:t>
      </w:r>
      <w:r>
        <w:rPr>
          <w:rtl/>
          <w:cs/>
          <w:lang w:val="ar_AE" w:bidi="ar_AE"/>
        </w:rPr>
        <w:t xml:space="preserve"> هو مجاز للطعام الذي يُؤخذ من النباتات النامية. انظر كيف ترجمت هذا في </w:t>
      </w:r>
      <w:r>
        <w:rPr>
          <w:rtl/>
          <w:cs/>
          <w:lang w:val="ar_AE" w:bidi="ar_AE"/>
        </w:rPr>
        <w:t>خروج 3:8</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3 (#2)</w:t>
      </w:r>
      <w:r>
        <w:rPr>
          <w:rtl/>
          <w:cs/>
          <w:lang w:val="ar_AE" w:bidi="ar_AE"/>
        </w:rPr>
      </w:r>
    </w:p>
    <w:p>
      <w:pPr>
        <w:bidi/>
      </w:pPr>
      <w:r>
        <w:rPr>
          <w:rtl/>
          <w:cs/>
          <w:lang w:val="ar_AE" w:bidi="ar_AE"/>
        </w:rPr>
      </w:r>
      <w:r>
        <w:rPr>
          <w:rtl/>
          <w:cs/>
          <w:lang w:val="ar_AE" w:bidi="ar_AE"/>
        </w:rPr>
        <w:t>זָבַ֥ת חָלָ֖ב וּ⁠דְבָ֑שׁ</w:t>
      </w:r>
    </w:p>
    <w:p>
      <w:pPr>
        <w:bidi/>
      </w:pPr>
      <w:r>
        <w:rPr>
          <w:rtl/>
          <w:cs/>
          <w:lang w:val="ar_AE" w:bidi="ar_AE"/>
        </w:rPr>
      </w:r>
      <w:r>
        <w:rPr>
          <w:b/>
          <w:rtl/>
          <w:cs/>
          <w:lang w:val="ar_AE" w:bidi="ar_AE"/>
        </w:rPr>
        <w:t>"تَفِيضُ {لَبَنًا وَعَسَلًا}"</w:t>
      </w:r>
    </w:p>
    <w:p>
      <w:pPr>
        <w:bidi/>
      </w:pPr>
      <w:r>
        <w:rPr>
          <w:rtl/>
          <w:cs/>
          <w:lang w:val="ar_AE" w:bidi="ar_AE"/>
        </w:rPr>
      </w:r>
      <w:r>
        <w:rPr>
          <w:rtl/>
          <w:cs/>
          <w:lang w:val="ar_AE" w:bidi="ar_AE"/>
        </w:rPr>
        <w:t xml:space="preserve">تحدث الله عن الأرض بأنها جيدة للحيوانات والنباتات كما لو أن اللبن والعسل من تلك الحيوانات والنباتات يتدفقان عبر الأرض. انظر كيف ترجمت هذا في </w:t>
      </w:r>
      <w:r>
        <w:rPr>
          <w:rtl/>
          <w:cs/>
          <w:lang w:val="ar_AE" w:bidi="ar_AE"/>
        </w:rPr>
        <w:t>خروج 3:8</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3 (#3)</w:t>
      </w:r>
      <w:r>
        <w:rPr>
          <w:rtl/>
          <w:cs/>
          <w:lang w:val="ar_AE" w:bidi="ar_AE"/>
        </w:rPr>
      </w:r>
    </w:p>
    <w:p>
      <w:pPr>
        <w:bidi/>
      </w:pPr>
      <w:r>
        <w:rPr>
          <w:rtl/>
          <w:cs/>
          <w:lang w:val="ar_AE" w:bidi="ar_AE"/>
        </w:rPr>
      </w:r>
      <w:r>
        <w:rPr>
          <w:rtl/>
          <w:cs/>
          <w:lang w:val="ar_AE" w:bidi="ar_AE"/>
        </w:rPr>
        <w:t>קְשֵׁה־עֹ֨רֶף֙</w:t>
      </w:r>
    </w:p>
    <w:p>
      <w:pPr>
        <w:bidi/>
      </w:pPr>
      <w:r>
        <w:rPr>
          <w:rtl/>
          <w:cs/>
          <w:lang w:val="ar_AE" w:bidi="ar_AE"/>
        </w:rPr>
      </w:r>
      <w:r>
        <w:rPr>
          <w:b/>
          <w:rtl/>
          <w:cs/>
          <w:lang w:val="ar_AE" w:bidi="ar_AE"/>
        </w:rPr>
        <w:t>"صُلْبُ الرَّقَبَةِ"</w:t>
      </w:r>
    </w:p>
    <w:p>
      <w:pPr>
        <w:bidi/>
      </w:pPr>
      <w:r>
        <w:rPr>
          <w:rtl/>
          <w:cs/>
          <w:lang w:val="ar_AE" w:bidi="ar_AE"/>
        </w:rPr>
      </w:r>
      <w:r>
        <w:rPr>
          <w:rtl/>
          <w:cs/>
          <w:lang w:val="ar_AE" w:bidi="ar_AE"/>
        </w:rPr>
        <w:t xml:space="preserve">يتحدث الرب عن الشعب بأنهم متمردون كما لو كانت لديهم </w:t>
      </w:r>
      <w:r>
        <w:rPr>
          <w:b/>
          <w:rtl/>
          <w:cs/>
          <w:lang w:val="ar_AE" w:bidi="ar_AE"/>
        </w:rPr>
        <w:t>رقاب صلبة</w:t>
      </w:r>
      <w:r>
        <w:rPr>
          <w:rtl/>
          <w:cs/>
          <w:lang w:val="ar_AE" w:bidi="ar_AE"/>
        </w:rPr>
        <w:t xml:space="preserve">. انظر كيف ترجمت هذا في </w:t>
      </w:r>
      <w:r>
        <w:rPr>
          <w:rtl/>
          <w:cs/>
          <w:lang w:val="ar_AE" w:bidi="ar_AE"/>
        </w:rPr>
        <w:t>خروج 32:9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4 (#1)</w:t>
      </w:r>
      <w:r>
        <w:rPr>
          <w:rtl/>
          <w:cs/>
          <w:lang w:val="ar_AE" w:bidi="ar_AE"/>
        </w:rPr>
      </w:r>
    </w:p>
    <w:p>
      <w:pPr>
        <w:bidi/>
      </w:pPr>
      <w:r>
        <w:rPr>
          <w:rtl/>
          <w:cs/>
          <w:lang w:val="ar_AE" w:bidi="ar_AE"/>
        </w:rPr>
      </w:r>
      <w:r>
        <w:rPr>
          <w:rtl/>
          <w:cs/>
          <w:lang w:val="ar_AE" w:bidi="ar_AE"/>
        </w:rPr>
        <w:t>וְ⁠לֹא־שָׁ֛תוּ אִ֥ישׁ עֶדְי֖⁠וֹ עָלָֽי⁠ו</w:t>
      </w:r>
    </w:p>
    <w:p>
      <w:pPr>
        <w:bidi/>
      </w:pPr>
      <w:r>
        <w:rPr>
          <w:rtl/>
          <w:cs/>
          <w:lang w:val="ar_AE" w:bidi="ar_AE"/>
        </w:rPr>
      </w:r>
      <w:r>
        <w:rPr>
          <w:b/>
          <w:rtl/>
          <w:cs/>
          <w:lang w:val="ar_AE" w:bidi="ar_AE"/>
        </w:rPr>
        <w:t>"وَلَمْ يَضَعْ أَحَدٌ زِينَتَهُ عَلَيْهِ"</w:t>
      </w:r>
    </w:p>
    <w:p>
      <w:pPr>
        <w:bidi/>
      </w:pPr>
      <w:r>
        <w:rPr>
          <w:rtl/>
          <w:cs/>
          <w:lang w:val="ar_AE" w:bidi="ar_AE"/>
        </w:rPr>
      </w:r>
      <w:r>
        <w:rPr>
          <w:rtl/>
          <w:cs/>
          <w:lang w:val="ar_AE" w:bidi="ar_AE"/>
        </w:rPr>
        <w:t xml:space="preserve">هنا، الكلمات </w:t>
      </w:r>
      <w:r>
        <w:rPr>
          <w:b/>
          <w:rtl/>
          <w:cs/>
          <w:lang w:val="ar_AE" w:bidi="ar_AE"/>
        </w:rPr>
        <w:t xml:space="preserve">أَحَدٌ </w:t>
      </w:r>
      <w:r>
        <w:rPr>
          <w:rtl/>
          <w:cs/>
          <w:lang w:val="ar_AE" w:bidi="ar_AE"/>
        </w:rPr>
        <w:t>و</w:t>
      </w:r>
      <w:r>
        <w:rPr>
          <w:b/>
          <w:rtl/>
          <w:cs/>
          <w:lang w:val="ar_AE" w:bidi="ar_AE"/>
        </w:rPr>
        <w:t>عَلَيْهِ</w:t>
      </w:r>
      <w:r>
        <w:rPr>
          <w:rtl/>
          <w:cs/>
          <w:lang w:val="ar_AE" w:bidi="ar_AE"/>
        </w:rPr>
        <w:t xml:space="preserve"> تشيران إلى كل من الرجال والنساء. ترجمة بديلة: "ولم يضع الرجال والنساء زينتهم"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4 (#2)</w:t>
      </w:r>
      <w:r>
        <w:rPr>
          <w:rtl/>
          <w:cs/>
          <w:lang w:val="ar_AE" w:bidi="ar_AE"/>
        </w:rPr>
      </w:r>
    </w:p>
    <w:p>
      <w:pPr>
        <w:bidi/>
      </w:pPr>
      <w:r>
        <w:rPr>
          <w:rtl/>
          <w:cs/>
          <w:lang w:val="ar_AE" w:bidi="ar_AE"/>
        </w:rPr>
      </w:r>
      <w:r>
        <w:rPr>
          <w:rtl/>
          <w:cs/>
          <w:lang w:val="ar_AE" w:bidi="ar_AE"/>
        </w:rPr>
        <w:t>עֶדְי֖⁠וֹ</w:t>
      </w:r>
    </w:p>
    <w:p>
      <w:pPr>
        <w:bidi/>
      </w:pPr>
      <w:r>
        <w:rPr>
          <w:rtl/>
          <w:cs/>
          <w:lang w:val="ar_AE" w:bidi="ar_AE"/>
        </w:rPr>
      </w:r>
      <w:r>
        <w:rPr>
          <w:b/>
          <w:rtl/>
          <w:cs/>
          <w:lang w:val="ar_AE" w:bidi="ar_AE"/>
        </w:rPr>
        <w:t>"زِينَتَهُ"</w:t>
      </w:r>
    </w:p>
    <w:p>
      <w:pPr>
        <w:bidi/>
      </w:pPr>
      <w:r>
        <w:rPr>
          <w:rtl/>
          <w:cs/>
          <w:lang w:val="ar_AE" w:bidi="ar_AE"/>
        </w:rPr>
      </w:r>
      <w:r>
        <w:rPr>
          <w:rtl/>
          <w:cs/>
          <w:lang w:val="ar_AE" w:bidi="ar_AE"/>
        </w:rPr>
        <w:t>قد يكون هذا إشارة إلى الملابس الجميلة وكذلك السلاسل والخواتم المصنوعة من الذهب أو الفضة التي قد تحتوي على جواهر. ترجمة بديلة: "حليَّه"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4 (#3)</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يبدو أن تصريح الرب لموسى في الآية 5 قد حدث قبل رد فعل الناس في الآية 4، لذلك قد تحتاج إلى عكسهما في بعض اللغات.</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5 (#1)</w:t>
      </w:r>
      <w:r>
        <w:rPr>
          <w:rtl/>
          <w:cs/>
          <w:lang w:val="ar_AE" w:bidi="ar_AE"/>
        </w:rPr>
      </w:r>
    </w:p>
    <w:p>
      <w:pPr>
        <w:bidi/>
      </w:pPr>
      <w:r>
        <w:rPr>
          <w:rtl/>
          <w:cs/>
          <w:lang w:val="ar_AE" w:bidi="ar_AE"/>
        </w:rPr>
      </w:r>
      <w:r>
        <w:rPr>
          <w:rtl/>
          <w:cs/>
          <w:lang w:val="ar_AE" w:bidi="ar_AE"/>
        </w:rPr>
        <w:t>וַ⁠יֹּ֨אמֶר יְהוָ֜ה</w:t>
      </w:r>
    </w:p>
    <w:p>
      <w:pPr>
        <w:bidi/>
      </w:pPr>
      <w:r>
        <w:rPr>
          <w:rtl/>
          <w:cs/>
          <w:lang w:val="ar_AE" w:bidi="ar_AE"/>
        </w:rPr>
      </w:r>
      <w:r>
        <w:rPr>
          <w:b/>
          <w:rtl/>
          <w:cs/>
          <w:lang w:val="ar_AE" w:bidi="ar_AE"/>
        </w:rPr>
        <w:t>"وَكَانَ الرَّبُّ قَدْ قَالَ لِمُوسَى"</w:t>
      </w:r>
    </w:p>
    <w:p>
      <w:pPr>
        <w:bidi/>
      </w:pPr>
      <w:r>
        <w:rPr>
          <w:rtl/>
          <w:cs/>
          <w:lang w:val="ar_AE" w:bidi="ar_AE"/>
        </w:rPr>
      </w:r>
      <w:r>
        <w:rPr>
          <w:rtl/>
          <w:cs/>
          <w:lang w:val="ar_AE" w:bidi="ar_AE"/>
        </w:rPr>
        <w:t xml:space="preserve">تضع كلمة </w:t>
      </w:r>
      <w:r>
        <w:rPr>
          <w:b/>
          <w:rtl/>
          <w:cs/>
          <w:lang w:val="ar_AE" w:bidi="ar_AE"/>
        </w:rPr>
        <w:t>كان</w:t>
      </w:r>
      <w:r>
        <w:rPr>
          <w:rtl/>
          <w:cs/>
          <w:lang w:val="ar_AE" w:bidi="ar_AE"/>
        </w:rPr>
        <w:t xml:space="preserve"> تصريح الرب في زمن الماضي. لذلك يمكن فهمها من السياق حيث يبدو أن تصريح الرب لموسى في الآية 5 قد حدث قبل رد فعل الناس في الآية 4. إذا كنت سوف تعكس ترتيب الآيات في ترجمتك، فيجب عليك تعديل التسلسل اللفظي.</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5 (#2)</w:t>
      </w:r>
      <w:r>
        <w:rPr>
          <w:rtl/>
          <w:cs/>
          <w:lang w:val="ar_AE" w:bidi="ar_AE"/>
        </w:rPr>
      </w:r>
    </w:p>
    <w:p>
      <w:pPr>
        <w:bidi/>
      </w:pPr>
      <w:r>
        <w:rPr>
          <w:rtl/>
          <w:cs/>
          <w:lang w:val="ar_AE" w:bidi="ar_AE"/>
        </w:rPr>
      </w:r>
      <w:r>
        <w:rPr>
          <w:rtl/>
          <w:cs/>
          <w:lang w:val="ar_AE" w:bidi="ar_AE"/>
        </w:rPr>
        <w:t>אֱמֹ֤ר אֶל־בְּנֵֽי־יִשְׂרָאֵל֙</w:t>
      </w:r>
    </w:p>
    <w:p>
      <w:pPr>
        <w:bidi/>
      </w:pPr>
      <w:r>
        <w:rPr>
          <w:rtl/>
          <w:cs/>
          <w:lang w:val="ar_AE" w:bidi="ar_AE"/>
        </w:rPr>
      </w:r>
      <w:r>
        <w:rPr>
          <w:b/>
          <w:rtl/>
          <w:cs/>
          <w:lang w:val="ar_AE" w:bidi="ar_AE"/>
        </w:rPr>
        <w:t>"قُلْ لِبَنِي إِسْرَائِيلَ"</w:t>
      </w:r>
    </w:p>
    <w:p>
      <w:pPr>
        <w:bidi/>
      </w:pPr>
      <w:r>
        <w:rPr>
          <w:rtl/>
          <w:cs/>
          <w:lang w:val="ar_AE" w:bidi="ar_AE"/>
        </w:rPr>
      </w:r>
      <w:r>
        <w:rPr>
          <w:rtl/>
          <w:cs/>
          <w:lang w:val="ar_AE" w:bidi="ar_AE"/>
        </w:rPr>
        <w:t xml:space="preserve">قد ترغب في جعل الجزء التمهيدي من هذا الاقتباس، </w:t>
      </w:r>
      <w:r>
        <w:rPr>
          <w:b/>
          <w:rtl/>
          <w:cs/>
          <w:lang w:val="ar_AE" w:bidi="ar_AE"/>
        </w:rPr>
        <w:t>قُلْ لِبَنِي إِسْرَائِيلَ</w:t>
      </w:r>
      <w:r>
        <w:rPr>
          <w:rtl/>
          <w:cs/>
          <w:lang w:val="ar_AE" w:bidi="ar_AE"/>
        </w:rPr>
        <w:t>، غير مباشر لتجنب وجود اقتباس داخل اقتباس. انظر إلى الترجمة الإنجليزية UST.</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5 (#3)</w:t>
      </w:r>
      <w:r>
        <w:rPr>
          <w:rtl/>
          <w:cs/>
          <w:lang w:val="ar_AE" w:bidi="ar_AE"/>
        </w:rPr>
      </w:r>
    </w:p>
    <w:p>
      <w:pPr>
        <w:bidi/>
      </w:pPr>
      <w:r>
        <w:rPr>
          <w:rtl/>
          <w:cs/>
          <w:lang w:val="ar_AE" w:bidi="ar_AE"/>
        </w:rPr>
      </w:r>
      <w:r>
        <w:rPr>
          <w:rtl/>
          <w:cs/>
          <w:lang w:val="ar_AE" w:bidi="ar_AE"/>
        </w:rPr>
        <w:t>קְשֵׁה־עֹ֔רֶף</w:t>
      </w:r>
    </w:p>
    <w:p>
      <w:pPr>
        <w:bidi/>
      </w:pPr>
      <w:r>
        <w:rPr>
          <w:rtl/>
          <w:cs/>
          <w:lang w:val="ar_AE" w:bidi="ar_AE"/>
        </w:rPr>
      </w:r>
      <w:r>
        <w:rPr>
          <w:b/>
          <w:rtl/>
          <w:cs/>
          <w:lang w:val="ar_AE" w:bidi="ar_AE"/>
        </w:rPr>
        <w:t>"صُلْبُ الرَّقَبَةِ"</w:t>
      </w:r>
    </w:p>
    <w:p>
      <w:pPr>
        <w:bidi/>
      </w:pPr>
      <w:r>
        <w:rPr>
          <w:rtl/>
          <w:cs/>
          <w:lang w:val="ar_AE" w:bidi="ar_AE"/>
        </w:rPr>
      </w:r>
      <w:r>
        <w:rPr>
          <w:rtl/>
          <w:cs/>
          <w:lang w:val="ar_AE" w:bidi="ar_AE"/>
        </w:rPr>
        <w:t xml:space="preserve">يتحدث الرب عن الناس بأنهم متمردون كما لو أنه كانت لديهم </w:t>
      </w:r>
      <w:r>
        <w:rPr>
          <w:b/>
          <w:rtl/>
          <w:cs/>
          <w:lang w:val="ar_AE" w:bidi="ar_AE"/>
        </w:rPr>
        <w:t>رقاب صلبة</w:t>
      </w:r>
      <w:r>
        <w:rPr>
          <w:rtl/>
          <w:cs/>
          <w:lang w:val="ar_AE" w:bidi="ar_AE"/>
        </w:rPr>
        <w:t xml:space="preserve">. انظر كيف ترجمت هذا في </w:t>
      </w:r>
      <w:r>
        <w:rPr>
          <w:rtl/>
          <w:cs/>
          <w:lang w:val="ar_AE" w:bidi="ar_AE"/>
        </w:rPr>
        <w:t>خروج 32:9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5 (#4)</w:t>
      </w:r>
      <w:r>
        <w:rPr>
          <w:rtl/>
          <w:cs/>
          <w:lang w:val="ar_AE" w:bidi="ar_AE"/>
        </w:rPr>
      </w:r>
    </w:p>
    <w:p>
      <w:pPr>
        <w:bidi/>
      </w:pPr>
      <w:r>
        <w:rPr>
          <w:rtl/>
          <w:cs/>
          <w:lang w:val="ar_AE" w:bidi="ar_AE"/>
        </w:rPr>
      </w:r>
      <w:r>
        <w:rPr>
          <w:rtl/>
          <w:cs/>
          <w:lang w:val="ar_AE" w:bidi="ar_AE"/>
        </w:rPr>
        <w:t>רֶ֧גַע אֶחָ֛ד אֶֽעֱלֶ֥ה בְ⁠קִרְבְּ⁠ךָ֖ וְ⁠כִלִּיתִ֑י⁠ךָ וְ⁠עַתָּ֗ה</w:t>
      </w:r>
    </w:p>
    <w:p>
      <w:pPr>
        <w:bidi/>
      </w:pPr>
      <w:r>
        <w:rPr>
          <w:rtl/>
          <w:cs/>
          <w:lang w:val="ar_AE" w:bidi="ar_AE"/>
        </w:rPr>
      </w:r>
      <w:r>
        <w:rPr>
          <w:b/>
          <w:rtl/>
          <w:cs/>
          <w:lang w:val="ar_AE" w:bidi="ar_AE"/>
        </w:rPr>
        <w:t>"إِنْ صَعِدْتُ لَحْظَةً وَاحِدَةً فِي وَسَطِكُمْ أَفْنَيْتُكُمْ. وَلكِنِ الآنَ"</w:t>
      </w:r>
    </w:p>
    <w:p>
      <w:pPr>
        <w:bidi/>
      </w:pPr>
      <w:r>
        <w:rPr>
          <w:rtl/>
          <w:cs/>
          <w:lang w:val="ar_AE" w:bidi="ar_AE"/>
        </w:rPr>
      </w:r>
      <w:r>
        <w:rPr>
          <w:rtl/>
          <w:cs/>
          <w:lang w:val="ar_AE" w:bidi="ar_AE"/>
        </w:rPr>
        <w:t>لأن السرد المحيط للقصة يُظهر بوضوح أن هذا ليس ما فعله الرب أو كان سيفعله، فإن هذه حالة افتراضية. وقد تحتاج بعض اللغات إلى إعادة ترتيب الجمل. ترجمة بديلة: "حيث إنني سأفنيكم إذا صعدت بينكم للحظة واحدة، إذًا"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5 (#5)</w:t>
      </w:r>
      <w:r>
        <w:rPr>
          <w:rtl/>
          <w:cs/>
          <w:lang w:val="ar_AE" w:bidi="ar_AE"/>
        </w:rPr>
      </w:r>
    </w:p>
    <w:p>
      <w:pPr>
        <w:bidi/>
      </w:pPr>
      <w:r>
        <w:rPr>
          <w:rtl/>
          <w:cs/>
          <w:lang w:val="ar_AE" w:bidi="ar_AE"/>
        </w:rPr>
      </w:r>
      <w:r>
        <w:rPr>
          <w:rtl/>
          <w:cs/>
          <w:lang w:val="ar_AE" w:bidi="ar_AE"/>
        </w:rPr>
        <w:t>וְ⁠עַתָּ֗ה הוֹרֵ֤ד עֶדְיְ⁠ךָ֙ מֵֽ⁠עָלֶ֔י⁠ךָ וְ⁠אֵדְעָ֖ה מָ֥ה אֶֽעֱשֶׂה־לָּֽ⁠ךְ</w:t>
      </w:r>
    </w:p>
    <w:p>
      <w:pPr>
        <w:bidi/>
      </w:pPr>
      <w:r>
        <w:rPr>
          <w:rtl/>
          <w:cs/>
          <w:lang w:val="ar_AE" w:bidi="ar_AE"/>
        </w:rPr>
      </w:r>
      <w:r>
        <w:rPr>
          <w:b/>
          <w:rtl/>
          <w:cs/>
          <w:lang w:val="ar_AE" w:bidi="ar_AE"/>
        </w:rPr>
        <w:t>"الآنَ اخْلَعْ زِينَتَكَ عَنْكَ فَأَعْلَمَ مَاذَا أَصْنَعُ بِكَ"</w:t>
      </w:r>
    </w:p>
    <w:p>
      <w:pPr>
        <w:bidi/>
      </w:pPr>
      <w:r>
        <w:rPr>
          <w:rtl/>
          <w:cs/>
          <w:lang w:val="ar_AE" w:bidi="ar_AE"/>
        </w:rPr>
      </w:r>
      <w:r>
        <w:rPr>
          <w:rtl/>
          <w:cs/>
          <w:lang w:val="ar_AE" w:bidi="ar_AE"/>
        </w:rPr>
        <w:t>الهدف من إزالة بني إسرائيل زينتهم هو أن يُحدد الرب ماذا يفعل بهم. وقد تحتاج بعض اللغات إلى إعادة ترتيب هذا التركيب اللغوي. ترجمة بديلة: "لكي أعرف ما سأفعله بكم، انزعوا زينتكم من عليكم"</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5 (#6)</w:t>
      </w:r>
      <w:r>
        <w:rPr>
          <w:rtl/>
          <w:cs/>
          <w:lang w:val="ar_AE" w:bidi="ar_AE"/>
        </w:rPr>
      </w:r>
    </w:p>
    <w:p>
      <w:pPr>
        <w:bidi/>
      </w:pPr>
      <w:r>
        <w:rPr>
          <w:rtl/>
          <w:cs/>
          <w:lang w:val="ar_AE" w:bidi="ar_AE"/>
        </w:rPr>
      </w:r>
      <w:r>
        <w:rPr>
          <w:rtl/>
          <w:cs/>
          <w:lang w:val="ar_AE" w:bidi="ar_AE"/>
        </w:rPr>
        <w:t>וְ⁠עַתָּ֗ה הוֹרֵ֤ד עֶדְיְ⁠ךָ֙ מֵֽ⁠עָלֶ֔י⁠ךָ</w:t>
      </w:r>
    </w:p>
    <w:p>
      <w:pPr>
        <w:bidi/>
      </w:pPr>
      <w:r>
        <w:rPr>
          <w:rtl/>
          <w:cs/>
          <w:lang w:val="ar_AE" w:bidi="ar_AE"/>
        </w:rPr>
      </w:r>
      <w:r>
        <w:rPr>
          <w:b/>
          <w:rtl/>
          <w:cs/>
          <w:lang w:val="ar_AE" w:bidi="ar_AE"/>
        </w:rPr>
        <w:t>"الآنَ اخْلَعْ زِينَتَكَ عَنْكَ فَأَعْلَمَ مَاذَا أَصْنَعُ بِكَ"</w:t>
      </w:r>
    </w:p>
    <w:p>
      <w:pPr>
        <w:bidi/>
      </w:pPr>
      <w:r>
        <w:rPr>
          <w:rtl/>
          <w:cs/>
          <w:lang w:val="ar_AE" w:bidi="ar_AE"/>
        </w:rPr>
      </w:r>
      <w:r>
        <w:rPr>
          <w:rtl/>
          <w:cs/>
          <w:lang w:val="ar_AE" w:bidi="ar_AE"/>
        </w:rPr>
        <w:t>كانت هذه طريقة لشعب إسرائيل ليظهروا أنهم نادمون على خطيتهم. إذا كان ذلك سيفيد قراءك، فيمكنك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6 (#1)</w:t>
      </w:r>
      <w:r>
        <w:rPr>
          <w:rtl/>
          <w:cs/>
          <w:lang w:val="ar_AE" w:bidi="ar_AE"/>
        </w:rPr>
      </w:r>
    </w:p>
    <w:p>
      <w:pPr>
        <w:bidi/>
      </w:pPr>
      <w:r>
        <w:rPr>
          <w:rtl/>
          <w:cs/>
          <w:lang w:val="ar_AE" w:bidi="ar_AE"/>
        </w:rPr>
      </w:r>
      <w:r>
        <w:rPr>
          <w:rtl/>
          <w:cs/>
          <w:lang w:val="ar_AE" w:bidi="ar_AE"/>
        </w:rPr>
        <w:t>וַ⁠יִּֽתְנַצְּל֧וּ</w:t>
      </w:r>
    </w:p>
    <w:p>
      <w:pPr>
        <w:bidi/>
      </w:pPr>
      <w:r>
        <w:rPr>
          <w:rtl/>
          <w:cs/>
          <w:lang w:val="ar_AE" w:bidi="ar_AE"/>
        </w:rPr>
      </w:r>
      <w:r>
        <w:rPr>
          <w:b/>
          <w:rtl/>
          <w:cs/>
          <w:lang w:val="ar_AE" w:bidi="ar_AE"/>
        </w:rPr>
        <w:t>"فَ"</w:t>
      </w:r>
      <w:r>
        <w:rPr>
          <w:rtl/>
          <w:cs/>
          <w:lang w:val="ar_AE" w:bidi="ar_AE"/>
        </w:rPr>
        <w:t xml:space="preserve"> - </w:t>
      </w:r>
      <w:r>
        <w:rPr>
          <w:b/>
          <w:rtl/>
          <w:cs/>
          <w:lang w:val="ar_AE" w:bidi="ar_AE"/>
        </w:rPr>
        <w:t>"نَزَعَ بَنُو إِسْرَائِيلَ زِينَتَهُمْ"</w:t>
      </w:r>
    </w:p>
    <w:p>
      <w:pPr>
        <w:bidi/>
      </w:pPr>
      <w:r>
        <w:rPr>
          <w:rtl/>
          <w:cs/>
          <w:lang w:val="ar_AE" w:bidi="ar_AE"/>
        </w:rPr>
      </w:r>
      <w:r>
        <w:rPr>
          <w:rtl/>
          <w:cs/>
          <w:lang w:val="ar_AE" w:bidi="ar_AE"/>
        </w:rPr>
        <w:t xml:space="preserve">هنا، </w:t>
      </w:r>
      <w:r>
        <w:rPr>
          <w:b/>
          <w:rtl/>
          <w:cs/>
          <w:lang w:val="ar_AE" w:bidi="ar_AE"/>
        </w:rPr>
        <w:t xml:space="preserve">زِينَتَهُمْ </w:t>
      </w:r>
      <w:r>
        <w:rPr>
          <w:rtl/>
          <w:cs/>
          <w:lang w:val="ar_AE" w:bidi="ar_AE"/>
        </w:rPr>
        <w:t>تشير إلى بني إسرائيل؛ فهم الذين يقومون بالفعل وهم الذين يُفعل بهم. قد يتطلب الأمر استخدام صيغة خاصة من الفعل أو الضمير لترجمة هذا في لغتك.</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6 (#2)</w:t>
      </w:r>
      <w:r>
        <w:rPr>
          <w:rtl/>
          <w:cs/>
          <w:lang w:val="ar_AE" w:bidi="ar_AE"/>
        </w:rPr>
      </w:r>
    </w:p>
    <w:p>
      <w:pPr>
        <w:bidi/>
      </w:pPr>
      <w:r>
        <w:rPr>
          <w:rtl/>
          <w:cs/>
          <w:lang w:val="ar_AE" w:bidi="ar_AE"/>
        </w:rPr>
      </w:r>
      <w:r>
        <w:rPr>
          <w:rtl/>
          <w:cs/>
          <w:lang w:val="ar_AE" w:bidi="ar_AE"/>
        </w:rPr>
        <w:t>מֵ⁠הַ֥ר חוֹרֵֽב</w:t>
      </w:r>
    </w:p>
    <w:p>
      <w:pPr>
        <w:bidi/>
      </w:pPr>
      <w:r>
        <w:rPr>
          <w:rtl/>
          <w:cs/>
          <w:lang w:val="ar_AE" w:bidi="ar_AE"/>
        </w:rPr>
      </w:r>
      <w:r>
        <w:rPr>
          <w:b/>
          <w:rtl/>
          <w:cs/>
          <w:lang w:val="ar_AE" w:bidi="ar_AE"/>
        </w:rPr>
        <w:t>"مِنْ جبل حوريب"</w:t>
      </w:r>
    </w:p>
    <w:p>
      <w:pPr>
        <w:bidi/>
      </w:pPr>
      <w:r>
        <w:rPr>
          <w:rtl/>
          <w:cs/>
          <w:lang w:val="ar_AE" w:bidi="ar_AE"/>
        </w:rPr>
      </w:r>
      <w:r>
        <w:rPr>
          <w:rtl/>
          <w:cs/>
          <w:lang w:val="ar_AE" w:bidi="ar_AE"/>
        </w:rPr>
        <w:t xml:space="preserve">هنا، </w:t>
      </w:r>
      <w:r>
        <w:rPr>
          <w:b/>
          <w:rtl/>
          <w:cs/>
          <w:lang w:val="ar_AE" w:bidi="ar_AE"/>
        </w:rPr>
        <w:t>مِنْ</w:t>
      </w:r>
      <w:r>
        <w:rPr>
          <w:rtl/>
          <w:cs/>
          <w:lang w:val="ar_AE" w:bidi="ar_AE"/>
        </w:rPr>
        <w:t xml:space="preserve"> تعني "من تلك اللحظة الزمنية والاستمرار في المستقبل." حاول العثور على صيغة في لغتك تعني "منذ ذلك الحين فصاعدًا" لترجمتك.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الآيات 7–11 تبدو كخلفية توضيحية، تعكس معلومات عامة عن مُدّة زمنية غير محددة بشكل واضح. تيقن من أن هذا يكون واضح في كيفية تركيبك لهذه الآيات. انظر بداية الآية 7 في ترجمة UST.</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7 (#2)</w:t>
      </w:r>
      <w:r>
        <w:rPr>
          <w:rtl/>
          <w:cs/>
          <w:lang w:val="ar_AE" w:bidi="ar_AE"/>
        </w:rPr>
      </w:r>
    </w:p>
    <w:p>
      <w:pPr>
        <w:bidi/>
      </w:pPr>
      <w:r>
        <w:rPr>
          <w:rtl/>
          <w:cs/>
          <w:lang w:val="ar_AE" w:bidi="ar_AE"/>
        </w:rPr>
      </w:r>
      <w:r>
        <w:rPr>
          <w:rtl/>
          <w:cs/>
          <w:lang w:val="ar_AE" w:bidi="ar_AE"/>
        </w:rPr>
        <w:t>אֶת־הָ⁠אֹ֜הֶל</w:t>
      </w:r>
    </w:p>
    <w:p>
      <w:pPr>
        <w:bidi/>
      </w:pPr>
      <w:r>
        <w:rPr>
          <w:rtl/>
          <w:cs/>
          <w:lang w:val="ar_AE" w:bidi="ar_AE"/>
        </w:rPr>
      </w:r>
      <w:r>
        <w:rPr>
          <w:b/>
          <w:rtl/>
          <w:cs/>
          <w:lang w:val="ar_AE" w:bidi="ar_AE"/>
        </w:rPr>
        <w:t>"الخيمة"</w:t>
      </w:r>
    </w:p>
    <w:p>
      <w:pPr>
        <w:bidi/>
      </w:pPr>
      <w:r>
        <w:rPr>
          <w:rtl/>
          <w:cs/>
          <w:lang w:val="ar_AE" w:bidi="ar_AE"/>
        </w:rPr>
      </w:r>
      <w:r>
        <w:rPr>
          <w:rtl/>
          <w:cs/>
          <w:lang w:val="ar_AE" w:bidi="ar_AE"/>
        </w:rPr>
        <w:t xml:space="preserve">تشير كلمة </w:t>
      </w:r>
      <w:r>
        <w:rPr>
          <w:b/>
          <w:rtl/>
          <w:cs/>
          <w:lang w:val="ar_AE" w:bidi="ar_AE"/>
        </w:rPr>
        <w:t>الخيمة</w:t>
      </w:r>
      <w:r>
        <w:rPr>
          <w:rtl/>
          <w:cs/>
          <w:lang w:val="ar_AE" w:bidi="ar_AE"/>
        </w:rPr>
        <w:t xml:space="preserve"> في الآيات 7–11 إما إلى "خيمة الاجتماع" المؤقتة التي أقامها موسى، أو إلى الخيام التي عاش فيها الإسرائيليون. انتبه خلال هذه الآيات إلى أي خيمة يتم الإشارة. هنا تشير إلى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8 (#1)</w:t>
      </w:r>
      <w:r>
        <w:rPr>
          <w:rtl/>
          <w:cs/>
          <w:lang w:val="ar_AE" w:bidi="ar_AE"/>
        </w:rPr>
      </w:r>
    </w:p>
    <w:p>
      <w:pPr>
        <w:bidi/>
      </w:pPr>
      <w:r>
        <w:rPr>
          <w:rtl/>
          <w:cs/>
          <w:lang w:val="ar_AE" w:bidi="ar_AE"/>
        </w:rPr>
      </w:r>
      <w:r>
        <w:rPr>
          <w:rtl/>
          <w:cs/>
          <w:lang w:val="ar_AE" w:bidi="ar_AE"/>
        </w:rPr>
        <w:t>אָהֳל֑⁠וֹ</w:t>
      </w:r>
    </w:p>
    <w:p>
      <w:pPr>
        <w:bidi/>
      </w:pPr>
      <w:r>
        <w:rPr>
          <w:rtl/>
          <w:cs/>
          <w:lang w:val="ar_AE" w:bidi="ar_AE"/>
        </w:rPr>
      </w:r>
      <w:r>
        <w:rPr>
          <w:b/>
          <w:rtl/>
          <w:cs/>
          <w:lang w:val="ar_AE" w:bidi="ar_AE"/>
        </w:rPr>
        <w:t>"خيمته"</w:t>
      </w:r>
    </w:p>
    <w:p>
      <w:pPr>
        <w:bidi/>
      </w:pPr>
      <w:r>
        <w:rPr>
          <w:rtl/>
          <w:cs/>
          <w:lang w:val="ar_AE" w:bidi="ar_AE"/>
        </w:rPr>
      </w:r>
      <w:r>
        <w:rPr>
          <w:rtl/>
          <w:cs/>
          <w:lang w:val="ar_AE" w:bidi="ar_AE"/>
        </w:rPr>
        <w:t>هذا يشير إلى خيام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9 (#1)</w:t>
      </w:r>
      <w:r>
        <w:rPr>
          <w:rtl/>
          <w:cs/>
          <w:lang w:val="ar_AE" w:bidi="ar_AE"/>
        </w:rPr>
      </w:r>
    </w:p>
    <w:p>
      <w:pPr>
        <w:bidi/>
      </w:pPr>
      <w:r>
        <w:rPr>
          <w:rtl/>
          <w:cs/>
          <w:lang w:val="ar_AE" w:bidi="ar_AE"/>
        </w:rPr>
      </w:r>
      <w:r>
        <w:rPr>
          <w:rtl/>
          <w:cs/>
          <w:lang w:val="ar_AE" w:bidi="ar_AE"/>
        </w:rPr>
        <w:t>עַמּ֣וּד הֶֽ⁠עָנָ֔ן</w:t>
      </w:r>
    </w:p>
    <w:p>
      <w:pPr>
        <w:bidi/>
      </w:pPr>
      <w:r>
        <w:rPr>
          <w:rtl/>
          <w:cs/>
          <w:lang w:val="ar_AE" w:bidi="ar_AE"/>
        </w:rPr>
      </w:r>
      <w:r>
        <w:rPr>
          <w:b/>
          <w:rtl/>
          <w:cs/>
          <w:lang w:val="ar_AE" w:bidi="ar_AE"/>
        </w:rPr>
        <w:t>"عمود السحاب"</w:t>
      </w:r>
    </w:p>
    <w:p>
      <w:pPr>
        <w:bidi/>
      </w:pPr>
      <w:r>
        <w:rPr>
          <w:rtl/>
          <w:cs/>
          <w:lang w:val="ar_AE" w:bidi="ar_AE"/>
        </w:rPr>
      </w:r>
      <w:r>
        <w:rPr>
          <w:rtl/>
          <w:cs/>
          <w:lang w:val="ar_AE" w:bidi="ar_AE"/>
        </w:rPr>
        <w:t xml:space="preserve">انظر كيف ترجمت هذا في </w:t>
      </w:r>
      <w:r>
        <w:rPr>
          <w:rtl/>
          <w:cs/>
          <w:lang w:val="ar_AE" w:bidi="ar_AE"/>
        </w:rPr>
        <w:t>13:21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9 (#2)</w:t>
      </w:r>
      <w:r>
        <w:rPr>
          <w:rtl/>
          <w:cs/>
          <w:lang w:val="ar_AE" w:bidi="ar_AE"/>
        </w:rPr>
      </w:r>
    </w:p>
    <w:p>
      <w:pPr>
        <w:bidi/>
      </w:pPr>
      <w:r>
        <w:rPr>
          <w:rtl/>
          <w:cs/>
          <w:lang w:val="ar_AE" w:bidi="ar_AE"/>
        </w:rPr>
      </w:r>
      <w:r>
        <w:rPr>
          <w:rtl/>
          <w:cs/>
          <w:lang w:val="ar_AE" w:bidi="ar_AE"/>
        </w:rPr>
        <w:t>יֵרֵד֙</w:t>
      </w:r>
    </w:p>
    <w:p>
      <w:pPr>
        <w:bidi/>
      </w:pPr>
      <w:r>
        <w:rPr>
          <w:rtl/>
          <w:cs/>
          <w:lang w:val="ar_AE" w:bidi="ar_AE"/>
        </w:rPr>
      </w:r>
      <w:r>
        <w:rPr>
          <w:b/>
          <w:rtl/>
          <w:cs/>
          <w:lang w:val="ar_AE" w:bidi="ar_AE"/>
        </w:rPr>
        <w:t>"ينزل"</w:t>
      </w:r>
    </w:p>
    <w:p>
      <w:pPr>
        <w:bidi/>
      </w:pPr>
      <w:r>
        <w:rPr>
          <w:rtl/>
          <w:cs/>
          <w:lang w:val="ar_AE" w:bidi="ar_AE"/>
        </w:rPr>
      </w:r>
      <w:r>
        <w:rPr>
          <w:rtl/>
          <w:cs/>
          <w:lang w:val="ar_AE" w:bidi="ar_AE"/>
        </w:rPr>
        <w:t xml:space="preserve">إذا كان ذلك سيساعد قراءك، فيمكنك توضيح من أين </w:t>
      </w:r>
      <w:r>
        <w:rPr>
          <w:b/>
          <w:rtl/>
          <w:cs/>
          <w:lang w:val="ar_AE" w:bidi="ar_AE"/>
        </w:rPr>
        <w:t>ينزل عمود السحاب</w:t>
      </w:r>
      <w:r>
        <w:rPr>
          <w:rtl/>
          <w:cs/>
          <w:lang w:val="ar_AE" w:bidi="ar_AE"/>
        </w:rPr>
        <w:t xml:space="preserve"> بشكل صريح. ترجمة بديلة: "ينزل من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9 (#3)</w:t>
      </w:r>
      <w:r>
        <w:rPr>
          <w:rtl/>
          <w:cs/>
          <w:lang w:val="ar_AE" w:bidi="ar_AE"/>
        </w:rPr>
      </w:r>
    </w:p>
    <w:p>
      <w:pPr>
        <w:bidi/>
      </w:pPr>
      <w:r>
        <w:rPr>
          <w:rtl/>
          <w:cs/>
          <w:lang w:val="ar_AE" w:bidi="ar_AE"/>
        </w:rPr>
      </w:r>
      <w:r>
        <w:rPr>
          <w:rtl/>
          <w:cs/>
          <w:lang w:val="ar_AE" w:bidi="ar_AE"/>
        </w:rPr>
        <w:t>וְ⁠דִבֶּ֖ר</w:t>
      </w:r>
    </w:p>
    <w:p>
      <w:pPr>
        <w:bidi/>
      </w:pPr>
      <w:r>
        <w:rPr>
          <w:rtl/>
          <w:cs/>
          <w:lang w:val="ar_AE" w:bidi="ar_AE"/>
        </w:rPr>
      </w:r>
      <w:r>
        <w:rPr>
          <w:b/>
          <w:rtl/>
          <w:cs/>
          <w:lang w:val="ar_AE" w:bidi="ar_AE"/>
        </w:rPr>
        <w:t>"وَيَتَكَلَّمُ (هو) مَعَ مُوسَى"</w:t>
      </w:r>
    </w:p>
    <w:p>
      <w:pPr>
        <w:bidi/>
      </w:pPr>
      <w:r>
        <w:rPr>
          <w:rtl/>
          <w:cs/>
          <w:lang w:val="ar_AE" w:bidi="ar_AE"/>
        </w:rPr>
      </w:r>
      <w:r>
        <w:rPr>
          <w:rtl/>
          <w:cs/>
          <w:lang w:val="ar_AE" w:bidi="ar_AE"/>
        </w:rPr>
        <w:t xml:space="preserve">نحويًا، المرجح الأكثر لهذا الضمير هو </w:t>
      </w:r>
      <w:r>
        <w:rPr>
          <w:b/>
          <w:rtl/>
          <w:cs/>
          <w:lang w:val="ar_AE" w:bidi="ar_AE"/>
        </w:rPr>
        <w:t>عمود السحاب</w:t>
      </w:r>
      <w:r>
        <w:rPr>
          <w:rtl/>
          <w:cs/>
          <w:lang w:val="ar_AE" w:bidi="ar_AE"/>
        </w:rPr>
        <w:t xml:space="preserve">. ومن خلال المجاز المرسل وبناءً على </w:t>
      </w:r>
      <w:r>
        <w:rPr>
          <w:rtl/>
          <w:cs/>
          <w:lang w:val="ar_AE" w:bidi="ar_AE"/>
        </w:rPr>
        <w:t>33:11</w:t>
      </w:r>
      <w:r>
        <w:rPr>
          <w:rtl/>
          <w:cs/>
          <w:lang w:val="ar_AE" w:bidi="ar_AE"/>
        </w:rPr>
        <w:t>، فمن المحتمل أن يشير هذا إلى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10 (#1)</w:t>
      </w:r>
      <w:r>
        <w:rPr>
          <w:rtl/>
          <w:cs/>
          <w:lang w:val="ar_AE" w:bidi="ar_AE"/>
        </w:rPr>
      </w:r>
    </w:p>
    <w:p>
      <w:pPr>
        <w:bidi/>
      </w:pPr>
      <w:r>
        <w:rPr>
          <w:rtl/>
          <w:cs/>
          <w:lang w:val="ar_AE" w:bidi="ar_AE"/>
        </w:rPr>
      </w:r>
      <w:r>
        <w:rPr>
          <w:rtl/>
          <w:cs/>
          <w:lang w:val="ar_AE" w:bidi="ar_AE"/>
        </w:rPr>
        <w:t>וְ⁠רָאָ֤ה כָל־הָ⁠עָם֙ אֶת־עַמּ֣וּד הֶֽ⁠עָנָ֔ן עֹמֵ֖ד פֶּ֣תַח הָ⁠אֹ֑הֶל וְ⁠קָ֤ם כָּל־הָ⁠עָם֙ וְ⁠הִֽשְׁתַּחֲוּ֔וּ אִ֖ישׁ פֶּ֥תַח אָהֳלֽ⁠וֹ</w:t>
      </w:r>
    </w:p>
    <w:p>
      <w:pPr>
        <w:bidi/>
      </w:pPr>
      <w:r>
        <w:rPr>
          <w:rtl/>
          <w:cs/>
          <w:lang w:val="ar_AE" w:bidi="ar_AE"/>
        </w:rPr>
      </w:r>
      <w:r>
        <w:rPr>
          <w:b/>
          <w:rtl/>
          <w:cs/>
          <w:lang w:val="ar_AE" w:bidi="ar_AE"/>
        </w:rPr>
        <w:t>"فَيَرَى جَمِيعُ الشَّعْبِ عَمُودَ السَّحَابِ، وَاقِفًا عِنْدَ بَابِ الْخَيْمَةِ، وَيَقُومُ كُلُّ الشَّعْبِ وَيَسْجُدُونَ كُلُّ وَاحِدٍ فِي بَابِ خَيْمَتِهِ"</w:t>
      </w:r>
    </w:p>
    <w:p>
      <w:pPr>
        <w:bidi/>
      </w:pPr>
      <w:r>
        <w:rPr>
          <w:rtl/>
          <w:cs/>
          <w:lang w:val="ar_AE" w:bidi="ar_AE"/>
        </w:rPr>
      </w:r>
      <w:r>
        <w:rPr>
          <w:rtl/>
          <w:cs/>
          <w:lang w:val="ar_AE" w:bidi="ar_AE"/>
        </w:rPr>
        <w:t>تستخدم هذه الآية التوازي المتناقض. فحضور الرب يظهر في السحابة التي تقف عند مدخل الخيمة، في حين يسجد الناس عند مدخل خيامهم. سيكون من الجيد محاولة الحفاظ على الصورة المتباينة في ترجمتك إذا أمكن.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10 (#2)</w:t>
      </w:r>
      <w:r>
        <w:rPr>
          <w:rtl/>
          <w:cs/>
          <w:lang w:val="ar_AE" w:bidi="ar_AE"/>
        </w:rPr>
      </w:r>
    </w:p>
    <w:p>
      <w:pPr>
        <w:bidi/>
      </w:pPr>
      <w:r>
        <w:rPr>
          <w:rtl/>
          <w:cs/>
          <w:lang w:val="ar_AE" w:bidi="ar_AE"/>
        </w:rPr>
      </w:r>
      <w:r>
        <w:rPr>
          <w:rtl/>
          <w:cs/>
          <w:lang w:val="ar_AE" w:bidi="ar_AE"/>
        </w:rPr>
        <w:t>אֶת־עַמּ֣וּד הֶֽ⁠עָנָ֔ן</w:t>
      </w:r>
    </w:p>
    <w:p>
      <w:pPr>
        <w:bidi/>
      </w:pPr>
      <w:r>
        <w:rPr>
          <w:rtl/>
          <w:cs/>
          <w:lang w:val="ar_AE" w:bidi="ar_AE"/>
        </w:rPr>
      </w:r>
      <w:r>
        <w:rPr>
          <w:b/>
          <w:rtl/>
          <w:cs/>
          <w:lang w:val="ar_AE" w:bidi="ar_AE"/>
        </w:rPr>
        <w:t>"عمود السحاب"</w:t>
      </w:r>
    </w:p>
    <w:p>
      <w:pPr>
        <w:bidi/>
      </w:pPr>
      <w:r>
        <w:rPr>
          <w:rtl/>
          <w:cs/>
          <w:lang w:val="ar_AE" w:bidi="ar_AE"/>
        </w:rPr>
      </w:r>
      <w:r>
        <w:rPr>
          <w:rtl/>
          <w:cs/>
          <w:lang w:val="ar_AE" w:bidi="ar_AE"/>
        </w:rPr>
        <w:t xml:space="preserve">انظر كيف ترجمت هذا في </w:t>
      </w:r>
      <w:r>
        <w:rPr>
          <w:rtl/>
          <w:cs/>
          <w:lang w:val="ar_AE" w:bidi="ar_AE"/>
        </w:rPr>
        <w:t>13:21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10 (#3)</w:t>
      </w:r>
      <w:r>
        <w:rPr>
          <w:rtl/>
          <w:cs/>
          <w:lang w:val="ar_AE" w:bidi="ar_AE"/>
        </w:rPr>
      </w:r>
    </w:p>
    <w:p>
      <w:pPr>
        <w:bidi/>
      </w:pPr>
      <w:r>
        <w:rPr>
          <w:rtl/>
          <w:cs/>
          <w:lang w:val="ar_AE" w:bidi="ar_AE"/>
        </w:rPr>
      </w:r>
      <w:r>
        <w:rPr>
          <w:rtl/>
          <w:cs/>
          <w:lang w:val="ar_AE" w:bidi="ar_AE"/>
        </w:rPr>
        <w:t>אָהֳלֽ⁠וֹ</w:t>
      </w:r>
    </w:p>
    <w:p>
      <w:pPr>
        <w:bidi/>
      </w:pPr>
      <w:r>
        <w:rPr>
          <w:rtl/>
          <w:cs/>
          <w:lang w:val="ar_AE" w:bidi="ar_AE"/>
        </w:rPr>
      </w:r>
      <w:r>
        <w:rPr>
          <w:b/>
          <w:rtl/>
          <w:cs/>
          <w:lang w:val="ar_AE" w:bidi="ar_AE"/>
        </w:rPr>
        <w:t>"خيمته"</w:t>
      </w:r>
    </w:p>
    <w:p>
      <w:pPr>
        <w:bidi/>
      </w:pPr>
      <w:r>
        <w:rPr>
          <w:rtl/>
          <w:cs/>
          <w:lang w:val="ar_AE" w:bidi="ar_AE"/>
        </w:rPr>
      </w:r>
      <w:r>
        <w:rPr>
          <w:rtl/>
          <w:cs/>
          <w:lang w:val="ar_AE" w:bidi="ar_AE"/>
        </w:rPr>
        <w:t>هذا يشير إلى خيام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11 (#1)</w:t>
      </w:r>
      <w:r>
        <w:rPr>
          <w:rtl/>
          <w:cs/>
          <w:lang w:val="ar_AE" w:bidi="ar_AE"/>
        </w:rPr>
      </w:r>
    </w:p>
    <w:p>
      <w:pPr>
        <w:bidi/>
      </w:pPr>
      <w:r>
        <w:rPr>
          <w:rtl/>
          <w:cs/>
          <w:lang w:val="ar_AE" w:bidi="ar_AE"/>
        </w:rPr>
      </w:r>
      <w:r>
        <w:rPr>
          <w:rtl/>
          <w:cs/>
          <w:lang w:val="ar_AE" w:bidi="ar_AE"/>
        </w:rPr>
        <w:t>פָּנִ֣ים אֶל־פָּנִ֔ים</w:t>
      </w:r>
    </w:p>
    <w:p>
      <w:pPr>
        <w:bidi/>
      </w:pPr>
      <w:r>
        <w:rPr>
          <w:rtl/>
          <w:cs/>
          <w:lang w:val="ar_AE" w:bidi="ar_AE"/>
        </w:rPr>
      </w:r>
      <w:r>
        <w:rPr>
          <w:b/>
          <w:rtl/>
          <w:cs/>
          <w:lang w:val="ar_AE" w:bidi="ar_AE"/>
        </w:rPr>
        <w:t>"وجهًا لوجهٍ"</w:t>
      </w:r>
    </w:p>
    <w:p>
      <w:pPr>
        <w:bidi/>
      </w:pPr>
      <w:r>
        <w:rPr>
          <w:rtl/>
          <w:cs/>
          <w:lang w:val="ar_AE" w:bidi="ar_AE"/>
        </w:rPr>
      </w:r>
      <w:r>
        <w:rPr>
          <w:rtl/>
          <w:cs/>
          <w:lang w:val="ar_AE" w:bidi="ar_AE"/>
        </w:rPr>
        <w:t>التحدث مباشرة مع بعضهم البعض بدلًا من التواصل من خلال الأحلام والرؤى يُذكر كما لو أن موسى والله رأوا وجوه بعضهم البعض خلال التحدث. إذا لم يفهم قراؤك ما يعنيه هذا التصور في هذا السياق، فيمكنك استخدام استعارة مشابهة من ثقافتك. أو بدلًا من ذلك، يمكنك التعبير عن المعنى بشكل واضح. ترجمة بديلة: "كان الرب يتحدث مباشرة إلى موسى"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11 (#2)</w:t>
      </w:r>
      <w:r>
        <w:rPr>
          <w:rtl/>
          <w:cs/>
          <w:lang w:val="ar_AE" w:bidi="ar_AE"/>
        </w:rPr>
      </w:r>
    </w:p>
    <w:p>
      <w:pPr>
        <w:bidi/>
      </w:pPr>
      <w:r>
        <w:rPr>
          <w:rtl/>
          <w:cs/>
          <w:lang w:val="ar_AE" w:bidi="ar_AE"/>
        </w:rPr>
      </w:r>
      <w:r>
        <w:rPr>
          <w:rtl/>
          <w:cs/>
          <w:lang w:val="ar_AE" w:bidi="ar_AE"/>
        </w:rPr>
        <w:t>כַּ⁠אֲשֶׁ֛ר יְדַבֵּ֥ר אִ֖ישׁ אֶל־רֵעֵ֑⁠הוּ</w:t>
      </w:r>
    </w:p>
    <w:p>
      <w:pPr>
        <w:bidi/>
      </w:pPr>
      <w:r>
        <w:rPr>
          <w:rtl/>
          <w:cs/>
          <w:lang w:val="ar_AE" w:bidi="ar_AE"/>
        </w:rPr>
      </w:r>
      <w:r>
        <w:rPr>
          <w:b/>
          <w:rtl/>
          <w:cs/>
          <w:lang w:val="ar_AE" w:bidi="ar_AE"/>
        </w:rPr>
        <w:t>"كَمَا يُكَلِّمُ الرَّجُلُ صَاحِبَهُ"</w:t>
      </w:r>
    </w:p>
    <w:p>
      <w:pPr>
        <w:bidi/>
      </w:pPr>
      <w:r>
        <w:rPr>
          <w:rtl/>
          <w:cs/>
          <w:lang w:val="ar_AE" w:bidi="ar_AE"/>
        </w:rPr>
      </w:r>
      <w:r>
        <w:rPr>
          <w:rtl/>
          <w:cs/>
          <w:lang w:val="ar_AE" w:bidi="ar_AE"/>
        </w:rPr>
        <w:t xml:space="preserve">يتم شرح الاستعارة للتحدث </w:t>
      </w:r>
      <w:r>
        <w:rPr>
          <w:b/>
          <w:rtl/>
          <w:cs/>
          <w:lang w:val="ar_AE" w:bidi="ar_AE"/>
        </w:rPr>
        <w:t>وجهًا لوجه</w:t>
      </w:r>
      <w:r>
        <w:rPr>
          <w:rtl/>
          <w:cs/>
          <w:lang w:val="ar_AE" w:bidi="ar_AE"/>
        </w:rPr>
        <w:t xml:space="preserve"> من خلال التشبيه هنا. وقد تحدد طريقة ترجمتك للتعبير </w:t>
      </w:r>
      <w:r>
        <w:rPr>
          <w:b/>
          <w:rtl/>
          <w:cs/>
          <w:lang w:val="ar_AE" w:bidi="ar_AE"/>
        </w:rPr>
        <w:t>وجهًا لوجه</w:t>
      </w:r>
      <w:r>
        <w:rPr>
          <w:rtl/>
          <w:cs/>
          <w:lang w:val="ar_AE" w:bidi="ar_AE"/>
        </w:rPr>
        <w:t xml:space="preserve"> في لغتك كيفية ترجمة هذا الشرح.</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11 (#3)</w:t>
      </w:r>
      <w:r>
        <w:rPr>
          <w:rtl/>
          <w:cs/>
          <w:lang w:val="ar_AE" w:bidi="ar_AE"/>
        </w:rPr>
      </w:r>
    </w:p>
    <w:p>
      <w:pPr>
        <w:bidi/>
      </w:pPr>
      <w:r>
        <w:rPr>
          <w:rtl/>
          <w:cs/>
          <w:lang w:val="ar_AE" w:bidi="ar_AE"/>
        </w:rPr>
      </w:r>
      <w:r>
        <w:rPr>
          <w:rtl/>
          <w:cs/>
          <w:lang w:val="ar_AE" w:bidi="ar_AE"/>
        </w:rPr>
        <w:t>וּ⁠מְשָׁ֨רְת֜⁠וֹ יְהוֹשֻׁ֤עַ בִּן־נוּן֙ נַ֔עַר</w:t>
      </w:r>
    </w:p>
    <w:p>
      <w:pPr>
        <w:bidi/>
      </w:pPr>
      <w:r>
        <w:rPr>
          <w:rtl/>
          <w:cs/>
          <w:lang w:val="ar_AE" w:bidi="ar_AE"/>
        </w:rPr>
      </w:r>
      <w:r>
        <w:rPr>
          <w:b/>
          <w:rtl/>
          <w:cs/>
          <w:lang w:val="ar_AE" w:bidi="ar_AE"/>
        </w:rPr>
        <w:t>"كَانَ خَادِمُهُ يَشُوعُ بْنُ نُونَ الْغُلاَمُ"</w:t>
      </w:r>
    </w:p>
    <w:p>
      <w:pPr>
        <w:bidi/>
      </w:pPr>
      <w:r>
        <w:rPr>
          <w:rtl/>
          <w:cs/>
          <w:lang w:val="ar_AE" w:bidi="ar_AE"/>
        </w:rPr>
      </w:r>
      <w:r>
        <w:rPr>
          <w:rtl/>
          <w:cs/>
          <w:lang w:val="ar_AE" w:bidi="ar_AE"/>
        </w:rPr>
        <w:t xml:space="preserve">تم تقديم </w:t>
      </w:r>
      <w:r>
        <w:rPr>
          <w:b/>
          <w:rtl/>
          <w:cs/>
          <w:lang w:val="ar_AE" w:bidi="ar_AE"/>
        </w:rPr>
        <w:t>يشوع</w:t>
      </w:r>
      <w:r>
        <w:rPr>
          <w:rtl/>
          <w:cs/>
          <w:lang w:val="ar_AE" w:bidi="ar_AE"/>
        </w:rPr>
        <w:t xml:space="preserve"> من قبل ولكنه لم يُذكر منذ </w:t>
      </w:r>
      <w:r>
        <w:rPr>
          <w:rtl/>
          <w:cs/>
          <w:lang w:val="ar_AE" w:bidi="ar_AE"/>
        </w:rPr>
        <w:t>خروج 32:17</w:t>
      </w:r>
      <w:r>
        <w:rPr>
          <w:rtl/>
          <w:cs/>
          <w:lang w:val="ar_AE" w:bidi="ar_AE"/>
        </w:rPr>
        <w:t>. فكر فيمَا إذا كانت لغتك ستحتاج إلى إعادة تقديم يشوع بأي شكل هنا.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يبدأ هنا مشهد جديد، الذي قد يحتاج إلى أن يتم توضيحه بطريقة خاصة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12 (#2)</w:t>
      </w:r>
      <w:r>
        <w:rPr>
          <w:rtl/>
          <w:cs/>
          <w:lang w:val="ar_AE" w:bidi="ar_AE"/>
        </w:rPr>
      </w:r>
    </w:p>
    <w:p>
      <w:pPr>
        <w:bidi/>
      </w:pPr>
      <w:r>
        <w:rPr>
          <w:rtl/>
          <w:cs/>
          <w:lang w:val="ar_AE" w:bidi="ar_AE"/>
        </w:rPr>
      </w:r>
      <w:r>
        <w:rPr>
          <w:rtl/>
          <w:cs/>
          <w:lang w:val="ar_AE" w:bidi="ar_AE"/>
        </w:rPr>
        <w:t>הַ֚עַל אֶת־הָ⁠עָ֣ם הַ⁠זֶּ֔ה &amp; יְדַעְתִּ֣י⁠ךָֽ בְ⁠שֵׁ֔ם וְ⁠גַם־מָצָ֥אתָ חֵ֖ן בְּ⁠עֵינָֽ⁠י</w:t>
      </w:r>
    </w:p>
    <w:p>
      <w:pPr>
        <w:bidi/>
      </w:pPr>
      <w:r>
        <w:rPr>
          <w:rtl/>
          <w:cs/>
          <w:lang w:val="ar_AE" w:bidi="ar_AE"/>
        </w:rPr>
      </w:r>
      <w:r>
        <w:rPr>
          <w:b/>
          <w:rtl/>
          <w:cs/>
          <w:lang w:val="ar_AE" w:bidi="ar_AE"/>
        </w:rPr>
        <w:t>""</w:t>
      </w:r>
    </w:p>
    <w:p>
      <w:pPr>
        <w:bidi/>
      </w:pPr>
      <w:r>
        <w:rPr>
          <w:rtl/>
          <w:cs/>
          <w:lang w:val="ar_AE" w:bidi="ar_AE"/>
        </w:rPr>
      </w:r>
      <w:r>
        <w:rPr>
          <w:rtl/>
          <w:cs/>
          <w:lang w:val="ar_AE" w:bidi="ar_AE"/>
        </w:rPr>
        <w:t>قد ترغب في جعل هذين الاقتباسين من المستوى الثاني غير مباشرين لتقليل مستويات الاقتباس. انظر إلى ترجمة UST.</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12 (#3)</w:t>
      </w:r>
      <w:r>
        <w:rPr>
          <w:rtl/>
          <w:cs/>
          <w:lang w:val="ar_AE" w:bidi="ar_AE"/>
        </w:rPr>
      </w:r>
    </w:p>
    <w:p>
      <w:pPr>
        <w:bidi/>
      </w:pPr>
      <w:r>
        <w:rPr>
          <w:rtl/>
          <w:cs/>
          <w:lang w:val="ar_AE" w:bidi="ar_AE"/>
        </w:rPr>
      </w:r>
      <w:r>
        <w:rPr>
          <w:rtl/>
          <w:cs/>
          <w:lang w:val="ar_AE" w:bidi="ar_AE"/>
        </w:rPr>
        <w:t>רְ֠אֵה</w:t>
      </w:r>
    </w:p>
    <w:p>
      <w:pPr>
        <w:bidi/>
      </w:pPr>
      <w:r>
        <w:rPr>
          <w:rtl/>
          <w:cs/>
          <w:lang w:val="ar_AE" w:bidi="ar_AE"/>
        </w:rPr>
      </w:r>
      <w:r>
        <w:rPr>
          <w:b/>
          <w:rtl/>
          <w:cs/>
          <w:lang w:val="ar_AE" w:bidi="ar_AE"/>
        </w:rPr>
        <w:t>"انظر"</w:t>
      </w:r>
    </w:p>
    <w:p>
      <w:pPr>
        <w:bidi/>
      </w:pPr>
      <w:r>
        <w:rPr>
          <w:rtl/>
          <w:cs/>
          <w:lang w:val="ar_AE" w:bidi="ar_AE"/>
        </w:rPr>
      </w:r>
      <w:r>
        <w:rPr>
          <w:rtl/>
          <w:cs/>
          <w:lang w:val="ar_AE" w:bidi="ar_AE"/>
        </w:rPr>
        <w:t xml:space="preserve">كلمة </w:t>
      </w:r>
      <w:r>
        <w:rPr>
          <w:b/>
          <w:rtl/>
          <w:cs/>
          <w:lang w:val="ar_AE" w:bidi="ar_AE"/>
        </w:rPr>
        <w:t>انظر</w:t>
      </w:r>
      <w:r>
        <w:rPr>
          <w:rtl/>
          <w:cs/>
          <w:lang w:val="ar_AE" w:bidi="ar_AE"/>
        </w:rPr>
        <w:t xml:space="preserve"> تدخل لجذب انتباه شخص ما. ترجمة بديلة: "ابصر!" أو "استمع!" أو "انتبه لما سأخبرك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12 (#4)</w:t>
      </w:r>
      <w:r>
        <w:rPr>
          <w:rtl/>
          <w:cs/>
          <w:lang w:val="ar_AE" w:bidi="ar_AE"/>
        </w:rPr>
      </w:r>
    </w:p>
    <w:p>
      <w:pPr>
        <w:bidi/>
      </w:pPr>
      <w:r>
        <w:rPr>
          <w:rtl/>
          <w:cs/>
          <w:lang w:val="ar_AE" w:bidi="ar_AE"/>
        </w:rPr>
      </w:r>
      <w:r>
        <w:rPr>
          <w:rtl/>
          <w:cs/>
          <w:lang w:val="ar_AE" w:bidi="ar_AE"/>
        </w:rPr>
        <w:t>יְדַעְתִּ֣י⁠ךָֽ בְ⁠שֵׁ֔ם</w:t>
      </w:r>
    </w:p>
    <w:p>
      <w:pPr>
        <w:bidi/>
      </w:pPr>
      <w:r>
        <w:rPr>
          <w:rtl/>
          <w:cs/>
          <w:lang w:val="ar_AE" w:bidi="ar_AE"/>
        </w:rPr>
      </w:r>
      <w:r>
        <w:rPr>
          <w:b/>
          <w:rtl/>
          <w:cs/>
          <w:lang w:val="ar_AE" w:bidi="ar_AE"/>
        </w:rPr>
        <w:t>"عَرَفْتُكَ بِاسْمِكَ"</w:t>
      </w:r>
    </w:p>
    <w:p>
      <w:pPr>
        <w:bidi/>
      </w:pPr>
      <w:r>
        <w:rPr>
          <w:rtl/>
          <w:cs/>
          <w:lang w:val="ar_AE" w:bidi="ar_AE"/>
        </w:rPr>
      </w:r>
      <w:r>
        <w:rPr>
          <w:rtl/>
          <w:cs/>
          <w:lang w:val="ar_AE" w:bidi="ar_AE"/>
        </w:rPr>
        <w:t xml:space="preserve">إن معرفة </w:t>
      </w:r>
      <w:r>
        <w:rPr>
          <w:b/>
          <w:rtl/>
          <w:cs/>
          <w:lang w:val="ar_AE" w:bidi="ar_AE"/>
        </w:rPr>
        <w:t>شخص</w:t>
      </w:r>
      <w:r>
        <w:rPr>
          <w:rtl/>
          <w:cs/>
          <w:lang w:val="ar_AE" w:bidi="ar_AE"/>
        </w:rPr>
        <w:t xml:space="preserve"> </w:t>
      </w:r>
      <w:r>
        <w:rPr>
          <w:b/>
          <w:rtl/>
          <w:cs/>
          <w:lang w:val="ar_AE" w:bidi="ar_AE"/>
        </w:rPr>
        <w:t>بالاسم</w:t>
      </w:r>
      <w:r>
        <w:rPr>
          <w:rtl/>
          <w:cs/>
          <w:lang w:val="ar_AE" w:bidi="ar_AE"/>
        </w:rPr>
        <w:t xml:space="preserve"> يعني معرفته جيدًا. إذا كان ذلك مفيدًا في لغتك، فيمكنك استخدام تعبير مشابه أو استخدام لغة واضحة. ترجمة بديلة: "أنا أعرفك جيدًا"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12 (#5)</w:t>
      </w:r>
      <w:r>
        <w:rPr>
          <w:rtl/>
          <w:cs/>
          <w:lang w:val="ar_AE" w:bidi="ar_AE"/>
        </w:rPr>
      </w:r>
    </w:p>
    <w:p>
      <w:pPr>
        <w:bidi/>
      </w:pPr>
      <w:r>
        <w:rPr>
          <w:rtl/>
          <w:cs/>
          <w:lang w:val="ar_AE" w:bidi="ar_AE"/>
        </w:rPr>
      </w:r>
      <w:r>
        <w:rPr>
          <w:rtl/>
          <w:cs/>
          <w:lang w:val="ar_AE" w:bidi="ar_AE"/>
        </w:rPr>
        <w:t>וְ⁠גַם־מָצָ֥אתָ חֵ֖ן בְּ⁠עֵינָֽ⁠י</w:t>
      </w:r>
    </w:p>
    <w:p>
      <w:pPr>
        <w:bidi/>
      </w:pPr>
      <w:r>
        <w:rPr>
          <w:rtl/>
          <w:cs/>
          <w:lang w:val="ar_AE" w:bidi="ar_AE"/>
        </w:rPr>
      </w:r>
      <w:r>
        <w:rPr>
          <w:b/>
          <w:rtl/>
          <w:cs/>
          <w:lang w:val="ar_AE" w:bidi="ar_AE"/>
        </w:rPr>
        <w:t>"وَوَجَدْتَ أَيْضًا نِعْمَةً فِي عَيْنَيَّ"</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"وعينيّ تجدك مفضلًا"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12 (#6)</w:t>
      </w:r>
      <w:r>
        <w:rPr>
          <w:rtl/>
          <w:cs/>
          <w:lang w:val="ar_AE" w:bidi="ar_AE"/>
        </w:rPr>
      </w:r>
    </w:p>
    <w:p>
      <w:pPr>
        <w:bidi/>
      </w:pPr>
      <w:r>
        <w:rPr>
          <w:rtl/>
          <w:cs/>
          <w:lang w:val="ar_AE" w:bidi="ar_AE"/>
        </w:rPr>
      </w:r>
      <w:r>
        <w:rPr>
          <w:rtl/>
          <w:cs/>
          <w:lang w:val="ar_AE" w:bidi="ar_AE"/>
        </w:rPr>
        <w:t>וְ⁠גַם־מָצָ֥אתָ חֵ֖ן בְּ⁠עֵינָֽ⁠י</w:t>
      </w:r>
    </w:p>
    <w:p>
      <w:pPr>
        <w:bidi/>
      </w:pPr>
      <w:r>
        <w:rPr>
          <w:rtl/>
          <w:cs/>
          <w:lang w:val="ar_AE" w:bidi="ar_AE"/>
        </w:rPr>
      </w:r>
      <w:r>
        <w:rPr>
          <w:b/>
          <w:rtl/>
          <w:cs/>
          <w:lang w:val="ar_AE" w:bidi="ar_AE"/>
        </w:rPr>
        <w:t>"وَوَجَدْتَ أَيْضًا نِعْمَةً فِي عَيْنَيَّ"</w:t>
      </w:r>
    </w:p>
    <w:p>
      <w:pPr>
        <w:bidi/>
      </w:pPr>
      <w:r>
        <w:rPr>
          <w:rtl/>
          <w:cs/>
          <w:lang w:val="ar_AE" w:bidi="ar_AE"/>
        </w:rPr>
      </w:r>
      <w:r>
        <w:rPr>
          <w:rtl/>
          <w:cs/>
          <w:lang w:val="ar_AE" w:bidi="ar_AE"/>
        </w:rPr>
        <w:t xml:space="preserve">هنا، </w:t>
      </w:r>
      <w:r>
        <w:rPr>
          <w:b/>
          <w:rtl/>
          <w:cs/>
          <w:lang w:val="ar_AE" w:bidi="ar_AE"/>
        </w:rPr>
        <w:t>وجدت نعمة في عيني</w:t>
      </w:r>
      <w:r>
        <w:rPr>
          <w:rtl/>
          <w:cs/>
          <w:lang w:val="ar_AE" w:bidi="ar_AE"/>
        </w:rPr>
        <w:t xml:space="preserve"> هو تعبير اصطلاحي يعني "أنا مسرور بك" والعبارة تعني أن الله مسرور بموسى. إذا كان ذلك مفيدًا في لغتك، فيمكنك استخدام تعبير مماثل أو استخدام لغة واضحة. ترجمة بديلة: "وأنت ترضيني"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12 (#7)</w:t>
      </w:r>
      <w:r>
        <w:rPr>
          <w:rtl/>
          <w:cs/>
          <w:lang w:val="ar_AE" w:bidi="ar_AE"/>
        </w:rPr>
      </w:r>
    </w:p>
    <w:p>
      <w:pPr>
        <w:bidi/>
      </w:pPr>
      <w:r>
        <w:rPr>
          <w:rtl/>
          <w:cs/>
          <w:lang w:val="ar_AE" w:bidi="ar_AE"/>
        </w:rPr>
      </w:r>
      <w:r>
        <w:rPr>
          <w:rtl/>
          <w:cs/>
          <w:lang w:val="ar_AE" w:bidi="ar_AE"/>
        </w:rPr>
        <w:t>וְ⁠גַם־מָצָ֥אתָ חֵ֖ן בְּ⁠עֵינָֽ⁠י</w:t>
      </w:r>
    </w:p>
    <w:p>
      <w:pPr>
        <w:bidi/>
      </w:pPr>
      <w:r>
        <w:rPr>
          <w:rtl/>
          <w:cs/>
          <w:lang w:val="ar_AE" w:bidi="ar_AE"/>
        </w:rPr>
      </w:r>
      <w:r>
        <w:rPr>
          <w:b/>
          <w:rtl/>
          <w:cs/>
          <w:lang w:val="ar_AE" w:bidi="ar_AE"/>
        </w:rPr>
        <w:t>"وَوَجَدْتَ أَيْضًا نِعْمَةً فِي عَيْنَيَّ"</w:t>
      </w:r>
    </w:p>
    <w:p>
      <w:pPr>
        <w:bidi/>
      </w:pPr>
      <w:r>
        <w:rPr>
          <w:rtl/>
          <w:cs/>
          <w:lang w:val="ar_AE" w:bidi="ar_AE"/>
        </w:rPr>
      </w:r>
      <w:r>
        <w:rPr>
          <w:rtl/>
          <w:cs/>
          <w:lang w:val="ar_AE" w:bidi="ar_AE"/>
        </w:rPr>
        <w:t xml:space="preserve">هنا، التعبير </w:t>
      </w:r>
      <w:r>
        <w:rPr>
          <w:b/>
          <w:rtl/>
          <w:cs/>
          <w:lang w:val="ar_AE" w:bidi="ar_AE"/>
        </w:rPr>
        <w:t>في عينيّ</w:t>
      </w:r>
      <w:r>
        <w:rPr>
          <w:rtl/>
          <w:cs/>
          <w:lang w:val="ar_AE" w:bidi="ar_AE"/>
        </w:rPr>
        <w:t xml:space="preserve"> هو استعارة تمثل نظرة الله وتقييمه. إذا كان قراؤك لن يفهموا ما تعنيه هذه الصورة في هذا السياق، فيمكنك استخدام استعارة مماثلة من ثقافتك. أو بدلًا من ذلك، يمكنك التعبير عن المعنى بوضوح. ترجمة بديلة: "وأنت أيضًا وجدت نعمة في نظري وتقييمي"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12 (#8)</w:t>
      </w:r>
      <w:r>
        <w:rPr>
          <w:rtl/>
          <w:cs/>
          <w:lang w:val="ar_AE" w:bidi="ar_AE"/>
        </w:rPr>
      </w:r>
    </w:p>
    <w:p>
      <w:pPr>
        <w:bidi/>
      </w:pPr>
      <w:r>
        <w:rPr>
          <w:rtl/>
          <w:cs/>
          <w:lang w:val="ar_AE" w:bidi="ar_AE"/>
        </w:rPr>
      </w:r>
      <w:r>
        <w:rPr>
          <w:rtl/>
          <w:cs/>
          <w:lang w:val="ar_AE" w:bidi="ar_AE"/>
        </w:rPr>
        <w:t>וְ⁠גַם־מָצָ֥אתָ חֵ֖ן בְּ⁠עֵינָֽ⁠י</w:t>
      </w:r>
    </w:p>
    <w:p>
      <w:pPr>
        <w:bidi/>
      </w:pPr>
      <w:r>
        <w:rPr>
          <w:rtl/>
          <w:cs/>
          <w:lang w:val="ar_AE" w:bidi="ar_AE"/>
        </w:rPr>
      </w:r>
      <w:r>
        <w:rPr>
          <w:b/>
          <w:rtl/>
          <w:cs/>
          <w:lang w:val="ar_AE" w:bidi="ar_AE"/>
        </w:rPr>
        <w:t>"وَوَجَدْتَ أَيْضًا نِعْمَةً فِي عَيْنَيَّ"</w:t>
      </w:r>
    </w:p>
    <w:p>
      <w:pPr>
        <w:bidi/>
      </w:pPr>
      <w:r>
        <w:rPr>
          <w:rtl/>
          <w:cs/>
          <w:lang w:val="ar_AE" w:bidi="ar_AE"/>
        </w:rPr>
      </w:r>
      <w:r>
        <w:rPr>
          <w:rtl/>
          <w:cs/>
          <w:lang w:val="ar_AE" w:bidi="ar_AE"/>
        </w:rPr>
        <w:t xml:space="preserve">هنا، كلمة </w:t>
      </w:r>
      <w:r>
        <w:rPr>
          <w:b/>
          <w:rtl/>
          <w:cs/>
          <w:lang w:val="ar_AE" w:bidi="ar_AE"/>
        </w:rPr>
        <w:t xml:space="preserve">النعمة </w:t>
      </w:r>
      <w:r>
        <w:rPr>
          <w:rtl/>
          <w:cs/>
          <w:lang w:val="ar_AE" w:bidi="ar_AE"/>
        </w:rPr>
        <w:t>هي اسم مجرد يمكنك التعبير عنه بطريقة أخرى إذا لزم الأمر في لغتك. ترجمة بديلة: "وقد وُجدت أيضًا مقبولًا في عينيّ"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13 (#1)</w:t>
      </w:r>
      <w:r>
        <w:rPr>
          <w:rtl/>
          <w:cs/>
          <w:lang w:val="ar_AE" w:bidi="ar_AE"/>
        </w:rPr>
      </w:r>
    </w:p>
    <w:p>
      <w:pPr>
        <w:bidi/>
      </w:pPr>
      <w:r>
        <w:rPr>
          <w:rtl/>
          <w:cs/>
          <w:lang w:val="ar_AE" w:bidi="ar_AE"/>
        </w:rPr>
      </w:r>
      <w:r>
        <w:rPr>
          <w:rtl/>
          <w:cs/>
          <w:lang w:val="ar_AE" w:bidi="ar_AE"/>
        </w:rPr>
        <w:t>מָצָ֨אתִי חֵ֜ן בְּ⁠עֵינֶ֗י⁠ךָ &amp; אֶמְצָא־חֵ֖ן בְּ⁠עֵינֶ֑י⁠ךָ</w:t>
      </w:r>
    </w:p>
    <w:p>
      <w:pPr>
        <w:bidi/>
      </w:pPr>
      <w:r>
        <w:rPr>
          <w:rtl/>
          <w:cs/>
          <w:lang w:val="ar_AE" w:bidi="ar_AE"/>
        </w:rPr>
      </w:r>
      <w:r>
        <w:rPr>
          <w:b/>
          <w:rtl/>
          <w:cs/>
          <w:lang w:val="ar_AE" w:bidi="ar_AE"/>
        </w:rPr>
        <w:t>"إِنْ كُنْتُ قَدْ وَجَدْتُ نِعْمَةً فِي عَيْنَيْكَ"</w:t>
      </w:r>
      <w:r>
        <w:rPr>
          <w:rtl/>
          <w:cs/>
          <w:lang w:val="ar_AE" w:bidi="ar_AE"/>
        </w:rPr>
        <w:t xml:space="preserve"> - </w:t>
      </w:r>
      <w:r>
        <w:rPr>
          <w:b/>
          <w:rtl/>
          <w:cs/>
          <w:lang w:val="ar_AE" w:bidi="ar_AE"/>
        </w:rPr>
        <w:t>"لِكَيْ أَجِدَ نِعْمَةً فِي عَيْنَيْكَ"</w:t>
      </w:r>
    </w:p>
    <w:p>
      <w:pPr>
        <w:bidi/>
      </w:pPr>
      <w:r>
        <w:rPr>
          <w:rtl/>
          <w:cs/>
          <w:lang w:val="ar_AE" w:bidi="ar_AE"/>
        </w:rPr>
      </w:r>
      <w:r>
        <w:rPr>
          <w:rtl/>
          <w:cs/>
          <w:lang w:val="ar_AE" w:bidi="ar_AE"/>
        </w:rPr>
        <w:t xml:space="preserve">هنا، </w:t>
      </w:r>
      <w:r>
        <w:rPr>
          <w:b/>
          <w:rtl/>
          <w:cs/>
          <w:lang w:val="ar_AE" w:bidi="ar_AE"/>
        </w:rPr>
        <w:t>وجدت نعمة في عينيك</w:t>
      </w:r>
      <w:r>
        <w:rPr>
          <w:rtl/>
          <w:cs/>
          <w:lang w:val="ar_AE" w:bidi="ar_AE"/>
        </w:rPr>
        <w:t xml:space="preserve"> هو تعبير اصطلاحي يعني أن الله راضٍ عن موسى. قد تحتاج أيضًا إلى جعل العبارة في صيغة المبني للمعلوم وتغيير الاسم المجرد </w:t>
      </w:r>
      <w:r>
        <w:rPr>
          <w:b/>
          <w:rtl/>
          <w:cs/>
          <w:lang w:val="ar_AE" w:bidi="ar_AE"/>
        </w:rPr>
        <w:t>نعمة</w:t>
      </w:r>
      <w:r>
        <w:rPr>
          <w:rtl/>
          <w:cs/>
          <w:lang w:val="ar_AE" w:bidi="ar_AE"/>
        </w:rPr>
        <w:t xml:space="preserve"> إلى شكل آخر. وأخيرًا، </w:t>
      </w:r>
      <w:r>
        <w:rPr>
          <w:b/>
          <w:rtl/>
          <w:cs/>
          <w:lang w:val="ar_AE" w:bidi="ar_AE"/>
        </w:rPr>
        <w:t>في عينيك</w:t>
      </w:r>
      <w:r>
        <w:rPr>
          <w:rtl/>
          <w:cs/>
          <w:lang w:val="ar_AE" w:bidi="ar_AE"/>
        </w:rPr>
        <w:t xml:space="preserve"> هو استعارة تمثل تقييم الله. انظر كيف تعاملت مع القضايا المتعددة في العبارة </w:t>
      </w:r>
      <w:r>
        <w:rPr>
          <w:b/>
          <w:rtl/>
          <w:cs/>
          <w:lang w:val="ar_AE" w:bidi="ar_AE"/>
        </w:rPr>
        <w:t>لقد وجدت نعمة في عيني</w:t>
      </w:r>
      <w:r>
        <w:rPr>
          <w:rtl/>
          <w:cs/>
          <w:lang w:val="ar_AE" w:bidi="ar_AE"/>
        </w:rPr>
        <w:t xml:space="preserve"> في </w:t>
      </w:r>
      <w:r>
        <w:rPr>
          <w:rtl/>
          <w:cs/>
          <w:lang w:val="ar_AE" w:bidi="ar_AE"/>
        </w:rPr>
        <w:t>خروج 33:12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13 (#2)</w:t>
      </w:r>
      <w:r>
        <w:rPr>
          <w:rtl/>
          <w:cs/>
          <w:lang w:val="ar_AE" w:bidi="ar_AE"/>
        </w:rPr>
      </w:r>
    </w:p>
    <w:p>
      <w:pPr>
        <w:bidi/>
      </w:pPr>
      <w:r>
        <w:rPr>
          <w:rtl/>
          <w:cs/>
          <w:lang w:val="ar_AE" w:bidi="ar_AE"/>
        </w:rPr>
      </w:r>
      <w:r>
        <w:rPr>
          <w:rtl/>
          <w:cs/>
          <w:lang w:val="ar_AE" w:bidi="ar_AE"/>
        </w:rPr>
        <w:t>הוֹדִעֵ֤⁠נִי נָא֙ אֶת־דְּרָכֶ֔⁠ךָ</w:t>
      </w:r>
    </w:p>
    <w:p>
      <w:pPr>
        <w:bidi/>
      </w:pPr>
      <w:r>
        <w:rPr>
          <w:rtl/>
          <w:cs/>
          <w:lang w:val="ar_AE" w:bidi="ar_AE"/>
        </w:rPr>
      </w:r>
      <w:r>
        <w:rPr>
          <w:b/>
          <w:rtl/>
          <w:cs/>
          <w:lang w:val="ar_AE" w:bidi="ar_AE"/>
        </w:rPr>
        <w:t>"فَعَلِّمْنِي طَرِيقَكَ حَتَّى أَعْرِفَكَ"</w:t>
      </w:r>
    </w:p>
    <w:p>
      <w:pPr>
        <w:bidi/>
      </w:pPr>
      <w:r>
        <w:rPr>
          <w:rtl/>
          <w:cs/>
          <w:lang w:val="ar_AE" w:bidi="ar_AE"/>
        </w:rPr>
      </w:r>
      <w:r>
        <w:rPr>
          <w:rtl/>
          <w:cs/>
          <w:lang w:val="ar_AE" w:bidi="ar_AE"/>
        </w:rPr>
        <w:t xml:space="preserve">هنا، كلمة </w:t>
      </w:r>
      <w:r>
        <w:rPr>
          <w:b/>
          <w:rtl/>
          <w:cs/>
          <w:lang w:val="ar_AE" w:bidi="ar_AE"/>
        </w:rPr>
        <w:t xml:space="preserve">طريقك </w:t>
      </w:r>
      <w:r>
        <w:rPr>
          <w:rtl/>
          <w:cs/>
          <w:lang w:val="ar_AE" w:bidi="ar_AE"/>
        </w:rPr>
        <w:t>هي استعارة إما: (1) لخطط للرب أو (2) للحياة المُقَدَّسة التي يطلبها. إذا لم يفهم قراؤك ما تعنيه هذه الصورة في هذا السياق، فيمكنك استخدام استعارة مشابهة من ثقافتك. أو بدلًا من ذلك، يمكنك التعبير عن المعنى بوضوح. ترجمة بديلة: (1) "من فضلك اجعلني أعرف ما الذي ستفعله في المستقبل" (2) "من فضلك اجعلني أعرف كيف يمكن للناس أن يفعلوا ما يرضيك"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13 (#3)</w:t>
      </w:r>
      <w:r>
        <w:rPr>
          <w:rtl/>
          <w:cs/>
          <w:lang w:val="ar_AE" w:bidi="ar_AE"/>
        </w:rPr>
      </w:r>
    </w:p>
    <w:p>
      <w:pPr>
        <w:bidi/>
      </w:pPr>
      <w:r>
        <w:rPr>
          <w:rtl/>
          <w:cs/>
          <w:lang w:val="ar_AE" w:bidi="ar_AE"/>
        </w:rPr>
      </w:r>
      <w:r>
        <w:rPr>
          <w:rtl/>
          <w:cs/>
          <w:lang w:val="ar_AE" w:bidi="ar_AE"/>
        </w:rPr>
        <w:t>אֶמְצָא־חֵ֖ן בְּ⁠עֵינֶ֑י⁠ךָ</w:t>
      </w:r>
    </w:p>
    <w:p>
      <w:pPr>
        <w:bidi/>
      </w:pPr>
      <w:r>
        <w:rPr>
          <w:rtl/>
          <w:cs/>
          <w:lang w:val="ar_AE" w:bidi="ar_AE"/>
        </w:rPr>
      </w:r>
      <w:r>
        <w:rPr>
          <w:b/>
          <w:rtl/>
          <w:cs/>
          <w:lang w:val="ar_AE" w:bidi="ar_AE"/>
        </w:rPr>
        <w:t>"لِكَيْ أَجِدَ نِعْمَةً فِي عَيْنَيْكَ"</w:t>
      </w:r>
    </w:p>
    <w:p>
      <w:pPr>
        <w:bidi/>
      </w:pPr>
      <w:r>
        <w:rPr>
          <w:rtl/>
          <w:cs/>
          <w:lang w:val="ar_AE" w:bidi="ar_AE"/>
        </w:rPr>
      </w:r>
      <w:r>
        <w:rPr>
          <w:rtl/>
          <w:cs/>
          <w:lang w:val="ar_AE" w:bidi="ar_AE"/>
        </w:rPr>
        <w:t xml:space="preserve">هذا الاستخدام لعبارة </w:t>
      </w:r>
      <w:r>
        <w:rPr>
          <w:b/>
          <w:rtl/>
          <w:cs/>
          <w:lang w:val="ar_AE" w:bidi="ar_AE"/>
        </w:rPr>
        <w:t>أجد نعمة في عينيك</w:t>
      </w:r>
      <w:r>
        <w:rPr>
          <w:rtl/>
          <w:cs/>
          <w:lang w:val="ar_AE" w:bidi="ar_AE"/>
        </w:rPr>
        <w:t xml:space="preserve"> يشير إلى المستقبل. فكر في كيفية ترجمتها في لغتك لتوصيل حالة مستمرة. ترجمة بديلة: "يمكنني دائمًا أن أجد نعمة في عينيك"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13 (#4)</w:t>
      </w:r>
      <w:r>
        <w:rPr>
          <w:rtl/>
          <w:cs/>
          <w:lang w:val="ar_AE" w:bidi="ar_AE"/>
        </w:rPr>
      </w:r>
    </w:p>
    <w:p>
      <w:pPr>
        <w:bidi/>
      </w:pPr>
      <w:r>
        <w:rPr>
          <w:rtl/>
          <w:cs/>
          <w:lang w:val="ar_AE" w:bidi="ar_AE"/>
        </w:rPr>
      </w:r>
      <w:r>
        <w:rPr>
          <w:rtl/>
          <w:cs/>
          <w:lang w:val="ar_AE" w:bidi="ar_AE"/>
        </w:rPr>
        <w:t>וּ⁠רְאֵ֕ה כִּ֥י עַמְּ⁠ךָ֖ הַ⁠גּ֥וֹי הַ⁠זֶּֽה</w:t>
      </w:r>
    </w:p>
    <w:p>
      <w:pPr>
        <w:bidi/>
      </w:pPr>
      <w:r>
        <w:rPr>
          <w:rtl/>
          <w:cs/>
          <w:lang w:val="ar_AE" w:bidi="ar_AE"/>
        </w:rPr>
      </w:r>
      <w:r>
        <w:rPr>
          <w:b/>
          <w:rtl/>
          <w:cs/>
          <w:lang w:val="ar_AE" w:bidi="ar_AE"/>
        </w:rPr>
        <w:t>"وَانْظُرْ أَنَّ هذِهِ الأُمَّةَ شَعْبُكَ"</w:t>
      </w:r>
    </w:p>
    <w:p>
      <w:pPr>
        <w:bidi/>
      </w:pPr>
      <w:r>
        <w:rPr>
          <w:rtl/>
          <w:cs/>
          <w:lang w:val="ar_AE" w:bidi="ar_AE"/>
        </w:rPr>
      </w:r>
      <w:r>
        <w:rPr>
          <w:rtl/>
          <w:cs/>
          <w:lang w:val="ar_AE" w:bidi="ar_AE"/>
        </w:rPr>
        <w:t xml:space="preserve">موسى يطلب من الرب أن </w:t>
      </w:r>
      <w:r>
        <w:rPr>
          <w:b/>
          <w:rtl/>
          <w:cs/>
          <w:lang w:val="ar_AE" w:bidi="ar_AE"/>
        </w:rPr>
        <w:t xml:space="preserve">ينظر </w:t>
      </w:r>
      <w:r>
        <w:rPr>
          <w:rtl/>
          <w:cs/>
          <w:lang w:val="ar_AE" w:bidi="ar_AE"/>
        </w:rPr>
        <w:t>مرة أخرى، ويدرك ويعتبر، أو يعترف بالإسرائيليين كشعبه الخاص. وبهذه الطريقة، سيعرف موسى أن الرب قد غفر لهم 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14 (#1)</w:t>
      </w:r>
      <w:r>
        <w:rPr>
          <w:rtl/>
          <w:cs/>
          <w:lang w:val="ar_AE" w:bidi="ar_AE"/>
        </w:rPr>
      </w:r>
    </w:p>
    <w:p>
      <w:pPr>
        <w:bidi/>
      </w:pPr>
      <w:r>
        <w:rPr>
          <w:rtl/>
          <w:cs/>
          <w:lang w:val="ar_AE" w:bidi="ar_AE"/>
        </w:rPr>
      </w:r>
      <w:r>
        <w:rPr>
          <w:rtl/>
          <w:cs/>
          <w:lang w:val="ar_AE" w:bidi="ar_AE"/>
        </w:rPr>
        <w:t>פָּנַ֥⁠י יֵלֵ֖כוּ</w:t>
      </w:r>
    </w:p>
    <w:p>
      <w:pPr>
        <w:bidi/>
      </w:pPr>
      <w:r>
        <w:rPr>
          <w:rtl/>
          <w:cs/>
          <w:lang w:val="ar_AE" w:bidi="ar_AE"/>
        </w:rPr>
      </w:r>
      <w:r>
        <w:rPr>
          <w:b/>
          <w:rtl/>
          <w:cs/>
          <w:lang w:val="ar_AE" w:bidi="ar_AE"/>
        </w:rPr>
        <w:t>"وَجْهِي يَسِيرُ فَأُرِيحُكَ"</w:t>
      </w:r>
    </w:p>
    <w:p>
      <w:pPr>
        <w:bidi/>
      </w:pPr>
      <w:r>
        <w:rPr>
          <w:rtl/>
          <w:cs/>
          <w:lang w:val="ar_AE" w:bidi="ar_AE"/>
        </w:rPr>
      </w:r>
      <w:r>
        <w:rPr>
          <w:rtl/>
          <w:cs/>
          <w:lang w:val="ar_AE" w:bidi="ar_AE"/>
        </w:rPr>
        <w:t xml:space="preserve">يمثل </w:t>
      </w:r>
      <w:r>
        <w:rPr>
          <w:b/>
          <w:rtl/>
          <w:cs/>
          <w:lang w:val="ar_AE" w:bidi="ar_AE"/>
        </w:rPr>
        <w:t>وجه</w:t>
      </w:r>
      <w:r>
        <w:rPr>
          <w:rtl/>
          <w:cs/>
          <w:lang w:val="ar_AE" w:bidi="ar_AE"/>
        </w:rPr>
        <w:t xml:space="preserve"> الرب حضوره، الذي يمثل ذاته. ترجمة بديلة: "سأذهب"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14 (#2)</w:t>
      </w:r>
      <w:r>
        <w:rPr>
          <w:rtl/>
          <w:cs/>
          <w:lang w:val="ar_AE" w:bidi="ar_AE"/>
        </w:rPr>
      </w:r>
    </w:p>
    <w:p>
      <w:pPr>
        <w:bidi/>
      </w:pPr>
      <w:r>
        <w:rPr>
          <w:rtl/>
          <w:cs/>
          <w:lang w:val="ar_AE" w:bidi="ar_AE"/>
        </w:rPr>
      </w:r>
      <w:r>
        <w:rPr>
          <w:rtl/>
          <w:cs/>
          <w:lang w:val="ar_AE" w:bidi="ar_AE"/>
        </w:rPr>
        <w:t>פָּנַ֥⁠י יֵלֵ֖כוּ וַ⁠הֲנִחֹ֥תִי לָֽ⁠ךְ</w:t>
      </w:r>
    </w:p>
    <w:p>
      <w:pPr>
        <w:bidi/>
      </w:pPr>
      <w:r>
        <w:rPr>
          <w:rtl/>
          <w:cs/>
          <w:lang w:val="ar_AE" w:bidi="ar_AE"/>
        </w:rPr>
      </w:r>
      <w:r>
        <w:rPr>
          <w:b/>
          <w:rtl/>
          <w:cs/>
          <w:lang w:val="ar_AE" w:bidi="ar_AE"/>
        </w:rPr>
        <w:t>"وَجْهِي يَسِيرُ فَأُرِيحُكَ (أنت)"</w:t>
      </w:r>
    </w:p>
    <w:p>
      <w:pPr>
        <w:bidi/>
      </w:pPr>
      <w:r>
        <w:rPr>
          <w:rtl/>
          <w:cs/>
          <w:lang w:val="ar_AE" w:bidi="ar_AE"/>
        </w:rPr>
      </w:r>
      <w:r>
        <w:rPr>
          <w:rtl/>
          <w:cs/>
          <w:lang w:val="ar_AE" w:bidi="ar_AE"/>
        </w:rPr>
        <w:t xml:space="preserve">حرف الجر المتصل بكلمة </w:t>
      </w:r>
      <w:r>
        <w:rPr>
          <w:b/>
          <w:rtl/>
          <w:cs/>
          <w:lang w:val="ar_AE" w:bidi="ar_AE"/>
        </w:rPr>
        <w:t>أنت</w:t>
      </w:r>
      <w:r>
        <w:rPr>
          <w:rtl/>
          <w:cs/>
          <w:lang w:val="ar_AE" w:bidi="ar_AE"/>
        </w:rPr>
        <w:t xml:space="preserve"> هنا له معنى مرن للغاية ويبدو أنه مرتبط بكل من </w:t>
      </w:r>
      <w:r>
        <w:rPr>
          <w:b/>
          <w:rtl/>
          <w:cs/>
          <w:lang w:val="ar_AE" w:bidi="ar_AE"/>
        </w:rPr>
        <w:t>يسير</w:t>
      </w:r>
      <w:r>
        <w:rPr>
          <w:rtl/>
          <w:cs/>
          <w:lang w:val="ar_AE" w:bidi="ar_AE"/>
        </w:rPr>
        <w:t xml:space="preserve"> و</w:t>
      </w:r>
      <w:r>
        <w:rPr>
          <w:b/>
          <w:rtl/>
          <w:cs/>
          <w:lang w:val="ar_AE" w:bidi="ar_AE"/>
        </w:rPr>
        <w:t>أريحك</w:t>
      </w:r>
      <w:r>
        <w:rPr>
          <w:rtl/>
          <w:cs/>
          <w:lang w:val="ar_AE" w:bidi="ar_AE"/>
        </w:rPr>
        <w:t>. إذا كان هذا غير واضح، فكر في تكراره في كِلَا الجملتين. ترجمة بديلة: "وجهي سيذهب معك وسأسبب الراحة 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14 (#3)</w:t>
      </w:r>
      <w:r>
        <w:rPr>
          <w:rtl/>
          <w:cs/>
          <w:lang w:val="ar_AE" w:bidi="ar_AE"/>
        </w:rPr>
      </w:r>
    </w:p>
    <w:p>
      <w:pPr>
        <w:bidi/>
      </w:pPr>
      <w:r>
        <w:rPr>
          <w:rtl/>
          <w:cs/>
          <w:lang w:val="ar_AE" w:bidi="ar_AE"/>
        </w:rPr>
      </w:r>
      <w:r>
        <w:rPr>
          <w:rtl/>
          <w:cs/>
          <w:lang w:val="ar_AE" w:bidi="ar_AE"/>
        </w:rPr>
        <w:t>לָֽ⁠ךְ</w:t>
      </w:r>
    </w:p>
    <w:p>
      <w:pPr>
        <w:bidi/>
      </w:pPr>
      <w:r>
        <w:rPr>
          <w:rtl/>
          <w:cs/>
          <w:lang w:val="ar_AE" w:bidi="ar_AE"/>
        </w:rPr>
      </w:r>
      <w:r>
        <w:rPr>
          <w:b/>
          <w:rtl/>
          <w:cs/>
          <w:lang w:val="ar_AE" w:bidi="ar_AE"/>
        </w:rPr>
        <w:t>"فَأُرِيحُكَ (أنت)"</w:t>
      </w:r>
    </w:p>
    <w:p>
      <w:pPr>
        <w:bidi/>
      </w:pPr>
      <w:r>
        <w:rPr>
          <w:rtl/>
          <w:cs/>
          <w:lang w:val="ar_AE" w:bidi="ar_AE"/>
        </w:rPr>
      </w:r>
      <w:r>
        <w:rPr>
          <w:rtl/>
          <w:cs/>
          <w:lang w:val="ar_AE" w:bidi="ar_AE"/>
        </w:rPr>
        <w:t xml:space="preserve">كلمة </w:t>
      </w:r>
      <w:r>
        <w:rPr>
          <w:b/>
          <w:rtl/>
          <w:cs/>
          <w:lang w:val="ar_AE" w:bidi="ar_AE"/>
        </w:rPr>
        <w:t>أنت</w:t>
      </w:r>
      <w:r>
        <w:rPr>
          <w:rtl/>
          <w:cs/>
          <w:lang w:val="ar_AE" w:bidi="ar_AE"/>
        </w:rPr>
        <w:t xml:space="preserve"> هنا تشير إلى موسى. وهي مفردة.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15 (#1)</w:t>
      </w:r>
      <w:r>
        <w:rPr>
          <w:rtl/>
          <w:cs/>
          <w:lang w:val="ar_AE" w:bidi="ar_AE"/>
        </w:rPr>
      </w:r>
    </w:p>
    <w:p>
      <w:pPr>
        <w:bidi/>
      </w:pPr>
      <w:r>
        <w:rPr>
          <w:rtl/>
          <w:cs/>
          <w:lang w:val="ar_AE" w:bidi="ar_AE"/>
        </w:rPr>
      </w:r>
      <w:r>
        <w:rPr>
          <w:rtl/>
          <w:cs/>
          <w:lang w:val="ar_AE" w:bidi="ar_AE"/>
        </w:rPr>
        <w:t>אִם־אֵ֤ין פָּנֶ֨י⁠ךָ֙ הֹלְכִ֔ים</w:t>
      </w:r>
    </w:p>
    <w:p>
      <w:pPr>
        <w:bidi/>
      </w:pPr>
      <w:r>
        <w:rPr>
          <w:rtl/>
          <w:cs/>
          <w:lang w:val="ar_AE" w:bidi="ar_AE"/>
        </w:rPr>
      </w:r>
      <w:r>
        <w:rPr>
          <w:b/>
          <w:rtl/>
          <w:cs/>
          <w:lang w:val="ar_AE" w:bidi="ar_AE"/>
        </w:rPr>
        <w:t>"إِنْ لَمْ يَسِرْ وَجْهُكَ"</w:t>
      </w:r>
    </w:p>
    <w:p>
      <w:pPr>
        <w:bidi/>
      </w:pPr>
      <w:r>
        <w:rPr>
          <w:rtl/>
          <w:cs/>
          <w:lang w:val="ar_AE" w:bidi="ar_AE"/>
        </w:rPr>
      </w:r>
      <w:r>
        <w:rPr>
          <w:b/>
          <w:rtl/>
          <w:cs/>
          <w:lang w:val="ar_AE" w:bidi="ar_AE"/>
        </w:rPr>
        <w:t>إِنْ لَمْ يَسِرْ وَجْهُكَ</w:t>
      </w:r>
      <w:r>
        <w:rPr>
          <w:rtl/>
          <w:cs/>
          <w:lang w:val="ar_AE" w:bidi="ar_AE"/>
        </w:rPr>
        <w:t xml:space="preserve"> هو موقف افتراضي يطلب فيه موسى ألا يذهبوا إلى أي مكان دون الرب. في بعض اللغات قد تحتاج إلى وضع الطلب أولًا. ترجمة بديلة: "لا تأخذنا من هنا إذا لم يسر وجهك"</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15 (#2)</w:t>
      </w:r>
      <w:r>
        <w:rPr>
          <w:rtl/>
          <w:cs/>
          <w:lang w:val="ar_AE" w:bidi="ar_AE"/>
        </w:rPr>
      </w:r>
    </w:p>
    <w:p>
      <w:pPr>
        <w:bidi/>
      </w:pPr>
      <w:r>
        <w:rPr>
          <w:rtl/>
          <w:cs/>
          <w:lang w:val="ar_AE" w:bidi="ar_AE"/>
        </w:rPr>
      </w:r>
      <w:r>
        <w:rPr>
          <w:rtl/>
          <w:cs/>
          <w:lang w:val="ar_AE" w:bidi="ar_AE"/>
        </w:rPr>
        <w:t>אִם־אֵ֤ין פָּנֶ֨י⁠ךָ֙ הֹלְכִ֔ים</w:t>
      </w:r>
    </w:p>
    <w:p>
      <w:pPr>
        <w:bidi/>
      </w:pPr>
      <w:r>
        <w:rPr>
          <w:rtl/>
          <w:cs/>
          <w:lang w:val="ar_AE" w:bidi="ar_AE"/>
        </w:rPr>
      </w:r>
      <w:r>
        <w:rPr>
          <w:b/>
          <w:rtl/>
          <w:cs/>
          <w:lang w:val="ar_AE" w:bidi="ar_AE"/>
        </w:rPr>
        <w:t>"إِنْ لَمْ يَسِرْ وَجْهُكَ"</w:t>
      </w:r>
    </w:p>
    <w:p>
      <w:pPr>
        <w:bidi/>
      </w:pPr>
      <w:r>
        <w:rPr>
          <w:rtl/>
          <w:cs/>
          <w:lang w:val="ar_AE" w:bidi="ar_AE"/>
        </w:rPr>
      </w:r>
      <w:r>
        <w:rPr>
          <w:rtl/>
          <w:cs/>
          <w:lang w:val="ar_AE" w:bidi="ar_AE"/>
        </w:rPr>
        <w:t xml:space="preserve">يمثل </w:t>
      </w:r>
      <w:r>
        <w:rPr>
          <w:b/>
          <w:rtl/>
          <w:cs/>
          <w:lang w:val="ar_AE" w:bidi="ar_AE"/>
        </w:rPr>
        <w:t>وجه</w:t>
      </w:r>
      <w:r>
        <w:rPr>
          <w:rtl/>
          <w:cs/>
          <w:lang w:val="ar_AE" w:bidi="ar_AE"/>
        </w:rPr>
        <w:t xml:space="preserve"> الرب حضوره، مما يمثل ذاته. ترجمة بديلة: "إذا لم تكن سائرًا معنا"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16 (#1)</w:t>
      </w:r>
      <w:r>
        <w:rPr>
          <w:rtl/>
          <w:cs/>
          <w:lang w:val="ar_AE" w:bidi="ar_AE"/>
        </w:rPr>
      </w:r>
    </w:p>
    <w:p>
      <w:pPr>
        <w:bidi/>
      </w:pPr>
      <w:r>
        <w:rPr>
          <w:rtl/>
          <w:cs/>
          <w:lang w:val="ar_AE" w:bidi="ar_AE"/>
        </w:rPr>
      </w:r>
      <w:r>
        <w:rPr>
          <w:rtl/>
          <w:cs/>
          <w:lang w:val="ar_AE" w:bidi="ar_AE"/>
        </w:rPr>
        <w:t>וּ⁠בַ⁠מֶּ֣ה ׀ יִוָּדַ֣ע אֵפ֗וֹא כִּֽי־מָצָ֨אתִי חֵ֤ן בְּ⁠עֵינֶ֨י⁠ךָ֙ אֲנִ֣י וְ⁠עַמֶּ֔⁠ךָ הֲ⁠ל֖וֹא בְּ⁠לֶכְתְּ⁠ךָ֣ עִמָּ֑⁠נוּ וְ⁠נִפְלֵ֨ינוּ֙ אֲנִ֣י וְ⁠עַמְּ⁠ךָ֔ מִ⁠כָּ֨ל־הָ⁠עָ֔ם אֲשֶׁ֖ר עַל־פְּנֵ֥י הָ⁠אֲדָמָֽה</w:t>
      </w:r>
    </w:p>
    <w:p>
      <w:pPr>
        <w:bidi/>
      </w:pPr>
      <w:r>
        <w:rPr>
          <w:rtl/>
          <w:cs/>
          <w:lang w:val="ar_AE" w:bidi="ar_AE"/>
        </w:rPr>
      </w:r>
      <w:r>
        <w:rPr>
          <w:b/>
          <w:rtl/>
          <w:cs/>
          <w:lang w:val="ar_AE" w:bidi="ar_AE"/>
        </w:rPr>
        <w:t>"فَإِنَّهُ بِمَاذَا يُعْلَمُ أَنِّي وَجَدْتُ نِعْمَةً فِي عَيْنَيْكَ أَنَا وَشَعْبُكَ؟ أَلَيْسَ بِمَسِيرِكَ مَعَنَا؟ فَنَمْتَازَ أَنَا وَشَعْبُكَ عَنْ جَمِيعِ الشُّعُوبِ الَّذِينَ عَلَى وَجْهِ الأَرْضِ"</w:t>
      </w:r>
    </w:p>
    <w:p>
      <w:pPr>
        <w:bidi/>
      </w:pPr>
      <w:r>
        <w:rPr>
          <w:rtl/>
          <w:cs/>
          <w:lang w:val="ar_AE" w:bidi="ar_AE"/>
        </w:rPr>
      </w:r>
      <w:r>
        <w:rPr>
          <w:rtl/>
          <w:cs/>
          <w:lang w:val="ar_AE" w:bidi="ar_AE"/>
        </w:rPr>
        <w:t>تحتوي هذه الآية على سؤالين أو ثلاثة أسئلة بلاغية، وهناك نقاش حول طول السؤال الثاني. السؤال البلاغي الأول، "</w:t>
      </w:r>
      <w:r>
        <w:rPr>
          <w:b/>
          <w:rtl/>
          <w:cs/>
          <w:lang w:val="ar_AE" w:bidi="ar_AE"/>
        </w:rPr>
        <w:t>فَإِنَّهُ بِمَاذَا يُعْلَمُ أَنِّي وَجَدْتُ نِعْمَةً فِي عَيْنَيْكَ أَنَا وَشَعْبُكَ؟</w:t>
      </w:r>
      <w:r>
        <w:rPr>
          <w:rtl/>
          <w:cs/>
          <w:lang w:val="ar_AE" w:bidi="ar_AE"/>
        </w:rPr>
        <w:t>" يُستخدم للتأكيد ويعني، "هناك طريقة واحدة فقط سيعرف الناس بها أنني وشعبي نرضيك." والسؤال الثاني، "</w:t>
      </w:r>
      <w:r>
        <w:rPr>
          <w:b/>
          <w:rtl/>
          <w:cs/>
          <w:lang w:val="ar_AE" w:bidi="ar_AE"/>
        </w:rPr>
        <w:t>أَلَيْسَ بِمَسِيرِكَ مَعَنَا؟</w:t>
      </w:r>
      <w:r>
        <w:rPr>
          <w:rtl/>
          <w:cs/>
          <w:lang w:val="ar_AE" w:bidi="ar_AE"/>
        </w:rPr>
        <w:t>" يُستخدم للإجابة على السؤال الأول ويعني "تلك الطريقة هي ذهابك معنا." من الممكن أن يكون باقي الآية (1) بيانًا يوضح بشكل أكبر كيف تُظهَر نعمة الرب كما في الترجمات الإنجليزية (ULT، UST)، (2) امتدادًا للسؤال البلاغي الثاني ("أليس في ذهابك معنا حتى أكون أنا وشعبي مميزين عن جميع الشعوب التي على وجه الأرض؟")، أو (3) سؤال بلاغي منفصل يوضح نفس النقطة ("</w:t>
      </w:r>
      <w:r>
        <w:rPr>
          <w:b/>
          <w:rtl/>
          <w:cs/>
          <w:lang w:val="ar_AE" w:bidi="ar_AE"/>
        </w:rPr>
        <w:t>فهل نَمْتَازَ أَنَا وَشَعْبُكَ عَنْ جَمِيعِ الشُّعُوبِ الَّذِينَ عَلَى وَجْهِ الأَرْضِ</w:t>
      </w:r>
      <w:r>
        <w:rPr>
          <w:rtl/>
          <w:cs/>
          <w:lang w:val="ar_AE" w:bidi="ar_AE"/>
        </w:rPr>
        <w:t xml:space="preserve">؟") استخدم موسى هذه الأسئلة للتأكيد على أنه إذا لم يذهب الرب معهم، فلن يعرف أحد أن الرب راضٍ عن موسى والشعب. استخدم الأشكال التي ستكون مناسبة في لغتك لتقديم حجة كهذه. إذا لم تكن ستستخدم سؤالًا بلاغيًا لهذا الغرض في لغتك، فيمكنك ترجمته </w:t>
      </w:r>
      <w:r>
        <w:rPr>
          <w:rtl/>
          <w:cs/>
          <w:lang w:val="ar_AE" w:bidi="ar_AE"/>
        </w:rPr>
        <w:t>في صيغة جملة خبرية أو صيغة تعجب وتوصيل التوكيد بطريقة أخرى.</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16 (#2)</w:t>
      </w:r>
      <w:r>
        <w:rPr>
          <w:rtl/>
          <w:cs/>
          <w:lang w:val="ar_AE" w:bidi="ar_AE"/>
        </w:rPr>
      </w:r>
    </w:p>
    <w:p>
      <w:pPr>
        <w:bidi/>
      </w:pPr>
      <w:r>
        <w:rPr>
          <w:rtl/>
          <w:cs/>
          <w:lang w:val="ar_AE" w:bidi="ar_AE"/>
        </w:rPr>
      </w:r>
      <w:r>
        <w:rPr>
          <w:rtl/>
          <w:cs/>
          <w:lang w:val="ar_AE" w:bidi="ar_AE"/>
        </w:rPr>
        <w:t>וּ⁠בַ⁠מֶּ֣ה</w:t>
      </w:r>
    </w:p>
    <w:p>
      <w:pPr>
        <w:bidi/>
      </w:pPr>
      <w:r>
        <w:rPr>
          <w:rtl/>
          <w:cs/>
          <w:lang w:val="ar_AE" w:bidi="ar_AE"/>
        </w:rPr>
      </w:r>
      <w:r>
        <w:rPr>
          <w:b/>
          <w:rtl/>
          <w:cs/>
          <w:lang w:val="ar_AE" w:bidi="ar_AE"/>
        </w:rPr>
        <w:t>"فَإِنَّهُ بِمَاذَا"</w:t>
      </w:r>
    </w:p>
    <w:p>
      <w:pPr>
        <w:bidi/>
      </w:pPr>
      <w:r>
        <w:rPr>
          <w:rtl/>
          <w:cs/>
          <w:lang w:val="ar_AE" w:bidi="ar_AE"/>
        </w:rPr>
      </w:r>
      <w:r>
        <w:rPr>
          <w:rtl/>
          <w:cs/>
          <w:lang w:val="ar_AE" w:bidi="ar_AE"/>
        </w:rPr>
        <w:t>هذا يشير إلى الوضع الافتراضي الذي صاغه موسى في الآية السابقة، وهو أن الرب لن يذهب معهم. استخدم أي أشكال ربط ضرورية لجعل ذلك واضحًا.</w:t>
      </w:r>
    </w:p>
    <w:p>
      <w:pPr>
        <w:bidi/>
      </w:pPr>
      <w:r>
        <w:rPr>
          <w:rtl/>
          <w:cs/>
          <w:lang w:val="ar_AE" w:bidi="ar_AE"/>
        </w:rPr>
      </w:r>
      <w:r>
        <w:rPr>
          <w:rtl/>
          <w:cs/>
          <w:lang w:val="ar_AE" w:bidi="ar_AE"/>
        </w:rPr>
        <w:t xml:space="preserve">انظر: </w:t>
      </w:r>
      <w:r>
        <w:rPr>
          <w:rtl/>
          <w:cs/>
          <w:lang w:val="ar_AE" w:bidi="ar_AE"/>
        </w:rPr>
        <w:t xml:space="preserve">بنية المعلومات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16 (#3)</w:t>
      </w:r>
      <w:r>
        <w:rPr>
          <w:rtl/>
          <w:cs/>
          <w:lang w:val="ar_AE" w:bidi="ar_AE"/>
        </w:rPr>
      </w:r>
    </w:p>
    <w:p>
      <w:pPr>
        <w:bidi/>
      </w:pPr>
      <w:r>
        <w:rPr>
          <w:rtl/>
          <w:cs/>
          <w:lang w:val="ar_AE" w:bidi="ar_AE"/>
        </w:rPr>
      </w:r>
      <w:r>
        <w:rPr>
          <w:rtl/>
          <w:cs/>
          <w:lang w:val="ar_AE" w:bidi="ar_AE"/>
        </w:rPr>
        <w:t>וּ⁠בַ⁠מֶּ֣ה ׀ יִוָּדַ֣ע אֵפ֗וֹא</w:t>
      </w:r>
    </w:p>
    <w:p>
      <w:pPr>
        <w:bidi/>
      </w:pPr>
      <w:r>
        <w:rPr>
          <w:rtl/>
          <w:cs/>
          <w:lang w:val="ar_AE" w:bidi="ar_AE"/>
        </w:rPr>
      </w:r>
      <w:r>
        <w:rPr>
          <w:b/>
          <w:rtl/>
          <w:cs/>
          <w:lang w:val="ar_AE" w:bidi="ar_AE"/>
        </w:rPr>
        <w:t>"فَإِنَّهُ بِمَاذَا يُعْلَمُ أَنِّي"</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"كيف سيعرف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16 (#4)</w:t>
      </w:r>
      <w:r>
        <w:rPr>
          <w:rtl/>
          <w:cs/>
          <w:lang w:val="ar_AE" w:bidi="ar_AE"/>
        </w:rPr>
      </w:r>
    </w:p>
    <w:p>
      <w:pPr>
        <w:bidi/>
      </w:pPr>
      <w:r>
        <w:rPr>
          <w:rtl/>
          <w:cs/>
          <w:lang w:val="ar_AE" w:bidi="ar_AE"/>
        </w:rPr>
      </w:r>
      <w:r>
        <w:rPr>
          <w:rtl/>
          <w:cs/>
          <w:lang w:val="ar_AE" w:bidi="ar_AE"/>
        </w:rPr>
        <w:t>מָצָ֨אתִי חֵ֤ן בְּ⁠עֵינֶ֨י⁠ךָ֙</w:t>
      </w:r>
    </w:p>
    <w:p>
      <w:pPr>
        <w:bidi/>
      </w:pPr>
      <w:r>
        <w:rPr>
          <w:rtl/>
          <w:cs/>
          <w:lang w:val="ar_AE" w:bidi="ar_AE"/>
        </w:rPr>
      </w:r>
      <w:r>
        <w:rPr>
          <w:b/>
          <w:rtl/>
          <w:cs/>
          <w:lang w:val="ar_AE" w:bidi="ar_AE"/>
        </w:rPr>
        <w:t>"أَنِّي وَجَدْتُ نِعْمَةً فِي عَيْنَيْكَ"</w:t>
      </w:r>
    </w:p>
    <w:p>
      <w:pPr>
        <w:bidi/>
      </w:pPr>
      <w:r>
        <w:rPr>
          <w:rtl/>
          <w:cs/>
          <w:lang w:val="ar_AE" w:bidi="ar_AE"/>
        </w:rPr>
      </w:r>
      <w:r>
        <w:rPr>
          <w:rtl/>
          <w:cs/>
          <w:lang w:val="ar_AE" w:bidi="ar_AE"/>
        </w:rPr>
        <w:t>هنا،</w:t>
      </w:r>
      <w:r>
        <w:rPr>
          <w:b/>
          <w:rtl/>
          <w:cs/>
          <w:lang w:val="ar_AE" w:bidi="ar_AE"/>
        </w:rPr>
        <w:t xml:space="preserve"> وَجَدْتُ نِعْمَةً</w:t>
      </w:r>
      <w:r>
        <w:rPr>
          <w:rtl/>
          <w:cs/>
          <w:lang w:val="ar_AE" w:bidi="ar_AE"/>
        </w:rPr>
        <w:t xml:space="preserve"> هو تعبير اصطلاحي يعني أن الله مسرور بموسى. قد تحتاج أيضًا إلى جعل العبارة في صيغة المبني للمعلوم وتغيير الاسم المجرد </w:t>
      </w:r>
      <w:r>
        <w:rPr>
          <w:b/>
          <w:rtl/>
          <w:cs/>
          <w:lang w:val="ar_AE" w:bidi="ar_AE"/>
        </w:rPr>
        <w:t xml:space="preserve">نعمة </w:t>
      </w:r>
      <w:r>
        <w:rPr>
          <w:rtl/>
          <w:cs/>
          <w:lang w:val="ar_AE" w:bidi="ar_AE"/>
        </w:rPr>
        <w:t xml:space="preserve">إلى شكل آخر. وأخيرًا، كلمة </w:t>
      </w:r>
      <w:r>
        <w:rPr>
          <w:b/>
          <w:rtl/>
          <w:cs/>
          <w:lang w:val="ar_AE" w:bidi="ar_AE"/>
        </w:rPr>
        <w:t xml:space="preserve">عَيْنَيْكَ </w:t>
      </w:r>
      <w:r>
        <w:rPr>
          <w:rtl/>
          <w:cs/>
          <w:lang w:val="ar_AE" w:bidi="ar_AE"/>
        </w:rPr>
        <w:t xml:space="preserve">هي كناية عن البصر، والبصر هو استعارة تمثل تقييم الرب. انظر كيف تعاملت مع القضايا المتعددة في العبارة </w:t>
      </w:r>
      <w:r>
        <w:rPr>
          <w:b/>
          <w:rtl/>
          <w:cs/>
          <w:lang w:val="ar_AE" w:bidi="ar_AE"/>
        </w:rPr>
        <w:t>وجدت نعمة في عيني</w:t>
      </w:r>
      <w:r>
        <w:rPr>
          <w:rtl/>
          <w:cs/>
          <w:lang w:val="ar_AE" w:bidi="ar_AE"/>
        </w:rPr>
        <w:t xml:space="preserve"> في </w:t>
      </w:r>
      <w:r>
        <w:rPr>
          <w:rtl/>
          <w:cs/>
          <w:lang w:val="ar_AE" w:bidi="ar_AE"/>
        </w:rPr>
        <w:t>خروج 33:12</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17 (#1)</w:t>
      </w:r>
      <w:r>
        <w:rPr>
          <w:rtl/>
          <w:cs/>
          <w:lang w:val="ar_AE" w:bidi="ar_AE"/>
        </w:rPr>
      </w:r>
    </w:p>
    <w:p>
      <w:pPr>
        <w:bidi/>
      </w:pPr>
      <w:r>
        <w:rPr>
          <w:rtl/>
          <w:cs/>
          <w:lang w:val="ar_AE" w:bidi="ar_AE"/>
        </w:rPr>
      </w:r>
      <w:r>
        <w:rPr>
          <w:rtl/>
          <w:cs/>
          <w:lang w:val="ar_AE" w:bidi="ar_AE"/>
        </w:rPr>
        <w:t>גַּ֣ם אֶת־הַ⁠דָּבָ֥ר הַ⁠זֶּ֛ה אֲשֶׁ֥ר דִּבַּ֖רְתָּ אֶֽעֱשֶׂ֑ה כִּֽי־מָצָ֤אתָ חֵן֙ בְּ⁠עֵינַ֔⁠י וָ⁠אֵדָעֲ⁠ךָ֖ בְּ⁠שֵֽׁם</w:t>
      </w:r>
    </w:p>
    <w:p>
      <w:pPr>
        <w:bidi/>
      </w:pPr>
      <w:r>
        <w:rPr>
          <w:rtl/>
          <w:cs/>
          <w:lang w:val="ar_AE" w:bidi="ar_AE"/>
        </w:rPr>
      </w:r>
      <w:r>
        <w:rPr>
          <w:b/>
          <w:rtl/>
          <w:cs/>
          <w:lang w:val="ar_AE" w:bidi="ar_AE"/>
        </w:rPr>
        <w:t>"هذَا الأَمْرُ أَيْضًا الَّذِي تَكَلَّمْتَ عَنْهُ أَفْعَلُهُ، لأَنَّكَ وَجَدْتَ نِعْمَةً فِي عَيْنَيَّ، وَعَرَفْتُكَ بِاسْمِكَ"</w:t>
      </w:r>
    </w:p>
    <w:p>
      <w:pPr>
        <w:bidi/>
      </w:pPr>
      <w:r>
        <w:rPr>
          <w:rtl/>
          <w:cs/>
          <w:lang w:val="ar_AE" w:bidi="ar_AE"/>
        </w:rPr>
      </w:r>
      <w:r>
        <w:rPr>
          <w:rtl/>
          <w:cs/>
          <w:lang w:val="ar_AE" w:bidi="ar_AE"/>
        </w:rPr>
        <w:t xml:space="preserve">هنا، </w:t>
      </w:r>
      <w:r>
        <w:rPr>
          <w:b/>
          <w:rtl/>
          <w:cs/>
          <w:lang w:val="ar_AE" w:bidi="ar_AE"/>
        </w:rPr>
        <w:t xml:space="preserve">لأَنَّكَ </w:t>
      </w:r>
      <w:r>
        <w:rPr>
          <w:rtl/>
          <w:cs/>
          <w:lang w:val="ar_AE" w:bidi="ar_AE"/>
        </w:rPr>
        <w:t>تشير إلى جملة السبب. إذا كان ذلك أنسب وأكثر طبيعية في لغتك، فيمكنك عكس ترتيب هذه العبارات، حيث إن العبارة الثانية تقدم السبب للنتيجة التي تصفها العبارة الأولى. ترجمة بديلة: "لأنك وجدت نعمة في عيني، وعرفتك باسمك، سأفعل أيضًا هذا الأمر الذي تحدثت عنه"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17 (#2)</w:t>
      </w:r>
      <w:r>
        <w:rPr>
          <w:rtl/>
          <w:cs/>
          <w:lang w:val="ar_AE" w:bidi="ar_AE"/>
        </w:rPr>
      </w:r>
    </w:p>
    <w:p>
      <w:pPr>
        <w:bidi/>
      </w:pPr>
      <w:r>
        <w:rPr>
          <w:rtl/>
          <w:cs/>
          <w:lang w:val="ar_AE" w:bidi="ar_AE"/>
        </w:rPr>
      </w:r>
      <w:r>
        <w:rPr>
          <w:rtl/>
          <w:cs/>
          <w:lang w:val="ar_AE" w:bidi="ar_AE"/>
        </w:rPr>
        <w:t>מָצָ֤אתָ חֵן֙ בְּ⁠עֵינַ֔⁠י</w:t>
      </w:r>
    </w:p>
    <w:p>
      <w:pPr>
        <w:bidi/>
      </w:pPr>
      <w:r>
        <w:rPr>
          <w:rtl/>
          <w:cs/>
          <w:lang w:val="ar_AE" w:bidi="ar_AE"/>
        </w:rPr>
      </w:r>
      <w:r>
        <w:rPr>
          <w:b/>
          <w:rtl/>
          <w:cs/>
          <w:lang w:val="ar_AE" w:bidi="ar_AE"/>
        </w:rPr>
        <w:t>"أَنَّكَ وَجَدْتَ نِعْمَةً فِي عَيْنَيَّ"</w:t>
      </w:r>
    </w:p>
    <w:p>
      <w:pPr>
        <w:bidi/>
      </w:pPr>
      <w:r>
        <w:rPr>
          <w:rtl/>
          <w:cs/>
          <w:lang w:val="ar_AE" w:bidi="ar_AE"/>
        </w:rPr>
      </w:r>
      <w:r>
        <w:rPr>
          <w:rtl/>
          <w:cs/>
          <w:lang w:val="ar_AE" w:bidi="ar_AE"/>
        </w:rPr>
        <w:t xml:space="preserve">هنا، </w:t>
      </w:r>
      <w:r>
        <w:rPr>
          <w:b/>
          <w:rtl/>
          <w:cs/>
          <w:lang w:val="ar_AE" w:bidi="ar_AE"/>
        </w:rPr>
        <w:t>أَنَّكَ وَجَدْتَ نِعْمَةً فِي عَيْنَيَّ</w:t>
      </w:r>
      <w:r>
        <w:rPr>
          <w:rtl/>
          <w:cs/>
          <w:lang w:val="ar_AE" w:bidi="ar_AE"/>
        </w:rPr>
        <w:t xml:space="preserve"> هو تعبير اصطلاحي يعني أن الله راضٍ عن موسى. قد تحتاج أيضًا إلى جعل العبارة بصيغة المبني للمعلوم وتغيير الاسم المجرد </w:t>
      </w:r>
      <w:r>
        <w:rPr>
          <w:b/>
          <w:rtl/>
          <w:cs/>
          <w:lang w:val="ar_AE" w:bidi="ar_AE"/>
        </w:rPr>
        <w:t xml:space="preserve">نعمة </w:t>
      </w:r>
      <w:r>
        <w:rPr>
          <w:rtl/>
          <w:cs/>
          <w:lang w:val="ar_AE" w:bidi="ar_AE"/>
        </w:rPr>
        <w:t xml:space="preserve">إلى شكل آخر. وأخيرًا، </w:t>
      </w:r>
      <w:r>
        <w:rPr>
          <w:b/>
          <w:rtl/>
          <w:cs/>
          <w:lang w:val="ar_AE" w:bidi="ar_AE"/>
        </w:rPr>
        <w:t xml:space="preserve">عيني </w:t>
      </w:r>
      <w:r>
        <w:rPr>
          <w:rtl/>
          <w:cs/>
          <w:lang w:val="ar_AE" w:bidi="ar_AE"/>
        </w:rPr>
        <w:t xml:space="preserve">هي مجاز للبصر، والبصر هو استعارة تمثل تقييم الرب. انظر كيف تعاملت مع القضايا المتعددة في العبارة </w:t>
      </w:r>
      <w:r>
        <w:rPr>
          <w:b/>
          <w:rtl/>
          <w:cs/>
          <w:lang w:val="ar_AE" w:bidi="ar_AE"/>
        </w:rPr>
        <w:t>وجدت نعمة في عيني</w:t>
      </w:r>
      <w:r>
        <w:rPr>
          <w:rtl/>
          <w:cs/>
          <w:lang w:val="ar_AE" w:bidi="ar_AE"/>
        </w:rPr>
        <w:t xml:space="preserve"> في </w:t>
      </w:r>
      <w:r>
        <w:rPr>
          <w:rtl/>
          <w:cs/>
          <w:lang w:val="ar_AE" w:bidi="ar_AE"/>
        </w:rPr>
        <w:t>خروج 33:12</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17 (#3)</w:t>
      </w:r>
      <w:r>
        <w:rPr>
          <w:rtl/>
          <w:cs/>
          <w:lang w:val="ar_AE" w:bidi="ar_AE"/>
        </w:rPr>
      </w:r>
    </w:p>
    <w:p>
      <w:pPr>
        <w:bidi/>
      </w:pPr>
      <w:r>
        <w:rPr>
          <w:rtl/>
          <w:cs/>
          <w:lang w:val="ar_AE" w:bidi="ar_AE"/>
        </w:rPr>
      </w:r>
      <w:r>
        <w:rPr>
          <w:rtl/>
          <w:cs/>
          <w:lang w:val="ar_AE" w:bidi="ar_AE"/>
        </w:rPr>
        <w:t>מָצָ֤אתָ</w:t>
      </w:r>
    </w:p>
    <w:p>
      <w:pPr>
        <w:bidi/>
      </w:pPr>
      <w:r>
        <w:rPr>
          <w:rtl/>
          <w:cs/>
          <w:lang w:val="ar_AE" w:bidi="ar_AE"/>
        </w:rPr>
      </w:r>
      <w:r>
        <w:rPr>
          <w:b/>
          <w:rtl/>
          <w:cs/>
          <w:lang w:val="ar_AE" w:bidi="ar_AE"/>
        </w:rPr>
        <w:t>"لأنك وجدت (أنت)"</w:t>
      </w:r>
    </w:p>
    <w:p>
      <w:pPr>
        <w:bidi/>
      </w:pPr>
      <w:r>
        <w:rPr>
          <w:rtl/>
          <w:cs/>
          <w:lang w:val="ar_AE" w:bidi="ar_AE"/>
        </w:rPr>
      </w:r>
      <w:r>
        <w:rPr>
          <w:rtl/>
          <w:cs/>
          <w:lang w:val="ar_AE" w:bidi="ar_AE"/>
        </w:rPr>
        <w:t xml:space="preserve">هنا، الضمير </w:t>
      </w:r>
      <w:r>
        <w:rPr>
          <w:b/>
          <w:rtl/>
          <w:cs/>
          <w:lang w:val="ar_AE" w:bidi="ar_AE"/>
        </w:rPr>
        <w:t>أنت</w:t>
      </w:r>
      <w:r>
        <w:rPr>
          <w:rtl/>
          <w:cs/>
          <w:lang w:val="ar_AE" w:bidi="ar_AE"/>
        </w:rPr>
        <w:t xml:space="preserve"> مفرد ويشير إلى موسى.</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17 (#4)</w:t>
      </w:r>
      <w:r>
        <w:rPr>
          <w:rtl/>
          <w:cs/>
          <w:lang w:val="ar_AE" w:bidi="ar_AE"/>
        </w:rPr>
      </w:r>
    </w:p>
    <w:p>
      <w:pPr>
        <w:bidi/>
      </w:pPr>
      <w:r>
        <w:rPr>
          <w:rtl/>
          <w:cs/>
          <w:lang w:val="ar_AE" w:bidi="ar_AE"/>
        </w:rPr>
      </w:r>
      <w:r>
        <w:rPr>
          <w:rtl/>
          <w:cs/>
          <w:lang w:val="ar_AE" w:bidi="ar_AE"/>
        </w:rPr>
        <w:t>וָ⁠אֵדָעֲ⁠ךָ֖ בְּ⁠שֵֽׁם</w:t>
      </w:r>
    </w:p>
    <w:p>
      <w:pPr>
        <w:bidi/>
      </w:pPr>
      <w:r>
        <w:rPr>
          <w:rtl/>
          <w:cs/>
          <w:lang w:val="ar_AE" w:bidi="ar_AE"/>
        </w:rPr>
      </w:r>
      <w:r>
        <w:rPr>
          <w:b/>
          <w:rtl/>
          <w:cs/>
          <w:lang w:val="ar_AE" w:bidi="ar_AE"/>
        </w:rPr>
        <w:t>"وَعَرَفْتُكَ بِاسْمِكَ"</w:t>
      </w:r>
    </w:p>
    <w:p>
      <w:pPr>
        <w:bidi/>
      </w:pPr>
      <w:r>
        <w:rPr>
          <w:rtl/>
          <w:cs/>
          <w:lang w:val="ar_AE" w:bidi="ar_AE"/>
        </w:rPr>
      </w:r>
      <w:r>
        <w:rPr>
          <w:rtl/>
          <w:cs/>
          <w:lang w:val="ar_AE" w:bidi="ar_AE"/>
        </w:rPr>
        <w:t xml:space="preserve">إن معرفة شخص بالاسم يعني معرفته جيدًا. انظر كيف ترجمت هذا في </w:t>
      </w:r>
      <w:r>
        <w:rPr>
          <w:rtl/>
          <w:cs/>
          <w:lang w:val="ar_AE" w:bidi="ar_AE"/>
        </w:rPr>
        <w:t>خروج 33:12</w:t>
      </w:r>
      <w:r>
        <w:rPr>
          <w:rtl/>
          <w:cs/>
          <w:lang w:val="ar_AE" w:bidi="ar_AE"/>
        </w:rPr>
        <w:t>. ترجمة بديلة: "وأنا أعرفك جيدًا"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18 (#1)</w:t>
      </w:r>
      <w:r>
        <w:rPr>
          <w:rtl/>
          <w:cs/>
          <w:lang w:val="ar_AE" w:bidi="ar_AE"/>
        </w:rPr>
      </w:r>
    </w:p>
    <w:p>
      <w:pPr>
        <w:bidi/>
      </w:pPr>
      <w:r>
        <w:rPr>
          <w:rtl/>
          <w:cs/>
          <w:lang w:val="ar_AE" w:bidi="ar_AE"/>
        </w:rPr>
      </w:r>
      <w:r>
        <w:rPr>
          <w:rtl/>
          <w:cs/>
          <w:lang w:val="ar_AE" w:bidi="ar_AE"/>
        </w:rPr>
        <w:t>אֶת־כְּבֹדֶֽ⁠ךָ</w:t>
      </w:r>
    </w:p>
    <w:p>
      <w:pPr>
        <w:bidi/>
      </w:pPr>
      <w:r>
        <w:rPr>
          <w:rtl/>
          <w:cs/>
          <w:lang w:val="ar_AE" w:bidi="ar_AE"/>
        </w:rPr>
      </w:r>
      <w:r>
        <w:rPr>
          <w:b/>
          <w:rtl/>
          <w:cs/>
          <w:lang w:val="ar_AE" w:bidi="ar_AE"/>
        </w:rPr>
        <w:t>"مجدك"</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فيمكنك التعبير عن نفس الفكرة بطريقة أخرى. انظر إلى ترجمة UST.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19 (#1)</w:t>
      </w:r>
      <w:r>
        <w:rPr>
          <w:rtl/>
          <w:cs/>
          <w:lang w:val="ar_AE" w:bidi="ar_AE"/>
        </w:rPr>
      </w:r>
    </w:p>
    <w:p>
      <w:pPr>
        <w:bidi/>
      </w:pPr>
      <w:r>
        <w:rPr>
          <w:rtl/>
          <w:cs/>
          <w:lang w:val="ar_AE" w:bidi="ar_AE"/>
        </w:rPr>
      </w:r>
      <w:r>
        <w:rPr>
          <w:rtl/>
          <w:cs/>
          <w:lang w:val="ar_AE" w:bidi="ar_AE"/>
        </w:rPr>
        <w:t>אֲנִ֨י אַעֲבִ֤יר כָּל־טוּבִ⁠י֙ עַל־פָּנֶ֔י⁠ךָ</w:t>
      </w:r>
    </w:p>
    <w:p>
      <w:pPr>
        <w:bidi/>
      </w:pPr>
      <w:r>
        <w:rPr>
          <w:rtl/>
          <w:cs/>
          <w:lang w:val="ar_AE" w:bidi="ar_AE"/>
        </w:rPr>
      </w:r>
      <w:r>
        <w:rPr>
          <w:b/>
          <w:rtl/>
          <w:cs/>
          <w:lang w:val="ar_AE" w:bidi="ar_AE"/>
        </w:rPr>
        <w:t>"أُجِيزُ كُلَّ جُودَتِي قُدَّامَكَ"</w:t>
      </w:r>
    </w:p>
    <w:p>
      <w:pPr>
        <w:bidi/>
      </w:pPr>
      <w:r>
        <w:rPr>
          <w:rtl/>
          <w:cs/>
          <w:lang w:val="ar_AE" w:bidi="ar_AE"/>
        </w:rPr>
      </w:r>
      <w:r>
        <w:rPr>
          <w:rtl/>
          <w:cs/>
          <w:lang w:val="ar_AE" w:bidi="ar_AE"/>
        </w:rPr>
        <w:t xml:space="preserve">يتحدث الرب عن </w:t>
      </w:r>
      <w:r>
        <w:rPr>
          <w:b/>
          <w:rtl/>
          <w:cs/>
          <w:lang w:val="ar_AE" w:bidi="ar_AE"/>
        </w:rPr>
        <w:t>جُودَته</w:t>
      </w:r>
      <w:r>
        <w:rPr>
          <w:rtl/>
          <w:cs/>
          <w:lang w:val="ar_AE" w:bidi="ar_AE"/>
        </w:rPr>
        <w:t xml:space="preserve"> كما لو كانت شيئًا يمكنه أن يحركه قدام موسى. إذا لم يفهم قراؤك ما تعنيه هذه الصورة في هذا السياق، فيمكنك استخدام استعارة مماثلة من ثقافتك. أو بدلًا من ذلك، يمكنك التعبير عن المعنى بوضوح. انظر إلى ترجمة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19 (#2)</w:t>
      </w:r>
      <w:r>
        <w:rPr>
          <w:rtl/>
          <w:cs/>
          <w:lang w:val="ar_AE" w:bidi="ar_AE"/>
        </w:rPr>
      </w:r>
    </w:p>
    <w:p>
      <w:pPr>
        <w:bidi/>
      </w:pPr>
      <w:r>
        <w:rPr>
          <w:rtl/>
          <w:cs/>
          <w:lang w:val="ar_AE" w:bidi="ar_AE"/>
        </w:rPr>
      </w:r>
      <w:r>
        <w:rPr>
          <w:rtl/>
          <w:cs/>
          <w:lang w:val="ar_AE" w:bidi="ar_AE"/>
        </w:rPr>
        <w:t>טוּבִ⁠י֙</w:t>
      </w:r>
    </w:p>
    <w:p>
      <w:pPr>
        <w:bidi/>
      </w:pPr>
      <w:r>
        <w:rPr>
          <w:rtl/>
          <w:cs/>
          <w:lang w:val="ar_AE" w:bidi="ar_AE"/>
        </w:rPr>
      </w:r>
      <w:r>
        <w:rPr>
          <w:b/>
          <w:rtl/>
          <w:cs/>
          <w:lang w:val="ar_AE" w:bidi="ar_AE"/>
        </w:rPr>
        <w:t>"جُودَتِي"</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الجود</w:t>
      </w:r>
      <w:r>
        <w:rPr>
          <w:rtl/>
          <w:cs/>
          <w:lang w:val="ar_AE" w:bidi="ar_AE"/>
        </w:rPr>
        <w:t>، فيمكنك التعبير عن نفس الفكرة بطريقة أخرى. انظر إلى ترجمة UST.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19 (#3)</w:t>
      </w:r>
      <w:r>
        <w:rPr>
          <w:rtl/>
          <w:cs/>
          <w:lang w:val="ar_AE" w:bidi="ar_AE"/>
        </w:rPr>
      </w:r>
    </w:p>
    <w:p>
      <w:pPr>
        <w:bidi/>
      </w:pPr>
      <w:r>
        <w:rPr>
          <w:rtl/>
          <w:cs/>
          <w:lang w:val="ar_AE" w:bidi="ar_AE"/>
        </w:rPr>
      </w:r>
      <w:r>
        <w:rPr>
          <w:rtl/>
          <w:cs/>
          <w:lang w:val="ar_AE" w:bidi="ar_AE"/>
        </w:rPr>
        <w:t>עַל־פָּנֶ֔י⁠ךָ &amp; לְ⁠פָנֶ֑י⁠ךָ</w:t>
      </w:r>
    </w:p>
    <w:p>
      <w:pPr>
        <w:bidi/>
      </w:pPr>
      <w:r>
        <w:rPr>
          <w:rtl/>
          <w:cs/>
          <w:lang w:val="ar_AE" w:bidi="ar_AE"/>
        </w:rPr>
      </w:r>
      <w:r>
        <w:rPr>
          <w:b/>
          <w:rtl/>
          <w:cs/>
          <w:lang w:val="ar_AE" w:bidi="ar_AE"/>
        </w:rPr>
        <w:t>"قُدَّامَكَ،"</w:t>
      </w:r>
      <w:r>
        <w:rPr>
          <w:rtl/>
          <w:cs/>
          <w:lang w:val="ar_AE" w:bidi="ar_AE"/>
        </w:rPr>
        <w:t xml:space="preserve"> - </w:t>
      </w:r>
      <w:r>
        <w:rPr>
          <w:b/>
          <w:rtl/>
          <w:cs/>
          <w:lang w:val="ar_AE" w:bidi="ar_AE"/>
        </w:rPr>
        <w:t>"قُدَّامَكَ (قدام وجهك - حسب بعض الترجمات)"</w:t>
      </w:r>
    </w:p>
    <w:p>
      <w:pPr>
        <w:bidi/>
      </w:pPr>
      <w:r>
        <w:rPr>
          <w:rtl/>
          <w:cs/>
          <w:lang w:val="ar_AE" w:bidi="ar_AE"/>
        </w:rPr>
      </w:r>
      <w:r>
        <w:rPr>
          <w:rtl/>
          <w:cs/>
          <w:lang w:val="ar_AE" w:bidi="ar_AE"/>
        </w:rPr>
        <w:t xml:space="preserve">هنا، كلمة </w:t>
      </w:r>
      <w:r>
        <w:rPr>
          <w:b/>
          <w:rtl/>
          <w:cs/>
          <w:lang w:val="ar_AE" w:bidi="ar_AE"/>
        </w:rPr>
        <w:t>وجه</w:t>
      </w:r>
      <w:r>
        <w:rPr>
          <w:rtl/>
          <w:cs/>
          <w:lang w:val="ar_AE" w:bidi="ar_AE"/>
        </w:rPr>
        <w:t xml:space="preserve"> تعني "أنت". ترجمة بديلة: "أمامك أنت... أمامك"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19 (#4)</w:t>
      </w:r>
      <w:r>
        <w:rPr>
          <w:rtl/>
          <w:cs/>
          <w:lang w:val="ar_AE" w:bidi="ar_AE"/>
        </w:rPr>
      </w:r>
    </w:p>
    <w:p>
      <w:pPr>
        <w:bidi/>
      </w:pPr>
      <w:r>
        <w:rPr>
          <w:rtl/>
          <w:cs/>
          <w:lang w:val="ar_AE" w:bidi="ar_AE"/>
        </w:rPr>
      </w:r>
      <w:r>
        <w:rPr>
          <w:rtl/>
          <w:cs/>
          <w:lang w:val="ar_AE" w:bidi="ar_AE"/>
        </w:rPr>
        <w:t>וְ⁠קָרָ֧אתִֽי בְ⁠שֵׁ֛ם יְהוָ֖ה</w:t>
      </w:r>
    </w:p>
    <w:p>
      <w:pPr>
        <w:bidi/>
      </w:pPr>
      <w:r>
        <w:rPr>
          <w:rtl/>
          <w:cs/>
          <w:lang w:val="ar_AE" w:bidi="ar_AE"/>
        </w:rPr>
      </w:r>
      <w:r>
        <w:rPr>
          <w:b/>
          <w:rtl/>
          <w:cs/>
          <w:lang w:val="ar_AE" w:bidi="ar_AE"/>
        </w:rPr>
        <w:t>"وَأُنَادِي بِاسْمِ الرَّبِّ قُدَّامَكَ"</w:t>
      </w:r>
    </w:p>
    <w:p>
      <w:pPr>
        <w:bidi/>
      </w:pPr>
      <w:r>
        <w:rPr>
          <w:rtl/>
          <w:cs/>
          <w:lang w:val="ar_AE" w:bidi="ar_AE"/>
        </w:rPr>
      </w:r>
      <w:r>
        <w:rPr>
          <w:rtl/>
          <w:cs/>
          <w:lang w:val="ar_AE" w:bidi="ar_AE"/>
        </w:rPr>
        <w:t>معنى العبارة غير واضح. قد يعني أن الرب سيكشف شيئًا عن شخصيته لموسى. ترجمة بديلة: "وسأعلن اسمي، 'الرب (يهوه)،'"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19 (#5)</w:t>
      </w:r>
      <w:r>
        <w:rPr>
          <w:rtl/>
          <w:cs/>
          <w:lang w:val="ar_AE" w:bidi="ar_AE"/>
        </w:rPr>
      </w:r>
    </w:p>
    <w:p>
      <w:pPr>
        <w:bidi/>
      </w:pPr>
      <w:r>
        <w:rPr>
          <w:rtl/>
          <w:cs/>
          <w:lang w:val="ar_AE" w:bidi="ar_AE"/>
        </w:rPr>
      </w:r>
      <w:r>
        <w:rPr>
          <w:rtl/>
          <w:cs/>
          <w:lang w:val="ar_AE" w:bidi="ar_AE"/>
        </w:rPr>
        <w:t>וְ⁠חַנֹּתִי֙ אֶת־אֲשֶׁ֣ר אָחֹ֔ן וְ⁠רִחַמְתִּ֖י אֶת־אֲשֶׁ֥ר אֲרַחֵֽם</w:t>
      </w:r>
    </w:p>
    <w:p>
      <w:pPr>
        <w:bidi/>
      </w:pPr>
      <w:r>
        <w:rPr>
          <w:rtl/>
          <w:cs/>
          <w:lang w:val="ar_AE" w:bidi="ar_AE"/>
        </w:rPr>
      </w:r>
      <w:r>
        <w:rPr>
          <w:b/>
          <w:rtl/>
          <w:cs/>
          <w:lang w:val="ar_AE" w:bidi="ar_AE"/>
        </w:rPr>
        <w:t>"وَأَتَرَاءَفُ عَلَى مَنْ أَتَرَاءَفُ، وَأَرْحَمُ مَنْ أَرْحَمُ"</w:t>
      </w:r>
    </w:p>
    <w:p>
      <w:pPr>
        <w:bidi/>
      </w:pPr>
      <w:r>
        <w:rPr>
          <w:rtl/>
          <w:cs/>
          <w:lang w:val="ar_AE" w:bidi="ar_AE"/>
        </w:rPr>
      </w:r>
      <w:r>
        <w:rPr>
          <w:rtl/>
          <w:cs/>
          <w:lang w:val="ar_AE" w:bidi="ar_AE"/>
        </w:rPr>
        <w:t xml:space="preserve">تستخدم هذه العبارات التوازي داخليًا وبين بعضها البعض. وتؤكد على الحق الإلهي للرب في فعل ما يريد. ويوازي تركيب العبارات أيضًا تصريح الرب "أنا هو" في </w:t>
      </w:r>
      <w:r>
        <w:rPr>
          <w:rtl/>
          <w:cs/>
          <w:lang w:val="ar_AE" w:bidi="ar_AE"/>
        </w:rPr>
        <w:t>خروج 3:14</w:t>
      </w:r>
      <w:r>
        <w:rPr>
          <w:rtl/>
          <w:cs/>
          <w:lang w:val="ar_AE" w:bidi="ar_AE"/>
        </w:rPr>
        <w:t>. إذا كان هذا الشكل من التوازي يمكن أن يُساء فهمه في لغتك، ففكر في شكل آخر يبرز أن يهوه رؤوف ورحيم فقط تجاه أولئك الذين يختار أن يظهر لهم الرأفة، ويفعل ذلك دون تأثير خارجي.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20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"وَقَالَ"</w:t>
      </w:r>
    </w:p>
    <w:p>
      <w:pPr>
        <w:bidi/>
      </w:pPr>
      <w:r>
        <w:rPr>
          <w:rtl/>
          <w:cs/>
          <w:lang w:val="ar_AE" w:bidi="ar_AE"/>
        </w:rPr>
      </w:r>
      <w:r>
        <w:rPr>
          <w:rtl/>
          <w:cs/>
          <w:lang w:val="ar_AE" w:bidi="ar_AE"/>
        </w:rPr>
        <w:t xml:space="preserve">في بعض اللغات قد يكون من الأفضل حذف </w:t>
      </w:r>
      <w:r>
        <w:rPr>
          <w:b/>
          <w:rtl/>
          <w:cs/>
          <w:lang w:val="ar_AE" w:bidi="ar_AE"/>
        </w:rPr>
        <w:t>وقال</w:t>
      </w:r>
      <w:r>
        <w:rPr>
          <w:rtl/>
          <w:cs/>
          <w:lang w:val="ar_AE" w:bidi="ar_AE"/>
        </w:rPr>
        <w:t xml:space="preserve"> في بداية هذه الآية لتجنب التوقف وإعادة بدء الاقتباس. يتحدث الرب من 33: 19–34: 3.</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20 (#2)</w:t>
      </w:r>
      <w:r>
        <w:rPr>
          <w:rtl/>
          <w:cs/>
          <w:lang w:val="ar_AE" w:bidi="ar_AE"/>
        </w:rPr>
      </w:r>
    </w:p>
    <w:p>
      <w:pPr>
        <w:bidi/>
      </w:pPr>
      <w:r>
        <w:rPr>
          <w:rtl/>
          <w:cs/>
          <w:lang w:val="ar_AE" w:bidi="ar_AE"/>
        </w:rPr>
      </w:r>
      <w:r>
        <w:rPr>
          <w:rtl/>
          <w:cs/>
          <w:lang w:val="ar_AE" w:bidi="ar_AE"/>
        </w:rPr>
        <w:t>כִּ֛י לֹֽא־יִרְאַ֥⁠נִי הָ⁠אָדָ֖ם וָ⁠חָֽי</w:t>
      </w:r>
    </w:p>
    <w:p>
      <w:pPr>
        <w:bidi/>
      </w:pPr>
      <w:r>
        <w:rPr>
          <w:rtl/>
          <w:cs/>
          <w:lang w:val="ar_AE" w:bidi="ar_AE"/>
        </w:rPr>
      </w:r>
      <w:r>
        <w:rPr>
          <w:b/>
          <w:rtl/>
          <w:cs/>
          <w:lang w:val="ar_AE" w:bidi="ar_AE"/>
        </w:rPr>
        <w:t>"أَنَّ الإِنْسَانَ لاَ يَرَانِي وَيَعِيشُ"</w:t>
      </w:r>
    </w:p>
    <w:p>
      <w:pPr>
        <w:bidi/>
      </w:pPr>
      <w:r>
        <w:rPr>
          <w:rtl/>
          <w:cs/>
          <w:lang w:val="ar_AE" w:bidi="ar_AE"/>
        </w:rPr>
      </w:r>
      <w:r>
        <w:rPr>
          <w:rtl/>
          <w:cs/>
          <w:lang w:val="ar_AE" w:bidi="ar_AE"/>
        </w:rPr>
        <w:t>ترجمة بديلة: "لأنه لا يمكن لأي شخص أن يعيش بعد أن يراني"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21 (#1)</w:t>
      </w:r>
      <w:r>
        <w:rPr>
          <w:rtl/>
          <w:cs/>
          <w:lang w:val="ar_AE" w:bidi="ar_AE"/>
        </w:rPr>
      </w:r>
    </w:p>
    <w:p>
      <w:pPr>
        <w:bidi/>
      </w:pPr>
      <w:r>
        <w:rPr>
          <w:rtl/>
          <w:cs/>
          <w:lang w:val="ar_AE" w:bidi="ar_AE"/>
        </w:rPr>
      </w:r>
      <w:r>
        <w:rPr>
          <w:rtl/>
          <w:cs/>
          <w:lang w:val="ar_AE" w:bidi="ar_AE"/>
        </w:rPr>
        <w:t>וַ⁠יֹּ֣אמֶר יְהוָ֔ה</w:t>
      </w:r>
    </w:p>
    <w:p>
      <w:pPr>
        <w:bidi/>
      </w:pPr>
      <w:r>
        <w:rPr>
          <w:rtl/>
          <w:cs/>
          <w:lang w:val="ar_AE" w:bidi="ar_AE"/>
        </w:rPr>
      </w:r>
      <w:r>
        <w:rPr>
          <w:b/>
          <w:rtl/>
          <w:cs/>
          <w:lang w:val="ar_AE" w:bidi="ar_AE"/>
        </w:rPr>
        <w:t>"وقال الرب"</w:t>
      </w:r>
    </w:p>
    <w:p>
      <w:pPr>
        <w:bidi/>
      </w:pPr>
      <w:r>
        <w:rPr>
          <w:rtl/>
          <w:cs/>
          <w:lang w:val="ar_AE" w:bidi="ar_AE"/>
        </w:rPr>
      </w:r>
      <w:r>
        <w:rPr>
          <w:rtl/>
          <w:cs/>
          <w:lang w:val="ar_AE" w:bidi="ar_AE"/>
        </w:rPr>
        <w:t xml:space="preserve">في بعض اللغات قد يكون من الأفضل حذف </w:t>
      </w:r>
      <w:r>
        <w:rPr>
          <w:b/>
          <w:rtl/>
          <w:cs/>
          <w:lang w:val="ar_AE" w:bidi="ar_AE"/>
        </w:rPr>
        <w:t xml:space="preserve">وقال الرب </w:t>
      </w:r>
      <w:r>
        <w:rPr>
          <w:rtl/>
          <w:cs/>
          <w:lang w:val="ar_AE" w:bidi="ar_AE"/>
        </w:rPr>
        <w:t>في بداية هذه الآية لتجنب التوقف وإعادة بدء الاقتباس. فالرب يهوه يتحدث من 33:19–34:3.</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21 (#2)</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"هُوَذَا"</w:t>
      </w:r>
    </w:p>
    <w:p>
      <w:pPr>
        <w:bidi/>
      </w:pPr>
      <w:r>
        <w:rPr>
          <w:rtl/>
          <w:cs/>
          <w:lang w:val="ar_AE" w:bidi="ar_AE"/>
        </w:rPr>
      </w:r>
      <w:r>
        <w:rPr>
          <w:rtl/>
          <w:cs/>
          <w:lang w:val="ar_AE" w:bidi="ar_AE"/>
        </w:rPr>
        <w:t>ترجمة بديلة: "انظر" أو "استمع" أو "انتبه لما سأخبرك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22 (#1)</w:t>
      </w:r>
      <w:r>
        <w:rPr>
          <w:rtl/>
          <w:cs/>
          <w:lang w:val="ar_AE" w:bidi="ar_AE"/>
        </w:rPr>
      </w:r>
    </w:p>
    <w:p>
      <w:pPr>
        <w:bidi/>
      </w:pPr>
      <w:r>
        <w:rPr>
          <w:rtl/>
          <w:cs/>
          <w:lang w:val="ar_AE" w:bidi="ar_AE"/>
        </w:rPr>
      </w:r>
      <w:r>
        <w:rPr>
          <w:rtl/>
          <w:cs/>
          <w:lang w:val="ar_AE" w:bidi="ar_AE"/>
        </w:rPr>
        <w:t>בַּ⁠עֲבֹ֣ר כְּבֹדִ֔⁠י</w:t>
      </w:r>
    </w:p>
    <w:p>
      <w:pPr>
        <w:bidi/>
      </w:pPr>
      <w:r>
        <w:rPr>
          <w:rtl/>
          <w:cs/>
          <w:lang w:val="ar_AE" w:bidi="ar_AE"/>
        </w:rPr>
      </w:r>
      <w:r>
        <w:rPr>
          <w:b/>
          <w:rtl/>
          <w:cs/>
          <w:lang w:val="ar_AE" w:bidi="ar_AE"/>
        </w:rPr>
        <w:t>"وَيَكُونُ مَتَى اجْتَازَ مَجْدِي"</w:t>
      </w:r>
    </w:p>
    <w:p>
      <w:pPr>
        <w:bidi/>
      </w:pPr>
      <w:r>
        <w:rPr>
          <w:rtl/>
          <w:cs/>
          <w:lang w:val="ar_AE" w:bidi="ar_AE"/>
        </w:rPr>
      </w:r>
      <w:r>
        <w:rPr>
          <w:rtl/>
          <w:cs/>
          <w:lang w:val="ar_AE" w:bidi="ar_AE"/>
        </w:rPr>
        <w:t xml:space="preserve">يتحدث الرب عن </w:t>
      </w:r>
      <w:r>
        <w:rPr>
          <w:b/>
          <w:rtl/>
          <w:cs/>
          <w:lang w:val="ar_AE" w:bidi="ar_AE"/>
        </w:rPr>
        <w:t>مجده</w:t>
      </w:r>
      <w:r>
        <w:rPr>
          <w:rtl/>
          <w:cs/>
          <w:lang w:val="ar_AE" w:bidi="ar_AE"/>
        </w:rPr>
        <w:t xml:space="preserve"> كما لو كان شيئًا يمكنه أن يتحرك قدام موسى. إذا لم يفهم قراؤك ما يعنيه هذا التصوير في هذا السياق، فيمكنك استخدام استعارة مماثلة من ثقافتك. أو بدلًا من ذلك، يمكنك التعبير عن المعنى بشكل واضح. ترجمة بديلة: "في حين اجتاز بشكل مجيد"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22 (#2)</w:t>
      </w:r>
      <w:r>
        <w:rPr>
          <w:rtl/>
          <w:cs/>
          <w:lang w:val="ar_AE" w:bidi="ar_AE"/>
        </w:rPr>
      </w:r>
    </w:p>
    <w:p>
      <w:pPr>
        <w:bidi/>
      </w:pPr>
      <w:r>
        <w:rPr>
          <w:rtl/>
          <w:cs/>
          <w:lang w:val="ar_AE" w:bidi="ar_AE"/>
        </w:rPr>
      </w:r>
      <w:r>
        <w:rPr>
          <w:rtl/>
          <w:cs/>
          <w:lang w:val="ar_AE" w:bidi="ar_AE"/>
        </w:rPr>
        <w:t>כְּבֹדִ֔⁠י</w:t>
      </w:r>
    </w:p>
    <w:p>
      <w:pPr>
        <w:bidi/>
      </w:pPr>
      <w:r>
        <w:rPr>
          <w:rtl/>
          <w:cs/>
          <w:lang w:val="ar_AE" w:bidi="ar_AE"/>
        </w:rPr>
      </w:r>
      <w:r>
        <w:rPr>
          <w:b/>
          <w:rtl/>
          <w:cs/>
          <w:lang w:val="ar_AE" w:bidi="ar_AE"/>
        </w:rPr>
        <w:t>"مجدي"</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فيمكنك التعبير عن نفس الفكرة بطريقة أخرى. انظر إلى ترجمة UST.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22 (#3)</w:t>
      </w:r>
      <w:r>
        <w:rPr>
          <w:rtl/>
          <w:cs/>
          <w:lang w:val="ar_AE" w:bidi="ar_AE"/>
        </w:rPr>
      </w:r>
    </w:p>
    <w:p>
      <w:pPr>
        <w:bidi/>
      </w:pPr>
      <w:r>
        <w:rPr>
          <w:rtl/>
          <w:cs/>
          <w:lang w:val="ar_AE" w:bidi="ar_AE"/>
        </w:rPr>
      </w:r>
      <w:r>
        <w:rPr>
          <w:rtl/>
          <w:cs/>
          <w:lang w:val="ar_AE" w:bidi="ar_AE"/>
        </w:rPr>
        <w:t>וְ⁠שַׂכֹּתִ֥י כַפִּ֛⁠י עָלֶ֖י⁠ךָ</w:t>
      </w:r>
    </w:p>
    <w:p>
      <w:pPr>
        <w:bidi/>
      </w:pPr>
      <w:r>
        <w:rPr>
          <w:rtl/>
          <w:cs/>
          <w:lang w:val="ar_AE" w:bidi="ar_AE"/>
        </w:rPr>
      </w:r>
      <w:r>
        <w:rPr>
          <w:b/>
          <w:rtl/>
          <w:cs/>
          <w:lang w:val="ar_AE" w:bidi="ar_AE"/>
        </w:rPr>
        <w:t>"وَأَسْتُرُكَ بِيَدِي"</w:t>
      </w:r>
    </w:p>
    <w:p>
      <w:pPr>
        <w:bidi/>
      </w:pPr>
      <w:r>
        <w:rPr>
          <w:rtl/>
          <w:cs/>
          <w:lang w:val="ar_AE" w:bidi="ar_AE"/>
        </w:rPr>
      </w:r>
      <w:r>
        <w:rPr>
          <w:rtl/>
          <w:cs/>
          <w:lang w:val="ar_AE" w:bidi="ar_AE"/>
        </w:rPr>
        <w:t>هنا يتحدث الرب كما لو كان لديه، مثل إنسان، يد يمكنها تغطية الأشياء. إذا كان ذلك مفيدًا في لغتك، فيمكنك استخدام تشبيه للاحتفاظ بالصورة، حيث إن هذه الصورة مهمة للاحتفاظ بها وتمتد إلى الآية التالية. ترجمة بديلة: "سأغطيك كما بيد"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23 (#1)</w:t>
      </w:r>
      <w:r>
        <w:rPr>
          <w:rtl/>
          <w:cs/>
          <w:lang w:val="ar_AE" w:bidi="ar_AE"/>
        </w:rPr>
      </w:r>
    </w:p>
    <w:p>
      <w:pPr>
        <w:bidi/>
      </w:pPr>
      <w:r>
        <w:rPr>
          <w:rtl/>
          <w:cs/>
          <w:lang w:val="ar_AE" w:bidi="ar_AE"/>
        </w:rPr>
      </w:r>
      <w:r>
        <w:rPr>
          <w:rtl/>
          <w:cs/>
          <w:lang w:val="ar_AE" w:bidi="ar_AE"/>
        </w:rPr>
        <w:t>וַ⁠הֲסִרֹתִי֙ אֶת־כַּפִּ֔⁠י וְ⁠רָאִ֖יתָ אֶת־אֲחֹרָ֑⁠י וּ⁠פָנַ֖⁠י לֹ֥א יֵרָאֽוּ</w:t>
      </w:r>
    </w:p>
    <w:p>
      <w:pPr>
        <w:bidi/>
      </w:pPr>
      <w:r>
        <w:rPr>
          <w:rtl/>
          <w:cs/>
          <w:lang w:val="ar_AE" w:bidi="ar_AE"/>
        </w:rPr>
      </w:r>
      <w:r>
        <w:rPr>
          <w:b/>
          <w:rtl/>
          <w:cs/>
          <w:lang w:val="ar_AE" w:bidi="ar_AE"/>
        </w:rPr>
        <w:t>"ثُمَّ أَرْفَعُ يَدِي فَتَنْظُرُ وَرَائِي، وَأَمَّا وَجْهِي فَلاَ يُرَى"</w:t>
      </w:r>
    </w:p>
    <w:p>
      <w:pPr>
        <w:bidi/>
      </w:pPr>
      <w:r>
        <w:rPr>
          <w:rtl/>
          <w:cs/>
          <w:lang w:val="ar_AE" w:bidi="ar_AE"/>
        </w:rPr>
      </w:r>
      <w:r>
        <w:rPr>
          <w:rtl/>
          <w:cs/>
          <w:lang w:val="ar_AE" w:bidi="ar_AE"/>
        </w:rPr>
        <w:t>تستمر الصورة القوية لتجسيد الرب طوال هذه الآية ويجب الحفاظ عليها إن أمكن. وقد تحتاج إلى استخدام التشبيهات إذا كان هذا سيُساء فهمه في ثقافتك. ترجمة بديلة: "ثم يكون كما لو أنني أتوقف عن تغطيتك بيدي، وسترى جزءًا صغيرًا من مجدي، مثل ظهر إنسان، ولكن ليس مجدي الكامل، الذي هو مثل وجه الإنسان."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23 (#2)</w:t>
      </w:r>
      <w:r>
        <w:rPr>
          <w:rtl/>
          <w:cs/>
          <w:lang w:val="ar_AE" w:bidi="ar_AE"/>
        </w:rPr>
      </w:r>
    </w:p>
    <w:p>
      <w:pPr>
        <w:bidi/>
      </w:pPr>
      <w:r>
        <w:rPr>
          <w:rtl/>
          <w:cs/>
          <w:lang w:val="ar_AE" w:bidi="ar_AE"/>
        </w:rPr>
      </w:r>
      <w:r>
        <w:rPr>
          <w:rtl/>
          <w:cs/>
          <w:lang w:val="ar_AE" w:bidi="ar_AE"/>
        </w:rPr>
        <w:t>וּ⁠פָנַ֖⁠י</w:t>
      </w:r>
    </w:p>
    <w:p>
      <w:pPr>
        <w:bidi/>
      </w:pPr>
      <w:r>
        <w:rPr>
          <w:rtl/>
          <w:cs/>
          <w:lang w:val="ar_AE" w:bidi="ar_AE"/>
        </w:rPr>
      </w:r>
      <w:r>
        <w:rPr>
          <w:b/>
          <w:rtl/>
          <w:cs/>
          <w:lang w:val="ar_AE" w:bidi="ar_AE"/>
        </w:rPr>
        <w:t>"وَأَمَّا وَجْهِي"</w:t>
      </w:r>
    </w:p>
    <w:p>
      <w:pPr>
        <w:bidi/>
      </w:pPr>
      <w:r>
        <w:rPr>
          <w:rtl/>
          <w:cs/>
          <w:lang w:val="ar_AE" w:bidi="ar_AE"/>
        </w:rPr>
      </w:r>
      <w:r>
        <w:rPr>
          <w:rtl/>
          <w:cs/>
          <w:lang w:val="ar_AE" w:bidi="ar_AE"/>
        </w:rPr>
        <w:t xml:space="preserve">هنا، التعبير </w:t>
      </w:r>
      <w:r>
        <w:rPr>
          <w:b/>
          <w:rtl/>
          <w:cs/>
          <w:lang w:val="ar_AE" w:bidi="ar_AE"/>
        </w:rPr>
        <w:t>وَأَمَّا وَجْهِي</w:t>
      </w:r>
      <w:r>
        <w:rPr>
          <w:rtl/>
          <w:cs/>
          <w:lang w:val="ar_AE" w:bidi="ar_AE"/>
        </w:rPr>
        <w:t xml:space="preserve"> يتم نقله إلى مقدمة الجملة للتأكيد على التباين مع </w:t>
      </w:r>
      <w:r>
        <w:rPr>
          <w:b/>
          <w:rtl/>
          <w:cs/>
          <w:lang w:val="ar_AE" w:bidi="ar_AE"/>
        </w:rPr>
        <w:t>ورائي</w:t>
      </w:r>
      <w:r>
        <w:rPr>
          <w:rtl/>
          <w:cs/>
          <w:lang w:val="ar_AE" w:bidi="ar_AE"/>
        </w:rPr>
        <w:t>. إذا كانت لغتك تحتوي على طريقة معينة لإظهار التضاد، تيقن من إحداث تباين قوي بين وجه الرب وورائه.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23 (#3)</w:t>
      </w:r>
      <w:r>
        <w:rPr>
          <w:rtl/>
          <w:cs/>
          <w:lang w:val="ar_AE" w:bidi="ar_AE"/>
        </w:rPr>
      </w:r>
    </w:p>
    <w:p>
      <w:pPr>
        <w:bidi/>
      </w:pPr>
      <w:r>
        <w:rPr>
          <w:rtl/>
          <w:cs/>
          <w:lang w:val="ar_AE" w:bidi="ar_AE"/>
        </w:rPr>
      </w:r>
      <w:r>
        <w:rPr>
          <w:rtl/>
          <w:cs/>
          <w:lang w:val="ar_AE" w:bidi="ar_AE"/>
        </w:rPr>
        <w:t>וּ⁠פָנַ֖⁠י לֹ֥א יֵרָאֽוּ</w:t>
      </w:r>
    </w:p>
    <w:p>
      <w:pPr>
        <w:bidi/>
      </w:pPr>
      <w:r>
        <w:rPr>
          <w:rtl/>
          <w:cs/>
          <w:lang w:val="ar_AE" w:bidi="ar_AE"/>
        </w:rPr>
      </w:r>
      <w:r>
        <w:rPr>
          <w:b/>
          <w:rtl/>
          <w:cs/>
          <w:lang w:val="ar_AE" w:bidi="ar_AE"/>
        </w:rPr>
        <w:t>"وَأَمَّا وَجْهِي فَلاَ يُرَى"</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"لكن لن ترى وجهي"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34</w:t>
      </w:r>
      <w:r>
        <w:rPr>
          <w:rtl/>
          <w:cs/>
          <w:lang w:val="ar_AE" w:bidi="ar_AE"/>
        </w:rPr>
      </w:r>
    </w:p>
    <w:p>
      <w:pPr>
        <w:pStyle w:val="Heading3"/>
        <w:bidi/>
      </w:pPr>
      <w:r>
        <w:rPr>
          <w:rtl/>
          <w:cs/>
          <w:lang w:val="ar_AE" w:bidi="ar_AE"/>
        </w:rPr>
        <w:t>الخطوط العريضة للأصحاح</w:t>
      </w:r>
    </w:p>
    <w:p>
      <w:pPr>
        <w:pStyle w:val="ListBullet"/>
        <w:bidi/>
        <w:spacing w:line="240" w:lineRule="auto"/>
        <w:ind w:left="720"/>
      </w:pPr>
      <w:r>
        <w:rPr>
          <w:rtl/>
          <w:cs/>
          <w:lang w:val="ar_AE" w:bidi="ar_AE"/>
        </w:rPr>
      </w:r>
      <w:r>
        <w:rPr>
          <w:rtl/>
          <w:cs/>
          <w:lang w:val="ar_AE" w:bidi="ar_AE"/>
        </w:rPr>
        <w:t>الآيات 1–4: الرب يأمر موسى بالرجوع إلى الجبل</w:t>
      </w:r>
    </w:p>
    <w:p>
      <w:pPr>
        <w:pStyle w:val="ListBullet"/>
        <w:bidi/>
        <w:spacing w:line="240" w:lineRule="auto"/>
        <w:ind w:left="720"/>
      </w:pPr>
      <w:r>
        <w:rPr>
          <w:rtl/>
          <w:cs/>
          <w:lang w:val="ar_AE" w:bidi="ar_AE"/>
        </w:rPr>
      </w:r>
      <w:r>
        <w:rPr>
          <w:rtl/>
          <w:cs/>
          <w:lang w:val="ar_AE" w:bidi="ar_AE"/>
        </w:rPr>
        <w:t>الآيات 5–9: الرب يُظهر ذاته لموسى وموسى يتجاوب</w:t>
      </w:r>
    </w:p>
    <w:p>
      <w:pPr>
        <w:pStyle w:val="ListBullet"/>
        <w:bidi/>
        <w:spacing w:line="240" w:lineRule="auto"/>
        <w:ind w:left="720"/>
      </w:pPr>
      <w:r>
        <w:rPr>
          <w:rtl/>
          <w:cs/>
          <w:lang w:val="ar_AE" w:bidi="ar_AE"/>
        </w:rPr>
      </w:r>
      <w:r>
        <w:rPr>
          <w:rtl/>
          <w:cs/>
          <w:lang w:val="ar_AE" w:bidi="ar_AE"/>
        </w:rPr>
        <w:t>الآيات 10–28 تجديد العهد</w:t>
      </w:r>
    </w:p>
    <w:p>
      <w:pPr>
        <w:pStyle w:val="ListBullet"/>
        <w:bidi/>
        <w:spacing w:line="240" w:lineRule="auto"/>
        <w:ind w:left="720"/>
      </w:pPr>
      <w:r>
        <w:rPr>
          <w:rtl/>
          <w:cs/>
          <w:lang w:val="ar_AE" w:bidi="ar_AE"/>
        </w:rPr>
      </w:r>
      <w:r>
        <w:rPr>
          <w:rtl/>
          <w:cs/>
          <w:lang w:val="ar_AE" w:bidi="ar_AE"/>
        </w:rPr>
        <w:t>الآيات 29–34: موسى يُبلغ بني إسرائيل</w:t>
      </w:r>
    </w:p>
    <w:p>
      <w:pPr>
        <w:pStyle w:val="Heading3"/>
        <w:bidi/>
      </w:pPr>
      <w:r>
        <w:rPr>
          <w:rtl/>
          <w:cs/>
          <w:lang w:val="ar_AE" w:bidi="ar_AE"/>
        </w:rPr>
        <w:t>صعوبات محتملة في الترجمة في هذا الأصحاح</w:t>
      </w:r>
    </w:p>
    <w:p>
      <w:pPr>
        <w:pStyle w:val="ListBullet"/>
        <w:bidi/>
        <w:spacing w:line="240" w:lineRule="auto"/>
        <w:ind w:left="720"/>
      </w:pPr>
      <w:r>
        <w:rPr>
          <w:rtl/>
          <w:cs/>
          <w:lang w:val="ar_AE" w:bidi="ar_AE"/>
        </w:rPr>
      </w:r>
      <w:r>
        <w:rPr>
          <w:rtl/>
          <w:cs/>
          <w:lang w:val="ar_AE" w:bidi="ar_AE"/>
        </w:rPr>
        <w:t>في الآية 1، يذكر الرب أنه سيكتب على ألواح حجرية، ولكن لاحقًا (الآية 27–28) يأمر موسى بالكتابة ويشير النص إلى أن موسى هو الذي يكتب.</w:t>
      </w:r>
    </w:p>
    <w:p>
      <w:pPr>
        <w:pStyle w:val="ListBullet"/>
        <w:bidi/>
        <w:spacing w:line="240" w:lineRule="auto"/>
        <w:ind w:left="720"/>
      </w:pPr>
      <w:r>
        <w:rPr>
          <w:rtl/>
          <w:cs/>
          <w:lang w:val="ar_AE" w:bidi="ar_AE"/>
        </w:rPr>
      </w:r>
      <w:r>
        <w:rPr>
          <w:rtl/>
          <w:cs/>
          <w:lang w:val="ar_AE" w:bidi="ar_AE"/>
        </w:rPr>
        <w:t>يكشف الرب لموسى شيئًا مهمًا عن ذاته أو عن شخصيته. هناك العديد من المصطلحات والمفاهيم الصعبة.</w:t>
      </w:r>
    </w:p>
    <w:p>
      <w:pPr>
        <w:pStyle w:val="ListBullet"/>
        <w:bidi/>
        <w:spacing w:line="240" w:lineRule="auto"/>
        <w:ind w:left="720"/>
      </w:pPr>
      <w:r>
        <w:rPr>
          <w:rtl/>
          <w:cs/>
          <w:lang w:val="ar_AE" w:bidi="ar_AE"/>
        </w:rPr>
      </w:r>
      <w:r>
        <w:rPr>
          <w:rtl/>
          <w:cs/>
          <w:lang w:val="ar_AE" w:bidi="ar_AE"/>
        </w:rPr>
        <w:t>تظهر الاستعارة الكتابية للعبادة الحقيقية في صورة الطهارة الجنسية في الآيات من 14 إلى 16.</w:t>
      </w:r>
    </w:p>
    <w:p>
      <w:pPr>
        <w:pStyle w:val="ListBullet"/>
        <w:bidi/>
        <w:spacing w:line="240" w:lineRule="auto"/>
        <w:ind w:left="720"/>
      </w:pPr>
      <w:r>
        <w:rPr>
          <w:rtl/>
          <w:cs/>
          <w:lang w:val="ar_AE" w:bidi="ar_AE"/>
        </w:rPr>
      </w:r>
      <w:r>
        <w:rPr>
          <w:rtl/>
          <w:cs/>
          <w:lang w:val="ar_AE" w:bidi="ar_AE"/>
        </w:rPr>
        <w:t>تتكرر عدة آيات إما بشكل كامل أو بشكل مشابه للأصحاحات السابقة.</w:t>
      </w:r>
    </w:p>
    <w:p>
      <w:pPr>
        <w:pStyle w:val="ListBullet"/>
        <w:bidi/>
        <w:spacing w:line="240" w:lineRule="auto"/>
        <w:ind w:left="720"/>
      </w:pPr>
      <w:r>
        <w:rPr>
          <w:rtl/>
          <w:cs/>
          <w:lang w:val="ar_AE" w:bidi="ar_AE"/>
        </w:rPr>
      </w:r>
      <w:r>
        <w:rPr>
          <w:rtl/>
          <w:cs/>
          <w:lang w:val="ar_AE" w:bidi="ar_AE"/>
        </w:rPr>
        <w:t>في الآيات 12–26، يبدو أن الرب يقدم وصايا عشر تختلف عن تلك الموجودة في سفر الخروج 20 (ولكنها تتكرر إلى حد بعيد من أجزاء أخرى سابقة من سفر الخروج)، مما يثير التساؤل حول ما الذي كان مكتوبًا بالفعل على الألواح الحجرية في الآية 28.</w:t>
      </w:r>
    </w:p>
    <w:p>
      <w:pPr>
        <w:pStyle w:val="ListBullet"/>
        <w:bidi/>
        <w:spacing w:line="240" w:lineRule="auto"/>
        <w:ind w:left="720"/>
      </w:pPr>
      <w:r>
        <w:rPr>
          <w:rtl/>
          <w:cs/>
          <w:lang w:val="ar_AE" w:bidi="ar_AE"/>
        </w:rPr>
      </w:r>
      <w:r>
        <w:rPr>
          <w:rtl/>
          <w:cs/>
          <w:lang w:val="ar_AE" w:bidi="ar_AE"/>
        </w:rPr>
        <w:t>قد تُعد فكرة أن وجه موسى كان يلمع أمرًا صعبًا في بعض الثقافات.</w:t>
      </w:r>
    </w:p>
    <w:p>
      <w:pPr>
        <w:pStyle w:val="Heading4"/>
        <w:bidi/>
      </w:pPr>
      <w:r>
        <w:rPr>
          <w:rtl/>
          <w:cs/>
          <w:lang w:val="ar_AE" w:bidi="ar_AE"/>
        </w:rPr>
        <w:t>" مُفْتَقِدٌ إِثْمَ الآبَاءِ فِي الأَبْنَاءِ"</w:t>
      </w:r>
    </w:p>
    <w:p>
      <w:pPr>
        <w:bidi/>
      </w:pPr>
      <w:r>
        <w:rPr>
          <w:rtl/>
          <w:cs/>
          <w:lang w:val="ar_AE" w:bidi="ar_AE"/>
        </w:rPr>
      </w:r>
      <w:r>
        <w:rPr>
          <w:rtl/>
          <w:cs/>
          <w:lang w:val="ar_AE" w:bidi="ar_AE"/>
        </w:rPr>
        <w:t xml:space="preserve">هذه العبارة لا تعني بالضرورة أن الطفل يُعاقب على خطايا أبويه. يعتقد العديد من العلماء أن هذا المقطع يشير إلى أن خطايا الآباء ستؤدي إلى عواقب تؤثر على أبنائهم وأحفادهم. (انظر: </w:t>
      </w:r>
      <w:r>
        <w:rPr>
          <w:rtl/>
          <w:cs/>
          <w:lang w:val="ar_AE" w:bidi="ar_AE"/>
        </w:rPr>
        <w:t>الخطية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 (#1)</w:t>
      </w:r>
      <w:r>
        <w:rPr>
          <w:rtl/>
          <w:cs/>
          <w:lang w:val="ar_AE" w:bidi="ar_AE"/>
        </w:rPr>
      </w:r>
    </w:p>
    <w:p>
      <w:pPr>
        <w:bidi/>
      </w:pPr>
      <w:r>
        <w:rPr>
          <w:rtl/>
          <w:cs/>
          <w:lang w:val="ar_AE" w:bidi="ar_AE"/>
        </w:rPr>
      </w:r>
      <w:r>
        <w:rPr>
          <w:rtl/>
          <w:cs/>
          <w:lang w:val="ar_AE" w:bidi="ar_AE"/>
        </w:rPr>
        <w:t>וַ⁠יֹּ֤אמֶר יְהוָה֙ אֶל־מֹשֶׁ֔ה</w:t>
      </w:r>
    </w:p>
    <w:p>
      <w:pPr>
        <w:bidi/>
      </w:pPr>
      <w:r>
        <w:rPr>
          <w:rtl/>
          <w:cs/>
          <w:lang w:val="ar_AE" w:bidi="ar_AE"/>
        </w:rPr>
      </w:r>
      <w:r>
        <w:rPr>
          <w:b/>
          <w:rtl/>
          <w:cs/>
          <w:lang w:val="ar_AE" w:bidi="ar_AE"/>
        </w:rPr>
        <w:t>"ثُمَّ قَالَ الرَّبُّ لِمُوسَى"</w:t>
      </w:r>
    </w:p>
    <w:p>
      <w:pPr>
        <w:bidi/>
      </w:pPr>
      <w:r>
        <w:rPr>
          <w:rtl/>
          <w:cs/>
          <w:lang w:val="ar_AE" w:bidi="ar_AE"/>
        </w:rPr>
      </w:r>
      <w:r>
        <w:rPr>
          <w:rtl/>
          <w:cs/>
          <w:lang w:val="ar_AE" w:bidi="ar_AE"/>
        </w:rPr>
        <w:t>يواصل الرب الحديث مع موسى، ولكن هناك تغيير في الموضوع هنا، لذا قد ترغب في الاحتفاظ بمقدمة الحديث. ومع ذلك، إذا كان يمكن أن يُساء فهمها، فيمكنك ببساطة متابعة الاقتباس من الآية السابقة. ترجمة بديلة: "واصل الرب"</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 (#2)</w:t>
      </w:r>
      <w:r>
        <w:rPr>
          <w:rtl/>
          <w:cs/>
          <w:lang w:val="ar_AE" w:bidi="ar_AE"/>
        </w:rPr>
      </w:r>
    </w:p>
    <w:p>
      <w:pPr>
        <w:bidi/>
      </w:pPr>
      <w:r>
        <w:rPr>
          <w:rtl/>
          <w:cs/>
          <w:lang w:val="ar_AE" w:bidi="ar_AE"/>
        </w:rPr>
      </w:r>
      <w:r>
        <w:rPr>
          <w:rtl/>
          <w:cs/>
          <w:lang w:val="ar_AE" w:bidi="ar_AE"/>
        </w:rPr>
        <w:t>אֲשֶׁ֥ר שִׁבַּֽרְתָּ</w:t>
      </w:r>
    </w:p>
    <w:p>
      <w:pPr>
        <w:bidi/>
      </w:pPr>
      <w:r>
        <w:rPr>
          <w:rtl/>
          <w:cs/>
          <w:lang w:val="ar_AE" w:bidi="ar_AE"/>
        </w:rPr>
      </w:r>
      <w:r>
        <w:rPr>
          <w:b/>
          <w:rtl/>
          <w:cs/>
          <w:lang w:val="ar_AE" w:bidi="ar_AE"/>
        </w:rPr>
        <w:t>"اللَّذَيْنِ كَسَرْتَهُمَا"</w:t>
      </w:r>
    </w:p>
    <w:p>
      <w:pPr>
        <w:bidi/>
      </w:pPr>
      <w:r>
        <w:rPr>
          <w:rtl/>
          <w:cs/>
          <w:lang w:val="ar_AE" w:bidi="ar_AE"/>
        </w:rPr>
      </w:r>
      <w:r>
        <w:rPr>
          <w:rtl/>
          <w:cs/>
          <w:lang w:val="ar_AE" w:bidi="ar_AE"/>
        </w:rPr>
        <w:t>تُذَكِّر هذه الفقرة القارئ بالألواح التي تم ذِكْرَها في بداية الآية من خلال الكلام عمَّا حدث للألواح السابقة. إذا كان ذلك أكثر إفادة في لغتك أن تُرفقها بالذِكْر الأول للألواح في بداية هذه الآية، فيمكنك إعادة ترتيبها مثل ترجمة UST.</w:t>
      </w:r>
    </w:p>
    <w:p>
      <w:pPr>
        <w:bidi/>
      </w:pPr>
      <w:r>
        <w:rPr>
          <w:rtl/>
          <w:cs/>
          <w:lang w:val="ar_AE" w:bidi="ar_AE"/>
        </w:rPr>
      </w:r>
      <w:r>
        <w:rPr>
          <w:rtl/>
          <w:cs/>
          <w:lang w:val="ar_AE" w:bidi="ar_AE"/>
        </w:rPr>
        <w:t xml:space="preserve">انظر: </w:t>
      </w:r>
      <w:r>
        <w:rPr>
          <w:rtl/>
          <w:cs/>
          <w:lang w:val="ar_AE" w:bidi="ar_AE"/>
        </w:rPr>
        <w:t xml:space="preserve">بنية المعلومات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 (#3)</w:t>
      </w:r>
      <w:r>
        <w:rPr>
          <w:rtl/>
          <w:cs/>
          <w:lang w:val="ar_AE" w:bidi="ar_AE"/>
        </w:rPr>
      </w:r>
    </w:p>
    <w:p>
      <w:pPr>
        <w:bidi/>
      </w:pPr>
      <w:r>
        <w:rPr>
          <w:rtl/>
          <w:cs/>
          <w:lang w:val="ar_AE" w:bidi="ar_AE"/>
        </w:rPr>
      </w:r>
      <w:r>
        <w:rPr>
          <w:rtl/>
          <w:cs/>
          <w:lang w:val="ar_AE" w:bidi="ar_AE"/>
        </w:rPr>
        <w:t>לֻחֹ֥ת אֲבָנִ֖ים</w:t>
      </w:r>
    </w:p>
    <w:p>
      <w:pPr>
        <w:bidi/>
      </w:pPr>
      <w:r>
        <w:rPr>
          <w:rtl/>
          <w:cs/>
          <w:lang w:val="ar_AE" w:bidi="ar_AE"/>
        </w:rPr>
      </w:r>
      <w:r>
        <w:rPr>
          <w:b/>
          <w:rtl/>
          <w:cs/>
          <w:lang w:val="ar_AE" w:bidi="ar_AE"/>
        </w:rPr>
        <w:t>"لَوْحَيْنِ مِنْ حَجَرٍ"</w:t>
      </w:r>
    </w:p>
    <w:p>
      <w:pPr>
        <w:bidi/>
      </w:pPr>
      <w:r>
        <w:rPr>
          <w:rtl/>
          <w:cs/>
          <w:lang w:val="ar_AE" w:bidi="ar_AE"/>
        </w:rPr>
      </w:r>
      <w:r>
        <w:rPr>
          <w:rtl/>
          <w:cs/>
          <w:lang w:val="ar_AE" w:bidi="ar_AE"/>
        </w:rPr>
        <w:t xml:space="preserve">ترجمة بديلة: "ألواح حجرية مسطحة" انظر كيف ترجمت هذا في </w:t>
      </w:r>
      <w:r>
        <w:rPr>
          <w:rtl/>
          <w:cs/>
          <w:lang w:val="ar_AE" w:bidi="ar_AE"/>
        </w:rPr>
        <w:t>خروج 31:18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3 (#1)</w:t>
      </w:r>
      <w:r>
        <w:rPr>
          <w:rtl/>
          <w:cs/>
          <w:lang w:val="ar_AE" w:bidi="ar_AE"/>
        </w:rPr>
      </w:r>
    </w:p>
    <w:p>
      <w:pPr>
        <w:bidi/>
      </w:pPr>
      <w:r>
        <w:rPr>
          <w:rtl/>
          <w:cs/>
          <w:lang w:val="ar_AE" w:bidi="ar_AE"/>
        </w:rPr>
      </w:r>
      <w:r>
        <w:rPr>
          <w:rtl/>
          <w:cs/>
          <w:lang w:val="ar_AE" w:bidi="ar_AE"/>
        </w:rPr>
        <w:t>וְ⁠גַם־אִ֥ישׁ אַל־יֵרָ֖א בְּ⁠כָל־הָ⁠הָ֑ר</w:t>
      </w:r>
    </w:p>
    <w:p>
      <w:pPr>
        <w:bidi/>
      </w:pPr>
      <w:r>
        <w:rPr>
          <w:rtl/>
          <w:cs/>
          <w:lang w:val="ar_AE" w:bidi="ar_AE"/>
        </w:rPr>
      </w:r>
      <w:r>
        <w:rPr>
          <w:b/>
          <w:rtl/>
          <w:cs/>
          <w:lang w:val="ar_AE" w:bidi="ar_AE"/>
        </w:rPr>
        <w:t>"وَأَيْضًا لاَ يُرَ أَحَدٌ فِي كُلِّ الْجَبَلِ"</w:t>
      </w:r>
    </w:p>
    <w:p>
      <w:pPr>
        <w:bidi/>
      </w:pPr>
      <w:r>
        <w:rPr>
          <w:rtl/>
          <w:cs/>
          <w:lang w:val="ar_AE" w:bidi="ar_AE"/>
        </w:rPr>
      </w:r>
      <w:r>
        <w:rPr>
          <w:rtl/>
          <w:cs/>
          <w:lang w:val="ar_AE" w:bidi="ar_AE"/>
        </w:rPr>
        <w:t>أن يُرى الشخص وهو يفعل شيئًا يعني قيامه بذلك الفعل. ترجمة بديلة: "ولا تدع أي شخص آخر يكون في أي مكان على الجبل"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3 (#2)</w:t>
      </w:r>
      <w:r>
        <w:rPr>
          <w:rtl/>
          <w:cs/>
          <w:lang w:val="ar_AE" w:bidi="ar_AE"/>
        </w:rPr>
      </w:r>
    </w:p>
    <w:p>
      <w:pPr>
        <w:bidi/>
      </w:pPr>
      <w:r>
        <w:rPr>
          <w:rtl/>
          <w:cs/>
          <w:lang w:val="ar_AE" w:bidi="ar_AE"/>
        </w:rPr>
      </w:r>
      <w:r>
        <w:rPr>
          <w:rtl/>
          <w:cs/>
          <w:lang w:val="ar_AE" w:bidi="ar_AE"/>
        </w:rPr>
        <w:t>גַּם־הַ⁠צֹּ֤אן וְ⁠הַ⁠בָּקָר֙ אַל־יִרְע֔וּ אֶל־מ֖וּל הָ⁠הָ֥ר הַ⁠הֽוּא</w:t>
      </w:r>
    </w:p>
    <w:p>
      <w:pPr>
        <w:bidi/>
      </w:pPr>
      <w:r>
        <w:rPr>
          <w:rtl/>
          <w:cs/>
          <w:lang w:val="ar_AE" w:bidi="ar_AE"/>
        </w:rPr>
      </w:r>
      <w:r>
        <w:rPr>
          <w:b/>
          <w:rtl/>
          <w:cs/>
          <w:lang w:val="ar_AE" w:bidi="ar_AE"/>
        </w:rPr>
        <w:t>"الْغَنَمُ أَيْضًا وَالْبَقَرُ لاَ تَرْعَ إِلَى جِهَةِ ذلِكَ الْجَبَلِ"</w:t>
      </w:r>
    </w:p>
    <w:p>
      <w:pPr>
        <w:bidi/>
      </w:pPr>
      <w:r>
        <w:rPr>
          <w:rtl/>
          <w:cs/>
          <w:lang w:val="ar_AE" w:bidi="ar_AE"/>
        </w:rPr>
      </w:r>
      <w:r>
        <w:rPr>
          <w:rtl/>
          <w:cs/>
          <w:lang w:val="ar_AE" w:bidi="ar_AE"/>
        </w:rPr>
        <w:t>ترجمة بديلة: "حتى القطعان أو المواشي لا يُسمح لها بالاقتراب من الجبل لتأكل."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5 (#1)</w:t>
      </w:r>
      <w:r>
        <w:rPr>
          <w:rtl/>
          <w:cs/>
          <w:lang w:val="ar_AE" w:bidi="ar_AE"/>
        </w:rPr>
      </w:r>
    </w:p>
    <w:p>
      <w:pPr>
        <w:bidi/>
      </w:pPr>
      <w:r>
        <w:rPr>
          <w:rtl/>
          <w:cs/>
          <w:lang w:val="ar_AE" w:bidi="ar_AE"/>
        </w:rPr>
      </w:r>
      <w:r>
        <w:rPr>
          <w:rtl/>
          <w:cs/>
          <w:lang w:val="ar_AE" w:bidi="ar_AE"/>
        </w:rPr>
        <w:t>וַ⁠יִּתְיַצֵּ֥ב עִמּ֖⁠וֹ שָׁ֑ם וַ⁠יִּקְרָ֥א</w:t>
      </w:r>
    </w:p>
    <w:p>
      <w:pPr>
        <w:bidi/>
      </w:pPr>
      <w:r>
        <w:rPr>
          <w:rtl/>
          <w:cs/>
          <w:lang w:val="ar_AE" w:bidi="ar_AE"/>
        </w:rPr>
      </w:r>
      <w:r>
        <w:rPr>
          <w:b/>
          <w:rtl/>
          <w:cs/>
          <w:lang w:val="ar_AE" w:bidi="ar_AE"/>
        </w:rPr>
        <w:t>"فَوَقَفَ عِنْدَهُ هُنَاكَ وَنَادَى بِاسْمِ الرَّبِّ"</w:t>
      </w:r>
    </w:p>
    <w:p>
      <w:pPr>
        <w:bidi/>
      </w:pPr>
      <w:r>
        <w:rPr>
          <w:rtl/>
          <w:cs/>
          <w:lang w:val="ar_AE" w:bidi="ar_AE"/>
        </w:rPr>
      </w:r>
      <w:r>
        <w:rPr>
          <w:rtl/>
          <w:cs/>
          <w:lang w:val="ar_AE" w:bidi="ar_AE"/>
        </w:rPr>
        <w:t>الضمائر ليست واضحة هنا، لكن المُرجح أن المشار إليهم كما في الترجمة البديلة التالية: "ووقف الرب مع موسى هناك، وأعلن الرب"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5 (#2)</w:t>
      </w:r>
      <w:r>
        <w:rPr>
          <w:rtl/>
          <w:cs/>
          <w:lang w:val="ar_AE" w:bidi="ar_AE"/>
        </w:rPr>
      </w:r>
    </w:p>
    <w:p>
      <w:pPr>
        <w:bidi/>
      </w:pPr>
      <w:r>
        <w:rPr>
          <w:rtl/>
          <w:cs/>
          <w:lang w:val="ar_AE" w:bidi="ar_AE"/>
        </w:rPr>
      </w:r>
      <w:r>
        <w:rPr>
          <w:rtl/>
          <w:cs/>
          <w:lang w:val="ar_AE" w:bidi="ar_AE"/>
        </w:rPr>
        <w:t>וַ⁠יִּקְרָ֥א בְ⁠שֵׁ֖ם יְהוָֽה</w:t>
      </w:r>
    </w:p>
    <w:p>
      <w:pPr>
        <w:bidi/>
      </w:pPr>
      <w:r>
        <w:rPr>
          <w:rtl/>
          <w:cs/>
          <w:lang w:val="ar_AE" w:bidi="ar_AE"/>
        </w:rPr>
      </w:r>
      <w:r>
        <w:rPr>
          <w:b/>
          <w:rtl/>
          <w:cs/>
          <w:lang w:val="ar_AE" w:bidi="ar_AE"/>
        </w:rPr>
        <w:t>"وَنَادَى بِاسْمِ الرَّبِّ"</w:t>
      </w:r>
    </w:p>
    <w:p>
      <w:pPr>
        <w:bidi/>
      </w:pPr>
      <w:r>
        <w:rPr>
          <w:rtl/>
          <w:cs/>
          <w:lang w:val="ar_AE" w:bidi="ar_AE"/>
        </w:rPr>
      </w:r>
      <w:r>
        <w:rPr>
          <w:rtl/>
          <w:cs/>
          <w:lang w:val="ar_AE" w:bidi="ar_AE"/>
        </w:rPr>
        <w:t xml:space="preserve">قد يعني هذا: (1) "لقد نطق باسم 'الرب'" (2) "لقد أعلن من هو الرب." بالنسبة للمعنى الثاني، فإن </w:t>
      </w:r>
      <w:r>
        <w:rPr>
          <w:b/>
          <w:rtl/>
          <w:cs/>
          <w:lang w:val="ar_AE" w:bidi="ar_AE"/>
        </w:rPr>
        <w:t>الاسم</w:t>
      </w:r>
      <w:r>
        <w:rPr>
          <w:rtl/>
          <w:cs/>
          <w:lang w:val="ar_AE" w:bidi="ar_AE"/>
        </w:rPr>
        <w:t xml:space="preserve"> يمثل من هو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6 (#1)</w:t>
      </w:r>
      <w:r>
        <w:rPr>
          <w:rtl/>
          <w:cs/>
          <w:lang w:val="ar_AE" w:bidi="ar_AE"/>
        </w:rPr>
      </w:r>
    </w:p>
    <w:p>
      <w:pPr>
        <w:bidi/>
      </w:pPr>
      <w:r>
        <w:rPr>
          <w:rtl/>
          <w:cs/>
          <w:lang w:val="ar_AE" w:bidi="ar_AE"/>
        </w:rPr>
      </w:r>
      <w:r>
        <w:rPr>
          <w:rtl/>
          <w:cs/>
          <w:lang w:val="ar_AE" w:bidi="ar_AE"/>
        </w:rPr>
        <w:t>יְהוָ֣ה ׀ יְהוָ֔ה אֵ֥ל רַח֖וּם וְ⁠חַנּ֑וּן</w:t>
      </w:r>
    </w:p>
    <w:p>
      <w:pPr>
        <w:bidi/>
      </w:pPr>
      <w:r>
        <w:rPr>
          <w:rtl/>
          <w:cs/>
          <w:lang w:val="ar_AE" w:bidi="ar_AE"/>
        </w:rPr>
      </w:r>
      <w:r>
        <w:rPr>
          <w:b/>
          <w:rtl/>
          <w:cs/>
          <w:lang w:val="ar_AE" w:bidi="ar_AE"/>
        </w:rPr>
        <w:t>"وَنَادَى الرَّبُّ، الرَّبُّ، إِلهٌ رَحِيمٌ وَرَؤُوفٌ"</w:t>
      </w:r>
    </w:p>
    <w:p>
      <w:pPr>
        <w:bidi/>
      </w:pPr>
      <w:r>
        <w:rPr>
          <w:rtl/>
          <w:cs/>
          <w:lang w:val="ar_AE" w:bidi="ar_AE"/>
        </w:rPr>
      </w:r>
      <w:r>
        <w:rPr>
          <w:rtl/>
          <w:cs/>
          <w:lang w:val="ar_AE" w:bidi="ar_AE"/>
        </w:rPr>
        <w:t>يتحدث الله عن نفسه. إذا كان هذا مربكًا في لغتك، فيمكنك استخدام صيغة المتكلم. ترجمة بديلة: "أنا، الرب، أكون الله، وأنا رحيم ورؤوف"</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6 (#2)</w:t>
      </w:r>
      <w:r>
        <w:rPr>
          <w:rtl/>
          <w:cs/>
          <w:lang w:val="ar_AE" w:bidi="ar_AE"/>
        </w:rPr>
      </w:r>
    </w:p>
    <w:p>
      <w:pPr>
        <w:bidi/>
      </w:pPr>
      <w:r>
        <w:rPr>
          <w:rtl/>
          <w:cs/>
          <w:lang w:val="ar_AE" w:bidi="ar_AE"/>
        </w:rPr>
      </w:r>
      <w:r>
        <w:rPr>
          <w:rtl/>
          <w:cs/>
          <w:lang w:val="ar_AE" w:bidi="ar_AE"/>
        </w:rPr>
        <w:t>רַח֖וּם וְ⁠חַנּ֑וּן</w:t>
      </w:r>
    </w:p>
    <w:p>
      <w:pPr>
        <w:bidi/>
      </w:pPr>
      <w:r>
        <w:rPr>
          <w:rtl/>
          <w:cs/>
          <w:lang w:val="ar_AE" w:bidi="ar_AE"/>
        </w:rPr>
      </w:r>
      <w:r>
        <w:rPr>
          <w:b/>
          <w:rtl/>
          <w:cs/>
          <w:lang w:val="ar_AE" w:bidi="ar_AE"/>
        </w:rPr>
        <w:t>"رَحِيمٌ وَرَؤُوفٌ"</w:t>
      </w:r>
    </w:p>
    <w:p>
      <w:pPr>
        <w:bidi/>
      </w:pPr>
      <w:r>
        <w:rPr>
          <w:rtl/>
          <w:cs/>
          <w:lang w:val="ar_AE" w:bidi="ar_AE"/>
        </w:rPr>
      </w:r>
      <w:r>
        <w:rPr>
          <w:rtl/>
          <w:cs/>
          <w:lang w:val="ar_AE" w:bidi="ar_AE"/>
        </w:rPr>
        <w:t>هذا يؤكد أن الرب يهتم بالناس ويتصرف بلطف تجاههم. إذا لم يكن التكرار سيقوي المعنى هنا في لغتك، ففكر في شكل آخر يمكن أن يفعل ذلك.</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6 (#3)</w:t>
      </w:r>
      <w:r>
        <w:rPr>
          <w:rtl/>
          <w:cs/>
          <w:lang w:val="ar_AE" w:bidi="ar_AE"/>
        </w:rPr>
      </w:r>
    </w:p>
    <w:p>
      <w:pPr>
        <w:bidi/>
      </w:pPr>
      <w:r>
        <w:rPr>
          <w:rtl/>
          <w:cs/>
          <w:lang w:val="ar_AE" w:bidi="ar_AE"/>
        </w:rPr>
      </w:r>
      <w:r>
        <w:rPr>
          <w:rtl/>
          <w:cs/>
          <w:lang w:val="ar_AE" w:bidi="ar_AE"/>
        </w:rPr>
        <w:t>אֶ֥רֶךְ אַפַּ֖יִם</w:t>
      </w:r>
    </w:p>
    <w:p>
      <w:pPr>
        <w:bidi/>
      </w:pPr>
      <w:r>
        <w:rPr>
          <w:rtl/>
          <w:cs/>
          <w:lang w:val="ar_AE" w:bidi="ar_AE"/>
        </w:rPr>
      </w:r>
      <w:r>
        <w:rPr>
          <w:b/>
          <w:rtl/>
          <w:cs/>
          <w:lang w:val="ar_AE" w:bidi="ar_AE"/>
        </w:rPr>
        <w:t>"بَطِيءُ الْغَضَبِ"</w:t>
      </w:r>
    </w:p>
    <w:p>
      <w:pPr>
        <w:bidi/>
      </w:pPr>
      <w:r>
        <w:rPr>
          <w:rtl/>
          <w:cs/>
          <w:lang w:val="ar_AE" w:bidi="ar_AE"/>
        </w:rPr>
      </w:r>
      <w:r>
        <w:rPr>
          <w:rtl/>
          <w:cs/>
          <w:lang w:val="ar_AE" w:bidi="ar_AE"/>
        </w:rPr>
        <w:t xml:space="preserve">العبارة </w:t>
      </w:r>
      <w:r>
        <w:rPr>
          <w:b/>
          <w:rtl/>
          <w:cs/>
          <w:lang w:val="ar_AE" w:bidi="ar_AE"/>
        </w:rPr>
        <w:t>بَطِيءُ الْغَضَبِ</w:t>
      </w:r>
      <w:r>
        <w:rPr>
          <w:rtl/>
          <w:cs/>
          <w:lang w:val="ar_AE" w:bidi="ar_AE"/>
        </w:rPr>
        <w:t xml:space="preserve"> هي تعبير اصطلاحي يعني أن الرب لا يغضب بسهولة أو بسرعة. إذا كان ذلك مفيدًا في لغتك، فيمكنك استخدام تعبير مشابه أو استخدام لغة واضحة. ترجمة بديلة: "لا يغضب سريعًا"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6 (#4)</w:t>
      </w:r>
      <w:r>
        <w:rPr>
          <w:rtl/>
          <w:cs/>
          <w:lang w:val="ar_AE" w:bidi="ar_AE"/>
        </w:rPr>
      </w:r>
    </w:p>
    <w:p>
      <w:pPr>
        <w:bidi/>
      </w:pPr>
      <w:r>
        <w:rPr>
          <w:rtl/>
          <w:cs/>
          <w:lang w:val="ar_AE" w:bidi="ar_AE"/>
        </w:rPr>
      </w:r>
      <w:r>
        <w:rPr>
          <w:rtl/>
          <w:cs/>
          <w:lang w:val="ar_AE" w:bidi="ar_AE"/>
        </w:rPr>
        <w:t>וְ⁠רַב־חֶ֥סֶד וֶ⁠אֱמֶֽת</w:t>
      </w:r>
    </w:p>
    <w:p>
      <w:pPr>
        <w:bidi/>
      </w:pPr>
      <w:r>
        <w:rPr>
          <w:rtl/>
          <w:cs/>
          <w:lang w:val="ar_AE" w:bidi="ar_AE"/>
        </w:rPr>
      </w:r>
      <w:r>
        <w:rPr>
          <w:b/>
          <w:rtl/>
          <w:cs/>
          <w:lang w:val="ar_AE" w:bidi="ar_AE"/>
        </w:rPr>
        <w:t>"وَكَثِيرُ الإِحْسَانِ وَالْوَفَاءِ"</w:t>
      </w:r>
    </w:p>
    <w:p>
      <w:pPr>
        <w:bidi/>
      </w:pPr>
      <w:r>
        <w:rPr>
          <w:rtl/>
          <w:cs/>
          <w:lang w:val="ar_AE" w:bidi="ar_AE"/>
        </w:rPr>
      </w:r>
      <w:r>
        <w:rPr>
          <w:rtl/>
          <w:cs/>
          <w:lang w:val="ar_AE" w:bidi="ar_AE"/>
        </w:rPr>
        <w:t xml:space="preserve">إذا كانت لغتك لا تستخدم الأسماء المجردة للتعبير عن مفهوم </w:t>
      </w:r>
      <w:r>
        <w:rPr>
          <w:b/>
          <w:rtl/>
          <w:cs/>
          <w:lang w:val="ar_AE" w:bidi="ar_AE"/>
        </w:rPr>
        <w:t xml:space="preserve">الإِحْسَانِ </w:t>
      </w:r>
      <w:r>
        <w:rPr>
          <w:rtl/>
          <w:cs/>
          <w:lang w:val="ar_AE" w:bidi="ar_AE"/>
        </w:rPr>
        <w:t>وَ</w:t>
      </w:r>
      <w:r>
        <w:rPr>
          <w:b/>
          <w:rtl/>
          <w:cs/>
          <w:lang w:val="ar_AE" w:bidi="ar_AE"/>
        </w:rPr>
        <w:t>الْوَفَاءِ</w:t>
      </w:r>
      <w:r>
        <w:rPr>
          <w:rtl/>
          <w:cs/>
          <w:lang w:val="ar_AE" w:bidi="ar_AE"/>
        </w:rPr>
        <w:t xml:space="preserve">، فيمكنك التعبير عن نفس الفكرة بطريقة أخرى. (بالنسبة لكلمة </w:t>
      </w:r>
      <w:r>
        <w:rPr>
          <w:b/>
          <w:rtl/>
          <w:cs/>
          <w:lang w:val="ar_AE" w:bidi="ar_AE"/>
        </w:rPr>
        <w:t>الإِحْسَانِ</w:t>
      </w:r>
      <w:r>
        <w:rPr>
          <w:rtl/>
          <w:cs/>
          <w:lang w:val="ar_AE" w:bidi="ar_AE"/>
        </w:rPr>
        <w:t xml:space="preserve">، انظر </w:t>
      </w:r>
      <w:r>
        <w:rPr>
          <w:rtl/>
          <w:cs/>
          <w:lang w:val="ar_AE" w:bidi="ar_AE"/>
        </w:rPr>
        <w:t>خروج 20:6</w:t>
      </w:r>
      <w:r>
        <w:rPr>
          <w:rtl/>
          <w:cs/>
          <w:lang w:val="ar_AE" w:bidi="ar_AE"/>
        </w:rPr>
        <w:t>). ترجمة بديلة: "دائمًا ما يكون أمين لعهده ودائمًا ما يكون جدير بالثقة"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6 (#5)</w:t>
      </w:r>
      <w:r>
        <w:rPr>
          <w:rtl/>
          <w:cs/>
          <w:lang w:val="ar_AE" w:bidi="ar_AE"/>
        </w:rPr>
      </w:r>
    </w:p>
    <w:p>
      <w:pPr>
        <w:bidi/>
      </w:pPr>
      <w:r>
        <w:rPr>
          <w:rtl/>
          <w:cs/>
          <w:lang w:val="ar_AE" w:bidi="ar_AE"/>
        </w:rPr>
      </w:r>
      <w:r>
        <w:rPr>
          <w:rtl/>
          <w:cs/>
          <w:lang w:val="ar_AE" w:bidi="ar_AE"/>
        </w:rPr>
        <w:t>חֶ֥סֶד וֶ⁠אֱמֶֽת</w:t>
      </w:r>
    </w:p>
    <w:p>
      <w:pPr>
        <w:bidi/>
      </w:pPr>
      <w:r>
        <w:rPr>
          <w:rtl/>
          <w:cs/>
          <w:lang w:val="ar_AE" w:bidi="ar_AE"/>
        </w:rPr>
      </w:r>
      <w:r>
        <w:rPr>
          <w:b/>
          <w:rtl/>
          <w:cs/>
          <w:lang w:val="ar_AE" w:bidi="ar_AE"/>
        </w:rPr>
        <w:t>"وَكَثِيرُ الإِحْسَانِ وَالْوَفَاءِ"</w:t>
      </w:r>
    </w:p>
    <w:p>
      <w:pPr>
        <w:bidi/>
      </w:pPr>
      <w:r>
        <w:rPr>
          <w:rtl/>
          <w:cs/>
          <w:lang w:val="ar_AE" w:bidi="ar_AE"/>
        </w:rPr>
      </w:r>
      <w:r>
        <w:rPr>
          <w:rtl/>
          <w:cs/>
          <w:lang w:val="ar_AE" w:bidi="ar_AE"/>
        </w:rPr>
        <w:t>هذا يؤكد أن الرب دائمًا يفي بوعوده تجاه الأشخاص الذين يحبهم. إذا لم يكن التكرار سيقوي العبارة هنا في لغتك، ففكر في شكل آخر يمكن أن يفعل ذلك.</w:t>
      </w:r>
    </w:p>
    <w:p>
      <w:pPr>
        <w:bidi/>
      </w:pPr>
      <w:r>
        <w:rPr>
          <w:rtl/>
          <w:cs/>
          <w:lang w:val="ar_AE" w:bidi="ar_AE"/>
        </w:rPr>
      </w:r>
      <w:r>
        <w:rPr>
          <w:rtl/>
          <w:cs/>
          <w:lang w:val="ar_AE" w:bidi="ar_AE"/>
        </w:rPr>
        <w:t xml:space="preserve">انظر: </w:t>
      </w:r>
      <w:r>
        <w:rPr>
          <w:rtl/>
          <w:cs/>
          <w:lang w:val="ar_AE" w:bidi="ar_AE"/>
        </w:rPr>
        <w:t xml:space="preserve">نظير لغوي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7 (#1)</w:t>
      </w:r>
      <w:r>
        <w:rPr>
          <w:rtl/>
          <w:cs/>
          <w:lang w:val="ar_AE" w:bidi="ar_AE"/>
        </w:rPr>
      </w:r>
    </w:p>
    <w:p>
      <w:pPr>
        <w:bidi/>
      </w:pPr>
      <w:r>
        <w:rPr>
          <w:rtl/>
          <w:cs/>
          <w:lang w:val="ar_AE" w:bidi="ar_AE"/>
        </w:rPr>
      </w:r>
      <w:r>
        <w:rPr>
          <w:rtl/>
          <w:cs/>
          <w:lang w:val="ar_AE" w:bidi="ar_AE"/>
        </w:rPr>
        <w:t>נֹצֵ֥ר חֶ֨סֶד֙ לָ⁠אֲלָפִ֔ים</w:t>
      </w:r>
    </w:p>
    <w:p>
      <w:pPr>
        <w:bidi/>
      </w:pPr>
      <w:r>
        <w:rPr>
          <w:rtl/>
          <w:cs/>
          <w:lang w:val="ar_AE" w:bidi="ar_AE"/>
        </w:rPr>
      </w:r>
      <w:r>
        <w:rPr>
          <w:b/>
          <w:rtl/>
          <w:cs/>
          <w:lang w:val="ar_AE" w:bidi="ar_AE"/>
        </w:rPr>
        <w:t>"حَافِظُ الإِحْسَانِ إِلَى أُلُوفٍ"</w:t>
      </w:r>
    </w:p>
    <w:p>
      <w:pPr>
        <w:bidi/>
      </w:pPr>
      <w:r>
        <w:rPr>
          <w:rtl/>
          <w:cs/>
          <w:lang w:val="ar_AE" w:bidi="ar_AE"/>
        </w:rPr>
      </w:r>
      <w:r>
        <w:rPr>
          <w:rtl/>
          <w:cs/>
          <w:lang w:val="ar_AE" w:bidi="ar_AE"/>
        </w:rPr>
        <w:t xml:space="preserve">انظر كيف ترجمت </w:t>
      </w:r>
      <w:r>
        <w:rPr>
          <w:b/>
          <w:rtl/>
          <w:cs/>
          <w:lang w:val="ar_AE" w:bidi="ar_AE"/>
        </w:rPr>
        <w:t>الإِحْسَان</w:t>
      </w:r>
      <w:r>
        <w:rPr>
          <w:rtl/>
          <w:cs/>
          <w:lang w:val="ar_AE" w:bidi="ar_AE"/>
        </w:rPr>
        <w:t xml:space="preserve"> في الآية السابقة. ترجمة بديلة: "محبًا بأمانة لآلاف الأجيال" أو "وفيًا لعهدِه مع آلاف الأجيال"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7 (#2)</w:t>
      </w:r>
      <w:r>
        <w:rPr>
          <w:rtl/>
          <w:cs/>
          <w:lang w:val="ar_AE" w:bidi="ar_AE"/>
        </w:rPr>
      </w:r>
    </w:p>
    <w:p>
      <w:pPr>
        <w:bidi/>
      </w:pPr>
      <w:r>
        <w:rPr>
          <w:rtl/>
          <w:cs/>
          <w:lang w:val="ar_AE" w:bidi="ar_AE"/>
        </w:rPr>
      </w:r>
      <w:r>
        <w:rPr>
          <w:rtl/>
          <w:cs/>
          <w:lang w:val="ar_AE" w:bidi="ar_AE"/>
        </w:rPr>
        <w:t>לָ⁠אֲלָפִ֔ים</w:t>
      </w:r>
    </w:p>
    <w:p>
      <w:pPr>
        <w:bidi/>
      </w:pPr>
      <w:r>
        <w:rPr>
          <w:rtl/>
          <w:cs/>
          <w:lang w:val="ar_AE" w:bidi="ar_AE"/>
        </w:rPr>
      </w:r>
      <w:r>
        <w:rPr>
          <w:b/>
          <w:rtl/>
          <w:cs/>
          <w:lang w:val="ar_AE" w:bidi="ar_AE"/>
        </w:rPr>
        <w:t>"إِلَى أُلُوفٍ"</w:t>
      </w:r>
    </w:p>
    <w:p>
      <w:pPr>
        <w:bidi/>
      </w:pPr>
      <w:r>
        <w:rPr>
          <w:rtl/>
          <w:cs/>
          <w:lang w:val="ar_AE" w:bidi="ar_AE"/>
        </w:rPr>
      </w:r>
      <w:r>
        <w:rPr>
          <w:rtl/>
          <w:cs/>
          <w:lang w:val="ar_AE" w:bidi="ar_AE"/>
        </w:rPr>
        <w:t xml:space="preserve">يُستخدم هذا الرقم الكبير ليعني "إلى الأبد" أو "لكل الأجيال إلى الأبد". ويتم عن قصد مقارنته مع كلمات </w:t>
      </w:r>
      <w:r>
        <w:rPr>
          <w:b/>
          <w:rtl/>
          <w:cs/>
          <w:lang w:val="ar_AE" w:bidi="ar_AE"/>
        </w:rPr>
        <w:t>الثالث</w:t>
      </w:r>
      <w:r>
        <w:rPr>
          <w:rtl/>
          <w:cs/>
          <w:lang w:val="ar_AE" w:bidi="ar_AE"/>
        </w:rPr>
        <w:t xml:space="preserve"> و</w:t>
      </w:r>
      <w:r>
        <w:rPr>
          <w:b/>
          <w:rtl/>
          <w:cs/>
          <w:lang w:val="ar_AE" w:bidi="ar_AE"/>
        </w:rPr>
        <w:t>الرابع</w:t>
      </w:r>
      <w:r>
        <w:rPr>
          <w:rtl/>
          <w:cs/>
          <w:lang w:val="ar_AE" w:bidi="ar_AE"/>
        </w:rPr>
        <w:t xml:space="preserve"> لاحقًا في الآية لتوضيح مدى طول أمانة عهد الله مقارنة بغضبه. إذا كان ذلك مفيدًا في لغتك، فيمكنك استخدام تعبير مشابه من لغتك يعبر عن مُدَّة زمنية طويلة جدًا. ترجمة بديلة: "لكل جيل"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7 (#3)</w:t>
      </w:r>
      <w:r>
        <w:rPr>
          <w:rtl/>
          <w:cs/>
          <w:lang w:val="ar_AE" w:bidi="ar_AE"/>
        </w:rPr>
      </w:r>
    </w:p>
    <w:p>
      <w:pPr>
        <w:bidi/>
      </w:pPr>
      <w:r>
        <w:rPr>
          <w:rtl/>
          <w:cs/>
          <w:lang w:val="ar_AE" w:bidi="ar_AE"/>
        </w:rPr>
      </w:r>
      <w:r>
        <w:rPr>
          <w:rtl/>
          <w:cs/>
          <w:lang w:val="ar_AE" w:bidi="ar_AE"/>
        </w:rPr>
        <w:t>לָ⁠אֲלָפִ֔ים</w:t>
      </w:r>
    </w:p>
    <w:p>
      <w:pPr>
        <w:bidi/>
      </w:pPr>
      <w:r>
        <w:rPr>
          <w:rtl/>
          <w:cs/>
          <w:lang w:val="ar_AE" w:bidi="ar_AE"/>
        </w:rPr>
      </w:r>
      <w:r>
        <w:rPr>
          <w:b/>
          <w:rtl/>
          <w:cs/>
          <w:lang w:val="ar_AE" w:bidi="ar_AE"/>
        </w:rPr>
        <w:t>"إِلَى أُلُوفٍ"</w:t>
      </w:r>
    </w:p>
    <w:p>
      <w:pPr>
        <w:bidi/>
      </w:pPr>
      <w:r>
        <w:rPr>
          <w:rtl/>
          <w:cs/>
          <w:lang w:val="ar_AE" w:bidi="ar_AE"/>
        </w:rPr>
      </w:r>
      <w:r>
        <w:rPr>
          <w:rtl/>
          <w:cs/>
          <w:lang w:val="ar_AE" w:bidi="ar_AE"/>
        </w:rPr>
        <w:t xml:space="preserve">كلمة </w:t>
      </w:r>
      <w:r>
        <w:rPr>
          <w:b/>
          <w:rtl/>
          <w:cs/>
          <w:lang w:val="ar_AE" w:bidi="ar_AE"/>
        </w:rPr>
        <w:t xml:space="preserve">أُلُوفٍ </w:t>
      </w:r>
      <w:r>
        <w:rPr>
          <w:rtl/>
          <w:cs/>
          <w:lang w:val="ar_AE" w:bidi="ar_AE"/>
        </w:rPr>
        <w:t>هي مجاز لعدد لا يمكن عده. ترجمة بديلة: "لعدد لا يُحصى من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7 (#4)</w:t>
      </w:r>
      <w:r>
        <w:rPr>
          <w:rtl/>
          <w:cs/>
          <w:lang w:val="ar_AE" w:bidi="ar_AE"/>
        </w:rPr>
      </w:r>
    </w:p>
    <w:p>
      <w:pPr>
        <w:bidi/>
      </w:pPr>
      <w:r>
        <w:rPr>
          <w:rtl/>
          <w:cs/>
          <w:lang w:val="ar_AE" w:bidi="ar_AE"/>
        </w:rPr>
      </w:r>
      <w:r>
        <w:rPr>
          <w:rtl/>
          <w:cs/>
          <w:lang w:val="ar_AE" w:bidi="ar_AE"/>
        </w:rPr>
        <w:t>עָוֺ֛ן וָ⁠פֶ֖שַׁע וְ⁠חַטָּאָ֑ה</w:t>
      </w:r>
    </w:p>
    <w:p>
      <w:pPr>
        <w:bidi/>
      </w:pPr>
      <w:r>
        <w:rPr>
          <w:rtl/>
          <w:cs/>
          <w:lang w:val="ar_AE" w:bidi="ar_AE"/>
        </w:rPr>
      </w:r>
      <w:r>
        <w:rPr>
          <w:b/>
          <w:rtl/>
          <w:cs/>
          <w:lang w:val="ar_AE" w:bidi="ar_AE"/>
        </w:rPr>
        <w:t>"الإِثْمِ وَالْمَعْصِيَةِ وَالْخَطِيَّةِ"</w:t>
      </w:r>
    </w:p>
    <w:p>
      <w:pPr>
        <w:bidi/>
      </w:pPr>
      <w:r>
        <w:rPr>
          <w:rtl/>
          <w:cs/>
          <w:lang w:val="ar_AE" w:bidi="ar_AE"/>
        </w:rPr>
      </w:r>
      <w:r>
        <w:rPr>
          <w:rtl/>
          <w:cs/>
          <w:lang w:val="ar_AE" w:bidi="ar_AE"/>
        </w:rPr>
        <w:t>تهدف هذه القائمة إلى توضيح فكرة كل نوع من الأفعال الخطأ. إذا كان من الممكن أن يُساء فهم قائمة كهذه في لغتك، فقد تحتاج إلى استخدام مصطلحات أو أشكال أخرى لتوضيح هذه النقطة. ترجمة بديلة: "كل نوع من الخطية"</w:t>
      </w:r>
    </w:p>
    <w:p>
      <w:pPr>
        <w:bidi/>
      </w:pPr>
      <w:r>
        <w:rPr>
          <w:rtl/>
          <w:cs/>
          <w:lang w:val="ar_AE" w:bidi="ar_AE"/>
        </w:rPr>
      </w:r>
      <w:r>
        <w:rPr>
          <w:rtl/>
          <w:cs/>
          <w:lang w:val="ar_AE" w:bidi="ar_AE"/>
        </w:rPr>
        <w:t xml:space="preserve">انظر: </w:t>
      </w:r>
      <w:r>
        <w:rPr>
          <w:rtl/>
          <w:cs/>
          <w:lang w:val="ar_AE" w:bidi="ar_AE"/>
        </w:rPr>
        <w:t>السرد المُطول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7 (#5)</w:t>
      </w:r>
      <w:r>
        <w:rPr>
          <w:rtl/>
          <w:cs/>
          <w:lang w:val="ar_AE" w:bidi="ar_AE"/>
        </w:rPr>
      </w:r>
    </w:p>
    <w:p>
      <w:pPr>
        <w:bidi/>
      </w:pPr>
      <w:r>
        <w:rPr>
          <w:rtl/>
          <w:cs/>
          <w:lang w:val="ar_AE" w:bidi="ar_AE"/>
        </w:rPr>
      </w:r>
      <w:r>
        <w:rPr>
          <w:rtl/>
          <w:cs/>
          <w:lang w:val="ar_AE" w:bidi="ar_AE"/>
        </w:rPr>
        <w:t>עָוֺ֛ן וָ⁠פֶ֖שַׁע וְ⁠חַטָּאָ֑ה &amp; עֲוֺ֣ן</w:t>
      </w:r>
    </w:p>
    <w:p>
      <w:pPr>
        <w:bidi/>
      </w:pPr>
      <w:r>
        <w:rPr>
          <w:rtl/>
          <w:cs/>
          <w:lang w:val="ar_AE" w:bidi="ar_AE"/>
        </w:rPr>
      </w:r>
      <w:r>
        <w:rPr>
          <w:b/>
          <w:rtl/>
          <w:cs/>
          <w:lang w:val="ar_AE" w:bidi="ar_AE"/>
        </w:rPr>
        <w:t>"الإِثْمِ وَالْمَعْصِيَةِ وَالْخَطِيَّةِ."</w:t>
      </w:r>
      <w:r>
        <w:rPr>
          <w:rtl/>
          <w:cs/>
          <w:lang w:val="ar_AE" w:bidi="ar_AE"/>
        </w:rPr>
        <w:t xml:space="preserve"> - </w:t>
      </w:r>
      <w:r>
        <w:rPr>
          <w:b/>
          <w:rtl/>
          <w:cs/>
          <w:lang w:val="ar_AE" w:bidi="ar_AE"/>
        </w:rPr>
        <w:t>"الإِثْم"</w:t>
      </w:r>
    </w:p>
    <w:p>
      <w:pPr>
        <w:bidi/>
      </w:pPr>
      <w:r>
        <w:rPr>
          <w:rtl/>
          <w:cs/>
          <w:lang w:val="ar_AE" w:bidi="ar_AE"/>
        </w:rPr>
      </w:r>
      <w:r>
        <w:rPr>
          <w:rtl/>
          <w:cs/>
          <w:lang w:val="ar_AE" w:bidi="ar_AE"/>
        </w:rPr>
        <w:t xml:space="preserve">إذا كانت لغتك لا تستخدم الأسماء المجردة للتعبير عن مفاهيم </w:t>
      </w:r>
      <w:r>
        <w:rPr>
          <w:b/>
          <w:rtl/>
          <w:cs/>
          <w:lang w:val="ar_AE" w:bidi="ar_AE"/>
        </w:rPr>
        <w:t>الإِثْم، الْمَعْصِيَةِ، والخطية</w:t>
      </w:r>
      <w:r>
        <w:rPr>
          <w:rtl/>
          <w:cs/>
          <w:lang w:val="ar_AE" w:bidi="ar_AE"/>
        </w:rPr>
        <w:t>، فيمكنك التعبير عن نفس الأفكار بطريقة أخرى، كما هو موضح في ترجمة UST.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7 (#6)</w:t>
      </w:r>
      <w:r>
        <w:rPr>
          <w:rtl/>
          <w:cs/>
          <w:lang w:val="ar_AE" w:bidi="ar_AE"/>
        </w:rPr>
      </w:r>
    </w:p>
    <w:p>
      <w:pPr>
        <w:bidi/>
      </w:pPr>
      <w:r>
        <w:rPr>
          <w:rtl/>
          <w:cs/>
          <w:lang w:val="ar_AE" w:bidi="ar_AE"/>
        </w:rPr>
      </w:r>
      <w:r>
        <w:rPr>
          <w:rtl/>
          <w:cs/>
          <w:lang w:val="ar_AE" w:bidi="ar_AE"/>
        </w:rPr>
        <w:t>וְ⁠נַקֵּה֙ לֹ֣א יְנַקֶּ֔ה</w:t>
      </w:r>
    </w:p>
    <w:p>
      <w:pPr>
        <w:bidi/>
      </w:pPr>
      <w:r>
        <w:rPr>
          <w:rtl/>
          <w:cs/>
          <w:lang w:val="ar_AE" w:bidi="ar_AE"/>
        </w:rPr>
      </w:r>
      <w:r>
        <w:rPr>
          <w:b/>
          <w:rtl/>
          <w:cs/>
          <w:lang w:val="ar_AE" w:bidi="ar_AE"/>
        </w:rPr>
        <w:t>"وَلكِنَّهُ لَنْ يُبْرِئَ إِبْرَاءً"</w:t>
      </w:r>
    </w:p>
    <w:p>
      <w:pPr>
        <w:bidi/>
      </w:pPr>
      <w:r>
        <w:rPr>
          <w:rtl/>
          <w:cs/>
          <w:lang w:val="ar_AE" w:bidi="ar_AE"/>
        </w:rPr>
      </w:r>
      <w:r>
        <w:rPr>
          <w:rtl/>
          <w:cs/>
          <w:lang w:val="ar_AE" w:bidi="ar_AE"/>
        </w:rPr>
        <w:t xml:space="preserve"> يتحدث الرب هنا عن نفسه. إذا كان هذا مربكًا في لغتك، فيمكنك استخدام ضمير المتكلم. ترجمة بديلة: "لكنني بالتأكيد لن أبرئ"</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7 (#7)</w:t>
      </w:r>
      <w:r>
        <w:rPr>
          <w:rtl/>
          <w:cs/>
          <w:lang w:val="ar_AE" w:bidi="ar_AE"/>
        </w:rPr>
      </w:r>
    </w:p>
    <w:p>
      <w:pPr>
        <w:bidi/>
      </w:pPr>
      <w:r>
        <w:rPr>
          <w:rtl/>
          <w:cs/>
          <w:lang w:val="ar_AE" w:bidi="ar_AE"/>
        </w:rPr>
      </w:r>
      <w:r>
        <w:rPr>
          <w:rtl/>
          <w:cs/>
          <w:lang w:val="ar_AE" w:bidi="ar_AE"/>
        </w:rPr>
        <w:t>וְ⁠נַקֵּה֙ לֹ֣א יְנַקֶּ֔ה</w:t>
      </w:r>
    </w:p>
    <w:p>
      <w:pPr>
        <w:bidi/>
      </w:pPr>
      <w:r>
        <w:rPr>
          <w:rtl/>
          <w:cs/>
          <w:lang w:val="ar_AE" w:bidi="ar_AE"/>
        </w:rPr>
      </w:r>
      <w:r>
        <w:rPr>
          <w:b/>
          <w:rtl/>
          <w:cs/>
          <w:lang w:val="ar_AE" w:bidi="ar_AE"/>
        </w:rPr>
        <w:t>"وَلكِنَّهُ لَنْ يُبْرِئَ إِبْرَاءً"</w:t>
      </w:r>
    </w:p>
    <w:p>
      <w:pPr>
        <w:bidi/>
      </w:pPr>
      <w:r>
        <w:rPr>
          <w:rtl/>
          <w:cs/>
          <w:lang w:val="ar_AE" w:bidi="ar_AE"/>
        </w:rPr>
      </w:r>
      <w:r>
        <w:rPr>
          <w:rtl/>
          <w:cs/>
          <w:lang w:val="ar_AE" w:bidi="ar_AE"/>
        </w:rPr>
        <w:t>لم يُذكر من هو الشخص الذي لن يبرئه الرب. إذا كان ذلك مفيدًا في لغتك، فيمكنك إضافة هذه الكلمات من السياق. ترجمات بديلة: "لكنه بالتأكيد لن يبرئ المذنبين" أو "لكنه بالتأكيد لن يقول إن المذنبين أبرياء" أو "لكنه بالتأكيد لن يحرر الأشخاص المذنبين"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7 (#8)</w:t>
      </w:r>
      <w:r>
        <w:rPr>
          <w:rtl/>
          <w:cs/>
          <w:lang w:val="ar_AE" w:bidi="ar_AE"/>
        </w:rPr>
      </w:r>
    </w:p>
    <w:p>
      <w:pPr>
        <w:bidi/>
      </w:pPr>
      <w:r>
        <w:rPr>
          <w:rtl/>
          <w:cs/>
          <w:lang w:val="ar_AE" w:bidi="ar_AE"/>
        </w:rPr>
      </w:r>
      <w:r>
        <w:rPr>
          <w:rtl/>
          <w:cs/>
          <w:lang w:val="ar_AE" w:bidi="ar_AE"/>
        </w:rPr>
        <w:t>עֲוֺ֣ן</w:t>
      </w:r>
    </w:p>
    <w:p>
      <w:pPr>
        <w:bidi/>
      </w:pPr>
      <w:r>
        <w:rPr>
          <w:rtl/>
          <w:cs/>
          <w:lang w:val="ar_AE" w:bidi="ar_AE"/>
        </w:rPr>
      </w:r>
      <w:r>
        <w:rPr>
          <w:b/>
          <w:rtl/>
          <w:cs/>
          <w:lang w:val="ar_AE" w:bidi="ar_AE"/>
        </w:rPr>
        <w:t>"مُفْتَقِدٌ إِثْمَ"</w:t>
      </w:r>
    </w:p>
    <w:p>
      <w:pPr>
        <w:bidi/>
      </w:pPr>
      <w:r>
        <w:rPr>
          <w:rtl/>
          <w:cs/>
          <w:lang w:val="ar_AE" w:bidi="ar_AE"/>
        </w:rPr>
      </w:r>
      <w:r>
        <w:rPr>
          <w:rtl/>
          <w:cs/>
          <w:lang w:val="ar_AE" w:bidi="ar_AE"/>
        </w:rPr>
        <w:t xml:space="preserve">هنا، تشير كلمة </w:t>
      </w:r>
      <w:r>
        <w:rPr>
          <w:b/>
          <w:rtl/>
          <w:cs/>
          <w:lang w:val="ar_AE" w:bidi="ar_AE"/>
        </w:rPr>
        <w:t>إثم</w:t>
      </w:r>
      <w:r>
        <w:rPr>
          <w:rtl/>
          <w:cs/>
          <w:lang w:val="ar_AE" w:bidi="ar_AE"/>
        </w:rPr>
        <w:t xml:space="preserve"> إلى العواقب أو العقوبة على الإثم. ترجمة بديلة: "العقوبة على الإثم لـ"</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7 (#9)</w:t>
      </w:r>
      <w:r>
        <w:rPr>
          <w:rtl/>
          <w:cs/>
          <w:lang w:val="ar_AE" w:bidi="ar_AE"/>
        </w:rPr>
      </w:r>
    </w:p>
    <w:p>
      <w:pPr>
        <w:bidi/>
      </w:pPr>
      <w:r>
        <w:rPr>
          <w:rtl/>
          <w:cs/>
          <w:lang w:val="ar_AE" w:bidi="ar_AE"/>
        </w:rPr>
      </w:r>
      <w:r>
        <w:rPr>
          <w:rtl/>
          <w:cs/>
          <w:lang w:val="ar_AE" w:bidi="ar_AE"/>
        </w:rPr>
        <w:t>פֹּקֵ֣ד ׀ עֲוֺ֣ן אָב֗וֹת עַל־בָּנִים֙ וְ⁠עַל־בְּנֵ֣י בָנִ֔ים</w:t>
      </w:r>
    </w:p>
    <w:p>
      <w:pPr>
        <w:bidi/>
      </w:pPr>
      <w:r>
        <w:rPr>
          <w:rtl/>
          <w:cs/>
          <w:lang w:val="ar_AE" w:bidi="ar_AE"/>
        </w:rPr>
      </w:r>
      <w:r>
        <w:rPr>
          <w:b/>
          <w:rtl/>
          <w:cs/>
          <w:lang w:val="ar_AE" w:bidi="ar_AE"/>
        </w:rPr>
        <w:t>"مُفْتَقِدٌ إِثْمَ الآبَاءِ فِي الأَبْنَاءِ، وَفِي أَبْنَاءِ الأَبْنَاءِ"</w:t>
      </w:r>
    </w:p>
    <w:p>
      <w:pPr>
        <w:bidi/>
      </w:pPr>
      <w:r>
        <w:rPr>
          <w:rtl/>
          <w:cs/>
          <w:lang w:val="ar_AE" w:bidi="ar_AE"/>
        </w:rPr>
      </w:r>
      <w:r>
        <w:rPr>
          <w:rtl/>
          <w:cs/>
          <w:lang w:val="ar_AE" w:bidi="ar_AE"/>
        </w:rPr>
        <w:t xml:space="preserve">يتم التحدث عن </w:t>
      </w:r>
      <w:r>
        <w:rPr>
          <w:b/>
          <w:rtl/>
          <w:cs/>
          <w:lang w:val="ar_AE" w:bidi="ar_AE"/>
        </w:rPr>
        <w:t>إثم الآباء</w:t>
      </w:r>
      <w:r>
        <w:rPr>
          <w:rtl/>
          <w:cs/>
          <w:lang w:val="ar_AE" w:bidi="ar_AE"/>
        </w:rPr>
        <w:t xml:space="preserve"> كما لو كان شيئًا قادرًا على </w:t>
      </w:r>
      <w:r>
        <w:rPr>
          <w:b/>
          <w:rtl/>
          <w:cs/>
          <w:lang w:val="ar_AE" w:bidi="ar_AE"/>
        </w:rPr>
        <w:t>زيارة وافتقاد</w:t>
      </w:r>
      <w:r>
        <w:rPr>
          <w:rtl/>
          <w:cs/>
          <w:lang w:val="ar_AE" w:bidi="ar_AE"/>
        </w:rPr>
        <w:t xml:space="preserve"> الناس. هذا يعني أن الرب (يهوه) يجعل عواقب خطايا الناس تؤثر على ذريتهم. إذا لم يفهم قراؤك ما تعنيه هذه الصورة في هذا السياق، فيمكنك استخدام استعارة مشابهة من ثقافتك. أو بدلًا من ذلك، يمكنك التعبير عن المعنى بوضوح. ترجمة بديلة: "معاقبة الأبناء وأبناء الأبناء على إثم الآباء"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7 (#10)</w:t>
      </w:r>
      <w:r>
        <w:rPr>
          <w:rtl/>
          <w:cs/>
          <w:lang w:val="ar_AE" w:bidi="ar_AE"/>
        </w:rPr>
      </w:r>
    </w:p>
    <w:p>
      <w:pPr>
        <w:bidi/>
      </w:pPr>
      <w:r>
        <w:rPr>
          <w:rtl/>
          <w:cs/>
          <w:lang w:val="ar_AE" w:bidi="ar_AE"/>
        </w:rPr>
      </w:r>
      <w:r>
        <w:rPr>
          <w:rtl/>
          <w:cs/>
          <w:lang w:val="ar_AE" w:bidi="ar_AE"/>
        </w:rPr>
        <w:t>עַל־בָּנִים֙ וְ⁠עַל־בְּנֵ֣י בָנִ֔ים</w:t>
      </w:r>
    </w:p>
    <w:p>
      <w:pPr>
        <w:bidi/>
      </w:pPr>
      <w:r>
        <w:rPr>
          <w:rtl/>
          <w:cs/>
          <w:lang w:val="ar_AE" w:bidi="ar_AE"/>
        </w:rPr>
      </w:r>
      <w:r>
        <w:rPr>
          <w:b/>
          <w:rtl/>
          <w:cs/>
          <w:lang w:val="ar_AE" w:bidi="ar_AE"/>
        </w:rPr>
        <w:t>"مُفْتَقِدٌ إِثْمَ الآبَاءِ فِي الأَبْنَاءِ، وَفِي أَبْنَاءِ الأَبْنَاءِ"</w:t>
      </w:r>
    </w:p>
    <w:p>
      <w:pPr>
        <w:bidi/>
      </w:pPr>
      <w:r>
        <w:rPr>
          <w:rtl/>
          <w:cs/>
          <w:lang w:val="ar_AE" w:bidi="ar_AE"/>
        </w:rPr>
      </w:r>
      <w:r>
        <w:rPr>
          <w:rtl/>
          <w:cs/>
          <w:lang w:val="ar_AE" w:bidi="ar_AE"/>
        </w:rPr>
        <w:t xml:space="preserve">تشير هذه الإشارات إلى </w:t>
      </w:r>
      <w:r>
        <w:rPr>
          <w:b/>
          <w:rtl/>
          <w:cs/>
          <w:lang w:val="ar_AE" w:bidi="ar_AE"/>
        </w:rPr>
        <w:t>الأبناء</w:t>
      </w:r>
      <w:r>
        <w:rPr>
          <w:rtl/>
          <w:cs/>
          <w:lang w:val="ar_AE" w:bidi="ar_AE"/>
        </w:rPr>
        <w:t xml:space="preserve"> و</w:t>
      </w:r>
      <w:r>
        <w:rPr>
          <w:b/>
          <w:rtl/>
          <w:cs/>
          <w:lang w:val="ar_AE" w:bidi="ar_AE"/>
        </w:rPr>
        <w:t>أبناء الأبناء</w:t>
      </w:r>
      <w:r>
        <w:rPr>
          <w:rtl/>
          <w:cs/>
          <w:lang w:val="ar_AE" w:bidi="ar_AE"/>
        </w:rPr>
        <w:t xml:space="preserve"> إلى الأحفاد. ترجمة بديلة: "وفي أحفادهم"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7 (#11)</w:t>
      </w:r>
      <w:r>
        <w:rPr>
          <w:rtl/>
          <w:cs/>
          <w:lang w:val="ar_AE" w:bidi="ar_AE"/>
        </w:rPr>
      </w:r>
    </w:p>
    <w:p>
      <w:pPr>
        <w:bidi/>
      </w:pPr>
      <w:r>
        <w:rPr>
          <w:rtl/>
          <w:cs/>
          <w:lang w:val="ar_AE" w:bidi="ar_AE"/>
        </w:rPr>
      </w:r>
      <w:r>
        <w:rPr>
          <w:rtl/>
          <w:cs/>
          <w:lang w:val="ar_AE" w:bidi="ar_AE"/>
        </w:rPr>
        <w:t>עַל־שִׁלֵּשִׁ֖ים וְ⁠עַל־רִבֵּעִֽים</w:t>
      </w:r>
    </w:p>
    <w:p>
      <w:pPr>
        <w:bidi/>
      </w:pPr>
      <w:r>
        <w:rPr>
          <w:rtl/>
          <w:cs/>
          <w:lang w:val="ar_AE" w:bidi="ar_AE"/>
        </w:rPr>
      </w:r>
      <w:r>
        <w:rPr>
          <w:b/>
          <w:rtl/>
          <w:cs/>
          <w:lang w:val="ar_AE" w:bidi="ar_AE"/>
        </w:rPr>
        <w:t>"فِي الْجِيلِ الثَّالِثِ وَالرَّابعِ"</w:t>
      </w:r>
    </w:p>
    <w:p>
      <w:pPr>
        <w:bidi/>
      </w:pPr>
      <w:r>
        <w:rPr>
          <w:rtl/>
          <w:cs/>
          <w:lang w:val="ar_AE" w:bidi="ar_AE"/>
        </w:rPr>
      </w:r>
      <w:r>
        <w:rPr>
          <w:rtl/>
          <w:cs/>
          <w:lang w:val="ar_AE" w:bidi="ar_AE"/>
        </w:rPr>
        <w:t xml:space="preserve">هنا، يُفترض أن كلمة "جيل" تأتي مع </w:t>
      </w:r>
      <w:r>
        <w:rPr>
          <w:b/>
          <w:rtl/>
          <w:cs/>
          <w:lang w:val="ar_AE" w:bidi="ar_AE"/>
        </w:rPr>
        <w:t>الثالث</w:t>
      </w:r>
      <w:r>
        <w:rPr>
          <w:rtl/>
          <w:cs/>
          <w:lang w:val="ar_AE" w:bidi="ar_AE"/>
        </w:rPr>
        <w:t xml:space="preserve"> و</w:t>
      </w:r>
      <w:r>
        <w:rPr>
          <w:b/>
          <w:rtl/>
          <w:cs/>
          <w:lang w:val="ar_AE" w:bidi="ar_AE"/>
        </w:rPr>
        <w:t>الرابع (كما هو الحال هنا في الترجمة العربية)</w:t>
      </w:r>
      <w:r>
        <w:rPr>
          <w:rtl/>
          <w:cs/>
          <w:lang w:val="ar_AE" w:bidi="ar_AE"/>
        </w:rPr>
        <w:t>. إذا كان ذلك سيساعد قراءك، فيمكنك توضيح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7 (#12)</w:t>
      </w:r>
      <w:r>
        <w:rPr>
          <w:rtl/>
          <w:cs/>
          <w:lang w:val="ar_AE" w:bidi="ar_AE"/>
        </w:rPr>
      </w:r>
    </w:p>
    <w:p>
      <w:pPr>
        <w:bidi/>
      </w:pPr>
      <w:r>
        <w:rPr>
          <w:rtl/>
          <w:cs/>
          <w:lang w:val="ar_AE" w:bidi="ar_AE"/>
        </w:rPr>
      </w:r>
      <w:r>
        <w:rPr>
          <w:rtl/>
          <w:cs/>
          <w:lang w:val="ar_AE" w:bidi="ar_AE"/>
        </w:rPr>
        <w:t>עַל־שִׁלֵּשִׁ֖ים וְ⁠עַל־רִבֵּעִֽים</w:t>
      </w:r>
    </w:p>
    <w:p>
      <w:pPr>
        <w:bidi/>
      </w:pPr>
      <w:r>
        <w:rPr>
          <w:rtl/>
          <w:cs/>
          <w:lang w:val="ar_AE" w:bidi="ar_AE"/>
        </w:rPr>
      </w:r>
      <w:r>
        <w:rPr>
          <w:b/>
          <w:rtl/>
          <w:cs/>
          <w:lang w:val="ar_AE" w:bidi="ar_AE"/>
        </w:rPr>
        <w:t>"فِي الْجِيلِ الثَّالِثِ وَالرَّابعِ"</w:t>
      </w:r>
    </w:p>
    <w:p>
      <w:pPr>
        <w:bidi/>
      </w:pPr>
      <w:r>
        <w:rPr>
          <w:rtl/>
          <w:cs/>
          <w:lang w:val="ar_AE" w:bidi="ar_AE"/>
        </w:rPr>
      </w:r>
      <w:r>
        <w:rPr>
          <w:rtl/>
          <w:cs/>
          <w:lang w:val="ar_AE" w:bidi="ar_AE"/>
        </w:rPr>
        <w:t xml:space="preserve">هنا، التعبير </w:t>
      </w:r>
      <w:r>
        <w:rPr>
          <w:b/>
          <w:rtl/>
          <w:cs/>
          <w:lang w:val="ar_AE" w:bidi="ar_AE"/>
        </w:rPr>
        <w:t>الثالث</w:t>
      </w:r>
      <w:r>
        <w:rPr>
          <w:rtl/>
          <w:cs/>
          <w:lang w:val="ar_AE" w:bidi="ar_AE"/>
        </w:rPr>
        <w:t xml:space="preserve"> و</w:t>
      </w:r>
      <w:r>
        <w:rPr>
          <w:b/>
          <w:rtl/>
          <w:cs/>
          <w:lang w:val="ar_AE" w:bidi="ar_AE"/>
        </w:rPr>
        <w:t>الرابع</w:t>
      </w:r>
      <w:r>
        <w:rPr>
          <w:rtl/>
          <w:cs/>
          <w:lang w:val="ar_AE" w:bidi="ar_AE"/>
        </w:rPr>
        <w:t xml:space="preserve"> يعني "عدة". إذا لم يكن هذا مفهومًا وكانت لغتك تحتوي على طريقة للإشارة إلى عدد غير محدد (ولكن تقريبيًا 3–4)، فقد تحتاج إلى استخدامها هنا. ترجمة بديلة: "في بضع أجيال"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8 (#1)</w:t>
      </w:r>
      <w:r>
        <w:rPr>
          <w:rtl/>
          <w:cs/>
          <w:lang w:val="ar_AE" w:bidi="ar_AE"/>
        </w:rPr>
      </w:r>
    </w:p>
    <w:p>
      <w:pPr>
        <w:bidi/>
      </w:pPr>
      <w:r>
        <w:rPr>
          <w:rtl/>
          <w:cs/>
          <w:lang w:val="ar_AE" w:bidi="ar_AE"/>
        </w:rPr>
      </w:r>
      <w:r>
        <w:rPr>
          <w:rtl/>
          <w:cs/>
          <w:lang w:val="ar_AE" w:bidi="ar_AE"/>
        </w:rPr>
        <w:t>וַ⁠יִּשְׁתָּֽחוּ</w:t>
      </w:r>
    </w:p>
    <w:p>
      <w:pPr>
        <w:bidi/>
      </w:pPr>
      <w:r>
        <w:rPr>
          <w:rtl/>
          <w:cs/>
          <w:lang w:val="ar_AE" w:bidi="ar_AE"/>
        </w:rPr>
      </w:r>
      <w:r>
        <w:rPr>
          <w:b/>
          <w:rtl/>
          <w:cs/>
          <w:lang w:val="ar_AE" w:bidi="ar_AE"/>
        </w:rPr>
        <w:t>"وسجد"</w:t>
      </w:r>
    </w:p>
    <w:p>
      <w:pPr>
        <w:bidi/>
      </w:pPr>
      <w:r>
        <w:rPr>
          <w:rtl/>
          <w:cs/>
          <w:lang w:val="ar_AE" w:bidi="ar_AE"/>
        </w:rPr>
      </w:r>
      <w:r>
        <w:rPr>
          <w:rtl/>
          <w:cs/>
          <w:lang w:val="ar_AE" w:bidi="ar_AE"/>
        </w:rPr>
        <w:t xml:space="preserve">هنا، </w:t>
      </w:r>
      <w:r>
        <w:rPr>
          <w:b/>
          <w:rtl/>
          <w:cs/>
          <w:lang w:val="ar_AE" w:bidi="ar_AE"/>
        </w:rPr>
        <w:t>نفسه</w:t>
      </w:r>
      <w:r>
        <w:rPr>
          <w:rtl/>
          <w:cs/>
          <w:lang w:val="ar_AE" w:bidi="ar_AE"/>
        </w:rPr>
        <w:t xml:space="preserve"> تعني أن موسى قام بهذا الفعل لجسده. قد تستخدم بعض اللغات صيغة خاصة للإشارة إلى ذلك.</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8 (#2)</w:t>
      </w:r>
      <w:r>
        <w:rPr>
          <w:rtl/>
          <w:cs/>
          <w:lang w:val="ar_AE" w:bidi="ar_AE"/>
        </w:rPr>
      </w:r>
    </w:p>
    <w:p>
      <w:pPr>
        <w:bidi/>
      </w:pPr>
      <w:r>
        <w:rPr>
          <w:rtl/>
          <w:cs/>
          <w:lang w:val="ar_AE" w:bidi="ar_AE"/>
        </w:rPr>
      </w:r>
      <w:r>
        <w:rPr>
          <w:rtl/>
          <w:cs/>
          <w:lang w:val="ar_AE" w:bidi="ar_AE"/>
        </w:rPr>
        <w:t>וַ⁠יִּקֹּ֥ד אַ֖רְצָ⁠ה וַ⁠יִּשְׁתָּֽחוּ</w:t>
      </w:r>
    </w:p>
    <w:p>
      <w:pPr>
        <w:bidi/>
      </w:pPr>
      <w:r>
        <w:rPr>
          <w:rtl/>
          <w:cs/>
          <w:lang w:val="ar_AE" w:bidi="ar_AE"/>
        </w:rPr>
      </w:r>
      <w:r>
        <w:rPr>
          <w:b/>
          <w:rtl/>
          <w:cs/>
          <w:lang w:val="ar_AE" w:bidi="ar_AE"/>
        </w:rPr>
        <w:t>"وَخَرَّ إِلَى الأَرْضِ وَسَجَدَ"</w:t>
      </w:r>
    </w:p>
    <w:p>
      <w:pPr>
        <w:bidi/>
      </w:pPr>
      <w:r>
        <w:rPr>
          <w:rtl/>
          <w:cs/>
          <w:lang w:val="ar_AE" w:bidi="ar_AE"/>
        </w:rPr>
      </w:r>
      <w:r>
        <w:rPr>
          <w:rtl/>
          <w:cs/>
          <w:lang w:val="ar_AE" w:bidi="ar_AE"/>
        </w:rPr>
        <w:t>هذان الفعلان لهما معانٍ متشابهة جدًا وغالبًا ما يُستخدمان معًا للتعبير عن وضعية الناس الجسدية والروحية في العبادة. إذا كان مثل هذا التكرار سيُساء فهمه في لغتك، فقد تحتاج إلى التعبير عن الفعل الجسدي والفعل الروحي بشكل صريح. ترجمة بديلة: "وانحنى إلى الأرض في عبادة"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9 (#1)</w:t>
      </w:r>
      <w:r>
        <w:rPr>
          <w:rtl/>
          <w:cs/>
          <w:lang w:val="ar_AE" w:bidi="ar_AE"/>
        </w:rPr>
      </w:r>
    </w:p>
    <w:p>
      <w:pPr>
        <w:bidi/>
      </w:pPr>
      <w:r>
        <w:rPr>
          <w:rtl/>
          <w:cs/>
          <w:lang w:val="ar_AE" w:bidi="ar_AE"/>
        </w:rPr>
      </w:r>
      <w:r>
        <w:rPr>
          <w:rtl/>
          <w:cs/>
          <w:lang w:val="ar_AE" w:bidi="ar_AE"/>
        </w:rPr>
        <w:t>מָצָ֨אתִי חֵ֤ן בְּ⁠עֵינֶ֨י⁠ךָ֙</w:t>
      </w:r>
    </w:p>
    <w:p>
      <w:pPr>
        <w:bidi/>
      </w:pPr>
      <w:r>
        <w:rPr>
          <w:rtl/>
          <w:cs/>
          <w:lang w:val="ar_AE" w:bidi="ar_AE"/>
        </w:rPr>
      </w:r>
      <w:r>
        <w:rPr>
          <w:b/>
          <w:rtl/>
          <w:cs/>
          <w:lang w:val="ar_AE" w:bidi="ar_AE"/>
        </w:rPr>
        <w:t>"إِنْ وَجَدْتُ نِعْمَةً فِي عَيْنَيْكَ"</w:t>
      </w:r>
    </w:p>
    <w:p>
      <w:pPr>
        <w:bidi/>
      </w:pPr>
      <w:r>
        <w:rPr>
          <w:rtl/>
          <w:cs/>
          <w:lang w:val="ar_AE" w:bidi="ar_AE"/>
        </w:rPr>
      </w:r>
      <w:r>
        <w:rPr>
          <w:rtl/>
          <w:cs/>
          <w:lang w:val="ar_AE" w:bidi="ar_AE"/>
        </w:rPr>
        <w:t xml:space="preserve">هنا، </w:t>
      </w:r>
      <w:r>
        <w:rPr>
          <w:b/>
          <w:rtl/>
          <w:cs/>
          <w:lang w:val="ar_AE" w:bidi="ar_AE"/>
        </w:rPr>
        <w:t>وَجَدْتُ نِعْمَةً</w:t>
      </w:r>
      <w:r>
        <w:rPr>
          <w:rtl/>
          <w:cs/>
          <w:lang w:val="ar_AE" w:bidi="ar_AE"/>
        </w:rPr>
        <w:t xml:space="preserve"> هو تعبير اصطلاحي يعني أن الله راضٍ عن موسى. وقد تحتاج أيضًا إلى جعل العبارة بصيغة المبني للمعلوم وتغيير الاسم المجرد </w:t>
      </w:r>
      <w:r>
        <w:rPr>
          <w:b/>
          <w:rtl/>
          <w:cs/>
          <w:lang w:val="ar_AE" w:bidi="ar_AE"/>
        </w:rPr>
        <w:t xml:space="preserve">نعمة </w:t>
      </w:r>
      <w:r>
        <w:rPr>
          <w:rtl/>
          <w:cs/>
          <w:lang w:val="ar_AE" w:bidi="ar_AE"/>
        </w:rPr>
        <w:t xml:space="preserve">إلى شكل آخر. وأخيرًا، </w:t>
      </w:r>
      <w:r>
        <w:rPr>
          <w:b/>
          <w:rtl/>
          <w:cs/>
          <w:lang w:val="ar_AE" w:bidi="ar_AE"/>
        </w:rPr>
        <w:t xml:space="preserve">عينيك </w:t>
      </w:r>
      <w:r>
        <w:rPr>
          <w:rtl/>
          <w:cs/>
          <w:lang w:val="ar_AE" w:bidi="ar_AE"/>
        </w:rPr>
        <w:t xml:space="preserve">هي مجاز للبصر، والبصر يشير إلى تقييم الرب. انظر كيف تعاملت مع القضايا المتعددة في العبارة </w:t>
      </w:r>
      <w:r>
        <w:rPr>
          <w:b/>
          <w:rtl/>
          <w:cs/>
          <w:lang w:val="ar_AE" w:bidi="ar_AE"/>
        </w:rPr>
        <w:t>وجدت نعمة في عينيك</w:t>
      </w:r>
      <w:r>
        <w:rPr>
          <w:rtl/>
          <w:cs/>
          <w:lang w:val="ar_AE" w:bidi="ar_AE"/>
        </w:rPr>
        <w:t xml:space="preserve"> في </w:t>
      </w:r>
      <w:r>
        <w:rPr>
          <w:rtl/>
          <w:cs/>
          <w:lang w:val="ar_AE" w:bidi="ar_AE"/>
        </w:rPr>
        <w:t>خروج 33:12</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9 (#2)</w:t>
      </w:r>
      <w:r>
        <w:rPr>
          <w:rtl/>
          <w:cs/>
          <w:lang w:val="ar_AE" w:bidi="ar_AE"/>
        </w:rPr>
      </w:r>
    </w:p>
    <w:p>
      <w:pPr>
        <w:bidi/>
      </w:pPr>
      <w:r>
        <w:rPr>
          <w:rtl/>
          <w:cs/>
          <w:lang w:val="ar_AE" w:bidi="ar_AE"/>
        </w:rPr>
      </w:r>
      <w:r>
        <w:rPr>
          <w:rtl/>
          <w:cs/>
          <w:lang w:val="ar_AE" w:bidi="ar_AE"/>
        </w:rPr>
        <w:t>עַם־קְשֵׁה־עֹ֨רֶף֙ ה֔וּא</w:t>
      </w:r>
    </w:p>
    <w:p>
      <w:pPr>
        <w:bidi/>
      </w:pPr>
      <w:r>
        <w:rPr>
          <w:rtl/>
          <w:cs/>
          <w:lang w:val="ar_AE" w:bidi="ar_AE"/>
        </w:rPr>
      </w:r>
      <w:r>
        <w:rPr>
          <w:b/>
          <w:rtl/>
          <w:cs/>
          <w:lang w:val="ar_AE" w:bidi="ar_AE"/>
        </w:rPr>
        <w:t>"فَإِنَّهُ شَعْبٌ صُلْبُ الرَّقَبَةِ"</w:t>
      </w:r>
    </w:p>
    <w:p>
      <w:pPr>
        <w:bidi/>
      </w:pPr>
      <w:r>
        <w:rPr>
          <w:rtl/>
          <w:cs/>
          <w:lang w:val="ar_AE" w:bidi="ar_AE"/>
        </w:rPr>
      </w:r>
      <w:r>
        <w:rPr>
          <w:rtl/>
          <w:cs/>
          <w:lang w:val="ar_AE" w:bidi="ar_AE"/>
        </w:rPr>
        <w:t xml:space="preserve">يتحدث موسى عن كون الشعب متمردون كما لو كان لديهم </w:t>
      </w:r>
      <w:r>
        <w:rPr>
          <w:b/>
          <w:rtl/>
          <w:cs/>
          <w:lang w:val="ar_AE" w:bidi="ar_AE"/>
        </w:rPr>
        <w:t>رقاب صلبة</w:t>
      </w:r>
      <w:r>
        <w:rPr>
          <w:rtl/>
          <w:cs/>
          <w:lang w:val="ar_AE" w:bidi="ar_AE"/>
        </w:rPr>
        <w:t xml:space="preserve">. انظر كيف ترجمت هذا في </w:t>
      </w:r>
      <w:r>
        <w:rPr>
          <w:rtl/>
          <w:cs/>
          <w:lang w:val="ar_AE" w:bidi="ar_AE"/>
        </w:rPr>
        <w:t>خروج 32:9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9 (#3)</w:t>
      </w:r>
      <w:r>
        <w:rPr>
          <w:rtl/>
          <w:cs/>
          <w:lang w:val="ar_AE" w:bidi="ar_AE"/>
        </w:rPr>
      </w:r>
    </w:p>
    <w:p>
      <w:pPr>
        <w:bidi/>
      </w:pPr>
      <w:r>
        <w:rPr>
          <w:rtl/>
          <w:cs/>
          <w:lang w:val="ar_AE" w:bidi="ar_AE"/>
        </w:rPr>
      </w:r>
      <w:r>
        <w:rPr>
          <w:rtl/>
          <w:cs/>
          <w:lang w:val="ar_AE" w:bidi="ar_AE"/>
        </w:rPr>
        <w:t>לַ⁠עֲוֺנֵ֥⁠נוּ וּ⁠לְ⁠חַטָּאתֵ֖⁠נוּ</w:t>
      </w:r>
    </w:p>
    <w:p>
      <w:pPr>
        <w:bidi/>
      </w:pPr>
      <w:r>
        <w:rPr>
          <w:rtl/>
          <w:cs/>
          <w:lang w:val="ar_AE" w:bidi="ar_AE"/>
        </w:rPr>
      </w:r>
      <w:r>
        <w:rPr>
          <w:b/>
          <w:rtl/>
          <w:cs/>
          <w:lang w:val="ar_AE" w:bidi="ar_AE"/>
        </w:rPr>
        <w:t>"إِثْمَنَا وَخَطِيَّتَنَا"</w:t>
      </w:r>
    </w:p>
    <w:p>
      <w:pPr>
        <w:bidi/>
      </w:pPr>
      <w:r>
        <w:rPr>
          <w:rtl/>
          <w:cs/>
          <w:lang w:val="ar_AE" w:bidi="ar_AE"/>
        </w:rPr>
      </w:r>
      <w:r>
        <w:rPr>
          <w:rtl/>
          <w:cs/>
          <w:lang w:val="ar_AE" w:bidi="ar_AE"/>
        </w:rPr>
        <w:t xml:space="preserve">الكلمات </w:t>
      </w:r>
      <w:r>
        <w:rPr>
          <w:b/>
          <w:rtl/>
          <w:cs/>
          <w:lang w:val="ar_AE" w:bidi="ar_AE"/>
        </w:rPr>
        <w:t>الإثم</w:t>
      </w:r>
      <w:r>
        <w:rPr>
          <w:rtl/>
          <w:cs/>
          <w:lang w:val="ar_AE" w:bidi="ar_AE"/>
        </w:rPr>
        <w:t xml:space="preserve"> و</w:t>
      </w:r>
      <w:r>
        <w:rPr>
          <w:b/>
          <w:rtl/>
          <w:cs/>
          <w:lang w:val="ar_AE" w:bidi="ar_AE"/>
        </w:rPr>
        <w:t>الخطية</w:t>
      </w:r>
      <w:r>
        <w:rPr>
          <w:rtl/>
          <w:cs/>
          <w:lang w:val="ar_AE" w:bidi="ar_AE"/>
        </w:rPr>
        <w:t xml:space="preserve"> تعنيان في الأساس الشيء نفسه ويتم دمجهما للتأكيد. إذا كانت لغتك لا تستخدم التكرار بهذه الطريقة، فيمكنك دمج هذه العبارات. ترجمة بديلة: "كل خطايانا"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بدءًا من هذه الآية، يتم تكرار العهد بشكل كبير ويتكون من جزأين: (1) ما سيفعله الرب (يهوه)، وهو مفصل في الآيات 10–11 (ومختصر في الآية 24) و(2) ما هو مطلوب من بني إسرائيل، وهو مفصل في الآيات 12–26. لمزيد من السياق، انظر </w:t>
      </w:r>
      <w:r>
        <w:rPr>
          <w:rtl/>
          <w:cs/>
          <w:lang w:val="ar_AE" w:bidi="ar_AE"/>
        </w:rPr>
        <w:t>19:5</w:t>
      </w:r>
      <w:r>
        <w:rPr>
          <w:rtl/>
          <w:cs/>
          <w:lang w:val="ar_AE" w:bidi="ar_AE"/>
        </w:rPr>
        <w:t>، و</w:t>
      </w:r>
      <w:r>
        <w:rPr>
          <w:rtl/>
          <w:cs/>
          <w:lang w:val="ar_AE" w:bidi="ar_AE"/>
        </w:rPr>
        <w:t>23:20–24:8</w:t>
      </w:r>
      <w:r>
        <w:rPr>
          <w:rtl/>
          <w:cs/>
          <w:lang w:val="ar_AE" w:bidi="ar_AE"/>
        </w:rPr>
        <w:t>. والآيات 12–26 هي قائمة أخرى من الوصايا العشر.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10 (#2)</w:t>
      </w:r>
      <w:r>
        <w:rPr>
          <w:rtl/>
          <w:cs/>
          <w:lang w:val="ar_AE" w:bidi="ar_AE"/>
        </w:rPr>
      </w:r>
    </w:p>
    <w:p>
      <w:pPr>
        <w:bidi/>
      </w:pPr>
      <w:r>
        <w:rPr>
          <w:rtl/>
          <w:cs/>
          <w:lang w:val="ar_AE" w:bidi="ar_AE"/>
        </w:rPr>
      </w:r>
      <w:r>
        <w:rPr>
          <w:rtl/>
          <w:cs/>
          <w:lang w:val="ar_AE" w:bidi="ar_AE"/>
        </w:rPr>
        <w:t>כֹּרֵ֣ת בְּרִית֒</w:t>
      </w:r>
    </w:p>
    <w:p>
      <w:pPr>
        <w:bidi/>
      </w:pPr>
      <w:r>
        <w:rPr>
          <w:rtl/>
          <w:cs/>
          <w:lang w:val="ar_AE" w:bidi="ar_AE"/>
        </w:rPr>
      </w:r>
      <w:r>
        <w:rPr>
          <w:b/>
          <w:rtl/>
          <w:cs/>
          <w:lang w:val="ar_AE" w:bidi="ar_AE"/>
        </w:rPr>
        <w:t>"هَا أَنَا قَاطِعٌ عَهْدًا"</w:t>
      </w:r>
    </w:p>
    <w:p>
      <w:pPr>
        <w:bidi/>
      </w:pPr>
      <w:r>
        <w:rPr>
          <w:rtl/>
          <w:cs/>
          <w:lang w:val="ar_AE" w:bidi="ar_AE"/>
        </w:rPr>
      </w:r>
      <w:r>
        <w:rPr>
          <w:rtl/>
          <w:cs/>
          <w:lang w:val="ar_AE" w:bidi="ar_AE"/>
        </w:rPr>
        <w:t xml:space="preserve">يشير </w:t>
      </w:r>
      <w:r>
        <w:rPr>
          <w:b/>
          <w:rtl/>
          <w:cs/>
          <w:lang w:val="ar_AE" w:bidi="ar_AE"/>
        </w:rPr>
        <w:t>قطع العهد</w:t>
      </w:r>
      <w:r>
        <w:rPr>
          <w:rtl/>
          <w:cs/>
          <w:lang w:val="ar_AE" w:bidi="ar_AE"/>
        </w:rPr>
        <w:t xml:space="preserve"> إلى إبرام عهد. ويشير المصطلح إلى الشعائر القديمة التي تخص إبرام العهود، وهو ما يتضح في سفر التكوين 15. انظر إلى الصور وكيف ترجمتها هناك. ترجمة بديلة: "أنا على وشك إبرام عهد"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10 (#3)</w:t>
      </w:r>
      <w:r>
        <w:rPr>
          <w:rtl/>
          <w:cs/>
          <w:lang w:val="ar_AE" w:bidi="ar_AE"/>
        </w:rPr>
      </w:r>
    </w:p>
    <w:p>
      <w:pPr>
        <w:bidi/>
      </w:pPr>
      <w:r>
        <w:rPr>
          <w:rtl/>
          <w:cs/>
          <w:lang w:val="ar_AE" w:bidi="ar_AE"/>
        </w:rPr>
      </w:r>
      <w:r>
        <w:rPr>
          <w:rtl/>
          <w:cs/>
          <w:lang w:val="ar_AE" w:bidi="ar_AE"/>
        </w:rPr>
        <w:t>עַמְּ⁠ךָ֙</w:t>
      </w:r>
    </w:p>
    <w:p>
      <w:pPr>
        <w:bidi/>
      </w:pPr>
      <w:r>
        <w:rPr>
          <w:rtl/>
          <w:cs/>
          <w:lang w:val="ar_AE" w:bidi="ar_AE"/>
        </w:rPr>
      </w:r>
      <w:r>
        <w:rPr>
          <w:b/>
          <w:rtl/>
          <w:cs/>
          <w:lang w:val="ar_AE" w:bidi="ar_AE"/>
        </w:rPr>
        <w:t>"شعبك"</w:t>
      </w:r>
    </w:p>
    <w:p>
      <w:pPr>
        <w:bidi/>
      </w:pPr>
      <w:r>
        <w:rPr>
          <w:rtl/>
          <w:cs/>
          <w:lang w:val="ar_AE" w:bidi="ar_AE"/>
        </w:rPr>
      </w:r>
      <w:r>
        <w:rPr>
          <w:rtl/>
          <w:cs/>
          <w:lang w:val="ar_AE" w:bidi="ar_AE"/>
        </w:rPr>
        <w:t xml:space="preserve">هنا، يُشار إلى </w:t>
      </w:r>
      <w:r>
        <w:rPr>
          <w:b/>
          <w:rtl/>
          <w:cs/>
          <w:lang w:val="ar_AE" w:bidi="ar_AE"/>
        </w:rPr>
        <w:t>الشعب</w:t>
      </w:r>
      <w:r>
        <w:rPr>
          <w:rtl/>
          <w:cs/>
          <w:lang w:val="ar_AE" w:bidi="ar_AE"/>
        </w:rPr>
        <w:t xml:space="preserve"> على أنهم ينتمون إلى موسى. وهذا يشير إلى كونه قائدهم. ترجمة بديلة: "الشعب الذي أنت تقوده"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10 (#4)</w:t>
      </w:r>
      <w:r>
        <w:rPr>
          <w:rtl/>
          <w:cs/>
          <w:lang w:val="ar_AE" w:bidi="ar_AE"/>
        </w:rPr>
      </w:r>
    </w:p>
    <w:p>
      <w:pPr>
        <w:bidi/>
      </w:pPr>
      <w:r>
        <w:rPr>
          <w:rtl/>
          <w:cs/>
          <w:lang w:val="ar_AE" w:bidi="ar_AE"/>
        </w:rPr>
      </w:r>
      <w:r>
        <w:rPr>
          <w:rtl/>
          <w:cs/>
          <w:lang w:val="ar_AE" w:bidi="ar_AE"/>
        </w:rPr>
        <w:t>כָל־הָ֠⁠עָם אֲשֶׁר־אַתָּ֨ה בְ⁠קִרְבּ֜⁠וֹ</w:t>
      </w:r>
    </w:p>
    <w:p>
      <w:pPr>
        <w:bidi/>
      </w:pPr>
      <w:r>
        <w:rPr>
          <w:rtl/>
          <w:cs/>
          <w:lang w:val="ar_AE" w:bidi="ar_AE"/>
        </w:rPr>
      </w:r>
      <w:r>
        <w:rPr>
          <w:b/>
          <w:rtl/>
          <w:cs/>
          <w:lang w:val="ar_AE" w:bidi="ar_AE"/>
        </w:rPr>
        <w:t>"جَمِيعُ الشَّعْبِ الَّذِي أَنْتَ فِي وَسَطِهِ"</w:t>
      </w:r>
    </w:p>
    <w:p>
      <w:pPr>
        <w:bidi/>
      </w:pPr>
      <w:r>
        <w:rPr>
          <w:rtl/>
          <w:cs/>
          <w:lang w:val="ar_AE" w:bidi="ar_AE"/>
        </w:rPr>
      </w:r>
      <w:r>
        <w:rPr>
          <w:rtl/>
          <w:cs/>
          <w:lang w:val="ar_AE" w:bidi="ar_AE"/>
        </w:rPr>
        <w:t>هذه العبارة غامضة ويمكن أن تشير إلى: (1) الأمم التي أحاطت بإسرائيل أو (2) الإسرائيليين (الذين أحاطوا بموسى). حاول الحفاظ على الغموض إذا استطعت؛ وإلا يمكنك اختيار أحدهما، ربما باتِّبَاع اختيار ترجمة محلية أخرى معروفة.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10 (#5)</w:t>
      </w:r>
      <w:r>
        <w:rPr>
          <w:rtl/>
          <w:cs/>
          <w:lang w:val="ar_AE" w:bidi="ar_AE"/>
        </w:rPr>
      </w:r>
    </w:p>
    <w:p>
      <w:pPr>
        <w:bidi/>
      </w:pPr>
      <w:r>
        <w:rPr>
          <w:rtl/>
          <w:cs/>
          <w:lang w:val="ar_AE" w:bidi="ar_AE"/>
        </w:rPr>
      </w:r>
      <w:r>
        <w:rPr>
          <w:rtl/>
          <w:cs/>
          <w:lang w:val="ar_AE" w:bidi="ar_AE"/>
        </w:rPr>
        <w:t>כִּֽי־נוֹרָ֣א ה֔וּא אֲשֶׁ֥ר אֲנִ֖י עֹשֶׂ֥ה עִמָּֽ⁠ךְ</w:t>
      </w:r>
    </w:p>
    <w:p>
      <w:pPr>
        <w:bidi/>
      </w:pPr>
      <w:r>
        <w:rPr>
          <w:rtl/>
          <w:cs/>
          <w:lang w:val="ar_AE" w:bidi="ar_AE"/>
        </w:rPr>
      </w:r>
      <w:r>
        <w:rPr>
          <w:b/>
          <w:rtl/>
          <w:cs/>
          <w:lang w:val="ar_AE" w:bidi="ar_AE"/>
        </w:rPr>
        <w:t>"إِنَّ الَّذِي أَنَا فَاعِلُهُ مَعَكَ رَهِيبٌ"</w:t>
      </w:r>
    </w:p>
    <w:p>
      <w:pPr>
        <w:bidi/>
      </w:pPr>
      <w:r>
        <w:rPr>
          <w:rtl/>
          <w:cs/>
          <w:lang w:val="ar_AE" w:bidi="ar_AE"/>
        </w:rPr>
      </w:r>
      <w:r>
        <w:rPr>
          <w:rtl/>
          <w:cs/>
          <w:lang w:val="ar_AE" w:bidi="ar_AE"/>
        </w:rPr>
        <w:t>هذا يعني أن ما يفعله الرب (يهوه) يجعل الناس يخافون. وفي هذه الحالة، سيخاف الناس من الرب عندما يرون ما يفعله. ترجمة بديلة: "لأن ما أفعله معك يملأ الجميع برهبةٍ"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10 (#6)</w:t>
      </w:r>
      <w:r>
        <w:rPr>
          <w:rtl/>
          <w:cs/>
          <w:lang w:val="ar_AE" w:bidi="ar_AE"/>
        </w:rPr>
      </w:r>
    </w:p>
    <w:p>
      <w:pPr>
        <w:bidi/>
      </w:pPr>
      <w:r>
        <w:rPr>
          <w:rtl/>
          <w:cs/>
          <w:lang w:val="ar_AE" w:bidi="ar_AE"/>
        </w:rPr>
      </w:r>
      <w:r>
        <w:rPr>
          <w:rtl/>
          <w:cs/>
          <w:lang w:val="ar_AE" w:bidi="ar_AE"/>
        </w:rPr>
        <w:t>עִמָּֽ⁠ךְ</w:t>
      </w:r>
    </w:p>
    <w:p>
      <w:pPr>
        <w:bidi/>
      </w:pPr>
      <w:r>
        <w:rPr>
          <w:rtl/>
          <w:cs/>
          <w:lang w:val="ar_AE" w:bidi="ar_AE"/>
        </w:rPr>
      </w:r>
      <w:r>
        <w:rPr>
          <w:b/>
          <w:rtl/>
          <w:cs/>
          <w:lang w:val="ar_AE" w:bidi="ar_AE"/>
        </w:rPr>
        <w:t>"معك"</w:t>
      </w:r>
    </w:p>
    <w:p>
      <w:pPr>
        <w:bidi/>
      </w:pPr>
      <w:r>
        <w:rPr>
          <w:rtl/>
          <w:cs/>
          <w:lang w:val="ar_AE" w:bidi="ar_AE"/>
        </w:rPr>
      </w:r>
      <w:r>
        <w:rPr>
          <w:rtl/>
          <w:cs/>
          <w:lang w:val="ar_AE" w:bidi="ar_AE"/>
        </w:rPr>
        <w:t xml:space="preserve">هنا، </w:t>
      </w:r>
      <w:r>
        <w:rPr>
          <w:b/>
          <w:rtl/>
          <w:cs/>
          <w:lang w:val="ar_AE" w:bidi="ar_AE"/>
        </w:rPr>
        <w:t>أنتم</w:t>
      </w:r>
      <w:r>
        <w:rPr>
          <w:rtl/>
          <w:cs/>
          <w:lang w:val="ar_AE" w:bidi="ar_AE"/>
        </w:rPr>
        <w:t xml:space="preserve"> تشير إلى موسى وشعب إسرائيل. إذا كانت لغتك تميز، استخدم صيغة الجمع هنا.</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11 (#1)</w:t>
      </w:r>
      <w:r>
        <w:rPr>
          <w:rtl/>
          <w:cs/>
          <w:lang w:val="ar_AE" w:bidi="ar_AE"/>
        </w:rPr>
      </w:r>
    </w:p>
    <w:p>
      <w:pPr>
        <w:bidi/>
      </w:pPr>
      <w:r>
        <w:rPr>
          <w:rtl/>
          <w:cs/>
          <w:lang w:val="ar_AE" w:bidi="ar_AE"/>
        </w:rPr>
      </w:r>
      <w:r>
        <w:rPr>
          <w:rtl/>
          <w:cs/>
          <w:lang w:val="ar_AE" w:bidi="ar_AE"/>
        </w:rPr>
        <w:t>גֹרֵ֣שׁ מִ⁠פָּנֶ֗י⁠ךָ</w:t>
      </w:r>
    </w:p>
    <w:p>
      <w:pPr>
        <w:bidi/>
      </w:pPr>
      <w:r>
        <w:rPr>
          <w:rtl/>
          <w:cs/>
          <w:lang w:val="ar_AE" w:bidi="ar_AE"/>
        </w:rPr>
      </w:r>
      <w:r>
        <w:rPr>
          <w:b/>
          <w:rtl/>
          <w:cs/>
          <w:lang w:val="ar_AE" w:bidi="ar_AE"/>
        </w:rPr>
        <w:t>"هَا أَنَا طَارِدٌ مِنْ قُدَّامِكَ"</w:t>
      </w:r>
    </w:p>
    <w:p>
      <w:pPr>
        <w:bidi/>
      </w:pPr>
      <w:r>
        <w:rPr>
          <w:rtl/>
          <w:cs/>
          <w:lang w:val="ar_AE" w:bidi="ar_AE"/>
        </w:rPr>
      </w:r>
      <w:r>
        <w:rPr>
          <w:rtl/>
          <w:cs/>
          <w:lang w:val="ar_AE" w:bidi="ar_AE"/>
        </w:rPr>
        <w:t xml:space="preserve">هنا، </w:t>
      </w:r>
      <w:r>
        <w:rPr>
          <w:b/>
          <w:rtl/>
          <w:cs/>
          <w:lang w:val="ar_AE" w:bidi="ar_AE"/>
        </w:rPr>
        <w:t>مِنْ قُدَّامِكَ</w:t>
      </w:r>
      <w:r>
        <w:rPr>
          <w:rtl/>
          <w:cs/>
          <w:lang w:val="ar_AE" w:bidi="ar_AE"/>
        </w:rPr>
        <w:t xml:space="preserve"> تعني "أمامك" أو "نيابة عنك". والرب (يهوه) يؤكد من الذي يقوم بالطرد.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11 (#2)</w:t>
      </w:r>
      <w:r>
        <w:rPr>
          <w:rtl/>
          <w:cs/>
          <w:lang w:val="ar_AE" w:bidi="ar_AE"/>
        </w:rPr>
      </w:r>
    </w:p>
    <w:p>
      <w:pPr>
        <w:bidi/>
      </w:pPr>
      <w:r>
        <w:rPr>
          <w:rtl/>
          <w:cs/>
          <w:lang w:val="ar_AE" w:bidi="ar_AE"/>
        </w:rPr>
      </w:r>
      <w:r>
        <w:rPr>
          <w:rtl/>
          <w:cs/>
          <w:lang w:val="ar_AE" w:bidi="ar_AE"/>
        </w:rPr>
        <w:t>אֶת־הָ⁠אֱמֹרִי֙ וְ⁠הַֽ⁠כְּנַעֲנִ֔י וְ⁠הַ⁠חִתִּי֙ וְ⁠הַ⁠פְּרִזִּ֔י וְ⁠הַ⁠חִוִּ֖י וְ⁠הַ⁠יְבוּסִֽי</w:t>
      </w:r>
    </w:p>
    <w:p>
      <w:pPr>
        <w:bidi/>
      </w:pPr>
      <w:r>
        <w:rPr>
          <w:rtl/>
          <w:cs/>
          <w:lang w:val="ar_AE" w:bidi="ar_AE"/>
        </w:rPr>
      </w:r>
      <w:r>
        <w:rPr>
          <w:b/>
          <w:rtl/>
          <w:cs/>
          <w:lang w:val="ar_AE" w:bidi="ar_AE"/>
        </w:rPr>
        <w:t>"الأَمُورِيِّينَ وَالْكَنْعَانِيِّينَ وَالْحِثِّيِّينَ وَالْفِرِزِّيِّينَ وَالْحِوِّيِّينَ وَالْيَبُوسِيِّينَ"</w:t>
      </w:r>
    </w:p>
    <w:p>
      <w:pPr>
        <w:bidi/>
      </w:pPr>
      <w:r>
        <w:rPr>
          <w:rtl/>
          <w:cs/>
          <w:lang w:val="ar_AE" w:bidi="ar_AE"/>
        </w:rPr>
      </w:r>
      <w:r>
        <w:rPr>
          <w:rtl/>
          <w:cs/>
          <w:lang w:val="ar_AE" w:bidi="ar_AE"/>
        </w:rPr>
        <w:t xml:space="preserve">انظر كيف ترجمت هذا في </w:t>
      </w:r>
      <w:r>
        <w:rPr>
          <w:rtl/>
          <w:cs/>
          <w:lang w:val="ar_AE" w:bidi="ar_AE"/>
        </w:rPr>
        <w:t>خروج 33:2</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12 (#1)</w:t>
      </w:r>
      <w:r>
        <w:rPr>
          <w:rtl/>
          <w:cs/>
          <w:lang w:val="ar_AE" w:bidi="ar_AE"/>
        </w:rPr>
      </w:r>
    </w:p>
    <w:p>
      <w:pPr>
        <w:bidi/>
      </w:pPr>
      <w:r>
        <w:rPr>
          <w:rtl/>
          <w:cs/>
          <w:lang w:val="ar_AE" w:bidi="ar_AE"/>
        </w:rPr>
      </w:r>
      <w:r>
        <w:rPr>
          <w:rtl/>
          <w:cs/>
          <w:lang w:val="ar_AE" w:bidi="ar_AE"/>
        </w:rPr>
        <w:t>לְ⁠ךָ֗</w:t>
      </w:r>
    </w:p>
    <w:p>
      <w:pPr>
        <w:bidi/>
      </w:pPr>
      <w:r>
        <w:rPr>
          <w:rtl/>
          <w:cs/>
          <w:lang w:val="ar_AE" w:bidi="ar_AE"/>
        </w:rPr>
      </w:r>
      <w:r>
        <w:rPr>
          <w:b/>
          <w:rtl/>
          <w:cs/>
          <w:lang w:val="ar_AE" w:bidi="ar_AE"/>
        </w:rPr>
        <w:t>"اِحْتَرِزْ (أنت)"</w:t>
      </w:r>
    </w:p>
    <w:p>
      <w:pPr>
        <w:bidi/>
      </w:pPr>
      <w:r>
        <w:rPr>
          <w:rtl/>
          <w:cs/>
          <w:lang w:val="ar_AE" w:bidi="ar_AE"/>
        </w:rPr>
      </w:r>
      <w:r>
        <w:rPr>
          <w:rtl/>
          <w:cs/>
          <w:lang w:val="ar_AE" w:bidi="ar_AE"/>
        </w:rPr>
        <w:t xml:space="preserve">هنا، </w:t>
      </w:r>
      <w:r>
        <w:rPr>
          <w:b/>
          <w:rtl/>
          <w:cs/>
          <w:lang w:val="ar_AE" w:bidi="ar_AE"/>
        </w:rPr>
        <w:t xml:space="preserve">أنت </w:t>
      </w:r>
      <w:r>
        <w:rPr>
          <w:rtl/>
          <w:cs/>
          <w:lang w:val="ar_AE" w:bidi="ar_AE"/>
        </w:rPr>
        <w:t>تعني أن كل إسرائيلي يجب أن يحذر من ارتكاب هذه الخطايا.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12 (#2)</w:t>
      </w:r>
      <w:r>
        <w:rPr>
          <w:rtl/>
          <w:cs/>
          <w:lang w:val="ar_AE" w:bidi="ar_AE"/>
        </w:rPr>
      </w:r>
    </w:p>
    <w:p>
      <w:pPr>
        <w:bidi/>
      </w:pPr>
      <w:r>
        <w:rPr>
          <w:rtl/>
          <w:cs/>
          <w:lang w:val="ar_AE" w:bidi="ar_AE"/>
        </w:rPr>
      </w:r>
      <w:r>
        <w:rPr>
          <w:rtl/>
          <w:cs/>
          <w:lang w:val="ar_AE" w:bidi="ar_AE"/>
        </w:rPr>
        <w:t>פֶּן־תִּכְרֹ֤ת בְּרִית֙ לְ⁠יוֹשֵׁ֣ב הָ⁠אָ֔רֶץ אֲשֶׁ֥ר אַתָּ֖ה בָּ֣א עָלֶ֑י⁠הָ פֶּן־יִהְיֶ֥ה לְ⁠מוֹקֵ֖שׁ בְּ⁠קִרְבֶּֽ⁠ךָ</w:t>
      </w:r>
    </w:p>
    <w:p>
      <w:pPr>
        <w:bidi/>
      </w:pPr>
      <w:r>
        <w:rPr>
          <w:rtl/>
          <w:cs/>
          <w:lang w:val="ar_AE" w:bidi="ar_AE"/>
        </w:rPr>
      </w:r>
      <w:r>
        <w:rPr>
          <w:b/>
          <w:rtl/>
          <w:cs/>
          <w:lang w:val="ar_AE" w:bidi="ar_AE"/>
        </w:rPr>
        <w:t>"مِنْ أَنْ تَقْطَعَ عَهْدًا مَعَ سُكَّانِ الأَرْضِ الَّتِي أَنْتَ آتٍ إِلَيْهَا لِئَلاَّ يَصِيرُوا فَخًّا فِي وَسَطِكَ"</w:t>
      </w:r>
    </w:p>
    <w:p>
      <w:pPr>
        <w:bidi/>
      </w:pPr>
      <w:r>
        <w:rPr>
          <w:rtl/>
          <w:cs/>
          <w:lang w:val="ar_AE" w:bidi="ar_AE"/>
        </w:rPr>
      </w:r>
      <w:r>
        <w:rPr>
          <w:rtl/>
          <w:cs/>
          <w:lang w:val="ar_AE" w:bidi="ar_AE"/>
        </w:rPr>
        <w:t xml:space="preserve">تحتوي هذه الجملة على افتراضين كتحذير. ويتم تقديم كل منهما بواسطة </w:t>
      </w:r>
      <w:r>
        <w:rPr>
          <w:b/>
          <w:rtl/>
          <w:cs/>
          <w:lang w:val="ar_AE" w:bidi="ar_AE"/>
        </w:rPr>
        <w:t>لئلا</w:t>
      </w:r>
      <w:r>
        <w:rPr>
          <w:rtl/>
          <w:cs/>
          <w:lang w:val="ar_AE" w:bidi="ar_AE"/>
        </w:rPr>
        <w:t>. استخدم علامة في لغتك تقدم موقفًا افتراضيًا، ولكن انظر أيضًا إلى الملاحظة التالية. ترجمة بديلة: "إذا كنت ستقطع عهدًا مع ساكني الأرض التي أنت على وشك الدخول إليها، فمن المحتمل أن يصبحوا كفخ في وسطك."</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12 (#3)</w:t>
      </w:r>
      <w:r>
        <w:rPr>
          <w:rtl/>
          <w:cs/>
          <w:lang w:val="ar_AE" w:bidi="ar_AE"/>
        </w:rPr>
      </w:r>
    </w:p>
    <w:p>
      <w:pPr>
        <w:bidi/>
      </w:pPr>
      <w:r>
        <w:rPr>
          <w:rtl/>
          <w:cs/>
          <w:lang w:val="ar_AE" w:bidi="ar_AE"/>
        </w:rPr>
      </w:r>
      <w:r>
        <w:rPr>
          <w:rtl/>
          <w:cs/>
          <w:lang w:val="ar_AE" w:bidi="ar_AE"/>
        </w:rPr>
        <w:t>פֶּן־תִּכְרֹ֤ת בְּרִית֙ לְ⁠יוֹשֵׁ֣ב הָ⁠אָ֔רֶץ אֲשֶׁ֥ר אַתָּ֖ה בָּ֣א עָלֶ֑י⁠הָ פֶּן־יִהְיֶ֥ה לְ⁠מוֹקֵ֖שׁ בְּ⁠קִרְבֶּֽ⁠ךָ</w:t>
      </w:r>
    </w:p>
    <w:p>
      <w:pPr>
        <w:bidi/>
      </w:pPr>
      <w:r>
        <w:rPr>
          <w:rtl/>
          <w:cs/>
          <w:lang w:val="ar_AE" w:bidi="ar_AE"/>
        </w:rPr>
      </w:r>
      <w:r>
        <w:rPr>
          <w:b/>
          <w:rtl/>
          <w:cs/>
          <w:lang w:val="ar_AE" w:bidi="ar_AE"/>
        </w:rPr>
        <w:t>"مِنْ أَنْ تَقْطَعَ عَهْدًا مَعَ سُكَّانِ الأَرْضِ الَّتِي أَنْتَ آتٍ إِلَيْهَا لِئَلاَّ يَصِيرُوا فَخًّا فِي وَسَطِكَ"</w:t>
      </w:r>
    </w:p>
    <w:p>
      <w:pPr>
        <w:bidi/>
      </w:pPr>
      <w:r>
        <w:rPr>
          <w:rtl/>
          <w:cs/>
          <w:lang w:val="ar_AE" w:bidi="ar_AE"/>
        </w:rPr>
      </w:r>
      <w:r>
        <w:rPr>
          <w:rtl/>
          <w:cs/>
          <w:lang w:val="ar_AE" w:bidi="ar_AE"/>
        </w:rPr>
        <w:t>الافتراض الثاني من هذه الافتراضات يعتمد منطقيًا ويتبع الأول كنتيجة. عندما توضح هذه الافتراضات، استخدم صيغة توضح أن الثاني هو نتيجة للأول. ترجمة بديلة: "لأنه إذا قطعت عهدًا مع ساكني الأرض التي أنت على وشك الدخول إليها، فإنهم سيصبحون كفخ في وسطك"</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12 (#4)</w:t>
      </w:r>
      <w:r>
        <w:rPr>
          <w:rtl/>
          <w:cs/>
          <w:lang w:val="ar_AE" w:bidi="ar_AE"/>
        </w:rPr>
      </w:r>
    </w:p>
    <w:p>
      <w:pPr>
        <w:bidi/>
      </w:pPr>
      <w:r>
        <w:rPr>
          <w:rtl/>
          <w:cs/>
          <w:lang w:val="ar_AE" w:bidi="ar_AE"/>
        </w:rPr>
      </w:r>
      <w:r>
        <w:rPr>
          <w:rtl/>
          <w:cs/>
          <w:lang w:val="ar_AE" w:bidi="ar_AE"/>
        </w:rPr>
        <w:t>תִּכְרֹ֤ת בְּרִית֙</w:t>
      </w:r>
    </w:p>
    <w:p>
      <w:pPr>
        <w:bidi/>
      </w:pPr>
      <w:r>
        <w:rPr>
          <w:rtl/>
          <w:cs/>
          <w:lang w:val="ar_AE" w:bidi="ar_AE"/>
        </w:rPr>
      </w:r>
      <w:r>
        <w:rPr>
          <w:b/>
          <w:rtl/>
          <w:cs/>
          <w:lang w:val="ar_AE" w:bidi="ar_AE"/>
        </w:rPr>
        <w:t>"أَنْ تَقْطَعَ عَهْدًا"</w:t>
      </w:r>
    </w:p>
    <w:p>
      <w:pPr>
        <w:bidi/>
      </w:pPr>
      <w:r>
        <w:rPr>
          <w:rtl/>
          <w:cs/>
          <w:lang w:val="ar_AE" w:bidi="ar_AE"/>
        </w:rPr>
      </w:r>
      <w:r>
        <w:rPr>
          <w:rtl/>
          <w:cs/>
          <w:lang w:val="ar_AE" w:bidi="ar_AE"/>
        </w:rPr>
        <w:t xml:space="preserve">انظر كيف ترجمت هذا في </w:t>
      </w:r>
      <w:r>
        <w:rPr>
          <w:rtl/>
          <w:cs/>
          <w:lang w:val="ar_AE" w:bidi="ar_AE"/>
        </w:rPr>
        <w:t>34:10</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12 (#5)</w:t>
      </w:r>
      <w:r>
        <w:rPr>
          <w:rtl/>
          <w:cs/>
          <w:lang w:val="ar_AE" w:bidi="ar_AE"/>
        </w:rPr>
      </w:r>
    </w:p>
    <w:p>
      <w:pPr>
        <w:bidi/>
      </w:pPr>
      <w:r>
        <w:rPr>
          <w:rtl/>
          <w:cs/>
          <w:lang w:val="ar_AE" w:bidi="ar_AE"/>
        </w:rPr>
      </w:r>
      <w:r>
        <w:rPr>
          <w:rtl/>
          <w:cs/>
          <w:lang w:val="ar_AE" w:bidi="ar_AE"/>
        </w:rPr>
        <w:t>לְ⁠יוֹשֵׁ֣ב &amp; יִהְיֶ֥ה</w:t>
      </w:r>
    </w:p>
    <w:p>
      <w:pPr>
        <w:bidi/>
      </w:pPr>
      <w:r>
        <w:rPr>
          <w:rtl/>
          <w:cs/>
          <w:lang w:val="ar_AE" w:bidi="ar_AE"/>
        </w:rPr>
      </w:r>
      <w:r>
        <w:rPr>
          <w:b/>
          <w:rtl/>
          <w:cs/>
          <w:lang w:val="ar_AE" w:bidi="ar_AE"/>
        </w:rPr>
        <w:t>"مَعَ سُكَّانِ الأَرْضِ"</w:t>
      </w:r>
      <w:r>
        <w:rPr>
          <w:rtl/>
          <w:cs/>
          <w:lang w:val="ar_AE" w:bidi="ar_AE"/>
        </w:rPr>
        <w:t xml:space="preserve"> - </w:t>
      </w:r>
      <w:r>
        <w:rPr>
          <w:b/>
          <w:rtl/>
          <w:cs/>
          <w:lang w:val="ar_AE" w:bidi="ar_AE"/>
        </w:rPr>
        <w:t>"يَصِيرُوا"</w:t>
      </w:r>
    </w:p>
    <w:p>
      <w:pPr>
        <w:bidi/>
      </w:pPr>
      <w:r>
        <w:rPr>
          <w:rtl/>
          <w:cs/>
          <w:lang w:val="ar_AE" w:bidi="ar_AE"/>
        </w:rPr>
      </w:r>
      <w:r>
        <w:rPr>
          <w:rtl/>
          <w:cs/>
          <w:lang w:val="ar_AE" w:bidi="ar_AE"/>
        </w:rPr>
        <w:t xml:space="preserve">كلمة </w:t>
      </w:r>
      <w:r>
        <w:rPr>
          <w:b/>
          <w:rtl/>
          <w:cs/>
          <w:lang w:val="ar_AE" w:bidi="ar_AE"/>
        </w:rPr>
        <w:t xml:space="preserve">سُكَّانِ </w:t>
      </w:r>
      <w:r>
        <w:rPr>
          <w:rtl/>
          <w:cs/>
          <w:lang w:val="ar_AE" w:bidi="ar_AE"/>
        </w:rPr>
        <w:t xml:space="preserve">هي اسم مفرد يشير إلى أي فرد أو مجموعة من السكان من الشعوب المذكورة في الآية السابقة. ويتفق الضمير </w:t>
      </w:r>
      <w:r>
        <w:rPr>
          <w:b/>
          <w:rtl/>
          <w:cs/>
          <w:lang w:val="ar_AE" w:bidi="ar_AE"/>
        </w:rPr>
        <w:t>هو</w:t>
      </w:r>
      <w:r>
        <w:rPr>
          <w:rtl/>
          <w:cs/>
          <w:lang w:val="ar_AE" w:bidi="ar_AE"/>
        </w:rPr>
        <w:t xml:space="preserve"> مع ذلك الاسم المفرد (كما في الترجمة الإنجليزية بينما في العربية يستخدم صيغة الجمع للإشارة للشعب). إذا كانت لغتك لا تستخدم الأسماء المفردة بهذه الطريقة، فيمكنك استخدام تعبير مختلف. ترجمة بديلة: "مع سكان ... يصيروا"</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12 (#6)</w:t>
      </w:r>
      <w:r>
        <w:rPr>
          <w:rtl/>
          <w:cs/>
          <w:lang w:val="ar_AE" w:bidi="ar_AE"/>
        </w:rPr>
      </w:r>
    </w:p>
    <w:p>
      <w:pPr>
        <w:bidi/>
      </w:pPr>
      <w:r>
        <w:rPr>
          <w:rtl/>
          <w:cs/>
          <w:lang w:val="ar_AE" w:bidi="ar_AE"/>
        </w:rPr>
      </w:r>
      <w:r>
        <w:rPr>
          <w:rtl/>
          <w:cs/>
          <w:lang w:val="ar_AE" w:bidi="ar_AE"/>
        </w:rPr>
        <w:t>פֶּן־יִהְיֶ֥ה לְ⁠מוֹקֵ֖שׁ בְּ⁠קִרְבֶּֽ⁠ךָ</w:t>
      </w:r>
    </w:p>
    <w:p>
      <w:pPr>
        <w:bidi/>
      </w:pPr>
      <w:r>
        <w:rPr>
          <w:rtl/>
          <w:cs/>
          <w:lang w:val="ar_AE" w:bidi="ar_AE"/>
        </w:rPr>
      </w:r>
      <w:r>
        <w:rPr>
          <w:b/>
          <w:rtl/>
          <w:cs/>
          <w:lang w:val="ar_AE" w:bidi="ar_AE"/>
        </w:rPr>
        <w:t>"لِئَلاَّ يَصِيرُوا فَخًّا فِي وَسَطِكَ"</w:t>
      </w:r>
    </w:p>
    <w:p>
      <w:pPr>
        <w:bidi/>
      </w:pPr>
      <w:r>
        <w:rPr>
          <w:rtl/>
          <w:cs/>
          <w:lang w:val="ar_AE" w:bidi="ar_AE"/>
        </w:rPr>
      </w:r>
      <w:r>
        <w:rPr>
          <w:rtl/>
          <w:cs/>
          <w:lang w:val="ar_AE" w:bidi="ar_AE"/>
        </w:rPr>
        <w:t xml:space="preserve">يُشار إلى الأشخاص الذين يغوون الآخرين لكي يخطئوا كما لو كانوا </w:t>
      </w:r>
      <w:r>
        <w:rPr>
          <w:b/>
          <w:rtl/>
          <w:cs/>
          <w:lang w:val="ar_AE" w:bidi="ar_AE"/>
        </w:rPr>
        <w:t>فخًا.</w:t>
      </w:r>
      <w:r>
        <w:rPr>
          <w:rtl/>
          <w:cs/>
          <w:lang w:val="ar_AE" w:bidi="ar_AE"/>
        </w:rPr>
        <w:t xml:space="preserve"> إذا كان ذلك مفيدًا في لغتك، فيمكنك استخدام مقارنة مشابهة أو التعبير عن هذا المعنى بوضوح. ترجمة بديلة: "لئلا يغويك هؤلاء الأشخاص المتبقين لفعل الخطية"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12–16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الآيات 12–16 تمثل الوصية الأولى من هذه الوصايا العشر. واللغة الأصلية مُنظمة بحيث أن كل جملة في هذه الآيات تابعة للجملة الأولى، </w:t>
      </w:r>
      <w:r>
        <w:rPr>
          <w:b/>
          <w:rtl/>
          <w:cs/>
          <w:lang w:val="ar_AE" w:bidi="ar_AE"/>
        </w:rPr>
        <w:t>اِحْتَرِزْ</w:t>
      </w:r>
      <w:r>
        <w:rPr>
          <w:rtl/>
          <w:cs/>
          <w:lang w:val="ar_AE" w:bidi="ar_AE"/>
        </w:rPr>
        <w:t>. قد لا يكون هذا النوع من التركيب ممكنًا في لغتك (كما هو الحال في الإنجليزية).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13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"بَلْ"</w:t>
      </w:r>
    </w:p>
    <w:p>
      <w:pPr>
        <w:bidi/>
      </w:pPr>
      <w:r>
        <w:rPr>
          <w:rtl/>
          <w:cs/>
          <w:lang w:val="ar_AE" w:bidi="ar_AE"/>
        </w:rPr>
      </w:r>
      <w:r>
        <w:rPr>
          <w:rtl/>
          <w:cs/>
          <w:lang w:val="ar_AE" w:bidi="ar_AE"/>
        </w:rPr>
        <w:t>هذه الكلمة تُظهر تباينًا قويًا مع الآية السابقة. استخدم طريقة مناسبة في لغتك لتقديم تباين قوي. ترجمة بديلة، تليها جملة جديدة: "افعل العكس!"</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13 (#2)</w:t>
      </w:r>
      <w:r>
        <w:rPr>
          <w:rtl/>
          <w:cs/>
          <w:lang w:val="ar_AE" w:bidi="ar_AE"/>
        </w:rPr>
      </w:r>
    </w:p>
    <w:p>
      <w:pPr>
        <w:bidi/>
      </w:pPr>
      <w:r>
        <w:rPr>
          <w:rtl/>
          <w:cs/>
          <w:lang w:val="ar_AE" w:bidi="ar_AE"/>
        </w:rPr>
      </w:r>
      <w:r>
        <w:rPr>
          <w:rtl/>
          <w:cs/>
          <w:lang w:val="ar_AE" w:bidi="ar_AE"/>
        </w:rPr>
        <w:t>אֶת־מִזְבְּחֹתָ⁠ם֙ תִּתֹּצ֔וּ⁠ן וְ⁠אֶת־מַצֵּבֹתָ֖⁠ם תְּשַׁבֵּר֑וּ⁠ן וְ⁠אֶת־אֲשֵׁרָ֖י⁠ו תִּכְרֹתֽוּ⁠ן</w:t>
      </w:r>
    </w:p>
    <w:p>
      <w:pPr>
        <w:bidi/>
      </w:pPr>
      <w:r>
        <w:rPr>
          <w:rtl/>
          <w:cs/>
          <w:lang w:val="ar_AE" w:bidi="ar_AE"/>
        </w:rPr>
      </w:r>
      <w:r>
        <w:rPr>
          <w:b/>
          <w:rtl/>
          <w:cs/>
          <w:lang w:val="ar_AE" w:bidi="ar_AE"/>
        </w:rPr>
        <w:t>"تَهْدِمُونَ مَذَابِحَهُمْ، وَتُكَسِّرُونَ أَنْصَابَهُمْ، وَتَقْطَعُونَ سَوَارِيَهُمْ"</w:t>
      </w:r>
    </w:p>
    <w:p>
      <w:pPr>
        <w:bidi/>
      </w:pPr>
      <w:r>
        <w:rPr>
          <w:rtl/>
          <w:cs/>
          <w:lang w:val="ar_AE" w:bidi="ar_AE"/>
        </w:rPr>
      </w:r>
      <w:r>
        <w:rPr>
          <w:rtl/>
          <w:cs/>
          <w:lang w:val="ar_AE" w:bidi="ar_AE"/>
        </w:rPr>
        <w:t>يعكس ترتيب الكلمات غير المعتاد هذا الأصل في التركيز على كل عنصر يجب على بني إسرائيل تدميره. يجب عليك استخدام أي شكل في لغتك من شأنه أن يؤكد أو يركز على كل عنصر يجب عليهم تدميره. ترجمة بديلة، كجمل منفصلة: "أما مذابحهم، فاكسرها! أما أعمدتهم الحجرية، فحطمها إلى قطع! أما أشجارهم حيث يعبدون الإلهة عشتاروث، فاقطعها جميعًا!"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13 (#3)</w:t>
      </w:r>
      <w:r>
        <w:rPr>
          <w:rtl/>
          <w:cs/>
          <w:lang w:val="ar_AE" w:bidi="ar_AE"/>
        </w:rPr>
      </w:r>
    </w:p>
    <w:p>
      <w:pPr>
        <w:bidi/>
      </w:pPr>
      <w:r>
        <w:rPr>
          <w:rtl/>
          <w:cs/>
          <w:lang w:val="ar_AE" w:bidi="ar_AE"/>
        </w:rPr>
      </w:r>
      <w:r>
        <w:rPr>
          <w:rtl/>
          <w:cs/>
          <w:lang w:val="ar_AE" w:bidi="ar_AE"/>
        </w:rPr>
        <w:t>תִּכְרֹתֽוּ⁠ן</w:t>
      </w:r>
    </w:p>
    <w:p>
      <w:pPr>
        <w:bidi/>
      </w:pPr>
      <w:r>
        <w:rPr>
          <w:rtl/>
          <w:cs/>
          <w:lang w:val="ar_AE" w:bidi="ar_AE"/>
        </w:rPr>
      </w:r>
      <w:r>
        <w:rPr>
          <w:b/>
          <w:rtl/>
          <w:cs/>
          <w:lang w:val="ar_AE" w:bidi="ar_AE"/>
        </w:rPr>
        <w:t>"وَتَقْطَعُونَ"</w:t>
      </w:r>
    </w:p>
    <w:p>
      <w:pPr>
        <w:bidi/>
      </w:pPr>
      <w:r>
        <w:rPr>
          <w:rtl/>
          <w:cs/>
          <w:lang w:val="ar_AE" w:bidi="ar_AE"/>
        </w:rPr>
      </w:r>
      <w:r>
        <w:rPr>
          <w:rtl/>
          <w:cs/>
          <w:lang w:val="ar_AE" w:bidi="ar_AE"/>
        </w:rPr>
        <w:t>لسببٍ ما، هذا الضمير فقط في صيغة المفرد (في الأصل العبري)، ويشير إلى كلمة "سكان" المفردة في الآية السابقة. لذا ترجمها بناءً على قرارك في الآية السابقة.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14 (#1)</w:t>
      </w:r>
      <w:r>
        <w:rPr>
          <w:rtl/>
          <w:cs/>
          <w:lang w:val="ar_AE" w:bidi="ar_AE"/>
        </w:rPr>
      </w:r>
    </w:p>
    <w:p>
      <w:pPr>
        <w:bidi/>
      </w:pPr>
      <w:r>
        <w:rPr>
          <w:rtl/>
          <w:cs/>
          <w:lang w:val="ar_AE" w:bidi="ar_AE"/>
        </w:rPr>
      </w:r>
      <w:r>
        <w:rPr>
          <w:rtl/>
          <w:cs/>
          <w:lang w:val="ar_AE" w:bidi="ar_AE"/>
        </w:rPr>
        <w:t>לֹ֥א תִֽשְׁתַּחֲוֶ֖ה</w:t>
      </w:r>
    </w:p>
    <w:p>
      <w:pPr>
        <w:bidi/>
      </w:pPr>
      <w:r>
        <w:rPr>
          <w:rtl/>
          <w:cs/>
          <w:lang w:val="ar_AE" w:bidi="ar_AE"/>
        </w:rPr>
      </w:r>
      <w:r>
        <w:rPr>
          <w:b/>
          <w:rtl/>
          <w:cs/>
          <w:lang w:val="ar_AE" w:bidi="ar_AE"/>
        </w:rPr>
        <w:t>"لاَ تَسْجُدُ لإِلهٍ آخَرَ"</w:t>
      </w:r>
    </w:p>
    <w:p>
      <w:pPr>
        <w:bidi/>
      </w:pPr>
      <w:r>
        <w:rPr>
          <w:rtl/>
          <w:cs/>
          <w:lang w:val="ar_AE" w:bidi="ar_AE"/>
        </w:rPr>
      </w:r>
      <w:r>
        <w:rPr>
          <w:rtl/>
          <w:cs/>
          <w:lang w:val="ar_AE" w:bidi="ar_AE"/>
        </w:rPr>
        <w:t xml:space="preserve">أن </w:t>
      </w:r>
      <w:r>
        <w:rPr>
          <w:b/>
          <w:rtl/>
          <w:cs/>
          <w:lang w:val="ar_AE" w:bidi="ar_AE"/>
        </w:rPr>
        <w:t>تَسْجُدُ لإِلهٍ آخَرَ</w:t>
      </w:r>
      <w:r>
        <w:rPr>
          <w:rtl/>
          <w:cs/>
          <w:lang w:val="ar_AE" w:bidi="ar_AE"/>
        </w:rPr>
        <w:t xml:space="preserve"> يعني أن تعبده. وهذه الصورة موجودة في جميع أنحاء الكتاب المقدس ويجب الاحتفاظ بها في الترجمة. إذا كان ذلك سيفيد قراءك، فيمكنك التعبير عن ذلك بشكل صريح. ترجمة بديلة: "يَجِبُ ألاّ تنحني للعبادة"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14 (#2)</w:t>
      </w:r>
      <w:r>
        <w:rPr>
          <w:rtl/>
          <w:cs/>
          <w:lang w:val="ar_AE" w:bidi="ar_AE"/>
        </w:rPr>
      </w:r>
    </w:p>
    <w:p>
      <w:pPr>
        <w:bidi/>
      </w:pPr>
      <w:r>
        <w:rPr>
          <w:rtl/>
          <w:cs/>
          <w:lang w:val="ar_AE" w:bidi="ar_AE"/>
        </w:rPr>
      </w:r>
      <w:r>
        <w:rPr>
          <w:rtl/>
          <w:cs/>
          <w:lang w:val="ar_AE" w:bidi="ar_AE"/>
        </w:rPr>
        <w:t>כִּ֤י יְהוָה֙ קַנָּ֣א שְׁמ֔⁠וֹ אֵ֥ל קַנָּ֖א הֽוּא</w:t>
      </w:r>
    </w:p>
    <w:p>
      <w:pPr>
        <w:bidi/>
      </w:pPr>
      <w:r>
        <w:rPr>
          <w:rtl/>
          <w:cs/>
          <w:lang w:val="ar_AE" w:bidi="ar_AE"/>
        </w:rPr>
      </w:r>
      <w:r>
        <w:rPr>
          <w:b/>
          <w:rtl/>
          <w:cs/>
          <w:lang w:val="ar_AE" w:bidi="ar_AE"/>
        </w:rPr>
        <w:t>"لأَنَّ الرَّبَّ اسْمُهُ غَيُورٌ. إِلهٌ غَيُورٌ هُوَ"</w:t>
      </w:r>
    </w:p>
    <w:p>
      <w:pPr>
        <w:bidi/>
      </w:pPr>
      <w:r>
        <w:rPr>
          <w:rtl/>
          <w:cs/>
          <w:lang w:val="ar_AE" w:bidi="ar_AE"/>
        </w:rPr>
      </w:r>
      <w:r>
        <w:rPr>
          <w:rtl/>
          <w:cs/>
          <w:lang w:val="ar_AE" w:bidi="ar_AE"/>
        </w:rPr>
        <w:t xml:space="preserve">الكلمة المتكررة </w:t>
      </w:r>
      <w:r>
        <w:rPr>
          <w:b/>
          <w:rtl/>
          <w:cs/>
          <w:lang w:val="ar_AE" w:bidi="ar_AE"/>
        </w:rPr>
        <w:t>غيور</w:t>
      </w:r>
      <w:r>
        <w:rPr>
          <w:rtl/>
          <w:cs/>
          <w:lang w:val="ar_AE" w:bidi="ar_AE"/>
        </w:rPr>
        <w:t xml:space="preserve"> تعني أن الله مهتم بالحفاظ على كرامته. وإذا عبد شعبه آلهة أخرى، فإن كرامته تُهان، لأنه عندما لا يكرمه شعبه، فإن الشعوب الأخرى أيضًا لن تكرمه. ويتم تصوير ذلك في استعارة الزوج الغيور الذي يهتم بأن تكون امرأته مخلصة له. وهذه استعارة كتابية مهمة يجب الحفاظ عليها في الترجمة إذا كان ذلك ممكنًا. وتجعل ترجمة UST هذه الصورة واضحة كتشبيه، الذي يمكن القيام به أحيانًا ولكنه قد يكون طويلًا جدًا للاستخدام المتكرر في الترجمة. ترجمة بديلة: "الرب يحفظ كرامته بغيرة. فهو إله غيور على كرامته."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14 (#3)</w:t>
      </w:r>
      <w:r>
        <w:rPr>
          <w:rtl/>
          <w:cs/>
          <w:lang w:val="ar_AE" w:bidi="ar_AE"/>
        </w:rPr>
      </w:r>
    </w:p>
    <w:p>
      <w:pPr>
        <w:bidi/>
      </w:pPr>
      <w:r>
        <w:rPr>
          <w:rtl/>
          <w:cs/>
          <w:lang w:val="ar_AE" w:bidi="ar_AE"/>
        </w:rPr>
      </w:r>
      <w:r>
        <w:rPr>
          <w:rtl/>
          <w:cs/>
          <w:lang w:val="ar_AE" w:bidi="ar_AE"/>
        </w:rPr>
        <w:t>כִּ֤י יְהוָה֙ קַנָּ֣א שְׁמ֔⁠וֹ</w:t>
      </w:r>
    </w:p>
    <w:p>
      <w:pPr>
        <w:bidi/>
      </w:pPr>
      <w:r>
        <w:rPr>
          <w:rtl/>
          <w:cs/>
          <w:lang w:val="ar_AE" w:bidi="ar_AE"/>
        </w:rPr>
      </w:r>
      <w:r>
        <w:rPr>
          <w:b/>
          <w:rtl/>
          <w:cs/>
          <w:lang w:val="ar_AE" w:bidi="ar_AE"/>
        </w:rPr>
        <w:t>"لأَنَّ الرَّبَّ اسْمُهُ غَيُورٌ"</w:t>
      </w:r>
    </w:p>
    <w:p>
      <w:pPr>
        <w:bidi/>
      </w:pPr>
      <w:r>
        <w:rPr>
          <w:rtl/>
          <w:cs/>
          <w:lang w:val="ar_AE" w:bidi="ar_AE"/>
        </w:rPr>
      </w:r>
      <w:r>
        <w:rPr>
          <w:rtl/>
          <w:cs/>
          <w:lang w:val="ar_AE" w:bidi="ar_AE"/>
        </w:rPr>
        <w:t xml:space="preserve">هنا، تمثل كلمة </w:t>
      </w:r>
      <w:r>
        <w:rPr>
          <w:b/>
          <w:rtl/>
          <w:cs/>
          <w:lang w:val="ar_AE" w:bidi="ar_AE"/>
        </w:rPr>
        <w:t>الاسم</w:t>
      </w:r>
      <w:r>
        <w:rPr>
          <w:rtl/>
          <w:cs/>
          <w:lang w:val="ar_AE" w:bidi="ar_AE"/>
        </w:rPr>
        <w:t xml:space="preserve"> شخصية الله. ترجمة بديلة: "الرب (يهوه) دائمًا غيور"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15 (#1)</w:t>
      </w:r>
      <w:r>
        <w:rPr>
          <w:rtl/>
          <w:cs/>
          <w:lang w:val="ar_AE" w:bidi="ar_AE"/>
        </w:rPr>
      </w:r>
    </w:p>
    <w:p>
      <w:pPr>
        <w:bidi/>
      </w:pPr>
      <w:r>
        <w:rPr>
          <w:rtl/>
          <w:cs/>
          <w:lang w:val="ar_AE" w:bidi="ar_AE"/>
        </w:rPr>
      </w:r>
      <w:r>
        <w:rPr>
          <w:rtl/>
          <w:cs/>
          <w:lang w:val="ar_AE" w:bidi="ar_AE"/>
        </w:rPr>
        <w:t>לְ⁠יוֹשֵׁ֣ב &amp; וְ⁠קָרָ֣א &amp; מִ⁠זִּבְחֽ⁠וֹ</w:t>
      </w:r>
    </w:p>
    <w:p>
      <w:pPr>
        <w:bidi/>
      </w:pPr>
      <w:r>
        <w:rPr>
          <w:rtl/>
          <w:cs/>
          <w:lang w:val="ar_AE" w:bidi="ar_AE"/>
        </w:rPr>
      </w:r>
      <w:r>
        <w:rPr>
          <w:b/>
          <w:rtl/>
          <w:cs/>
          <w:lang w:val="ar_AE" w:bidi="ar_AE"/>
        </w:rPr>
        <w:t>"مَعَ سُكَّانِ الأَرْضِ"</w:t>
      </w:r>
      <w:r>
        <w:rPr>
          <w:rtl/>
          <w:cs/>
          <w:lang w:val="ar_AE" w:bidi="ar_AE"/>
        </w:rPr>
        <w:t xml:space="preserve"> - </w:t>
      </w:r>
      <w:r>
        <w:rPr>
          <w:b/>
          <w:rtl/>
          <w:cs/>
          <w:lang w:val="ar_AE" w:bidi="ar_AE"/>
        </w:rPr>
        <w:t>"فَتُدْعَى"</w:t>
      </w:r>
      <w:r>
        <w:rPr>
          <w:rtl/>
          <w:cs/>
          <w:lang w:val="ar_AE" w:bidi="ar_AE"/>
        </w:rPr>
        <w:t xml:space="preserve"> - </w:t>
      </w:r>
      <w:r>
        <w:rPr>
          <w:b/>
          <w:rtl/>
          <w:cs/>
          <w:lang w:val="ar_AE" w:bidi="ar_AE"/>
        </w:rPr>
        <w:t>"مِنْ ذَبِيحَتِهِمْ"</w:t>
      </w:r>
    </w:p>
    <w:p>
      <w:pPr>
        <w:bidi/>
      </w:pPr>
      <w:r>
        <w:rPr>
          <w:rtl/>
          <w:cs/>
          <w:lang w:val="ar_AE" w:bidi="ar_AE"/>
        </w:rPr>
      </w:r>
      <w:r>
        <w:rPr>
          <w:rtl/>
          <w:cs/>
          <w:lang w:val="ar_AE" w:bidi="ar_AE"/>
        </w:rPr>
        <w:t xml:space="preserve">كلمة </w:t>
      </w:r>
      <w:r>
        <w:rPr>
          <w:b/>
          <w:rtl/>
          <w:cs/>
          <w:lang w:val="ar_AE" w:bidi="ar_AE"/>
        </w:rPr>
        <w:t xml:space="preserve">سُكَّانِ </w:t>
      </w:r>
      <w:r>
        <w:rPr>
          <w:rtl/>
          <w:cs/>
          <w:lang w:val="ar_AE" w:bidi="ar_AE"/>
        </w:rPr>
        <w:t xml:space="preserve">هي اسم مفرد يشير إلى أي فرد ساكن أو مجموعة من الساكنين من الشعوب المذكورة في الآية السابقة. وتتفق الضمائر </w:t>
      </w:r>
      <w:r>
        <w:rPr>
          <w:b/>
          <w:rtl/>
          <w:cs/>
          <w:lang w:val="ar_AE" w:bidi="ar_AE"/>
        </w:rPr>
        <w:t>هو</w:t>
      </w:r>
      <w:r>
        <w:rPr>
          <w:rtl/>
          <w:cs/>
          <w:lang w:val="ar_AE" w:bidi="ar_AE"/>
        </w:rPr>
        <w:t xml:space="preserve"> و</w:t>
      </w:r>
      <w:r>
        <w:rPr>
          <w:b/>
          <w:rtl/>
          <w:cs/>
          <w:lang w:val="ar_AE" w:bidi="ar_AE"/>
        </w:rPr>
        <w:t>له</w:t>
      </w:r>
      <w:r>
        <w:rPr>
          <w:rtl/>
          <w:cs/>
          <w:lang w:val="ar_AE" w:bidi="ar_AE"/>
        </w:rPr>
        <w:t xml:space="preserve"> مع ذلك الاسم المفرد (لكنها في الترجمة العربية تأتي جميعًا في الجمع). إذا كانت لغتك لا تستخدم الأسماء المفردة بهذه الطريقة، فيمكنك استخدام تعبير مختلف. انظر كيف ترجمت هذا في </w:t>
      </w:r>
      <w:r>
        <w:rPr>
          <w:rtl/>
          <w:cs/>
          <w:lang w:val="ar_AE" w:bidi="ar_AE"/>
        </w:rPr>
        <w:t>34:12</w:t>
      </w:r>
      <w:r>
        <w:rPr>
          <w:rtl/>
          <w:cs/>
          <w:lang w:val="ar_AE" w:bidi="ar_AE"/>
        </w:rPr>
        <w:t>. ترجمة بديلة: "مع سكان الأرض ... ويدعون ... من ذبيحتهم" أو "مع سكان الأرض ... وأحدهم يدعو ... من ذبيحته"</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15 (#2)</w:t>
      </w:r>
      <w:r>
        <w:rPr>
          <w:rtl/>
          <w:cs/>
          <w:lang w:val="ar_AE" w:bidi="ar_AE"/>
        </w:rPr>
      </w:r>
    </w:p>
    <w:p>
      <w:pPr>
        <w:bidi/>
      </w:pPr>
      <w:r>
        <w:rPr>
          <w:rtl/>
          <w:cs/>
          <w:lang w:val="ar_AE" w:bidi="ar_AE"/>
        </w:rPr>
      </w:r>
      <w:r>
        <w:rPr>
          <w:rtl/>
          <w:cs/>
          <w:lang w:val="ar_AE" w:bidi="ar_AE"/>
        </w:rPr>
        <w:t>פֶּן־תִּכְרֹ֥ת בְּרִ֖ית לְ⁠יוֹשֵׁ֣ב הָ⁠אָ֑רֶץ וְ⁠זָנ֣וּ ׀ אַחֲרֵ֣י אֱלֹֽהֵי⁠הֶ֗ם וְ⁠זָבְחוּ֙ לֵ⁠אלֹ֣הֵי⁠הֶ֔ם וְ⁠קָרָ֣א לְ⁠ךָ֔</w:t>
      </w:r>
    </w:p>
    <w:p>
      <w:pPr>
        <w:bidi/>
      </w:pPr>
      <w:r>
        <w:rPr>
          <w:rtl/>
          <w:cs/>
          <w:lang w:val="ar_AE" w:bidi="ar_AE"/>
        </w:rPr>
      </w:r>
      <w:r>
        <w:rPr>
          <w:b/>
          <w:rtl/>
          <w:cs/>
          <w:lang w:val="ar_AE" w:bidi="ar_AE"/>
        </w:rPr>
        <w:t>"اِحْتَرِزْ مِنْ أَنْ تَقْطَعَ عَهْدًا مَعَ سُكَّانِ الأَرْضِ، فَيَزْنُونَ وَرَاءَ آلِهَتِهِمْ وَيَذْبَحُونَ لآلِهَتِهِمْ، فَتُدْعَى"</w:t>
      </w:r>
    </w:p>
    <w:p>
      <w:pPr>
        <w:bidi/>
      </w:pPr>
      <w:r>
        <w:rPr>
          <w:rtl/>
          <w:cs/>
          <w:lang w:val="ar_AE" w:bidi="ar_AE"/>
        </w:rPr>
      </w:r>
      <w:r>
        <w:rPr>
          <w:rtl/>
          <w:cs/>
          <w:lang w:val="ar_AE" w:bidi="ar_AE"/>
        </w:rPr>
        <w:t xml:space="preserve">بيان الربط:\n\n معظم هذه الآية عبارة عن سلسلة من الأحداث الافتراضية المتتالية منطقيًا التي يحذر الرب شعب إسرائيل منها. قد تكون لغتك تحتوي على طريقة معينة يجب أن يتم بها هيكلة أو صياغة هذا النوع من الحجج. إحدى الطرق لرؤية ذلك هي تكرار </w:t>
      </w:r>
      <w:r>
        <w:rPr>
          <w:b/>
          <w:rtl/>
          <w:cs/>
          <w:lang w:val="ar_AE" w:bidi="ar_AE"/>
        </w:rPr>
        <w:t xml:space="preserve">لئلا </w:t>
      </w:r>
      <w:r>
        <w:rPr>
          <w:rtl/>
          <w:cs/>
          <w:lang w:val="ar_AE" w:bidi="ar_AE"/>
        </w:rPr>
        <w:t>أو</w:t>
      </w:r>
      <w:r>
        <w:rPr>
          <w:b/>
          <w:rtl/>
          <w:cs/>
          <w:lang w:val="ar_AE" w:bidi="ar_AE"/>
        </w:rPr>
        <w:t xml:space="preserve"> وإذا</w:t>
      </w:r>
      <w:r>
        <w:rPr>
          <w:rtl/>
          <w:cs/>
          <w:lang w:val="ar_AE" w:bidi="ar_AE"/>
        </w:rPr>
        <w:t xml:space="preserve"> قبل كل فعل في الآية 15–16. ترجمة بديلة: "إذا قطعت عهدًا مع سكان الأرض، وإذا زنوا بعد ذلك وراء آلهتهم وذبحوا لآلهتهم، وإذا دعوك بعد ذلك"</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15 (#3)</w:t>
      </w:r>
      <w:r>
        <w:rPr>
          <w:rtl/>
          <w:cs/>
          <w:lang w:val="ar_AE" w:bidi="ar_AE"/>
        </w:rPr>
      </w:r>
    </w:p>
    <w:p>
      <w:pPr>
        <w:bidi/>
      </w:pPr>
      <w:r>
        <w:rPr>
          <w:rtl/>
          <w:cs/>
          <w:lang w:val="ar_AE" w:bidi="ar_AE"/>
        </w:rPr>
      </w:r>
      <w:r>
        <w:rPr>
          <w:rtl/>
          <w:cs/>
          <w:lang w:val="ar_AE" w:bidi="ar_AE"/>
        </w:rPr>
        <w:t>פֶּן־תִּכְרֹ֥ת בְּרִ֖ית לְ⁠יוֹשֵׁ֣ב הָ⁠אָ֑רֶץ</w:t>
      </w:r>
    </w:p>
    <w:p>
      <w:pPr>
        <w:bidi/>
      </w:pPr>
      <w:r>
        <w:rPr>
          <w:rtl/>
          <w:cs/>
          <w:lang w:val="ar_AE" w:bidi="ar_AE"/>
        </w:rPr>
      </w:r>
      <w:r>
        <w:rPr>
          <w:b/>
          <w:rtl/>
          <w:cs/>
          <w:lang w:val="ar_AE" w:bidi="ar_AE"/>
        </w:rPr>
        <w:t>"اِحْتَرِزْ مِنْ أَنْ تَقْطَعَ عَهْدًا مَعَ سُكَّانِ الأَرْضِ"</w:t>
      </w:r>
    </w:p>
    <w:p>
      <w:pPr>
        <w:bidi/>
      </w:pPr>
      <w:r>
        <w:rPr>
          <w:rtl/>
          <w:cs/>
          <w:lang w:val="ar_AE" w:bidi="ar_AE"/>
        </w:rPr>
      </w:r>
      <w:r>
        <w:rPr>
          <w:rtl/>
          <w:cs/>
          <w:lang w:val="ar_AE" w:bidi="ar_AE"/>
        </w:rPr>
        <w:t xml:space="preserve">بيان الربط:\n\n هذه العبارة هي نفسها تمامًا مثل الجملة الثانية من </w:t>
      </w:r>
      <w:r>
        <w:rPr>
          <w:rtl/>
          <w:cs/>
          <w:lang w:val="ar_AE" w:bidi="ar_AE"/>
        </w:rPr>
        <w:t>34:12</w:t>
      </w:r>
      <w:r>
        <w:rPr>
          <w:rtl/>
          <w:cs/>
          <w:lang w:val="ar_AE" w:bidi="ar_AE"/>
        </w:rPr>
        <w:t>. وهي تعمل كتذكير بالأمر الذي يعطيه الرب حيث يبدأ في التوسع في شرح كلمة "الفخ" التي ذكرها في الآية 12. قد تحتاج لغتك إلى تمييز هذا التكرار بطريقة معينة. ترجمة بديلة: "تذكر: احفظ نفسك لئلا تقطع عهدًا مع سكان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15 (#4)</w:t>
      </w:r>
      <w:r>
        <w:rPr>
          <w:rtl/>
          <w:cs/>
          <w:lang w:val="ar_AE" w:bidi="ar_AE"/>
        </w:rPr>
      </w:r>
    </w:p>
    <w:p>
      <w:pPr>
        <w:bidi/>
      </w:pPr>
      <w:r>
        <w:rPr>
          <w:rtl/>
          <w:cs/>
          <w:lang w:val="ar_AE" w:bidi="ar_AE"/>
        </w:rPr>
      </w:r>
      <w:r>
        <w:rPr>
          <w:rtl/>
          <w:cs/>
          <w:lang w:val="ar_AE" w:bidi="ar_AE"/>
        </w:rPr>
        <w:t>תִּכְרֹ֥ת בְּרִ֖ית</w:t>
      </w:r>
    </w:p>
    <w:p>
      <w:pPr>
        <w:bidi/>
      </w:pPr>
      <w:r>
        <w:rPr>
          <w:rtl/>
          <w:cs/>
          <w:lang w:val="ar_AE" w:bidi="ar_AE"/>
        </w:rPr>
      </w:r>
      <w:r>
        <w:rPr>
          <w:b/>
          <w:rtl/>
          <w:cs/>
          <w:lang w:val="ar_AE" w:bidi="ar_AE"/>
        </w:rPr>
        <w:t>"أَنْ تَقْطَعَ عَهْدًا"</w:t>
      </w:r>
    </w:p>
    <w:p>
      <w:pPr>
        <w:bidi/>
      </w:pPr>
      <w:r>
        <w:rPr>
          <w:rtl/>
          <w:cs/>
          <w:lang w:val="ar_AE" w:bidi="ar_AE"/>
        </w:rPr>
      </w:r>
      <w:r>
        <w:rPr>
          <w:rtl/>
          <w:cs/>
          <w:lang w:val="ar_AE" w:bidi="ar_AE"/>
        </w:rPr>
        <w:t xml:space="preserve">بيان الربط:\n\n انظر كيف ترجمت هذا في </w:t>
      </w:r>
      <w:r>
        <w:rPr>
          <w:rtl/>
          <w:cs/>
          <w:lang w:val="ar_AE" w:bidi="ar_AE"/>
        </w:rPr>
        <w:t>34:12</w:t>
      </w:r>
      <w:r>
        <w:rPr>
          <w:rtl/>
          <w:cs/>
          <w:lang w:val="ar_AE" w:bidi="ar_AE"/>
        </w:rPr>
        <w:t>. ترجمة بديلة: "أنت تعقد عهدًا"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15 (#5)</w:t>
      </w:r>
      <w:r>
        <w:rPr>
          <w:rtl/>
          <w:cs/>
          <w:lang w:val="ar_AE" w:bidi="ar_AE"/>
        </w:rPr>
      </w:r>
    </w:p>
    <w:p>
      <w:pPr>
        <w:bidi/>
      </w:pPr>
      <w:r>
        <w:rPr>
          <w:rtl/>
          <w:cs/>
          <w:lang w:val="ar_AE" w:bidi="ar_AE"/>
        </w:rPr>
      </w:r>
      <w:r>
        <w:rPr>
          <w:rtl/>
          <w:cs/>
          <w:lang w:val="ar_AE" w:bidi="ar_AE"/>
        </w:rPr>
        <w:t>וְ⁠זָנ֣וּ ׀ אַחֲרֵ֣י אֱלֹֽהֵי⁠הֶ֗ם &amp; לֵ⁠אלֹ֣הֵי⁠הֶ֔ם</w:t>
      </w:r>
    </w:p>
    <w:p>
      <w:pPr>
        <w:bidi/>
      </w:pPr>
      <w:r>
        <w:rPr>
          <w:rtl/>
          <w:cs/>
          <w:lang w:val="ar_AE" w:bidi="ar_AE"/>
        </w:rPr>
      </w:r>
      <w:r>
        <w:rPr>
          <w:b/>
          <w:rtl/>
          <w:cs/>
          <w:lang w:val="ar_AE" w:bidi="ar_AE"/>
        </w:rPr>
        <w:t>"فَيَزْنُونَ وراء"</w:t>
      </w:r>
      <w:r>
        <w:rPr>
          <w:rtl/>
          <w:cs/>
          <w:lang w:val="ar_AE" w:bidi="ar_AE"/>
        </w:rPr>
        <w:t xml:space="preserve"> - </w:t>
      </w:r>
      <w:r>
        <w:rPr>
          <w:b/>
          <w:rtl/>
          <w:cs/>
          <w:lang w:val="ar_AE" w:bidi="ar_AE"/>
        </w:rPr>
        <w:t>"آلهتهم"</w:t>
      </w:r>
    </w:p>
    <w:p>
      <w:pPr>
        <w:bidi/>
      </w:pPr>
      <w:r>
        <w:rPr>
          <w:rtl/>
          <w:cs/>
          <w:lang w:val="ar_AE" w:bidi="ar_AE"/>
        </w:rPr>
      </w:r>
      <w:r>
        <w:rPr>
          <w:rtl/>
          <w:cs/>
          <w:lang w:val="ar_AE" w:bidi="ar_AE"/>
        </w:rPr>
        <w:t>في هذه الاستعارة، يتحدث الرب (يهوه) عن الناس الذين يعبدون آلهة أخرى كما لو كانوا عاهرات يذهبن إلى رجال آخرين. وتُستخدم هذه الاستعارة غالبًا فيمَا يتعلق بخيانة بني إسرائيل. ولكن الاستعارة ليست واضحة تمامًا مع الأمم الأخرى لأنه في حين أن يهوه هو الإله الحقيقي الوحيد، لكنه ليس في عهد خاص مع الأمم الأخرى كإله لهم. ومع ذلك، نظرًا لأن العبادة لا تزل تتبع الآلهة الزائفة بشكل غير نقي، لذا تُستخدم الاستعارة هنا. وهذه استعارة كتابية مهمة يجب الحفاظ عليها في الترجمة إذا كان ذلك ممكنًا. ترجمة بديلة: "ويعبدون آلهتهم" أو "لأنهم يعبدون آلهتهم مثل العاهرات اللواتي يذهبن إلى رجال 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15 (#6)</w:t>
      </w:r>
      <w:r>
        <w:rPr>
          <w:rtl/>
          <w:cs/>
          <w:lang w:val="ar_AE" w:bidi="ar_AE"/>
        </w:rPr>
      </w:r>
    </w:p>
    <w:p>
      <w:pPr>
        <w:bidi/>
      </w:pPr>
      <w:r>
        <w:rPr>
          <w:rtl/>
          <w:cs/>
          <w:lang w:val="ar_AE" w:bidi="ar_AE"/>
        </w:rPr>
      </w:r>
      <w:r>
        <w:rPr>
          <w:rtl/>
          <w:cs/>
          <w:lang w:val="ar_AE" w:bidi="ar_AE"/>
        </w:rPr>
        <w:t>וְ⁠זָנ֣וּ ׀ אַחֲרֵ֣י אֱלֹֽהֵי⁠הֶ֗ם &amp; לֵ⁠אלֹ֣הֵי⁠הֶ֔ם</w:t>
      </w:r>
    </w:p>
    <w:p>
      <w:pPr>
        <w:bidi/>
      </w:pPr>
      <w:r>
        <w:rPr>
          <w:rtl/>
          <w:cs/>
          <w:lang w:val="ar_AE" w:bidi="ar_AE"/>
        </w:rPr>
      </w:r>
      <w:r>
        <w:rPr>
          <w:b/>
          <w:rtl/>
          <w:cs/>
          <w:lang w:val="ar_AE" w:bidi="ar_AE"/>
        </w:rPr>
        <w:t>"فَيَزْنُونَ وراء"</w:t>
      </w:r>
      <w:r>
        <w:rPr>
          <w:rtl/>
          <w:cs/>
          <w:lang w:val="ar_AE" w:bidi="ar_AE"/>
        </w:rPr>
        <w:t xml:space="preserve"> - </w:t>
      </w:r>
      <w:r>
        <w:rPr>
          <w:b/>
          <w:rtl/>
          <w:cs/>
          <w:lang w:val="ar_AE" w:bidi="ar_AE"/>
        </w:rPr>
        <w:t>"آلهتهم"</w:t>
      </w:r>
    </w:p>
    <w:p>
      <w:pPr>
        <w:bidi/>
      </w:pPr>
      <w:r>
        <w:rPr>
          <w:rtl/>
          <w:cs/>
          <w:lang w:val="ar_AE" w:bidi="ar_AE"/>
        </w:rPr>
      </w:r>
      <w:r>
        <w:rPr>
          <w:rtl/>
          <w:cs/>
          <w:lang w:val="ar_AE" w:bidi="ar_AE"/>
        </w:rPr>
        <w:t>قد يُنظر إلى هذه العبارة أيضًا على أنها مجاز مرسل لأن الخطية الجنسية كانت جزءًا منتظمًا من عبادة الآلهة الكاذبة. ترجمة بديلة: "ويعبدون آلهتهم بممارسة الزنا مع عاهرات"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15 (#7)</w:t>
      </w:r>
      <w:r>
        <w:rPr>
          <w:rtl/>
          <w:cs/>
          <w:lang w:val="ar_AE" w:bidi="ar_AE"/>
        </w:rPr>
      </w:r>
    </w:p>
    <w:p>
      <w:pPr>
        <w:bidi/>
      </w:pPr>
      <w:r>
        <w:rPr>
          <w:rtl/>
          <w:cs/>
          <w:lang w:val="ar_AE" w:bidi="ar_AE"/>
        </w:rPr>
      </w:r>
      <w:r>
        <w:rPr>
          <w:rtl/>
          <w:cs/>
          <w:lang w:val="ar_AE" w:bidi="ar_AE"/>
        </w:rPr>
        <w:t>וְ⁠קָרָ֣א לְ⁠ךָ֔</w:t>
      </w:r>
    </w:p>
    <w:p>
      <w:pPr>
        <w:bidi/>
      </w:pPr>
      <w:r>
        <w:rPr>
          <w:rtl/>
          <w:cs/>
          <w:lang w:val="ar_AE" w:bidi="ar_AE"/>
        </w:rPr>
      </w:r>
      <w:r>
        <w:rPr>
          <w:b/>
          <w:rtl/>
          <w:cs/>
          <w:lang w:val="ar_AE" w:bidi="ar_AE"/>
        </w:rPr>
        <w:t>"فَتُدْعَى"</w:t>
      </w:r>
    </w:p>
    <w:p>
      <w:pPr>
        <w:bidi/>
      </w:pPr>
      <w:r>
        <w:rPr>
          <w:rtl/>
          <w:cs/>
          <w:lang w:val="ar_AE" w:bidi="ar_AE"/>
        </w:rPr>
      </w:r>
      <w:r>
        <w:rPr>
          <w:rtl/>
          <w:cs/>
          <w:lang w:val="ar_AE" w:bidi="ar_AE"/>
        </w:rPr>
        <w:t>هنا، ما سيدعو سكان الأرض الإسرائيلي إليه غير مذكور، ولكن يمكن استنتاجه من السياق. وعلى أبسط مستوى، هو دعوة لتناول الطعام الذي كان محرمًا على الإسرائيليين تناوله. ومن غير الواضح ما هو حجم المشاركة في عبادة الآلهة الباطلة. إذا كانت لغتك تتطلب تحديد الأمر الذي يُدعى إليه الإسرائيلي، فقد تحتاج إلى إضافة بعض المعلومات. ترجمة بديلة: "وسيدعوك لتأكل من ذبيحته" أو "وسيدعوك إلى وليمة لتكريم آلهته"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15 (#8)</w:t>
      </w:r>
      <w:r>
        <w:rPr>
          <w:rtl/>
          <w:cs/>
          <w:lang w:val="ar_AE" w:bidi="ar_AE"/>
        </w:rPr>
      </w:r>
    </w:p>
    <w:p>
      <w:pPr>
        <w:bidi/>
      </w:pPr>
      <w:r>
        <w:rPr>
          <w:rtl/>
          <w:cs/>
          <w:lang w:val="ar_AE" w:bidi="ar_AE"/>
        </w:rPr>
      </w:r>
      <w:r>
        <w:rPr>
          <w:rtl/>
          <w:cs/>
          <w:lang w:val="ar_AE" w:bidi="ar_AE"/>
        </w:rPr>
        <w:t>וְ⁠אָכַלְתָּ֖ מִ⁠זִּבְחֽ⁠וֹ</w:t>
      </w:r>
    </w:p>
    <w:p>
      <w:pPr>
        <w:bidi/>
      </w:pPr>
      <w:r>
        <w:rPr>
          <w:rtl/>
          <w:cs/>
          <w:lang w:val="ar_AE" w:bidi="ar_AE"/>
        </w:rPr>
      </w:r>
      <w:r>
        <w:rPr>
          <w:b/>
          <w:rtl/>
          <w:cs/>
          <w:lang w:val="ar_AE" w:bidi="ar_AE"/>
        </w:rPr>
        <w:t>"وَتَأْكُلُ مِنْ ذَبِيحَتِهِمْ"</w:t>
      </w:r>
    </w:p>
    <w:p>
      <w:pPr>
        <w:bidi/>
      </w:pPr>
      <w:r>
        <w:rPr>
          <w:rtl/>
          <w:cs/>
          <w:lang w:val="ar_AE" w:bidi="ar_AE"/>
        </w:rPr>
      </w:r>
      <w:r>
        <w:rPr>
          <w:rtl/>
          <w:cs/>
          <w:lang w:val="ar_AE" w:bidi="ar_AE"/>
        </w:rPr>
        <w:t xml:space="preserve">الجزء الأول من الخطية التي يحذر منها الرب (يهوه) في هذه الآية والآية التالية هو </w:t>
      </w:r>
      <w:r>
        <w:rPr>
          <w:b/>
          <w:rtl/>
          <w:cs/>
          <w:lang w:val="ar_AE" w:bidi="ar_AE"/>
        </w:rPr>
        <w:t>الأكل من ذبيحته</w:t>
      </w:r>
      <w:r>
        <w:rPr>
          <w:rtl/>
          <w:cs/>
          <w:lang w:val="ar_AE" w:bidi="ar_AE"/>
        </w:rPr>
        <w:t xml:space="preserve">. وهذه العبارة هي نتيجة العصيان فيمَا يتعلق بقطع </w:t>
      </w:r>
      <w:r>
        <w:rPr>
          <w:b/>
          <w:rtl/>
          <w:cs/>
          <w:lang w:val="ar_AE" w:bidi="ar_AE"/>
        </w:rPr>
        <w:t>العهد</w:t>
      </w:r>
      <w:r>
        <w:rPr>
          <w:rtl/>
          <w:cs/>
          <w:lang w:val="ar_AE" w:bidi="ar_AE"/>
        </w:rPr>
        <w:t xml:space="preserve"> والاستنتاج المنطقي لسلسلة الأحداث الافتراضية التي يقدمها الرب قبل ذلك. ترجمة بديلة: "وبذلك، ستأكل من ذبيحته" أو "ثم ستأكل من ذبيحته"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15 (#9)</w:t>
      </w:r>
      <w:r>
        <w:rPr>
          <w:rtl/>
          <w:cs/>
          <w:lang w:val="ar_AE" w:bidi="ar_AE"/>
        </w:rPr>
      </w:r>
    </w:p>
    <w:p>
      <w:pPr>
        <w:bidi/>
      </w:pPr>
      <w:r>
        <w:rPr>
          <w:rtl/>
          <w:cs/>
          <w:lang w:val="ar_AE" w:bidi="ar_AE"/>
        </w:rPr>
      </w:r>
      <w:r>
        <w:rPr>
          <w:rtl/>
          <w:cs/>
          <w:lang w:val="ar_AE" w:bidi="ar_AE"/>
        </w:rPr>
        <w:t>וְ⁠אָכַלְתָּ֖ מִ⁠זִּבְחֽ⁠וֹ</w:t>
      </w:r>
    </w:p>
    <w:p>
      <w:pPr>
        <w:bidi/>
      </w:pPr>
      <w:r>
        <w:rPr>
          <w:rtl/>
          <w:cs/>
          <w:lang w:val="ar_AE" w:bidi="ar_AE"/>
        </w:rPr>
      </w:r>
      <w:r>
        <w:rPr>
          <w:b/>
          <w:rtl/>
          <w:cs/>
          <w:lang w:val="ar_AE" w:bidi="ar_AE"/>
        </w:rPr>
        <w:t>"وَتَأْكُلُ مِنْ ذَبِيحَتِهِمْ"</w:t>
      </w:r>
    </w:p>
    <w:p>
      <w:pPr>
        <w:bidi/>
      </w:pPr>
      <w:r>
        <w:rPr>
          <w:rtl/>
          <w:cs/>
          <w:lang w:val="ar_AE" w:bidi="ar_AE"/>
        </w:rPr>
      </w:r>
      <w:r>
        <w:rPr>
          <w:rtl/>
          <w:cs/>
          <w:lang w:val="ar_AE" w:bidi="ar_AE"/>
        </w:rPr>
        <w:t xml:space="preserve">هنا، عبارة </w:t>
      </w:r>
      <w:r>
        <w:rPr>
          <w:b/>
          <w:rtl/>
          <w:cs/>
          <w:lang w:val="ar_AE" w:bidi="ar_AE"/>
        </w:rPr>
        <w:t>وَتَأْكُلُ مِنْ ذَبِيحَتِهِمْ</w:t>
      </w:r>
      <w:r>
        <w:rPr>
          <w:rtl/>
          <w:cs/>
          <w:lang w:val="ar_AE" w:bidi="ar_AE"/>
        </w:rPr>
        <w:t xml:space="preserve"> قد تمثل أي أو كل أجزاء عبادة آلهة الأمم الأخرى الزائفة. إذا كان ذلك مفيدًا في لغتك، فيمكنك ترجمة المعنى بوضوح. ترجمة بديلة: "وتحتفل لتكريم آلهتهم"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15 (#10)</w:t>
      </w:r>
      <w:r>
        <w:rPr>
          <w:rtl/>
          <w:cs/>
          <w:lang w:val="ar_AE" w:bidi="ar_AE"/>
        </w:rPr>
      </w:r>
    </w:p>
    <w:p>
      <w:pPr>
        <w:bidi/>
      </w:pPr>
      <w:r>
        <w:rPr>
          <w:rtl/>
          <w:cs/>
          <w:lang w:val="ar_AE" w:bidi="ar_AE"/>
        </w:rPr>
      </w:r>
      <w:r>
        <w:rPr>
          <w:rtl/>
          <w:cs/>
          <w:lang w:val="ar_AE" w:bidi="ar_AE"/>
        </w:rPr>
        <w:t>וְ⁠אָכַלְתָּ֖ מִ⁠זִּבְחֽ⁠וֹ</w:t>
      </w:r>
    </w:p>
    <w:p>
      <w:pPr>
        <w:bidi/>
      </w:pPr>
      <w:r>
        <w:rPr>
          <w:rtl/>
          <w:cs/>
          <w:lang w:val="ar_AE" w:bidi="ar_AE"/>
        </w:rPr>
      </w:r>
      <w:r>
        <w:rPr>
          <w:b/>
          <w:rtl/>
          <w:cs/>
          <w:lang w:val="ar_AE" w:bidi="ar_AE"/>
        </w:rPr>
        <w:t>"وَتَأْكُلُ مِنْ ذَبِيحَتِهِمْ"</w:t>
      </w:r>
    </w:p>
    <w:p>
      <w:pPr>
        <w:bidi/>
      </w:pPr>
      <w:r>
        <w:rPr>
          <w:rtl/>
          <w:cs/>
          <w:lang w:val="ar_AE" w:bidi="ar_AE"/>
        </w:rPr>
      </w:r>
      <w:r>
        <w:rPr>
          <w:rtl/>
          <w:cs/>
          <w:lang w:val="ar_AE" w:bidi="ar_AE"/>
        </w:rPr>
        <w:t>إذا كان ذلك سيساعد قراءك، فيمكنك التعبير عن نتيجة تناول الطعام الذي يُضحى به لإله آخر بشكل صريح. ترجمة بديلة: "وستأكل بعضًا من ذبيحتهم وتصبح مذنبًا بعبادة آلهتهم" أو "وستبيع نفسك لآلهتهم بتناول بعض من ذبيحتهم"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 تستمر في هذه الآية سلسلة الأفعال الافتراضية، التي كل منها مع نتيجته المنطقية. استمر في ترجمة النقلات بين الجمل كما قررت في الآيات السابقة.</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16 (#2)</w:t>
      </w:r>
      <w:r>
        <w:rPr>
          <w:rtl/>
          <w:cs/>
          <w:lang w:val="ar_AE" w:bidi="ar_AE"/>
        </w:rPr>
      </w:r>
    </w:p>
    <w:p>
      <w:pPr>
        <w:bidi/>
      </w:pPr>
      <w:r>
        <w:rPr>
          <w:rtl/>
          <w:cs/>
          <w:lang w:val="ar_AE" w:bidi="ar_AE"/>
        </w:rPr>
      </w:r>
      <w:r>
        <w:rPr>
          <w:rtl/>
          <w:cs/>
          <w:lang w:val="ar_AE" w:bidi="ar_AE"/>
        </w:rPr>
        <w:t>וְ⁠זָנ֣וּ בְנֹתָ֗י⁠ו אַחֲרֵי֙ אֱלֹ֣הֵי⁠הֶ֔ן</w:t>
      </w:r>
    </w:p>
    <w:p>
      <w:pPr>
        <w:bidi/>
      </w:pPr>
      <w:r>
        <w:rPr>
          <w:rtl/>
          <w:cs/>
          <w:lang w:val="ar_AE" w:bidi="ar_AE"/>
        </w:rPr>
      </w:r>
      <w:r>
        <w:rPr>
          <w:b/>
          <w:rtl/>
          <w:cs/>
          <w:lang w:val="ar_AE" w:bidi="ar_AE"/>
        </w:rPr>
        <w:t>"فَتَزْنِي بَنَاتُهُمْ وَرَاءَ آلِهَتِهِنَّ"</w:t>
      </w:r>
    </w:p>
    <w:p>
      <w:pPr>
        <w:bidi/>
      </w:pPr>
      <w:r>
        <w:rPr>
          <w:rtl/>
          <w:cs/>
          <w:lang w:val="ar_AE" w:bidi="ar_AE"/>
        </w:rPr>
      </w:r>
      <w:r>
        <w:rPr>
          <w:rtl/>
          <w:cs/>
          <w:lang w:val="ar_AE" w:bidi="ar_AE"/>
        </w:rPr>
        <w:t>في هذه الاستعارة، يتحدث الرب عن الناس الذين يعبدون آلهة أخرى كما لو كانوا عاهرات يذهبن إلى رجال آخرين. وتُستخدم هذه الاستعارة غالبًا فيمَا يتعلق بخيانة بني إسرائيل. ولكن الاستعارة ليست واضحة تمامًا مع الأمم الأخرى لأنه في حين أن الرب هو الإله الحقيقي الوحيد، إلا أنه ليس في عهد خاص مع الأمم الأخرى كإله لهم. ومع ذلك، ونظرًا لأن العبادة لا تزل تتبع الآلهة الكاذبة بشكل غير نقي، لذا تُستخدم الاستعارة هنا. وهذه استعارة كتابية مهمة يجب الحفاظ عليها في الترجمة إذا كان ذلك ممكنًا. انظر كيف ترجمتها في الآية السابقة. ترجمة بديلة: "وبناتهم يعبدن آلهتهم" أو "وبناتهم يعبدن آلهتهم مثل العاهرات اللواتي يذهبن إلى رجال 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16 (#3)</w:t>
      </w:r>
      <w:r>
        <w:rPr>
          <w:rtl/>
          <w:cs/>
          <w:lang w:val="ar_AE" w:bidi="ar_AE"/>
        </w:rPr>
      </w:r>
    </w:p>
    <w:p>
      <w:pPr>
        <w:bidi/>
      </w:pPr>
      <w:r>
        <w:rPr>
          <w:rtl/>
          <w:cs/>
          <w:lang w:val="ar_AE" w:bidi="ar_AE"/>
        </w:rPr>
      </w:r>
      <w:r>
        <w:rPr>
          <w:rtl/>
          <w:cs/>
          <w:lang w:val="ar_AE" w:bidi="ar_AE"/>
        </w:rPr>
        <w:t>וְ⁠הִזְנוּ֙ אֶת־בָּנֶ֔י⁠ךָ אַחֲרֵ֖י אֱלֹהֵי⁠הֶֽן</w:t>
      </w:r>
    </w:p>
    <w:p>
      <w:pPr>
        <w:bidi/>
      </w:pPr>
      <w:r>
        <w:rPr>
          <w:rtl/>
          <w:cs/>
          <w:lang w:val="ar_AE" w:bidi="ar_AE"/>
        </w:rPr>
      </w:r>
      <w:r>
        <w:rPr>
          <w:b/>
          <w:rtl/>
          <w:cs/>
          <w:lang w:val="ar_AE" w:bidi="ar_AE"/>
        </w:rPr>
        <w:t>"وَيَجْعَلْنَ بَنِيكَ يَزْنُونَ وَرَاءَ آلِهَتِهِنَّ"</w:t>
      </w:r>
    </w:p>
    <w:p>
      <w:pPr>
        <w:bidi/>
      </w:pPr>
      <w:r>
        <w:rPr>
          <w:rtl/>
          <w:cs/>
          <w:lang w:val="ar_AE" w:bidi="ar_AE"/>
        </w:rPr>
      </w:r>
      <w:r>
        <w:rPr>
          <w:rtl/>
          <w:cs/>
          <w:lang w:val="ar_AE" w:bidi="ar_AE"/>
        </w:rPr>
        <w:t>في هذه الاستعارة، يتحدث الرب (يهوه) عن الناس الذين يعبدون آلهة أخرى كما لو كانوا عاهرات يذهبن إلى رجال آخرين. وهذه الاستعارة واضحة هنا لأنها تشير إلى رجال إسرائيل الذين يجب أن يعبدوا الرب (يهوه). وهذه استعارة كتابية مهمة يجب الحفاظ عليها في الترجمة إن أمكن. ترجمة بديلة: "ويجعلن أبناءكم يعبدون آلهتهن" أو "ويجعلن أبناءكم يعبدون آلهتهن مثل العاهرات اللواتي يذهبن إلى رجال 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16 (#4)</w:t>
      </w:r>
      <w:r>
        <w:rPr>
          <w:rtl/>
          <w:cs/>
          <w:lang w:val="ar_AE" w:bidi="ar_AE"/>
        </w:rPr>
      </w:r>
    </w:p>
    <w:p>
      <w:pPr>
        <w:bidi/>
      </w:pPr>
      <w:r>
        <w:rPr>
          <w:rtl/>
          <w:cs/>
          <w:lang w:val="ar_AE" w:bidi="ar_AE"/>
        </w:rPr>
      </w:r>
      <w:r>
        <w:rPr>
          <w:rtl/>
          <w:cs/>
          <w:lang w:val="ar_AE" w:bidi="ar_AE"/>
        </w:rPr>
        <w:t>וְ⁠הִזְנוּ֙ אֶת־בָּנֶ֔י⁠ךָ אַחֲרֵ֖י אֱלֹהֵי⁠הֶֽן</w:t>
      </w:r>
    </w:p>
    <w:p>
      <w:pPr>
        <w:bidi/>
      </w:pPr>
      <w:r>
        <w:rPr>
          <w:rtl/>
          <w:cs/>
          <w:lang w:val="ar_AE" w:bidi="ar_AE"/>
        </w:rPr>
      </w:r>
      <w:r>
        <w:rPr>
          <w:b/>
          <w:rtl/>
          <w:cs/>
          <w:lang w:val="ar_AE" w:bidi="ar_AE"/>
        </w:rPr>
        <w:t>"وَيَجْعَلْنَ بَنِيكَ يَزْنُونَ وَرَاءَ آلِهَتِهِنَّ"</w:t>
      </w:r>
    </w:p>
    <w:p>
      <w:pPr>
        <w:bidi/>
      </w:pPr>
      <w:r>
        <w:rPr>
          <w:rtl/>
          <w:cs/>
          <w:lang w:val="ar_AE" w:bidi="ar_AE"/>
        </w:rPr>
      </w:r>
      <w:r>
        <w:rPr>
          <w:rtl/>
          <w:cs/>
          <w:lang w:val="ar_AE" w:bidi="ar_AE"/>
        </w:rPr>
        <w:t>هذه هي النتيجة الطبيعية للعيش في سلام مع الأمم التي يطردها الله من أمامهم: الارتداد الكامل عن الرب (يهوه) وفقدان الجيل القادم لعمل الشر. وتحديدًا، فتلك نتيجة الزواج المختلط مع الوثنيين، وهو ما حظره الله صراحةً لهذا السبب. إذا كانت لغتك تميز النتيجة النهائية لسلسلة من الأفعال بطريقة معينة، فقد يكون من المناسب استخدامها هنا. ترجمة بديلة: "وفي النهاية، سيتسببون حتى في جعل أبنائكم يزنون وراء آلهتهن"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التحريم هنا يركز على صنع الآلهة. في ترجمتك تيقن من أن التركيز ليس على الطريقة، بل على صنع الآلهة.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17 (#2)</w:t>
      </w:r>
      <w:r>
        <w:rPr>
          <w:rtl/>
          <w:cs/>
          <w:lang w:val="ar_AE" w:bidi="ar_AE"/>
        </w:rPr>
      </w:r>
    </w:p>
    <w:p>
      <w:pPr>
        <w:bidi/>
      </w:pPr>
      <w:r>
        <w:rPr>
          <w:rtl/>
          <w:cs/>
          <w:lang w:val="ar_AE" w:bidi="ar_AE"/>
        </w:rPr>
      </w:r>
      <w:r>
        <w:rPr>
          <w:rtl/>
          <w:cs/>
          <w:lang w:val="ar_AE" w:bidi="ar_AE"/>
        </w:rPr>
        <w:t>מַסֵּכָ֖ה</w:t>
      </w:r>
    </w:p>
    <w:p>
      <w:pPr>
        <w:bidi/>
      </w:pPr>
      <w:r>
        <w:rPr>
          <w:rtl/>
          <w:cs/>
          <w:lang w:val="ar_AE" w:bidi="ar_AE"/>
        </w:rPr>
      </w:r>
      <w:r>
        <w:rPr>
          <w:b/>
          <w:rtl/>
          <w:cs/>
          <w:lang w:val="ar_AE" w:bidi="ar_AE"/>
        </w:rPr>
        <w:t>"مَسْبُوكَةً"</w:t>
      </w:r>
    </w:p>
    <w:p>
      <w:pPr>
        <w:bidi/>
      </w:pPr>
      <w:r>
        <w:rPr>
          <w:rtl/>
          <w:cs/>
          <w:lang w:val="ar_AE" w:bidi="ar_AE"/>
        </w:rPr>
      </w:r>
      <w:r>
        <w:rPr>
          <w:rtl/>
          <w:cs/>
          <w:lang w:val="ar_AE" w:bidi="ar_AE"/>
        </w:rPr>
        <w:t xml:space="preserve">انظر كيف ترجمت كلمة </w:t>
      </w:r>
      <w:r>
        <w:rPr>
          <w:b/>
          <w:rtl/>
          <w:cs/>
          <w:lang w:val="ar_AE" w:bidi="ar_AE"/>
        </w:rPr>
        <w:t>مَسْبُوكَ</w:t>
      </w:r>
      <w:r>
        <w:rPr>
          <w:rtl/>
          <w:cs/>
          <w:lang w:val="ar_AE" w:bidi="ar_AE"/>
        </w:rPr>
        <w:t xml:space="preserve"> في </w:t>
      </w:r>
      <w:r>
        <w:rPr>
          <w:rtl/>
          <w:cs/>
          <w:lang w:val="ar_AE" w:bidi="ar_AE"/>
        </w:rPr>
        <w:t>خروج 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إلى حد كبير الآية في </w:t>
      </w:r>
      <w:r>
        <w:rPr>
          <w:rtl/>
          <w:cs/>
          <w:lang w:val="ar_AE" w:bidi="ar_AE"/>
        </w:rPr>
        <w:t>خروج 23:15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18 (#2)</w:t>
      </w:r>
      <w:r>
        <w:rPr>
          <w:rtl/>
          <w:cs/>
          <w:lang w:val="ar_AE" w:bidi="ar_AE"/>
        </w:rPr>
      </w:r>
    </w:p>
    <w:p>
      <w:pPr>
        <w:bidi/>
      </w:pPr>
      <w:r>
        <w:rPr>
          <w:rtl/>
          <w:cs/>
          <w:lang w:val="ar_AE" w:bidi="ar_AE"/>
        </w:rPr>
      </w:r>
      <w:r>
        <w:rPr>
          <w:rtl/>
          <w:cs/>
          <w:lang w:val="ar_AE" w:bidi="ar_AE"/>
        </w:rPr>
        <w:t>שִׁבְעַ֨ת</w:t>
      </w:r>
    </w:p>
    <w:p>
      <w:pPr>
        <w:bidi/>
      </w:pPr>
      <w:r>
        <w:rPr>
          <w:rtl/>
          <w:cs/>
          <w:lang w:val="ar_AE" w:bidi="ar_AE"/>
        </w:rPr>
      </w:r>
      <w:r>
        <w:rPr>
          <w:b/>
          <w:rtl/>
          <w:cs/>
          <w:lang w:val="ar_AE" w:bidi="ar_AE"/>
        </w:rPr>
        <w:t>"سبعة"</w:t>
      </w:r>
    </w:p>
    <w:p>
      <w:pPr>
        <w:bidi/>
      </w:pPr>
      <w:r>
        <w:rPr>
          <w:rtl/>
          <w:cs/>
          <w:lang w:val="ar_AE" w:bidi="ar_AE"/>
        </w:rPr>
      </w:r>
      <w:r>
        <w:rPr>
          <w:rtl/>
          <w:cs/>
          <w:lang w:val="ar_AE" w:bidi="ar_AE"/>
        </w:rPr>
        <w:t>ترجمة بديلة: "7"</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18 (#3)</w:t>
      </w:r>
      <w:r>
        <w:rPr>
          <w:rtl/>
          <w:cs/>
          <w:lang w:val="ar_AE" w:bidi="ar_AE"/>
        </w:rPr>
      </w:r>
    </w:p>
    <w:p>
      <w:pPr>
        <w:bidi/>
      </w:pPr>
      <w:r>
        <w:rPr>
          <w:rtl/>
          <w:cs/>
          <w:lang w:val="ar_AE" w:bidi="ar_AE"/>
        </w:rPr>
      </w:r>
      <w:r>
        <w:rPr>
          <w:rtl/>
          <w:cs/>
          <w:lang w:val="ar_AE" w:bidi="ar_AE"/>
        </w:rPr>
        <w:t>הָ⁠אָבִ֑יב &amp; הָֽ⁠אָבִ֔יב</w:t>
      </w:r>
    </w:p>
    <w:p>
      <w:pPr>
        <w:bidi/>
      </w:pPr>
      <w:r>
        <w:rPr>
          <w:rtl/>
          <w:cs/>
          <w:lang w:val="ar_AE" w:bidi="ar_AE"/>
        </w:rPr>
      </w:r>
      <w:r>
        <w:rPr>
          <w:b/>
          <w:rtl/>
          <w:cs/>
          <w:lang w:val="ar_AE" w:bidi="ar_AE"/>
        </w:rPr>
        <w:t>"شَهْرِ أَبِيبَ،"</w:t>
      </w:r>
      <w:r>
        <w:rPr>
          <w:rtl/>
          <w:cs/>
          <w:lang w:val="ar_AE" w:bidi="ar_AE"/>
        </w:rPr>
        <w:t xml:space="preserve"> - </w:t>
      </w:r>
      <w:r>
        <w:rPr>
          <w:b/>
          <w:rtl/>
          <w:cs/>
          <w:lang w:val="ar_AE" w:bidi="ar_AE"/>
        </w:rPr>
        <w:t>"شَهْرِ أَبِيبَ"</w:t>
      </w:r>
    </w:p>
    <w:p>
      <w:pPr>
        <w:bidi/>
      </w:pPr>
      <w:r>
        <w:rPr>
          <w:rtl/>
          <w:cs/>
          <w:lang w:val="ar_AE" w:bidi="ar_AE"/>
        </w:rPr>
      </w:r>
      <w:r>
        <w:rPr>
          <w:rtl/>
          <w:cs/>
          <w:lang w:val="ar_AE" w:bidi="ar_AE"/>
        </w:rPr>
        <w:t xml:space="preserve">هذا هو اسم الشهر الأول من التقويم العبري. ويكون </w:t>
      </w:r>
      <w:r>
        <w:rPr>
          <w:b/>
          <w:rtl/>
          <w:cs/>
          <w:lang w:val="ar_AE" w:bidi="ar_AE"/>
        </w:rPr>
        <w:t>شَهْرِ أَبِيبَ</w:t>
      </w:r>
      <w:r>
        <w:rPr>
          <w:rtl/>
          <w:cs/>
          <w:lang w:val="ar_AE" w:bidi="ar_AE"/>
        </w:rPr>
        <w:t xml:space="preserve"> بين الجزء الأخير من مارس والجزء الأول من أبريل في التقويمات الغربية. انظر كيف ترجمت </w:t>
      </w:r>
      <w:r>
        <w:rPr>
          <w:b/>
          <w:rtl/>
          <w:cs/>
          <w:lang w:val="ar_AE" w:bidi="ar_AE"/>
        </w:rPr>
        <w:t xml:space="preserve">شَهْرِ أَبِيبَ </w:t>
      </w:r>
      <w:r>
        <w:rPr>
          <w:rtl/>
          <w:cs/>
          <w:lang w:val="ar_AE" w:bidi="ar_AE"/>
        </w:rPr>
        <w:t xml:space="preserve">في </w:t>
      </w:r>
      <w:r>
        <w:rPr>
          <w:rtl/>
          <w:cs/>
          <w:lang w:val="ar_AE" w:bidi="ar_AE"/>
        </w:rPr>
        <w:t>خروج 13:4</w:t>
      </w:r>
      <w:r>
        <w:rPr>
          <w:rtl/>
          <w:cs/>
          <w:lang w:val="ar_AE" w:bidi="ar_AE"/>
        </w:rPr>
        <w:t>. ويمكنك تحويل اليوم والشهر العبري إلى تاريخ تقريبي على التقويم الذي تستخدمه ثقافتك. ومع ذلك، فقد استخدم اليهود تقويمًا قمريًا، لذا إذا كنت تستخدم تقويمًا شمسيًا، فسيكون التاريخ مختلفًا كل عام ولن تكون الترجمة دقيقة تمامًا. لذا قد ترغب فقط في إعطاء رقم اليوم واسم الشهر في التقويم العبري، وتذكر ما هو الوقت التقريبي من السنة على تقويمك في حاشية.</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w:t>
      </w:r>
      <w:r>
        <w:rPr>
          <w:rtl/>
          <w:cs/>
          <w:lang w:val="ar_AE" w:bidi="ar_AE"/>
        </w:rPr>
        <w:t>خروج 13:12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13:13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20 (#2)</w:t>
      </w:r>
      <w:r>
        <w:rPr>
          <w:rtl/>
          <w:cs/>
          <w:lang w:val="ar_AE" w:bidi="ar_AE"/>
        </w:rPr>
      </w:r>
    </w:p>
    <w:p>
      <w:pPr>
        <w:bidi/>
      </w:pPr>
      <w:r>
        <w:rPr>
          <w:rtl/>
          <w:cs/>
          <w:lang w:val="ar_AE" w:bidi="ar_AE"/>
        </w:rPr>
      </w:r>
      <w:r>
        <w:rPr>
          <w:rtl/>
          <w:cs/>
          <w:lang w:val="ar_AE" w:bidi="ar_AE"/>
        </w:rPr>
        <w:t>בְ⁠שֶׂ֔ה &amp; וַ⁠עֲרַפְתּ֑⁠וֹ</w:t>
      </w:r>
    </w:p>
    <w:p>
      <w:pPr>
        <w:bidi/>
      </w:pPr>
      <w:r>
        <w:rPr>
          <w:rtl/>
          <w:cs/>
          <w:lang w:val="ar_AE" w:bidi="ar_AE"/>
        </w:rPr>
      </w:r>
      <w:r>
        <w:rPr>
          <w:b/>
          <w:rtl/>
          <w:cs/>
          <w:lang w:val="ar_AE" w:bidi="ar_AE"/>
        </w:rPr>
        <w:t>"بِشَاةٍ."</w:t>
      </w:r>
      <w:r>
        <w:rPr>
          <w:rtl/>
          <w:cs/>
          <w:lang w:val="ar_AE" w:bidi="ar_AE"/>
        </w:rPr>
        <w:t xml:space="preserve"> - </w:t>
      </w:r>
      <w:r>
        <w:rPr>
          <w:b/>
          <w:rtl/>
          <w:cs/>
          <w:lang w:val="ar_AE" w:bidi="ar_AE"/>
        </w:rPr>
        <w:t>"وَإِنْ لَمْ تَفْدِهِ تَكْسِرُ عُنُقَهُ"</w:t>
      </w:r>
    </w:p>
    <w:p>
      <w:pPr>
        <w:bidi/>
      </w:pPr>
      <w:r>
        <w:rPr>
          <w:rtl/>
          <w:cs/>
          <w:lang w:val="ar_AE" w:bidi="ar_AE"/>
        </w:rPr>
      </w:r>
      <w:r>
        <w:rPr>
          <w:rtl/>
          <w:cs/>
          <w:lang w:val="ar_AE" w:bidi="ar_AE"/>
        </w:rPr>
        <w:t xml:space="preserve">إذا كان ذلك سيفيد قراءك، فيمكنك أن توضح صراحة أنه إما </w:t>
      </w:r>
      <w:r>
        <w:rPr>
          <w:b/>
          <w:rtl/>
          <w:cs/>
          <w:lang w:val="ar_AE" w:bidi="ar_AE"/>
        </w:rPr>
        <w:t>الخروف</w:t>
      </w:r>
      <w:r>
        <w:rPr>
          <w:rtl/>
          <w:cs/>
          <w:lang w:val="ar_AE" w:bidi="ar_AE"/>
        </w:rPr>
        <w:t xml:space="preserve"> أو </w:t>
      </w:r>
      <w:r>
        <w:rPr>
          <w:b/>
          <w:rtl/>
          <w:cs/>
          <w:lang w:val="ar_AE" w:bidi="ar_AE"/>
        </w:rPr>
        <w:t>الحمار</w:t>
      </w:r>
      <w:r>
        <w:rPr>
          <w:rtl/>
          <w:cs/>
          <w:lang w:val="ar_AE" w:bidi="ar_AE"/>
        </w:rPr>
        <w:t xml:space="preserve"> يجب أن يُقتل، كما هو الحال في الترجمة الإنجليزية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20 (#3)</w:t>
      </w:r>
      <w:r>
        <w:rPr>
          <w:rtl/>
          <w:cs/>
          <w:lang w:val="ar_AE" w:bidi="ar_AE"/>
        </w:rPr>
      </w:r>
    </w:p>
    <w:p>
      <w:pPr>
        <w:bidi/>
      </w:pPr>
      <w:r>
        <w:rPr>
          <w:rtl/>
          <w:cs/>
          <w:lang w:val="ar_AE" w:bidi="ar_AE"/>
        </w:rPr>
      </w:r>
      <w:r>
        <w:rPr>
          <w:rtl/>
          <w:cs/>
          <w:lang w:val="ar_AE" w:bidi="ar_AE"/>
        </w:rPr>
        <w:t>לֹ֥א תִפְדֶּ֖ה</w:t>
      </w:r>
    </w:p>
    <w:p>
      <w:pPr>
        <w:bidi/>
      </w:pPr>
      <w:r>
        <w:rPr>
          <w:rtl/>
          <w:cs/>
          <w:lang w:val="ar_AE" w:bidi="ar_AE"/>
        </w:rPr>
      </w:r>
      <w:r>
        <w:rPr>
          <w:b/>
          <w:rtl/>
          <w:cs/>
          <w:lang w:val="ar_AE" w:bidi="ar_AE"/>
        </w:rPr>
        <w:t>"وَإِنْ لَمْ تَفْدِهِ"</w:t>
      </w:r>
    </w:p>
    <w:p>
      <w:pPr>
        <w:bidi/>
      </w:pPr>
      <w:r>
        <w:rPr>
          <w:rtl/>
          <w:cs/>
          <w:lang w:val="ar_AE" w:bidi="ar_AE"/>
        </w:rPr>
      </w:r>
      <w:r>
        <w:rPr>
          <w:rtl/>
          <w:cs/>
          <w:lang w:val="ar_AE" w:bidi="ar_AE"/>
        </w:rPr>
        <w:t>ترجمة بديلة: "إن كنت لا تفدي الحمار"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20 (#4)</w:t>
      </w:r>
      <w:r>
        <w:rPr>
          <w:rtl/>
          <w:cs/>
          <w:lang w:val="ar_AE" w:bidi="ar_AE"/>
        </w:rPr>
      </w:r>
    </w:p>
    <w:p>
      <w:pPr>
        <w:bidi/>
      </w:pPr>
      <w:r>
        <w:rPr>
          <w:rtl/>
          <w:cs/>
          <w:lang w:val="ar_AE" w:bidi="ar_AE"/>
        </w:rPr>
      </w:r>
      <w:r>
        <w:rPr>
          <w:rtl/>
          <w:cs/>
          <w:lang w:val="ar_AE" w:bidi="ar_AE"/>
        </w:rPr>
        <w:t>כֹּ֣ל בְּכ֤וֹר בָּנֶ֨י⁠ךָ֙ תִּפְדֶּ֔ה</w:t>
      </w:r>
    </w:p>
    <w:p>
      <w:pPr>
        <w:bidi/>
      </w:pPr>
      <w:r>
        <w:rPr>
          <w:rtl/>
          <w:cs/>
          <w:lang w:val="ar_AE" w:bidi="ar_AE"/>
        </w:rPr>
      </w:r>
      <w:r>
        <w:rPr>
          <w:b/>
          <w:rtl/>
          <w:cs/>
          <w:lang w:val="ar_AE" w:bidi="ar_AE"/>
        </w:rPr>
        <w:t>"كُلُّ بِكْرٍ مِنْ بَنِيكَ تَفْدِيهِ"</w:t>
      </w:r>
    </w:p>
    <w:p>
      <w:pPr>
        <w:bidi/>
      </w:pPr>
      <w:r>
        <w:rPr>
          <w:rtl/>
          <w:cs/>
          <w:lang w:val="ar_AE" w:bidi="ar_AE"/>
        </w:rPr>
      </w:r>
      <w:r>
        <w:rPr>
          <w:rtl/>
          <w:cs/>
          <w:lang w:val="ar_AE" w:bidi="ar_AE"/>
        </w:rPr>
        <w:t>كان كل بكر من الأبناء وكل بكر من الحمير ملكًا للرب، لكن الرب لم يكن يريد أن يُضحَى بهم له. بدلًا من ذلك، كان على بني إسرائيل أن يضحوا بحمل بدلًا منهم. وهذا مَكَّن بني إسرائيل من فداء واسترداد الحمير والأبناء من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20 (#5)</w:t>
      </w:r>
      <w:r>
        <w:rPr>
          <w:rtl/>
          <w:cs/>
          <w:lang w:val="ar_AE" w:bidi="ar_AE"/>
        </w:rPr>
      </w:r>
    </w:p>
    <w:p>
      <w:pPr>
        <w:bidi/>
      </w:pPr>
      <w:r>
        <w:rPr>
          <w:rtl/>
          <w:cs/>
          <w:lang w:val="ar_AE" w:bidi="ar_AE"/>
        </w:rPr>
      </w:r>
      <w:r>
        <w:rPr>
          <w:rtl/>
          <w:cs/>
          <w:lang w:val="ar_AE" w:bidi="ar_AE"/>
        </w:rPr>
        <w:t>וְ⁠לֹֽא־יֵרָא֥וּ פָנַ֖⁠י רֵיקָֽם</w:t>
      </w:r>
    </w:p>
    <w:p>
      <w:pPr>
        <w:bidi/>
      </w:pPr>
      <w:r>
        <w:rPr>
          <w:rtl/>
          <w:cs/>
          <w:lang w:val="ar_AE" w:bidi="ar_AE"/>
        </w:rPr>
      </w:r>
      <w:r>
        <w:rPr>
          <w:b/>
          <w:rtl/>
          <w:cs/>
          <w:lang w:val="ar_AE" w:bidi="ar_AE"/>
        </w:rPr>
        <w:t>"وَلاَ يَظْهَرُوا أَمَامِي فَارِغِينَ"</w:t>
      </w:r>
    </w:p>
    <w:p>
      <w:pPr>
        <w:bidi/>
      </w:pPr>
      <w:r>
        <w:rPr>
          <w:rtl/>
          <w:cs/>
          <w:lang w:val="ar_AE" w:bidi="ar_AE"/>
        </w:rPr>
      </w:r>
      <w:r>
        <w:rPr>
          <w:rtl/>
          <w:cs/>
          <w:lang w:val="ar_AE" w:bidi="ar_AE"/>
        </w:rPr>
        <w:t xml:space="preserve">هنا يتم استخدام صيغة مخففة للتأكيد على أن بني إسرائيل يجب أن يقدموا تقدمة مناسبة للرب (يهوه). وهذا الجزء من الآية مطابق لنهاية </w:t>
      </w:r>
      <w:r>
        <w:rPr>
          <w:rtl/>
          <w:cs/>
          <w:lang w:val="ar_AE" w:bidi="ar_AE"/>
        </w:rPr>
        <w:t>خروج 23:15</w:t>
      </w:r>
      <w:r>
        <w:rPr>
          <w:rtl/>
          <w:cs/>
          <w:lang w:val="ar_AE" w:bidi="ar_AE"/>
        </w:rPr>
        <w:t>. إذا كان هذا النفي المزدوج سيُساء فهمه في لغتك، فيمكنك ترجمته في صورة جملة خبرية مُثبتة. ترجمة بديلة: "لا تأتوا إليّ دون تقدمة مناسبة" أو "قدموا تقدمة لي دائمًا"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هذا الأمر مشابه لذلك الموجود في </w:t>
      </w:r>
      <w:r>
        <w:rPr>
          <w:rtl/>
          <w:cs/>
          <w:lang w:val="ar_AE" w:bidi="ar_AE"/>
        </w:rPr>
        <w:t>خروج 20:9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21 (#2)</w:t>
      </w:r>
      <w:r>
        <w:rPr>
          <w:rtl/>
          <w:cs/>
          <w:lang w:val="ar_AE" w:bidi="ar_AE"/>
        </w:rPr>
      </w:r>
    </w:p>
    <w:p>
      <w:pPr>
        <w:bidi/>
      </w:pPr>
      <w:r>
        <w:rPr>
          <w:rtl/>
          <w:cs/>
          <w:lang w:val="ar_AE" w:bidi="ar_AE"/>
        </w:rPr>
      </w:r>
      <w:r>
        <w:rPr>
          <w:rtl/>
          <w:cs/>
          <w:lang w:val="ar_AE" w:bidi="ar_AE"/>
        </w:rPr>
        <w:t>וּ⁠בַ⁠יּ֥וֹם הַ⁠שְּׁבִיעִ֖י</w:t>
      </w:r>
    </w:p>
    <w:p>
      <w:pPr>
        <w:bidi/>
      </w:pPr>
      <w:r>
        <w:rPr>
          <w:rtl/>
          <w:cs/>
          <w:lang w:val="ar_AE" w:bidi="ar_AE"/>
        </w:rPr>
      </w:r>
      <w:r>
        <w:rPr>
          <w:b/>
          <w:rtl/>
          <w:cs/>
          <w:lang w:val="ar_AE" w:bidi="ar_AE"/>
        </w:rPr>
        <w:t>"وَأَمَّا الْيَوْمُ السَّابِعُ"</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"ولكن في اليوم سبعة"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21 (#3)</w:t>
      </w:r>
      <w:r>
        <w:rPr>
          <w:rtl/>
          <w:cs/>
          <w:lang w:val="ar_AE" w:bidi="ar_AE"/>
        </w:rPr>
      </w:r>
    </w:p>
    <w:p>
      <w:pPr>
        <w:bidi/>
      </w:pPr>
      <w:r>
        <w:rPr>
          <w:rtl/>
          <w:cs/>
          <w:lang w:val="ar_AE" w:bidi="ar_AE"/>
        </w:rPr>
      </w:r>
      <w:r>
        <w:rPr>
          <w:rtl/>
          <w:cs/>
          <w:lang w:val="ar_AE" w:bidi="ar_AE"/>
        </w:rPr>
        <w:t>בֶּ⁠חָרִ֥ישׁ וּ⁠בַ⁠קָּצִ֖יר</w:t>
      </w:r>
    </w:p>
    <w:p>
      <w:pPr>
        <w:bidi/>
      </w:pPr>
      <w:r>
        <w:rPr>
          <w:rtl/>
          <w:cs/>
          <w:lang w:val="ar_AE" w:bidi="ar_AE"/>
        </w:rPr>
      </w:r>
      <w:r>
        <w:rPr>
          <w:b/>
          <w:rtl/>
          <w:cs/>
          <w:lang w:val="ar_AE" w:bidi="ar_AE"/>
        </w:rPr>
        <w:t>"فِي الْفَلاَحَةِ وَفِي الْحَصَادِ تَسْتَرِيحُ"</w:t>
      </w:r>
    </w:p>
    <w:p>
      <w:pPr>
        <w:bidi/>
      </w:pPr>
      <w:r>
        <w:rPr>
          <w:rtl/>
          <w:cs/>
          <w:lang w:val="ar_AE" w:bidi="ar_AE"/>
        </w:rPr>
      </w:r>
      <w:r>
        <w:rPr>
          <w:rtl/>
          <w:cs/>
          <w:lang w:val="ar_AE" w:bidi="ar_AE"/>
        </w:rPr>
        <w:t>ترجمة بديلة: "حتى عندما تُجَهِّز التربة أو تجمع المحاصيل"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w:t>
      </w:r>
      <w:r>
        <w:rPr>
          <w:rtl/>
          <w:cs/>
          <w:lang w:val="ar_AE" w:bidi="ar_AE"/>
        </w:rPr>
        <w:t>خروج 23:16</w:t>
      </w:r>
      <w:r>
        <w:rPr>
          <w:rtl/>
          <w:cs/>
          <w:lang w:val="ar_AE" w:bidi="ar_AE"/>
        </w:rPr>
        <w:t xml:space="preserve">، ومع ذلك يُسمى العيد الأول هنا </w:t>
      </w:r>
      <w:r>
        <w:rPr>
          <w:b/>
          <w:rtl/>
          <w:cs/>
          <w:lang w:val="ar_AE" w:bidi="ar_AE"/>
        </w:rPr>
        <w:t>عيد الأسابيع</w:t>
      </w:r>
      <w:r>
        <w:rPr>
          <w:rtl/>
          <w:cs/>
          <w:lang w:val="ar_AE" w:bidi="ar_AE"/>
        </w:rPr>
        <w:t xml:space="preserve"> و"عيد الحصاد" في 23:16.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22 (#2)</w:t>
      </w:r>
      <w:r>
        <w:rPr>
          <w:rtl/>
          <w:cs/>
          <w:lang w:val="ar_AE" w:bidi="ar_AE"/>
        </w:rPr>
      </w:r>
    </w:p>
    <w:p>
      <w:pPr>
        <w:bidi/>
      </w:pPr>
      <w:r>
        <w:rPr>
          <w:rtl/>
          <w:cs/>
          <w:lang w:val="ar_AE" w:bidi="ar_AE"/>
        </w:rPr>
      </w:r>
      <w:r>
        <w:rPr>
          <w:rtl/>
          <w:cs/>
          <w:lang w:val="ar_AE" w:bidi="ar_AE"/>
        </w:rPr>
        <w:t>וְ⁠חַג֙ הָֽ⁠אָסִ֔יף</w:t>
      </w:r>
    </w:p>
    <w:p>
      <w:pPr>
        <w:bidi/>
      </w:pPr>
      <w:r>
        <w:rPr>
          <w:rtl/>
          <w:cs/>
          <w:lang w:val="ar_AE" w:bidi="ar_AE"/>
        </w:rPr>
      </w:r>
      <w:r>
        <w:rPr>
          <w:b/>
          <w:rtl/>
          <w:cs/>
          <w:lang w:val="ar_AE" w:bidi="ar_AE"/>
        </w:rPr>
        <w:t>"وَعِيدَ الْجَمْعِ"</w:t>
      </w:r>
    </w:p>
    <w:p>
      <w:pPr>
        <w:bidi/>
      </w:pPr>
      <w:r>
        <w:rPr>
          <w:rtl/>
          <w:cs/>
          <w:lang w:val="ar_AE" w:bidi="ar_AE"/>
        </w:rPr>
      </w:r>
      <w:r>
        <w:rPr>
          <w:rtl/>
          <w:cs/>
          <w:lang w:val="ar_AE" w:bidi="ar_AE"/>
        </w:rPr>
        <w:t xml:space="preserve">هذا العيد هو احتفال بالحصاد النهائي لجميع المحاصيل للسنة. وكان هذا العيد يُعرف أيضًا بعيد المظال أو عيد العُرش. وقد جاءت الفكرة من ممارسة المزارعين العيش في أكواخ (عُرش) مؤقتة، أو بيوت خشبية، في الحقول لحراسة المحصول في أثناء نضوجه. انظر تثنية 16:13. انظر كيف ترجمت هذا في </w:t>
      </w:r>
      <w:r>
        <w:rPr>
          <w:rtl/>
          <w:cs/>
          <w:lang w:val="ar_AE" w:bidi="ar_AE"/>
        </w:rPr>
        <w:t>خروج 23:16</w:t>
      </w:r>
      <w:r>
        <w:rPr>
          <w:rtl/>
          <w:cs/>
          <w:lang w:val="ar_AE" w:bidi="ar_AE"/>
        </w:rPr>
        <w:t>. ترجمة بديلة: "عيد التجميع"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22 (#3)</w:t>
      </w:r>
      <w:r>
        <w:rPr>
          <w:rtl/>
          <w:cs/>
          <w:lang w:val="ar_AE" w:bidi="ar_AE"/>
        </w:rPr>
      </w:r>
    </w:p>
    <w:p>
      <w:pPr>
        <w:bidi/>
      </w:pPr>
      <w:r>
        <w:rPr>
          <w:rtl/>
          <w:cs/>
          <w:lang w:val="ar_AE" w:bidi="ar_AE"/>
        </w:rPr>
      </w:r>
      <w:r>
        <w:rPr>
          <w:rtl/>
          <w:cs/>
          <w:lang w:val="ar_AE" w:bidi="ar_AE"/>
        </w:rPr>
        <w:t>תְּקוּפַ֖ת הַ⁠שָּׁנָֽה</w:t>
      </w:r>
    </w:p>
    <w:p>
      <w:pPr>
        <w:bidi/>
      </w:pPr>
      <w:r>
        <w:rPr>
          <w:rtl/>
          <w:cs/>
          <w:lang w:val="ar_AE" w:bidi="ar_AE"/>
        </w:rPr>
      </w:r>
      <w:r>
        <w:rPr>
          <w:b/>
          <w:rtl/>
          <w:cs/>
          <w:lang w:val="ar_AE" w:bidi="ar_AE"/>
        </w:rPr>
        <w:t>"فِي آخِرِ السَّنَةِ"</w:t>
      </w:r>
    </w:p>
    <w:p>
      <w:pPr>
        <w:bidi/>
      </w:pPr>
      <w:r>
        <w:rPr>
          <w:rtl/>
          <w:cs/>
          <w:lang w:val="ar_AE" w:bidi="ar_AE"/>
        </w:rPr>
      </w:r>
      <w:r>
        <w:rPr>
          <w:rtl/>
          <w:cs/>
          <w:lang w:val="ar_AE" w:bidi="ar_AE"/>
        </w:rPr>
        <w:t xml:space="preserve">مثل "نهاية السنة" في </w:t>
      </w:r>
      <w:r>
        <w:rPr>
          <w:rtl/>
          <w:cs/>
          <w:lang w:val="ar_AE" w:bidi="ar_AE"/>
        </w:rPr>
        <w:t>خروج 23:16</w:t>
      </w:r>
      <w:r>
        <w:rPr>
          <w:rtl/>
          <w:cs/>
          <w:lang w:val="ar_AE" w:bidi="ar_AE"/>
        </w:rPr>
        <w:t>، يشير هذا إلى نهاية السنة. وهنا، تُصوَّر السنة كشيء يمكن أن يدور ليرحل. وهذا، عند التفكير في الكوكب، دقيق للغاية من الناحية الفلكية.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باستثناء التعبير </w:t>
      </w:r>
      <w:r>
        <w:rPr>
          <w:b/>
          <w:rtl/>
          <w:cs/>
          <w:lang w:val="ar_AE" w:bidi="ar_AE"/>
        </w:rPr>
        <w:t>إله إسرائيل</w:t>
      </w:r>
      <w:r>
        <w:rPr>
          <w:rtl/>
          <w:cs/>
          <w:lang w:val="ar_AE" w:bidi="ar_AE"/>
        </w:rPr>
        <w:t xml:space="preserve">، هذه الآية مطابقة للآية في </w:t>
      </w:r>
      <w:r>
        <w:rPr>
          <w:rtl/>
          <w:cs/>
          <w:lang w:val="ar_AE" w:bidi="ar_AE"/>
        </w:rPr>
        <w:t>خروج 23:17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23 (#2)</w:t>
      </w:r>
      <w:r>
        <w:rPr>
          <w:rtl/>
          <w:cs/>
          <w:lang w:val="ar_AE" w:bidi="ar_AE"/>
        </w:rPr>
      </w:r>
    </w:p>
    <w:p>
      <w:pPr>
        <w:bidi/>
      </w:pPr>
      <w:r>
        <w:rPr>
          <w:rtl/>
          <w:cs/>
          <w:lang w:val="ar_AE" w:bidi="ar_AE"/>
        </w:rPr>
      </w:r>
      <w:r>
        <w:rPr>
          <w:rtl/>
          <w:cs/>
          <w:lang w:val="ar_AE" w:bidi="ar_AE"/>
        </w:rPr>
        <w:t>יֵרָאֶה֙ &amp; אֶת־פְּנֵ֛י הָֽ⁠אָדֹ֥ן</w:t>
      </w:r>
    </w:p>
    <w:p>
      <w:pPr>
        <w:bidi/>
      </w:pPr>
      <w:r>
        <w:rPr>
          <w:rtl/>
          <w:cs/>
          <w:lang w:val="ar_AE" w:bidi="ar_AE"/>
        </w:rPr>
      </w:r>
      <w:r>
        <w:rPr>
          <w:b/>
          <w:rtl/>
          <w:cs/>
          <w:lang w:val="ar_AE" w:bidi="ar_AE"/>
        </w:rPr>
        <w:t>"يَظْهَرُ جَمِيعُ ذُكُورِكَ أَمَامَ (وجه) السَّيِّدِ الرَّبِّ"</w:t>
      </w:r>
    </w:p>
    <w:p>
      <w:pPr>
        <w:bidi/>
      </w:pPr>
      <w:r>
        <w:rPr>
          <w:rtl/>
          <w:cs/>
          <w:lang w:val="ar_AE" w:bidi="ar_AE"/>
        </w:rPr>
      </w:r>
      <w:r>
        <w:rPr>
          <w:rtl/>
          <w:cs/>
          <w:lang w:val="ar_AE" w:bidi="ar_AE"/>
        </w:rPr>
        <w:t xml:space="preserve">هنا </w:t>
      </w:r>
      <w:r>
        <w:rPr>
          <w:b/>
          <w:rtl/>
          <w:cs/>
          <w:lang w:val="ar_AE" w:bidi="ar_AE"/>
        </w:rPr>
        <w:t>الظهور أمام وجه الرب يهوه</w:t>
      </w:r>
      <w:r>
        <w:rPr>
          <w:rtl/>
          <w:cs/>
          <w:lang w:val="ar_AE" w:bidi="ar_AE"/>
        </w:rPr>
        <w:t xml:space="preserve"> يعني التجمع للعبادة. و</w:t>
      </w:r>
      <w:r>
        <w:rPr>
          <w:b/>
          <w:rtl/>
          <w:cs/>
          <w:lang w:val="ar_AE" w:bidi="ar_AE"/>
        </w:rPr>
        <w:t>أمام الوجه</w:t>
      </w:r>
      <w:r>
        <w:rPr>
          <w:rtl/>
          <w:cs/>
          <w:lang w:val="ar_AE" w:bidi="ar_AE"/>
        </w:rPr>
        <w:t xml:space="preserve"> هو كناية عن محضر الرب، ويشير إلى العبادة. ترجمة بديلة: "يجب أن يأتوا لعبادة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إلى آية </w:t>
      </w:r>
      <w:r>
        <w:rPr>
          <w:rtl/>
          <w:cs/>
          <w:lang w:val="ar_AE" w:bidi="ar_AE"/>
        </w:rPr>
        <w:t>خروج 23:18</w:t>
      </w:r>
      <w:r>
        <w:rPr>
          <w:rtl/>
          <w:cs/>
          <w:lang w:val="ar_AE" w:bidi="ar_AE"/>
        </w:rPr>
        <w:t xml:space="preserve"> المشابهة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25 (#2)</w:t>
      </w:r>
      <w:r>
        <w:rPr>
          <w:rtl/>
          <w:cs/>
          <w:lang w:val="ar_AE" w:bidi="ar_AE"/>
        </w:rPr>
      </w:r>
    </w:p>
    <w:p>
      <w:pPr>
        <w:bidi/>
      </w:pPr>
      <w:r>
        <w:rPr>
          <w:rtl/>
          <w:cs/>
          <w:lang w:val="ar_AE" w:bidi="ar_AE"/>
        </w:rPr>
      </w:r>
      <w:r>
        <w:rPr>
          <w:rtl/>
          <w:cs/>
          <w:lang w:val="ar_AE" w:bidi="ar_AE"/>
        </w:rPr>
        <w:t>דַּם־זִבְחִ֑⁠י</w:t>
      </w:r>
    </w:p>
    <w:p>
      <w:pPr>
        <w:bidi/>
      </w:pPr>
      <w:r>
        <w:rPr>
          <w:rtl/>
          <w:cs/>
          <w:lang w:val="ar_AE" w:bidi="ar_AE"/>
        </w:rPr>
      </w:r>
      <w:r>
        <w:rPr>
          <w:b/>
          <w:rtl/>
          <w:cs/>
          <w:lang w:val="ar_AE" w:bidi="ar_AE"/>
        </w:rPr>
        <w:t>"دَمَ ذَبِيحَتِي"</w:t>
      </w:r>
    </w:p>
    <w:p>
      <w:pPr>
        <w:bidi/>
      </w:pPr>
      <w:r>
        <w:rPr>
          <w:rtl/>
          <w:cs/>
          <w:lang w:val="ar_AE" w:bidi="ar_AE"/>
        </w:rPr>
      </w:r>
      <w:r>
        <w:rPr>
          <w:rtl/>
          <w:cs/>
          <w:lang w:val="ar_AE" w:bidi="ar_AE"/>
        </w:rPr>
        <w:t>إذا كان ذلك مفيدًا لقرائك، فيمكنك التعبير عن حقيقة أن الدم من حيوان بشكل صريح. ترجمة بديلة: "دم الحيوان الذي تذبحه 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مطابقة لـ </w:t>
      </w:r>
      <w:r>
        <w:rPr>
          <w:rtl/>
          <w:cs/>
          <w:lang w:val="ar_AE" w:bidi="ar_AE"/>
        </w:rPr>
        <w:t>خروج 23:19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27 (#1)</w:t>
      </w:r>
      <w:r>
        <w:rPr>
          <w:rtl/>
          <w:cs/>
          <w:lang w:val="ar_AE" w:bidi="ar_AE"/>
        </w:rPr>
      </w:r>
    </w:p>
    <w:p>
      <w:pPr>
        <w:bidi/>
      </w:pPr>
      <w:r>
        <w:rPr>
          <w:rtl/>
          <w:cs/>
          <w:lang w:val="ar_AE" w:bidi="ar_AE"/>
        </w:rPr>
      </w:r>
      <w:r>
        <w:rPr>
          <w:rtl/>
          <w:cs/>
          <w:lang w:val="ar_AE" w:bidi="ar_AE"/>
        </w:rPr>
        <w:t>כִּ֞י עַל־פִּ֣י ׀ הַ⁠דְּבָרִ֣ים הָ⁠אֵ֗לֶּה</w:t>
      </w:r>
    </w:p>
    <w:p>
      <w:pPr>
        <w:bidi/>
      </w:pPr>
      <w:r>
        <w:rPr>
          <w:rtl/>
          <w:cs/>
          <w:lang w:val="ar_AE" w:bidi="ar_AE"/>
        </w:rPr>
      </w:r>
      <w:r>
        <w:rPr>
          <w:b/>
          <w:rtl/>
          <w:cs/>
          <w:lang w:val="ar_AE" w:bidi="ar_AE"/>
        </w:rPr>
        <w:t>"لأَنَّنِي بِحَسَبِ هذِهِ الْكَلِمَاتِ"</w:t>
      </w:r>
    </w:p>
    <w:p>
      <w:pPr>
        <w:bidi/>
      </w:pPr>
      <w:r>
        <w:rPr>
          <w:rtl/>
          <w:cs/>
          <w:lang w:val="ar_AE" w:bidi="ar_AE"/>
        </w:rPr>
      </w:r>
      <w:r>
        <w:rPr>
          <w:rtl/>
          <w:cs/>
          <w:lang w:val="ar_AE" w:bidi="ar_AE"/>
        </w:rPr>
        <w:t>ترجمة بديلة: "وفقًا لهذه الكلمات" أو "على أساس هذه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27 (#2)</w:t>
      </w:r>
      <w:r>
        <w:rPr>
          <w:rtl/>
          <w:cs/>
          <w:lang w:val="ar_AE" w:bidi="ar_AE"/>
        </w:rPr>
      </w:r>
    </w:p>
    <w:p>
      <w:pPr>
        <w:bidi/>
      </w:pPr>
      <w:r>
        <w:rPr>
          <w:rtl/>
          <w:cs/>
          <w:lang w:val="ar_AE" w:bidi="ar_AE"/>
        </w:rPr>
      </w:r>
      <w:r>
        <w:rPr>
          <w:rtl/>
          <w:cs/>
          <w:lang w:val="ar_AE" w:bidi="ar_AE"/>
        </w:rPr>
        <w:t>כָּרַ֧תִּי אִתְּ⁠ךָ֛ בְּרִ֖ית</w:t>
      </w:r>
    </w:p>
    <w:p>
      <w:pPr>
        <w:bidi/>
      </w:pPr>
      <w:r>
        <w:rPr>
          <w:rtl/>
          <w:cs/>
          <w:lang w:val="ar_AE" w:bidi="ar_AE"/>
        </w:rPr>
      </w:r>
      <w:r>
        <w:rPr>
          <w:b/>
          <w:rtl/>
          <w:cs/>
          <w:lang w:val="ar_AE" w:bidi="ar_AE"/>
        </w:rPr>
        <w:t>"قَطَعْتُ عَهْدًا مَعَكَ"</w:t>
      </w:r>
    </w:p>
    <w:p>
      <w:pPr>
        <w:bidi/>
      </w:pPr>
      <w:r>
        <w:rPr>
          <w:rtl/>
          <w:cs/>
          <w:lang w:val="ar_AE" w:bidi="ar_AE"/>
        </w:rPr>
      </w:r>
      <w:r>
        <w:rPr>
          <w:rtl/>
          <w:cs/>
          <w:lang w:val="ar_AE" w:bidi="ar_AE"/>
        </w:rPr>
        <w:t xml:space="preserve">انظر كيف ترجمت هذا في </w:t>
      </w:r>
      <w:r>
        <w:rPr>
          <w:rtl/>
          <w:cs/>
          <w:lang w:val="ar_AE" w:bidi="ar_AE"/>
        </w:rPr>
        <w:t>34:12</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28 (#1)</w:t>
      </w:r>
      <w:r>
        <w:rPr>
          <w:rtl/>
          <w:cs/>
          <w:lang w:val="ar_AE" w:bidi="ar_AE"/>
        </w:rPr>
      </w:r>
    </w:p>
    <w:p>
      <w:pPr>
        <w:bidi/>
      </w:pPr>
      <w:r>
        <w:rPr>
          <w:rtl/>
          <w:cs/>
          <w:lang w:val="ar_AE" w:bidi="ar_AE"/>
        </w:rPr>
      </w:r>
      <w:r>
        <w:rPr>
          <w:b/>
          <w:rtl/>
          <w:cs/>
          <w:lang w:val="ar_AE" w:bidi="ar_AE"/>
        </w:rPr>
        <w:t>"الْعَشَرَ"</w:t>
      </w:r>
    </w:p>
    <w:p>
      <w:pPr>
        <w:bidi/>
      </w:pPr>
      <w:r>
        <w:rPr>
          <w:rtl/>
          <w:cs/>
          <w:lang w:val="ar_AE" w:bidi="ar_AE"/>
        </w:rPr>
      </w:r>
      <w:r>
        <w:rPr>
          <w:rtl/>
          <w:cs/>
          <w:lang w:val="ar_AE" w:bidi="ar_AE"/>
        </w:rPr>
        <w:t>ترجمة بديلة: "10"</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28 (#2)</w:t>
      </w:r>
      <w:r>
        <w:rPr>
          <w:rtl/>
          <w:cs/>
          <w:lang w:val="ar_AE" w:bidi="ar_AE"/>
        </w:rPr>
      </w:r>
    </w:p>
    <w:p>
      <w:pPr>
        <w:bidi/>
      </w:pPr>
      <w:r>
        <w:rPr>
          <w:rtl/>
          <w:cs/>
          <w:lang w:val="ar_AE" w:bidi="ar_AE"/>
        </w:rPr>
      </w:r>
      <w:r>
        <w:rPr>
          <w:rtl/>
          <w:cs/>
          <w:lang w:val="ar_AE" w:bidi="ar_AE"/>
        </w:rPr>
        <w:t>אַרְבָּעִ֥ים יוֹם֙ וְ⁠אַרְבָּעִ֣ים לַ֔יְלָה</w:t>
      </w:r>
    </w:p>
    <w:p>
      <w:pPr>
        <w:bidi/>
      </w:pPr>
      <w:r>
        <w:rPr>
          <w:rtl/>
          <w:cs/>
          <w:lang w:val="ar_AE" w:bidi="ar_AE"/>
        </w:rPr>
      </w:r>
      <w:r>
        <w:rPr>
          <w:b/>
          <w:rtl/>
          <w:cs/>
          <w:lang w:val="ar_AE" w:bidi="ar_AE"/>
        </w:rPr>
        <w:t>"أَرْبَعِينَ نَهَارًا وَأَرْبَعِينَ لَيْلَةً"</w:t>
      </w:r>
    </w:p>
    <w:p>
      <w:pPr>
        <w:bidi/>
      </w:pPr>
      <w:r>
        <w:rPr>
          <w:rtl/>
          <w:cs/>
          <w:lang w:val="ar_AE" w:bidi="ar_AE"/>
        </w:rPr>
      </w:r>
      <w:r>
        <w:rPr>
          <w:rtl/>
          <w:cs/>
          <w:lang w:val="ar_AE" w:bidi="ar_AE"/>
        </w:rPr>
        <w:t>ترجمة بديلة: "لمدة 40 يومًا، بما في ذلك الليالي"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28 (#3)</w:t>
      </w:r>
      <w:r>
        <w:rPr>
          <w:rtl/>
          <w:cs/>
          <w:lang w:val="ar_AE" w:bidi="ar_AE"/>
        </w:rPr>
      </w:r>
    </w:p>
    <w:p>
      <w:pPr>
        <w:bidi/>
      </w:pPr>
      <w:r>
        <w:rPr>
          <w:rtl/>
          <w:cs/>
          <w:lang w:val="ar_AE" w:bidi="ar_AE"/>
        </w:rPr>
      </w:r>
      <w:r>
        <w:rPr>
          <w:rtl/>
          <w:cs/>
          <w:lang w:val="ar_AE" w:bidi="ar_AE"/>
        </w:rPr>
        <w:t>וַ⁠יִּכְתֹּ֣ב</w:t>
      </w:r>
    </w:p>
    <w:p>
      <w:pPr>
        <w:bidi/>
      </w:pPr>
      <w:r>
        <w:rPr>
          <w:rtl/>
          <w:cs/>
          <w:lang w:val="ar_AE" w:bidi="ar_AE"/>
        </w:rPr>
      </w:r>
      <w:r>
        <w:rPr>
          <w:b/>
          <w:rtl/>
          <w:cs/>
          <w:lang w:val="ar_AE" w:bidi="ar_AE"/>
        </w:rPr>
        <w:t>"فَكَتَبَ (هو)"</w:t>
      </w:r>
    </w:p>
    <w:p>
      <w:pPr>
        <w:bidi/>
      </w:pPr>
      <w:r>
        <w:rPr>
          <w:rtl/>
          <w:cs/>
          <w:lang w:val="ar_AE" w:bidi="ar_AE"/>
        </w:rPr>
      </w:r>
      <w:r>
        <w:rPr>
          <w:rtl/>
          <w:cs/>
          <w:lang w:val="ar_AE" w:bidi="ar_AE"/>
        </w:rPr>
        <w:t xml:space="preserve">هنا، يشير الضمير </w:t>
      </w:r>
      <w:r>
        <w:rPr>
          <w:b/>
          <w:rtl/>
          <w:cs/>
          <w:lang w:val="ar_AE" w:bidi="ar_AE"/>
        </w:rPr>
        <w:t>هو</w:t>
      </w:r>
      <w:r>
        <w:rPr>
          <w:rtl/>
          <w:cs/>
          <w:lang w:val="ar_AE" w:bidi="ar_AE"/>
        </w:rPr>
        <w:t xml:space="preserve"> على الأرجح إلى موسى، بناءً على أمر الرب في الآية السابقة. ومع ذلك، </w:t>
      </w:r>
      <w:r>
        <w:rPr>
          <w:rtl/>
          <w:cs/>
          <w:lang w:val="ar_AE" w:bidi="ar_AE"/>
        </w:rPr>
        <w:t>خروج 34:1</w:t>
      </w:r>
      <w:r>
        <w:rPr>
          <w:rtl/>
          <w:cs/>
          <w:lang w:val="ar_AE" w:bidi="ar_AE"/>
        </w:rPr>
        <w:t xml:space="preserve"> يفتح الاحتمال بأن الرب هو من كتب. لذا من الأفضل تركه غامضًا، ولكن إذا كان يجب عليك التحديد، فإن قول موسى أفضل. ترجمة بديلة: "فكتب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29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"وَكَانَ لَمَّا"</w:t>
      </w:r>
    </w:p>
    <w:p>
      <w:pPr>
        <w:bidi/>
      </w:pPr>
      <w:r>
        <w:rPr>
          <w:rtl/>
          <w:cs/>
          <w:lang w:val="ar_AE" w:bidi="ar_AE"/>
        </w:rPr>
      </w:r>
      <w:r>
        <w:rPr>
          <w:rtl/>
          <w:cs/>
          <w:lang w:val="ar_AE" w:bidi="ar_AE"/>
        </w:rPr>
        <w:t>يمثل هذا تغييرًا في المشهد الذي يجب أن يتم توضيحه بطريقة مناسبة في لغتك.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29 (#2)</w:t>
      </w:r>
      <w:r>
        <w:rPr>
          <w:rtl/>
          <w:cs/>
          <w:lang w:val="ar_AE" w:bidi="ar_AE"/>
        </w:rPr>
      </w:r>
    </w:p>
    <w:p>
      <w:pPr>
        <w:bidi/>
      </w:pPr>
      <w:r>
        <w:rPr>
          <w:rtl/>
          <w:cs/>
          <w:lang w:val="ar_AE" w:bidi="ar_AE"/>
        </w:rPr>
      </w:r>
      <w:r>
        <w:rPr>
          <w:rtl/>
          <w:cs/>
          <w:lang w:val="ar_AE" w:bidi="ar_AE"/>
        </w:rPr>
        <w:t>וַ⁠יְהִ֗י בְּ⁠רֶ֤דֶת מֹשֶׁה֙ מֵ⁠הַ֣ר סִינַ֔י וּ⁠שְׁנֵ֨י לֻחֹ֤ת הָֽ⁠עֵדֻת֙ בְּ⁠יַד־מֹשֶׁ֔ה בְּ⁠רִדְתּ֖⁠וֹ מִן־הָ⁠הָ֑ר</w:t>
      </w:r>
    </w:p>
    <w:p>
      <w:pPr>
        <w:bidi/>
      </w:pPr>
      <w:r>
        <w:rPr>
          <w:rtl/>
          <w:cs/>
          <w:lang w:val="ar_AE" w:bidi="ar_AE"/>
        </w:rPr>
      </w:r>
      <w:r>
        <w:rPr>
          <w:b/>
          <w:rtl/>
          <w:cs/>
          <w:lang w:val="ar_AE" w:bidi="ar_AE"/>
        </w:rPr>
        <w:t>"وَكَانَ لَمَّا نَزَلَ مُوسَى مِنْ جَبَلِ سِينَاءَ وَلَوْحَا الشَّهَادَةِ فِي يَدِ مُوسَى، عِنْدَ نُزُولِهِ مِنَ الْجَبَلِ"</w:t>
      </w:r>
    </w:p>
    <w:p>
      <w:pPr>
        <w:bidi/>
      </w:pPr>
      <w:r>
        <w:rPr>
          <w:rtl/>
          <w:cs/>
          <w:lang w:val="ar_AE" w:bidi="ar_AE"/>
        </w:rPr>
      </w:r>
      <w:r>
        <w:rPr>
          <w:rtl/>
          <w:cs/>
          <w:lang w:val="ar_AE" w:bidi="ar_AE"/>
        </w:rPr>
        <w:t>التصريح حول نزول موسى من الجبل يتكرر تقريبًا بنفس الكلمات، لكنه لا يشير إلى حدثين. إذا كان هذا سيُساء فهمه، فقد تحتاج إلى ذِكْره مرة واحدة فقط في الترجمة كما في ترجمة UST. ترجمة بديلة: "ثم نزل موسى من جبل سيناء. وبينما كان ينزل من الجبل، كان يحمل لوحي الشهادة في يديه."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29 (#3)</w:t>
      </w:r>
      <w:r>
        <w:rPr>
          <w:rtl/>
          <w:cs/>
          <w:lang w:val="ar_AE" w:bidi="ar_AE"/>
        </w:rPr>
      </w:r>
    </w:p>
    <w:p>
      <w:pPr>
        <w:bidi/>
      </w:pPr>
      <w:r>
        <w:rPr>
          <w:rtl/>
          <w:cs/>
          <w:lang w:val="ar_AE" w:bidi="ar_AE"/>
        </w:rPr>
      </w:r>
      <w:r>
        <w:rPr>
          <w:rtl/>
          <w:cs/>
          <w:lang w:val="ar_AE" w:bidi="ar_AE"/>
        </w:rPr>
        <w:t>וּ⁠מֹשֶׁ֣ה לֹֽא־יָדַ֗ע כִּ֥י קָרַ֛ן ע֥וֹר פָּנָ֖י⁠ו בְּ⁠דַבְּר֥⁠וֹ אִתּֽ⁠וֹ</w:t>
      </w:r>
    </w:p>
    <w:p>
      <w:pPr>
        <w:bidi/>
      </w:pPr>
      <w:r>
        <w:rPr>
          <w:rtl/>
          <w:cs/>
          <w:lang w:val="ar_AE" w:bidi="ar_AE"/>
        </w:rPr>
      </w:r>
      <w:r>
        <w:rPr>
          <w:b/>
          <w:rtl/>
          <w:cs/>
          <w:lang w:val="ar_AE" w:bidi="ar_AE"/>
        </w:rPr>
        <w:t>"أَنَّ مُوسَى لَمْ يَعْلَمْ أَنَّ جِلْدَ وَجْهِهِ صَارَ يَلْمَعُ فِي كَلاَمِهِ مَعَهُ"</w:t>
      </w:r>
    </w:p>
    <w:p>
      <w:pPr>
        <w:bidi/>
      </w:pPr>
      <w:r>
        <w:rPr>
          <w:rtl/>
          <w:cs/>
          <w:lang w:val="ar_AE" w:bidi="ar_AE"/>
        </w:rPr>
      </w:r>
      <w:r>
        <w:rPr>
          <w:rtl/>
          <w:cs/>
          <w:lang w:val="ar_AE" w:bidi="ar_AE"/>
        </w:rPr>
        <w:t xml:space="preserve">في بعض اللغات، سيكون من المنطقي أكثر القول بأن </w:t>
      </w:r>
      <w:r>
        <w:rPr>
          <w:b/>
          <w:rtl/>
          <w:cs/>
          <w:lang w:val="ar_AE" w:bidi="ar_AE"/>
        </w:rPr>
        <w:t xml:space="preserve">وجه موسى صار يلمع </w:t>
      </w:r>
      <w:r>
        <w:rPr>
          <w:rtl/>
          <w:cs/>
          <w:lang w:val="ar_AE" w:bidi="ar_AE"/>
        </w:rPr>
        <w:t xml:space="preserve">قبل القول بأنه </w:t>
      </w:r>
      <w:r>
        <w:rPr>
          <w:b/>
          <w:rtl/>
          <w:cs/>
          <w:lang w:val="ar_AE" w:bidi="ar_AE"/>
        </w:rPr>
        <w:t>لم يعلم ذلك</w:t>
      </w:r>
      <w:r>
        <w:rPr>
          <w:rtl/>
          <w:cs/>
          <w:lang w:val="ar_AE" w:bidi="ar_AE"/>
        </w:rPr>
        <w:t xml:space="preserve"> كما في الترجمة الإنجليزية UST.</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29 (#4)</w:t>
      </w:r>
      <w:r>
        <w:rPr>
          <w:rtl/>
          <w:cs/>
          <w:lang w:val="ar_AE" w:bidi="ar_AE"/>
        </w:rPr>
      </w:r>
    </w:p>
    <w:p>
      <w:pPr>
        <w:bidi/>
      </w:pPr>
      <w:r>
        <w:rPr>
          <w:rtl/>
          <w:cs/>
          <w:lang w:val="ar_AE" w:bidi="ar_AE"/>
        </w:rPr>
      </w:r>
      <w:r>
        <w:rPr>
          <w:rtl/>
          <w:cs/>
          <w:lang w:val="ar_AE" w:bidi="ar_AE"/>
        </w:rPr>
        <w:t>קָרַ֛ן</w:t>
      </w:r>
    </w:p>
    <w:p>
      <w:pPr>
        <w:bidi/>
      </w:pPr>
      <w:r>
        <w:rPr>
          <w:rtl/>
          <w:cs/>
          <w:lang w:val="ar_AE" w:bidi="ar_AE"/>
        </w:rPr>
      </w:r>
      <w:r>
        <w:rPr>
          <w:b/>
          <w:rtl/>
          <w:cs/>
          <w:lang w:val="ar_AE" w:bidi="ar_AE"/>
        </w:rPr>
        <w:t>"يَلْمَعُ"</w:t>
      </w:r>
    </w:p>
    <w:p>
      <w:pPr>
        <w:bidi/>
      </w:pPr>
      <w:r>
        <w:rPr>
          <w:rtl/>
          <w:cs/>
          <w:lang w:val="ar_AE" w:bidi="ar_AE"/>
        </w:rPr>
      </w:r>
      <w:r>
        <w:rPr>
          <w:rtl/>
          <w:cs/>
          <w:lang w:val="ar_AE" w:bidi="ar_AE"/>
        </w:rPr>
        <w:t xml:space="preserve">ترجمة بديلة: "أصبح منيرًا"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30 (#1)</w:t>
      </w:r>
      <w:r>
        <w:rPr>
          <w:rtl/>
          <w:cs/>
          <w:lang w:val="ar_AE" w:bidi="ar_AE"/>
        </w:rPr>
      </w:r>
    </w:p>
    <w:p>
      <w:pPr>
        <w:bidi/>
      </w:pPr>
      <w:r>
        <w:rPr>
          <w:rtl/>
          <w:cs/>
          <w:lang w:val="ar_AE" w:bidi="ar_AE"/>
        </w:rPr>
      </w:r>
      <w:r>
        <w:rPr>
          <w:rtl/>
          <w:cs/>
          <w:lang w:val="ar_AE" w:bidi="ar_AE"/>
        </w:rPr>
        <w:t>וַ⁠יִּֽירְא֖וּ</w:t>
      </w:r>
    </w:p>
    <w:p>
      <w:pPr>
        <w:bidi/>
      </w:pPr>
      <w:r>
        <w:rPr>
          <w:rtl/>
          <w:cs/>
          <w:lang w:val="ar_AE" w:bidi="ar_AE"/>
        </w:rPr>
      </w:r>
      <w:r>
        <w:rPr>
          <w:b/>
          <w:rtl/>
          <w:cs/>
          <w:lang w:val="ar_AE" w:bidi="ar_AE"/>
        </w:rPr>
        <w:t>"فَخَافُوا"</w:t>
      </w:r>
    </w:p>
    <w:p>
      <w:pPr>
        <w:bidi/>
      </w:pPr>
      <w:r>
        <w:rPr>
          <w:rtl/>
          <w:cs/>
          <w:lang w:val="ar_AE" w:bidi="ar_AE"/>
        </w:rPr>
      </w:r>
      <w:r>
        <w:rPr>
          <w:rtl/>
          <w:cs/>
          <w:lang w:val="ar_AE" w:bidi="ar_AE"/>
        </w:rPr>
        <w:t>كانوا خائفين بسبب وجهه المُنير. ترجمة بديلة: "بسبب ذلك، كانوا خائفين"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32 (#1)</w:t>
      </w:r>
      <w:r>
        <w:rPr>
          <w:rtl/>
          <w:cs/>
          <w:lang w:val="ar_AE" w:bidi="ar_AE"/>
        </w:rPr>
      </w:r>
    </w:p>
    <w:p>
      <w:pPr>
        <w:bidi/>
      </w:pPr>
      <w:r>
        <w:rPr>
          <w:rtl/>
          <w:cs/>
          <w:lang w:val="ar_AE" w:bidi="ar_AE"/>
        </w:rPr>
      </w:r>
      <w:r>
        <w:rPr>
          <w:rtl/>
          <w:cs/>
          <w:lang w:val="ar_AE" w:bidi="ar_AE"/>
        </w:rPr>
        <w:t>וַ⁠יְצַוֵּ֕⁠ם אֵת֩ כָּל־אֲשֶׁ֨ר דִּבֶּ֧ר יְהוָ֛ה אִתּ֖⁠וֹ</w:t>
      </w:r>
    </w:p>
    <w:p>
      <w:pPr>
        <w:bidi/>
      </w:pPr>
      <w:r>
        <w:rPr>
          <w:rtl/>
          <w:cs/>
          <w:lang w:val="ar_AE" w:bidi="ar_AE"/>
        </w:rPr>
      </w:r>
      <w:r>
        <w:rPr>
          <w:b/>
          <w:rtl/>
          <w:cs/>
          <w:lang w:val="ar_AE" w:bidi="ar_AE"/>
        </w:rPr>
        <w:t>"فَأَوْصَاهُمْ بِكُلِّ مَا تَكَلَّمَ بِهِ الرَّبُّ مَعَهُ فِي جَبَلِ سِينَاءَ"</w:t>
      </w:r>
    </w:p>
    <w:p>
      <w:pPr>
        <w:bidi/>
      </w:pPr>
      <w:r>
        <w:rPr>
          <w:rtl/>
          <w:cs/>
          <w:lang w:val="ar_AE" w:bidi="ar_AE"/>
        </w:rPr>
      </w:r>
      <w:r>
        <w:rPr>
          <w:rtl/>
          <w:cs/>
          <w:lang w:val="ar_AE" w:bidi="ar_AE"/>
        </w:rPr>
        <w:t>هذا يعني أن موسى أمر بني إسرائيل بطاعة كل ما أمر الرب (يهوه) موسى بأن يأمر بني إسرائيل بفعله.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34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والآية التالية تقدمان تصريحًا عامًا عن ممارسة موسى ذلك لفترة غير محددة من الزمن (ربما كانت من هذه النقطة حتى وفاته حيث استمر في الحديث مع الرب). لذا يجب أن تميز هذا بصيغة في لغتك تُستخدم للفعل المستمر مثل </w:t>
      </w:r>
      <w:r>
        <w:rPr>
          <w:b/>
          <w:rtl/>
          <w:cs/>
          <w:lang w:val="ar_AE" w:bidi="ar_AE"/>
        </w:rPr>
        <w:t>كان</w:t>
      </w:r>
      <w:r>
        <w:rPr>
          <w:rtl/>
          <w:cs/>
          <w:lang w:val="ar_AE" w:bidi="ar_AE"/>
        </w:rPr>
        <w:t xml:space="preserve"> أو "كلما" في الترجمة الموحدة.</w:t>
      </w:r>
    </w:p>
    <w:p>
      <w:pPr>
        <w:bidi/>
      </w:pPr>
      <w:r>
        <w:rPr>
          <w:rtl/>
          <w:cs/>
          <w:lang w:val="ar_AE" w:bidi="ar_AE"/>
        </w:rPr>
      </w:r>
      <w:r>
        <w:rPr>
          <w:rtl/>
          <w:cs/>
          <w:lang w:val="ar_AE" w:bidi="ar_AE"/>
        </w:rPr>
        <w:t xml:space="preserve">انظر: </w:t>
      </w:r>
      <w:r>
        <w:rPr>
          <w:rtl/>
          <w:cs/>
          <w:lang w:val="ar_AE" w:bidi="ar_AE"/>
        </w:rPr>
        <w:t>الربط — المعلومات الخلفية (الخلفيات التوضيحية)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34 (#2)</w:t>
      </w:r>
      <w:r>
        <w:rPr>
          <w:rtl/>
          <w:cs/>
          <w:lang w:val="ar_AE" w:bidi="ar_AE"/>
        </w:rPr>
      </w:r>
    </w:p>
    <w:p>
      <w:pPr>
        <w:bidi/>
      </w:pPr>
      <w:r>
        <w:rPr>
          <w:rtl/>
          <w:cs/>
          <w:lang w:val="ar_AE" w:bidi="ar_AE"/>
        </w:rPr>
      </w:r>
      <w:r>
        <w:rPr>
          <w:rtl/>
          <w:cs/>
          <w:lang w:val="ar_AE" w:bidi="ar_AE"/>
        </w:rPr>
        <w:t>יְצֻוֶּֽה</w:t>
      </w:r>
    </w:p>
    <w:p>
      <w:pPr>
        <w:bidi/>
      </w:pPr>
      <w:r>
        <w:rPr>
          <w:rtl/>
          <w:cs/>
          <w:lang w:val="ar_AE" w:bidi="ar_AE"/>
        </w:rPr>
      </w:r>
      <w:r>
        <w:rPr>
          <w:b/>
          <w:rtl/>
          <w:cs/>
          <w:lang w:val="ar_AE" w:bidi="ar_AE"/>
        </w:rPr>
        <w:t>"بِمَا يُوصَى"</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"أوصي به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35</w:t>
      </w:r>
      <w:r>
        <w:rPr>
          <w:rtl/>
          <w:cs/>
          <w:lang w:val="ar_AE" w:bidi="ar_AE"/>
        </w:rPr>
      </w:r>
    </w:p>
    <w:p>
      <w:pPr>
        <w:pStyle w:val="Heading3"/>
        <w:bidi/>
      </w:pPr>
      <w:r>
        <w:rPr>
          <w:rtl/>
          <w:cs/>
          <w:lang w:val="ar_AE" w:bidi="ar_AE"/>
        </w:rPr>
        <w:t>البنية (الهيكل)</w:t>
      </w:r>
    </w:p>
    <w:p>
      <w:pPr>
        <w:pStyle w:val="ListBullet"/>
        <w:bidi/>
        <w:spacing w:line="240" w:lineRule="auto"/>
        <w:ind w:left="720"/>
      </w:pPr>
      <w:r>
        <w:rPr>
          <w:rtl/>
          <w:cs/>
          <w:lang w:val="ar_AE" w:bidi="ar_AE"/>
        </w:rPr>
      </w:r>
      <w:r>
        <w:rPr>
          <w:rtl/>
          <w:cs/>
          <w:lang w:val="ar_AE" w:bidi="ar_AE"/>
        </w:rPr>
        <w:t>الآيات 1–3: تكرار وصية يوم السبت</w:t>
      </w:r>
    </w:p>
    <w:p>
      <w:pPr>
        <w:pStyle w:val="ListBullet"/>
        <w:bidi/>
        <w:spacing w:line="240" w:lineRule="auto"/>
        <w:ind w:left="720"/>
      </w:pPr>
      <w:r>
        <w:rPr>
          <w:rtl/>
          <w:cs/>
          <w:lang w:val="ar_AE" w:bidi="ar_AE"/>
        </w:rPr>
      </w:r>
      <w:r>
        <w:rPr>
          <w:rtl/>
          <w:cs/>
          <w:lang w:val="ar_AE" w:bidi="ar_AE"/>
        </w:rPr>
        <w:t xml:space="preserve">الآيات 4–9: قائمة المواد للتبرع (انظر: </w:t>
      </w:r>
      <w:r>
        <w:rPr>
          <w:rtl/>
          <w:cs/>
          <w:lang w:val="ar_AE" w:bidi="ar_AE"/>
        </w:rPr>
        <w:t>خروج 25:1–7</w:t>
      </w:r>
      <w:r>
        <w:rPr>
          <w:rtl/>
          <w:cs/>
          <w:lang w:val="ar_AE" w:bidi="ar_AE"/>
        </w:rPr>
        <w:t>)</w:t>
      </w:r>
    </w:p>
    <w:p>
      <w:pPr>
        <w:pStyle w:val="ListBullet"/>
        <w:bidi/>
        <w:spacing w:line="240" w:lineRule="auto"/>
        <w:ind w:left="720"/>
      </w:pPr>
      <w:r>
        <w:rPr>
          <w:rtl/>
          <w:cs/>
          <w:lang w:val="ar_AE" w:bidi="ar_AE"/>
        </w:rPr>
      </w:r>
      <w:r>
        <w:rPr>
          <w:rtl/>
          <w:cs/>
          <w:lang w:val="ar_AE" w:bidi="ar_AE"/>
        </w:rPr>
        <w:t>الآيات 10–19: المواد التي يحتاجون إلى صنعها للمجمع السكني (خيمة الاجتماع)</w:t>
      </w:r>
    </w:p>
    <w:p>
      <w:pPr>
        <w:pStyle w:val="ListBullet"/>
        <w:bidi/>
        <w:spacing w:line="240" w:lineRule="auto"/>
        <w:ind w:left="720"/>
      </w:pPr>
      <w:r>
        <w:rPr>
          <w:rtl/>
          <w:cs/>
          <w:lang w:val="ar_AE" w:bidi="ar_AE"/>
        </w:rPr>
      </w:r>
      <w:r>
        <w:rPr>
          <w:rtl/>
          <w:cs/>
          <w:lang w:val="ar_AE" w:bidi="ar_AE"/>
        </w:rPr>
        <w:t>الآيات 20–29: يجلب الشعب كل الأشياء المذكورة</w:t>
      </w:r>
    </w:p>
    <w:p>
      <w:pPr>
        <w:pStyle w:val="ListBullet"/>
        <w:bidi/>
        <w:spacing w:line="240" w:lineRule="auto"/>
        <w:ind w:left="720"/>
      </w:pPr>
      <w:r>
        <w:rPr>
          <w:rtl/>
          <w:cs/>
          <w:lang w:val="ar_AE" w:bidi="ar_AE"/>
        </w:rPr>
      </w:r>
      <w:r>
        <w:rPr>
          <w:rtl/>
          <w:cs/>
          <w:lang w:val="ar_AE" w:bidi="ar_AE"/>
        </w:rPr>
        <w:t>الآيات 30–36:1: تعيين الحرفيين الرئيسيين لبناء هذه العناصر</w:t>
      </w:r>
    </w:p>
    <w:p>
      <w:pPr>
        <w:pStyle w:val="Heading3"/>
        <w:bidi/>
      </w:pPr>
      <w:r>
        <w:rPr>
          <w:rtl/>
          <w:cs/>
          <w:lang w:val="ar_AE" w:bidi="ar_AE"/>
        </w:rPr>
        <w:t>مشكلات الترجمة في هذا الأصحاح</w:t>
      </w:r>
    </w:p>
    <w:p>
      <w:pPr>
        <w:pStyle w:val="ListBullet"/>
        <w:bidi/>
        <w:spacing w:line="240" w:lineRule="auto"/>
        <w:ind w:left="720"/>
      </w:pPr>
      <w:r>
        <w:rPr>
          <w:rtl/>
          <w:cs/>
          <w:lang w:val="ar_AE" w:bidi="ar_AE"/>
        </w:rPr>
      </w:r>
      <w:r>
        <w:rPr>
          <w:rtl/>
          <w:cs/>
          <w:lang w:val="ar_AE" w:bidi="ar_AE"/>
        </w:rPr>
        <w:t>في الأصحاح الأخير، بدأ بعض التكرار لتعليمات الرب، خاصة حول أوامر العهد. بدءًا من هذا الأصحاح وحتى الأصحاح 36، تتكرر الأوامر المتعلقة ببناء خيمة المسكن، غالبًا كلمة بكلمة من الأصحاحات 25–31. في العديد من الآيات، يكون الاختلاف الوحيد هو تغيير صيغة الفعل من التعليمات إلى إكمال العمل. بقدر الإمكان، سيتم الإشارة إلى هذه المتوازيات للمترجمين مع روابط للآيات السابقة. لكن ينبغي للمترجمين الرجوع إلى الآيات المترجمة سابقًا لضمان الاتساق، لأن الملاحظات في هذا القسم قد لا تغطي كل ما تم تناوله في قسم التعليمات الأولي.</w:t>
      </w:r>
    </w:p>
    <w:p>
      <w:pPr>
        <w:pStyle w:val="ListBullet"/>
        <w:bidi/>
        <w:spacing w:line="240" w:lineRule="auto"/>
        <w:ind w:left="720"/>
      </w:pPr>
      <w:r>
        <w:rPr>
          <w:rtl/>
          <w:cs/>
          <w:lang w:val="ar_AE" w:bidi="ar_AE"/>
        </w:rPr>
      </w:r>
      <w:r>
        <w:rPr>
          <w:rtl/>
          <w:cs/>
          <w:lang w:val="ar_AE" w:bidi="ar_AE"/>
        </w:rPr>
        <w:t>قد تكون العديد من الأشياء والمواد والعمليات اللازمة لبناء المسكن غير معروفة، ولكن حتمًا قد تمت مناقشتها بالفعل في الأصحاحات 25–31.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31:15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 (#2)</w:t>
      </w:r>
      <w:r>
        <w:rPr>
          <w:rtl/>
          <w:cs/>
          <w:lang w:val="ar_AE" w:bidi="ar_AE"/>
        </w:rPr>
      </w:r>
    </w:p>
    <w:p>
      <w:pPr>
        <w:bidi/>
      </w:pPr>
      <w:r>
        <w:rPr>
          <w:rtl/>
          <w:cs/>
          <w:lang w:val="ar_AE" w:bidi="ar_AE"/>
        </w:rPr>
      </w:r>
      <w:r>
        <w:rPr>
          <w:rtl/>
          <w:cs/>
          <w:lang w:val="ar_AE" w:bidi="ar_AE"/>
        </w:rPr>
        <w:t>שֵׁ֣שֶׁת</w:t>
      </w:r>
    </w:p>
    <w:p>
      <w:pPr>
        <w:bidi/>
      </w:pPr>
      <w:r>
        <w:rPr>
          <w:rtl/>
          <w:cs/>
          <w:lang w:val="ar_AE" w:bidi="ar_AE"/>
        </w:rPr>
      </w:r>
      <w:r>
        <w:rPr>
          <w:b/>
          <w:rtl/>
          <w:cs/>
          <w:lang w:val="ar_AE" w:bidi="ar_AE"/>
        </w:rPr>
        <w:t>"ستة"</w:t>
      </w:r>
    </w:p>
    <w:p>
      <w:pPr>
        <w:bidi/>
      </w:pPr>
      <w:r>
        <w:rPr>
          <w:rtl/>
          <w:cs/>
          <w:lang w:val="ar_AE" w:bidi="ar_AE"/>
        </w:rPr>
      </w:r>
      <w:r>
        <w:rPr>
          <w:rtl/>
          <w:cs/>
          <w:lang w:val="ar_AE" w:bidi="ar_AE"/>
        </w:rPr>
        <w:t>ترجمة بديلة: "6"</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 (#3)</w:t>
      </w:r>
      <w:r>
        <w:rPr>
          <w:rtl/>
          <w:cs/>
          <w:lang w:val="ar_AE" w:bidi="ar_AE"/>
        </w:rPr>
      </w:r>
    </w:p>
    <w:p>
      <w:pPr>
        <w:bidi/>
      </w:pPr>
      <w:r>
        <w:rPr>
          <w:rtl/>
          <w:cs/>
          <w:lang w:val="ar_AE" w:bidi="ar_AE"/>
        </w:rPr>
      </w:r>
      <w:r>
        <w:rPr>
          <w:rtl/>
          <w:cs/>
          <w:lang w:val="ar_AE" w:bidi="ar_AE"/>
        </w:rPr>
        <w:t>וּ⁠בַ⁠יּ֣וֹם הַ⁠שְּׁבִיעִ֗י</w:t>
      </w:r>
    </w:p>
    <w:p>
      <w:pPr>
        <w:bidi/>
      </w:pPr>
      <w:r>
        <w:rPr>
          <w:rtl/>
          <w:cs/>
          <w:lang w:val="ar_AE" w:bidi="ar_AE"/>
        </w:rPr>
      </w:r>
      <w:r>
        <w:rPr>
          <w:b/>
          <w:rtl/>
          <w:cs/>
          <w:lang w:val="ar_AE" w:bidi="ar_AE"/>
        </w:rPr>
        <w:t>"وَأَمَّا الْيَوْمُ الْسَّابِعُ"</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"ولكن في اليوم 7"</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 (#4)</w:t>
      </w:r>
      <w:r>
        <w:rPr>
          <w:rtl/>
          <w:cs/>
          <w:lang w:val="ar_AE" w:bidi="ar_AE"/>
        </w:rPr>
      </w:r>
    </w:p>
    <w:p>
      <w:pPr>
        <w:bidi/>
      </w:pPr>
      <w:r>
        <w:rPr>
          <w:rtl/>
          <w:cs/>
          <w:lang w:val="ar_AE" w:bidi="ar_AE"/>
        </w:rPr>
      </w:r>
      <w:r>
        <w:rPr>
          <w:rtl/>
          <w:cs/>
          <w:lang w:val="ar_AE" w:bidi="ar_AE"/>
        </w:rPr>
        <w:t>שֵׁ֣שֶׁת יָמִים֮ תֵּעָשֶׂ֣ה מְלָאכָה֒</w:t>
      </w:r>
    </w:p>
    <w:p>
      <w:pPr>
        <w:bidi/>
      </w:pPr>
      <w:r>
        <w:rPr>
          <w:rtl/>
          <w:cs/>
          <w:lang w:val="ar_AE" w:bidi="ar_AE"/>
        </w:rPr>
      </w:r>
      <w:r>
        <w:rPr>
          <w:b/>
          <w:rtl/>
          <w:cs/>
          <w:lang w:val="ar_AE" w:bidi="ar_AE"/>
        </w:rPr>
        <w:t>"سِتَّةَ أَيَّامٍ يُعْمَلُ عَمَلٌ"</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"ستة أيام تعمل"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 (#5)</w:t>
      </w:r>
      <w:r>
        <w:rPr>
          <w:rtl/>
          <w:cs/>
          <w:lang w:val="ar_AE" w:bidi="ar_AE"/>
        </w:rPr>
      </w:r>
    </w:p>
    <w:p>
      <w:pPr>
        <w:bidi/>
      </w:pPr>
      <w:r>
        <w:rPr>
          <w:rtl/>
          <w:cs/>
          <w:lang w:val="ar_AE" w:bidi="ar_AE"/>
        </w:rPr>
      </w:r>
      <w:r>
        <w:rPr>
          <w:rtl/>
          <w:cs/>
          <w:lang w:val="ar_AE" w:bidi="ar_AE"/>
        </w:rPr>
        <w:t>כָּל־הָ⁠עֹשֶׂ֥ה ב֛⁠וֹ מְלָאכָ֖ה יוּמָֽת</w:t>
      </w:r>
    </w:p>
    <w:p>
      <w:pPr>
        <w:bidi/>
      </w:pPr>
      <w:r>
        <w:rPr>
          <w:rtl/>
          <w:cs/>
          <w:lang w:val="ar_AE" w:bidi="ar_AE"/>
        </w:rPr>
      </w:r>
      <w:r>
        <w:rPr>
          <w:b/>
          <w:rtl/>
          <w:cs/>
          <w:lang w:val="ar_AE" w:bidi="ar_AE"/>
        </w:rPr>
        <w:t>"كُلُّ مَنْ يَعْمَلُ فِيهِ عَمَلًا يُقْتَلُ"</w:t>
      </w:r>
    </w:p>
    <w:p>
      <w:pPr>
        <w:bidi/>
      </w:pPr>
      <w:r>
        <w:rPr>
          <w:rtl/>
          <w:cs/>
          <w:lang w:val="ar_AE" w:bidi="ar_AE"/>
        </w:rPr>
      </w:r>
      <w:r>
        <w:rPr>
          <w:rtl/>
          <w:cs/>
          <w:lang w:val="ar_AE" w:bidi="ar_AE"/>
        </w:rPr>
        <w:t>إذا كانت لغتك لا تستخدم المبني للمجهول هنا، فيمكنك التعبير عن ذلك بصيغة المبني للمعلوم. ترجمة بديلة: "يجب عليك إعدام أي شخص يعمل في ذلك اليوم"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4–9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في الآيات 4–9، يخبر موسى بني إسرائيل بجمع الأشياء التي أمره الرب بجمعها في </w:t>
      </w:r>
      <w:r>
        <w:rPr>
          <w:rtl/>
          <w:cs/>
          <w:lang w:val="ar_AE" w:bidi="ar_AE"/>
        </w:rPr>
        <w:t>خروج 25:2–7</w:t>
      </w:r>
      <w:r>
        <w:rPr>
          <w:rtl/>
          <w:cs/>
          <w:lang w:val="ar_AE" w:bidi="ar_AE"/>
        </w:rPr>
        <w:t>. يجب عليك التحقق من الترجمة للتأكد من الاتساق بين هذه المقاطع.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مشابهة لـ </w:t>
      </w:r>
      <w:r>
        <w:rPr>
          <w:rtl/>
          <w:cs/>
          <w:lang w:val="ar_AE" w:bidi="ar_AE"/>
        </w:rPr>
        <w:t>خروج 25:2–3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5 (#2)</w:t>
      </w:r>
      <w:r>
        <w:rPr>
          <w:rtl/>
          <w:cs/>
          <w:lang w:val="ar_AE" w:bidi="ar_AE"/>
        </w:rPr>
      </w:r>
    </w:p>
    <w:p>
      <w:pPr>
        <w:bidi/>
      </w:pPr>
      <w:r>
        <w:rPr>
          <w:rtl/>
          <w:cs/>
          <w:lang w:val="ar_AE" w:bidi="ar_AE"/>
        </w:rPr>
      </w:r>
      <w:r>
        <w:rPr>
          <w:rtl/>
          <w:cs/>
          <w:lang w:val="ar_AE" w:bidi="ar_AE"/>
        </w:rPr>
        <w:t>קְח֨וּ מֵֽ⁠אִתְּ⁠כֶ֤ם תְּרוּמָה֙ לַֽ⁠יהוָ֔ה</w:t>
      </w:r>
    </w:p>
    <w:p>
      <w:pPr>
        <w:bidi/>
      </w:pPr>
      <w:r>
        <w:rPr>
          <w:rtl/>
          <w:cs/>
          <w:lang w:val="ar_AE" w:bidi="ar_AE"/>
        </w:rPr>
      </w:r>
      <w:r>
        <w:rPr>
          <w:b/>
          <w:rtl/>
          <w:cs/>
          <w:lang w:val="ar_AE" w:bidi="ar_AE"/>
        </w:rPr>
        <w:t>"خُذُوا مِنْ عِنْدِكُمْ تَقْدِمَةً لِلرَّبِّ"</w:t>
      </w:r>
    </w:p>
    <w:p>
      <w:pPr>
        <w:bidi/>
      </w:pPr>
      <w:r>
        <w:rPr>
          <w:rtl/>
          <w:cs/>
          <w:lang w:val="ar_AE" w:bidi="ar_AE"/>
        </w:rPr>
      </w:r>
      <w:r>
        <w:rPr>
          <w:rtl/>
          <w:cs/>
          <w:lang w:val="ar_AE" w:bidi="ar_AE"/>
        </w:rPr>
        <w:t>ترجمة بديلة: "اجمعوا تقدمة للرب مما لديكم"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5 (#3)</w:t>
      </w:r>
      <w:r>
        <w:rPr>
          <w:rtl/>
          <w:cs/>
          <w:lang w:val="ar_AE" w:bidi="ar_AE"/>
        </w:rPr>
      </w:r>
    </w:p>
    <w:p>
      <w:pPr>
        <w:bidi/>
      </w:pPr>
      <w:r>
        <w:rPr>
          <w:rtl/>
          <w:cs/>
          <w:lang w:val="ar_AE" w:bidi="ar_AE"/>
        </w:rPr>
      </w:r>
      <w:r>
        <w:rPr>
          <w:rtl/>
          <w:cs/>
          <w:lang w:val="ar_AE" w:bidi="ar_AE"/>
        </w:rPr>
        <w:t>כֹּ֚ל</w:t>
      </w:r>
    </w:p>
    <w:p>
      <w:pPr>
        <w:bidi/>
      </w:pPr>
      <w:r>
        <w:rPr>
          <w:rtl/>
          <w:cs/>
          <w:lang w:val="ar_AE" w:bidi="ar_AE"/>
        </w:rPr>
      </w:r>
      <w:r>
        <w:rPr>
          <w:b/>
          <w:rtl/>
          <w:cs/>
          <w:lang w:val="ar_AE" w:bidi="ar_AE"/>
        </w:rPr>
        <w:t>"كُلُّ {مَنْ"</w:t>
      </w:r>
    </w:p>
    <w:p>
      <w:pPr>
        <w:bidi/>
      </w:pPr>
      <w:r>
        <w:rPr>
          <w:rtl/>
          <w:cs/>
          <w:lang w:val="ar_AE" w:bidi="ar_AE"/>
        </w:rPr>
      </w:r>
      <w:r>
        <w:rPr>
          <w:rtl/>
          <w:cs/>
          <w:lang w:val="ar_AE" w:bidi="ar_AE"/>
        </w:rPr>
        <w:t xml:space="preserve">هنا، في بعض الترجمات، تم حذف "مِن" ولكنها مقترحة من خلال قواعد الجملة. وأيضًا، </w:t>
      </w:r>
      <w:r>
        <w:rPr>
          <w:b/>
          <w:rtl/>
          <w:cs/>
          <w:lang w:val="ar_AE" w:bidi="ar_AE"/>
        </w:rPr>
        <w:t>كل</w:t>
      </w:r>
      <w:r>
        <w:rPr>
          <w:rtl/>
          <w:cs/>
          <w:lang w:val="ar_AE" w:bidi="ar_AE"/>
        </w:rPr>
        <w:t xml:space="preserve"> تعني "كل شخص". إذا كان ذلك مفيدًا في لغتك، فيمكنك إضافة هذه الكلمات من السياق. ترجمة بديلة: "من كل شخص"</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5 (#4)</w:t>
      </w:r>
      <w:r>
        <w:rPr>
          <w:rtl/>
          <w:cs/>
          <w:lang w:val="ar_AE" w:bidi="ar_AE"/>
        </w:rPr>
      </w:r>
    </w:p>
    <w:p>
      <w:pPr>
        <w:bidi/>
      </w:pPr>
      <w:r>
        <w:rPr>
          <w:rtl/>
          <w:cs/>
          <w:lang w:val="ar_AE" w:bidi="ar_AE"/>
        </w:rPr>
      </w:r>
      <w:r>
        <w:rPr>
          <w:rtl/>
          <w:cs/>
          <w:lang w:val="ar_AE" w:bidi="ar_AE"/>
        </w:rPr>
        <w:t>כֹּ֚ל נְדִ֣יב לִבּ֔⁠וֹ</w:t>
      </w:r>
    </w:p>
    <w:p>
      <w:pPr>
        <w:bidi/>
      </w:pPr>
      <w:r>
        <w:rPr>
          <w:rtl/>
          <w:cs/>
          <w:lang w:val="ar_AE" w:bidi="ar_AE"/>
        </w:rPr>
      </w:r>
      <w:r>
        <w:rPr>
          <w:b/>
          <w:rtl/>
          <w:cs/>
          <w:lang w:val="ar_AE" w:bidi="ar_AE"/>
        </w:rPr>
        <w:t>"كُلُّ مَنْ قَلْبُهُ سَمُوحٌ"</w:t>
      </w:r>
    </w:p>
    <w:p>
      <w:pPr>
        <w:bidi/>
      </w:pPr>
      <w:r>
        <w:rPr>
          <w:rtl/>
          <w:cs/>
          <w:lang w:val="ar_AE" w:bidi="ar_AE"/>
        </w:rPr>
      </w:r>
      <w:r>
        <w:rPr>
          <w:rtl/>
          <w:cs/>
          <w:lang w:val="ar_AE" w:bidi="ar_AE"/>
        </w:rPr>
        <w:t>هذا تعبير اصطلاحي يدل على رغبة الشخص في إعطاء تقدمة. والعديد من اللغات لديها تعبير مشابه، مع أنّ الجزء من الجسم يختلف غالبًا. ترجمة بديلة: "مِنْ كل مَنْ يريد أن يقدم شيئًا"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5 (#5)</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بعد هذه الآية، تبدأ قائمة. وقد تحتاج إلى وضع علامة على نهاية هذه الآية بعلامات ترقيم أو بطريقة أخرى تشير إلى بداية القائمة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5–19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الآيات 5–19 هي اقتباس مباشر من المستوى الثاني. إذا كان من الأفضل تقليل مستوى الاقتباس في لغتك، فقد ترغب في جعل هذا التعليق التمهيدي (كل شيء بعد كلمة </w:t>
      </w:r>
      <w:r>
        <w:rPr>
          <w:b/>
          <w:rtl/>
          <w:cs/>
          <w:lang w:val="ar_AE" w:bidi="ar_AE"/>
        </w:rPr>
        <w:t>قائلًا</w:t>
      </w:r>
      <w:r>
        <w:rPr>
          <w:rtl/>
          <w:cs/>
          <w:lang w:val="ar_AE" w:bidi="ar_AE"/>
        </w:rPr>
        <w:t>) اقتباسًا غير مباشر. ترجمة بديلة: "وأخبر موسى كل جماعة بني إسرائيل بالأشياء التي أمر بها يهوه، قائلًا،"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مطابقة لـ </w:t>
      </w:r>
      <w:r>
        <w:rPr>
          <w:rtl/>
          <w:cs/>
          <w:lang w:val="ar_AE" w:bidi="ar_AE"/>
        </w:rPr>
        <w:t>خروج 25:4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6 (#2)</w:t>
      </w:r>
      <w:r>
        <w:rPr>
          <w:rtl/>
          <w:cs/>
          <w:lang w:val="ar_AE" w:bidi="ar_AE"/>
        </w:rPr>
      </w:r>
    </w:p>
    <w:p>
      <w:pPr>
        <w:bidi/>
      </w:pPr>
      <w:r>
        <w:rPr>
          <w:rtl/>
          <w:cs/>
          <w:lang w:val="ar_AE" w:bidi="ar_AE"/>
        </w:rPr>
      </w:r>
      <w:r>
        <w:rPr>
          <w:rtl/>
          <w:cs/>
          <w:lang w:val="ar_AE" w:bidi="ar_AE"/>
        </w:rPr>
        <w:t>וּ⁠תְכֵ֧לֶת וְ⁠אַרְגָּמָ֛ן וְ⁠תוֹלַ֥עַת שָׁנִ֖י</w:t>
      </w:r>
    </w:p>
    <w:p>
      <w:pPr>
        <w:bidi/>
      </w:pPr>
      <w:r>
        <w:rPr>
          <w:rtl/>
          <w:cs/>
          <w:lang w:val="ar_AE" w:bidi="ar_AE"/>
        </w:rPr>
      </w:r>
      <w:r>
        <w:rPr>
          <w:b/>
          <w:rtl/>
          <w:cs/>
          <w:lang w:val="ar_AE" w:bidi="ar_AE"/>
        </w:rPr>
        <w:t>"وَأَسْمَانْجُونِيًّا وَأُرْجُوَانًا وَقِرْمِزًا"</w:t>
      </w:r>
    </w:p>
    <w:p>
      <w:pPr>
        <w:bidi/>
      </w:pPr>
      <w:r>
        <w:rPr>
          <w:rtl/>
          <w:cs/>
          <w:lang w:val="ar_AE" w:bidi="ar_AE"/>
        </w:rPr>
      </w:r>
      <w:r>
        <w:rPr>
          <w:rtl/>
          <w:cs/>
          <w:lang w:val="ar_AE" w:bidi="ar_AE"/>
        </w:rPr>
        <w:t>قد يعني هذا: (1) "مادة مصبوغة باللون الأزرق والأرجواني والقرمزي"، ربما خيوط صوف، أو (2) "صبغة زرقاء وأرجوانية وقرمزية" لصبغ الكتان. وفي الأغلب فهم الجمهور الأصلي ما المقصود. ويبدو أن هذه المادة قد استخدمت للتطريز لاحقًا، لذا قد تكون كلمة "أقمشة" أو "خيوط" هي الفهم الأفضل.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6 (#3)</w:t>
      </w:r>
      <w:r>
        <w:rPr>
          <w:rtl/>
          <w:cs/>
          <w:lang w:val="ar_AE" w:bidi="ar_AE"/>
        </w:rPr>
      </w:r>
    </w:p>
    <w:p>
      <w:pPr>
        <w:bidi/>
      </w:pPr>
      <w:r>
        <w:rPr>
          <w:rtl/>
          <w:cs/>
          <w:lang w:val="ar_AE" w:bidi="ar_AE"/>
        </w:rPr>
      </w:r>
      <w:r>
        <w:rPr>
          <w:rtl/>
          <w:cs/>
          <w:lang w:val="ar_AE" w:bidi="ar_AE"/>
        </w:rPr>
        <w:t>וְ⁠תוֹלַ֥עַת שָׁנִ֖י</w:t>
      </w:r>
    </w:p>
    <w:p>
      <w:pPr>
        <w:bidi/>
      </w:pPr>
      <w:r>
        <w:rPr>
          <w:rtl/>
          <w:cs/>
          <w:lang w:val="ar_AE" w:bidi="ar_AE"/>
        </w:rPr>
      </w:r>
      <w:r>
        <w:rPr>
          <w:b/>
          <w:rtl/>
          <w:cs/>
          <w:lang w:val="ar_AE" w:bidi="ar_AE"/>
        </w:rPr>
        <w:t>"وَقِرْمِزًا"</w:t>
      </w:r>
    </w:p>
    <w:p>
      <w:pPr>
        <w:bidi/>
      </w:pPr>
      <w:r>
        <w:rPr>
          <w:rtl/>
          <w:cs/>
          <w:lang w:val="ar_AE" w:bidi="ar_AE"/>
        </w:rPr>
      </w:r>
      <w:r>
        <w:rPr>
          <w:rtl/>
          <w:cs/>
          <w:lang w:val="ar_AE" w:bidi="ar_AE"/>
        </w:rPr>
        <w:t>تم استخراج لون أحمر ساطع لصبغ القماش من هذه الديدان (ديدان القرمز). ترجمة بديلة: "وأحمر ساطع"</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مطابقة لـ </w:t>
      </w:r>
      <w:r>
        <w:rPr>
          <w:rtl/>
          <w:cs/>
          <w:lang w:val="ar_AE" w:bidi="ar_AE"/>
        </w:rPr>
        <w:t>خروج 25:5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7 (#2)</w:t>
      </w:r>
      <w:r>
        <w:rPr>
          <w:rtl/>
          <w:cs/>
          <w:lang w:val="ar_AE" w:bidi="ar_AE"/>
        </w:rPr>
      </w:r>
    </w:p>
    <w:p>
      <w:pPr>
        <w:bidi/>
      </w:pPr>
      <w:r>
        <w:rPr>
          <w:rtl/>
          <w:cs/>
          <w:lang w:val="ar_AE" w:bidi="ar_AE"/>
        </w:rPr>
      </w:r>
      <w:r>
        <w:rPr>
          <w:rtl/>
          <w:cs/>
          <w:lang w:val="ar_AE" w:bidi="ar_AE"/>
        </w:rPr>
        <w:t>מְאָדָּמִ֛ים</w:t>
      </w:r>
    </w:p>
    <w:p>
      <w:pPr>
        <w:bidi/>
      </w:pPr>
      <w:r>
        <w:rPr>
          <w:rtl/>
          <w:cs/>
          <w:lang w:val="ar_AE" w:bidi="ar_AE"/>
        </w:rPr>
      </w:r>
      <w:r>
        <w:rPr>
          <w:b/>
          <w:rtl/>
          <w:cs/>
          <w:lang w:val="ar_AE" w:bidi="ar_AE"/>
        </w:rPr>
        <w:t>"مُحَمَّرَةً"</w:t>
      </w:r>
    </w:p>
    <w:p>
      <w:pPr>
        <w:bidi/>
      </w:pPr>
      <w:r>
        <w:rPr>
          <w:rtl/>
          <w:cs/>
          <w:lang w:val="ar_AE" w:bidi="ar_AE"/>
        </w:rPr>
      </w:r>
      <w:r>
        <w:rPr>
          <w:rtl/>
          <w:cs/>
          <w:lang w:val="ar_AE" w:bidi="ar_AE"/>
        </w:rPr>
        <w:t>عندما تُدبغ جلود الحيوانات (تُعالج لتصبح جلدًا قابلًا للاستخدام)، تصبح حمراء. ومن غير الواضح ما إذا كانت هذه الجلود تُصبغ باللون الأحمر أو أنها كانت تحمر ببساطة في عملية الدباغة. ترجمة بديلة: "مدبوغة"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7 (#3)</w:t>
      </w:r>
      <w:r>
        <w:rPr>
          <w:rtl/>
          <w:cs/>
          <w:lang w:val="ar_AE" w:bidi="ar_AE"/>
        </w:rPr>
      </w:r>
    </w:p>
    <w:p>
      <w:pPr>
        <w:bidi/>
      </w:pPr>
      <w:r>
        <w:rPr>
          <w:rtl/>
          <w:cs/>
          <w:lang w:val="ar_AE" w:bidi="ar_AE"/>
        </w:rPr>
      </w:r>
      <w:r>
        <w:rPr>
          <w:b/>
          <w:rtl/>
          <w:cs/>
          <w:lang w:val="ar_AE" w:bidi="ar_AE"/>
        </w:rPr>
        <w:t>"تُخَسٍ"</w:t>
      </w:r>
    </w:p>
    <w:p>
      <w:pPr>
        <w:bidi/>
      </w:pPr>
      <w:r>
        <w:rPr>
          <w:rtl/>
          <w:cs/>
          <w:lang w:val="ar_AE" w:bidi="ar_AE"/>
        </w:rPr>
      </w:r>
      <w:r>
        <w:rPr>
          <w:rtl/>
          <w:cs/>
          <w:lang w:val="ar_AE" w:bidi="ar_AE"/>
        </w:rPr>
        <w:t>معنى هذه الكلمة غير معروف؛ قد تشير إلى حيوان مائي يمكن تحويل جلده إلى نوع من الجلد عالي الجودة.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7 (#4)</w:t>
      </w:r>
      <w:r>
        <w:rPr>
          <w:rtl/>
          <w:cs/>
          <w:lang w:val="ar_AE" w:bidi="ar_AE"/>
        </w:rPr>
      </w:r>
    </w:p>
    <w:p>
      <w:pPr>
        <w:bidi/>
      </w:pPr>
      <w:r>
        <w:rPr>
          <w:rtl/>
          <w:cs/>
          <w:lang w:val="ar_AE" w:bidi="ar_AE"/>
        </w:rPr>
      </w:r>
      <w:r>
        <w:rPr>
          <w:b/>
          <w:rtl/>
          <w:cs/>
          <w:lang w:val="ar_AE" w:bidi="ar_AE"/>
        </w:rPr>
        <w:t>"خَشَبَ سَنْطٍ"</w:t>
      </w:r>
    </w:p>
    <w:p>
      <w:pPr>
        <w:bidi/>
      </w:pPr>
      <w:r>
        <w:rPr>
          <w:rtl/>
          <w:cs/>
          <w:lang w:val="ar_AE" w:bidi="ar_AE"/>
        </w:rPr>
      </w:r>
      <w:r>
        <w:rPr>
          <w:rtl/>
          <w:cs/>
          <w:lang w:val="ar_AE" w:bidi="ar_AE"/>
        </w:rPr>
        <w:t>شجرة صغيرة ذات أوراق منتشرة وخشب قوي.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باستثناء استخدام متعدد لكلمة </w:t>
      </w:r>
      <w:r>
        <w:rPr>
          <w:b/>
          <w:rtl/>
          <w:cs/>
          <w:lang w:val="ar_AE" w:bidi="ar_AE"/>
        </w:rPr>
        <w:t>و</w:t>
      </w:r>
      <w:r>
        <w:rPr>
          <w:rtl/>
          <w:cs/>
          <w:lang w:val="ar_AE" w:bidi="ar_AE"/>
        </w:rPr>
        <w:t>، فإن هذه الآية مطابقة لـ</w:t>
      </w:r>
      <w:r>
        <w:rPr>
          <w:rtl/>
          <w:cs/>
          <w:lang w:val="ar_AE" w:bidi="ar_AE"/>
        </w:rPr>
        <w:t>خروج 25:6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8 (#2)</w:t>
      </w:r>
      <w:r>
        <w:rPr>
          <w:rtl/>
          <w:cs/>
          <w:lang w:val="ar_AE" w:bidi="ar_AE"/>
        </w:rPr>
      </w:r>
    </w:p>
    <w:p>
      <w:pPr>
        <w:bidi/>
      </w:pPr>
      <w:r>
        <w:rPr>
          <w:rtl/>
          <w:cs/>
          <w:lang w:val="ar_AE" w:bidi="ar_AE"/>
        </w:rPr>
      </w:r>
      <w:r>
        <w:rPr>
          <w:rtl/>
          <w:cs/>
          <w:lang w:val="ar_AE" w:bidi="ar_AE"/>
        </w:rPr>
        <w:t>וּ⁠בְשָׂמִים֙</w:t>
      </w:r>
    </w:p>
    <w:p>
      <w:pPr>
        <w:bidi/>
      </w:pPr>
      <w:r>
        <w:rPr>
          <w:rtl/>
          <w:cs/>
          <w:lang w:val="ar_AE" w:bidi="ar_AE"/>
        </w:rPr>
      </w:r>
      <w:r>
        <w:rPr>
          <w:b/>
          <w:rtl/>
          <w:cs/>
          <w:lang w:val="ar_AE" w:bidi="ar_AE"/>
        </w:rPr>
        <w:t>"وَأَطْيَابًا"</w:t>
      </w:r>
    </w:p>
    <w:p>
      <w:pPr>
        <w:bidi/>
      </w:pPr>
      <w:r>
        <w:rPr>
          <w:rtl/>
          <w:cs/>
          <w:lang w:val="ar_AE" w:bidi="ar_AE"/>
        </w:rPr>
      </w:r>
      <w:r>
        <w:rPr>
          <w:rtl/>
          <w:cs/>
          <w:lang w:val="ar_AE" w:bidi="ar_AE"/>
        </w:rPr>
        <w:t xml:space="preserve">هنا، تُصنع </w:t>
      </w:r>
      <w:r>
        <w:rPr>
          <w:b/>
          <w:rtl/>
          <w:cs/>
          <w:lang w:val="ar_AE" w:bidi="ar_AE"/>
        </w:rPr>
        <w:t xml:space="preserve">الأَطْيَابً </w:t>
      </w:r>
      <w:r>
        <w:rPr>
          <w:rtl/>
          <w:cs/>
          <w:lang w:val="ar_AE" w:bidi="ar_AE"/>
        </w:rPr>
        <w:t>من أجزاء النباتات التي يجففها الناس ثم يطحنونها إلى مسحوق ليضعوها في الزيت أو الطعام، مما يمنحها رائحة أو نكهة معينة.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باستثناء كلمة </w:t>
      </w:r>
      <w:r>
        <w:rPr>
          <w:b/>
          <w:rtl/>
          <w:cs/>
          <w:lang w:val="ar_AE" w:bidi="ar_AE"/>
        </w:rPr>
        <w:t>و</w:t>
      </w:r>
      <w:r>
        <w:rPr>
          <w:rtl/>
          <w:cs/>
          <w:lang w:val="ar_AE" w:bidi="ar_AE"/>
        </w:rPr>
        <w:t xml:space="preserve"> في البداية، فإن هذه الآية مطابقة لـ</w:t>
      </w:r>
      <w:r>
        <w:rPr>
          <w:rtl/>
          <w:cs/>
          <w:lang w:val="ar_AE" w:bidi="ar_AE"/>
        </w:rPr>
        <w:t>خروج 25:7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9 (#2)</w:t>
      </w:r>
      <w:r>
        <w:rPr>
          <w:rtl/>
          <w:cs/>
          <w:lang w:val="ar_AE" w:bidi="ar_AE"/>
        </w:rPr>
      </w:r>
    </w:p>
    <w:p>
      <w:pPr>
        <w:bidi/>
      </w:pPr>
      <w:r>
        <w:rPr>
          <w:rtl/>
          <w:cs/>
          <w:lang w:val="ar_AE" w:bidi="ar_AE"/>
        </w:rPr>
      </w:r>
      <w:r>
        <w:rPr>
          <w:rtl/>
          <w:cs/>
          <w:lang w:val="ar_AE" w:bidi="ar_AE"/>
        </w:rPr>
        <w:t>וְ⁠אַ֨בְנֵי־שֹׁ֔הַם</w:t>
      </w:r>
    </w:p>
    <w:p>
      <w:pPr>
        <w:bidi/>
      </w:pPr>
      <w:r>
        <w:rPr>
          <w:rtl/>
          <w:cs/>
          <w:lang w:val="ar_AE" w:bidi="ar_AE"/>
        </w:rPr>
      </w:r>
      <w:r>
        <w:rPr>
          <w:b/>
          <w:rtl/>
          <w:cs/>
          <w:lang w:val="ar_AE" w:bidi="ar_AE"/>
        </w:rPr>
        <w:t>"وَحِجَارَةَ جَزْعٍ"</w:t>
      </w:r>
    </w:p>
    <w:p>
      <w:pPr>
        <w:bidi/>
      </w:pPr>
      <w:r>
        <w:rPr>
          <w:rtl/>
          <w:cs/>
          <w:lang w:val="ar_AE" w:bidi="ar_AE"/>
        </w:rPr>
      </w:r>
      <w:r>
        <w:rPr>
          <w:b/>
          <w:rtl/>
          <w:cs/>
          <w:lang w:val="ar_AE" w:bidi="ar_AE"/>
        </w:rPr>
        <w:t>حِجَارَةَ جَزْعٍ</w:t>
      </w:r>
      <w:r>
        <w:rPr>
          <w:rtl/>
          <w:cs/>
          <w:lang w:val="ar_AE" w:bidi="ar_AE"/>
        </w:rPr>
        <w:t xml:space="preserve"> هي نوع من الحجر الثمين يحتوي على طبقات من الأبيض والأسود أو الأحمر أو البني. إذا كان هذا الحجر غير معروف لشعبك، ففكر في ترجمته باستخدام كلمة لحجر مألوف ذو نمط مشابه، إن أمكن.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9 (#3)</w:t>
      </w:r>
      <w:r>
        <w:rPr>
          <w:rtl/>
          <w:cs/>
          <w:lang w:val="ar_AE" w:bidi="ar_AE"/>
        </w:rPr>
      </w:r>
    </w:p>
    <w:p>
      <w:pPr>
        <w:bidi/>
      </w:pPr>
      <w:r>
        <w:rPr>
          <w:rtl/>
          <w:cs/>
          <w:lang w:val="ar_AE" w:bidi="ar_AE"/>
        </w:rPr>
      </w:r>
      <w:r>
        <w:rPr>
          <w:rtl/>
          <w:cs/>
          <w:lang w:val="ar_AE" w:bidi="ar_AE"/>
        </w:rPr>
        <w:t>וְ⁠אַבְנֵ֖י</w:t>
      </w:r>
    </w:p>
    <w:p>
      <w:pPr>
        <w:bidi/>
      </w:pPr>
      <w:r>
        <w:rPr>
          <w:rtl/>
          <w:cs/>
          <w:lang w:val="ar_AE" w:bidi="ar_AE"/>
        </w:rPr>
      </w:r>
      <w:r>
        <w:rPr>
          <w:b/>
          <w:rtl/>
          <w:cs/>
          <w:lang w:val="ar_AE" w:bidi="ar_AE"/>
        </w:rPr>
        <w:t>"وَحِجَارَةَ تَرْصِيعٍ لـ"</w:t>
      </w:r>
    </w:p>
    <w:p>
      <w:pPr>
        <w:bidi/>
      </w:pPr>
      <w:r>
        <w:rPr>
          <w:rtl/>
          <w:cs/>
          <w:lang w:val="ar_AE" w:bidi="ar_AE"/>
        </w:rPr>
      </w:r>
      <w:r>
        <w:rPr>
          <w:rtl/>
          <w:cs/>
          <w:lang w:val="ar_AE" w:bidi="ar_AE"/>
        </w:rPr>
        <w:t>ترجمة بديلة: "وأحجار قيمة لـ" أو "وجواهر ثمينة لـ"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10 (#1)</w:t>
      </w:r>
      <w:r>
        <w:rPr>
          <w:rtl/>
          <w:cs/>
          <w:lang w:val="ar_AE" w:bidi="ar_AE"/>
        </w:rPr>
      </w:r>
    </w:p>
    <w:p>
      <w:pPr>
        <w:bidi/>
      </w:pPr>
      <w:r>
        <w:rPr>
          <w:rtl/>
          <w:cs/>
          <w:lang w:val="ar_AE" w:bidi="ar_AE"/>
        </w:rPr>
      </w:r>
      <w:r>
        <w:rPr>
          <w:rtl/>
          <w:cs/>
          <w:lang w:val="ar_AE" w:bidi="ar_AE"/>
        </w:rPr>
        <w:t>וְ⁠כָל־חֲכַם־לֵ֖ב</w:t>
      </w:r>
    </w:p>
    <w:p>
      <w:pPr>
        <w:bidi/>
      </w:pPr>
      <w:r>
        <w:rPr>
          <w:rtl/>
          <w:cs/>
          <w:lang w:val="ar_AE" w:bidi="ar_AE"/>
        </w:rPr>
      </w:r>
      <w:r>
        <w:rPr>
          <w:b/>
          <w:rtl/>
          <w:cs/>
          <w:lang w:val="ar_AE" w:bidi="ar_AE"/>
        </w:rPr>
        <w:t>"وَكُلُّ حَكِيمِ الْقَلْبِ"</w:t>
      </w:r>
    </w:p>
    <w:p>
      <w:pPr>
        <w:bidi/>
      </w:pPr>
      <w:r>
        <w:rPr>
          <w:rtl/>
          <w:cs/>
          <w:lang w:val="ar_AE" w:bidi="ar_AE"/>
        </w:rPr>
      </w:r>
      <w:r>
        <w:rPr>
          <w:rtl/>
          <w:cs/>
          <w:lang w:val="ar_AE" w:bidi="ar_AE"/>
        </w:rPr>
        <w:t xml:space="preserve">هنا، </w:t>
      </w:r>
      <w:r>
        <w:rPr>
          <w:b/>
          <w:rtl/>
          <w:cs/>
          <w:lang w:val="ar_AE" w:bidi="ar_AE"/>
        </w:rPr>
        <w:t>القلب</w:t>
      </w:r>
      <w:r>
        <w:rPr>
          <w:rtl/>
          <w:cs/>
          <w:lang w:val="ar_AE" w:bidi="ar_AE"/>
        </w:rPr>
        <w:t xml:space="preserve"> و</w:t>
      </w:r>
      <w:r>
        <w:rPr>
          <w:b/>
          <w:rtl/>
          <w:cs/>
          <w:lang w:val="ar_AE" w:bidi="ar_AE"/>
        </w:rPr>
        <w:t>الروح</w:t>
      </w:r>
      <w:r>
        <w:rPr>
          <w:rtl/>
          <w:cs/>
          <w:lang w:val="ar_AE" w:bidi="ar_AE"/>
        </w:rPr>
        <w:t xml:space="preserve"> يشيران إلى أشياء يمتلكها الشخص بالطبيعة، أي صفات الشخص ومواهبه. والعبارة تعني بشكل أساسي "صانع موهوب". إذا كان هذا غير واضح لقرائك، فيمكنك التفكير في جعله أكثر وضوحًا. انظر كيف ترجمت هذا في </w:t>
      </w:r>
      <w:r>
        <w:rPr>
          <w:rtl/>
          <w:cs/>
          <w:lang w:val="ar_AE" w:bidi="ar_AE"/>
        </w:rPr>
        <w:t>خروج 28:3</w:t>
      </w:r>
      <w:r>
        <w:rPr>
          <w:rtl/>
          <w:cs/>
          <w:lang w:val="ar_AE" w:bidi="ar_AE"/>
        </w:rPr>
        <w:t>. ترجمة بديلة: "وكل رجل ذو مهارة"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10 (#2)</w:t>
      </w:r>
      <w:r>
        <w:rPr>
          <w:rtl/>
          <w:cs/>
          <w:lang w:val="ar_AE" w:bidi="ar_AE"/>
        </w:rPr>
      </w:r>
    </w:p>
    <w:p>
      <w:pPr>
        <w:bidi/>
      </w:pPr>
      <w:r>
        <w:rPr>
          <w:rtl/>
          <w:cs/>
          <w:lang w:val="ar_AE" w:bidi="ar_AE"/>
        </w:rPr>
      </w:r>
      <w:r>
        <w:rPr>
          <w:rtl/>
          <w:cs/>
          <w:lang w:val="ar_AE" w:bidi="ar_AE"/>
        </w:rPr>
        <w:t>צִוָּ֖ה</w:t>
      </w:r>
    </w:p>
    <w:p>
      <w:pPr>
        <w:bidi/>
      </w:pPr>
      <w:r>
        <w:rPr>
          <w:rtl/>
          <w:cs/>
          <w:lang w:val="ar_AE" w:bidi="ar_AE"/>
        </w:rPr>
      </w:r>
      <w:r>
        <w:rPr>
          <w:b/>
          <w:rtl/>
          <w:cs/>
          <w:lang w:val="ar_AE" w:bidi="ar_AE"/>
        </w:rPr>
        <w:t>"ما أمر"</w:t>
      </w:r>
    </w:p>
    <w:p>
      <w:pPr>
        <w:bidi/>
      </w:pPr>
      <w:r>
        <w:rPr>
          <w:rtl/>
          <w:cs/>
          <w:lang w:val="ar_AE" w:bidi="ar_AE"/>
        </w:rPr>
      </w:r>
      <w:r>
        <w:rPr>
          <w:rtl/>
          <w:cs/>
          <w:lang w:val="ar_AE" w:bidi="ar_AE"/>
        </w:rPr>
        <w:t>هنا، تُترك بعض الكلمات التي تحتاجها الجملة لتكون كاملة في بعض اللغات. إذا كان ذلك مفيدًا في لغتك، فيمكنك إضافة هذه الكلمات من السياق، كما هو موضح في ترجمة UST.</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10 (#3)</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بعد هذه الآية، تبدأ قائمة. وقد تحتاج إلى وضع علامة لنهاية هذه الآية باستخدام علامات الترقيم أو بطريقة أخرى تُستخدم في لغتك لتمييز بداية القائمة.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11 (#1)</w:t>
      </w:r>
      <w:r>
        <w:rPr>
          <w:rtl/>
          <w:cs/>
          <w:lang w:val="ar_AE" w:bidi="ar_AE"/>
        </w:rPr>
      </w:r>
    </w:p>
    <w:p>
      <w:pPr>
        <w:bidi/>
      </w:pPr>
      <w:r>
        <w:rPr>
          <w:rtl/>
          <w:cs/>
          <w:lang w:val="ar_AE" w:bidi="ar_AE"/>
        </w:rPr>
      </w:r>
      <w:r>
        <w:rPr>
          <w:rtl/>
          <w:cs/>
          <w:lang w:val="ar_AE" w:bidi="ar_AE"/>
        </w:rPr>
        <w:t>מִכְסֵ֑⁠הוּ</w:t>
      </w:r>
    </w:p>
    <w:p>
      <w:pPr>
        <w:bidi/>
      </w:pPr>
      <w:r>
        <w:rPr>
          <w:rtl/>
          <w:cs/>
          <w:lang w:val="ar_AE" w:bidi="ar_AE"/>
        </w:rPr>
      </w:r>
      <w:r>
        <w:rPr>
          <w:b/>
          <w:rtl/>
          <w:cs/>
          <w:lang w:val="ar_AE" w:bidi="ar_AE"/>
        </w:rPr>
        <w:t>"غطاؤه"</w:t>
      </w:r>
    </w:p>
    <w:p>
      <w:pPr>
        <w:bidi/>
      </w:pPr>
      <w:r>
        <w:rPr>
          <w:rtl/>
          <w:cs/>
          <w:lang w:val="ar_AE" w:bidi="ar_AE"/>
        </w:rPr>
      </w:r>
      <w:r>
        <w:rPr>
          <w:rtl/>
          <w:cs/>
          <w:lang w:val="ar_AE" w:bidi="ar_AE"/>
        </w:rPr>
        <w:t xml:space="preserve">انظر كيف ترجمت هذا في </w:t>
      </w:r>
      <w:r>
        <w:rPr>
          <w:rtl/>
          <w:cs/>
          <w:lang w:val="ar_AE" w:bidi="ar_AE"/>
        </w:rPr>
        <w:t>خروج 26:14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11 (#2)</w:t>
      </w:r>
      <w:r>
        <w:rPr>
          <w:rtl/>
          <w:cs/>
          <w:lang w:val="ar_AE" w:bidi="ar_AE"/>
        </w:rPr>
      </w:r>
    </w:p>
    <w:p>
      <w:pPr>
        <w:bidi/>
      </w:pPr>
      <w:r>
        <w:rPr>
          <w:rtl/>
          <w:cs/>
          <w:lang w:val="ar_AE" w:bidi="ar_AE"/>
        </w:rPr>
      </w:r>
      <w:r>
        <w:rPr>
          <w:rtl/>
          <w:cs/>
          <w:lang w:val="ar_AE" w:bidi="ar_AE"/>
        </w:rPr>
        <w:t>אֶת־קְרָסָי⁠ו֙</w:t>
      </w:r>
    </w:p>
    <w:p>
      <w:pPr>
        <w:bidi/>
      </w:pPr>
      <w:r>
        <w:rPr>
          <w:rtl/>
          <w:cs/>
          <w:lang w:val="ar_AE" w:bidi="ar_AE"/>
        </w:rPr>
      </w:r>
      <w:r>
        <w:rPr>
          <w:b/>
          <w:rtl/>
          <w:cs/>
          <w:lang w:val="ar_AE" w:bidi="ar_AE"/>
        </w:rPr>
        <w:t>"وَأَشِظَّتَهُ"</w:t>
      </w:r>
    </w:p>
    <w:p>
      <w:pPr>
        <w:bidi/>
      </w:pPr>
      <w:r>
        <w:rPr>
          <w:rtl/>
          <w:cs/>
          <w:lang w:val="ar_AE" w:bidi="ar_AE"/>
        </w:rPr>
      </w:r>
      <w:r>
        <w:rPr>
          <w:rtl/>
          <w:cs/>
          <w:lang w:val="ar_AE" w:bidi="ar_AE"/>
        </w:rPr>
        <w:t xml:space="preserve">تتناسب </w:t>
      </w:r>
      <w:r>
        <w:rPr>
          <w:b/>
          <w:rtl/>
          <w:cs/>
          <w:lang w:val="ar_AE" w:bidi="ar_AE"/>
        </w:rPr>
        <w:t xml:space="preserve">الأَشِظَّة </w:t>
      </w:r>
      <w:r>
        <w:rPr>
          <w:rtl/>
          <w:cs/>
          <w:lang w:val="ar_AE" w:bidi="ar_AE"/>
        </w:rPr>
        <w:t xml:space="preserve">مع الحلقات لتثبيت الستائر (الشقق) معًا. انظر كيف ترجمت هذه في </w:t>
      </w:r>
      <w:r>
        <w:rPr>
          <w:rtl/>
          <w:cs/>
          <w:lang w:val="ar_AE" w:bidi="ar_AE"/>
        </w:rPr>
        <w:t>خروج 26:6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11 (#3)</w:t>
      </w:r>
      <w:r>
        <w:rPr>
          <w:rtl/>
          <w:cs/>
          <w:lang w:val="ar_AE" w:bidi="ar_AE"/>
        </w:rPr>
      </w:r>
    </w:p>
    <w:p>
      <w:pPr>
        <w:bidi/>
      </w:pPr>
      <w:r>
        <w:rPr>
          <w:rtl/>
          <w:cs/>
          <w:lang w:val="ar_AE" w:bidi="ar_AE"/>
        </w:rPr>
      </w:r>
      <w:r>
        <w:rPr>
          <w:rtl/>
          <w:cs/>
          <w:lang w:val="ar_AE" w:bidi="ar_AE"/>
        </w:rPr>
        <w:t>קְרָשָׁ֔י⁠ו</w:t>
      </w:r>
    </w:p>
    <w:p>
      <w:pPr>
        <w:bidi/>
      </w:pPr>
      <w:r>
        <w:rPr>
          <w:rtl/>
          <w:cs/>
          <w:lang w:val="ar_AE" w:bidi="ar_AE"/>
        </w:rPr>
      </w:r>
      <w:r>
        <w:rPr>
          <w:b/>
          <w:rtl/>
          <w:cs/>
          <w:lang w:val="ar_AE" w:bidi="ar_AE"/>
        </w:rPr>
        <w:t>"وَأَلْوَاحَهُ"</w:t>
      </w:r>
    </w:p>
    <w:p>
      <w:pPr>
        <w:bidi/>
      </w:pPr>
      <w:r>
        <w:rPr>
          <w:rtl/>
          <w:cs/>
          <w:lang w:val="ar_AE" w:bidi="ar_AE"/>
        </w:rPr>
      </w:r>
      <w:r>
        <w:rPr>
          <w:rtl/>
          <w:cs/>
          <w:lang w:val="ar_AE" w:bidi="ar_AE"/>
        </w:rPr>
        <w:t xml:space="preserve">انظر كيف ترجمت هذا في </w:t>
      </w:r>
      <w:r>
        <w:rPr>
          <w:rtl/>
          <w:cs/>
          <w:lang w:val="ar_AE" w:bidi="ar_AE"/>
        </w:rPr>
        <w:t>خروج 26:15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11 (#4)</w:t>
      </w:r>
      <w:r>
        <w:rPr>
          <w:rtl/>
          <w:cs/>
          <w:lang w:val="ar_AE" w:bidi="ar_AE"/>
        </w:rPr>
      </w:r>
    </w:p>
    <w:p>
      <w:pPr>
        <w:bidi/>
      </w:pPr>
      <w:r>
        <w:rPr>
          <w:rtl/>
          <w:cs/>
          <w:lang w:val="ar_AE" w:bidi="ar_AE"/>
        </w:rPr>
      </w:r>
      <w:r>
        <w:rPr>
          <w:rtl/>
          <w:cs/>
          <w:lang w:val="ar_AE" w:bidi="ar_AE"/>
        </w:rPr>
        <w:t>אֶת־בריחו</w:t>
      </w:r>
    </w:p>
    <w:p>
      <w:pPr>
        <w:bidi/>
      </w:pPr>
      <w:r>
        <w:rPr>
          <w:rtl/>
          <w:cs/>
          <w:lang w:val="ar_AE" w:bidi="ar_AE"/>
        </w:rPr>
      </w:r>
      <w:r>
        <w:rPr>
          <w:b/>
          <w:rtl/>
          <w:cs/>
          <w:lang w:val="ar_AE" w:bidi="ar_AE"/>
        </w:rPr>
        <w:t>"وَعَوَارِضَهُ"</w:t>
      </w:r>
    </w:p>
    <w:p>
      <w:pPr>
        <w:bidi/>
      </w:pPr>
      <w:r>
        <w:rPr>
          <w:rtl/>
          <w:cs/>
          <w:lang w:val="ar_AE" w:bidi="ar_AE"/>
        </w:rPr>
      </w:r>
      <w:r>
        <w:rPr>
          <w:rtl/>
          <w:cs/>
          <w:lang w:val="ar_AE" w:bidi="ar_AE"/>
        </w:rPr>
        <w:t xml:space="preserve">انظر كيف ترجمت هذا في </w:t>
      </w:r>
      <w:r>
        <w:rPr>
          <w:rtl/>
          <w:cs/>
          <w:lang w:val="ar_AE" w:bidi="ar_AE"/>
        </w:rPr>
        <w:t>خروج 26:26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11 (#5)</w:t>
      </w:r>
      <w:r>
        <w:rPr>
          <w:rtl/>
          <w:cs/>
          <w:lang w:val="ar_AE" w:bidi="ar_AE"/>
        </w:rPr>
      </w:r>
    </w:p>
    <w:p>
      <w:pPr>
        <w:bidi/>
      </w:pPr>
      <w:r>
        <w:rPr>
          <w:rtl/>
          <w:cs/>
          <w:lang w:val="ar_AE" w:bidi="ar_AE"/>
        </w:rPr>
      </w:r>
      <w:r>
        <w:rPr>
          <w:rtl/>
          <w:cs/>
          <w:lang w:val="ar_AE" w:bidi="ar_AE"/>
        </w:rPr>
        <w:t>אֶת־עַמֻּדָ֖י⁠ו</w:t>
      </w:r>
    </w:p>
    <w:p>
      <w:pPr>
        <w:bidi/>
      </w:pPr>
      <w:r>
        <w:rPr>
          <w:rtl/>
          <w:cs/>
          <w:lang w:val="ar_AE" w:bidi="ar_AE"/>
        </w:rPr>
      </w:r>
      <w:r>
        <w:rPr>
          <w:b/>
          <w:rtl/>
          <w:cs/>
          <w:lang w:val="ar_AE" w:bidi="ar_AE"/>
        </w:rPr>
        <w:t>"وَأَعْمِدَتَهُ"</w:t>
      </w:r>
    </w:p>
    <w:p>
      <w:pPr>
        <w:bidi/>
      </w:pPr>
      <w:r>
        <w:rPr>
          <w:rtl/>
          <w:cs/>
          <w:lang w:val="ar_AE" w:bidi="ar_AE"/>
        </w:rPr>
      </w:r>
      <w:r>
        <w:rPr>
          <w:rtl/>
          <w:cs/>
          <w:lang w:val="ar_AE" w:bidi="ar_AE"/>
        </w:rPr>
        <w:t xml:space="preserve">انظر كيف ترجمت هذا في </w:t>
      </w:r>
      <w:r>
        <w:rPr>
          <w:rtl/>
          <w:cs/>
          <w:lang w:val="ar_AE" w:bidi="ar_AE"/>
        </w:rPr>
        <w:t>26:32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11 (#6)</w:t>
      </w:r>
      <w:r>
        <w:rPr>
          <w:rtl/>
          <w:cs/>
          <w:lang w:val="ar_AE" w:bidi="ar_AE"/>
        </w:rPr>
      </w:r>
    </w:p>
    <w:p>
      <w:pPr>
        <w:bidi/>
      </w:pPr>
      <w:r>
        <w:rPr>
          <w:rtl/>
          <w:cs/>
          <w:lang w:val="ar_AE" w:bidi="ar_AE"/>
        </w:rPr>
      </w:r>
      <w:r>
        <w:rPr>
          <w:rtl/>
          <w:cs/>
          <w:lang w:val="ar_AE" w:bidi="ar_AE"/>
        </w:rPr>
        <w:t>אֲדָנָֽי⁠ו</w:t>
      </w:r>
    </w:p>
    <w:p>
      <w:pPr>
        <w:bidi/>
      </w:pPr>
      <w:r>
        <w:rPr>
          <w:rtl/>
          <w:cs/>
          <w:lang w:val="ar_AE" w:bidi="ar_AE"/>
        </w:rPr>
      </w:r>
      <w:r>
        <w:rPr>
          <w:b/>
          <w:rtl/>
          <w:cs/>
          <w:lang w:val="ar_AE" w:bidi="ar_AE"/>
        </w:rPr>
        <w:t>"وَقَوَاعِدَهُ"</w:t>
      </w:r>
    </w:p>
    <w:p>
      <w:pPr>
        <w:bidi/>
      </w:pPr>
      <w:r>
        <w:rPr>
          <w:rtl/>
          <w:cs/>
          <w:lang w:val="ar_AE" w:bidi="ar_AE"/>
        </w:rPr>
      </w:r>
      <w:r>
        <w:rPr>
          <w:rtl/>
          <w:cs/>
          <w:lang w:val="ar_AE" w:bidi="ar_AE"/>
        </w:rPr>
        <w:t xml:space="preserve">هذه عبارة عن أشياء ثقيلة تستقر على الأرض وتمنع الشيء المتصل بها من التحرك. انظر كيف ترجمت هذا في </w:t>
      </w:r>
      <w:r>
        <w:rPr>
          <w:rtl/>
          <w:cs/>
          <w:lang w:val="ar_AE" w:bidi="ar_AE"/>
        </w:rPr>
        <w:t>خروج 26:19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هذه المصطلحات في </w:t>
      </w:r>
      <w:r>
        <w:rPr>
          <w:rtl/>
          <w:cs/>
          <w:lang w:val="ar_AE" w:bidi="ar_AE"/>
        </w:rPr>
        <w:t>25:10–17</w:t>
      </w:r>
      <w:r>
        <w:rPr>
          <w:rtl/>
          <w:cs/>
          <w:lang w:val="ar_AE" w:bidi="ar_AE"/>
        </w:rPr>
        <w:t xml:space="preserve"> و</w:t>
      </w:r>
      <w:r>
        <w:rPr>
          <w:rtl/>
          <w:cs/>
          <w:lang w:val="ar_AE" w:bidi="ar_AE"/>
        </w:rPr>
        <w:t>26:36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13 (#1)</w:t>
      </w:r>
      <w:r>
        <w:rPr>
          <w:rtl/>
          <w:cs/>
          <w:lang w:val="ar_AE" w:bidi="ar_AE"/>
        </w:rPr>
      </w:r>
    </w:p>
    <w:p>
      <w:pPr>
        <w:bidi/>
      </w:pPr>
      <w:r>
        <w:rPr>
          <w:rtl/>
          <w:cs/>
          <w:lang w:val="ar_AE" w:bidi="ar_AE"/>
        </w:rPr>
      </w:r>
      <w:r>
        <w:rPr>
          <w:rtl/>
          <w:cs/>
          <w:lang w:val="ar_AE" w:bidi="ar_AE"/>
        </w:rPr>
        <w:t>לֶ֥חֶם הַ⁠פָּנִֽים</w:t>
      </w:r>
    </w:p>
    <w:p>
      <w:pPr>
        <w:bidi/>
      </w:pPr>
      <w:r>
        <w:rPr>
          <w:rtl/>
          <w:cs/>
          <w:lang w:val="ar_AE" w:bidi="ar_AE"/>
        </w:rPr>
      </w:r>
      <w:r>
        <w:rPr>
          <w:b/>
          <w:rtl/>
          <w:cs/>
          <w:lang w:val="ar_AE" w:bidi="ar_AE"/>
        </w:rPr>
        <w:t>"خبز الوجوه"</w:t>
      </w:r>
    </w:p>
    <w:p>
      <w:pPr>
        <w:bidi/>
      </w:pPr>
      <w:r>
        <w:rPr>
          <w:rtl/>
          <w:cs/>
          <w:lang w:val="ar_AE" w:bidi="ar_AE"/>
        </w:rPr>
      </w:r>
      <w:r>
        <w:rPr>
          <w:rtl/>
          <w:cs/>
          <w:lang w:val="ar_AE" w:bidi="ar_AE"/>
        </w:rPr>
        <w:t xml:space="preserve">هنا، كلمة </w:t>
      </w:r>
      <w:r>
        <w:rPr>
          <w:b/>
          <w:rtl/>
          <w:cs/>
          <w:lang w:val="ar_AE" w:bidi="ar_AE"/>
        </w:rPr>
        <w:t>الوجه</w:t>
      </w:r>
      <w:r>
        <w:rPr>
          <w:rtl/>
          <w:cs/>
          <w:lang w:val="ar_AE" w:bidi="ar_AE"/>
        </w:rPr>
        <w:t xml:space="preserve"> تمثل محضر الرب (يهوه). ويمثل هذا الخبز حضور الله. ترجمة بديلة: "خبز الحضور" انظر كيف ترجمت هذا في </w:t>
      </w:r>
      <w:r>
        <w:rPr>
          <w:rtl/>
          <w:cs/>
          <w:lang w:val="ar_AE" w:bidi="ar_AE"/>
        </w:rPr>
        <w:t>خروج 25:30</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w:t>
      </w:r>
      <w:r>
        <w:rPr>
          <w:rtl/>
          <w:cs/>
          <w:lang w:val="ar_AE" w:bidi="ar_AE"/>
        </w:rPr>
        <w:t>25:31–37</w:t>
      </w:r>
      <w:r>
        <w:rPr>
          <w:rtl/>
          <w:cs/>
          <w:lang w:val="ar_AE" w:bidi="ar_AE"/>
        </w:rPr>
        <w:t xml:space="preserve"> لهذه العناصر.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15 (#1)</w:t>
      </w:r>
      <w:r>
        <w:rPr>
          <w:rtl/>
          <w:cs/>
          <w:lang w:val="ar_AE" w:bidi="ar_AE"/>
        </w:rPr>
      </w:r>
    </w:p>
    <w:p>
      <w:pPr>
        <w:bidi/>
      </w:pPr>
      <w:r>
        <w:rPr>
          <w:rtl/>
          <w:cs/>
          <w:lang w:val="ar_AE" w:bidi="ar_AE"/>
        </w:rPr>
      </w:r>
      <w:r>
        <w:rPr>
          <w:rtl/>
          <w:cs/>
          <w:lang w:val="ar_AE" w:bidi="ar_AE"/>
        </w:rPr>
        <w:t>מִזְבַּ֤ח הַ⁠קְּטֹ֨רֶת֙ &amp; שֶׁ֣מֶן הַ⁠מִּשְׁחָ֔ה &amp; קְטֹ֣רֶת הַ⁠סַּמִּ֑ים</w:t>
      </w:r>
    </w:p>
    <w:p>
      <w:pPr>
        <w:bidi/>
      </w:pPr>
      <w:r>
        <w:rPr>
          <w:rtl/>
          <w:cs/>
          <w:lang w:val="ar_AE" w:bidi="ar_AE"/>
        </w:rPr>
      </w:r>
      <w:r>
        <w:rPr>
          <w:b/>
          <w:rtl/>
          <w:cs/>
          <w:lang w:val="ar_AE" w:bidi="ar_AE"/>
        </w:rPr>
        <w:t>"مذبح البخور"</w:t>
      </w:r>
      <w:r>
        <w:rPr>
          <w:rtl/>
          <w:cs/>
          <w:lang w:val="ar_AE" w:bidi="ar_AE"/>
        </w:rPr>
        <w:t xml:space="preserve"> - </w:t>
      </w:r>
      <w:r>
        <w:rPr>
          <w:b/>
          <w:rtl/>
          <w:cs/>
          <w:lang w:val="ar_AE" w:bidi="ar_AE"/>
        </w:rPr>
        <w:t>"دهن المسحة"</w:t>
      </w:r>
      <w:r>
        <w:rPr>
          <w:rtl/>
          <w:cs/>
          <w:lang w:val="ar_AE" w:bidi="ar_AE"/>
        </w:rPr>
        <w:t xml:space="preserve"> - </w:t>
      </w:r>
      <w:r>
        <w:rPr>
          <w:b/>
          <w:rtl/>
          <w:cs/>
          <w:lang w:val="ar_AE" w:bidi="ar_AE"/>
        </w:rPr>
        <w:t>"بخور العطر"</w:t>
      </w:r>
    </w:p>
    <w:p>
      <w:pPr>
        <w:bidi/>
      </w:pPr>
      <w:r>
        <w:rPr>
          <w:rtl/>
          <w:cs/>
          <w:lang w:val="ar_AE" w:bidi="ar_AE"/>
        </w:rPr>
      </w:r>
      <w:r>
        <w:rPr>
          <w:rtl/>
          <w:cs/>
          <w:lang w:val="ar_AE" w:bidi="ar_AE"/>
        </w:rPr>
        <w:t xml:space="preserve">لكلمة </w:t>
      </w:r>
      <w:r>
        <w:rPr>
          <w:b/>
          <w:rtl/>
          <w:cs/>
          <w:lang w:val="ar_AE" w:bidi="ar_AE"/>
        </w:rPr>
        <w:t>المذبح</w:t>
      </w:r>
      <w:r>
        <w:rPr>
          <w:rtl/>
          <w:cs/>
          <w:lang w:val="ar_AE" w:bidi="ar_AE"/>
        </w:rPr>
        <w:t xml:space="preserve">، انظر </w:t>
      </w:r>
      <w:r>
        <w:rPr>
          <w:rtl/>
          <w:cs/>
          <w:lang w:val="ar_AE" w:bidi="ar_AE"/>
        </w:rPr>
        <w:t>30:1</w:t>
      </w:r>
      <w:r>
        <w:rPr>
          <w:rtl/>
          <w:cs/>
          <w:lang w:val="ar_AE" w:bidi="ar_AE"/>
        </w:rPr>
        <w:t xml:space="preserve">. لكلمة </w:t>
      </w:r>
      <w:r>
        <w:rPr>
          <w:b/>
          <w:rtl/>
          <w:cs/>
          <w:lang w:val="ar_AE" w:bidi="ar_AE"/>
        </w:rPr>
        <w:t>الدهن</w:t>
      </w:r>
      <w:r>
        <w:rPr>
          <w:rtl/>
          <w:cs/>
          <w:lang w:val="ar_AE" w:bidi="ar_AE"/>
        </w:rPr>
        <w:t xml:space="preserve">، انظر </w:t>
      </w:r>
      <w:r>
        <w:rPr>
          <w:rtl/>
          <w:cs/>
          <w:lang w:val="ar_AE" w:bidi="ar_AE"/>
        </w:rPr>
        <w:t>30:25</w:t>
      </w:r>
      <w:r>
        <w:rPr>
          <w:rtl/>
          <w:cs/>
          <w:lang w:val="ar_AE" w:bidi="ar_AE"/>
        </w:rPr>
        <w:t xml:space="preserve">. لكلمة </w:t>
      </w:r>
      <w:r>
        <w:rPr>
          <w:b/>
          <w:rtl/>
          <w:cs/>
          <w:lang w:val="ar_AE" w:bidi="ar_AE"/>
        </w:rPr>
        <w:t>البخور</w:t>
      </w:r>
      <w:r>
        <w:rPr>
          <w:rtl/>
          <w:cs/>
          <w:lang w:val="ar_AE" w:bidi="ar_AE"/>
        </w:rPr>
        <w:t xml:space="preserve">، انظر </w:t>
      </w:r>
      <w:r>
        <w:rPr>
          <w:rtl/>
          <w:cs/>
          <w:lang w:val="ar_AE" w:bidi="ar_AE"/>
        </w:rPr>
        <w:t>30:7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بالنسبة لكلمة </w:t>
      </w:r>
      <w:r>
        <w:rPr>
          <w:b/>
          <w:rtl/>
          <w:cs/>
          <w:lang w:val="ar_AE" w:bidi="ar_AE"/>
        </w:rPr>
        <w:t>الشُباكة</w:t>
      </w:r>
      <w:r>
        <w:rPr>
          <w:rtl/>
          <w:cs/>
          <w:lang w:val="ar_AE" w:bidi="ar_AE"/>
        </w:rPr>
        <w:t xml:space="preserve">، انظر </w:t>
      </w:r>
      <w:r>
        <w:rPr>
          <w:rtl/>
          <w:cs/>
          <w:lang w:val="ar_AE" w:bidi="ar_AE"/>
        </w:rPr>
        <w:t>خروج 27:4</w:t>
      </w:r>
      <w:r>
        <w:rPr>
          <w:rtl/>
          <w:cs/>
          <w:lang w:val="ar_AE" w:bidi="ar_AE"/>
        </w:rPr>
        <w:t xml:space="preserve">. معظم بقية الآية مشابه تقريبًا للآية </w:t>
      </w:r>
      <w:r>
        <w:rPr>
          <w:rtl/>
          <w:cs/>
          <w:lang w:val="ar_AE" w:bidi="ar_AE"/>
        </w:rPr>
        <w:t>30:28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17 (#1)</w:t>
      </w:r>
      <w:r>
        <w:rPr>
          <w:rtl/>
          <w:cs/>
          <w:lang w:val="ar_AE" w:bidi="ar_AE"/>
        </w:rPr>
      </w:r>
    </w:p>
    <w:p>
      <w:pPr>
        <w:bidi/>
      </w:pPr>
      <w:r>
        <w:rPr>
          <w:rtl/>
          <w:cs/>
          <w:lang w:val="ar_AE" w:bidi="ar_AE"/>
        </w:rPr>
      </w:r>
      <w:r>
        <w:rPr>
          <w:rtl/>
          <w:cs/>
          <w:lang w:val="ar_AE" w:bidi="ar_AE"/>
        </w:rPr>
        <w:t>אֵ֚ת קַלְעֵ֣י &amp; מָסַ֖ךְ</w:t>
      </w:r>
    </w:p>
    <w:p>
      <w:pPr>
        <w:bidi/>
      </w:pPr>
      <w:r>
        <w:rPr>
          <w:rtl/>
          <w:cs/>
          <w:lang w:val="ar_AE" w:bidi="ar_AE"/>
        </w:rPr>
      </w:r>
      <w:r>
        <w:rPr>
          <w:b/>
          <w:rtl/>
          <w:cs/>
          <w:lang w:val="ar_AE" w:bidi="ar_AE"/>
        </w:rPr>
        <w:t>"وَأَسْتَارَ"</w:t>
      </w:r>
      <w:r>
        <w:rPr>
          <w:rtl/>
          <w:cs/>
          <w:lang w:val="ar_AE" w:bidi="ar_AE"/>
        </w:rPr>
        <w:t xml:space="preserve"> - </w:t>
      </w:r>
      <w:r>
        <w:rPr>
          <w:b/>
          <w:rtl/>
          <w:cs/>
          <w:lang w:val="ar_AE" w:bidi="ar_AE"/>
        </w:rPr>
        <w:t>"وَسَجْفَ"</w:t>
      </w:r>
    </w:p>
    <w:p>
      <w:pPr>
        <w:bidi/>
      </w:pPr>
      <w:r>
        <w:rPr>
          <w:rtl/>
          <w:cs/>
          <w:lang w:val="ar_AE" w:bidi="ar_AE"/>
        </w:rPr>
      </w:r>
      <w:r>
        <w:rPr>
          <w:rtl/>
          <w:cs/>
          <w:lang w:val="ar_AE" w:bidi="ar_AE"/>
        </w:rPr>
        <w:t xml:space="preserve">كانت هذه ستائر كبيرة مصنوعة من القماش. انظر كيف ترجمت هذا في </w:t>
      </w:r>
      <w:r>
        <w:rPr>
          <w:rtl/>
          <w:cs/>
          <w:lang w:val="ar_AE" w:bidi="ar_AE"/>
        </w:rPr>
        <w:t>خروج 26:36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17 (#2)</w:t>
      </w:r>
      <w:r>
        <w:rPr>
          <w:rtl/>
          <w:cs/>
          <w:lang w:val="ar_AE" w:bidi="ar_AE"/>
        </w:rPr>
      </w:r>
    </w:p>
    <w:p>
      <w:pPr>
        <w:bidi/>
      </w:pPr>
      <w:r>
        <w:rPr>
          <w:rtl/>
          <w:cs/>
          <w:lang w:val="ar_AE" w:bidi="ar_AE"/>
        </w:rPr>
      </w:r>
      <w:r>
        <w:rPr>
          <w:rtl/>
          <w:cs/>
          <w:lang w:val="ar_AE" w:bidi="ar_AE"/>
        </w:rPr>
        <w:t>אֶת־עַמֻּדָ֖י⁠ו</w:t>
      </w:r>
    </w:p>
    <w:p>
      <w:pPr>
        <w:bidi/>
      </w:pPr>
      <w:r>
        <w:rPr>
          <w:rtl/>
          <w:cs/>
          <w:lang w:val="ar_AE" w:bidi="ar_AE"/>
        </w:rPr>
      </w:r>
      <w:r>
        <w:rPr>
          <w:b/>
          <w:rtl/>
          <w:cs/>
          <w:lang w:val="ar_AE" w:bidi="ar_AE"/>
        </w:rPr>
        <w:t>"أعمدتها"</w:t>
      </w:r>
    </w:p>
    <w:p>
      <w:pPr>
        <w:bidi/>
      </w:pPr>
      <w:r>
        <w:rPr>
          <w:rtl/>
          <w:cs/>
          <w:lang w:val="ar_AE" w:bidi="ar_AE"/>
        </w:rPr>
      </w:r>
      <w:r>
        <w:rPr>
          <w:rtl/>
          <w:cs/>
          <w:lang w:val="ar_AE" w:bidi="ar_AE"/>
        </w:rPr>
        <w:t xml:space="preserve">كانت هذه قطعًا قوية من الخشب موضوعة بشكل عمودي وتستخدم كدعامات. انظر كيف ترجمت هذه في </w:t>
      </w:r>
      <w:r>
        <w:rPr>
          <w:rtl/>
          <w:cs/>
          <w:lang w:val="ar_AE" w:bidi="ar_AE"/>
        </w:rPr>
        <w:t>خروج 27:10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17 (#3)</w:t>
      </w:r>
      <w:r>
        <w:rPr>
          <w:rtl/>
          <w:cs/>
          <w:lang w:val="ar_AE" w:bidi="ar_AE"/>
        </w:rPr>
      </w:r>
    </w:p>
    <w:p>
      <w:pPr>
        <w:bidi/>
      </w:pPr>
      <w:r>
        <w:rPr>
          <w:rtl/>
          <w:cs/>
          <w:lang w:val="ar_AE" w:bidi="ar_AE"/>
        </w:rPr>
      </w:r>
      <w:r>
        <w:rPr>
          <w:rtl/>
          <w:cs/>
          <w:lang w:val="ar_AE" w:bidi="ar_AE"/>
        </w:rPr>
        <w:t>אֲדָנֶ֑י⁠הָ</w:t>
      </w:r>
    </w:p>
    <w:p>
      <w:pPr>
        <w:bidi/>
      </w:pPr>
      <w:r>
        <w:rPr>
          <w:rtl/>
          <w:cs/>
          <w:lang w:val="ar_AE" w:bidi="ar_AE"/>
        </w:rPr>
      </w:r>
      <w:r>
        <w:rPr>
          <w:b/>
          <w:rtl/>
          <w:cs/>
          <w:lang w:val="ar_AE" w:bidi="ar_AE"/>
        </w:rPr>
        <w:t>"وَقَوَاعِدَهَا"</w:t>
      </w:r>
    </w:p>
    <w:p>
      <w:pPr>
        <w:bidi/>
      </w:pPr>
      <w:r>
        <w:rPr>
          <w:rtl/>
          <w:cs/>
          <w:lang w:val="ar_AE" w:bidi="ar_AE"/>
        </w:rPr>
      </w:r>
      <w:r>
        <w:rPr>
          <w:rtl/>
          <w:cs/>
          <w:lang w:val="ar_AE" w:bidi="ar_AE"/>
        </w:rPr>
        <w:t xml:space="preserve">كانت هذه كتل تحتوي على فتحة لتثبيت اللوح في مكانه. انظر كيف ترجمت هذا في </w:t>
      </w:r>
      <w:r>
        <w:rPr>
          <w:rtl/>
          <w:cs/>
          <w:lang w:val="ar_AE" w:bidi="ar_AE"/>
        </w:rPr>
        <w:t>خروج 26:19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18 (#1)</w:t>
      </w:r>
      <w:r>
        <w:rPr>
          <w:rtl/>
          <w:cs/>
          <w:lang w:val="ar_AE" w:bidi="ar_AE"/>
        </w:rPr>
      </w:r>
    </w:p>
    <w:p>
      <w:pPr>
        <w:bidi/>
      </w:pPr>
      <w:r>
        <w:rPr>
          <w:rtl/>
          <w:cs/>
          <w:lang w:val="ar_AE" w:bidi="ar_AE"/>
        </w:rPr>
      </w:r>
      <w:r>
        <w:rPr>
          <w:rtl/>
          <w:cs/>
          <w:lang w:val="ar_AE" w:bidi="ar_AE"/>
        </w:rPr>
        <w:t>אֶת־יִתְדֹ֧ת &amp; יִתְדֹ֥ת</w:t>
      </w:r>
    </w:p>
    <w:p>
      <w:pPr>
        <w:bidi/>
      </w:pPr>
      <w:r>
        <w:rPr>
          <w:rtl/>
          <w:cs/>
          <w:lang w:val="ar_AE" w:bidi="ar_AE"/>
        </w:rPr>
      </w:r>
      <w:r>
        <w:rPr>
          <w:b/>
          <w:rtl/>
          <w:cs/>
          <w:lang w:val="ar_AE" w:bidi="ar_AE"/>
        </w:rPr>
        <w:t>"وَأَوْتَادَ الْمَسْكَنِ"</w:t>
      </w:r>
      <w:r>
        <w:rPr>
          <w:rtl/>
          <w:cs/>
          <w:lang w:val="ar_AE" w:bidi="ar_AE"/>
        </w:rPr>
        <w:t xml:space="preserve"> - </w:t>
      </w:r>
      <w:r>
        <w:rPr>
          <w:b/>
          <w:rtl/>
          <w:cs/>
          <w:lang w:val="ar_AE" w:bidi="ar_AE"/>
        </w:rPr>
        <w:t>"وَأَوْتَادَ الدَّارِ"</w:t>
      </w:r>
    </w:p>
    <w:p>
      <w:pPr>
        <w:bidi/>
      </w:pPr>
      <w:r>
        <w:rPr>
          <w:rtl/>
          <w:cs/>
          <w:lang w:val="ar_AE" w:bidi="ar_AE"/>
        </w:rPr>
      </w:r>
      <w:r>
        <w:rPr>
          <w:rtl/>
          <w:cs/>
          <w:lang w:val="ar_AE" w:bidi="ar_AE"/>
        </w:rPr>
        <w:t xml:space="preserve">كانت هذه قطعًا حادة من الخشب أو المعدن تُستخدم لتثبيت زوايا الخيمة على الأرض. انظر كيف ترجمت هذا في </w:t>
      </w:r>
      <w:r>
        <w:rPr>
          <w:rtl/>
          <w:cs/>
          <w:lang w:val="ar_AE" w:bidi="ar_AE"/>
        </w:rPr>
        <w:t>خروج 27:19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19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باستثناء كلمة </w:t>
      </w:r>
      <w:r>
        <w:rPr>
          <w:b/>
          <w:rtl/>
          <w:cs/>
          <w:lang w:val="ar_AE" w:bidi="ar_AE"/>
        </w:rPr>
        <w:t>الخدمة فِي الْمَقْدِسِ</w:t>
      </w:r>
      <w:r>
        <w:rPr>
          <w:rtl/>
          <w:cs/>
          <w:lang w:val="ar_AE" w:bidi="ar_AE"/>
        </w:rPr>
        <w:t xml:space="preserve"> وكلمتي "و"، فإن هذه الآية مطابقة للآية </w:t>
      </w:r>
      <w:r>
        <w:rPr>
          <w:rtl/>
          <w:cs/>
          <w:lang w:val="ar_AE" w:bidi="ar_AE"/>
        </w:rPr>
        <w:t>31:10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20 (#1)</w:t>
      </w:r>
      <w:r>
        <w:rPr>
          <w:rtl/>
          <w:cs/>
          <w:lang w:val="ar_AE" w:bidi="ar_AE"/>
        </w:rPr>
      </w:r>
    </w:p>
    <w:p>
      <w:pPr>
        <w:bidi/>
      </w:pPr>
      <w:r>
        <w:rPr>
          <w:rtl/>
          <w:cs/>
          <w:lang w:val="ar_AE" w:bidi="ar_AE"/>
        </w:rPr>
      </w:r>
      <w:r>
        <w:rPr>
          <w:rtl/>
          <w:cs/>
          <w:lang w:val="ar_AE" w:bidi="ar_AE"/>
        </w:rPr>
        <w:t>מִ⁠לִּ⁠פְנֵ֥י מֹשֶֽׁה</w:t>
      </w:r>
    </w:p>
    <w:p>
      <w:pPr>
        <w:bidi/>
      </w:pPr>
      <w:r>
        <w:rPr>
          <w:rtl/>
          <w:cs/>
          <w:lang w:val="ar_AE" w:bidi="ar_AE"/>
        </w:rPr>
      </w:r>
      <w:r>
        <w:rPr>
          <w:b/>
          <w:rtl/>
          <w:cs/>
          <w:lang w:val="ar_AE" w:bidi="ar_AE"/>
        </w:rPr>
        <w:t>"مِنْ قُدَّامِ مُوسَى"</w:t>
      </w:r>
    </w:p>
    <w:p>
      <w:pPr>
        <w:bidi/>
      </w:pPr>
      <w:r>
        <w:rPr>
          <w:rtl/>
          <w:cs/>
          <w:lang w:val="ar_AE" w:bidi="ar_AE"/>
        </w:rPr>
      </w:r>
      <w:r>
        <w:rPr>
          <w:rtl/>
          <w:cs/>
          <w:lang w:val="ar_AE" w:bidi="ar_AE"/>
        </w:rPr>
        <w:t>ترجمة بديلة: "من عند موسى"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21 (#1)</w:t>
      </w:r>
      <w:r>
        <w:rPr>
          <w:rtl/>
          <w:cs/>
          <w:lang w:val="ar_AE" w:bidi="ar_AE"/>
        </w:rPr>
      </w:r>
    </w:p>
    <w:p>
      <w:pPr>
        <w:bidi/>
      </w:pPr>
      <w:r>
        <w:rPr>
          <w:rtl/>
          <w:cs/>
          <w:lang w:val="ar_AE" w:bidi="ar_AE"/>
        </w:rPr>
      </w:r>
      <w:r>
        <w:rPr>
          <w:rtl/>
          <w:cs/>
          <w:lang w:val="ar_AE" w:bidi="ar_AE"/>
        </w:rPr>
        <w:t>וַ⁠יָּבֹ֕אוּ כָּל־אִ֖ישׁ אֲשֶׁר־נְשָׂא֣⁠וֹ לִבּ֑⁠וֹ וְ⁠כֹ֡ל אֲשֶׁר֩ נָדְבָ֨ה רוּח֜⁠וֹ אֹת֗⁠וֹ הֵ֠בִיאוּ</w:t>
      </w:r>
    </w:p>
    <w:p>
      <w:pPr>
        <w:bidi/>
      </w:pPr>
      <w:r>
        <w:rPr>
          <w:rtl/>
          <w:cs/>
          <w:lang w:val="ar_AE" w:bidi="ar_AE"/>
        </w:rPr>
      </w:r>
      <w:r>
        <w:rPr>
          <w:b/>
          <w:rtl/>
          <w:cs/>
          <w:lang w:val="ar_AE" w:bidi="ar_AE"/>
        </w:rPr>
        <w:t>"ثُمَّ جَاءَ كُلُّ مَنْ أَنْهَضَهُ قَلْبُهُ، وَكُلُّ مَنْ سَمَّحَتْهُ رُوحُهُ"</w:t>
      </w:r>
    </w:p>
    <w:p>
      <w:pPr>
        <w:bidi/>
      </w:pPr>
      <w:r>
        <w:rPr>
          <w:rtl/>
          <w:cs/>
          <w:lang w:val="ar_AE" w:bidi="ar_AE"/>
        </w:rPr>
      </w:r>
      <w:r>
        <w:rPr>
          <w:rtl/>
          <w:cs/>
          <w:lang w:val="ar_AE" w:bidi="ar_AE"/>
        </w:rPr>
        <w:t>هاتان العبارتان تتوازيان مع بعضهما البعض وتعنيان الشيء نفسه. وسيكون من الجيد الحفاظ على هذا التكرار الشعري في ترجمتك إلا إذا كان سيساء فهمه. وإذا لم يكن التكرار هنا سيبرز روح العطاء المبهجة لبني إسرائيل في لغتك، فقد تحتاج إلى دمج العبارات. ترجمة بديلة: "كل مَنْ كان شغوفًا، جسدًا وروحًا، للعطاء جاء وأعطى"</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21 (#2)</w:t>
      </w:r>
      <w:r>
        <w:rPr>
          <w:rtl/>
          <w:cs/>
          <w:lang w:val="ar_AE" w:bidi="ar_AE"/>
        </w:rPr>
      </w:r>
    </w:p>
    <w:p>
      <w:pPr>
        <w:bidi/>
      </w:pPr>
      <w:r>
        <w:rPr>
          <w:rtl/>
          <w:cs/>
          <w:lang w:val="ar_AE" w:bidi="ar_AE"/>
        </w:rPr>
      </w:r>
      <w:r>
        <w:rPr>
          <w:rtl/>
          <w:cs/>
          <w:lang w:val="ar_AE" w:bidi="ar_AE"/>
        </w:rPr>
        <w:t>וַ⁠יָּבֹ֕אוּ כָּל־אִ֖ישׁ אֲשֶׁר־נְשָׂא֣⁠וֹ לִבּ֑⁠וֹ וְ⁠כֹ֡ל אֲשֶׁר֩ נָדְבָ֨ה רוּח֜⁠וֹ אֹת֗⁠וֹ הֵ֠בִיאוּ</w:t>
      </w:r>
    </w:p>
    <w:p>
      <w:pPr>
        <w:bidi/>
      </w:pPr>
      <w:r>
        <w:rPr>
          <w:rtl/>
          <w:cs/>
          <w:lang w:val="ar_AE" w:bidi="ar_AE"/>
        </w:rPr>
      </w:r>
      <w:r>
        <w:rPr>
          <w:b/>
          <w:rtl/>
          <w:cs/>
          <w:lang w:val="ar_AE" w:bidi="ar_AE"/>
        </w:rPr>
        <w:t>"ثُمَّ جَاءَ كُلُّ مَنْ أَنْهَضَهُ قَلْبُهُ، وَكُلُّ مَنْ سَمَّحَتْهُ رُوحُهُ"</w:t>
      </w:r>
    </w:p>
    <w:p>
      <w:pPr>
        <w:bidi/>
      </w:pPr>
      <w:r>
        <w:rPr>
          <w:rtl/>
          <w:cs/>
          <w:lang w:val="ar_AE" w:bidi="ar_AE"/>
        </w:rPr>
      </w:r>
      <w:r>
        <w:rPr>
          <w:rtl/>
          <w:cs/>
          <w:lang w:val="ar_AE" w:bidi="ar_AE"/>
        </w:rPr>
        <w:t xml:space="preserve">هنا، تشير كلمات </w:t>
      </w:r>
      <w:r>
        <w:rPr>
          <w:b/>
          <w:rtl/>
          <w:cs/>
          <w:lang w:val="ar_AE" w:bidi="ar_AE"/>
        </w:rPr>
        <w:t>القلب</w:t>
      </w:r>
      <w:r>
        <w:rPr>
          <w:rtl/>
          <w:cs/>
          <w:lang w:val="ar_AE" w:bidi="ar_AE"/>
        </w:rPr>
        <w:t xml:space="preserve"> و</w:t>
      </w:r>
      <w:r>
        <w:rPr>
          <w:b/>
          <w:rtl/>
          <w:cs/>
          <w:lang w:val="ar_AE" w:bidi="ar_AE"/>
        </w:rPr>
        <w:t>الروح</w:t>
      </w:r>
      <w:r>
        <w:rPr>
          <w:rtl/>
          <w:cs/>
          <w:lang w:val="ar_AE" w:bidi="ar_AE"/>
        </w:rPr>
        <w:t xml:space="preserve"> إلى إرادة الشخص، ورغبته في القيام بشيء ما. وقد تحتوي العديد من اللغات على تعبيرات مشابهة، ربما باستخدام كلمات أو مفاهيم مختلفة للجسم والروح يمكنك استخدامها. أما إذا كانت لغتك لا تعبر عن إرادة الشخص بهذه الطريقة، فيمكنك ترجمة المعنى. ترجمة بديلة: "وجاء كل رجل حركته إرادته، وكل من شعر بالتثقل أحضر"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21 (#3)</w:t>
      </w:r>
      <w:r>
        <w:rPr>
          <w:rtl/>
          <w:cs/>
          <w:lang w:val="ar_AE" w:bidi="ar_AE"/>
        </w:rPr>
      </w:r>
    </w:p>
    <w:p>
      <w:pPr>
        <w:bidi/>
      </w:pPr>
      <w:r>
        <w:rPr>
          <w:rtl/>
          <w:cs/>
          <w:lang w:val="ar_AE" w:bidi="ar_AE"/>
        </w:rPr>
      </w:r>
      <w:r>
        <w:rPr>
          <w:rtl/>
          <w:cs/>
          <w:lang w:val="ar_AE" w:bidi="ar_AE"/>
        </w:rPr>
        <w:t>אֲשֶׁר־נְשָׂא֣⁠וֹ לִבּ֑⁠וֹ</w:t>
      </w:r>
    </w:p>
    <w:p>
      <w:pPr>
        <w:bidi/>
      </w:pPr>
      <w:r>
        <w:rPr>
          <w:rtl/>
          <w:cs/>
          <w:lang w:val="ar_AE" w:bidi="ar_AE"/>
        </w:rPr>
      </w:r>
      <w:r>
        <w:rPr>
          <w:b/>
          <w:rtl/>
          <w:cs/>
          <w:lang w:val="ar_AE" w:bidi="ar_AE"/>
        </w:rPr>
        <w:t>"كُلُّ مَنْ أَنْهَضَهُ قَلْبُهُ"</w:t>
      </w:r>
    </w:p>
    <w:p>
      <w:pPr>
        <w:bidi/>
      </w:pPr>
      <w:r>
        <w:rPr>
          <w:rtl/>
          <w:cs/>
          <w:lang w:val="ar_AE" w:bidi="ar_AE"/>
        </w:rPr>
      </w:r>
      <w:r>
        <w:rPr>
          <w:rtl/>
          <w:cs/>
          <w:lang w:val="ar_AE" w:bidi="ar_AE"/>
        </w:rPr>
        <w:t xml:space="preserve">هنا، </w:t>
      </w:r>
      <w:r>
        <w:rPr>
          <w:b/>
          <w:rtl/>
          <w:cs/>
          <w:lang w:val="ar_AE" w:bidi="ar_AE"/>
        </w:rPr>
        <w:t>أَنْهَضَهُ قَلْبُهُ</w:t>
      </w:r>
      <w:r>
        <w:rPr>
          <w:rtl/>
          <w:cs/>
          <w:lang w:val="ar_AE" w:bidi="ar_AE"/>
        </w:rPr>
        <w:t xml:space="preserve"> هو استعارة تعني الرغبة أو الحماس. والعديد من اللغات لديها تعبيرات مشابهة، ربما باستخدام جزء آخر من الجسم أو فعل مختلف. إذا لم يكن قراؤك سيفهمون ما تعنيه هذه الصورة في هذا السياق، فيمكنك استخدام استعارة مشابهة من ثقافتك. أو بدلًا من ذلك، يمكنك التعبير عن المعنى بشكل واضح. ترجمة بديلة: "كل من كان متحمسًا"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21 (#4)</w:t>
      </w:r>
      <w:r>
        <w:rPr>
          <w:rtl/>
          <w:cs/>
          <w:lang w:val="ar_AE" w:bidi="ar_AE"/>
        </w:rPr>
      </w:r>
    </w:p>
    <w:p>
      <w:pPr>
        <w:bidi/>
      </w:pPr>
      <w:r>
        <w:rPr>
          <w:rtl/>
          <w:cs/>
          <w:lang w:val="ar_AE" w:bidi="ar_AE"/>
        </w:rPr>
      </w:r>
      <w:r>
        <w:rPr>
          <w:rtl/>
          <w:cs/>
          <w:lang w:val="ar_AE" w:bidi="ar_AE"/>
        </w:rPr>
        <w:t>כָּל־אִ֖ישׁ אֲשֶׁר־נְשָׂא֣⁠וֹ לִבּ֑⁠וֹ וְ⁠כֹ֡ל אֲשֶׁר֩ נָדְבָ֨ה רוּח֜⁠וֹ אֹת֗⁠וֹ</w:t>
      </w:r>
    </w:p>
    <w:p>
      <w:pPr>
        <w:bidi/>
      </w:pPr>
      <w:r>
        <w:rPr>
          <w:rtl/>
          <w:cs/>
          <w:lang w:val="ar_AE" w:bidi="ar_AE"/>
        </w:rPr>
      </w:r>
      <w:r>
        <w:rPr>
          <w:b/>
          <w:rtl/>
          <w:cs/>
          <w:lang w:val="ar_AE" w:bidi="ar_AE"/>
        </w:rPr>
        <w:t>"كُلُّ مَنْ أَنْهَضَهُ قَلْبُهُ"</w:t>
      </w:r>
      <w:r>
        <w:rPr>
          <w:rtl/>
          <w:cs/>
          <w:lang w:val="ar_AE" w:bidi="ar_AE"/>
        </w:rPr>
        <w:t xml:space="preserve"> - </w:t>
      </w:r>
      <w:r>
        <w:rPr>
          <w:b/>
          <w:rtl/>
          <w:cs/>
          <w:lang w:val="ar_AE" w:bidi="ar_AE"/>
        </w:rPr>
        <w:t>"وَكُلُّ مَنْ سَمَّحَتْهُ (هو) رُوحُهُ"</w:t>
      </w:r>
    </w:p>
    <w:p>
      <w:pPr>
        <w:bidi/>
      </w:pPr>
      <w:r>
        <w:rPr>
          <w:rtl/>
          <w:cs/>
          <w:lang w:val="ar_AE" w:bidi="ar_AE"/>
        </w:rPr>
      </w:r>
      <w:r>
        <w:rPr>
          <w:rtl/>
          <w:cs/>
          <w:lang w:val="ar_AE" w:bidi="ar_AE"/>
        </w:rPr>
        <w:t xml:space="preserve">هنا، </w:t>
      </w:r>
      <w:r>
        <w:rPr>
          <w:b/>
          <w:rtl/>
          <w:cs/>
          <w:lang w:val="ar_AE" w:bidi="ar_AE"/>
        </w:rPr>
        <w:t>كل من،</w:t>
      </w:r>
      <w:r>
        <w:rPr>
          <w:rtl/>
          <w:cs/>
          <w:lang w:val="ar_AE" w:bidi="ar_AE"/>
        </w:rPr>
        <w:t xml:space="preserve"> و</w:t>
      </w:r>
      <w:r>
        <w:rPr>
          <w:b/>
          <w:rtl/>
          <w:cs/>
          <w:lang w:val="ar_AE" w:bidi="ar_AE"/>
        </w:rPr>
        <w:t>هو</w:t>
      </w:r>
      <w:r>
        <w:rPr>
          <w:rtl/>
          <w:cs/>
          <w:lang w:val="ar_AE" w:bidi="ar_AE"/>
        </w:rPr>
        <w:t xml:space="preserve"> تشير جميعها إلى الرجال والنساء عمومًا. ويتم توضيح ذلك في الآية التالية. إذا كان ذلك مفيدًا في لغتك، فيمكنك استخدام مصطلحات تشمل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21 (#5)</w:t>
      </w:r>
      <w:r>
        <w:rPr>
          <w:rtl/>
          <w:cs/>
          <w:lang w:val="ar_AE" w:bidi="ar_AE"/>
        </w:rPr>
      </w:r>
    </w:p>
    <w:p>
      <w:pPr>
        <w:bidi/>
      </w:pPr>
      <w:r>
        <w:rPr>
          <w:rtl/>
          <w:cs/>
          <w:lang w:val="ar_AE" w:bidi="ar_AE"/>
        </w:rPr>
      </w:r>
      <w:r>
        <w:rPr>
          <w:rtl/>
          <w:cs/>
          <w:lang w:val="ar_AE" w:bidi="ar_AE"/>
        </w:rPr>
        <w:t>וּ⁠לְ⁠בִגְדֵ֖י הַ⁠קֹּֽדֶשׁ</w:t>
      </w:r>
    </w:p>
    <w:p>
      <w:pPr>
        <w:bidi/>
      </w:pPr>
      <w:r>
        <w:rPr>
          <w:rtl/>
          <w:cs/>
          <w:lang w:val="ar_AE" w:bidi="ar_AE"/>
        </w:rPr>
      </w:r>
      <w:r>
        <w:rPr>
          <w:b/>
          <w:rtl/>
          <w:cs/>
          <w:lang w:val="ar_AE" w:bidi="ar_AE"/>
        </w:rPr>
        <w:t>"وَلِلثِّيَابِ الْمُقَدَّسَةِ"</w:t>
      </w:r>
    </w:p>
    <w:p>
      <w:pPr>
        <w:bidi/>
      </w:pPr>
      <w:r>
        <w:rPr>
          <w:rtl/>
          <w:cs/>
          <w:lang w:val="ar_AE" w:bidi="ar_AE"/>
        </w:rPr>
      </w:r>
      <w:r>
        <w:rPr>
          <w:rtl/>
          <w:cs/>
          <w:lang w:val="ar_AE" w:bidi="ar_AE"/>
        </w:rPr>
        <w:t xml:space="preserve">إذا كانت لغتك لا تستخدم اسمًا مجردًا لهذه الفكرة، فيمكنك التعبير عن الفكرة وراء الاسم المجرد </w:t>
      </w:r>
      <w:r>
        <w:rPr>
          <w:b/>
          <w:rtl/>
          <w:cs/>
          <w:lang w:val="ar_AE" w:bidi="ar_AE"/>
        </w:rPr>
        <w:t>القداسة</w:t>
      </w:r>
      <w:r>
        <w:rPr>
          <w:rtl/>
          <w:cs/>
          <w:lang w:val="ar_AE" w:bidi="ar_AE"/>
        </w:rPr>
        <w:t xml:space="preserve"> (كما وردت في الترجمة الإنجليزية هنا) بطريقة أخرى. انظر كيف ترجمت هذا في </w:t>
      </w:r>
      <w:r>
        <w:rPr>
          <w:rtl/>
          <w:cs/>
          <w:lang w:val="ar_AE" w:bidi="ar_AE"/>
        </w:rPr>
        <w:t>28:2</w:t>
      </w:r>
      <w:r>
        <w:rPr>
          <w:rtl/>
          <w:cs/>
          <w:lang w:val="ar_AE" w:bidi="ar_AE"/>
        </w:rPr>
        <w:t>. ترجمة بديلة: "وللثياب المُقَدَّسة" - كما جاءت في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22 (#1)</w:t>
      </w:r>
      <w:r>
        <w:rPr>
          <w:rtl/>
          <w:cs/>
          <w:lang w:val="ar_AE" w:bidi="ar_AE"/>
        </w:rPr>
      </w:r>
    </w:p>
    <w:p>
      <w:pPr>
        <w:bidi/>
      </w:pPr>
      <w:r>
        <w:rPr>
          <w:rtl/>
          <w:cs/>
          <w:lang w:val="ar_AE" w:bidi="ar_AE"/>
        </w:rPr>
      </w:r>
      <w:r>
        <w:rPr>
          <w:rtl/>
          <w:cs/>
          <w:lang w:val="ar_AE" w:bidi="ar_AE"/>
        </w:rPr>
        <w:t>כֹּ֣ל ׀ נְדִ֣יב לֵ֗ב</w:t>
      </w:r>
    </w:p>
    <w:p>
      <w:pPr>
        <w:bidi/>
      </w:pPr>
      <w:r>
        <w:rPr>
          <w:rtl/>
          <w:cs/>
          <w:lang w:val="ar_AE" w:bidi="ar_AE"/>
        </w:rPr>
      </w:r>
      <w:r>
        <w:rPr>
          <w:b/>
          <w:rtl/>
          <w:cs/>
          <w:lang w:val="ar_AE" w:bidi="ar_AE"/>
        </w:rPr>
        <w:t>"كُلُّ سَمُوحِ الْقَلْبِ"</w:t>
      </w:r>
    </w:p>
    <w:p>
      <w:pPr>
        <w:bidi/>
      </w:pPr>
      <w:r>
        <w:rPr>
          <w:rtl/>
          <w:cs/>
          <w:lang w:val="ar_AE" w:bidi="ar_AE"/>
        </w:rPr>
      </w:r>
      <w:r>
        <w:rPr>
          <w:rtl/>
          <w:cs/>
          <w:lang w:val="ar_AE" w:bidi="ar_AE"/>
        </w:rPr>
        <w:t xml:space="preserve">هنا، يشير </w:t>
      </w:r>
      <w:r>
        <w:rPr>
          <w:b/>
          <w:rtl/>
          <w:cs/>
          <w:lang w:val="ar_AE" w:bidi="ar_AE"/>
        </w:rPr>
        <w:t>القلب</w:t>
      </w:r>
      <w:r>
        <w:rPr>
          <w:rtl/>
          <w:cs/>
          <w:lang w:val="ar_AE" w:bidi="ar_AE"/>
        </w:rPr>
        <w:t xml:space="preserve"> إلى إرادة الشخص، ورغبته في القيام بشيء ما. وهو يُذكر هنا باعتباره أنه السبب في أن يُقدم الشخص هذه التقدمات للرب. وهذا اختصار ودمج للصورة المستخدمة في </w:t>
      </w:r>
      <w:r>
        <w:rPr>
          <w:rtl/>
          <w:cs/>
          <w:lang w:val="ar_AE" w:bidi="ar_AE"/>
        </w:rPr>
        <w:t>35:21</w:t>
      </w:r>
      <w:r>
        <w:rPr>
          <w:rtl/>
          <w:cs/>
          <w:lang w:val="ar_AE" w:bidi="ar_AE"/>
        </w:rPr>
        <w:t xml:space="preserve">: حيث يتم جمع كلمة </w:t>
      </w:r>
      <w:r>
        <w:rPr>
          <w:b/>
          <w:rtl/>
          <w:cs/>
          <w:lang w:val="ar_AE" w:bidi="ar_AE"/>
        </w:rPr>
        <w:t>القلب</w:t>
      </w:r>
      <w:r>
        <w:rPr>
          <w:rtl/>
          <w:cs/>
          <w:lang w:val="ar_AE" w:bidi="ar_AE"/>
        </w:rPr>
        <w:t xml:space="preserve"> و</w:t>
      </w:r>
      <w:r>
        <w:rPr>
          <w:b/>
          <w:rtl/>
          <w:cs/>
          <w:lang w:val="ar_AE" w:bidi="ar_AE"/>
        </w:rPr>
        <w:t>سمحته</w:t>
      </w:r>
      <w:r>
        <w:rPr>
          <w:rtl/>
          <w:cs/>
          <w:lang w:val="ar_AE" w:bidi="ar_AE"/>
        </w:rPr>
        <w:t xml:space="preserve"> معًا. انظر كيف ترجمت هذه الأفكار في الآية السابقة. ترجمة بديلة: "أي شخص دفعته إرادته"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22 (#2)</w:t>
      </w:r>
      <w:r>
        <w:rPr>
          <w:rtl/>
          <w:cs/>
          <w:lang w:val="ar_AE" w:bidi="ar_AE"/>
        </w:rPr>
      </w:r>
    </w:p>
    <w:p>
      <w:pPr>
        <w:bidi/>
      </w:pPr>
      <w:r>
        <w:rPr>
          <w:rtl/>
          <w:cs/>
          <w:lang w:val="ar_AE" w:bidi="ar_AE"/>
        </w:rPr>
      </w:r>
      <w:r>
        <w:rPr>
          <w:rtl/>
          <w:cs/>
          <w:lang w:val="ar_AE" w:bidi="ar_AE"/>
        </w:rPr>
        <w:t>כֹּ֣ל ׀ נְדִ֣יב</w:t>
      </w:r>
    </w:p>
    <w:p>
      <w:pPr>
        <w:bidi/>
      </w:pPr>
      <w:r>
        <w:rPr>
          <w:rtl/>
          <w:cs/>
          <w:lang w:val="ar_AE" w:bidi="ar_AE"/>
        </w:rPr>
      </w:r>
      <w:r>
        <w:rPr>
          <w:b/>
          <w:rtl/>
          <w:cs/>
          <w:lang w:val="ar_AE" w:bidi="ar_AE"/>
        </w:rPr>
        <w:t>""</w:t>
      </w:r>
    </w:p>
    <w:p>
      <w:pPr>
        <w:bidi/>
      </w:pPr>
      <w:r>
        <w:rPr>
          <w:rtl/>
          <w:cs/>
          <w:lang w:val="ar_AE" w:bidi="ar_AE"/>
        </w:rPr>
      </w:r>
      <w:r>
        <w:rPr>
          <w:rtl/>
          <w:cs/>
          <w:lang w:val="ar_AE" w:bidi="ar_AE"/>
        </w:rPr>
        <w:t>الترجمة البديلة: "الذين دُفعوا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22 (#3)</w:t>
      </w:r>
      <w:r>
        <w:rPr>
          <w:rtl/>
          <w:cs/>
          <w:lang w:val="ar_AE" w:bidi="ar_AE"/>
        </w:rPr>
      </w:r>
    </w:p>
    <w:p>
      <w:pPr>
        <w:bidi/>
      </w:pPr>
      <w:r>
        <w:rPr>
          <w:rtl/>
          <w:cs/>
          <w:lang w:val="ar_AE" w:bidi="ar_AE"/>
        </w:rPr>
      </w:r>
      <w:r>
        <w:rPr>
          <w:rtl/>
          <w:cs/>
          <w:lang w:val="ar_AE" w:bidi="ar_AE"/>
        </w:rPr>
        <w:t>חָ֣ח וָ⁠נֶ֜זֶם וְ⁠טַבַּ֤עַת וְ⁠כוּמָז֙ כָּל־כְּלִ֣י זָהָ֔ב</w:t>
      </w:r>
    </w:p>
    <w:p>
      <w:pPr>
        <w:bidi/>
      </w:pPr>
      <w:r>
        <w:rPr>
          <w:rtl/>
          <w:cs/>
          <w:lang w:val="ar_AE" w:bidi="ar_AE"/>
        </w:rPr>
      </w:r>
      <w:r>
        <w:rPr>
          <w:b/>
          <w:rtl/>
          <w:cs/>
          <w:lang w:val="ar_AE" w:bidi="ar_AE"/>
        </w:rPr>
        <w:t>"جَاءَ بِخَزَائِمَ وَأَقْرَاطٍ وَخَوَاتِمَ وَقَلاَئِدِ، كُلِّ مَتَاعٍ مِنَ الذَّهَبِ."</w:t>
      </w:r>
    </w:p>
    <w:p>
      <w:pPr>
        <w:bidi/>
      </w:pPr>
      <w:r>
        <w:rPr>
          <w:rtl/>
          <w:cs/>
          <w:lang w:val="ar_AE" w:bidi="ar_AE"/>
        </w:rPr>
      </w:r>
      <w:r>
        <w:rPr>
          <w:rtl/>
          <w:cs/>
          <w:lang w:val="ar_AE" w:bidi="ar_AE"/>
        </w:rPr>
        <w:t xml:space="preserve">هذه أنواع مختلفة من المجوهرات. والهوية الدقيقة لكل قطعة غير معروفة بالضبط. وعبارة </w:t>
      </w:r>
      <w:r>
        <w:rPr>
          <w:b/>
          <w:rtl/>
          <w:cs/>
          <w:lang w:val="ar_AE" w:bidi="ar_AE"/>
        </w:rPr>
        <w:t>كل متاع من الذهب</w:t>
      </w:r>
      <w:r>
        <w:rPr>
          <w:rtl/>
          <w:cs/>
          <w:lang w:val="ar_AE" w:bidi="ar_AE"/>
        </w:rPr>
        <w:t xml:space="preserve"> يمكن أن تعدل القائمة كُلََّها، بمعنى"كل هذه العناصر مصنوعة من الذهب"، أو يمكن أن تعني "العديد من الأشياء الذهبية الأخرى". وإذا تم اعتبارها كتصريح ملخص، فقد يكون من الأوضح في بعض اللغات نقلها إلى مقدمة القائمة. ترجمة بديلة: "جميع أنواع المجوهرات الذهبية بما في ذلك</w:t>
      </w:r>
      <w:r>
        <w:rPr>
          <w:b/>
          <w:rtl/>
          <w:cs/>
          <w:lang w:val="ar_AE" w:bidi="ar_AE"/>
        </w:rPr>
        <w:t xml:space="preserve"> </w:t>
      </w:r>
      <w:r>
        <w:rPr>
          <w:rtl/>
          <w:cs/>
          <w:lang w:val="ar_AE" w:bidi="ar_AE"/>
        </w:rPr>
        <w:t>خَزَائِم وَأَقْرَاط وَخَوَاتِم وَقَلاَئِد"</w:t>
      </w:r>
    </w:p>
    <w:p>
      <w:pPr>
        <w:bidi/>
      </w:pPr>
      <w:r>
        <w:rPr>
          <w:rtl/>
          <w:cs/>
          <w:lang w:val="ar_AE" w:bidi="ar_AE"/>
        </w:rPr>
      </w:r>
      <w:r>
        <w:rPr>
          <w:rtl/>
          <w:cs/>
          <w:lang w:val="ar_AE" w:bidi="ar_AE"/>
        </w:rPr>
        <w:t xml:space="preserve">انظر: </w:t>
      </w:r>
      <w:r>
        <w:rPr>
          <w:rtl/>
          <w:cs/>
          <w:lang w:val="ar_AE" w:bidi="ar_AE"/>
        </w:rPr>
        <w:t>السرد المُطول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22 (#4)</w:t>
      </w:r>
      <w:r>
        <w:rPr>
          <w:rtl/>
          <w:cs/>
          <w:lang w:val="ar_AE" w:bidi="ar_AE"/>
        </w:rPr>
      </w:r>
    </w:p>
    <w:p>
      <w:pPr>
        <w:bidi/>
      </w:pPr>
      <w:r>
        <w:rPr>
          <w:rtl/>
          <w:cs/>
          <w:lang w:val="ar_AE" w:bidi="ar_AE"/>
        </w:rPr>
      </w:r>
      <w:r>
        <w:rPr>
          <w:rtl/>
          <w:cs/>
          <w:lang w:val="ar_AE" w:bidi="ar_AE"/>
        </w:rPr>
        <w:t>וְ⁠כָל־אִ֕ישׁ</w:t>
      </w:r>
    </w:p>
    <w:p>
      <w:pPr>
        <w:bidi/>
      </w:pPr>
      <w:r>
        <w:rPr>
          <w:rtl/>
          <w:cs/>
          <w:lang w:val="ar_AE" w:bidi="ar_AE"/>
        </w:rPr>
      </w:r>
      <w:r>
        <w:rPr>
          <w:b/>
          <w:rtl/>
          <w:cs/>
          <w:lang w:val="ar_AE" w:bidi="ar_AE"/>
        </w:rPr>
        <w:t>"وَكُلُّ مَنْ"</w:t>
      </w:r>
    </w:p>
    <w:p>
      <w:pPr>
        <w:bidi/>
      </w:pPr>
      <w:r>
        <w:rPr>
          <w:rtl/>
          <w:cs/>
          <w:lang w:val="ar_AE" w:bidi="ar_AE"/>
        </w:rPr>
      </w:r>
      <w:r>
        <w:rPr>
          <w:rtl/>
          <w:cs/>
          <w:lang w:val="ar_AE" w:bidi="ar_AE"/>
        </w:rPr>
        <w:t xml:space="preserve">على الرغم من استخدام مصطلح </w:t>
      </w:r>
      <w:r>
        <w:rPr>
          <w:b/>
          <w:rtl/>
          <w:cs/>
          <w:lang w:val="ar_AE" w:bidi="ar_AE"/>
        </w:rPr>
        <w:t>وَكُلُّ مَنْ (بصيغة المذكر)</w:t>
      </w:r>
      <w:r>
        <w:rPr>
          <w:rtl/>
          <w:cs/>
          <w:lang w:val="ar_AE" w:bidi="ar_AE"/>
        </w:rPr>
        <w:t>، إلا أن الكلمة هنا تُستخدم بمعنى عام يشمل كل من الرجال والنساء. ترجمة بديلة: "وكل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23 (#1)</w:t>
      </w:r>
      <w:r>
        <w:rPr>
          <w:rtl/>
          <w:cs/>
          <w:lang w:val="ar_AE" w:bidi="ar_AE"/>
        </w:rPr>
      </w:r>
    </w:p>
    <w:p>
      <w:pPr>
        <w:bidi/>
      </w:pPr>
      <w:r>
        <w:rPr>
          <w:rtl/>
          <w:cs/>
          <w:lang w:val="ar_AE" w:bidi="ar_AE"/>
        </w:rPr>
      </w:r>
      <w:r>
        <w:rPr>
          <w:rtl/>
          <w:cs/>
          <w:lang w:val="ar_AE" w:bidi="ar_AE"/>
        </w:rPr>
        <w:t>וְ⁠כָל־אִ֞ישׁ אֲשֶׁר־נִמְצָ֣א אִתּ֗⁠וֹ &amp; הֵבִֽיאוּ</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العديد من هذه الكلمات في </w:t>
      </w:r>
      <w:r>
        <w:rPr>
          <w:rtl/>
          <w:cs/>
          <w:lang w:val="ar_AE" w:bidi="ar_AE"/>
        </w:rPr>
        <w:t>الخروج 25:4–5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23 (#2)</w:t>
      </w:r>
      <w:r>
        <w:rPr>
          <w:rtl/>
          <w:cs/>
          <w:lang w:val="ar_AE" w:bidi="ar_AE"/>
        </w:rPr>
      </w:r>
    </w:p>
    <w:p>
      <w:pPr>
        <w:bidi/>
      </w:pPr>
      <w:r>
        <w:rPr>
          <w:rtl/>
          <w:cs/>
          <w:lang w:val="ar_AE" w:bidi="ar_AE"/>
        </w:rPr>
      </w:r>
      <w:r>
        <w:rPr>
          <w:rtl/>
          <w:cs/>
          <w:lang w:val="ar_AE" w:bidi="ar_AE"/>
        </w:rPr>
        <w:t>וְ⁠כָל־אִ֞ישׁ אֲשֶׁר־נִמְצָ֣א אִתּ֗⁠וֹ</w:t>
      </w:r>
    </w:p>
    <w:p>
      <w:pPr>
        <w:bidi/>
      </w:pPr>
      <w:r>
        <w:rPr>
          <w:rtl/>
          <w:cs/>
          <w:lang w:val="ar_AE" w:bidi="ar_AE"/>
        </w:rPr>
      </w:r>
      <w:r>
        <w:rPr>
          <w:b/>
          <w:rtl/>
          <w:cs/>
          <w:lang w:val="ar_AE" w:bidi="ar_AE"/>
        </w:rPr>
        <w:t>"وَكُلُّ مَنْ وُجِدَ عِنْدَهُ"</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أيضًا، تشير هذه العبارة إلى الملكية. ترجمة بديلة: "وكل رجل كان يملك" أو "وكل رجل لديه"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23 (#3)</w:t>
      </w:r>
      <w:r>
        <w:rPr>
          <w:rtl/>
          <w:cs/>
          <w:lang w:val="ar_AE" w:bidi="ar_AE"/>
        </w:rPr>
      </w:r>
    </w:p>
    <w:p>
      <w:pPr>
        <w:bidi/>
      </w:pPr>
      <w:r>
        <w:rPr>
          <w:rtl/>
          <w:cs/>
          <w:lang w:val="ar_AE" w:bidi="ar_AE"/>
        </w:rPr>
      </w:r>
      <w:r>
        <w:rPr>
          <w:rtl/>
          <w:cs/>
          <w:lang w:val="ar_AE" w:bidi="ar_AE"/>
        </w:rPr>
        <w:t>וְ⁠כָל־אִ֞ישׁ</w:t>
      </w:r>
    </w:p>
    <w:p>
      <w:pPr>
        <w:bidi/>
      </w:pPr>
      <w:r>
        <w:rPr>
          <w:rtl/>
          <w:cs/>
          <w:lang w:val="ar_AE" w:bidi="ar_AE"/>
        </w:rPr>
      </w:r>
      <w:r>
        <w:rPr>
          <w:b/>
          <w:rtl/>
          <w:cs/>
          <w:lang w:val="ar_AE" w:bidi="ar_AE"/>
        </w:rPr>
        <w:t>"وَكُلُّ مَنْ"</w:t>
      </w:r>
    </w:p>
    <w:p>
      <w:pPr>
        <w:bidi/>
      </w:pPr>
      <w:r>
        <w:rPr>
          <w:rtl/>
          <w:cs/>
          <w:lang w:val="ar_AE" w:bidi="ar_AE"/>
        </w:rPr>
      </w:r>
      <w:r>
        <w:rPr>
          <w:rtl/>
          <w:cs/>
          <w:lang w:val="ar_AE" w:bidi="ar_AE"/>
        </w:rPr>
        <w:t xml:space="preserve">هنا عبارة </w:t>
      </w:r>
      <w:r>
        <w:rPr>
          <w:b/>
          <w:rtl/>
          <w:cs/>
          <w:lang w:val="ar_AE" w:bidi="ar_AE"/>
        </w:rPr>
        <w:t>وَكُلُّ مَنْ ت</w:t>
      </w:r>
      <w:r>
        <w:rPr>
          <w:rtl/>
          <w:cs/>
          <w:lang w:val="ar_AE" w:bidi="ar_AE"/>
        </w:rPr>
        <w:t>شمل كل من الرجال والنساء. ترجمة بديلة: "وكل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23 (#4)</w:t>
      </w:r>
      <w:r>
        <w:rPr>
          <w:rtl/>
          <w:cs/>
          <w:lang w:val="ar_AE" w:bidi="ar_AE"/>
        </w:rPr>
      </w:r>
    </w:p>
    <w:p>
      <w:pPr>
        <w:bidi/>
      </w:pPr>
      <w:r>
        <w:rPr>
          <w:rtl/>
          <w:cs/>
          <w:lang w:val="ar_AE" w:bidi="ar_AE"/>
        </w:rPr>
      </w:r>
      <w:r>
        <w:rPr>
          <w:rtl/>
          <w:cs/>
          <w:lang w:val="ar_AE" w:bidi="ar_AE"/>
        </w:rPr>
        <w:t>וְ⁠כָל־אִ֞ישׁ</w:t>
      </w:r>
    </w:p>
    <w:p>
      <w:pPr>
        <w:bidi/>
      </w:pPr>
      <w:r>
        <w:rPr>
          <w:rtl/>
          <w:cs/>
          <w:lang w:val="ar_AE" w:bidi="ar_AE"/>
        </w:rPr>
      </w:r>
      <w:r>
        <w:rPr>
          <w:b/>
          <w:rtl/>
          <w:cs/>
          <w:lang w:val="ar_AE" w:bidi="ar_AE"/>
        </w:rPr>
        <w:t>"وَكُلُّ مَنْ"</w:t>
      </w:r>
    </w:p>
    <w:p>
      <w:pPr>
        <w:bidi/>
      </w:pPr>
      <w:r>
        <w:rPr>
          <w:rtl/>
          <w:cs/>
          <w:lang w:val="ar_AE" w:bidi="ar_AE"/>
        </w:rPr>
      </w:r>
      <w:r>
        <w:rPr>
          <w:rtl/>
          <w:cs/>
          <w:lang w:val="ar_AE" w:bidi="ar_AE"/>
        </w:rPr>
        <w:t xml:space="preserve">يُستخدم التعبير </w:t>
      </w:r>
      <w:r>
        <w:rPr>
          <w:b/>
          <w:rtl/>
          <w:cs/>
          <w:lang w:val="ar_AE" w:bidi="ar_AE"/>
        </w:rPr>
        <w:t>وَكُلُّ مَنْ</w:t>
      </w:r>
      <w:r>
        <w:rPr>
          <w:rtl/>
          <w:cs/>
          <w:lang w:val="ar_AE" w:bidi="ar_AE"/>
        </w:rPr>
        <w:t xml:space="preserve"> هنا دون التحديد "سمحته روحه" في الآيات السابقة. وتُستخدم صيغة المبالغة للتأكيد على أن جزءًا كبيرًا من بني إسرائيل أعطوا عن طيب خاطر. إذا كان ذلك مفيدًا في لغتك، فيمكنك استخدام تعبير مماثل من لغتك يعبر عن عدد كبير أو أغلبية. ترجمة بديلة: "وعدد كبير جدًا من الناس"</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24 (#1)</w:t>
      </w:r>
      <w:r>
        <w:rPr>
          <w:rtl/>
          <w:cs/>
          <w:lang w:val="ar_AE" w:bidi="ar_AE"/>
        </w:rPr>
      </w:r>
    </w:p>
    <w:p>
      <w:pPr>
        <w:bidi/>
      </w:pPr>
      <w:r>
        <w:rPr>
          <w:rtl/>
          <w:cs/>
          <w:lang w:val="ar_AE" w:bidi="ar_AE"/>
        </w:rPr>
      </w:r>
      <w:r>
        <w:rPr>
          <w:rtl/>
          <w:cs/>
          <w:lang w:val="ar_AE" w:bidi="ar_AE"/>
        </w:rPr>
        <w:t>וְ⁠כֹ֡ל אֲשֶׁר֩ נִמְצָ֨א אִתּ֜⁠וֹ</w:t>
      </w:r>
    </w:p>
    <w:p>
      <w:pPr>
        <w:bidi/>
      </w:pPr>
      <w:r>
        <w:rPr>
          <w:rtl/>
          <w:cs/>
          <w:lang w:val="ar_AE" w:bidi="ar_AE"/>
        </w:rPr>
      </w:r>
      <w:r>
        <w:rPr>
          <w:b/>
          <w:rtl/>
          <w:cs/>
          <w:lang w:val="ar_AE" w:bidi="ar_AE"/>
        </w:rPr>
        <w:t>"وَكُلُّ مَنْ"</w:t>
      </w:r>
      <w:r>
        <w:rPr>
          <w:rtl/>
          <w:cs/>
          <w:lang w:val="ar_AE" w:bidi="ar_AE"/>
        </w:rPr>
        <w:t xml:space="preserve"> - </w:t>
      </w:r>
      <w:r>
        <w:rPr>
          <w:b/>
          <w:rtl/>
          <w:cs/>
          <w:lang w:val="ar_AE" w:bidi="ar_AE"/>
        </w:rPr>
        <w:t>"وُجِدَ عِنْدَهُ"</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أيضًا، تشير هذه العبارة إلى الملكية. ترجمة بديلة: "وكل من امتلك" أو "وكل من لديه"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24 (#2)</w:t>
      </w:r>
      <w:r>
        <w:rPr>
          <w:rtl/>
          <w:cs/>
          <w:lang w:val="ar_AE" w:bidi="ar_AE"/>
        </w:rPr>
      </w:r>
    </w:p>
    <w:p>
      <w:pPr>
        <w:bidi/>
      </w:pPr>
      <w:r>
        <w:rPr>
          <w:rtl/>
          <w:cs/>
          <w:lang w:val="ar_AE" w:bidi="ar_AE"/>
        </w:rPr>
      </w:r>
      <w:r>
        <w:rPr>
          <w:rtl/>
          <w:cs/>
          <w:lang w:val="ar_AE" w:bidi="ar_AE"/>
        </w:rPr>
        <w:t>כָּל־מֵרִ֗ים</w:t>
      </w:r>
    </w:p>
    <w:p>
      <w:pPr>
        <w:bidi/>
      </w:pPr>
      <w:r>
        <w:rPr>
          <w:rtl/>
          <w:cs/>
          <w:lang w:val="ar_AE" w:bidi="ar_AE"/>
        </w:rPr>
      </w:r>
      <w:r>
        <w:rPr>
          <w:b/>
          <w:rtl/>
          <w:cs/>
          <w:lang w:val="ar_AE" w:bidi="ar_AE"/>
        </w:rPr>
        <w:t>"كُلُّ مَنْ قَدَّمَ"</w:t>
      </w:r>
    </w:p>
    <w:p>
      <w:pPr>
        <w:bidi/>
      </w:pPr>
      <w:r>
        <w:rPr>
          <w:rtl/>
          <w:cs/>
          <w:lang w:val="ar_AE" w:bidi="ar_AE"/>
        </w:rPr>
      </w:r>
      <w:r>
        <w:rPr>
          <w:rtl/>
          <w:cs/>
          <w:lang w:val="ar_AE" w:bidi="ar_AE"/>
        </w:rPr>
        <w:t xml:space="preserve">هنا، كلمة </w:t>
      </w:r>
      <w:r>
        <w:rPr>
          <w:b/>
          <w:rtl/>
          <w:cs/>
          <w:lang w:val="ar_AE" w:bidi="ar_AE"/>
        </w:rPr>
        <w:t xml:space="preserve">كل </w:t>
      </w:r>
      <w:r>
        <w:rPr>
          <w:rtl/>
          <w:cs/>
          <w:lang w:val="ar_AE" w:bidi="ar_AE"/>
        </w:rPr>
        <w:t xml:space="preserve">مرتبطة بكلمة </w:t>
      </w:r>
      <w:r>
        <w:rPr>
          <w:b/>
          <w:rtl/>
          <w:cs/>
          <w:lang w:val="ar_AE" w:bidi="ar_AE"/>
        </w:rPr>
        <w:t>قدَّم</w:t>
      </w:r>
      <w:r>
        <w:rPr>
          <w:rtl/>
          <w:cs/>
          <w:lang w:val="ar_AE" w:bidi="ar_AE"/>
        </w:rPr>
        <w:t>، مما يعني فقط كل من جاء بتقدمة. تجنب الإيحاء بأن كل إسرائيلي فعل ذلك (مع أنّ الكثيرين قد فعلوا). ترجمة بديلة: "كل من قرر أن يُقَدِّم"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24 (#3)</w:t>
      </w:r>
      <w:r>
        <w:rPr>
          <w:rtl/>
          <w:cs/>
          <w:lang w:val="ar_AE" w:bidi="ar_AE"/>
        </w:rPr>
      </w:r>
    </w:p>
    <w:p>
      <w:pPr>
        <w:bidi/>
      </w:pPr>
      <w:r>
        <w:rPr>
          <w:rtl/>
          <w:cs/>
          <w:lang w:val="ar_AE" w:bidi="ar_AE"/>
        </w:rPr>
      </w:r>
      <w:r>
        <w:rPr>
          <w:rtl/>
          <w:cs/>
          <w:lang w:val="ar_AE" w:bidi="ar_AE"/>
        </w:rPr>
        <w:t>וְ⁠כֹ֡ל</w:t>
      </w:r>
    </w:p>
    <w:p>
      <w:pPr>
        <w:bidi/>
      </w:pPr>
      <w:r>
        <w:rPr>
          <w:rtl/>
          <w:cs/>
          <w:lang w:val="ar_AE" w:bidi="ar_AE"/>
        </w:rPr>
      </w:r>
      <w:r>
        <w:rPr>
          <w:b/>
          <w:rtl/>
          <w:cs/>
          <w:lang w:val="ar_AE" w:bidi="ar_AE"/>
        </w:rPr>
        <w:t>"وَكُلُّ مَنْ"</w:t>
      </w:r>
    </w:p>
    <w:p>
      <w:pPr>
        <w:bidi/>
      </w:pPr>
      <w:r>
        <w:rPr>
          <w:rtl/>
          <w:cs/>
          <w:lang w:val="ar_AE" w:bidi="ar_AE"/>
        </w:rPr>
      </w:r>
      <w:r>
        <w:rPr>
          <w:rtl/>
          <w:cs/>
          <w:lang w:val="ar_AE" w:bidi="ar_AE"/>
        </w:rPr>
        <w:t xml:space="preserve">يُستخدم التعبير </w:t>
      </w:r>
      <w:r>
        <w:rPr>
          <w:b/>
          <w:rtl/>
          <w:cs/>
          <w:lang w:val="ar_AE" w:bidi="ar_AE"/>
        </w:rPr>
        <w:t>كل</w:t>
      </w:r>
      <w:r>
        <w:rPr>
          <w:rtl/>
          <w:cs/>
          <w:lang w:val="ar_AE" w:bidi="ar_AE"/>
        </w:rPr>
        <w:t xml:space="preserve"> هنا دون تحديد "سمحته روحه" من الآيات السابقة. وتستخدم صيغة المبالغة للتأكيد على أن جزءًا كبيرًا من بني إسرائيل قدموا طواعيةً. إذا كان ذلك مفيدَا في لغتك، فيمكنك استخدام تعبير مشابه من لغتك يعبر عن عدد كبير أو أغلبية. ترجمة بديلة: "وعدد كبير جدًا من الناس"</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24 (#4)</w:t>
      </w:r>
      <w:r>
        <w:rPr>
          <w:rtl/>
          <w:cs/>
          <w:lang w:val="ar_AE" w:bidi="ar_AE"/>
        </w:rPr>
      </w:r>
    </w:p>
    <w:p>
      <w:pPr>
        <w:bidi/>
      </w:pPr>
      <w:r>
        <w:rPr>
          <w:rtl/>
          <w:cs/>
          <w:lang w:val="ar_AE" w:bidi="ar_AE"/>
        </w:rPr>
      </w:r>
      <w:r>
        <w:rPr>
          <w:rtl/>
          <w:cs/>
          <w:lang w:val="ar_AE" w:bidi="ar_AE"/>
        </w:rPr>
        <w:t>לְ⁠כָל־מְלֶ֥אכֶת הָ⁠עֲבֹדָ֖ה</w:t>
      </w:r>
    </w:p>
    <w:p>
      <w:pPr>
        <w:bidi/>
      </w:pPr>
      <w:r>
        <w:rPr>
          <w:rtl/>
          <w:cs/>
          <w:lang w:val="ar_AE" w:bidi="ar_AE"/>
        </w:rPr>
      </w:r>
      <w:r>
        <w:rPr>
          <w:b/>
          <w:rtl/>
          <w:cs/>
          <w:lang w:val="ar_AE" w:bidi="ar_AE"/>
        </w:rPr>
        <w:t>"لِصَنْعَةٍ مَا مِنَ الْعَمَلِ"</w:t>
      </w:r>
    </w:p>
    <w:p>
      <w:pPr>
        <w:bidi/>
      </w:pPr>
      <w:r>
        <w:rPr>
          <w:rtl/>
          <w:cs/>
          <w:lang w:val="ar_AE" w:bidi="ar_AE"/>
        </w:rPr>
      </w:r>
      <w:r>
        <w:rPr>
          <w:rtl/>
          <w:cs/>
          <w:lang w:val="ar_AE" w:bidi="ar_AE"/>
        </w:rPr>
        <w:t xml:space="preserve">هنا، تشير كلمة </w:t>
      </w:r>
      <w:r>
        <w:rPr>
          <w:b/>
          <w:rtl/>
          <w:cs/>
          <w:lang w:val="ar_AE" w:bidi="ar_AE"/>
        </w:rPr>
        <w:t xml:space="preserve">العمل </w:t>
      </w:r>
      <w:r>
        <w:rPr>
          <w:rtl/>
          <w:cs/>
          <w:lang w:val="ar_AE" w:bidi="ar_AE"/>
        </w:rPr>
        <w:t xml:space="preserve">إلى عبادة الرب، وعبارة </w:t>
      </w:r>
      <w:r>
        <w:rPr>
          <w:b/>
          <w:rtl/>
          <w:cs/>
          <w:lang w:val="ar_AE" w:bidi="ar_AE"/>
        </w:rPr>
        <w:t>لِصَنْعَةٍ مَا مِنَ الْعَمَلِ</w:t>
      </w:r>
      <w:r>
        <w:rPr>
          <w:rtl/>
          <w:cs/>
          <w:lang w:val="ar_AE" w:bidi="ar_AE"/>
        </w:rPr>
        <w:t xml:space="preserve"> تشير إلى بناء المسكن كمكان لعبادة الرب. ترجمة بديلة: "لأي من أعمال بناء مكان للعبادة"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25 (#1)</w:t>
      </w:r>
      <w:r>
        <w:rPr>
          <w:rtl/>
          <w:cs/>
          <w:lang w:val="ar_AE" w:bidi="ar_AE"/>
        </w:rPr>
      </w:r>
    </w:p>
    <w:p>
      <w:pPr>
        <w:bidi/>
      </w:pPr>
      <w:r>
        <w:rPr>
          <w:rtl/>
          <w:cs/>
          <w:lang w:val="ar_AE" w:bidi="ar_AE"/>
        </w:rPr>
      </w:r>
      <w:r>
        <w:rPr>
          <w:rtl/>
          <w:cs/>
          <w:lang w:val="ar_AE" w:bidi="ar_AE"/>
        </w:rPr>
        <w:t>חַכְמַת־לֵ֖ב</w:t>
      </w:r>
    </w:p>
    <w:p>
      <w:pPr>
        <w:bidi/>
      </w:pPr>
      <w:r>
        <w:rPr>
          <w:rtl/>
          <w:cs/>
          <w:lang w:val="ar_AE" w:bidi="ar_AE"/>
        </w:rPr>
      </w:r>
      <w:r>
        <w:rPr>
          <w:b/>
          <w:rtl/>
          <w:cs/>
          <w:lang w:val="ar_AE" w:bidi="ar_AE"/>
        </w:rPr>
        <w:t>"الْحَكِيمَاتِ الْقَلْبِ"</w:t>
      </w:r>
    </w:p>
    <w:p>
      <w:pPr>
        <w:bidi/>
      </w:pPr>
      <w:r>
        <w:rPr>
          <w:rtl/>
          <w:cs/>
          <w:lang w:val="ar_AE" w:bidi="ar_AE"/>
        </w:rPr>
      </w:r>
      <w:r>
        <w:rPr>
          <w:rtl/>
          <w:cs/>
          <w:lang w:val="ar_AE" w:bidi="ar_AE"/>
        </w:rPr>
        <w:t xml:space="preserve">هنا، يشير </w:t>
      </w:r>
      <w:r>
        <w:rPr>
          <w:b/>
          <w:rtl/>
          <w:cs/>
          <w:lang w:val="ar_AE" w:bidi="ar_AE"/>
        </w:rPr>
        <w:t>القلب</w:t>
      </w:r>
      <w:r>
        <w:rPr>
          <w:rtl/>
          <w:cs/>
          <w:lang w:val="ar_AE" w:bidi="ar_AE"/>
        </w:rPr>
        <w:t xml:space="preserve"> إلى شيء يمتلكه الشخص بالطبيعة، أي صفة من صفات الشخص. والعبارة تعني بشكل أساسي "صانعة ماهرة". إذا كان هذا غير واضح لقرائك، فيمكنك التفكير في جعله أكثر وضوحًا. انظر كيف ترجمت عبارة مشابهة في </w:t>
      </w:r>
      <w:r>
        <w:rPr>
          <w:rtl/>
          <w:cs/>
          <w:lang w:val="ar_AE" w:bidi="ar_AE"/>
        </w:rPr>
        <w:t>خروج 28:3</w:t>
      </w:r>
      <w:r>
        <w:rPr>
          <w:rtl/>
          <w:cs/>
          <w:lang w:val="ar_AE" w:bidi="ar_AE"/>
        </w:rPr>
        <w:t>. ترجمة بديلة: "التي تمتلك المهارة"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25 (#2)</w:t>
      </w:r>
      <w:r>
        <w:rPr>
          <w:rtl/>
          <w:cs/>
          <w:lang w:val="ar_AE" w:bidi="ar_AE"/>
        </w:rPr>
      </w:r>
    </w:p>
    <w:p>
      <w:pPr>
        <w:bidi/>
      </w:pPr>
      <w:r>
        <w:rPr>
          <w:rtl/>
          <w:cs/>
          <w:lang w:val="ar_AE" w:bidi="ar_AE"/>
        </w:rPr>
      </w:r>
      <w:r>
        <w:rPr>
          <w:rtl/>
          <w:cs/>
          <w:lang w:val="ar_AE" w:bidi="ar_AE"/>
        </w:rPr>
        <w:t>אֶֽת־הַ⁠תְּכֵ֨לֶת֙ וְ⁠אֶת־הָֽ⁠אַרְגָּמָ֔ן אֶת־תּוֹלַ֥עַת הַ⁠שָּׁנִ֖י</w:t>
      </w:r>
    </w:p>
    <w:p>
      <w:pPr>
        <w:bidi/>
      </w:pPr>
      <w:r>
        <w:rPr>
          <w:rtl/>
          <w:cs/>
          <w:lang w:val="ar_AE" w:bidi="ar_AE"/>
        </w:rPr>
      </w:r>
      <w:r>
        <w:rPr>
          <w:b/>
          <w:rtl/>
          <w:cs/>
          <w:lang w:val="ar_AE" w:bidi="ar_AE"/>
        </w:rPr>
        <w:t>"بِالأَسْمَانْجُونِيِّ وَالأُرْجُوَانِ وَالْقِرْمِزِ"</w:t>
      </w:r>
    </w:p>
    <w:p>
      <w:pPr>
        <w:bidi/>
      </w:pPr>
      <w:r>
        <w:rPr>
          <w:rtl/>
          <w:cs/>
          <w:lang w:val="ar_AE" w:bidi="ar_AE"/>
        </w:rPr>
      </w:r>
      <w:r>
        <w:rPr>
          <w:rtl/>
          <w:cs/>
          <w:lang w:val="ar_AE" w:bidi="ar_AE"/>
        </w:rPr>
        <w:t xml:space="preserve">قد يعني هذا: (1) "مادة مصبوغة باللون الأزرق والأرجواني والقرمزي"، ربما خيوط صوف، أو (2) "صبغة زرقاء وأرجوانية وقرمزية" لصبغ الكتان. انظر كيف ترجمت عبارة مشابهة في </w:t>
      </w:r>
      <w:r>
        <w:rPr>
          <w:rtl/>
          <w:cs/>
          <w:lang w:val="ar_AE" w:bidi="ar_AE"/>
        </w:rPr>
        <w:t>خروج 25:4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26 (#1)</w:t>
      </w:r>
      <w:r>
        <w:rPr>
          <w:rtl/>
          <w:cs/>
          <w:lang w:val="ar_AE" w:bidi="ar_AE"/>
        </w:rPr>
      </w:r>
    </w:p>
    <w:p>
      <w:pPr>
        <w:bidi/>
      </w:pPr>
      <w:r>
        <w:rPr>
          <w:rtl/>
          <w:cs/>
          <w:lang w:val="ar_AE" w:bidi="ar_AE"/>
        </w:rPr>
      </w:r>
      <w:r>
        <w:rPr>
          <w:rtl/>
          <w:cs/>
          <w:lang w:val="ar_AE" w:bidi="ar_AE"/>
        </w:rPr>
        <w:t>אֲשֶׁ֨ר נָשָׂ֥א לִבָּ֛⁠ן אֹתָ֖⁠נָה</w:t>
      </w:r>
    </w:p>
    <w:p>
      <w:pPr>
        <w:bidi/>
      </w:pPr>
      <w:r>
        <w:rPr>
          <w:rtl/>
          <w:cs/>
          <w:lang w:val="ar_AE" w:bidi="ar_AE"/>
        </w:rPr>
      </w:r>
      <w:r>
        <w:rPr>
          <w:b/>
          <w:rtl/>
          <w:cs/>
          <w:lang w:val="ar_AE" w:bidi="ar_AE"/>
        </w:rPr>
        <w:t>"أَنْهَضَتْهُنَّ قُلُوبُهُنَّ"</w:t>
      </w:r>
    </w:p>
    <w:p>
      <w:pPr>
        <w:bidi/>
      </w:pPr>
      <w:r>
        <w:rPr>
          <w:rtl/>
          <w:cs/>
          <w:lang w:val="ar_AE" w:bidi="ar_AE"/>
        </w:rPr>
      </w:r>
      <w:r>
        <w:rPr>
          <w:rtl/>
          <w:cs/>
          <w:lang w:val="ar_AE" w:bidi="ar_AE"/>
        </w:rPr>
        <w:t xml:space="preserve">هنا، يشير </w:t>
      </w:r>
      <w:r>
        <w:rPr>
          <w:b/>
          <w:rtl/>
          <w:cs/>
          <w:lang w:val="ar_AE" w:bidi="ar_AE"/>
        </w:rPr>
        <w:t>القلب</w:t>
      </w:r>
      <w:r>
        <w:rPr>
          <w:rtl/>
          <w:cs/>
          <w:lang w:val="ar_AE" w:bidi="ar_AE"/>
        </w:rPr>
        <w:t xml:space="preserve"> إلى إرادة الشخص، أي رغبتهن في القيام بشيء ما. وهنا يتم ذِكْره على أنه يدفع النساء لاستخدام مهاراتهن من أجل الرب. هذه هي نفس العبارة الأولى في </w:t>
      </w:r>
      <w:r>
        <w:rPr>
          <w:rtl/>
          <w:cs/>
          <w:lang w:val="ar_AE" w:bidi="ar_AE"/>
        </w:rPr>
        <w:t>35:21</w:t>
      </w:r>
      <w:r>
        <w:rPr>
          <w:rtl/>
          <w:cs/>
          <w:lang w:val="ar_AE" w:bidi="ar_AE"/>
        </w:rPr>
        <w:t>. ترجمة بديلة: "الذين دفعتهن إرادتهن"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27 (#1)</w:t>
      </w:r>
      <w:r>
        <w:rPr>
          <w:rtl/>
          <w:cs/>
          <w:lang w:val="ar_AE" w:bidi="ar_AE"/>
        </w:rPr>
      </w:r>
    </w:p>
    <w:p>
      <w:pPr>
        <w:bidi/>
      </w:pPr>
      <w:r>
        <w:rPr>
          <w:rtl/>
          <w:cs/>
          <w:lang w:val="ar_AE" w:bidi="ar_AE"/>
        </w:rPr>
      </w:r>
      <w:r>
        <w:rPr>
          <w:rtl/>
          <w:cs/>
          <w:lang w:val="ar_AE" w:bidi="ar_AE"/>
        </w:rPr>
        <w:t>וְ⁠הַ⁠נְּשִׂאִ֣ם הֵבִ֔יאוּ &amp; וְ⁠לַ⁠חֹֽשֶׁן</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بدءًا من </w:t>
      </w:r>
      <w:r>
        <w:rPr>
          <w:b/>
          <w:rtl/>
          <w:cs/>
          <w:lang w:val="ar_AE" w:bidi="ar_AE"/>
        </w:rPr>
        <w:t>حِجَارَةِ الْجَزْعِ</w:t>
      </w:r>
      <w:r>
        <w:rPr>
          <w:rtl/>
          <w:cs/>
          <w:lang w:val="ar_AE" w:bidi="ar_AE"/>
        </w:rPr>
        <w:t xml:space="preserve">، هذه الآية تكاد تكون مطابقة للآية </w:t>
      </w:r>
      <w:r>
        <w:rPr>
          <w:rtl/>
          <w:cs/>
          <w:lang w:val="ar_AE" w:bidi="ar_AE"/>
        </w:rPr>
        <w:t>خروج 25:7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28 (#1)</w:t>
      </w:r>
      <w:r>
        <w:rPr>
          <w:rtl/>
          <w:cs/>
          <w:lang w:val="ar_AE" w:bidi="ar_AE"/>
        </w:rPr>
      </w:r>
    </w:p>
    <w:p>
      <w:pPr>
        <w:bidi/>
      </w:pPr>
      <w:r>
        <w:rPr>
          <w:rtl/>
          <w:cs/>
          <w:lang w:val="ar_AE" w:bidi="ar_AE"/>
        </w:rPr>
      </w:r>
      <w:r>
        <w:rPr>
          <w:rtl/>
          <w:cs/>
          <w:lang w:val="ar_AE" w:bidi="ar_AE"/>
        </w:rPr>
        <w:t>הַ⁠בֹּ֖שֶׂם וְ⁠אֶת־הַ⁠שָּׁ֑מֶן לְ⁠מָא֕וֹר וּ⁠לְ⁠שֶׁ֨מֶן֙ הַ⁠מִּשְׁחָ֔ה וְ⁠לִ⁠קְטֹ֖רֶת הַ⁠סַּמִּֽים</w:t>
      </w:r>
    </w:p>
    <w:p>
      <w:pPr>
        <w:bidi/>
      </w:pPr>
      <w:r>
        <w:rPr>
          <w:rtl/>
          <w:cs/>
          <w:lang w:val="ar_AE" w:bidi="ar_AE"/>
        </w:rPr>
      </w:r>
      <w:r>
        <w:rPr>
          <w:b/>
          <w:rtl/>
          <w:cs/>
          <w:lang w:val="ar_AE" w:bidi="ar_AE"/>
        </w:rPr>
        <w:t>""</w:t>
      </w:r>
    </w:p>
    <w:p>
      <w:pPr>
        <w:bidi/>
      </w:pPr>
      <w:r>
        <w:rPr>
          <w:rtl/>
          <w:cs/>
          <w:lang w:val="ar_AE" w:bidi="ar_AE"/>
        </w:rPr>
      </w:r>
      <w:r>
        <w:rPr>
          <w:rtl/>
          <w:cs/>
          <w:lang w:val="ar_AE" w:bidi="ar_AE"/>
        </w:rPr>
        <w:t>خروج 25:6</w:t>
      </w:r>
      <w:r>
        <w:rPr>
          <w:rtl/>
          <w:cs/>
          <w:lang w:val="ar_AE" w:bidi="ar_AE"/>
        </w:rPr>
        <w:t xml:space="preserve"> يحتوي على كلمات شبه متطابقة، ولكن مرتبة بشكل مختلف قليلًا.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ترتيب الجمل في الترجمة الإنجليزية ULT معكوس عن الأصل بسبب تركيب الجمل المطلوب في اللغة الإنجليزية. لكن في الأصل، تأتي عبارة </w:t>
      </w:r>
      <w:r>
        <w:rPr>
          <w:b/>
          <w:rtl/>
          <w:cs/>
          <w:lang w:val="ar_AE" w:bidi="ar_AE"/>
        </w:rPr>
        <w:t>بَنُو إِسْرَائِيلَ، جَمِيعُ الرِّجَالِ وَالنِّسَاءِ الَّذِينَ سَمَّحَتْهُمْ قُلُوبُهُمْ</w:t>
      </w:r>
      <w:r>
        <w:rPr>
          <w:rtl/>
          <w:cs/>
          <w:lang w:val="ar_AE" w:bidi="ar_AE"/>
        </w:rPr>
        <w:t xml:space="preserve"> في نهاية الآية. وقد تتمكن لغات أخرى من الاحتفاظ بالترتيب الأصلي.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29 (#2)</w:t>
      </w:r>
      <w:r>
        <w:rPr>
          <w:rtl/>
          <w:cs/>
          <w:lang w:val="ar_AE" w:bidi="ar_AE"/>
        </w:rPr>
      </w:r>
    </w:p>
    <w:p>
      <w:pPr>
        <w:bidi/>
      </w:pPr>
      <w:r>
        <w:rPr>
          <w:rtl/>
          <w:cs/>
          <w:lang w:val="ar_AE" w:bidi="ar_AE"/>
        </w:rPr>
      </w:r>
      <w:r>
        <w:rPr>
          <w:rtl/>
          <w:cs/>
          <w:lang w:val="ar_AE" w:bidi="ar_AE"/>
        </w:rPr>
        <w:t>אֲשֶׁ֨ר נָדַ֣ב לִבָּ⁠ם֮ אֹתָ⁠ם֒</w:t>
      </w:r>
    </w:p>
    <w:p>
      <w:pPr>
        <w:bidi/>
      </w:pPr>
      <w:r>
        <w:rPr>
          <w:rtl/>
          <w:cs/>
          <w:lang w:val="ar_AE" w:bidi="ar_AE"/>
        </w:rPr>
      </w:r>
      <w:r>
        <w:rPr>
          <w:b/>
          <w:rtl/>
          <w:cs/>
          <w:lang w:val="ar_AE" w:bidi="ar_AE"/>
        </w:rPr>
        <w:t>"الَّذِينَ سَمَّحَتْهُمْ قُلُوبُهُمْ"</w:t>
      </w:r>
    </w:p>
    <w:p>
      <w:pPr>
        <w:bidi/>
      </w:pPr>
      <w:r>
        <w:rPr>
          <w:rtl/>
          <w:cs/>
          <w:lang w:val="ar_AE" w:bidi="ar_AE"/>
        </w:rPr>
      </w:r>
      <w:r>
        <w:rPr>
          <w:rtl/>
          <w:cs/>
          <w:lang w:val="ar_AE" w:bidi="ar_AE"/>
        </w:rPr>
        <w:t xml:space="preserve">هنا، يشير </w:t>
      </w:r>
      <w:r>
        <w:rPr>
          <w:b/>
          <w:rtl/>
          <w:cs/>
          <w:lang w:val="ar_AE" w:bidi="ar_AE"/>
        </w:rPr>
        <w:t>القلب</w:t>
      </w:r>
      <w:r>
        <w:rPr>
          <w:rtl/>
          <w:cs/>
          <w:lang w:val="ar_AE" w:bidi="ar_AE"/>
        </w:rPr>
        <w:t xml:space="preserve"> إلى إرادة الشخص، أي رغبته في القيام بشيء ما. ويتم ذِكْره باعتباره السبب في أن يُحضر الشخص هذه التقدمات للرب. انظر كيف ترجمت هذا في </w:t>
      </w:r>
      <w:r>
        <w:rPr>
          <w:rtl/>
          <w:cs/>
          <w:lang w:val="ar_AE" w:bidi="ar_AE"/>
        </w:rPr>
        <w:t>25:2</w:t>
      </w:r>
      <w:r>
        <w:rPr>
          <w:rtl/>
          <w:cs/>
          <w:lang w:val="ar_AE" w:bidi="ar_AE"/>
        </w:rPr>
        <w:t xml:space="preserve"> و</w:t>
      </w:r>
      <w:r>
        <w:rPr>
          <w:rtl/>
          <w:cs/>
          <w:lang w:val="ar_AE" w:bidi="ar_AE"/>
        </w:rPr>
        <w:t>35:22</w:t>
      </w:r>
      <w:r>
        <w:rPr>
          <w:rtl/>
          <w:cs/>
          <w:lang w:val="ar_AE" w:bidi="ar_AE"/>
        </w:rPr>
        <w:t>. ترجمة بديلة: "الذين دفعتهم إرادتهم"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29 (#3)</w:t>
      </w:r>
      <w:r>
        <w:rPr>
          <w:rtl/>
          <w:cs/>
          <w:lang w:val="ar_AE" w:bidi="ar_AE"/>
        </w:rPr>
      </w:r>
    </w:p>
    <w:p>
      <w:pPr>
        <w:bidi/>
      </w:pPr>
      <w:r>
        <w:rPr>
          <w:rtl/>
          <w:cs/>
          <w:lang w:val="ar_AE" w:bidi="ar_AE"/>
        </w:rPr>
      </w:r>
      <w:r>
        <w:rPr>
          <w:rtl/>
          <w:cs/>
          <w:lang w:val="ar_AE" w:bidi="ar_AE"/>
        </w:rPr>
        <w:t>אֲשֶׁ֨ר צִוָּ֧ה יְהוָ֛ה לַ⁠עֲשׂ֖וֹת בְּ⁠יַד־מֹשֶׁ֑ה</w:t>
      </w:r>
    </w:p>
    <w:p>
      <w:pPr>
        <w:bidi/>
      </w:pPr>
      <w:r>
        <w:rPr>
          <w:rtl/>
          <w:cs/>
          <w:lang w:val="ar_AE" w:bidi="ar_AE"/>
        </w:rPr>
      </w:r>
      <w:r>
        <w:rPr>
          <w:b/>
          <w:rtl/>
          <w:cs/>
          <w:lang w:val="ar_AE" w:bidi="ar_AE"/>
        </w:rPr>
        <w:t>"الَّذِي أَمَرَ الرَّبُّ أَنْ يُصْنَعَ عَلَى يَدِ مُوسَى"</w:t>
      </w:r>
    </w:p>
    <w:p>
      <w:pPr>
        <w:bidi/>
      </w:pPr>
      <w:r>
        <w:rPr>
          <w:rtl/>
          <w:cs/>
          <w:lang w:val="ar_AE" w:bidi="ar_AE"/>
        </w:rPr>
      </w:r>
      <w:r>
        <w:rPr>
          <w:rtl/>
          <w:cs/>
          <w:lang w:val="ar_AE" w:bidi="ar_AE"/>
        </w:rPr>
        <w:t xml:space="preserve">هنا، يشير التعبير </w:t>
      </w:r>
      <w:r>
        <w:rPr>
          <w:b/>
          <w:rtl/>
          <w:cs/>
          <w:lang w:val="ar_AE" w:bidi="ar_AE"/>
        </w:rPr>
        <w:t>بيد موسى</w:t>
      </w:r>
      <w:r>
        <w:rPr>
          <w:rtl/>
          <w:cs/>
          <w:lang w:val="ar_AE" w:bidi="ar_AE"/>
        </w:rPr>
        <w:t xml:space="preserve"> إلى موسى كرسول لأوامر الرب (يهوه)، وليس إلى موسى كونه الشخص الذي يصنع كل هذه الأشياء. إذا كان هذا التصوير لحمل الرسالة سيُساء فهمه في لغتك، فيمكنك استخدام صورة أخرى أو ترجمة المعنى. ترجمة بديلة: "ما أمر الرب موسى أن يخبرهم بفعله"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30 (#1)</w:t>
      </w:r>
      <w:r>
        <w:rPr>
          <w:rtl/>
          <w:cs/>
          <w:lang w:val="ar_AE" w:bidi="ar_AE"/>
        </w:rPr>
      </w:r>
    </w:p>
    <w:p>
      <w:pPr>
        <w:bidi/>
      </w:pPr>
      <w:r>
        <w:rPr>
          <w:rtl/>
          <w:cs/>
          <w:lang w:val="ar_AE" w:bidi="ar_AE"/>
        </w:rPr>
      </w:r>
      <w:r>
        <w:rPr>
          <w:rtl/>
          <w:cs/>
          <w:lang w:val="ar_AE" w:bidi="ar_AE"/>
        </w:rPr>
        <w:t>בְּצַלְאֵ֛ל בֶּן־אוּרִ֥י בֶן־ח֖וּר לְ⁠מַטֵּ֥ה יְהוּדָֽה</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ما يقوله موسى في هذه الآية هو اقتباس من </w:t>
      </w:r>
      <w:r>
        <w:rPr>
          <w:rtl/>
          <w:cs/>
          <w:lang w:val="ar_AE" w:bidi="ar_AE"/>
        </w:rPr>
        <w:t>خروج 31:2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30 (#2)</w:t>
      </w:r>
      <w:r>
        <w:rPr>
          <w:rtl/>
          <w:cs/>
          <w:lang w:val="ar_AE" w:bidi="ar_AE"/>
        </w:rPr>
      </w:r>
    </w:p>
    <w:p>
      <w:pPr>
        <w:bidi/>
      </w:pPr>
      <w:r>
        <w:rPr>
          <w:rtl/>
          <w:cs/>
          <w:lang w:val="ar_AE" w:bidi="ar_AE"/>
        </w:rPr>
      </w:r>
      <w:r>
        <w:rPr>
          <w:rtl/>
          <w:cs/>
          <w:lang w:val="ar_AE" w:bidi="ar_AE"/>
        </w:rPr>
        <w:t>בְּצַלְאֵ֛ל &amp; אוּרִ֥י &amp; ח֖וּר</w:t>
      </w:r>
    </w:p>
    <w:p>
      <w:pPr>
        <w:bidi/>
      </w:pPr>
      <w:r>
        <w:rPr>
          <w:rtl/>
          <w:cs/>
          <w:lang w:val="ar_AE" w:bidi="ar_AE"/>
        </w:rPr>
      </w:r>
      <w:r>
        <w:rPr>
          <w:b/>
          <w:rtl/>
          <w:cs/>
          <w:lang w:val="ar_AE" w:bidi="ar_AE"/>
        </w:rPr>
        <w:t>"بصلئيل"</w:t>
      </w:r>
      <w:r>
        <w:rPr>
          <w:rtl/>
          <w:cs/>
          <w:lang w:val="ar_AE" w:bidi="ar_AE"/>
        </w:rPr>
        <w:t xml:space="preserve"> - </w:t>
      </w:r>
      <w:r>
        <w:rPr>
          <w:b/>
          <w:rtl/>
          <w:cs/>
          <w:lang w:val="ar_AE" w:bidi="ar_AE"/>
        </w:rPr>
        <w:t>"بن أوري"</w:t>
      </w:r>
      <w:r>
        <w:rPr>
          <w:rtl/>
          <w:cs/>
          <w:lang w:val="ar_AE" w:bidi="ar_AE"/>
        </w:rPr>
        <w:t xml:space="preserve"> - </w:t>
      </w:r>
      <w:r>
        <w:rPr>
          <w:b/>
          <w:rtl/>
          <w:cs/>
          <w:lang w:val="ar_AE" w:bidi="ar_AE"/>
        </w:rPr>
        <w:t>"حور"</w:t>
      </w:r>
    </w:p>
    <w:p>
      <w:pPr>
        <w:bidi/>
      </w:pPr>
      <w:r>
        <w:rPr>
          <w:rtl/>
          <w:cs/>
          <w:lang w:val="ar_AE" w:bidi="ar_AE"/>
        </w:rPr>
      </w:r>
      <w:r>
        <w:rPr>
          <w:rtl/>
          <w:cs/>
          <w:lang w:val="ar_AE" w:bidi="ar_AE"/>
        </w:rPr>
        <w:t xml:space="preserve">هذه أسماء رجال. انظر </w:t>
      </w:r>
      <w:r>
        <w:rPr>
          <w:rtl/>
          <w:cs/>
          <w:lang w:val="ar_AE" w:bidi="ar_AE"/>
        </w:rPr>
        <w:t>31:2</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31 (#1)</w:t>
      </w:r>
      <w:r>
        <w:rPr>
          <w:rtl/>
          <w:cs/>
          <w:lang w:val="ar_AE" w:bidi="ar_AE"/>
        </w:rPr>
      </w:r>
    </w:p>
    <w:p>
      <w:pPr>
        <w:bidi/>
      </w:pPr>
      <w:r>
        <w:rPr>
          <w:rtl/>
          <w:cs/>
          <w:lang w:val="ar_AE" w:bidi="ar_AE"/>
        </w:rPr>
      </w:r>
      <w:r>
        <w:rPr>
          <w:rtl/>
          <w:cs/>
          <w:lang w:val="ar_AE" w:bidi="ar_AE"/>
        </w:rPr>
        <w:t>וַ⁠יְמַלֵּ֥א אֹת֖⁠וֹ &amp; מְלָאכָֽה</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هي اقتباس من </w:t>
      </w:r>
      <w:r>
        <w:rPr>
          <w:rtl/>
          <w:cs/>
          <w:lang w:val="ar_AE" w:bidi="ar_AE"/>
        </w:rPr>
        <w:t>خروج 31:3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31 (#2)</w:t>
      </w:r>
      <w:r>
        <w:rPr>
          <w:rtl/>
          <w:cs/>
          <w:lang w:val="ar_AE" w:bidi="ar_AE"/>
        </w:rPr>
      </w:r>
    </w:p>
    <w:p>
      <w:pPr>
        <w:bidi/>
      </w:pPr>
      <w:r>
        <w:rPr>
          <w:rtl/>
          <w:cs/>
          <w:lang w:val="ar_AE" w:bidi="ar_AE"/>
        </w:rPr>
      </w:r>
      <w:r>
        <w:rPr>
          <w:rtl/>
          <w:cs/>
          <w:lang w:val="ar_AE" w:bidi="ar_AE"/>
        </w:rPr>
        <w:t>וַ⁠יְמַלֵּ֥א אֹת֖⁠וֹ ר֣וּחַ אֱלֹהִ֑ים</w:t>
      </w:r>
    </w:p>
    <w:p>
      <w:pPr>
        <w:bidi/>
      </w:pPr>
      <w:r>
        <w:rPr>
          <w:rtl/>
          <w:cs/>
          <w:lang w:val="ar_AE" w:bidi="ar_AE"/>
        </w:rPr>
      </w:r>
      <w:r>
        <w:rPr>
          <w:b/>
          <w:rtl/>
          <w:cs/>
          <w:lang w:val="ar_AE" w:bidi="ar_AE"/>
        </w:rPr>
        <w:t>"وَمَلأَهُ مِنْ رُوحِ اللهِ"</w:t>
      </w:r>
    </w:p>
    <w:p>
      <w:pPr>
        <w:bidi/>
      </w:pPr>
      <w:r>
        <w:rPr>
          <w:rtl/>
          <w:cs/>
          <w:lang w:val="ar_AE" w:bidi="ar_AE"/>
        </w:rPr>
      </w:r>
      <w:r>
        <w:rPr>
          <w:rtl/>
          <w:cs/>
          <w:lang w:val="ar_AE" w:bidi="ar_AE"/>
        </w:rPr>
        <w:t>يتحدث الرب عن إعطاء بصلئيل روحه كما لو أن بصلئيل كان وعاءً وروح الله سائلًا. إذا لم يفهم قراؤك ما تعنيه هذه الصورة في هذا السياق، فيمكنك استخدام استعارة مشابهة من ثقافتك. أو بدلًا من ذلك، يمكنك التعبير عن المعنى بوضوح. ترجمة بديلة: "وقد أعطى روحه لبصلئيل"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31 (#3)</w:t>
      </w:r>
      <w:r>
        <w:rPr>
          <w:rtl/>
          <w:cs/>
          <w:lang w:val="ar_AE" w:bidi="ar_AE"/>
        </w:rPr>
      </w:r>
    </w:p>
    <w:p>
      <w:pPr>
        <w:bidi/>
      </w:pPr>
      <w:r>
        <w:rPr>
          <w:rtl/>
          <w:cs/>
          <w:lang w:val="ar_AE" w:bidi="ar_AE"/>
        </w:rPr>
      </w:r>
      <w:r>
        <w:rPr>
          <w:rtl/>
          <w:cs/>
          <w:lang w:val="ar_AE" w:bidi="ar_AE"/>
        </w:rPr>
        <w:t>בְּ⁠חָכְמָ֛ה</w:t>
      </w:r>
    </w:p>
    <w:p>
      <w:pPr>
        <w:bidi/>
      </w:pPr>
      <w:r>
        <w:rPr>
          <w:rtl/>
          <w:cs/>
          <w:lang w:val="ar_AE" w:bidi="ar_AE"/>
        </w:rPr>
      </w:r>
      <w:r>
        <w:rPr>
          <w:b/>
          <w:rtl/>
          <w:cs/>
          <w:lang w:val="ar_AE" w:bidi="ar_AE"/>
        </w:rPr>
        <w:t>"بِالْحِكْمَةِ"</w:t>
      </w:r>
    </w:p>
    <w:p>
      <w:pPr>
        <w:bidi/>
      </w:pPr>
      <w:r>
        <w:rPr>
          <w:rtl/>
          <w:cs/>
          <w:lang w:val="ar_AE" w:bidi="ar_AE"/>
        </w:rPr>
      </w:r>
      <w:r>
        <w:rPr>
          <w:rtl/>
          <w:cs/>
          <w:lang w:val="ar_AE" w:bidi="ar_AE"/>
        </w:rPr>
        <w:t xml:space="preserve">إذا كانت لغتك لا تستخدم اسمًا مجردًا لهذا المفهوم، فيمكنك التعبير عن الفكرة وراء الاسم المجرد </w:t>
      </w:r>
      <w:r>
        <w:rPr>
          <w:b/>
          <w:rtl/>
          <w:cs/>
          <w:lang w:val="ar_AE" w:bidi="ar_AE"/>
        </w:rPr>
        <w:t xml:space="preserve">الحكمة </w:t>
      </w:r>
      <w:r>
        <w:rPr>
          <w:rtl/>
          <w:cs/>
          <w:lang w:val="ar_AE" w:bidi="ar_AE"/>
        </w:rPr>
        <w:t>بطريقة أخرى. ترجمة بديلة: "حتى يتمكن من العمل بمهارة"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31 (#4)</w:t>
      </w:r>
      <w:r>
        <w:rPr>
          <w:rtl/>
          <w:cs/>
          <w:lang w:val="ar_AE" w:bidi="ar_AE"/>
        </w:rPr>
      </w:r>
    </w:p>
    <w:p>
      <w:pPr>
        <w:bidi/>
      </w:pPr>
      <w:r>
        <w:rPr>
          <w:rtl/>
          <w:cs/>
          <w:lang w:val="ar_AE" w:bidi="ar_AE"/>
        </w:rPr>
      </w:r>
      <w:r>
        <w:rPr>
          <w:rtl/>
          <w:cs/>
          <w:lang w:val="ar_AE" w:bidi="ar_AE"/>
        </w:rPr>
        <w:t>בִּ⁠תְבוּנָ֥ה</w:t>
      </w:r>
    </w:p>
    <w:p>
      <w:pPr>
        <w:bidi/>
      </w:pPr>
      <w:r>
        <w:rPr>
          <w:rtl/>
          <w:cs/>
          <w:lang w:val="ar_AE" w:bidi="ar_AE"/>
        </w:rPr>
      </w:r>
      <w:r>
        <w:rPr>
          <w:b/>
          <w:rtl/>
          <w:cs/>
          <w:lang w:val="ar_AE" w:bidi="ar_AE"/>
        </w:rPr>
        <w:t>"وَالْفَهْمِ"</w:t>
      </w:r>
    </w:p>
    <w:p>
      <w:pPr>
        <w:bidi/>
      </w:pPr>
      <w:r>
        <w:rPr>
          <w:rtl/>
          <w:cs/>
          <w:lang w:val="ar_AE" w:bidi="ar_AE"/>
        </w:rPr>
      </w:r>
      <w:r>
        <w:rPr>
          <w:rtl/>
          <w:cs/>
          <w:lang w:val="ar_AE" w:bidi="ar_AE"/>
        </w:rPr>
        <w:t xml:space="preserve">إذا كانت لغتك لا تستخدم اسمًا مجردًا لهذا المفهوم، فيمكنك التعبير عن الفكرة وراء الاسم المجرد </w:t>
      </w:r>
      <w:r>
        <w:rPr>
          <w:b/>
          <w:rtl/>
          <w:cs/>
          <w:lang w:val="ar_AE" w:bidi="ar_AE"/>
        </w:rPr>
        <w:t>الفهم</w:t>
      </w:r>
      <w:r>
        <w:rPr>
          <w:rtl/>
          <w:cs/>
          <w:lang w:val="ar_AE" w:bidi="ar_AE"/>
        </w:rPr>
        <w:t xml:space="preserve"> بطريقة أخرى. ترجمة بديلة: "حتى يتمكن من فهم عمله"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31 (#5)</w:t>
      </w:r>
      <w:r>
        <w:rPr>
          <w:rtl/>
          <w:cs/>
          <w:lang w:val="ar_AE" w:bidi="ar_AE"/>
        </w:rPr>
      </w:r>
    </w:p>
    <w:p>
      <w:pPr>
        <w:bidi/>
      </w:pPr>
      <w:r>
        <w:rPr>
          <w:rtl/>
          <w:cs/>
          <w:lang w:val="ar_AE" w:bidi="ar_AE"/>
        </w:rPr>
      </w:r>
      <w:r>
        <w:rPr>
          <w:rtl/>
          <w:cs/>
          <w:lang w:val="ar_AE" w:bidi="ar_AE"/>
        </w:rPr>
        <w:t>וּ⁠בְ⁠דַ֖עַת</w:t>
      </w:r>
    </w:p>
    <w:p>
      <w:pPr>
        <w:bidi/>
      </w:pPr>
      <w:r>
        <w:rPr>
          <w:rtl/>
          <w:cs/>
          <w:lang w:val="ar_AE" w:bidi="ar_AE"/>
        </w:rPr>
      </w:r>
      <w:r>
        <w:rPr>
          <w:b/>
          <w:rtl/>
          <w:cs/>
          <w:lang w:val="ar_AE" w:bidi="ar_AE"/>
        </w:rPr>
        <w:t>"وَالْمَعْرِفَةِ"</w:t>
      </w:r>
    </w:p>
    <w:p>
      <w:pPr>
        <w:bidi/>
      </w:pPr>
      <w:r>
        <w:rPr>
          <w:rtl/>
          <w:cs/>
          <w:lang w:val="ar_AE" w:bidi="ar_AE"/>
        </w:rPr>
      </w:r>
      <w:r>
        <w:rPr>
          <w:rtl/>
          <w:cs/>
          <w:lang w:val="ar_AE" w:bidi="ar_AE"/>
        </w:rPr>
        <w:t xml:space="preserve">إذا كانت لغتك لا تستخدم اسمًا مجردًا لهذا المفهوم، فيمكنك التعبير عن الفكرة وراء الاسم المجرد </w:t>
      </w:r>
      <w:r>
        <w:rPr>
          <w:b/>
          <w:rtl/>
          <w:cs/>
          <w:lang w:val="ar_AE" w:bidi="ar_AE"/>
        </w:rPr>
        <w:t>المعرفة</w:t>
      </w:r>
      <w:r>
        <w:rPr>
          <w:rtl/>
          <w:cs/>
          <w:lang w:val="ar_AE" w:bidi="ar_AE"/>
        </w:rPr>
        <w:t xml:space="preserve"> بطريقة أخرى. ترجمة بديلة: "وهكذا يعرف عمله جيدًا"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31 (#6)</w:t>
      </w:r>
      <w:r>
        <w:rPr>
          <w:rtl/>
          <w:cs/>
          <w:lang w:val="ar_AE" w:bidi="ar_AE"/>
        </w:rPr>
      </w:r>
    </w:p>
    <w:p>
      <w:pPr>
        <w:bidi/>
      </w:pPr>
      <w:r>
        <w:rPr>
          <w:rtl/>
          <w:cs/>
          <w:lang w:val="ar_AE" w:bidi="ar_AE"/>
        </w:rPr>
      </w:r>
      <w:r>
        <w:rPr>
          <w:rtl/>
          <w:cs/>
          <w:lang w:val="ar_AE" w:bidi="ar_AE"/>
        </w:rPr>
        <w:t>וּ⁠בְ⁠כָל־מְלָאכָֽה</w:t>
      </w:r>
    </w:p>
    <w:p>
      <w:pPr>
        <w:bidi/>
      </w:pPr>
      <w:r>
        <w:rPr>
          <w:rtl/>
          <w:cs/>
          <w:lang w:val="ar_AE" w:bidi="ar_AE"/>
        </w:rPr>
      </w:r>
      <w:r>
        <w:rPr>
          <w:b/>
          <w:rtl/>
          <w:cs/>
          <w:lang w:val="ar_AE" w:bidi="ar_AE"/>
        </w:rPr>
        <w:t>"وَكُلِّ صَنْعَةٍ"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الصنعة</w:t>
      </w:r>
      <w:r>
        <w:rPr>
          <w:rtl/>
          <w:cs/>
          <w:lang w:val="ar_AE" w:bidi="ar_AE"/>
        </w:rPr>
        <w:t>، فيمكنك التعبير عن الفكرة وراء الاسم المجرد بطريقة أخرى. ترجمة بديلة: "ولصنع جميع أنواع الحرف" أو "حتى يتمكن من صنع جميع أنواع الأشياء"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32 (#1)</w:t>
      </w:r>
      <w:r>
        <w:rPr>
          <w:rtl/>
          <w:cs/>
          <w:lang w:val="ar_AE" w:bidi="ar_AE"/>
        </w:rPr>
      </w:r>
    </w:p>
    <w:p>
      <w:pPr>
        <w:bidi/>
      </w:pPr>
      <w:r>
        <w:rPr>
          <w:rtl/>
          <w:cs/>
          <w:lang w:val="ar_AE" w:bidi="ar_AE"/>
        </w:rPr>
      </w:r>
      <w:r>
        <w:rPr>
          <w:rtl/>
          <w:cs/>
          <w:lang w:val="ar_AE" w:bidi="ar_AE"/>
        </w:rPr>
        <w:t>וְ⁠לַ⁠חְשֹׁ֖ב מַֽחַשָׁבֹ֑ת &amp; וּ⁠בַ⁠נְּחֹֽשֶׁת</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مطابقة لـ </w:t>
      </w:r>
      <w:r>
        <w:rPr>
          <w:rtl/>
          <w:cs/>
          <w:lang w:val="ar_AE" w:bidi="ar_AE"/>
        </w:rPr>
        <w:t>خروج 31:4</w:t>
      </w:r>
      <w:r>
        <w:rPr>
          <w:rtl/>
          <w:cs/>
          <w:lang w:val="ar_AE" w:bidi="ar_AE"/>
        </w:rPr>
        <w:t xml:space="preserve">، باستثناء الكلمة الأولى </w:t>
      </w:r>
      <w:r>
        <w:rPr>
          <w:b/>
          <w:rtl/>
          <w:cs/>
          <w:lang w:val="ar_AE" w:bidi="ar_AE"/>
        </w:rPr>
        <w:t>و (حَسَبَ الترجمة الإنجليزية)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33 (#1)</w:t>
      </w:r>
      <w:r>
        <w:rPr>
          <w:rtl/>
          <w:cs/>
          <w:lang w:val="ar_AE" w:bidi="ar_AE"/>
        </w:rPr>
      </w:r>
    </w:p>
    <w:p>
      <w:pPr>
        <w:bidi/>
      </w:pPr>
      <w:r>
        <w:rPr>
          <w:rtl/>
          <w:cs/>
          <w:lang w:val="ar_AE" w:bidi="ar_AE"/>
        </w:rPr>
      </w:r>
      <w:r>
        <w:rPr>
          <w:rtl/>
          <w:cs/>
          <w:lang w:val="ar_AE" w:bidi="ar_AE"/>
        </w:rPr>
        <w:t>וּ⁠בַ⁠חֲרֹ֥שֶׁת אֶ֛בֶן לְ⁠מַלֹּ֖את &amp; מְלֶ֥אכֶת</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مطابقة لـ </w:t>
      </w:r>
      <w:r>
        <w:rPr>
          <w:rtl/>
          <w:cs/>
          <w:lang w:val="ar_AE" w:bidi="ar_AE"/>
        </w:rPr>
        <w:t>خروج 31:5</w:t>
      </w:r>
      <w:r>
        <w:rPr>
          <w:rtl/>
          <w:cs/>
          <w:lang w:val="ar_AE" w:bidi="ar_AE"/>
        </w:rPr>
        <w:t xml:space="preserve"> باستثناء التعبير في نهاية الآية </w:t>
      </w:r>
      <w:r>
        <w:rPr>
          <w:b/>
          <w:rtl/>
          <w:cs/>
          <w:lang w:val="ar_AE" w:bidi="ar_AE"/>
        </w:rPr>
        <w:t>من المخترعات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34 (#1)</w:t>
      </w:r>
      <w:r>
        <w:rPr>
          <w:rtl/>
          <w:cs/>
          <w:lang w:val="ar_AE" w:bidi="ar_AE"/>
        </w:rPr>
      </w:r>
    </w:p>
    <w:p>
      <w:pPr>
        <w:bidi/>
      </w:pPr>
      <w:r>
        <w:rPr>
          <w:rtl/>
          <w:cs/>
          <w:lang w:val="ar_AE" w:bidi="ar_AE"/>
        </w:rPr>
      </w:r>
      <w:r>
        <w:rPr>
          <w:rtl/>
          <w:cs/>
          <w:lang w:val="ar_AE" w:bidi="ar_AE"/>
        </w:rPr>
        <w:t>וּ⁠לְ⁠הוֹרֹ֖ת נָתַ֣ן בְּ⁠לִבּ֑⁠וֹ</w:t>
      </w:r>
    </w:p>
    <w:p>
      <w:pPr>
        <w:bidi/>
      </w:pPr>
      <w:r>
        <w:rPr>
          <w:rtl/>
          <w:cs/>
          <w:lang w:val="ar_AE" w:bidi="ar_AE"/>
        </w:rPr>
      </w:r>
      <w:r>
        <w:rPr>
          <w:b/>
          <w:rtl/>
          <w:cs/>
          <w:lang w:val="ar_AE" w:bidi="ar_AE"/>
        </w:rPr>
        <w:t>"وَجَعَلَ فِي قَلْبِهِ أَنْ"</w:t>
      </w:r>
    </w:p>
    <w:p>
      <w:pPr>
        <w:bidi/>
      </w:pPr>
      <w:r>
        <w:rPr>
          <w:rtl/>
          <w:cs/>
          <w:lang w:val="ar_AE" w:bidi="ar_AE"/>
        </w:rPr>
      </w:r>
      <w:r>
        <w:rPr>
          <w:rtl/>
          <w:cs/>
          <w:lang w:val="ar_AE" w:bidi="ar_AE"/>
        </w:rPr>
        <w:t xml:space="preserve">هنا، التعبير </w:t>
      </w:r>
      <w:r>
        <w:rPr>
          <w:b/>
          <w:rtl/>
          <w:cs/>
          <w:lang w:val="ar_AE" w:bidi="ar_AE"/>
        </w:rPr>
        <w:t>جعل في قلبه</w:t>
      </w:r>
      <w:r>
        <w:rPr>
          <w:rtl/>
          <w:cs/>
          <w:lang w:val="ar_AE" w:bidi="ar_AE"/>
        </w:rPr>
        <w:t xml:space="preserve"> هو تعبير اصطلاحي يشير إلى القدرة والرغبة. ويتم التحدث عن هذه الأمور كما لو كانت شيئًا يمكن وضعه في القلب. إذا كان ذلك مفيدًا في لغتك، فيمكنك استخدام تعبير اصطلاحي مماثل أو استخدام لغة واضحة. ترجمة بديلة: "وأعطاهم القدرة والرغبة في التعليم"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34 (#2)</w:t>
      </w:r>
      <w:r>
        <w:rPr>
          <w:rtl/>
          <w:cs/>
          <w:lang w:val="ar_AE" w:bidi="ar_AE"/>
        </w:rPr>
      </w:r>
    </w:p>
    <w:p>
      <w:pPr>
        <w:bidi/>
      </w:pPr>
      <w:r>
        <w:rPr>
          <w:rtl/>
          <w:cs/>
          <w:lang w:val="ar_AE" w:bidi="ar_AE"/>
        </w:rPr>
      </w:r>
      <w:r>
        <w:rPr>
          <w:rtl/>
          <w:cs/>
          <w:lang w:val="ar_AE" w:bidi="ar_AE"/>
        </w:rPr>
        <w:t>וְ⁠אָֽהֳלִיאָ֥ב &amp; אֲחִיסָמָ֖ךְ</w:t>
      </w:r>
    </w:p>
    <w:p>
      <w:pPr>
        <w:bidi/>
      </w:pPr>
      <w:r>
        <w:rPr>
          <w:rtl/>
          <w:cs/>
          <w:lang w:val="ar_AE" w:bidi="ar_AE"/>
        </w:rPr>
      </w:r>
      <w:r>
        <w:rPr>
          <w:b/>
          <w:rtl/>
          <w:cs/>
          <w:lang w:val="ar_AE" w:bidi="ar_AE"/>
        </w:rPr>
        <w:t>"وَأُهُولِيآبُ"</w:t>
      </w:r>
      <w:r>
        <w:rPr>
          <w:rtl/>
          <w:cs/>
          <w:lang w:val="ar_AE" w:bidi="ar_AE"/>
        </w:rPr>
        <w:t xml:space="preserve"> - </w:t>
      </w:r>
      <w:r>
        <w:rPr>
          <w:b/>
          <w:rtl/>
          <w:cs/>
          <w:lang w:val="ar_AE" w:bidi="ar_AE"/>
        </w:rPr>
        <w:t>"أَخِيسَامَاكَ"</w:t>
      </w:r>
    </w:p>
    <w:p>
      <w:pPr>
        <w:bidi/>
      </w:pPr>
      <w:r>
        <w:rPr>
          <w:rtl/>
          <w:cs/>
          <w:lang w:val="ar_AE" w:bidi="ar_AE"/>
        </w:rPr>
      </w:r>
      <w:r>
        <w:rPr>
          <w:rtl/>
          <w:cs/>
          <w:lang w:val="ar_AE" w:bidi="ar_AE"/>
        </w:rPr>
        <w:t xml:space="preserve">هذه أسماء رجال. انظر كيف ترجمت هذه الأسماء في </w:t>
      </w:r>
      <w:r>
        <w:rPr>
          <w:rtl/>
          <w:cs/>
          <w:lang w:val="ar_AE" w:bidi="ar_AE"/>
        </w:rPr>
        <w:t>خروج 31:6</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تلخص هذه الآية وتجمع العديد من الأمور المذكورة سابقًا. انظر </w:t>
      </w:r>
      <w:r>
        <w:rPr>
          <w:rtl/>
          <w:cs/>
          <w:lang w:val="ar_AE" w:bidi="ar_AE"/>
        </w:rPr>
        <w:t>28:3</w:t>
      </w:r>
      <w:r>
        <w:rPr>
          <w:rtl/>
          <w:cs/>
          <w:lang w:val="ar_AE" w:bidi="ar_AE"/>
        </w:rPr>
        <w:t xml:space="preserve"> (</w:t>
      </w:r>
      <w:r>
        <w:rPr>
          <w:b/>
          <w:rtl/>
          <w:cs/>
          <w:lang w:val="ar_AE" w:bidi="ar_AE"/>
        </w:rPr>
        <w:t>حِكْمَةَ قَلْبٍ</w:t>
      </w:r>
      <w:r>
        <w:rPr>
          <w:rtl/>
          <w:cs/>
          <w:lang w:val="ar_AE" w:bidi="ar_AE"/>
        </w:rPr>
        <w:t xml:space="preserve">), </w:t>
      </w:r>
      <w:r>
        <w:rPr>
          <w:rtl/>
          <w:cs/>
          <w:lang w:val="ar_AE" w:bidi="ar_AE"/>
        </w:rPr>
        <w:t>25:4</w:t>
      </w:r>
      <w:r>
        <w:rPr>
          <w:rtl/>
          <w:cs/>
          <w:lang w:val="ar_AE" w:bidi="ar_AE"/>
        </w:rPr>
        <w:t xml:space="preserve"> (الخامات المستخدمة), </w:t>
      </w:r>
      <w:r>
        <w:rPr>
          <w:rtl/>
          <w:cs/>
          <w:lang w:val="ar_AE" w:bidi="ar_AE"/>
        </w:rPr>
        <w:t>26:36</w:t>
      </w:r>
      <w:r>
        <w:rPr>
          <w:rtl/>
          <w:cs/>
          <w:lang w:val="ar_AE" w:bidi="ar_AE"/>
        </w:rPr>
        <w:t xml:space="preserve"> (</w:t>
      </w:r>
      <w:r>
        <w:rPr>
          <w:b/>
          <w:rtl/>
          <w:cs/>
          <w:lang w:val="ar_AE" w:bidi="ar_AE"/>
        </w:rPr>
        <w:t>الطَّرَّازِ</w:t>
      </w:r>
      <w:r>
        <w:rPr>
          <w:rtl/>
          <w:cs/>
          <w:lang w:val="ar_AE" w:bidi="ar_AE"/>
        </w:rPr>
        <w:t xml:space="preserve">), </w:t>
      </w:r>
      <w:r>
        <w:rPr>
          <w:rtl/>
          <w:cs/>
          <w:lang w:val="ar_AE" w:bidi="ar_AE"/>
        </w:rPr>
        <w:t>28:32</w:t>
      </w:r>
      <w:r>
        <w:rPr>
          <w:rtl/>
          <w:cs/>
          <w:lang w:val="ar_AE" w:bidi="ar_AE"/>
        </w:rPr>
        <w:t xml:space="preserve"> (</w:t>
      </w:r>
      <w:r>
        <w:rPr>
          <w:b/>
          <w:rtl/>
          <w:cs/>
          <w:lang w:val="ar_AE" w:bidi="ar_AE"/>
        </w:rPr>
        <w:t>النَّسَّاجِ</w:t>
      </w:r>
      <w:r>
        <w:rPr>
          <w:rtl/>
          <w:cs/>
          <w:lang w:val="ar_AE" w:bidi="ar_AE"/>
        </w:rPr>
        <w:t xml:space="preserve">), </w:t>
      </w:r>
      <w:r>
        <w:rPr>
          <w:rtl/>
          <w:cs/>
          <w:lang w:val="ar_AE" w:bidi="ar_AE"/>
        </w:rPr>
        <w:t>26:31</w:t>
      </w:r>
      <w:r>
        <w:rPr>
          <w:rtl/>
          <w:cs/>
          <w:lang w:val="ar_AE" w:bidi="ar_AE"/>
        </w:rPr>
        <w:t xml:space="preserve"> (</w:t>
      </w:r>
      <w:r>
        <w:rPr>
          <w:b/>
          <w:rtl/>
          <w:cs/>
          <w:lang w:val="ar_AE" w:bidi="ar_AE"/>
        </w:rPr>
        <w:t>الْحَائِكِ الْحَاذِقِ</w:t>
      </w:r>
      <w:r>
        <w:rPr>
          <w:rtl/>
          <w:cs/>
          <w:lang w:val="ar_AE" w:bidi="ar_AE"/>
        </w:rPr>
        <w:t xml:space="preserve">), </w:t>
      </w:r>
      <w:r>
        <w:rPr>
          <w:rtl/>
          <w:cs/>
          <w:lang w:val="ar_AE" w:bidi="ar_AE"/>
        </w:rPr>
        <w:t>31:3</w:t>
      </w:r>
      <w:r>
        <w:rPr>
          <w:rtl/>
          <w:cs/>
          <w:lang w:val="ar_AE" w:bidi="ar_AE"/>
        </w:rPr>
        <w:t xml:space="preserve"> (</w:t>
      </w:r>
      <w:r>
        <w:rPr>
          <w:b/>
          <w:rtl/>
          <w:cs/>
          <w:lang w:val="ar_AE" w:bidi="ar_AE"/>
        </w:rPr>
        <w:t>صَانِعِي كُلِّ صَنْعَةٍ</w:t>
      </w:r>
      <w:r>
        <w:rPr>
          <w:rtl/>
          <w:cs/>
          <w:lang w:val="ar_AE" w:bidi="ar_AE"/>
        </w:rPr>
        <w:t xml:space="preserve">), </w:t>
      </w:r>
      <w:r>
        <w:rPr>
          <w:rtl/>
          <w:cs/>
          <w:lang w:val="ar_AE" w:bidi="ar_AE"/>
        </w:rPr>
        <w:t>28:6</w:t>
      </w:r>
      <w:r>
        <w:rPr>
          <w:rtl/>
          <w:cs/>
          <w:lang w:val="ar_AE" w:bidi="ar_AE"/>
        </w:rPr>
        <w:t xml:space="preserve"> (</w:t>
      </w:r>
      <w:r>
        <w:rPr>
          <w:b/>
          <w:rtl/>
          <w:cs/>
          <w:lang w:val="ar_AE" w:bidi="ar_AE"/>
        </w:rPr>
        <w:t>مُخْتَرِعِي الْمُخْتَرَعَاتِ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35 (#2)</w:t>
      </w:r>
      <w:r>
        <w:rPr>
          <w:rtl/>
          <w:cs/>
          <w:lang w:val="ar_AE" w:bidi="ar_AE"/>
        </w:rPr>
      </w:r>
    </w:p>
    <w:p>
      <w:pPr>
        <w:bidi/>
      </w:pPr>
      <w:r>
        <w:rPr>
          <w:rtl/>
          <w:cs/>
          <w:lang w:val="ar_AE" w:bidi="ar_AE"/>
        </w:rPr>
      </w:r>
      <w:r>
        <w:rPr>
          <w:rtl/>
          <w:cs/>
          <w:lang w:val="ar_AE" w:bidi="ar_AE"/>
        </w:rPr>
        <w:t>מִלֵּ֨א אֹתָ֜⁠ם חָכְמַת־לֵ֗ב</w:t>
      </w:r>
    </w:p>
    <w:p>
      <w:pPr>
        <w:bidi/>
      </w:pPr>
      <w:r>
        <w:rPr>
          <w:rtl/>
          <w:cs/>
          <w:lang w:val="ar_AE" w:bidi="ar_AE"/>
        </w:rPr>
      </w:r>
      <w:r>
        <w:rPr>
          <w:b/>
          <w:rtl/>
          <w:cs/>
          <w:lang w:val="ar_AE" w:bidi="ar_AE"/>
        </w:rPr>
        <w:t>"قَدْ مَلأَهُمَا حِكْمَةَ قَلْبٍ"</w:t>
      </w:r>
    </w:p>
    <w:p>
      <w:pPr>
        <w:bidi/>
      </w:pPr>
      <w:r>
        <w:rPr>
          <w:rtl/>
          <w:cs/>
          <w:lang w:val="ar_AE" w:bidi="ar_AE"/>
        </w:rPr>
      </w:r>
      <w:r>
        <w:rPr>
          <w:rtl/>
          <w:cs/>
          <w:lang w:val="ar_AE" w:bidi="ar_AE"/>
        </w:rPr>
        <w:t xml:space="preserve">هنا، يتم التحدث عن </w:t>
      </w:r>
      <w:r>
        <w:rPr>
          <w:b/>
          <w:rtl/>
          <w:cs/>
          <w:lang w:val="ar_AE" w:bidi="ar_AE"/>
        </w:rPr>
        <w:t>حِكْمَةَ قَلْبٍ لِيَصْنَعَا كُلَّ عَمَلِ</w:t>
      </w:r>
      <w:r>
        <w:rPr>
          <w:rtl/>
          <w:cs/>
          <w:lang w:val="ar_AE" w:bidi="ar_AE"/>
        </w:rPr>
        <w:t xml:space="preserve"> كما لو كانت شيئًا يمكن أن يملأ الشخص. إذا لم يفهم قراؤك ما تعنيه هذه الصورة في هذا السياق، فيمكنك استخدام استعارة مشابهة من ثقافتك. أو بدلًا من ذلك، يمكنك التعبير عن المعنى بوضوح. ترجمة بديلة: "لقد جعلهم ماهرين جدًا"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35 (#3)</w:t>
      </w:r>
      <w:r>
        <w:rPr>
          <w:rtl/>
          <w:cs/>
          <w:lang w:val="ar_AE" w:bidi="ar_AE"/>
        </w:rPr>
      </w:r>
    </w:p>
    <w:p>
      <w:pPr>
        <w:bidi/>
      </w:pPr>
      <w:r>
        <w:rPr>
          <w:rtl/>
          <w:cs/>
          <w:lang w:val="ar_AE" w:bidi="ar_AE"/>
        </w:rPr>
      </w:r>
      <w:r>
        <w:rPr>
          <w:rtl/>
          <w:cs/>
          <w:lang w:val="ar_AE" w:bidi="ar_AE"/>
        </w:rPr>
        <w:t>חָכְמַת־לֵ֗ב</w:t>
      </w:r>
    </w:p>
    <w:p>
      <w:pPr>
        <w:bidi/>
      </w:pPr>
      <w:r>
        <w:rPr>
          <w:rtl/>
          <w:cs/>
          <w:lang w:val="ar_AE" w:bidi="ar_AE"/>
        </w:rPr>
      </w:r>
      <w:r>
        <w:rPr>
          <w:b/>
          <w:rtl/>
          <w:cs/>
          <w:lang w:val="ar_AE" w:bidi="ar_AE"/>
        </w:rPr>
        <w:t>"حِكْمَةَ قَلْبٍ"</w:t>
      </w:r>
    </w:p>
    <w:p>
      <w:pPr>
        <w:bidi/>
      </w:pPr>
      <w:r>
        <w:rPr>
          <w:rtl/>
          <w:cs/>
          <w:lang w:val="ar_AE" w:bidi="ar_AE"/>
        </w:rPr>
      </w:r>
      <w:r>
        <w:rPr>
          <w:rtl/>
          <w:cs/>
          <w:lang w:val="ar_AE" w:bidi="ar_AE"/>
        </w:rPr>
        <w:t xml:space="preserve">هنا، يشير </w:t>
      </w:r>
      <w:r>
        <w:rPr>
          <w:b/>
          <w:rtl/>
          <w:cs/>
          <w:lang w:val="ar_AE" w:bidi="ar_AE"/>
        </w:rPr>
        <w:t>القلب</w:t>
      </w:r>
      <w:r>
        <w:rPr>
          <w:rtl/>
          <w:cs/>
          <w:lang w:val="ar_AE" w:bidi="ar_AE"/>
        </w:rPr>
        <w:t xml:space="preserve"> إلى امتلاك شيء ما، في هذه الحالة القدرة أو المهارة. وتستخدم بعض اللغات جزءًا آخر من الجسم لهذه الصورة. ترجمة بديلة: "بمهارة"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36</w:t>
      </w:r>
      <w:r>
        <w:rPr>
          <w:rtl/>
          <w:cs/>
          <w:lang w:val="ar_AE" w:bidi="ar_AE"/>
        </w:rPr>
      </w:r>
    </w:p>
    <w:p>
      <w:pPr>
        <w:pStyle w:val="Heading3"/>
        <w:bidi/>
      </w:pPr>
      <w:r>
        <w:rPr>
          <w:rtl/>
          <w:cs/>
          <w:lang w:val="ar_AE" w:bidi="ar_AE"/>
        </w:rPr>
        <w:t>البنية (الهيكل)</w:t>
      </w:r>
    </w:p>
    <w:p>
      <w:pPr>
        <w:pStyle w:val="ListBullet"/>
        <w:bidi/>
        <w:spacing w:line="240" w:lineRule="auto"/>
        <w:ind w:left="720"/>
      </w:pPr>
      <w:r>
        <w:rPr>
          <w:rtl/>
          <w:cs/>
          <w:lang w:val="ar_AE" w:bidi="ar_AE"/>
        </w:rPr>
      </w:r>
      <w:r>
        <w:rPr>
          <w:rtl/>
          <w:cs/>
          <w:lang w:val="ar_AE" w:bidi="ar_AE"/>
        </w:rPr>
        <w:t>الآية 1: ختام تعليمات موسى</w:t>
      </w:r>
    </w:p>
    <w:p>
      <w:pPr>
        <w:pStyle w:val="ListBullet"/>
        <w:bidi/>
        <w:spacing w:line="240" w:lineRule="auto"/>
        <w:ind w:left="720"/>
      </w:pPr>
      <w:r>
        <w:rPr>
          <w:rtl/>
          <w:cs/>
          <w:lang w:val="ar_AE" w:bidi="ar_AE"/>
        </w:rPr>
      </w:r>
      <w:r>
        <w:rPr>
          <w:rtl/>
          <w:cs/>
          <w:lang w:val="ar_AE" w:bidi="ar_AE"/>
        </w:rPr>
        <w:t>الآيات 2–7: الصُناع المهرة يجمعون المواد من موسى، ويخبرونه أن الشعب يجب أن يتوقفوا عن جلب الأشياء لأن لديهم ما يكفي بالفعل - الآيات 8–38: بناء المسكن، الاقتباسات موضحة آية بآية أدناه</w:t>
      </w:r>
    </w:p>
    <w:p>
      <w:pPr>
        <w:pStyle w:val="ListBullet"/>
        <w:bidi/>
        <w:spacing w:line="240" w:lineRule="auto"/>
        <w:ind w:left="1440"/>
      </w:pPr>
      <w:r>
        <w:rPr>
          <w:rtl/>
          <w:cs/>
          <w:lang w:val="ar_AE" w:bidi="ar_AE"/>
        </w:rPr>
      </w:r>
      <w:r>
        <w:rPr>
          <w:rtl/>
          <w:cs/>
          <w:lang w:val="ar_AE" w:bidi="ar_AE"/>
        </w:rPr>
        <w:t xml:space="preserve">الآيات 8–18: اقتباس من </w:t>
      </w:r>
      <w:r>
        <w:rPr>
          <w:rtl/>
          <w:cs/>
          <w:lang w:val="ar_AE" w:bidi="ar_AE"/>
        </w:rPr>
        <w:t>خروج 26:1–11</w:t>
      </w:r>
    </w:p>
    <w:p>
      <w:pPr>
        <w:pStyle w:val="ListBullet"/>
        <w:bidi/>
        <w:spacing w:line="240" w:lineRule="auto"/>
        <w:ind w:left="1440"/>
      </w:pPr>
      <w:r>
        <w:rPr>
          <w:rtl/>
          <w:cs/>
          <w:lang w:val="ar_AE" w:bidi="ar_AE"/>
        </w:rPr>
      </w:r>
      <w:r>
        <w:rPr>
          <w:rtl/>
          <w:cs/>
          <w:lang w:val="ar_AE" w:bidi="ar_AE"/>
        </w:rPr>
        <w:t xml:space="preserve">الآيات 19–34: مقتبسة من </w:t>
      </w:r>
      <w:r>
        <w:rPr>
          <w:rtl/>
          <w:cs/>
          <w:lang w:val="ar_AE" w:bidi="ar_AE"/>
        </w:rPr>
        <w:t>خروج 26:14–29</w:t>
      </w:r>
    </w:p>
    <w:p>
      <w:pPr>
        <w:pStyle w:val="ListBullet"/>
        <w:bidi/>
        <w:spacing w:line="240" w:lineRule="auto"/>
        <w:ind w:left="1440"/>
      </w:pPr>
      <w:r>
        <w:rPr>
          <w:rtl/>
          <w:cs/>
          <w:lang w:val="ar_AE" w:bidi="ar_AE"/>
        </w:rPr>
      </w:r>
      <w:r>
        <w:rPr>
          <w:rtl/>
          <w:cs/>
          <w:lang w:val="ar_AE" w:bidi="ar_AE"/>
        </w:rPr>
        <w:t xml:space="preserve">الآيات 35–36: اقتباس </w:t>
      </w:r>
      <w:r>
        <w:rPr>
          <w:rtl/>
          <w:cs/>
          <w:lang w:val="ar_AE" w:bidi="ar_AE"/>
        </w:rPr>
        <w:t>26:31–32</w:t>
      </w:r>
    </w:p>
    <w:p>
      <w:pPr>
        <w:pStyle w:val="ListBullet"/>
        <w:bidi/>
        <w:spacing w:line="240" w:lineRule="auto"/>
        <w:ind w:left="1440"/>
      </w:pPr>
      <w:r>
        <w:rPr>
          <w:rtl/>
          <w:cs/>
          <w:lang w:val="ar_AE" w:bidi="ar_AE"/>
        </w:rPr>
      </w:r>
      <w:r>
        <w:rPr>
          <w:rtl/>
          <w:cs/>
          <w:lang w:val="ar_AE" w:bidi="ar_AE"/>
        </w:rPr>
        <w:t xml:space="preserve">الآية 37–38: اقتباس </w:t>
      </w:r>
      <w:r>
        <w:rPr>
          <w:rtl/>
          <w:cs/>
          <w:lang w:val="ar_AE" w:bidi="ar_AE"/>
        </w:rPr>
        <w:t>26:36–37</w:t>
      </w:r>
    </w:p>
    <w:p>
      <w:pPr>
        <w:pStyle w:val="Heading3"/>
        <w:bidi/>
      </w:pPr>
      <w:r>
        <w:rPr>
          <w:rtl/>
          <w:cs/>
          <w:lang w:val="ar_AE" w:bidi="ar_AE"/>
        </w:rPr>
        <w:t>مشاكل الترجمة</w:t>
      </w:r>
    </w:p>
    <w:p>
      <w:pPr>
        <w:pStyle w:val="ListBullet"/>
        <w:bidi/>
        <w:spacing w:line="240" w:lineRule="auto"/>
        <w:ind w:left="720"/>
      </w:pPr>
      <w:r>
        <w:rPr>
          <w:rtl/>
          <w:cs/>
          <w:lang w:val="ar_AE" w:bidi="ar_AE"/>
        </w:rPr>
      </w:r>
      <w:r>
        <w:rPr>
          <w:rtl/>
          <w:cs/>
          <w:lang w:val="ar_AE" w:bidi="ar_AE"/>
        </w:rPr>
        <w:t>الآية الأولى من هذا الفصل تتوافق مع الأصحاح السابق.</w:t>
      </w:r>
    </w:p>
    <w:p>
      <w:pPr>
        <w:pStyle w:val="ListBullet"/>
        <w:bidi/>
        <w:spacing w:line="240" w:lineRule="auto"/>
        <w:ind w:left="720"/>
      </w:pPr>
      <w:r>
        <w:rPr>
          <w:rtl/>
          <w:cs/>
          <w:lang w:val="ar_AE" w:bidi="ar_AE"/>
        </w:rPr>
      </w:r>
      <w:r>
        <w:rPr>
          <w:rtl/>
          <w:cs/>
          <w:lang w:val="ar_AE" w:bidi="ar_AE"/>
        </w:rPr>
        <w:t>يقتبس معظم هذا الأصحاح بدقة من الأصحاح 26 مع تغيير من صيغة التعليمات إلى صيغة السرد الماضي للأفعال وبعض التغييرات الطفيفة الأخرى؛ بما في ذلك ترتيب الكلمات العبرية الذي قد لا يكون مرئيًا هنا. تأكد من الرجوع إلى عملك السابق لضمان الاتساق.</w:t>
      </w:r>
    </w:p>
    <w:p>
      <w:pPr>
        <w:pStyle w:val="ListBullet"/>
        <w:bidi/>
        <w:spacing w:line="240" w:lineRule="auto"/>
        <w:ind w:left="720"/>
      </w:pPr>
      <w:r>
        <w:rPr>
          <w:rtl/>
          <w:cs/>
          <w:lang w:val="ar_AE" w:bidi="ar_AE"/>
        </w:rPr>
      </w:r>
      <w:r>
        <w:rPr>
          <w:rtl/>
          <w:cs/>
          <w:lang w:val="ar_AE" w:bidi="ar_AE"/>
        </w:rPr>
        <w:t xml:space="preserve">في الآيات 8–38، يُستخدم الضمير </w:t>
      </w:r>
      <w:r>
        <w:rPr>
          <w:b/>
          <w:rtl/>
          <w:cs/>
          <w:lang w:val="ar_AE" w:bidi="ar_AE"/>
        </w:rPr>
        <w:t>هو</w:t>
      </w:r>
      <w:r>
        <w:rPr>
          <w:rtl/>
          <w:cs/>
          <w:lang w:val="ar_AE" w:bidi="ar_AE"/>
        </w:rPr>
        <w:t xml:space="preserve">. وهذا اسم عام يشير إلى أي من فريق الصُناع المهرة. يمكنك أيضًا تغييره إلى "هم" إذا كان ذلك يُفهم بشكل أفضل في لغتك. (انظر: </w:t>
      </w:r>
      <w:r>
        <w:rPr>
          <w:rtl/>
          <w:cs/>
          <w:lang w:val="ar_AE" w:bidi="ar_AE"/>
        </w:rPr>
        <w:t xml:space="preserve">العبارات الاسمية العامة </w:t>
      </w:r>
      <w:r>
        <w:rPr>
          <w:rtl/>
          <w:cs/>
          <w:lang w:val="ar_AE" w:bidi="ar_AE"/>
        </w:rPr>
        <w:t>و</w:t>
      </w:r>
      <w:r>
        <w:rPr>
          <w:rtl/>
          <w:cs/>
          <w:lang w:val="ar_AE" w:bidi="ar_AE"/>
        </w:rPr>
        <w:t>صيغة المتكلم والمخاطب والغائب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هي نهاية اقتباس من موسى الذي يبدأ في </w:t>
      </w:r>
      <w:r>
        <w:rPr>
          <w:rtl/>
          <w:cs/>
          <w:lang w:val="ar_AE" w:bidi="ar_AE"/>
        </w:rPr>
        <w:t>35:30</w:t>
      </w:r>
      <w:r>
        <w:rPr>
          <w:rtl/>
          <w:cs/>
          <w:lang w:val="ar_AE" w:bidi="ar_AE"/>
        </w:rPr>
        <w:t>. ويجب أن تكون متصلة بصريًا قدر الإمكان بالآيات السابقة، حيث إن تقسيم الإصحاح هنا غير مناسب.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1 (#2)</w:t>
      </w:r>
      <w:r>
        <w:rPr>
          <w:rtl/>
          <w:cs/>
          <w:lang w:val="ar_AE" w:bidi="ar_AE"/>
        </w:rPr>
      </w:r>
    </w:p>
    <w:p>
      <w:pPr>
        <w:bidi/>
      </w:pPr>
      <w:r>
        <w:rPr>
          <w:rtl/>
          <w:cs/>
          <w:lang w:val="ar_AE" w:bidi="ar_AE"/>
        </w:rPr>
      </w:r>
      <w:r>
        <w:rPr>
          <w:rtl/>
          <w:cs/>
          <w:lang w:val="ar_AE" w:bidi="ar_AE"/>
        </w:rPr>
        <w:t>בְצַלְאֵ֨ל וְ⁠אָהֳלִיאָ֜ב</w:t>
      </w:r>
    </w:p>
    <w:p>
      <w:pPr>
        <w:bidi/>
      </w:pPr>
      <w:r>
        <w:rPr>
          <w:rtl/>
          <w:cs/>
          <w:lang w:val="ar_AE" w:bidi="ar_AE"/>
        </w:rPr>
      </w:r>
      <w:r>
        <w:rPr>
          <w:b/>
          <w:rtl/>
          <w:cs/>
          <w:lang w:val="ar_AE" w:bidi="ar_AE"/>
        </w:rPr>
        <w:t>"بَصَلْئِيلُ وَأُهُولِيآبُ"</w:t>
      </w:r>
    </w:p>
    <w:p>
      <w:pPr>
        <w:bidi/>
      </w:pPr>
      <w:r>
        <w:rPr>
          <w:rtl/>
          <w:cs/>
          <w:lang w:val="ar_AE" w:bidi="ar_AE"/>
        </w:rPr>
      </w:r>
      <w:r>
        <w:rPr>
          <w:b/>
          <w:rtl/>
          <w:cs/>
          <w:lang w:val="ar_AE" w:bidi="ar_AE"/>
        </w:rPr>
        <w:t>بَصَلْئِيلُ وَأُهُولِيآبُ</w:t>
      </w:r>
      <w:r>
        <w:rPr>
          <w:rtl/>
          <w:cs/>
          <w:lang w:val="ar_AE" w:bidi="ar_AE"/>
        </w:rPr>
        <w:t xml:space="preserve"> هما أسماء رجال. انظر كيف ترجمت هذا في </w:t>
      </w:r>
      <w:r>
        <w:rPr>
          <w:rtl/>
          <w:cs/>
          <w:lang w:val="ar_AE" w:bidi="ar_AE"/>
        </w:rPr>
        <w:t>خروج 31:2</w:t>
      </w:r>
      <w:r>
        <w:rPr>
          <w:rtl/>
          <w:cs/>
          <w:lang w:val="ar_AE" w:bidi="ar_AE"/>
        </w:rPr>
        <w:t xml:space="preserve"> و</w:t>
      </w:r>
      <w:r>
        <w:rPr>
          <w:rtl/>
          <w:cs/>
          <w:lang w:val="ar_AE" w:bidi="ar_AE"/>
        </w:rPr>
        <w:t>31:6</w:t>
      </w:r>
      <w:r>
        <w:rPr>
          <w:rtl/>
          <w:cs/>
          <w:lang w:val="ar_AE" w:bidi="ar_AE"/>
        </w:rPr>
        <w:t xml:space="preserve"> وكذلك في نهاية إصحاح 35.</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1 (#3)</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"إِنْسَانٍ" أو "رجل"</w:t>
      </w:r>
    </w:p>
    <w:p>
      <w:pPr>
        <w:bidi/>
      </w:pPr>
      <w:r>
        <w:rPr>
          <w:rtl/>
          <w:cs/>
          <w:lang w:val="ar_AE" w:bidi="ar_AE"/>
        </w:rPr>
      </w:r>
      <w:r>
        <w:rPr>
          <w:rtl/>
          <w:cs/>
          <w:lang w:val="ar_AE" w:bidi="ar_AE"/>
        </w:rPr>
        <w:t xml:space="preserve">نعلم من </w:t>
      </w:r>
      <w:r>
        <w:rPr>
          <w:rtl/>
          <w:cs/>
          <w:lang w:val="ar_AE" w:bidi="ar_AE"/>
        </w:rPr>
        <w:t>35:25</w:t>
      </w:r>
      <w:r>
        <w:rPr>
          <w:rtl/>
          <w:cs/>
          <w:lang w:val="ar_AE" w:bidi="ar_AE"/>
        </w:rPr>
        <w:t xml:space="preserve"> أن النساء كنّ مشمولات في العمال المهرة، لذا فإن كلمة </w:t>
      </w:r>
      <w:r>
        <w:rPr>
          <w:b/>
          <w:rtl/>
          <w:cs/>
          <w:lang w:val="ar_AE" w:bidi="ar_AE"/>
        </w:rPr>
        <w:t>إِنْسَانٍ (</w:t>
      </w:r>
      <w:r>
        <w:rPr>
          <w:rtl/>
          <w:cs/>
          <w:lang w:val="ar_AE" w:bidi="ar_AE"/>
        </w:rPr>
        <w:t>أو</w:t>
      </w:r>
      <w:r>
        <w:rPr>
          <w:b/>
          <w:rtl/>
          <w:cs/>
          <w:lang w:val="ar_AE" w:bidi="ar_AE"/>
        </w:rPr>
        <w:t xml:space="preserve"> رجل </w:t>
      </w:r>
      <w:r>
        <w:rPr>
          <w:rtl/>
          <w:cs/>
          <w:lang w:val="ar_AE" w:bidi="ar_AE"/>
        </w:rPr>
        <w:t>كما في الترجمة الإنجليزية</w:t>
      </w:r>
      <w:r>
        <w:rPr>
          <w:b/>
          <w:rtl/>
          <w:cs/>
          <w:lang w:val="ar_AE" w:bidi="ar_AE"/>
        </w:rPr>
        <w:t xml:space="preserve">) </w:t>
      </w:r>
      <w:r>
        <w:rPr>
          <w:rtl/>
          <w:cs/>
          <w:lang w:val="ar_AE" w:bidi="ar_AE"/>
        </w:rPr>
        <w:t>تعني كل شخص. ترجمة بديلة: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1 (#4)</w:t>
      </w:r>
      <w:r>
        <w:rPr>
          <w:rtl/>
          <w:cs/>
          <w:lang w:val="ar_AE" w:bidi="ar_AE"/>
        </w:rPr>
      </w:r>
    </w:p>
    <w:p>
      <w:pPr>
        <w:bidi/>
      </w:pPr>
      <w:r>
        <w:rPr>
          <w:rtl/>
          <w:cs/>
          <w:lang w:val="ar_AE" w:bidi="ar_AE"/>
        </w:rPr>
      </w:r>
      <w:r>
        <w:rPr>
          <w:rtl/>
          <w:cs/>
          <w:lang w:val="ar_AE" w:bidi="ar_AE"/>
        </w:rPr>
        <w:t>חֲכַם־לֵ֗ב</w:t>
      </w:r>
    </w:p>
    <w:p>
      <w:pPr>
        <w:bidi/>
      </w:pPr>
      <w:r>
        <w:rPr>
          <w:rtl/>
          <w:cs/>
          <w:lang w:val="ar_AE" w:bidi="ar_AE"/>
        </w:rPr>
      </w:r>
      <w:r>
        <w:rPr>
          <w:b/>
          <w:rtl/>
          <w:cs/>
          <w:lang w:val="ar_AE" w:bidi="ar_AE"/>
        </w:rPr>
        <w:t>"حَكِيمِ الْقَلْبِ"</w:t>
      </w:r>
    </w:p>
    <w:p>
      <w:pPr>
        <w:bidi/>
      </w:pPr>
      <w:r>
        <w:rPr>
          <w:rtl/>
          <w:cs/>
          <w:lang w:val="ar_AE" w:bidi="ar_AE"/>
        </w:rPr>
      </w:r>
      <w:r>
        <w:rPr>
          <w:rtl/>
          <w:cs/>
          <w:lang w:val="ar_AE" w:bidi="ar_AE"/>
        </w:rPr>
        <w:t xml:space="preserve">هنا، تعبير </w:t>
      </w:r>
      <w:r>
        <w:rPr>
          <w:b/>
          <w:rtl/>
          <w:cs/>
          <w:lang w:val="ar_AE" w:bidi="ar_AE"/>
        </w:rPr>
        <w:t>حَكِيمِ القلب</w:t>
      </w:r>
      <w:r>
        <w:rPr>
          <w:rtl/>
          <w:cs/>
          <w:lang w:val="ar_AE" w:bidi="ar_AE"/>
        </w:rPr>
        <w:t xml:space="preserve"> يشير إلى امتلاك شيء بالطبيعة، وفي هذه الحالة يشير إلى القدرة أو المهارة. وتستخدم بعض اللغات جزءًا آخر من الجسم لهذه الصورة. ترجمة بديلة: "من لديه مواهب طبيعية"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1 (#5)</w:t>
      </w:r>
      <w:r>
        <w:rPr>
          <w:rtl/>
          <w:cs/>
          <w:lang w:val="ar_AE" w:bidi="ar_AE"/>
        </w:rPr>
      </w:r>
    </w:p>
    <w:p>
      <w:pPr>
        <w:bidi/>
      </w:pPr>
      <w:r>
        <w:rPr>
          <w:rtl/>
          <w:cs/>
          <w:lang w:val="ar_AE" w:bidi="ar_AE"/>
        </w:rPr>
      </w:r>
      <w:r>
        <w:rPr>
          <w:rtl/>
          <w:cs/>
          <w:lang w:val="ar_AE" w:bidi="ar_AE"/>
        </w:rPr>
        <w:t>חָכְמָ֤ה</w:t>
      </w:r>
    </w:p>
    <w:p>
      <w:pPr>
        <w:bidi/>
      </w:pPr>
      <w:r>
        <w:rPr>
          <w:rtl/>
          <w:cs/>
          <w:lang w:val="ar_AE" w:bidi="ar_AE"/>
        </w:rPr>
      </w:r>
      <w:r>
        <w:rPr>
          <w:b/>
          <w:rtl/>
          <w:cs/>
          <w:lang w:val="ar_AE" w:bidi="ar_AE"/>
        </w:rPr>
        <w:t>"حِكْمَةً"</w:t>
      </w:r>
    </w:p>
    <w:p>
      <w:pPr>
        <w:bidi/>
      </w:pPr>
      <w:r>
        <w:rPr>
          <w:rtl/>
          <w:cs/>
          <w:lang w:val="ar_AE" w:bidi="ar_AE"/>
        </w:rPr>
      </w:r>
      <w:r>
        <w:rPr>
          <w:rtl/>
          <w:cs/>
          <w:lang w:val="ar_AE" w:bidi="ar_AE"/>
        </w:rPr>
        <w:t xml:space="preserve">إذا كانت لغتك لا تستخدم اسمًا مجردًا للتعبير عن هذا المفهوم، فيمكنك التعبير عن الفكرة وراء الاسم المجرد </w:t>
      </w:r>
      <w:r>
        <w:rPr>
          <w:b/>
          <w:rtl/>
          <w:cs/>
          <w:lang w:val="ar_AE" w:bidi="ar_AE"/>
        </w:rPr>
        <w:t xml:space="preserve">حِكْمَةً </w:t>
      </w:r>
      <w:r>
        <w:rPr>
          <w:rtl/>
          <w:cs/>
          <w:lang w:val="ar_AE" w:bidi="ar_AE"/>
        </w:rPr>
        <w:t xml:space="preserve">بطريقة أخرى. انظر </w:t>
      </w:r>
      <w:r>
        <w:rPr>
          <w:rtl/>
          <w:cs/>
          <w:lang w:val="ar_AE" w:bidi="ar_AE"/>
        </w:rPr>
        <w:t>35:31</w:t>
      </w:r>
      <w:r>
        <w:rPr>
          <w:rtl/>
          <w:cs/>
          <w:lang w:val="ar_AE" w:bidi="ar_AE"/>
        </w:rPr>
        <w:t>. ترجمة بديلة: "القدرة على العمل بمهارة"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1 (#6)</w:t>
      </w:r>
      <w:r>
        <w:rPr>
          <w:rtl/>
          <w:cs/>
          <w:lang w:val="ar_AE" w:bidi="ar_AE"/>
        </w:rPr>
      </w:r>
    </w:p>
    <w:p>
      <w:pPr>
        <w:bidi/>
      </w:pPr>
      <w:r>
        <w:rPr>
          <w:rtl/>
          <w:cs/>
          <w:lang w:val="ar_AE" w:bidi="ar_AE"/>
        </w:rPr>
      </w:r>
      <w:r>
        <w:rPr>
          <w:rtl/>
          <w:cs/>
          <w:lang w:val="ar_AE" w:bidi="ar_AE"/>
        </w:rPr>
        <w:t>וּ⁠תְבוּנָה֙</w:t>
      </w:r>
    </w:p>
    <w:p>
      <w:pPr>
        <w:bidi/>
      </w:pPr>
      <w:r>
        <w:rPr>
          <w:rtl/>
          <w:cs/>
          <w:lang w:val="ar_AE" w:bidi="ar_AE"/>
        </w:rPr>
      </w:r>
      <w:r>
        <w:rPr>
          <w:b/>
          <w:rtl/>
          <w:cs/>
          <w:lang w:val="ar_AE" w:bidi="ar_AE"/>
        </w:rPr>
        <w:t>"وفهم"</w:t>
      </w:r>
    </w:p>
    <w:p>
      <w:pPr>
        <w:bidi/>
      </w:pPr>
      <w:r>
        <w:rPr>
          <w:rtl/>
          <w:cs/>
          <w:lang w:val="ar_AE" w:bidi="ar_AE"/>
        </w:rPr>
      </w:r>
      <w:r>
        <w:rPr>
          <w:rtl/>
          <w:cs/>
          <w:lang w:val="ar_AE" w:bidi="ar_AE"/>
        </w:rPr>
        <w:t xml:space="preserve">إذا كانت لغتك لا تستخدم اسمًا مجردًا للتعبير عن هذا المفهوم، فيمكنك التعبير عن الفكرة وراء الاسم المجرد </w:t>
      </w:r>
      <w:r>
        <w:rPr>
          <w:b/>
          <w:rtl/>
          <w:cs/>
          <w:lang w:val="ar_AE" w:bidi="ar_AE"/>
        </w:rPr>
        <w:t>الفهم</w:t>
      </w:r>
      <w:r>
        <w:rPr>
          <w:rtl/>
          <w:cs/>
          <w:lang w:val="ar_AE" w:bidi="ar_AE"/>
        </w:rPr>
        <w:t xml:space="preserve"> بطريقة أخرى. انظر </w:t>
      </w:r>
      <w:r>
        <w:rPr>
          <w:rtl/>
          <w:cs/>
          <w:lang w:val="ar_AE" w:bidi="ar_AE"/>
        </w:rPr>
        <w:t>35:31</w:t>
      </w:r>
      <w:r>
        <w:rPr>
          <w:rtl/>
          <w:cs/>
          <w:lang w:val="ar_AE" w:bidi="ar_AE"/>
        </w:rPr>
        <w:t>. ترجمة بديلة: "حتى يتمكن من فهم عمله"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1 (#7)</w:t>
      </w:r>
      <w:r>
        <w:rPr>
          <w:rtl/>
          <w:cs/>
          <w:lang w:val="ar_AE" w:bidi="ar_AE"/>
        </w:rPr>
      </w:r>
    </w:p>
    <w:p>
      <w:pPr>
        <w:bidi/>
      </w:pPr>
      <w:r>
        <w:rPr>
          <w:rtl/>
          <w:cs/>
          <w:lang w:val="ar_AE" w:bidi="ar_AE"/>
        </w:rPr>
      </w:r>
      <w:r>
        <w:rPr>
          <w:rtl/>
          <w:cs/>
          <w:lang w:val="ar_AE" w:bidi="ar_AE"/>
        </w:rPr>
        <w:t>מְלֶ֖אכֶת עֲבֹדַ֣ת הַ⁠קֹּ֑דֶשׁ</w:t>
      </w:r>
    </w:p>
    <w:p>
      <w:pPr>
        <w:bidi/>
      </w:pPr>
      <w:r>
        <w:rPr>
          <w:rtl/>
          <w:cs/>
          <w:lang w:val="ar_AE" w:bidi="ar_AE"/>
        </w:rPr>
      </w:r>
      <w:r>
        <w:rPr>
          <w:b/>
          <w:rtl/>
          <w:cs/>
          <w:lang w:val="ar_AE" w:bidi="ar_AE"/>
        </w:rPr>
        <w:t>"يَصْنَعَ صَنْعَةً مَا مِنْ عَمَلِ الْمَقْدِسِ"</w:t>
      </w:r>
    </w:p>
    <w:p>
      <w:pPr>
        <w:bidi/>
      </w:pPr>
      <w:r>
        <w:rPr>
          <w:rtl/>
          <w:cs/>
          <w:lang w:val="ar_AE" w:bidi="ar_AE"/>
        </w:rPr>
      </w:r>
      <w:r>
        <w:rPr>
          <w:rtl/>
          <w:cs/>
          <w:lang w:val="ar_AE" w:bidi="ar_AE"/>
        </w:rPr>
        <w:t xml:space="preserve">هنا، تشير كلمة </w:t>
      </w:r>
      <w:r>
        <w:rPr>
          <w:b/>
          <w:rtl/>
          <w:cs/>
          <w:lang w:val="ar_AE" w:bidi="ar_AE"/>
        </w:rPr>
        <w:t>عمل المَقْدِس</w:t>
      </w:r>
      <w:r>
        <w:rPr>
          <w:rtl/>
          <w:cs/>
          <w:lang w:val="ar_AE" w:bidi="ar_AE"/>
        </w:rPr>
        <w:t xml:space="preserve"> إلى عبادة الرب، وعبارة </w:t>
      </w:r>
      <w:r>
        <w:rPr>
          <w:b/>
          <w:rtl/>
          <w:cs/>
          <w:lang w:val="ar_AE" w:bidi="ar_AE"/>
        </w:rPr>
        <w:t>يصنع صنعة</w:t>
      </w:r>
      <w:r>
        <w:rPr>
          <w:rtl/>
          <w:cs/>
          <w:lang w:val="ar_AE" w:bidi="ar_AE"/>
        </w:rPr>
        <w:t xml:space="preserve"> تشير إلى بناء المسكن (</w:t>
      </w:r>
      <w:r>
        <w:rPr>
          <w:b/>
          <w:rtl/>
          <w:cs/>
          <w:lang w:val="ar_AE" w:bidi="ar_AE"/>
        </w:rPr>
        <w:t>المَقْدِس</w:t>
      </w:r>
      <w:r>
        <w:rPr>
          <w:rtl/>
          <w:cs/>
          <w:lang w:val="ar_AE" w:bidi="ar_AE"/>
        </w:rPr>
        <w:t xml:space="preserve">) حيث كان الإسرائيليون يعبدون الرب. انظر </w:t>
      </w:r>
      <w:r>
        <w:rPr>
          <w:rtl/>
          <w:cs/>
          <w:lang w:val="ar_AE" w:bidi="ar_AE"/>
        </w:rPr>
        <w:t>35:24</w:t>
      </w:r>
      <w:r>
        <w:rPr>
          <w:rtl/>
          <w:cs/>
          <w:lang w:val="ar_AE" w:bidi="ar_AE"/>
        </w:rPr>
        <w:t>. ترجمة بديلة: "بناء المَقْدِس للعبادة"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2 (#1)</w:t>
      </w:r>
      <w:r>
        <w:rPr>
          <w:rtl/>
          <w:cs/>
          <w:lang w:val="ar_AE" w:bidi="ar_AE"/>
        </w:rPr>
      </w:r>
    </w:p>
    <w:p>
      <w:pPr>
        <w:bidi/>
      </w:pPr>
      <w:r>
        <w:rPr>
          <w:rtl/>
          <w:cs/>
          <w:lang w:val="ar_AE" w:bidi="ar_AE"/>
        </w:rPr>
      </w:r>
      <w:r>
        <w:rPr>
          <w:b/>
          <w:rtl/>
          <w:cs/>
          <w:lang w:val="ar_AE" w:bidi="ar_AE"/>
        </w:rPr>
        <w:t>"بَصَلْئِيلَ وَأُهُولِيآبَ وَكُلَّ رَجُل حَكِيمِ الْقَلْبِ، قَدْ جَعَلَ الرَّبُّ حِكْمَةً فِي قَلْبِهِ"</w:t>
      </w:r>
    </w:p>
    <w:p>
      <w:pPr>
        <w:bidi/>
      </w:pPr>
      <w:r>
        <w:rPr>
          <w:rtl/>
          <w:cs/>
          <w:lang w:val="ar_AE" w:bidi="ar_AE"/>
        </w:rPr>
      </w:r>
      <w:r>
        <w:rPr>
          <w:rtl/>
          <w:cs/>
          <w:lang w:val="ar_AE" w:bidi="ar_AE"/>
        </w:rPr>
        <w:t xml:space="preserve">انظر كيف ترجمت هذا في </w:t>
      </w:r>
      <w:r>
        <w:rPr>
          <w:rtl/>
          <w:cs/>
          <w:lang w:val="ar_AE" w:bidi="ar_AE"/>
        </w:rPr>
        <w:t>36:1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2 (#2)</w:t>
      </w:r>
      <w:r>
        <w:rPr>
          <w:rtl/>
          <w:cs/>
          <w:lang w:val="ar_AE" w:bidi="ar_AE"/>
        </w:rPr>
      </w:r>
    </w:p>
    <w:p>
      <w:pPr>
        <w:bidi/>
      </w:pPr>
      <w:r>
        <w:rPr>
          <w:rtl/>
          <w:cs/>
          <w:lang w:val="ar_AE" w:bidi="ar_AE"/>
        </w:rPr>
      </w:r>
      <w:r>
        <w:rPr>
          <w:b/>
          <w:rtl/>
          <w:cs/>
          <w:lang w:val="ar_AE" w:bidi="ar_AE"/>
        </w:rPr>
        <w:t>"حِكْمَةً"</w:t>
      </w:r>
    </w:p>
    <w:p>
      <w:pPr>
        <w:bidi/>
      </w:pPr>
      <w:r>
        <w:rPr>
          <w:rtl/>
          <w:cs/>
          <w:lang w:val="ar_AE" w:bidi="ar_AE"/>
        </w:rPr>
      </w:r>
      <w:r>
        <w:rPr>
          <w:rtl/>
          <w:cs/>
          <w:lang w:val="ar_AE" w:bidi="ar_AE"/>
        </w:rPr>
        <w:t xml:space="preserve">انظر كيف ترجمت كلمة </w:t>
      </w:r>
      <w:r>
        <w:rPr>
          <w:b/>
          <w:rtl/>
          <w:cs/>
          <w:lang w:val="ar_AE" w:bidi="ar_AE"/>
        </w:rPr>
        <w:t xml:space="preserve">حِكْمَةً </w:t>
      </w:r>
      <w:r>
        <w:rPr>
          <w:rtl/>
          <w:cs/>
          <w:lang w:val="ar_AE" w:bidi="ar_AE"/>
        </w:rPr>
        <w:t xml:space="preserve">في </w:t>
      </w:r>
      <w:r>
        <w:rPr>
          <w:rtl/>
          <w:cs/>
          <w:lang w:val="ar_AE" w:bidi="ar_AE"/>
        </w:rPr>
        <w:t>36:1</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2 (#3)</w:t>
      </w:r>
      <w:r>
        <w:rPr>
          <w:rtl/>
          <w:cs/>
          <w:lang w:val="ar_AE" w:bidi="ar_AE"/>
        </w:rPr>
      </w:r>
    </w:p>
    <w:p>
      <w:pPr>
        <w:bidi/>
      </w:pPr>
      <w:r>
        <w:rPr>
          <w:rtl/>
          <w:cs/>
          <w:lang w:val="ar_AE" w:bidi="ar_AE"/>
        </w:rPr>
      </w:r>
      <w:r>
        <w:rPr>
          <w:rtl/>
          <w:cs/>
          <w:lang w:val="ar_AE" w:bidi="ar_AE"/>
        </w:rPr>
        <w:t>כֹּ֚ל אֲשֶׁ֣ר נְשָׂא֣⁠וֹ לִבּ֔⁠וֹ</w:t>
      </w:r>
    </w:p>
    <w:p>
      <w:pPr>
        <w:bidi/>
      </w:pPr>
      <w:r>
        <w:rPr>
          <w:rtl/>
          <w:cs/>
          <w:lang w:val="ar_AE" w:bidi="ar_AE"/>
        </w:rPr>
      </w:r>
      <w:r>
        <w:rPr>
          <w:b/>
          <w:rtl/>
          <w:cs/>
          <w:lang w:val="ar_AE" w:bidi="ar_AE"/>
        </w:rPr>
        <w:t>"كُلَّ مَنْ أَنْهَضَهُ قَلْبُهُ"</w:t>
      </w:r>
    </w:p>
    <w:p>
      <w:pPr>
        <w:bidi/>
      </w:pPr>
      <w:r>
        <w:rPr>
          <w:rtl/>
          <w:cs/>
          <w:lang w:val="ar_AE" w:bidi="ar_AE"/>
        </w:rPr>
      </w:r>
      <w:r>
        <w:rPr>
          <w:rtl/>
          <w:cs/>
          <w:lang w:val="ar_AE" w:bidi="ar_AE"/>
        </w:rPr>
        <w:t xml:space="preserve">انظر كيف ترجمت هذا في </w:t>
      </w:r>
      <w:r>
        <w:rPr>
          <w:rtl/>
          <w:cs/>
          <w:lang w:val="ar_AE" w:bidi="ar_AE"/>
        </w:rPr>
        <w:t>35:21</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3 (#1)</w:t>
      </w:r>
      <w:r>
        <w:rPr>
          <w:rtl/>
          <w:cs/>
          <w:lang w:val="ar_AE" w:bidi="ar_AE"/>
        </w:rPr>
      </w:r>
    </w:p>
    <w:p>
      <w:pPr>
        <w:bidi/>
      </w:pPr>
      <w:r>
        <w:rPr>
          <w:rtl/>
          <w:cs/>
          <w:lang w:val="ar_AE" w:bidi="ar_AE"/>
        </w:rPr>
      </w:r>
      <w:r>
        <w:rPr>
          <w:rtl/>
          <w:cs/>
          <w:lang w:val="ar_AE" w:bidi="ar_AE"/>
        </w:rPr>
        <w:t>וַ⁠יִּקְח֞וּ</w:t>
      </w:r>
    </w:p>
    <w:p>
      <w:pPr>
        <w:bidi/>
      </w:pPr>
      <w:r>
        <w:rPr>
          <w:rtl/>
          <w:cs/>
          <w:lang w:val="ar_AE" w:bidi="ar_AE"/>
        </w:rPr>
      </w:r>
      <w:r>
        <w:rPr>
          <w:b/>
          <w:rtl/>
          <w:cs/>
          <w:lang w:val="ar_AE" w:bidi="ar_AE"/>
        </w:rPr>
        <w:t>"فَأَخَذُوا"</w:t>
      </w:r>
    </w:p>
    <w:p>
      <w:pPr>
        <w:bidi/>
      </w:pPr>
      <w:r>
        <w:rPr>
          <w:rtl/>
          <w:cs/>
          <w:lang w:val="ar_AE" w:bidi="ar_AE"/>
        </w:rPr>
      </w:r>
      <w:r>
        <w:rPr>
          <w:rtl/>
          <w:cs/>
          <w:lang w:val="ar_AE" w:bidi="ar_AE"/>
        </w:rPr>
        <w:t>ترجمة بديلة: "وأخذ عاملي الشغل (كل حكيم القلب)"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3 (#2)</w:t>
      </w:r>
      <w:r>
        <w:rPr>
          <w:rtl/>
          <w:cs/>
          <w:lang w:val="ar_AE" w:bidi="ar_AE"/>
        </w:rPr>
      </w:r>
    </w:p>
    <w:p>
      <w:pPr>
        <w:bidi/>
      </w:pPr>
      <w:r>
        <w:rPr>
          <w:rtl/>
          <w:cs/>
          <w:lang w:val="ar_AE" w:bidi="ar_AE"/>
        </w:rPr>
      </w:r>
      <w:r>
        <w:rPr>
          <w:rtl/>
          <w:cs/>
          <w:lang w:val="ar_AE" w:bidi="ar_AE"/>
        </w:rPr>
        <w:t>מִ⁠לִּ⁠פְנֵ֣י</w:t>
      </w:r>
    </w:p>
    <w:p>
      <w:pPr>
        <w:bidi/>
      </w:pPr>
      <w:r>
        <w:rPr>
          <w:rtl/>
          <w:cs/>
          <w:lang w:val="ar_AE" w:bidi="ar_AE"/>
        </w:rPr>
      </w:r>
      <w:r>
        <w:rPr>
          <w:b/>
          <w:rtl/>
          <w:cs/>
          <w:lang w:val="ar_AE" w:bidi="ar_AE"/>
        </w:rPr>
        <w:t>"مِنْ قُدَّامِ"</w:t>
      </w:r>
    </w:p>
    <w:p>
      <w:pPr>
        <w:bidi/>
      </w:pPr>
      <w:r>
        <w:rPr>
          <w:rtl/>
          <w:cs/>
          <w:lang w:val="ar_AE" w:bidi="ar_AE"/>
        </w:rPr>
      </w:r>
      <w:r>
        <w:rPr>
          <w:rtl/>
          <w:cs/>
          <w:lang w:val="ar_AE" w:bidi="ar_AE"/>
        </w:rPr>
        <w:t xml:space="preserve">هنا، التعبير </w:t>
      </w:r>
      <w:r>
        <w:rPr>
          <w:b/>
          <w:rtl/>
          <w:cs/>
          <w:lang w:val="ar_AE" w:bidi="ar_AE"/>
        </w:rPr>
        <w:t xml:space="preserve">مِنْ قُدَّامِ </w:t>
      </w:r>
      <w:r>
        <w:rPr>
          <w:rtl/>
          <w:cs/>
          <w:lang w:val="ar_AE" w:bidi="ar_AE"/>
        </w:rPr>
        <w:t>يعني من أمام موسى. حيث كان موسى قد استلم واحتفظ بمواد البناء. ترجمة بديلة: "من عُهْدَة"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3 (#3)</w:t>
      </w:r>
      <w:r>
        <w:rPr>
          <w:rtl/>
          <w:cs/>
          <w:lang w:val="ar_AE" w:bidi="ar_AE"/>
        </w:rPr>
      </w:r>
    </w:p>
    <w:p>
      <w:pPr>
        <w:bidi/>
      </w:pPr>
      <w:r>
        <w:rPr>
          <w:rtl/>
          <w:cs/>
          <w:lang w:val="ar_AE" w:bidi="ar_AE"/>
        </w:rPr>
      </w:r>
      <w:r>
        <w:rPr>
          <w:rtl/>
          <w:cs/>
          <w:lang w:val="ar_AE" w:bidi="ar_AE"/>
        </w:rPr>
        <w:t>בַּ⁠בֹּ֥קֶר בַּ⁠בֹּֽקֶר</w:t>
      </w:r>
    </w:p>
    <w:p>
      <w:pPr>
        <w:bidi/>
      </w:pPr>
      <w:r>
        <w:rPr>
          <w:rtl/>
          <w:cs/>
          <w:lang w:val="ar_AE" w:bidi="ar_AE"/>
        </w:rPr>
      </w:r>
      <w:r>
        <w:rPr>
          <w:b/>
          <w:rtl/>
          <w:cs/>
          <w:lang w:val="ar_AE" w:bidi="ar_AE"/>
        </w:rPr>
        <w:t>"كُلَّ صَبَاحٍ"</w:t>
      </w:r>
    </w:p>
    <w:p>
      <w:pPr>
        <w:bidi/>
      </w:pPr>
      <w:r>
        <w:rPr>
          <w:rtl/>
          <w:cs/>
          <w:lang w:val="ar_AE" w:bidi="ar_AE"/>
        </w:rPr>
      </w:r>
      <w:r>
        <w:rPr>
          <w:rtl/>
          <w:cs/>
          <w:lang w:val="ar_AE" w:bidi="ar_AE"/>
        </w:rPr>
        <w:t>هذا تعبير اصطلاحي يعني صباح كل يوم أو كل يوم. استخدم تعبيرًا مشابهًا أو ترجم المعنى. ترجمة بديلة: "صباحًا بعد صباح"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4 (#1)</w:t>
      </w:r>
      <w:r>
        <w:rPr>
          <w:rtl/>
          <w:cs/>
          <w:lang w:val="ar_AE" w:bidi="ar_AE"/>
        </w:rPr>
      </w:r>
    </w:p>
    <w:p>
      <w:pPr>
        <w:bidi/>
      </w:pPr>
      <w:r>
        <w:rPr>
          <w:rtl/>
          <w:cs/>
          <w:lang w:val="ar_AE" w:bidi="ar_AE"/>
        </w:rPr>
      </w:r>
      <w:r>
        <w:rPr>
          <w:rtl/>
          <w:cs/>
          <w:lang w:val="ar_AE" w:bidi="ar_AE"/>
        </w:rPr>
        <w:t>הַ֣⁠חֲכָמִ֔ים</w:t>
      </w:r>
    </w:p>
    <w:p>
      <w:pPr>
        <w:bidi/>
      </w:pPr>
      <w:r>
        <w:rPr>
          <w:rtl/>
          <w:cs/>
          <w:lang w:val="ar_AE" w:bidi="ar_AE"/>
        </w:rPr>
      </w:r>
      <w:r>
        <w:rPr>
          <w:b/>
          <w:rtl/>
          <w:cs/>
          <w:lang w:val="ar_AE" w:bidi="ar_AE"/>
        </w:rPr>
        <w:t>"الْحُكَمَاءِ"</w:t>
      </w:r>
    </w:p>
    <w:p>
      <w:pPr>
        <w:bidi/>
      </w:pPr>
      <w:r>
        <w:rPr>
          <w:rtl/>
          <w:cs/>
          <w:lang w:val="ar_AE" w:bidi="ar_AE"/>
        </w:rPr>
      </w:r>
      <w:r>
        <w:rPr>
          <w:rtl/>
          <w:cs/>
          <w:lang w:val="ar_AE" w:bidi="ar_AE"/>
        </w:rPr>
        <w:t xml:space="preserve">هنا تُستخدم الصفة </w:t>
      </w:r>
      <w:r>
        <w:rPr>
          <w:b/>
          <w:rtl/>
          <w:cs/>
          <w:lang w:val="ar_AE" w:bidi="ar_AE"/>
        </w:rPr>
        <w:t xml:space="preserve">الْحُكَمَاءِ </w:t>
      </w:r>
      <w:r>
        <w:rPr>
          <w:rtl/>
          <w:cs/>
          <w:lang w:val="ar_AE" w:bidi="ar_AE"/>
        </w:rPr>
        <w:t>كاسم لوصف مجموعة عاملي الشغل. وقد تستخدم لغتك الصفات بنفس الطريقة. إذا لم يكن الأمر كذلك، فيمكنك ترجمة ذلك بعبارة اسمية. ترجمة بديلة: "العمال الحكماء"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4 (#2)</w:t>
      </w:r>
      <w:r>
        <w:rPr>
          <w:rtl/>
          <w:cs/>
          <w:lang w:val="ar_AE" w:bidi="ar_AE"/>
        </w:rPr>
      </w:r>
    </w:p>
    <w:p>
      <w:pPr>
        <w:bidi/>
      </w:pPr>
      <w:r>
        <w:rPr>
          <w:rtl/>
          <w:cs/>
          <w:lang w:val="ar_AE" w:bidi="ar_AE"/>
        </w:rPr>
      </w:r>
      <w:r>
        <w:rPr>
          <w:rtl/>
          <w:cs/>
          <w:lang w:val="ar_AE" w:bidi="ar_AE"/>
        </w:rPr>
        <w:t>אִֽישׁ־אִ֥ישׁ</w:t>
      </w:r>
    </w:p>
    <w:p>
      <w:pPr>
        <w:bidi/>
      </w:pPr>
      <w:r>
        <w:rPr>
          <w:rtl/>
          <w:cs/>
          <w:lang w:val="ar_AE" w:bidi="ar_AE"/>
        </w:rPr>
      </w:r>
      <w:r>
        <w:rPr>
          <w:b/>
          <w:rtl/>
          <w:cs/>
          <w:lang w:val="ar_AE" w:bidi="ar_AE"/>
        </w:rPr>
        <w:t>"كُلُّ وَاحِدٍ"</w:t>
      </w:r>
    </w:p>
    <w:p>
      <w:pPr>
        <w:bidi/>
      </w:pPr>
      <w:r>
        <w:rPr>
          <w:rtl/>
          <w:cs/>
          <w:lang w:val="ar_AE" w:bidi="ar_AE"/>
        </w:rPr>
      </w:r>
      <w:r>
        <w:rPr>
          <w:rtl/>
          <w:cs/>
          <w:lang w:val="ar_AE" w:bidi="ar_AE"/>
        </w:rPr>
        <w:t xml:space="preserve">هنا، </w:t>
      </w:r>
      <w:r>
        <w:rPr>
          <w:b/>
          <w:rtl/>
          <w:cs/>
          <w:lang w:val="ar_AE" w:bidi="ar_AE"/>
        </w:rPr>
        <w:t xml:space="preserve">التعبير كُلُّ وَاحِدٍ </w:t>
      </w:r>
      <w:r>
        <w:rPr>
          <w:rtl/>
          <w:cs/>
          <w:lang w:val="ar_AE" w:bidi="ar_AE"/>
        </w:rPr>
        <w:t>هو تعبير اصطلاحي لا يمكن نقله حرفيًا أو بشكل مفهوم إلى الإنجليزية. والأصل هو "رجل رجل". إذا كانت لغتك تستخدم التكرار للتأكيد على أن كل رجل جاء لرؤية موسى، فيمكنك اتِّبَاع الأصل؛ وإلا استخدم عبارة أو تركيبًا يؤكد أنهم جميعًا جاءوا. ترجمة بديلة: "كل رجل بلا استثناء"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4 (#3)</w:t>
      </w:r>
      <w:r>
        <w:rPr>
          <w:rtl/>
          <w:cs/>
          <w:lang w:val="ar_AE" w:bidi="ar_AE"/>
        </w:rPr>
      </w:r>
    </w:p>
    <w:p>
      <w:pPr>
        <w:bidi/>
      </w:pPr>
      <w:r>
        <w:rPr>
          <w:rtl/>
          <w:cs/>
          <w:lang w:val="ar_AE" w:bidi="ar_AE"/>
        </w:rPr>
      </w:r>
      <w:r>
        <w:rPr>
          <w:rtl/>
          <w:cs/>
          <w:lang w:val="ar_AE" w:bidi="ar_AE"/>
        </w:rPr>
        <w:t>אִֽישׁ־אִ֥ישׁ</w:t>
      </w:r>
    </w:p>
    <w:p>
      <w:pPr>
        <w:bidi/>
      </w:pPr>
      <w:r>
        <w:rPr>
          <w:rtl/>
          <w:cs/>
          <w:lang w:val="ar_AE" w:bidi="ar_AE"/>
        </w:rPr>
      </w:r>
      <w:r>
        <w:rPr>
          <w:b/>
          <w:rtl/>
          <w:cs/>
          <w:lang w:val="ar_AE" w:bidi="ar_AE"/>
        </w:rPr>
        <w:t>"كُلُّ وَاحِدٍ"</w:t>
      </w:r>
    </w:p>
    <w:p>
      <w:pPr>
        <w:bidi/>
      </w:pPr>
      <w:r>
        <w:rPr>
          <w:rtl/>
          <w:cs/>
          <w:lang w:val="ar_AE" w:bidi="ar_AE"/>
        </w:rPr>
      </w:r>
      <w:r>
        <w:rPr>
          <w:rtl/>
          <w:cs/>
          <w:lang w:val="ar_AE" w:bidi="ar_AE"/>
        </w:rPr>
        <w:t xml:space="preserve">كما ذُكر سابقًا، كانت هناك بعض النساء اللواتي ساهمن (خصوصًا في الحرف النسجية) لذا فإن استخدام التعبير </w:t>
      </w:r>
      <w:r>
        <w:rPr>
          <w:b/>
          <w:rtl/>
          <w:cs/>
          <w:lang w:val="ar_AE" w:bidi="ar_AE"/>
        </w:rPr>
        <w:t xml:space="preserve">كُلُّ وَاحِدٍ (كل رجل) </w:t>
      </w:r>
      <w:r>
        <w:rPr>
          <w:rtl/>
          <w:cs/>
          <w:lang w:val="ar_AE" w:bidi="ar_AE"/>
        </w:rPr>
        <w:t>قد يشمل النساء. ترجمة بديلة: "كل شخص عامل"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5 (#1)</w:t>
      </w:r>
      <w:r>
        <w:rPr>
          <w:rtl/>
          <w:cs/>
          <w:lang w:val="ar_AE" w:bidi="ar_AE"/>
        </w:rPr>
      </w:r>
    </w:p>
    <w:p>
      <w:pPr>
        <w:bidi/>
      </w:pPr>
      <w:r>
        <w:rPr>
          <w:rtl/>
          <w:cs/>
          <w:lang w:val="ar_AE" w:bidi="ar_AE"/>
        </w:rPr>
      </w:r>
      <w:r>
        <w:rPr>
          <w:rtl/>
          <w:cs/>
          <w:lang w:val="ar_AE" w:bidi="ar_AE"/>
        </w:rPr>
        <w:t>וַ⁠יֹּאמְרוּ֙ אֶל־מֹשֶׁ֣ה לֵּ⁠אמֹ֔ר מַרְבִּ֥ים הָ⁠עָ֖ם לְ⁠הָבִ֑יא מִ⁠דֵּ֤י הָֽ⁠עֲבֹדָה֙ לַ⁠מְּלָאכָ֔ה אֲשֶׁר־צִוָּ֥ה יְהוָ֖ה לַ⁠עֲשֹׂ֥ת אֹתָֽ⁠הּ</w:t>
      </w:r>
    </w:p>
    <w:p>
      <w:pPr>
        <w:bidi/>
      </w:pPr>
      <w:r>
        <w:rPr>
          <w:rtl/>
          <w:cs/>
          <w:lang w:val="ar_AE" w:bidi="ar_AE"/>
        </w:rPr>
      </w:r>
      <w:r>
        <w:rPr>
          <w:b/>
          <w:rtl/>
          <w:cs/>
          <w:lang w:val="ar_AE" w:bidi="ar_AE"/>
        </w:rPr>
        <w:t>"وَكَلَّمُوا مُوسَى قَائِلِينَ: يَجِيءُ الشَّعْبُ بِكَثِيرٍ فَوْقَ حَاجَةِ الْعَمَلِ لِلصَّنْعَةِ الَّتِي أَمَرَ الرَّبُّ بِصُنْعِهَا"</w:t>
      </w:r>
    </w:p>
    <w:p>
      <w:pPr>
        <w:bidi/>
      </w:pPr>
      <w:r>
        <w:rPr>
          <w:rtl/>
          <w:cs/>
          <w:lang w:val="ar_AE" w:bidi="ar_AE"/>
        </w:rPr>
      </w:r>
      <w:r>
        <w:rPr>
          <w:rtl/>
          <w:cs/>
          <w:lang w:val="ar_AE" w:bidi="ar_AE"/>
        </w:rPr>
        <w:t>إذا كان ذلك أنسب وأكثر طبيعية في لغتك، فيمكنك التعبير عن ذلك كاقتباس غير مباشر. ترجمة بديلة: "أخبر عاملي الشغل موسى أن الناس يجلبون أكثر بكثير مما يكفي للقيام بالعمل الذي أمرهم الرب به"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6 (#1)</w:t>
      </w:r>
      <w:r>
        <w:rPr>
          <w:rtl/>
          <w:cs/>
          <w:lang w:val="ar_AE" w:bidi="ar_AE"/>
        </w:rPr>
      </w:r>
    </w:p>
    <w:p>
      <w:pPr>
        <w:bidi/>
      </w:pPr>
      <w:r>
        <w:rPr>
          <w:rtl/>
          <w:cs/>
          <w:lang w:val="ar_AE" w:bidi="ar_AE"/>
        </w:rPr>
      </w:r>
      <w:r>
        <w:rPr>
          <w:rtl/>
          <w:cs/>
          <w:lang w:val="ar_AE" w:bidi="ar_AE"/>
        </w:rPr>
        <w:t>אִ֣ישׁ וְ⁠אִשָּׁ֗ה אַל־יַעֲשׂוּ־ע֛וֹד מְלָאכָ֖ה לִ⁠תְרוּמַ֣ת הַ⁠קֹּ֑דֶשׁ</w:t>
      </w:r>
    </w:p>
    <w:p>
      <w:pPr>
        <w:bidi/>
      </w:pPr>
      <w:r>
        <w:rPr>
          <w:rtl/>
          <w:cs/>
          <w:lang w:val="ar_AE" w:bidi="ar_AE"/>
        </w:rPr>
      </w:r>
      <w:r>
        <w:rPr>
          <w:b/>
          <w:rtl/>
          <w:cs/>
          <w:lang w:val="ar_AE" w:bidi="ar_AE"/>
        </w:rPr>
        <w:t>"لاَ يَصْنَعْ رَجُلٌ أَوِ امْرَأَةٌ عَمَلًا أَيْضًا لِتَقْدِمَةِ الْمَقْدِسِ"</w:t>
      </w:r>
    </w:p>
    <w:p>
      <w:pPr>
        <w:bidi/>
      </w:pPr>
      <w:r>
        <w:rPr>
          <w:rtl/>
          <w:cs/>
          <w:lang w:val="ar_AE" w:bidi="ar_AE"/>
        </w:rPr>
      </w:r>
      <w:r>
        <w:rPr>
          <w:rtl/>
          <w:cs/>
          <w:lang w:val="ar_AE" w:bidi="ar_AE"/>
        </w:rPr>
        <w:t>إذا كان ذلك أنسب وأكثر طبيعية في لغتك، فيمكنك التعبير عن ذلك كاقتباس غير مباشر. ترجمة بديلة: "أنه لا ينبغي لأحد أن يجلب المزيد من المساهمات لعمل المَقْدِس"</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6 (#2)</w:t>
      </w:r>
      <w:r>
        <w:rPr>
          <w:rtl/>
          <w:cs/>
          <w:lang w:val="ar_AE" w:bidi="ar_AE"/>
        </w:rPr>
      </w:r>
    </w:p>
    <w:p>
      <w:pPr>
        <w:bidi/>
      </w:pPr>
      <w:r>
        <w:rPr>
          <w:rtl/>
          <w:cs/>
          <w:lang w:val="ar_AE" w:bidi="ar_AE"/>
        </w:rPr>
      </w:r>
      <w:r>
        <w:rPr>
          <w:rtl/>
          <w:cs/>
          <w:lang w:val="ar_AE" w:bidi="ar_AE"/>
        </w:rPr>
        <w:t>וַ⁠יַּעֲבִ֨ירוּ ק֥וֹל</w:t>
      </w:r>
    </w:p>
    <w:p>
      <w:pPr>
        <w:bidi/>
      </w:pPr>
      <w:r>
        <w:rPr>
          <w:rtl/>
          <w:cs/>
          <w:lang w:val="ar_AE" w:bidi="ar_AE"/>
        </w:rPr>
      </w:r>
      <w:r>
        <w:rPr>
          <w:b/>
          <w:rtl/>
          <w:cs/>
          <w:lang w:val="ar_AE" w:bidi="ar_AE"/>
        </w:rPr>
        <w:t>"أَنْ يُنْفِذُوا صَوْتًا فِي الْمَحَلَّةِ"</w:t>
      </w:r>
    </w:p>
    <w:p>
      <w:pPr>
        <w:bidi/>
      </w:pPr>
      <w:r>
        <w:rPr>
          <w:rtl/>
          <w:cs/>
          <w:lang w:val="ar_AE" w:bidi="ar_AE"/>
        </w:rPr>
      </w:r>
      <w:r>
        <w:rPr>
          <w:rtl/>
          <w:cs/>
          <w:lang w:val="ar_AE" w:bidi="ar_AE"/>
        </w:rPr>
        <w:t xml:space="preserve">هنا، تشير كلمة </w:t>
      </w:r>
      <w:r>
        <w:rPr>
          <w:b/>
          <w:rtl/>
          <w:cs/>
          <w:lang w:val="ar_AE" w:bidi="ar_AE"/>
        </w:rPr>
        <w:t>صوت</w:t>
      </w:r>
      <w:r>
        <w:rPr>
          <w:rtl/>
          <w:cs/>
          <w:lang w:val="ar_AE" w:bidi="ar_AE"/>
        </w:rPr>
        <w:t xml:space="preserve"> إلى الرسالة. وهذا يعني أنهم نشروا رسالة موسى شفهيًا. ترجمة بديلة: "نشر الجميع هذه الرسالة"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6 (#3)</w:t>
      </w:r>
      <w:r>
        <w:rPr>
          <w:rtl/>
          <w:cs/>
          <w:lang w:val="ar_AE" w:bidi="ar_AE"/>
        </w:rPr>
      </w:r>
    </w:p>
    <w:p>
      <w:pPr>
        <w:bidi/>
      </w:pPr>
      <w:r>
        <w:rPr>
          <w:rtl/>
          <w:cs/>
          <w:lang w:val="ar_AE" w:bidi="ar_AE"/>
        </w:rPr>
      </w:r>
      <w:r>
        <w:rPr>
          <w:rtl/>
          <w:cs/>
          <w:lang w:val="ar_AE" w:bidi="ar_AE"/>
        </w:rPr>
        <w:t>אִ֣ישׁ וְ⁠אִשָּׁ֗ה אַל־יַעֲשׂוּ</w:t>
      </w:r>
    </w:p>
    <w:p>
      <w:pPr>
        <w:bidi/>
      </w:pPr>
      <w:r>
        <w:rPr>
          <w:rtl/>
          <w:cs/>
          <w:lang w:val="ar_AE" w:bidi="ar_AE"/>
        </w:rPr>
      </w:r>
      <w:r>
        <w:rPr>
          <w:b/>
          <w:rtl/>
          <w:cs/>
          <w:lang w:val="ar_AE" w:bidi="ar_AE"/>
        </w:rPr>
        <w:t>"لاَ يَصْنَعْ رَجُلٌ أَوِ امْرَأَةٌ عَمَلًا أَيْضًا"</w:t>
      </w:r>
    </w:p>
    <w:p>
      <w:pPr>
        <w:bidi/>
      </w:pPr>
      <w:r>
        <w:rPr>
          <w:rtl/>
          <w:cs/>
          <w:lang w:val="ar_AE" w:bidi="ar_AE"/>
        </w:rPr>
      </w:r>
      <w:r>
        <w:rPr>
          <w:rtl/>
          <w:cs/>
          <w:lang w:val="ar_AE" w:bidi="ar_AE"/>
        </w:rPr>
        <w:t xml:space="preserve">هنا، تعبير </w:t>
      </w:r>
      <w:r>
        <w:rPr>
          <w:b/>
          <w:rtl/>
          <w:cs/>
          <w:lang w:val="ar_AE" w:bidi="ar_AE"/>
        </w:rPr>
        <w:t>رجل أو امرأة</w:t>
      </w:r>
      <w:r>
        <w:rPr>
          <w:rtl/>
          <w:cs/>
          <w:lang w:val="ar_AE" w:bidi="ar_AE"/>
        </w:rPr>
        <w:t xml:space="preserve"> يُقصد به الجميع، أو في هذه الحالة بسبب النفي، لا أحد. إذا كان ذلك مفيدًا في لغتك، فيمكنك استخدام تعبير مماثل أو لغة واضحة. الترجمة البديلة: "لا أحد يجب أن يصنع"</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6 (#4)</w:t>
      </w:r>
      <w:r>
        <w:rPr>
          <w:rtl/>
          <w:cs/>
          <w:lang w:val="ar_AE" w:bidi="ar_AE"/>
        </w:rPr>
      </w:r>
    </w:p>
    <w:p>
      <w:pPr>
        <w:bidi/>
      </w:pPr>
      <w:r>
        <w:rPr>
          <w:rtl/>
          <w:cs/>
          <w:lang w:val="ar_AE" w:bidi="ar_AE"/>
        </w:rPr>
      </w:r>
      <w:r>
        <w:rPr>
          <w:rtl/>
          <w:cs/>
          <w:lang w:val="ar_AE" w:bidi="ar_AE"/>
        </w:rPr>
        <w:t>מְלָאכָ֖ה</w:t>
      </w:r>
    </w:p>
    <w:p>
      <w:pPr>
        <w:bidi/>
      </w:pPr>
      <w:r>
        <w:rPr>
          <w:rtl/>
          <w:cs/>
          <w:lang w:val="ar_AE" w:bidi="ar_AE"/>
        </w:rPr>
      </w:r>
      <w:r>
        <w:rPr>
          <w:b/>
          <w:rtl/>
          <w:cs/>
          <w:lang w:val="ar_AE" w:bidi="ar_AE"/>
        </w:rPr>
        <w:t>"عمل"</w:t>
      </w:r>
    </w:p>
    <w:p>
      <w:pPr>
        <w:bidi/>
      </w:pPr>
      <w:r>
        <w:rPr>
          <w:rtl/>
          <w:cs/>
          <w:lang w:val="ar_AE" w:bidi="ar_AE"/>
        </w:rPr>
      </w:r>
      <w:r>
        <w:rPr>
          <w:rtl/>
          <w:cs/>
          <w:lang w:val="ar_AE" w:bidi="ar_AE"/>
        </w:rPr>
        <w:t xml:space="preserve">هنا، تشير كلمة </w:t>
      </w:r>
      <w:r>
        <w:rPr>
          <w:b/>
          <w:rtl/>
          <w:cs/>
          <w:lang w:val="ar_AE" w:bidi="ar_AE"/>
        </w:rPr>
        <w:t>العمل</w:t>
      </w:r>
      <w:r>
        <w:rPr>
          <w:rtl/>
          <w:cs/>
          <w:lang w:val="ar_AE" w:bidi="ar_AE"/>
        </w:rPr>
        <w:t xml:space="preserve"> إلى أنواع الخامات المصنوعة المذكورة في الإصحاح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6 (#5)</w:t>
      </w:r>
      <w:r>
        <w:rPr>
          <w:rtl/>
          <w:cs/>
          <w:lang w:val="ar_AE" w:bidi="ar_AE"/>
        </w:rPr>
      </w:r>
    </w:p>
    <w:p>
      <w:pPr>
        <w:bidi/>
      </w:pPr>
      <w:r>
        <w:rPr>
          <w:rtl/>
          <w:cs/>
          <w:lang w:val="ar_AE" w:bidi="ar_AE"/>
        </w:rPr>
      </w:r>
      <w:r>
        <w:rPr>
          <w:rtl/>
          <w:cs/>
          <w:lang w:val="ar_AE" w:bidi="ar_AE"/>
        </w:rPr>
        <w:t>מֵ⁠הָבִֽיא</w:t>
      </w:r>
    </w:p>
    <w:p>
      <w:pPr>
        <w:bidi/>
      </w:pPr>
      <w:r>
        <w:rPr>
          <w:rtl/>
          <w:cs/>
          <w:lang w:val="ar_AE" w:bidi="ar_AE"/>
        </w:rPr>
      </w:r>
      <w:r>
        <w:rPr>
          <w:b/>
          <w:rtl/>
          <w:cs/>
          <w:lang w:val="ar_AE" w:bidi="ar_AE"/>
        </w:rPr>
        <w:t>"عَنِ الْجَلَبِ"</w:t>
      </w:r>
    </w:p>
    <w:p>
      <w:pPr>
        <w:bidi/>
      </w:pPr>
      <w:r>
        <w:rPr>
          <w:rtl/>
          <w:cs/>
          <w:lang w:val="ar_AE" w:bidi="ar_AE"/>
        </w:rPr>
      </w:r>
      <w:r>
        <w:rPr>
          <w:rtl/>
          <w:cs/>
          <w:lang w:val="ar_AE" w:bidi="ar_AE"/>
        </w:rPr>
        <w:t>في بعض اللغات قد تحتاج إلى إضافة مفعول به لهذه الجملة. ترجمة بديلة: "عن جلب المساهمات"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7 (#1)</w:t>
      </w:r>
      <w:r>
        <w:rPr>
          <w:rtl/>
          <w:cs/>
          <w:lang w:val="ar_AE" w:bidi="ar_AE"/>
        </w:rPr>
      </w:r>
    </w:p>
    <w:p>
      <w:pPr>
        <w:bidi/>
      </w:pPr>
      <w:r>
        <w:rPr>
          <w:rtl/>
          <w:cs/>
          <w:lang w:val="ar_AE" w:bidi="ar_AE"/>
        </w:rPr>
      </w:r>
      <w:r>
        <w:rPr>
          <w:rtl/>
          <w:cs/>
          <w:lang w:val="ar_AE" w:bidi="ar_AE"/>
        </w:rPr>
        <w:t>וְ⁠הַ⁠מְּלָאכָ֗ה</w:t>
      </w:r>
    </w:p>
    <w:p>
      <w:pPr>
        <w:bidi/>
      </w:pPr>
      <w:r>
        <w:rPr>
          <w:rtl/>
          <w:cs/>
          <w:lang w:val="ar_AE" w:bidi="ar_AE"/>
        </w:rPr>
      </w:r>
      <w:r>
        <w:rPr>
          <w:b/>
          <w:rtl/>
          <w:cs/>
          <w:lang w:val="ar_AE" w:bidi="ar_AE"/>
        </w:rPr>
        <w:t>"والعمل"</w:t>
      </w:r>
    </w:p>
    <w:p>
      <w:pPr>
        <w:bidi/>
      </w:pPr>
      <w:r>
        <w:rPr>
          <w:rtl/>
          <w:cs/>
          <w:lang w:val="ar_AE" w:bidi="ar_AE"/>
        </w:rPr>
      </w:r>
      <w:r>
        <w:rPr>
          <w:rtl/>
          <w:cs/>
          <w:lang w:val="ar_AE" w:bidi="ar_AE"/>
        </w:rPr>
        <w:t xml:space="preserve">هنا، تشير كلمة </w:t>
      </w:r>
      <w:r>
        <w:rPr>
          <w:b/>
          <w:rtl/>
          <w:cs/>
          <w:lang w:val="ar_AE" w:bidi="ar_AE"/>
        </w:rPr>
        <w:t>العمل</w:t>
      </w:r>
      <w:r>
        <w:rPr>
          <w:rtl/>
          <w:cs/>
          <w:lang w:val="ar_AE" w:bidi="ar_AE"/>
        </w:rPr>
        <w:t xml:space="preserve"> إلى أنواع العناصر المصنوعة المذكورة في الإصحاح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باستثناء زمن الجملة وإضافة </w:t>
      </w:r>
      <w:r>
        <w:rPr>
          <w:b/>
          <w:rtl/>
          <w:cs/>
          <w:lang w:val="ar_AE" w:bidi="ar_AE"/>
        </w:rPr>
        <w:t>كُلُّ حَكِيمِ قَلْبٍ مِنْ صَانِعِي الْعَمَلِ،</w:t>
      </w:r>
      <w:r>
        <w:rPr>
          <w:rtl/>
          <w:cs/>
          <w:lang w:val="ar_AE" w:bidi="ar_AE"/>
        </w:rPr>
        <w:t xml:space="preserve"> فإن هذه الآية مطابقة لـ </w:t>
      </w:r>
      <w:r>
        <w:rPr>
          <w:rtl/>
          <w:cs/>
          <w:lang w:val="ar_AE" w:bidi="ar_AE"/>
        </w:rPr>
        <w:t>خروج 26:1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8 (#2)</w:t>
      </w:r>
      <w:r>
        <w:rPr>
          <w:rtl/>
          <w:cs/>
          <w:lang w:val="ar_AE" w:bidi="ar_AE"/>
        </w:rPr>
      </w:r>
    </w:p>
    <w:p>
      <w:pPr>
        <w:bidi/>
      </w:pPr>
      <w:r>
        <w:rPr>
          <w:rtl/>
          <w:cs/>
          <w:lang w:val="ar_AE" w:bidi="ar_AE"/>
        </w:rPr>
      </w:r>
      <w:r>
        <w:rPr>
          <w:rtl/>
          <w:cs/>
          <w:lang w:val="ar_AE" w:bidi="ar_AE"/>
        </w:rPr>
        <w:t>כָל־חֲכַם־לֵ֜ב</w:t>
      </w:r>
    </w:p>
    <w:p>
      <w:pPr>
        <w:bidi/>
      </w:pPr>
      <w:r>
        <w:rPr>
          <w:rtl/>
          <w:cs/>
          <w:lang w:val="ar_AE" w:bidi="ar_AE"/>
        </w:rPr>
      </w:r>
      <w:r>
        <w:rPr>
          <w:b/>
          <w:rtl/>
          <w:cs/>
          <w:lang w:val="ar_AE" w:bidi="ar_AE"/>
        </w:rPr>
        <w:t>"كُلُّ حَكِيمِ قَلْبٍ"</w:t>
      </w:r>
    </w:p>
    <w:p>
      <w:pPr>
        <w:bidi/>
      </w:pPr>
      <w:r>
        <w:rPr>
          <w:rtl/>
          <w:cs/>
          <w:lang w:val="ar_AE" w:bidi="ar_AE"/>
        </w:rPr>
      </w:r>
      <w:r>
        <w:rPr>
          <w:rtl/>
          <w:cs/>
          <w:lang w:val="ar_AE" w:bidi="ar_AE"/>
        </w:rPr>
        <w:t xml:space="preserve">انظر كيف ترجمت هذا في </w:t>
      </w:r>
      <w:r>
        <w:rPr>
          <w:rtl/>
          <w:cs/>
          <w:lang w:val="ar_AE" w:bidi="ar_AE"/>
        </w:rPr>
        <w:t>35:21</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8 (#3)</w:t>
      </w:r>
      <w:r>
        <w:rPr>
          <w:rtl/>
          <w:cs/>
          <w:lang w:val="ar_AE" w:bidi="ar_AE"/>
        </w:rPr>
      </w:r>
    </w:p>
    <w:p>
      <w:pPr>
        <w:bidi/>
      </w:pPr>
      <w:r>
        <w:rPr>
          <w:rtl/>
          <w:cs/>
          <w:lang w:val="ar_AE" w:bidi="ar_AE"/>
        </w:rPr>
      </w:r>
      <w:r>
        <w:rPr>
          <w:rtl/>
          <w:cs/>
          <w:lang w:val="ar_AE" w:bidi="ar_AE"/>
        </w:rPr>
        <w:t>עָשָׂ֥ה</w:t>
      </w:r>
    </w:p>
    <w:p>
      <w:pPr>
        <w:bidi/>
      </w:pPr>
      <w:r>
        <w:rPr>
          <w:rtl/>
          <w:cs/>
          <w:lang w:val="ar_AE" w:bidi="ar_AE"/>
        </w:rPr>
      </w:r>
      <w:r>
        <w:rPr>
          <w:b/>
          <w:rtl/>
          <w:cs/>
          <w:lang w:val="ar_AE" w:bidi="ar_AE"/>
        </w:rPr>
        <w:t>"فَصَنَعُوا"</w:t>
      </w:r>
    </w:p>
    <w:p>
      <w:pPr>
        <w:bidi/>
      </w:pPr>
      <w:r>
        <w:rPr>
          <w:rtl/>
          <w:cs/>
          <w:lang w:val="ar_AE" w:bidi="ar_AE"/>
        </w:rPr>
      </w:r>
      <w:r>
        <w:rPr>
          <w:rtl/>
          <w:cs/>
          <w:lang w:val="ar_AE" w:bidi="ar_AE"/>
        </w:rPr>
        <w:t xml:space="preserve">في الآيات 8–38 يُستخدم الضمير </w:t>
      </w:r>
      <w:r>
        <w:rPr>
          <w:b/>
          <w:rtl/>
          <w:cs/>
          <w:lang w:val="ar_AE" w:bidi="ar_AE"/>
        </w:rPr>
        <w:t>هو (كما في الترجمات الإنجليزية)</w:t>
      </w:r>
      <w:r>
        <w:rPr>
          <w:rtl/>
          <w:cs/>
          <w:lang w:val="ar_AE" w:bidi="ar_AE"/>
        </w:rPr>
        <w:t xml:space="preserve">. وهذا اسم عام يشير إلى أي من </w:t>
      </w:r>
      <w:r>
        <w:rPr>
          <w:b/>
          <w:rtl/>
          <w:cs/>
          <w:lang w:val="ar_AE" w:bidi="ar_AE"/>
        </w:rPr>
        <w:t>كُلُّ حَكِيمِ قَلْبٍ</w:t>
      </w:r>
      <w:r>
        <w:rPr>
          <w:rtl/>
          <w:cs/>
          <w:lang w:val="ar_AE" w:bidi="ar_AE"/>
        </w:rPr>
        <w:t>. إذا كان هذا قد يُساء فهمه في لغتك، فاستخدم عبارة مناسبة أكثر. ترجمة بديلة: "هم صنعوا" أو "كل حكيم قلب صنع"</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9–18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الآيات تكاد تكون متطابقة مع </w:t>
      </w:r>
      <w:r>
        <w:rPr>
          <w:rtl/>
          <w:cs/>
          <w:lang w:val="ar_AE" w:bidi="ar_AE"/>
        </w:rPr>
        <w:t>خروج 26:2–10</w:t>
      </w:r>
      <w:r>
        <w:rPr>
          <w:rtl/>
          <w:cs/>
          <w:lang w:val="ar_AE" w:bidi="ar_AE"/>
        </w:rPr>
        <w:t>. لكن الزمن تغيَّر حسب السياق.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18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w:t>
      </w:r>
      <w:r>
        <w:rPr>
          <w:rtl/>
          <w:cs/>
          <w:lang w:val="ar_AE" w:bidi="ar_AE"/>
        </w:rPr>
        <w:t>خروج 26:11</w:t>
      </w:r>
      <w:r>
        <w:rPr>
          <w:rtl/>
          <w:cs/>
          <w:lang w:val="ar_AE" w:bidi="ar_AE"/>
        </w:rPr>
        <w:t>. الفرق هو غياب الجملة الوسطى من 26:11.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19–20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الآيات تكاد تكون متطابقة مع </w:t>
      </w:r>
      <w:r>
        <w:rPr>
          <w:rtl/>
          <w:cs/>
          <w:lang w:val="ar_AE" w:bidi="ar_AE"/>
        </w:rPr>
        <w:t>خروج 26:14–15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21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هذه الآية مطابقة لـ</w:t>
      </w:r>
      <w:r>
        <w:rPr>
          <w:rtl/>
          <w:cs/>
          <w:lang w:val="ar_AE" w:bidi="ar_AE"/>
        </w:rPr>
        <w:t>خروج 26:16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22–25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الآيات تكاد تكون متطابقة مع </w:t>
      </w:r>
      <w:r>
        <w:rPr>
          <w:rtl/>
          <w:cs/>
          <w:lang w:val="ar_AE" w:bidi="ar_AE"/>
        </w:rPr>
        <w:t>خروج 26:17–20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26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هذه الآية مطابقة لـ</w:t>
      </w:r>
      <w:r>
        <w:rPr>
          <w:rtl/>
          <w:cs/>
          <w:lang w:val="ar_AE" w:bidi="ar_AE"/>
        </w:rPr>
        <w:t>خروج 26:21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27–28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الآيات تكاد تكون متطابقة مع </w:t>
      </w:r>
      <w:r>
        <w:rPr>
          <w:rtl/>
          <w:cs/>
          <w:lang w:val="ar_AE" w:bidi="ar_AE"/>
        </w:rPr>
        <w:t>خروج 26:22–23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29–30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الآيات تشبه كثيرًا </w:t>
      </w:r>
      <w:r>
        <w:rPr>
          <w:rtl/>
          <w:cs/>
          <w:lang w:val="ar_AE" w:bidi="ar_AE"/>
        </w:rPr>
        <w:t>خروج 26:24–25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30 (#1)</w:t>
      </w:r>
      <w:r>
        <w:rPr>
          <w:rtl/>
          <w:cs/>
          <w:lang w:val="ar_AE" w:bidi="ar_AE"/>
        </w:rPr>
      </w:r>
    </w:p>
    <w:p>
      <w:pPr>
        <w:bidi/>
      </w:pPr>
      <w:r>
        <w:rPr>
          <w:rtl/>
          <w:cs/>
          <w:lang w:val="ar_AE" w:bidi="ar_AE"/>
        </w:rPr>
      </w:r>
      <w:r>
        <w:rPr>
          <w:rtl/>
          <w:cs/>
          <w:lang w:val="ar_AE" w:bidi="ar_AE"/>
        </w:rPr>
        <w:t>שְׁנֵ֤י אֲדָנִים֙ שְׁנֵ֣י אֲדָנִ֔ים תַּ֖חַת הַ⁠קֶּ֥רֶשׁ הָ⁠אֶחָֽד</w:t>
      </w:r>
    </w:p>
    <w:p>
      <w:pPr>
        <w:bidi/>
      </w:pPr>
      <w:r>
        <w:rPr>
          <w:rtl/>
          <w:cs/>
          <w:lang w:val="ar_AE" w:bidi="ar_AE"/>
        </w:rPr>
      </w:r>
      <w:r>
        <w:rPr>
          <w:b/>
          <w:rtl/>
          <w:cs/>
          <w:lang w:val="ar_AE" w:bidi="ar_AE"/>
        </w:rPr>
        <w:t>"قَاعِدَتَيْنِ قَاعِدَتَيْنِ تَحْتَ اللَّوْحِ الْوَاحِدِ"</w:t>
      </w:r>
    </w:p>
    <w:p>
      <w:pPr>
        <w:bidi/>
      </w:pPr>
      <w:r>
        <w:rPr>
          <w:rtl/>
          <w:cs/>
          <w:lang w:val="ar_AE" w:bidi="ar_AE"/>
        </w:rPr>
      </w:r>
      <w:r>
        <w:rPr>
          <w:rtl/>
          <w:cs/>
          <w:lang w:val="ar_AE" w:bidi="ar_AE"/>
        </w:rPr>
        <w:t xml:space="preserve">صيغة القائمة الواردة في </w:t>
      </w:r>
      <w:r>
        <w:rPr>
          <w:rtl/>
          <w:cs/>
          <w:lang w:val="ar_AE" w:bidi="ar_AE"/>
        </w:rPr>
        <w:t>26:25</w:t>
      </w:r>
      <w:r>
        <w:rPr>
          <w:rtl/>
          <w:cs/>
          <w:lang w:val="ar_AE" w:bidi="ar_AE"/>
        </w:rPr>
        <w:t xml:space="preserve"> مختصرة بشكل غريب هنا ولكن لها نفس المعنى. إذا كان ذلك سيفيد قراءك، فيمكنك التعبير عن ذلك بشكل صريح.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31–32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الآيات تكاد تكون متطابقة مع </w:t>
      </w:r>
      <w:r>
        <w:rPr>
          <w:rtl/>
          <w:cs/>
          <w:lang w:val="ar_AE" w:bidi="ar_AE"/>
        </w:rPr>
        <w:t>خروج 26:26–27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33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26:28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34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تقريبًا </w:t>
      </w:r>
      <w:r>
        <w:rPr>
          <w:rtl/>
          <w:cs/>
          <w:lang w:val="ar_AE" w:bidi="ar_AE"/>
        </w:rPr>
        <w:t>خروج 26:29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35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تقريبًا </w:t>
      </w:r>
      <w:r>
        <w:rPr>
          <w:rtl/>
          <w:cs/>
          <w:lang w:val="ar_AE" w:bidi="ar_AE"/>
        </w:rPr>
        <w:t>خروج 26:31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36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بصرف النظر عن بعض الاختلافات اللفظية، فإن هذه الآية تشبه كثيرًا </w:t>
      </w:r>
      <w:r>
        <w:rPr>
          <w:rtl/>
          <w:cs/>
          <w:lang w:val="ar_AE" w:bidi="ar_AE"/>
        </w:rPr>
        <w:t>خروج 26:32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37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تقريبًا </w:t>
      </w:r>
      <w:r>
        <w:rPr>
          <w:rtl/>
          <w:cs/>
          <w:lang w:val="ar_AE" w:bidi="ar_AE"/>
        </w:rPr>
        <w:t>خروج 26:36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38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العديد من هذه الكلمات في </w:t>
      </w:r>
      <w:r>
        <w:rPr>
          <w:rtl/>
          <w:cs/>
          <w:lang w:val="ar_AE" w:bidi="ar_AE"/>
        </w:rPr>
        <w:t>خروج 26:37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37</w:t>
      </w:r>
      <w:r>
        <w:rPr>
          <w:rtl/>
          <w:cs/>
          <w:lang w:val="ar_AE" w:bidi="ar_AE"/>
        </w:rPr>
      </w:r>
    </w:p>
    <w:p>
      <w:pPr>
        <w:pStyle w:val="Heading3"/>
        <w:bidi/>
      </w:pPr>
      <w:r>
        <w:rPr>
          <w:rtl/>
          <w:cs/>
          <w:lang w:val="ar_AE" w:bidi="ar_AE"/>
        </w:rPr>
        <w:t>البنية (الهيكل)</w:t>
      </w:r>
    </w:p>
    <w:p>
      <w:pPr>
        <w:pStyle w:val="ListBullet"/>
        <w:bidi/>
        <w:spacing w:line="240" w:lineRule="auto"/>
        <w:ind w:left="720"/>
      </w:pPr>
      <w:r>
        <w:rPr>
          <w:rtl/>
          <w:cs/>
          <w:lang w:val="ar_AE" w:bidi="ar_AE"/>
        </w:rPr>
      </w:r>
      <w:r>
        <w:rPr>
          <w:rtl/>
          <w:cs/>
          <w:lang w:val="ar_AE" w:bidi="ar_AE"/>
        </w:rPr>
        <w:t xml:space="preserve">الآيات 1–9 تتعلق بصنع التابوت، انظر </w:t>
      </w:r>
      <w:r>
        <w:rPr>
          <w:rtl/>
          <w:cs/>
          <w:lang w:val="ar_AE" w:bidi="ar_AE"/>
        </w:rPr>
        <w:t>خروج 25:10–20</w:t>
      </w:r>
    </w:p>
    <w:p>
      <w:pPr>
        <w:pStyle w:val="ListBullet"/>
        <w:bidi/>
        <w:spacing w:line="240" w:lineRule="auto"/>
        <w:ind w:left="720"/>
      </w:pPr>
      <w:r>
        <w:rPr>
          <w:rtl/>
          <w:cs/>
          <w:lang w:val="ar_AE" w:bidi="ar_AE"/>
        </w:rPr>
      </w:r>
      <w:r>
        <w:rPr>
          <w:rtl/>
          <w:cs/>
          <w:lang w:val="ar_AE" w:bidi="ar_AE"/>
        </w:rPr>
        <w:t xml:space="preserve">الآيات 10–16 تتعلق بصنع المائدة، انظر </w:t>
      </w:r>
      <w:r>
        <w:rPr>
          <w:rtl/>
          <w:cs/>
          <w:lang w:val="ar_AE" w:bidi="ar_AE"/>
        </w:rPr>
        <w:t>خروج 25:23–29</w:t>
      </w:r>
    </w:p>
    <w:p>
      <w:pPr>
        <w:pStyle w:val="ListBullet"/>
        <w:bidi/>
        <w:spacing w:line="240" w:lineRule="auto"/>
        <w:ind w:left="720"/>
      </w:pPr>
      <w:r>
        <w:rPr>
          <w:rtl/>
          <w:cs/>
          <w:lang w:val="ar_AE" w:bidi="ar_AE"/>
        </w:rPr>
      </w:r>
      <w:r>
        <w:rPr>
          <w:rtl/>
          <w:cs/>
          <w:lang w:val="ar_AE" w:bidi="ar_AE"/>
        </w:rPr>
        <w:t xml:space="preserve">الآيات 17–24 تتعلق بصنع المنارة، راجع </w:t>
      </w:r>
      <w:r>
        <w:rPr>
          <w:rtl/>
          <w:cs/>
          <w:lang w:val="ar_AE" w:bidi="ar_AE"/>
        </w:rPr>
        <w:t>خروج 25:31–39</w:t>
      </w:r>
    </w:p>
    <w:p>
      <w:pPr>
        <w:pStyle w:val="ListBullet"/>
        <w:bidi/>
        <w:spacing w:line="240" w:lineRule="auto"/>
        <w:ind w:left="720"/>
      </w:pPr>
      <w:r>
        <w:rPr>
          <w:rtl/>
          <w:cs/>
          <w:lang w:val="ar_AE" w:bidi="ar_AE"/>
        </w:rPr>
      </w:r>
      <w:r>
        <w:rPr>
          <w:rtl/>
          <w:cs/>
          <w:lang w:val="ar_AE" w:bidi="ar_AE"/>
        </w:rPr>
        <w:t xml:space="preserve">الآيات 25–28 تتعلق بصنع مذبح البخور، انظر </w:t>
      </w:r>
      <w:r>
        <w:rPr>
          <w:rtl/>
          <w:cs/>
          <w:lang w:val="ar_AE" w:bidi="ar_AE"/>
        </w:rPr>
        <w:t>خروج 30:1–5</w:t>
      </w:r>
    </w:p>
    <w:p>
      <w:pPr>
        <w:pStyle w:val="ListBullet"/>
        <w:bidi/>
        <w:spacing w:line="240" w:lineRule="auto"/>
        <w:ind w:left="720"/>
      </w:pPr>
      <w:r>
        <w:rPr>
          <w:rtl/>
          <w:cs/>
          <w:lang w:val="ar_AE" w:bidi="ar_AE"/>
        </w:rPr>
      </w:r>
      <w:r>
        <w:rPr>
          <w:rtl/>
          <w:cs/>
          <w:lang w:val="ar_AE" w:bidi="ar_AE"/>
        </w:rPr>
        <w:t xml:space="preserve">الآية 29 تتعلق بصنع الزيت (دُهن المَسحة) والبخور، انظر </w:t>
      </w:r>
      <w:r>
        <w:rPr>
          <w:rtl/>
          <w:cs/>
          <w:lang w:val="ar_AE" w:bidi="ar_AE"/>
        </w:rPr>
        <w:t>خروج 30:22–38</w:t>
      </w:r>
    </w:p>
    <w:p>
      <w:pPr>
        <w:pStyle w:val="Heading3"/>
        <w:bidi/>
      </w:pPr>
      <w:r>
        <w:rPr>
          <w:rtl/>
          <w:cs/>
          <w:lang w:val="ar_AE" w:bidi="ar_AE"/>
        </w:rPr>
        <w:t>مشكلات محتملة في الترجمة</w:t>
      </w:r>
    </w:p>
    <w:p>
      <w:pPr>
        <w:pStyle w:val="ListBullet"/>
        <w:bidi/>
        <w:spacing w:line="240" w:lineRule="auto"/>
        <w:ind w:left="720"/>
      </w:pPr>
      <w:r>
        <w:rPr>
          <w:rtl/>
          <w:cs/>
          <w:lang w:val="ar_AE" w:bidi="ar_AE"/>
        </w:rPr>
      </w:r>
      <w:r>
        <w:rPr>
          <w:rtl/>
          <w:cs/>
          <w:lang w:val="ar_AE" w:bidi="ar_AE"/>
        </w:rPr>
        <w:t>يستمر هذا الأصحاح في تسجيل بناء المسكن والأشياء المتعلقة به، مع تكرار شبه تام لتعليمات الرب. تأكد من الرجوع إلى عملك السابق لضمان الاتساق.</w:t>
      </w:r>
    </w:p>
    <w:p>
      <w:pPr>
        <w:pStyle w:val="ListBullet"/>
        <w:bidi/>
        <w:spacing w:line="240" w:lineRule="auto"/>
        <w:ind w:left="720"/>
      </w:pPr>
      <w:r>
        <w:rPr>
          <w:rtl/>
          <w:cs/>
          <w:lang w:val="ar_AE" w:bidi="ar_AE"/>
        </w:rPr>
      </w:r>
      <w:r>
        <w:rPr>
          <w:rtl/>
          <w:cs/>
          <w:lang w:val="ar_AE" w:bidi="ar_AE"/>
        </w:rPr>
        <w:t xml:space="preserve">في جميع أنحاء الأصحاح يُستخدم الضمير </w:t>
      </w:r>
      <w:r>
        <w:rPr>
          <w:b/>
          <w:rtl/>
          <w:cs/>
          <w:lang w:val="ar_AE" w:bidi="ar_AE"/>
        </w:rPr>
        <w:t>هو</w:t>
      </w:r>
      <w:r>
        <w:rPr>
          <w:rtl/>
          <w:cs/>
          <w:lang w:val="ar_AE" w:bidi="ar_AE"/>
        </w:rPr>
        <w:t xml:space="preserve">. وهذا اسم عام يشير إلى أي فرد من فريق الصُناع المهرة. يمكنك أيضًا تغييره إلى "هم" إذا كان ذلك سيكون أكثر وضوحًا في لغتك. (انظر: </w:t>
      </w:r>
      <w:r>
        <w:rPr>
          <w:rtl/>
          <w:cs/>
          <w:lang w:val="ar_AE" w:bidi="ar_AE"/>
        </w:rPr>
        <w:t xml:space="preserve">العبارات الاسمية العامة </w:t>
      </w:r>
      <w:r>
        <w:rPr>
          <w:rtl/>
          <w:cs/>
          <w:lang w:val="ar_AE" w:bidi="ar_AE"/>
        </w:rPr>
        <w:t>و</w:t>
      </w:r>
      <w:r>
        <w:rPr>
          <w:rtl/>
          <w:cs/>
          <w:lang w:val="ar_AE" w:bidi="ar_AE"/>
        </w:rPr>
        <w:t>صيغة المتكلم والمخاطب والغائب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مطابقة لـ </w:t>
      </w:r>
      <w:r>
        <w:rPr>
          <w:rtl/>
          <w:cs/>
          <w:lang w:val="ar_AE" w:bidi="ar_AE"/>
        </w:rPr>
        <w:t>خروج 25:10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25:11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3–5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الآيات تكاد تكون متطابقة مع </w:t>
      </w:r>
      <w:r>
        <w:rPr>
          <w:rtl/>
          <w:cs/>
          <w:lang w:val="ar_AE" w:bidi="ar_AE"/>
        </w:rPr>
        <w:t>خروج 25:12–14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6–9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الآيات تكاد تكون متطابقة مع </w:t>
      </w:r>
      <w:r>
        <w:rPr>
          <w:rtl/>
          <w:cs/>
          <w:lang w:val="ar_AE" w:bidi="ar_AE"/>
        </w:rPr>
        <w:t>خروج 25:17–20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10–14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مطابقة لـ </w:t>
      </w:r>
      <w:r>
        <w:rPr>
          <w:rtl/>
          <w:cs/>
          <w:lang w:val="ar_AE" w:bidi="ar_AE"/>
        </w:rPr>
        <w:t>خروج 25:23–27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15–16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الآيات تشبه كثيرًا </w:t>
      </w:r>
      <w:r>
        <w:rPr>
          <w:rtl/>
          <w:cs/>
          <w:lang w:val="ar_AE" w:bidi="ar_AE"/>
        </w:rPr>
        <w:t>خروج 25:28–29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17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هذه الآية تكاد تكون مطابقة لـ</w:t>
      </w:r>
      <w:r>
        <w:rPr>
          <w:rtl/>
          <w:cs/>
          <w:lang w:val="ar_AE" w:bidi="ar_AE"/>
        </w:rPr>
        <w:t>خروج 25:31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18–20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الآيات مطابقة لـ </w:t>
      </w:r>
      <w:r>
        <w:rPr>
          <w:rtl/>
          <w:cs/>
          <w:lang w:val="ar_AE" w:bidi="ar_AE"/>
        </w:rPr>
        <w:t>خروج 25:32–34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21–22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الآيات تكاد تكون متطابقة مع </w:t>
      </w:r>
      <w:r>
        <w:rPr>
          <w:rtl/>
          <w:cs/>
          <w:lang w:val="ar_AE" w:bidi="ar_AE"/>
        </w:rPr>
        <w:t>خروج 25:35–36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23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مطابقة لـ </w:t>
      </w:r>
      <w:r>
        <w:rPr>
          <w:rtl/>
          <w:cs/>
          <w:lang w:val="ar_AE" w:bidi="ar_AE"/>
        </w:rPr>
        <w:t>خروج 25: 37–38</w:t>
      </w:r>
      <w:r>
        <w:rPr>
          <w:rtl/>
          <w:cs/>
          <w:lang w:val="ar_AE" w:bidi="ar_AE"/>
        </w:rPr>
        <w:t>، باستثناء جملة الغرض في الآية 37 ("</w:t>
      </w:r>
      <w:r>
        <w:rPr>
          <w:rtl/>
          <w:cs/>
          <w:lang w:val="ar_AE" w:bidi="ar_AE"/>
        </w:rPr>
        <w:t>تُصْعَدُ سُرُجُهَا لِتُضِيءَ إِلَى مُقَابِلِهَا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24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هذه الآية تكاد تكون مطابقة لـ</w:t>
      </w:r>
      <w:r>
        <w:rPr>
          <w:rtl/>
          <w:cs/>
          <w:lang w:val="ar_AE" w:bidi="ar_AE"/>
        </w:rPr>
        <w:t>خروج 25:39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25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30:1–2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26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متطابقة مع </w:t>
      </w:r>
      <w:r>
        <w:rPr>
          <w:rtl/>
          <w:cs/>
          <w:lang w:val="ar_AE" w:bidi="ar_AE"/>
        </w:rPr>
        <w:t>خروج 30:3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27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30:4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28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تقريبًا </w:t>
      </w:r>
      <w:r>
        <w:rPr>
          <w:rtl/>
          <w:cs/>
          <w:lang w:val="ar_AE" w:bidi="ar_AE"/>
        </w:rPr>
        <w:t>خروج 30:5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29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بالنسبة لما يخص </w:t>
      </w:r>
      <w:r>
        <w:rPr>
          <w:b/>
          <w:rtl/>
          <w:cs/>
          <w:lang w:val="ar_AE" w:bidi="ar_AE"/>
        </w:rPr>
        <w:t>دُهْنَ الْمَسْحَةِ</w:t>
      </w:r>
      <w:r>
        <w:rPr>
          <w:rtl/>
          <w:cs/>
          <w:lang w:val="ar_AE" w:bidi="ar_AE"/>
        </w:rPr>
        <w:t xml:space="preserve">، انظر </w:t>
      </w:r>
      <w:r>
        <w:rPr>
          <w:rtl/>
          <w:cs/>
          <w:lang w:val="ar_AE" w:bidi="ar_AE"/>
        </w:rPr>
        <w:t>خروج 30:25</w:t>
      </w:r>
      <w:r>
        <w:rPr>
          <w:rtl/>
          <w:cs/>
          <w:lang w:val="ar_AE" w:bidi="ar_AE"/>
        </w:rPr>
        <w:t xml:space="preserve">، وبالنسبة لما يخص </w:t>
      </w:r>
      <w:r>
        <w:rPr>
          <w:b/>
          <w:rtl/>
          <w:cs/>
          <w:lang w:val="ar_AE" w:bidi="ar_AE"/>
        </w:rPr>
        <w:t xml:space="preserve">الْبَخُورَ </w:t>
      </w:r>
      <w:r>
        <w:rPr>
          <w:rtl/>
          <w:cs/>
          <w:lang w:val="ar_AE" w:bidi="ar_AE"/>
        </w:rPr>
        <w:t xml:space="preserve">انظر </w:t>
      </w:r>
      <w:r>
        <w:rPr>
          <w:rtl/>
          <w:cs/>
          <w:lang w:val="ar_AE" w:bidi="ar_AE"/>
        </w:rPr>
        <w:t>25:6</w:t>
      </w:r>
      <w:r>
        <w:rPr>
          <w:rtl/>
          <w:cs/>
          <w:lang w:val="ar_AE" w:bidi="ar_AE"/>
        </w:rPr>
        <w:t xml:space="preserve"> و</w:t>
      </w:r>
      <w:r>
        <w:rPr>
          <w:rtl/>
          <w:cs/>
          <w:lang w:val="ar_AE" w:bidi="ar_AE"/>
        </w:rPr>
        <w:t>30:35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38</w:t>
      </w:r>
      <w:r>
        <w:rPr>
          <w:rtl/>
          <w:cs/>
          <w:lang w:val="ar_AE" w:bidi="ar_AE"/>
        </w:rPr>
      </w:r>
    </w:p>
    <w:p>
      <w:pPr>
        <w:pStyle w:val="ListBullet"/>
        <w:bidi/>
        <w:spacing w:line="240" w:lineRule="auto"/>
        <w:ind w:left="720"/>
      </w:pPr>
      <w:r>
        <w:rPr>
          <w:rtl/>
          <w:cs/>
          <w:lang w:val="ar_AE" w:bidi="ar_AE"/>
        </w:rPr>
      </w:r>
      <w:r>
        <w:rPr>
          <w:rtl/>
          <w:cs/>
          <w:lang w:val="ar_AE" w:bidi="ar_AE"/>
        </w:rPr>
        <w:t xml:space="preserve">يستمر هذا الأصحاح في تسجيل بناء المسكن والأشياء المتعلقة به بتكرار شبه تام لتعليمات الرب. تأكد من الرجوع إلى عملك السابق لضمان الاتساق. تتبع الآيات 1–20 من هذا الأصحاح </w:t>
      </w:r>
      <w:r>
        <w:rPr>
          <w:rtl/>
          <w:cs/>
          <w:lang w:val="ar_AE" w:bidi="ar_AE"/>
        </w:rPr>
        <w:t>خروج 27:1–19</w:t>
      </w:r>
      <w:r>
        <w:rPr>
          <w:rtl/>
          <w:cs/>
          <w:lang w:val="ar_AE" w:bidi="ar_AE"/>
        </w:rPr>
        <w:t xml:space="preserve"> تقريبًا آية بآية.</w:t>
      </w:r>
    </w:p>
    <w:p>
      <w:pPr>
        <w:pStyle w:val="ListBullet"/>
        <w:bidi/>
        <w:spacing w:line="240" w:lineRule="auto"/>
        <w:ind w:left="720"/>
      </w:pPr>
      <w:r>
        <w:rPr>
          <w:rtl/>
          <w:cs/>
          <w:lang w:val="ar_AE" w:bidi="ar_AE"/>
        </w:rPr>
      </w:r>
      <w:r>
        <w:rPr>
          <w:rtl/>
          <w:cs/>
          <w:lang w:val="ar_AE" w:bidi="ar_AE"/>
        </w:rPr>
        <w:t xml:space="preserve">في جميع أنحاء الأصحاح يُستخدم الضمير </w:t>
      </w:r>
      <w:r>
        <w:rPr>
          <w:b/>
          <w:rtl/>
          <w:cs/>
          <w:lang w:val="ar_AE" w:bidi="ar_AE"/>
        </w:rPr>
        <w:t>هو</w:t>
      </w:r>
      <w:r>
        <w:rPr>
          <w:rtl/>
          <w:cs/>
          <w:lang w:val="ar_AE" w:bidi="ar_AE"/>
        </w:rPr>
        <w:t xml:space="preserve">. وهذا اسم عام يشير إلى أي فرد من فريق الصُناع المهرة. يمكنك أيضًا تغييرها إلى "هم" إذا كان ذلك سيكون أكثر وضوحًا في لغتك. (انظر: </w:t>
      </w:r>
      <w:r>
        <w:rPr>
          <w:rtl/>
          <w:cs/>
          <w:lang w:val="ar_AE" w:bidi="ar_AE"/>
        </w:rPr>
        <w:t xml:space="preserve">العبارات الاسمية العامة </w:t>
      </w:r>
      <w:r>
        <w:rPr>
          <w:rtl/>
          <w:cs/>
          <w:lang w:val="ar_AE" w:bidi="ar_AE"/>
        </w:rPr>
        <w:t>و</w:t>
      </w:r>
      <w:r>
        <w:rPr>
          <w:rtl/>
          <w:cs/>
          <w:lang w:val="ar_AE" w:bidi="ar_AE"/>
        </w:rPr>
        <w:t>صيغة المتكلم والمخاطب والغائب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27:1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مطابقة لـ </w:t>
      </w:r>
      <w:r>
        <w:rPr>
          <w:rtl/>
          <w:cs/>
          <w:lang w:val="ar_AE" w:bidi="ar_AE"/>
        </w:rPr>
        <w:t>خروج 27:2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27:3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27:4</w:t>
      </w:r>
      <w:r>
        <w:rPr>
          <w:rtl/>
          <w:cs/>
          <w:lang w:val="ar_AE" w:bidi="ar_AE"/>
        </w:rPr>
        <w:t xml:space="preserve"> و</w:t>
      </w:r>
      <w:r>
        <w:rPr>
          <w:rtl/>
          <w:cs/>
          <w:lang w:val="ar_AE" w:bidi="ar_AE"/>
        </w:rPr>
        <w:t>خروج 27:5</w:t>
      </w:r>
      <w:r>
        <w:rPr>
          <w:rtl/>
          <w:cs/>
          <w:lang w:val="ar_AE" w:bidi="ar_AE"/>
        </w:rPr>
        <w:t>. وقد تم إعادة ترتيب جزء من 27:4 ليصبح في 38:5.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النصف الثاني من </w:t>
      </w:r>
      <w:r>
        <w:rPr>
          <w:rtl/>
          <w:cs/>
          <w:lang w:val="ar_AE" w:bidi="ar_AE"/>
        </w:rPr>
        <w:t>خروج 27:4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27:6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27:7</w:t>
      </w:r>
      <w:r>
        <w:rPr>
          <w:rtl/>
          <w:cs/>
          <w:lang w:val="ar_AE" w:bidi="ar_AE"/>
        </w:rPr>
        <w:t xml:space="preserve"> والجزء الأول من </w:t>
      </w:r>
      <w:r>
        <w:rPr>
          <w:rtl/>
          <w:cs/>
          <w:lang w:val="ar_AE" w:bidi="ar_AE"/>
        </w:rPr>
        <w:t>27:8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8 (#1)</w:t>
      </w:r>
      <w:r>
        <w:rPr>
          <w:rtl/>
          <w:cs/>
          <w:lang w:val="ar_AE" w:bidi="ar_AE"/>
        </w:rPr>
      </w:r>
    </w:p>
    <w:p>
      <w:pPr>
        <w:bidi/>
      </w:pPr>
      <w:r>
        <w:rPr>
          <w:rtl/>
          <w:cs/>
          <w:lang w:val="ar_AE" w:bidi="ar_AE"/>
        </w:rPr>
      </w:r>
      <w:r>
        <w:rPr>
          <w:rtl/>
          <w:cs/>
          <w:lang w:val="ar_AE" w:bidi="ar_AE"/>
        </w:rPr>
        <w:t>וַ⁠יַּ֗עַשׂ אֵ֚ת הַ⁠כִּיּ֣וֹר נְחֹ֔שֶׁת וְ⁠אֵ֖ת כַּנּ֣⁠וֹ נְחֹ֑שֶׁת</w:t>
      </w:r>
    </w:p>
    <w:p>
      <w:pPr>
        <w:bidi/>
      </w:pPr>
      <w:r>
        <w:rPr>
          <w:rtl/>
          <w:cs/>
          <w:lang w:val="ar_AE" w:bidi="ar_AE"/>
        </w:rPr>
      </w:r>
      <w:r>
        <w:rPr>
          <w:b/>
          <w:rtl/>
          <w:cs/>
          <w:lang w:val="ar_AE" w:bidi="ar_AE"/>
        </w:rPr>
        <w:t>"وَصَنَعَ الْمِرْحَضَةَ مِنْ نُحَاسٍ وَقَاعِدَتَهَا مِنْ نُحَاسٍ"</w:t>
      </w:r>
    </w:p>
    <w:p>
      <w:pPr>
        <w:bidi/>
      </w:pPr>
      <w:r>
        <w:rPr>
          <w:rtl/>
          <w:cs/>
          <w:lang w:val="ar_AE" w:bidi="ar_AE"/>
        </w:rPr>
      </w:r>
      <w:r>
        <w:rPr>
          <w:rtl/>
          <w:cs/>
          <w:lang w:val="ar_AE" w:bidi="ar_AE"/>
        </w:rPr>
        <w:t xml:space="preserve">هذا الجزء مشابه تقريبًا لـ </w:t>
      </w:r>
      <w:r>
        <w:rPr>
          <w:rtl/>
          <w:cs/>
          <w:lang w:val="ar_AE" w:bidi="ar_AE"/>
        </w:rPr>
        <w:t>خروج 30:18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8 (#2)</w:t>
      </w:r>
      <w:r>
        <w:rPr>
          <w:rtl/>
          <w:cs/>
          <w:lang w:val="ar_AE" w:bidi="ar_AE"/>
        </w:rPr>
      </w:r>
    </w:p>
    <w:p>
      <w:pPr>
        <w:bidi/>
      </w:pPr>
      <w:r>
        <w:rPr>
          <w:rtl/>
          <w:cs/>
          <w:lang w:val="ar_AE" w:bidi="ar_AE"/>
        </w:rPr>
      </w:r>
      <w:r>
        <w:rPr>
          <w:rtl/>
          <w:cs/>
          <w:lang w:val="ar_AE" w:bidi="ar_AE"/>
        </w:rPr>
        <w:t>בְּ⁠מַרְאֹת֙</w:t>
      </w:r>
    </w:p>
    <w:p>
      <w:pPr>
        <w:bidi/>
      </w:pPr>
      <w:r>
        <w:rPr>
          <w:rtl/>
          <w:cs/>
          <w:lang w:val="ar_AE" w:bidi="ar_AE"/>
        </w:rPr>
      </w:r>
      <w:r>
        <w:rPr>
          <w:b/>
          <w:rtl/>
          <w:cs/>
          <w:lang w:val="ar_AE" w:bidi="ar_AE"/>
        </w:rPr>
        <w:t>"مِنْ مَرَائِي"</w:t>
      </w:r>
    </w:p>
    <w:p>
      <w:pPr>
        <w:bidi/>
      </w:pPr>
      <w:r>
        <w:rPr>
          <w:rtl/>
          <w:cs/>
          <w:lang w:val="ar_AE" w:bidi="ar_AE"/>
        </w:rPr>
      </w:r>
      <w:r>
        <w:rPr>
          <w:rtl/>
          <w:cs/>
          <w:lang w:val="ar_AE" w:bidi="ar_AE"/>
        </w:rPr>
        <w:t xml:space="preserve">جاء </w:t>
      </w:r>
      <w:r>
        <w:rPr>
          <w:b/>
          <w:rtl/>
          <w:cs/>
          <w:lang w:val="ar_AE" w:bidi="ar_AE"/>
        </w:rPr>
        <w:t xml:space="preserve">النحاس </w:t>
      </w:r>
      <w:r>
        <w:rPr>
          <w:rtl/>
          <w:cs/>
          <w:lang w:val="ar_AE" w:bidi="ar_AE"/>
        </w:rPr>
        <w:t xml:space="preserve">من </w:t>
      </w:r>
      <w:r>
        <w:rPr>
          <w:b/>
          <w:rtl/>
          <w:cs/>
          <w:lang w:val="ar_AE" w:bidi="ar_AE"/>
        </w:rPr>
        <w:t>المرايا.</w:t>
      </w:r>
      <w:r>
        <w:rPr>
          <w:rtl/>
          <w:cs/>
          <w:lang w:val="ar_AE" w:bidi="ar_AE"/>
        </w:rPr>
        <w:t xml:space="preserve"> إذا كان ذلك مفيدًا لقرائك، فيمكنك التعبير عن ذلك بشكل صريح. ترجمة بديلة: "من المرايا النحاسية"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مشابهة لـ </w:t>
      </w:r>
      <w:r>
        <w:rPr>
          <w:rtl/>
          <w:cs/>
          <w:lang w:val="ar_AE" w:bidi="ar_AE"/>
        </w:rPr>
        <w:t>خروج 27:9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10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متطابقة مع </w:t>
      </w:r>
      <w:r>
        <w:rPr>
          <w:rtl/>
          <w:cs/>
          <w:lang w:val="ar_AE" w:bidi="ar_AE"/>
        </w:rPr>
        <w:t>خروج 27:10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11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27:11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11 (#2)</w:t>
      </w:r>
      <w:r>
        <w:rPr>
          <w:rtl/>
          <w:cs/>
          <w:lang w:val="ar_AE" w:bidi="ar_AE"/>
        </w:rPr>
      </w:r>
    </w:p>
    <w:p>
      <w:pPr>
        <w:bidi/>
      </w:pPr>
      <w:r>
        <w:rPr>
          <w:rtl/>
          <w:cs/>
          <w:lang w:val="ar_AE" w:bidi="ar_AE"/>
        </w:rPr>
      </w:r>
      <w:r>
        <w:rPr>
          <w:rtl/>
          <w:cs/>
          <w:lang w:val="ar_AE" w:bidi="ar_AE"/>
        </w:rPr>
        <w:t>מֵאָ֣ה בָֽ⁠אַמָּ֔ה</w:t>
      </w:r>
    </w:p>
    <w:p>
      <w:pPr>
        <w:bidi/>
      </w:pPr>
      <w:r>
        <w:rPr>
          <w:rtl/>
          <w:cs/>
          <w:lang w:val="ar_AE" w:bidi="ar_AE"/>
        </w:rPr>
      </w:r>
      <w:r>
        <w:rPr>
          <w:b/>
          <w:rtl/>
          <w:cs/>
          <w:lang w:val="ar_AE" w:bidi="ar_AE"/>
        </w:rPr>
        <w:t>"مِئَةُ ذِرَاعٍ"</w:t>
      </w:r>
    </w:p>
    <w:p>
      <w:pPr>
        <w:bidi/>
      </w:pPr>
      <w:r>
        <w:rPr>
          <w:rtl/>
          <w:cs/>
          <w:lang w:val="ar_AE" w:bidi="ar_AE"/>
        </w:rPr>
      </w:r>
      <w:r>
        <w:rPr>
          <w:rtl/>
          <w:cs/>
          <w:lang w:val="ar_AE" w:bidi="ar_AE"/>
        </w:rPr>
        <w:t>هنا، تم حذف الكلمات "أستار" و"طولًا". إذا كان ذلك مفيدًا في لغتك، فيمكنك إضافة هذه الكلمات من السياق. ترجمة بديلة: "كانت أستار 100 ذراع طولًا"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12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27:12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13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مطابقة لـ </w:t>
      </w:r>
      <w:r>
        <w:rPr>
          <w:rtl/>
          <w:cs/>
          <w:lang w:val="ar_AE" w:bidi="ar_AE"/>
        </w:rPr>
        <w:t>خروج 27:13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14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مطابقة لـ </w:t>
      </w:r>
      <w:r>
        <w:rPr>
          <w:rtl/>
          <w:cs/>
          <w:lang w:val="ar_AE" w:bidi="ar_AE"/>
        </w:rPr>
        <w:t>خروج 27:14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15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27:15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17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العديد من هذه الكلمات في </w:t>
      </w:r>
      <w:r>
        <w:rPr>
          <w:rtl/>
          <w:cs/>
          <w:lang w:val="ar_AE" w:bidi="ar_AE"/>
        </w:rPr>
        <w:t>خروج 27:17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18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العديد من هذه الكلمات في </w:t>
      </w:r>
      <w:r>
        <w:rPr>
          <w:rtl/>
          <w:cs/>
          <w:lang w:val="ar_AE" w:bidi="ar_AE"/>
        </w:rPr>
        <w:t>خروج 27:16–18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18 (#2)</w:t>
      </w:r>
      <w:r>
        <w:rPr>
          <w:rtl/>
          <w:cs/>
          <w:lang w:val="ar_AE" w:bidi="ar_AE"/>
        </w:rPr>
      </w:r>
    </w:p>
    <w:p>
      <w:pPr>
        <w:bidi/>
      </w:pPr>
      <w:r>
        <w:rPr>
          <w:rtl/>
          <w:cs/>
          <w:lang w:val="ar_AE" w:bidi="ar_AE"/>
        </w:rPr>
      </w:r>
      <w:r>
        <w:rPr>
          <w:rtl/>
          <w:cs/>
          <w:lang w:val="ar_AE" w:bidi="ar_AE"/>
        </w:rPr>
        <w:t>וְ⁠עֶשְׂרִ֤ים &amp; חָמֵ֣שׁ</w:t>
      </w:r>
    </w:p>
    <w:p>
      <w:pPr>
        <w:bidi/>
      </w:pPr>
      <w:r>
        <w:rPr>
          <w:rtl/>
          <w:cs/>
          <w:lang w:val="ar_AE" w:bidi="ar_AE"/>
        </w:rPr>
      </w:r>
      <w:r>
        <w:rPr>
          <w:b/>
          <w:rtl/>
          <w:cs/>
          <w:lang w:val="ar_AE" w:bidi="ar_AE"/>
        </w:rPr>
        <w:t>"و"</w:t>
      </w:r>
      <w:r>
        <w:rPr>
          <w:rtl/>
          <w:cs/>
          <w:lang w:val="ar_AE" w:bidi="ar_AE"/>
        </w:rPr>
        <w:t xml:space="preserve"> - </w:t>
      </w:r>
      <w:r>
        <w:rPr>
          <w:b/>
          <w:rtl/>
          <w:cs/>
          <w:lang w:val="ar_AE" w:bidi="ar_AE"/>
        </w:rPr>
        <w:t>"طُولُهُ عِشْرُونَ ذِرَاعًا"</w:t>
      </w:r>
      <w:r>
        <w:rPr>
          <w:rtl/>
          <w:cs/>
          <w:lang w:val="ar_AE" w:bidi="ar_AE"/>
        </w:rPr>
        <w:t xml:space="preserve"> - </w:t>
      </w:r>
      <w:r>
        <w:rPr>
          <w:b/>
          <w:rtl/>
          <w:cs/>
          <w:lang w:val="ar_AE" w:bidi="ar_AE"/>
        </w:rPr>
        <w:t>"وَارْتِفَاعُهُ بِالْعَرْضِ خَمْسُ أَذْرُعٍ"</w:t>
      </w:r>
    </w:p>
    <w:p>
      <w:pPr>
        <w:bidi/>
      </w:pPr>
      <w:r>
        <w:rPr>
          <w:rtl/>
          <w:cs/>
          <w:lang w:val="ar_AE" w:bidi="ar_AE"/>
        </w:rPr>
      </w:r>
      <w:r>
        <w:rPr>
          <w:rtl/>
          <w:cs/>
          <w:lang w:val="ar_AE" w:bidi="ar_AE"/>
        </w:rPr>
        <w:t>إذا كان ذلك مفيدًا لقرائك، فيمكنك التعبير عن ذلك باستخدام القياسات الحديثة، إما في النَّص أو في حاشية. حيث يساوي الذراع تقريبًا 46 سم. و</w:t>
      </w:r>
      <w:r>
        <w:rPr>
          <w:rtl/>
          <w:cs/>
          <w:lang w:val="ar_AE" w:bidi="ar_AE"/>
        </w:rPr>
        <w:t>للمرجعية، فإن القياسات الأكثر دقة لهذه الآية حسب النظام المتري هي</w:t>
      </w:r>
      <w:r>
        <w:rPr>
          <w:rtl/>
          <w:cs/>
          <w:lang w:val="ar_AE" w:bidi="ar_AE"/>
        </w:rPr>
        <w:t>: 9.2 م ... 2.3 م</w:t>
      </w:r>
    </w:p>
    <w:p>
      <w:pPr>
        <w:bidi/>
      </w:pPr>
      <w:r>
        <w:rPr>
          <w:rtl/>
          <w:cs/>
          <w:lang w:val="ar_AE" w:bidi="ar_AE"/>
        </w:rPr>
      </w:r>
      <w:r>
        <w:rPr>
          <w:rtl/>
          <w:cs/>
          <w:lang w:val="ar_AE" w:bidi="ar_AE"/>
        </w:rPr>
        <w:t xml:space="preserve">انظر: </w:t>
      </w:r>
      <w:r>
        <w:rPr>
          <w:rtl/>
          <w:cs/>
          <w:lang w:val="ar_AE" w:bidi="ar_AE"/>
        </w:rPr>
        <w:t>المسافة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18 (#3)</w:t>
      </w:r>
      <w:r>
        <w:rPr>
          <w:rtl/>
          <w:cs/>
          <w:lang w:val="ar_AE" w:bidi="ar_AE"/>
        </w:rPr>
      </w:r>
    </w:p>
    <w:p>
      <w:pPr>
        <w:bidi/>
      </w:pPr>
      <w:r>
        <w:rPr>
          <w:rtl/>
          <w:cs/>
          <w:lang w:val="ar_AE" w:bidi="ar_AE"/>
        </w:rPr>
      </w:r>
      <w:r>
        <w:rPr>
          <w:rtl/>
          <w:cs/>
          <w:lang w:val="ar_AE" w:bidi="ar_AE"/>
        </w:rPr>
        <w:t>וְ⁠קוֹמָ֤ה בְ⁠רֹ֨חַב֙ חָמֵ֣שׁ אַמּ֔וֹת</w:t>
      </w:r>
    </w:p>
    <w:p>
      <w:pPr>
        <w:bidi/>
      </w:pPr>
      <w:r>
        <w:rPr>
          <w:rtl/>
          <w:cs/>
          <w:lang w:val="ar_AE" w:bidi="ar_AE"/>
        </w:rPr>
      </w:r>
      <w:r>
        <w:rPr>
          <w:b/>
          <w:rtl/>
          <w:cs/>
          <w:lang w:val="ar_AE" w:bidi="ar_AE"/>
        </w:rPr>
        <w:t>"وَارْتِفَاعُهُ بِالْعَرْضِ خَمْسُ أَذْرُعٍ"</w:t>
      </w:r>
    </w:p>
    <w:p>
      <w:pPr>
        <w:bidi/>
      </w:pPr>
      <w:r>
        <w:rPr>
          <w:rtl/>
          <w:cs/>
          <w:lang w:val="ar_AE" w:bidi="ar_AE"/>
        </w:rPr>
      </w:r>
      <w:r>
        <w:rPr>
          <w:rtl/>
          <w:cs/>
          <w:lang w:val="ar_AE" w:bidi="ar_AE"/>
        </w:rPr>
        <w:t xml:space="preserve">هذا ربما يشير إلى الأبعاد العامة (20 ذراعًا طولًا و5 أذرع عرضًا) ولكنه يوضح أن </w:t>
      </w:r>
      <w:r>
        <w:rPr>
          <w:b/>
          <w:rtl/>
          <w:cs/>
          <w:lang w:val="ar_AE" w:bidi="ar_AE"/>
        </w:rPr>
        <w:t>العرض</w:t>
      </w:r>
      <w:r>
        <w:rPr>
          <w:rtl/>
          <w:cs/>
          <w:lang w:val="ar_AE" w:bidi="ar_AE"/>
        </w:rPr>
        <w:t xml:space="preserve"> سيصبح </w:t>
      </w:r>
      <w:r>
        <w:rPr>
          <w:b/>
          <w:rtl/>
          <w:cs/>
          <w:lang w:val="ar_AE" w:bidi="ar_AE"/>
        </w:rPr>
        <w:t>الارتفاع</w:t>
      </w:r>
      <w:r>
        <w:rPr>
          <w:rtl/>
          <w:cs/>
          <w:lang w:val="ar_AE" w:bidi="ar_AE"/>
        </w:rPr>
        <w:t xml:space="preserve"> للستارة عندما يقوم عاملي الشغل أو اللاويون بإعداد المسكن. ترجمة بديلة: "والعرض، الذي يتوافق مع الارتفاع عند التعليق، كان خمسة أذرع"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19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العديد من هذه الكلمات في </w:t>
      </w:r>
      <w:r>
        <w:rPr>
          <w:rtl/>
          <w:cs/>
          <w:lang w:val="ar_AE" w:bidi="ar_AE"/>
        </w:rPr>
        <w:t>خروج 27:17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النصف الثاني من </w:t>
      </w:r>
      <w:r>
        <w:rPr>
          <w:rtl/>
          <w:cs/>
          <w:lang w:val="ar_AE" w:bidi="ar_AE"/>
        </w:rPr>
        <w:t>خروج 27:19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21 (#1)</w:t>
      </w:r>
      <w:r>
        <w:rPr>
          <w:rtl/>
          <w:cs/>
          <w:lang w:val="ar_AE" w:bidi="ar_AE"/>
        </w:rPr>
      </w:r>
    </w:p>
    <w:p>
      <w:pPr>
        <w:bidi/>
      </w:pPr>
      <w:r>
        <w:rPr>
          <w:rtl/>
          <w:cs/>
          <w:lang w:val="ar_AE" w:bidi="ar_AE"/>
        </w:rPr>
      </w:r>
      <w:r>
        <w:rPr>
          <w:rtl/>
          <w:cs/>
          <w:lang w:val="ar_AE" w:bidi="ar_AE"/>
        </w:rPr>
        <w:t>אֲשֶׁ֥ר פֻּקַּ֖ד</w:t>
      </w:r>
    </w:p>
    <w:p>
      <w:pPr>
        <w:bidi/>
      </w:pPr>
      <w:r>
        <w:rPr>
          <w:rtl/>
          <w:cs/>
          <w:lang w:val="ar_AE" w:bidi="ar_AE"/>
        </w:rPr>
      </w:r>
      <w:r>
        <w:rPr>
          <w:b/>
          <w:rtl/>
          <w:cs/>
          <w:lang w:val="ar_AE" w:bidi="ar_AE"/>
        </w:rPr>
        <w:t>"الَّذِي حُسِبَ"</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"التي حسبها اللاويون"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21 (#2)</w:t>
      </w:r>
      <w:r>
        <w:rPr>
          <w:rtl/>
          <w:cs/>
          <w:lang w:val="ar_AE" w:bidi="ar_AE"/>
        </w:rPr>
      </w:r>
    </w:p>
    <w:p>
      <w:pPr>
        <w:bidi/>
      </w:pPr>
      <w:r>
        <w:rPr>
          <w:rtl/>
          <w:cs/>
          <w:lang w:val="ar_AE" w:bidi="ar_AE"/>
        </w:rPr>
      </w:r>
      <w:r>
        <w:rPr>
          <w:rtl/>
          <w:cs/>
          <w:lang w:val="ar_AE" w:bidi="ar_AE"/>
        </w:rPr>
        <w:t>עַל־פִּ֣י מֹשֶׁ֑ה</w:t>
      </w:r>
    </w:p>
    <w:p>
      <w:pPr>
        <w:bidi/>
      </w:pPr>
      <w:r>
        <w:rPr>
          <w:rtl/>
          <w:cs/>
          <w:lang w:val="ar_AE" w:bidi="ar_AE"/>
        </w:rPr>
      </w:r>
      <w:r>
        <w:rPr>
          <w:b/>
          <w:rtl/>
          <w:cs/>
          <w:lang w:val="ar_AE" w:bidi="ar_AE"/>
        </w:rPr>
        <w:t>"بِمُوجَبِ أَمْرِ مُوسَى"</w:t>
      </w:r>
    </w:p>
    <w:p>
      <w:pPr>
        <w:bidi/>
      </w:pPr>
      <w:r>
        <w:rPr>
          <w:rtl/>
          <w:cs/>
          <w:lang w:val="ar_AE" w:bidi="ar_AE"/>
        </w:rPr>
      </w:r>
      <w:r>
        <w:rPr>
          <w:rtl/>
          <w:cs/>
          <w:lang w:val="ar_AE" w:bidi="ar_AE"/>
        </w:rPr>
        <w:t>هذا تعبير اصطلاحي يشير إلى أن موسى طلب منهم إعداد هذه السجلات. إذا كان ذلك مفيدًا في لغتك، فيمكنك استخدام تعبير اصطلاحي مشابه أو استخدام لغة واضحة. ترجمة بديلة: "حسب تعليمات موسى"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21 (#3)</w:t>
      </w:r>
      <w:r>
        <w:rPr>
          <w:rtl/>
          <w:cs/>
          <w:lang w:val="ar_AE" w:bidi="ar_AE"/>
        </w:rPr>
      </w:r>
    </w:p>
    <w:p>
      <w:pPr>
        <w:bidi/>
      </w:pPr>
      <w:r>
        <w:rPr>
          <w:rtl/>
          <w:cs/>
          <w:lang w:val="ar_AE" w:bidi="ar_AE"/>
        </w:rPr>
      </w:r>
      <w:r>
        <w:rPr>
          <w:rtl/>
          <w:cs/>
          <w:lang w:val="ar_AE" w:bidi="ar_AE"/>
        </w:rPr>
        <w:t>בְּ⁠יַד֙ אִֽיתָמָ֔ר בֶּֽן־אַהֲרֹ֖ן הַ⁠כֹּהֵֽן</w:t>
      </w:r>
    </w:p>
    <w:p>
      <w:pPr>
        <w:bidi/>
      </w:pPr>
      <w:r>
        <w:rPr>
          <w:rtl/>
          <w:cs/>
          <w:lang w:val="ar_AE" w:bidi="ar_AE"/>
        </w:rPr>
      </w:r>
      <w:r>
        <w:rPr>
          <w:b/>
          <w:rtl/>
          <w:cs/>
          <w:lang w:val="ar_AE" w:bidi="ar_AE"/>
        </w:rPr>
        <w:t>"عَلَى يَدِ إِيثَامَارَ بْنِ هَارُونَ الْكَاهِنِ"</w:t>
      </w:r>
    </w:p>
    <w:p>
      <w:pPr>
        <w:bidi/>
      </w:pPr>
      <w:r>
        <w:rPr>
          <w:rtl/>
          <w:cs/>
          <w:lang w:val="ar_AE" w:bidi="ar_AE"/>
        </w:rPr>
      </w:r>
      <w:r>
        <w:rPr>
          <w:rtl/>
          <w:cs/>
          <w:lang w:val="ar_AE" w:bidi="ar_AE"/>
        </w:rPr>
        <w:t xml:space="preserve">هنا، كلمة </w:t>
      </w:r>
      <w:r>
        <w:rPr>
          <w:b/>
          <w:rtl/>
          <w:cs/>
          <w:lang w:val="ar_AE" w:bidi="ar_AE"/>
        </w:rPr>
        <w:t>يد</w:t>
      </w:r>
      <w:r>
        <w:rPr>
          <w:rtl/>
          <w:cs/>
          <w:lang w:val="ar_AE" w:bidi="ar_AE"/>
        </w:rPr>
        <w:t xml:space="preserve"> يمكن أن تعني: (1) أن إيثامار كان مسؤولًا عن المجموعة التي سجلت هذه السجلات (2) أن إيثامار كان هو الكاتب الذي كتب هذه السجلات فعليًا. ترجمة بديلة: "تحت إشراف إيثامار ابن هارون الكاهن" أو "كتبها إيثامار ابن هارون الكاهن"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21 (#4)</w:t>
      </w:r>
      <w:r>
        <w:rPr>
          <w:rtl/>
          <w:cs/>
          <w:lang w:val="ar_AE" w:bidi="ar_AE"/>
        </w:rPr>
      </w:r>
    </w:p>
    <w:p>
      <w:pPr>
        <w:bidi/>
      </w:pPr>
      <w:r>
        <w:rPr>
          <w:rtl/>
          <w:cs/>
          <w:lang w:val="ar_AE" w:bidi="ar_AE"/>
        </w:rPr>
      </w:r>
      <w:r>
        <w:rPr>
          <w:rtl/>
          <w:cs/>
          <w:lang w:val="ar_AE" w:bidi="ar_AE"/>
        </w:rPr>
        <w:t>אִֽיתָמָ֔ר</w:t>
      </w:r>
    </w:p>
    <w:p>
      <w:pPr>
        <w:bidi/>
      </w:pPr>
      <w:r>
        <w:rPr>
          <w:rtl/>
          <w:cs/>
          <w:lang w:val="ar_AE" w:bidi="ar_AE"/>
        </w:rPr>
      </w:r>
      <w:r>
        <w:rPr>
          <w:b/>
          <w:rtl/>
          <w:cs/>
          <w:lang w:val="ar_AE" w:bidi="ar_AE"/>
        </w:rPr>
        <w:t>"إيثامار"</w:t>
      </w:r>
    </w:p>
    <w:p>
      <w:pPr>
        <w:bidi/>
      </w:pPr>
      <w:r>
        <w:rPr>
          <w:rtl/>
          <w:cs/>
          <w:lang w:val="ar_AE" w:bidi="ar_AE"/>
        </w:rPr>
      </w:r>
      <w:r>
        <w:rPr>
          <w:b/>
          <w:rtl/>
          <w:cs/>
          <w:lang w:val="ar_AE" w:bidi="ar_AE"/>
        </w:rPr>
        <w:t>إيثامار</w:t>
      </w:r>
      <w:r>
        <w:rPr>
          <w:rtl/>
          <w:cs/>
          <w:lang w:val="ar_AE" w:bidi="ar_AE"/>
        </w:rPr>
        <w:t xml:space="preserve"> هو اسم رجل. انظر كيف ترجمت هذا الاسم في </w:t>
      </w:r>
      <w:r>
        <w:rPr>
          <w:rtl/>
          <w:cs/>
          <w:lang w:val="ar_AE" w:bidi="ar_AE"/>
        </w:rPr>
        <w:t>خروج 6:23</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22 (#1)</w:t>
      </w:r>
      <w:r>
        <w:rPr>
          <w:rtl/>
          <w:cs/>
          <w:lang w:val="ar_AE" w:bidi="ar_AE"/>
        </w:rPr>
      </w:r>
    </w:p>
    <w:p>
      <w:pPr>
        <w:bidi/>
      </w:pPr>
      <w:r>
        <w:rPr>
          <w:rtl/>
          <w:cs/>
          <w:lang w:val="ar_AE" w:bidi="ar_AE"/>
        </w:rPr>
      </w:r>
      <w:r>
        <w:rPr>
          <w:rtl/>
          <w:cs/>
          <w:lang w:val="ar_AE" w:bidi="ar_AE"/>
        </w:rPr>
        <w:t>וּ⁠בְצַלְאֵ֛ל בֶּן־אוּרִ֥י בֶן־ח֖וּר</w:t>
      </w:r>
    </w:p>
    <w:p>
      <w:pPr>
        <w:bidi/>
      </w:pPr>
      <w:r>
        <w:rPr>
          <w:rtl/>
          <w:cs/>
          <w:lang w:val="ar_AE" w:bidi="ar_AE"/>
        </w:rPr>
      </w:r>
      <w:r>
        <w:rPr>
          <w:b/>
          <w:rtl/>
          <w:cs/>
          <w:lang w:val="ar_AE" w:bidi="ar_AE"/>
        </w:rPr>
        <w:t>"وَبَصَلْئِيلُ بْنُ أُورِي بْنِ حُورَ"</w:t>
      </w:r>
    </w:p>
    <w:p>
      <w:pPr>
        <w:bidi/>
      </w:pPr>
      <w:r>
        <w:rPr>
          <w:rtl/>
          <w:cs/>
          <w:lang w:val="ar_AE" w:bidi="ar_AE"/>
        </w:rPr>
      </w:r>
      <w:r>
        <w:rPr>
          <w:b/>
          <w:rtl/>
          <w:cs/>
          <w:lang w:val="ar_AE" w:bidi="ar_AE"/>
        </w:rPr>
        <w:t>بصلئيل</w:t>
      </w:r>
      <w:r>
        <w:rPr>
          <w:rtl/>
          <w:cs/>
          <w:lang w:val="ar_AE" w:bidi="ar_AE"/>
        </w:rPr>
        <w:t xml:space="preserve"> و</w:t>
      </w:r>
      <w:r>
        <w:rPr>
          <w:b/>
          <w:rtl/>
          <w:cs/>
          <w:lang w:val="ar_AE" w:bidi="ar_AE"/>
        </w:rPr>
        <w:t>أوري</w:t>
      </w:r>
      <w:r>
        <w:rPr>
          <w:rtl/>
          <w:cs/>
          <w:lang w:val="ar_AE" w:bidi="ar_AE"/>
        </w:rPr>
        <w:t xml:space="preserve"> و</w:t>
      </w:r>
      <w:r>
        <w:rPr>
          <w:b/>
          <w:rtl/>
          <w:cs/>
          <w:lang w:val="ar_AE" w:bidi="ar_AE"/>
        </w:rPr>
        <w:t>حور</w:t>
      </w:r>
      <w:r>
        <w:rPr>
          <w:rtl/>
          <w:cs/>
          <w:lang w:val="ar_AE" w:bidi="ar_AE"/>
        </w:rPr>
        <w:t xml:space="preserve"> هي أسماء رجال. انظر كيف ترجمت هذه الأسماء في </w:t>
      </w:r>
      <w:r>
        <w:rPr>
          <w:rtl/>
          <w:cs/>
          <w:lang w:val="ar_AE" w:bidi="ar_AE"/>
        </w:rPr>
        <w:t>خروج 31:2</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22 (#2)</w:t>
      </w:r>
      <w:r>
        <w:rPr>
          <w:rtl/>
          <w:cs/>
          <w:lang w:val="ar_AE" w:bidi="ar_AE"/>
        </w:rPr>
      </w:r>
    </w:p>
    <w:p>
      <w:pPr>
        <w:bidi/>
      </w:pPr>
      <w:r>
        <w:rPr>
          <w:rtl/>
          <w:cs/>
          <w:lang w:val="ar_AE" w:bidi="ar_AE"/>
        </w:rPr>
      </w:r>
      <w:r>
        <w:rPr>
          <w:rtl/>
          <w:cs/>
          <w:lang w:val="ar_AE" w:bidi="ar_AE"/>
        </w:rPr>
        <w:t>אֶת־מֹשֶֽׁה</w:t>
      </w:r>
    </w:p>
    <w:p>
      <w:pPr>
        <w:bidi/>
      </w:pPr>
      <w:r>
        <w:rPr>
          <w:rtl/>
          <w:cs/>
          <w:lang w:val="ar_AE" w:bidi="ar_AE"/>
        </w:rPr>
      </w:r>
      <w:r>
        <w:rPr>
          <w:b/>
          <w:rtl/>
          <w:cs/>
          <w:lang w:val="ar_AE" w:bidi="ar_AE"/>
        </w:rPr>
        <w:t>"موسى"</w:t>
      </w:r>
    </w:p>
    <w:p>
      <w:pPr>
        <w:bidi/>
      </w:pPr>
      <w:r>
        <w:rPr>
          <w:rtl/>
          <w:cs/>
          <w:lang w:val="ar_AE" w:bidi="ar_AE"/>
        </w:rPr>
      </w:r>
      <w:r>
        <w:rPr>
          <w:rtl/>
          <w:cs/>
          <w:lang w:val="ar_AE" w:bidi="ar_AE"/>
        </w:rPr>
        <w:t>تترك هذه الجملة بعض الكلمات التي قد تحتاجها الجملة في العديد من اللغات لتكون كاملة. إذا كان ذلك مفيدًا في لغتك، فيمكنك إضافة هذه الكلمات. ترجمة بديلة: "موسى أن يعمله"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23 (#1)</w:t>
      </w:r>
      <w:r>
        <w:rPr>
          <w:rtl/>
          <w:cs/>
          <w:lang w:val="ar_AE" w:bidi="ar_AE"/>
        </w:rPr>
      </w:r>
    </w:p>
    <w:p>
      <w:pPr>
        <w:bidi/>
      </w:pPr>
      <w:r>
        <w:rPr>
          <w:rtl/>
          <w:cs/>
          <w:lang w:val="ar_AE" w:bidi="ar_AE"/>
        </w:rPr>
      </w:r>
      <w:r>
        <w:rPr>
          <w:rtl/>
          <w:cs/>
          <w:lang w:val="ar_AE" w:bidi="ar_AE"/>
        </w:rPr>
        <w:t>אָהֳלִיאָ֞ב בֶּן־אֲחִיסָמָ֛ךְ</w:t>
      </w:r>
    </w:p>
    <w:p>
      <w:pPr>
        <w:bidi/>
      </w:pPr>
      <w:r>
        <w:rPr>
          <w:rtl/>
          <w:cs/>
          <w:lang w:val="ar_AE" w:bidi="ar_AE"/>
        </w:rPr>
      </w:r>
      <w:r>
        <w:rPr>
          <w:b/>
          <w:rtl/>
          <w:cs/>
          <w:lang w:val="ar_AE" w:bidi="ar_AE"/>
        </w:rPr>
        <w:t>"أُهُولِيآبُ بْنُ أَخِيسَامَاكَ"</w:t>
      </w:r>
    </w:p>
    <w:p>
      <w:pPr>
        <w:bidi/>
      </w:pPr>
      <w:r>
        <w:rPr>
          <w:rtl/>
          <w:cs/>
          <w:lang w:val="ar_AE" w:bidi="ar_AE"/>
        </w:rPr>
      </w:r>
      <w:r>
        <w:rPr>
          <w:b/>
          <w:rtl/>
          <w:cs/>
          <w:lang w:val="ar_AE" w:bidi="ar_AE"/>
        </w:rPr>
        <w:t xml:space="preserve">أُهُولِيآب وأَخِيسَامَاك </w:t>
      </w:r>
      <w:r>
        <w:rPr>
          <w:rtl/>
          <w:cs/>
          <w:lang w:val="ar_AE" w:bidi="ar_AE"/>
        </w:rPr>
        <w:t xml:space="preserve">هما أسماء رجال. انظر كيف ترجمت هذه الأسماء في </w:t>
      </w:r>
      <w:r>
        <w:rPr>
          <w:rtl/>
          <w:cs/>
          <w:lang w:val="ar_AE" w:bidi="ar_AE"/>
        </w:rPr>
        <w:t>خروج 31:6</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23 (#2)</w:t>
      </w:r>
      <w:r>
        <w:rPr>
          <w:rtl/>
          <w:cs/>
          <w:lang w:val="ar_AE" w:bidi="ar_AE"/>
        </w:rPr>
      </w:r>
    </w:p>
    <w:p>
      <w:pPr>
        <w:bidi/>
      </w:pPr>
      <w:r>
        <w:rPr>
          <w:rtl/>
          <w:cs/>
          <w:lang w:val="ar_AE" w:bidi="ar_AE"/>
        </w:rPr>
      </w:r>
      <w:r>
        <w:rPr>
          <w:rtl/>
          <w:cs/>
          <w:lang w:val="ar_AE" w:bidi="ar_AE"/>
        </w:rPr>
        <w:t>חָרָ֣שׁ וְ⁠חֹשֵׁ֑ב וְ⁠רֹקֵ֗ם בַּ⁠תְּכֵ֨לֶת֙ וּ⁠בָֽ⁠אַרְגָּמָ֔ן וּ⁠בְ⁠תוֹלַ֥עַת הַ⁠שָּׁנִ֖י וּ⁠בַ⁠שֵּֽׁשׁ</w:t>
      </w:r>
    </w:p>
    <w:p>
      <w:pPr>
        <w:bidi/>
      </w:pPr>
      <w:r>
        <w:rPr>
          <w:rtl/>
          <w:cs/>
          <w:lang w:val="ar_AE" w:bidi="ar_AE"/>
        </w:rPr>
      </w:r>
      <w:r>
        <w:rPr>
          <w:b/>
          <w:rtl/>
          <w:cs/>
          <w:lang w:val="ar_AE" w:bidi="ar_AE"/>
        </w:rPr>
        <w:t>"نَقَّاشٌ وَمُوَشٍّ وَطَرَّازٌ بِالأَسْمَانْجُونِيِّ وَالأُرْجُوَانِ وَالْقِرْمِزِ وَالْبُوصِ"</w:t>
      </w:r>
    </w:p>
    <w:p>
      <w:pPr>
        <w:bidi/>
      </w:pPr>
      <w:r>
        <w:rPr>
          <w:rtl/>
          <w:cs/>
          <w:lang w:val="ar_AE" w:bidi="ar_AE"/>
        </w:rPr>
      </w:r>
      <w:r>
        <w:rPr>
          <w:rtl/>
          <w:cs/>
          <w:lang w:val="ar_AE" w:bidi="ar_AE"/>
        </w:rPr>
        <w:t xml:space="preserve">هذا مشابه جدًا لجزء من </w:t>
      </w:r>
      <w:r>
        <w:rPr>
          <w:rtl/>
          <w:cs/>
          <w:lang w:val="ar_AE" w:bidi="ar_AE"/>
        </w:rPr>
        <w:t>خروج 35:35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24 (#1)</w:t>
      </w:r>
      <w:r>
        <w:rPr>
          <w:rtl/>
          <w:cs/>
          <w:lang w:val="ar_AE" w:bidi="ar_AE"/>
        </w:rPr>
      </w:r>
    </w:p>
    <w:p>
      <w:pPr>
        <w:bidi/>
      </w:pPr>
      <w:r>
        <w:rPr>
          <w:rtl/>
          <w:cs/>
          <w:lang w:val="ar_AE" w:bidi="ar_AE"/>
        </w:rPr>
      </w:r>
      <w:r>
        <w:rPr>
          <w:rtl/>
          <w:cs/>
          <w:lang w:val="ar_AE" w:bidi="ar_AE"/>
        </w:rPr>
        <w:t>כָּל־הַ⁠זָּהָ֗ב הֶֽ⁠עָשׂוּי֙</w:t>
      </w:r>
    </w:p>
    <w:p>
      <w:pPr>
        <w:bidi/>
      </w:pPr>
      <w:r>
        <w:rPr>
          <w:rtl/>
          <w:cs/>
          <w:lang w:val="ar_AE" w:bidi="ar_AE"/>
        </w:rPr>
      </w:r>
      <w:r>
        <w:rPr>
          <w:b/>
          <w:rtl/>
          <w:cs/>
          <w:lang w:val="ar_AE" w:bidi="ar_AE"/>
        </w:rPr>
        <w:t>"كُلُّ الذَّهَبِ الْمَصْنُوعِ"</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ترجمة بديلة: "كل الذهب الذي استعمله الصُنَّاع"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24 (#2)</w:t>
      </w:r>
      <w:r>
        <w:rPr>
          <w:rtl/>
          <w:cs/>
          <w:lang w:val="ar_AE" w:bidi="ar_AE"/>
        </w:rPr>
      </w:r>
    </w:p>
    <w:p>
      <w:pPr>
        <w:bidi/>
      </w:pPr>
      <w:r>
        <w:rPr>
          <w:rtl/>
          <w:cs/>
          <w:lang w:val="ar_AE" w:bidi="ar_AE"/>
        </w:rPr>
      </w:r>
      <w:r>
        <w:rPr>
          <w:rtl/>
          <w:cs/>
          <w:lang w:val="ar_AE" w:bidi="ar_AE"/>
        </w:rPr>
        <w:t>תֵּ֤שַׁע וְ⁠עֶשְׂרִים֙ כִּכָּ֔ר וּ⁠שְׁבַ֨ע מֵא֧וֹת וּ⁠שְׁלֹשִׁ֛ים שֶׁ֖קֶל בְּ⁠שֶׁ֥קֶל הַ⁠קֹּֽדֶשׁ</w:t>
      </w:r>
    </w:p>
    <w:p>
      <w:pPr>
        <w:bidi/>
      </w:pPr>
      <w:r>
        <w:rPr>
          <w:rtl/>
          <w:cs/>
          <w:lang w:val="ar_AE" w:bidi="ar_AE"/>
        </w:rPr>
      </w:r>
      <w:r>
        <w:rPr>
          <w:b/>
          <w:rtl/>
          <w:cs/>
          <w:lang w:val="ar_AE" w:bidi="ar_AE"/>
        </w:rPr>
        <w:t>"تِسْعٌ وَعِشْرُونَ وَزْنَةً وَسَبْعُ مِئَةِ شَاقِل وَثَلاَثُونَ شَاقِلًا بِشَاقِلِ الْمَقْدِسِ"</w:t>
      </w:r>
    </w:p>
    <w:p>
      <w:pPr>
        <w:bidi/>
      </w:pPr>
      <w:r>
        <w:rPr>
          <w:rtl/>
          <w:cs/>
          <w:lang w:val="ar_AE" w:bidi="ar_AE"/>
        </w:rPr>
      </w:r>
      <w:r>
        <w:rPr>
          <w:rtl/>
          <w:cs/>
          <w:lang w:val="ar_AE" w:bidi="ar_AE"/>
        </w:rPr>
        <w:t xml:space="preserve">تزن الوزنة حوالي 34 كيلوجرامًا، ويزن الشاقل حوالي 11 جرامًا. وكان هناك على ما يبدو أنواع مختلفة من الشواقل بأوزان مختلفة في ذلك الوقت؛ لذا تم تحديد أي منها يجب استخدامه في عبارة </w:t>
      </w:r>
      <w:r>
        <w:rPr>
          <w:b/>
          <w:rtl/>
          <w:cs/>
          <w:lang w:val="ar_AE" w:bidi="ar_AE"/>
        </w:rPr>
        <w:t>بِشَاقِلِ الْمَقْدِسِ</w:t>
      </w:r>
      <w:r>
        <w:rPr>
          <w:rtl/>
          <w:cs/>
          <w:lang w:val="ar_AE" w:bidi="ar_AE"/>
        </w:rPr>
        <w:t xml:space="preserve">. انظر كيف ترجمت هذا في </w:t>
      </w:r>
      <w:r>
        <w:rPr>
          <w:rtl/>
          <w:cs/>
          <w:lang w:val="ar_AE" w:bidi="ar_AE"/>
        </w:rPr>
        <w:t>خروج 30:13</w:t>
      </w:r>
      <w:r>
        <w:rPr>
          <w:rtl/>
          <w:cs/>
          <w:lang w:val="ar_AE" w:bidi="ar_AE"/>
        </w:rPr>
        <w:t>. إذا كان ذلك سيساعد قراءك، فيمكنك التعبير عن ذلك بمقاييس حديثة، إما في النَّص أو في حاشية.</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25 (#1)</w:t>
      </w:r>
      <w:r>
        <w:rPr>
          <w:rtl/>
          <w:cs/>
          <w:lang w:val="ar_AE" w:bidi="ar_AE"/>
        </w:rPr>
      </w:r>
    </w:p>
    <w:p>
      <w:pPr>
        <w:bidi/>
      </w:pPr>
      <w:r>
        <w:rPr>
          <w:rtl/>
          <w:cs/>
          <w:lang w:val="ar_AE" w:bidi="ar_AE"/>
        </w:rPr>
      </w:r>
      <w:r>
        <w:rPr>
          <w:rtl/>
          <w:cs/>
          <w:lang w:val="ar_AE" w:bidi="ar_AE"/>
        </w:rPr>
        <w:t>מְאַ֣ת כִּכָּ֑ר וְ⁠אֶלֶף֩ וּ⁠שְׁבַ֨ע מֵא֜וֹת וַ⁠חֲמִשָּׁ֧ה וְ⁠שִׁבְעִ֛ים שֶׁ֖קֶל בְּ⁠שֶׁ֥קֶל הַ⁠קֹּֽדֶשׁ</w:t>
      </w:r>
    </w:p>
    <w:p>
      <w:pPr>
        <w:bidi/>
      </w:pPr>
      <w:r>
        <w:rPr>
          <w:rtl/>
          <w:cs/>
          <w:lang w:val="ar_AE" w:bidi="ar_AE"/>
        </w:rPr>
      </w:r>
      <w:r>
        <w:rPr>
          <w:b/>
          <w:rtl/>
          <w:cs/>
          <w:lang w:val="ar_AE" w:bidi="ar_AE"/>
        </w:rPr>
        <w:t>"مِئَةُ وَزْنَةٍ وَأَلْفٌ وَسَبْعُ مِئَةِ شَاقِل وَخَمْسَةٌ وَسَبْعُونَ شَاقِلًا بِشَاقِلِ الْمَقْدِسِ"</w:t>
      </w:r>
    </w:p>
    <w:p>
      <w:pPr>
        <w:bidi/>
      </w:pPr>
      <w:r>
        <w:rPr>
          <w:rtl/>
          <w:cs/>
          <w:lang w:val="ar_AE" w:bidi="ar_AE"/>
        </w:rPr>
      </w:r>
      <w:r>
        <w:rPr>
          <w:rtl/>
          <w:cs/>
          <w:lang w:val="ar_AE" w:bidi="ar_AE"/>
        </w:rPr>
        <w:t xml:space="preserve">تزن الوزنة حوالي 34 كيلوغرامًا، ويزن الشاقل حوالي 11 جرامًا. وقد كان هناك على ما يبدو أنواع مختلفة من الشواقل بأوزان مختلفة في ذلك الوقت؛ لذا تم تحديد أي منها يجب استخدامه في عبارة </w:t>
      </w:r>
      <w:r>
        <w:rPr>
          <w:b/>
          <w:rtl/>
          <w:cs/>
          <w:lang w:val="ar_AE" w:bidi="ar_AE"/>
        </w:rPr>
        <w:t>بِشَاقِلِ الْمَقْدِسِ</w:t>
      </w:r>
      <w:r>
        <w:rPr>
          <w:rtl/>
          <w:cs/>
          <w:lang w:val="ar_AE" w:bidi="ar_AE"/>
        </w:rPr>
        <w:t xml:space="preserve">. انظر </w:t>
      </w:r>
      <w:r>
        <w:rPr>
          <w:rtl/>
          <w:cs/>
          <w:lang w:val="ar_AE" w:bidi="ar_AE"/>
        </w:rPr>
        <w:t>38:24</w:t>
      </w:r>
      <w:r>
        <w:rPr>
          <w:rtl/>
          <w:cs/>
          <w:lang w:val="ar_AE" w:bidi="ar_AE"/>
        </w:rPr>
        <w:t>. إذا كان ذلك سيفيد قراءك، فيمكنك التعبير عن ذلك بمقاييس حديثة، إما في النَّص أو في حاشية.</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العديد من نفس هذه الأشياء في </w:t>
      </w:r>
      <w:r>
        <w:rPr>
          <w:rtl/>
          <w:cs/>
          <w:lang w:val="ar_AE" w:bidi="ar_AE"/>
        </w:rPr>
        <w:t>خروج 30:13–14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26 (#2)</w:t>
      </w:r>
      <w:r>
        <w:rPr>
          <w:rtl/>
          <w:cs/>
          <w:lang w:val="ar_AE" w:bidi="ar_AE"/>
        </w:rPr>
      </w:r>
    </w:p>
    <w:p>
      <w:pPr>
        <w:bidi/>
      </w:pPr>
      <w:r>
        <w:rPr>
          <w:rtl/>
          <w:cs/>
          <w:lang w:val="ar_AE" w:bidi="ar_AE"/>
        </w:rPr>
      </w:r>
      <w:r>
        <w:rPr>
          <w:rtl/>
          <w:cs/>
          <w:lang w:val="ar_AE" w:bidi="ar_AE"/>
        </w:rPr>
        <w:t>בֶּ֚קַע לַ⁠גֻּלְגֹּ֔לֶת מַחֲצִ֥ית הַ⁠שֶּׁ֖קֶל בְּ⁠שֶׁ֣קֶל הַ⁠קֹּ֑דֶשׁ</w:t>
      </w:r>
    </w:p>
    <w:p>
      <w:pPr>
        <w:bidi/>
      </w:pPr>
      <w:r>
        <w:rPr>
          <w:rtl/>
          <w:cs/>
          <w:lang w:val="ar_AE" w:bidi="ar_AE"/>
        </w:rPr>
      </w:r>
      <w:r>
        <w:rPr>
          <w:b/>
          <w:rtl/>
          <w:cs/>
          <w:lang w:val="ar_AE" w:bidi="ar_AE"/>
        </w:rPr>
        <w:t>"لِلرَّأْسِ نِصْفٌ، نِصْفُ الشَّاقِلِ"</w:t>
      </w:r>
      <w:r>
        <w:rPr>
          <w:rtl/>
          <w:cs/>
          <w:lang w:val="ar_AE" w:bidi="ar_AE"/>
        </w:rPr>
        <w:t xml:space="preserve"> - </w:t>
      </w:r>
      <w:r>
        <w:rPr>
          <w:b/>
          <w:rtl/>
          <w:cs/>
          <w:lang w:val="ar_AE" w:bidi="ar_AE"/>
        </w:rPr>
        <w:t>"بِشَاقِلِ الْمَقْدِسِ"</w:t>
      </w:r>
    </w:p>
    <w:p>
      <w:pPr>
        <w:bidi/>
      </w:pPr>
      <w:r>
        <w:rPr>
          <w:rtl/>
          <w:cs/>
          <w:lang w:val="ar_AE" w:bidi="ar_AE"/>
        </w:rPr>
      </w:r>
      <w:r>
        <w:rPr>
          <w:rtl/>
          <w:cs/>
          <w:lang w:val="ar_AE" w:bidi="ar_AE"/>
        </w:rPr>
        <w:t xml:space="preserve">المقصود بكلمة </w:t>
      </w:r>
      <w:r>
        <w:rPr>
          <w:b/>
          <w:rtl/>
          <w:cs/>
          <w:lang w:val="ar_AE" w:bidi="ar_AE"/>
        </w:rPr>
        <w:t xml:space="preserve">النصف </w:t>
      </w:r>
      <w:r>
        <w:rPr>
          <w:rtl/>
          <w:cs/>
          <w:lang w:val="ar_AE" w:bidi="ar_AE"/>
        </w:rPr>
        <w:t xml:space="preserve">(البيكا في اللغة الأصلية) هو نصف شاقل. ويزن الشاقل 11 جرامًا. وقد كان هناك على ما يبدو أنواع مختلفة من الشواقل بأوزان مختلفة في ذلك الوقت؛ لذا تم تحديد أي منها يجب استخدامه في عبارة </w:t>
      </w:r>
      <w:r>
        <w:rPr>
          <w:b/>
          <w:rtl/>
          <w:cs/>
          <w:lang w:val="ar_AE" w:bidi="ar_AE"/>
        </w:rPr>
        <w:t>بِشَاقِلِ الْمَقْدِسِ</w:t>
      </w:r>
      <w:r>
        <w:rPr>
          <w:rtl/>
          <w:cs/>
          <w:lang w:val="ar_AE" w:bidi="ar_AE"/>
        </w:rPr>
        <w:t xml:space="preserve">. انظر </w:t>
      </w:r>
      <w:r>
        <w:rPr>
          <w:rtl/>
          <w:cs/>
          <w:lang w:val="ar_AE" w:bidi="ar_AE"/>
        </w:rPr>
        <w:t>38:24</w:t>
      </w:r>
      <w:r>
        <w:rPr>
          <w:rtl/>
          <w:cs/>
          <w:lang w:val="ar_AE" w:bidi="ar_AE"/>
        </w:rPr>
        <w:t>. إذا كان ذلك مفيدًا لقرائك، فيمكنك التعبير عن ذلك باستخدام القياسات الحديثة، إما في النَّص أو في حاشية. ترجمة بديلة: "خمسة جرامات ونصف" أو "5 1/2 جرام"</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26 (#3)</w:t>
      </w:r>
      <w:r>
        <w:rPr>
          <w:rtl/>
          <w:cs/>
          <w:lang w:val="ar_AE" w:bidi="ar_AE"/>
        </w:rPr>
      </w:r>
    </w:p>
    <w:p>
      <w:pPr>
        <w:bidi/>
      </w:pPr>
      <w:r>
        <w:rPr>
          <w:rtl/>
          <w:cs/>
          <w:lang w:val="ar_AE" w:bidi="ar_AE"/>
        </w:rPr>
      </w:r>
      <w:r>
        <w:rPr>
          <w:rtl/>
          <w:cs/>
          <w:lang w:val="ar_AE" w:bidi="ar_AE"/>
        </w:rPr>
        <w:t>מַחֲצִ֥ית הַ⁠שֶּׁ֖קֶל בְּ⁠שֶׁ֣קֶל</w:t>
      </w:r>
    </w:p>
    <w:p>
      <w:pPr>
        <w:bidi/>
      </w:pPr>
      <w:r>
        <w:rPr>
          <w:rtl/>
          <w:cs/>
          <w:lang w:val="ar_AE" w:bidi="ar_AE"/>
        </w:rPr>
      </w:r>
      <w:r>
        <w:rPr>
          <w:b/>
          <w:rtl/>
          <w:cs/>
          <w:lang w:val="ar_AE" w:bidi="ar_AE"/>
        </w:rPr>
        <w:t>"نصف"</w:t>
      </w:r>
      <w:r>
        <w:rPr>
          <w:rtl/>
          <w:cs/>
          <w:lang w:val="ar_AE" w:bidi="ar_AE"/>
        </w:rPr>
        <w:t xml:space="preserve"> - </w:t>
      </w:r>
      <w:r>
        <w:rPr>
          <w:b/>
          <w:rtl/>
          <w:cs/>
          <w:lang w:val="ar_AE" w:bidi="ar_AE"/>
        </w:rPr>
        <w:t>"الشَّاقِلِ"</w:t>
      </w:r>
    </w:p>
    <w:p>
      <w:pPr>
        <w:bidi/>
      </w:pPr>
      <w:r>
        <w:rPr>
          <w:rtl/>
          <w:cs/>
          <w:lang w:val="ar_AE" w:bidi="ar_AE"/>
        </w:rPr>
      </w:r>
      <w:r>
        <w:rPr>
          <w:b/>
          <w:rtl/>
          <w:cs/>
          <w:lang w:val="ar_AE" w:bidi="ar_AE"/>
        </w:rPr>
        <w:t>النصف</w:t>
      </w:r>
      <w:r>
        <w:rPr>
          <w:rtl/>
          <w:cs/>
          <w:lang w:val="ar_AE" w:bidi="ar_AE"/>
        </w:rPr>
        <w:t xml:space="preserve"> يعني جزء واحد من جزأين متساويين.</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26 (#4)</w:t>
      </w:r>
      <w:r>
        <w:rPr>
          <w:rtl/>
          <w:cs/>
          <w:lang w:val="ar_AE" w:bidi="ar_AE"/>
        </w:rPr>
      </w:r>
    </w:p>
    <w:p>
      <w:pPr>
        <w:bidi/>
      </w:pPr>
      <w:r>
        <w:rPr>
          <w:rtl/>
          <w:cs/>
          <w:lang w:val="ar_AE" w:bidi="ar_AE"/>
        </w:rPr>
      </w:r>
      <w:r>
        <w:rPr>
          <w:rtl/>
          <w:cs/>
          <w:lang w:val="ar_AE" w:bidi="ar_AE"/>
        </w:rPr>
        <w:t>לְ⁠כֹ֨ל הָ⁠עֹבֵ֜ר עַל־הַ⁠פְּקֻדִ֗ים מִ⁠בֶּ֨ן עֶשְׂרִ֤ים שָׁנָה֙ וָ⁠מַ֔עְלָ⁠ה לְ⁠שֵׁשׁ־מֵא֥וֹת אֶ֨לֶף֙ וּ⁠שְׁלֹ֣שֶׁת אֲלָפִ֔ים וַ⁠חֲמֵ֥שׁ מֵא֖וֹת וַ⁠חֲמִשִּֽׁים</w:t>
      </w:r>
    </w:p>
    <w:p>
      <w:pPr>
        <w:bidi/>
      </w:pPr>
      <w:r>
        <w:rPr>
          <w:rtl/>
          <w:cs/>
          <w:lang w:val="ar_AE" w:bidi="ar_AE"/>
        </w:rPr>
      </w:r>
      <w:r>
        <w:rPr>
          <w:b/>
          <w:rtl/>
          <w:cs/>
          <w:lang w:val="ar_AE" w:bidi="ar_AE"/>
        </w:rPr>
        <w:t>"ال"</w:t>
      </w:r>
      <w:r>
        <w:rPr>
          <w:rtl/>
          <w:cs/>
          <w:lang w:val="ar_AE" w:bidi="ar_AE"/>
        </w:rPr>
        <w:t xml:space="preserve"> - </w:t>
      </w:r>
      <w:r>
        <w:rPr>
          <w:b/>
          <w:rtl/>
          <w:cs/>
          <w:lang w:val="ar_AE" w:bidi="ar_AE"/>
        </w:rPr>
        <w:t>"لِكُلِّ مَنِ اجْتَازَ إِلَى الْمَعْدُودِينَ مِنِ ابْنِ عِشْرِينَ سَنَةً فَصَاعِدًا—لِسِتِّ مِئَةِ أَلْفٍ وَثَلاَثَةِ آلاَفٍ وَخَمْسِ مِئَةٍ وَخَمْسِينَ"</w:t>
      </w:r>
    </w:p>
    <w:p>
      <w:pPr>
        <w:bidi/>
      </w:pPr>
      <w:r>
        <w:rPr>
          <w:rtl/>
          <w:cs/>
          <w:lang w:val="ar_AE" w:bidi="ar_AE"/>
        </w:rPr>
      </w:r>
      <w:r>
        <w:rPr>
          <w:rtl/>
          <w:cs/>
          <w:lang w:val="ar_AE" w:bidi="ar_AE"/>
        </w:rPr>
        <w:t xml:space="preserve">هنا يتم حذف بعض الكلمات التي قد تحتاجها الجملة في العديد من اللغات لتكون كاملة. والفكرة أن هذه الفضة "قد تم أخذها" </w:t>
      </w:r>
      <w:r>
        <w:rPr>
          <w:b/>
          <w:rtl/>
          <w:cs/>
          <w:lang w:val="ar_AE" w:bidi="ar_AE"/>
        </w:rPr>
        <w:t>من</w:t>
      </w:r>
      <w:r>
        <w:rPr>
          <w:rtl/>
          <w:cs/>
          <w:lang w:val="ar_AE" w:bidi="ar_AE"/>
        </w:rPr>
        <w:t xml:space="preserve"> هؤلاء "الرجال" وجُمعت. إذا كان ذلك مفيدًا في لغتك، فيمكنك إضافة هذه الكلمات من السياق. ترجمة بديلة: "أُخذت من كل من اجتاز إلى المعدودين من ابن 20 سنة فصاعدًا - أُخذت من 603,550 رجل"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26 (#5)</w:t>
      </w:r>
      <w:r>
        <w:rPr>
          <w:rtl/>
          <w:cs/>
          <w:lang w:val="ar_AE" w:bidi="ar_AE"/>
        </w:rPr>
      </w:r>
    </w:p>
    <w:p>
      <w:pPr>
        <w:bidi/>
      </w:pPr>
      <w:r>
        <w:rPr>
          <w:rtl/>
          <w:cs/>
          <w:lang w:val="ar_AE" w:bidi="ar_AE"/>
        </w:rPr>
      </w:r>
      <w:r>
        <w:rPr>
          <w:rtl/>
          <w:cs/>
          <w:lang w:val="ar_AE" w:bidi="ar_AE"/>
        </w:rPr>
        <w:t>מִ⁠בֶּ֨ן עֶשְׂרִ֤ים שָׁנָה֙</w:t>
      </w:r>
    </w:p>
    <w:p>
      <w:pPr>
        <w:bidi/>
      </w:pPr>
      <w:r>
        <w:rPr>
          <w:rtl/>
          <w:cs/>
          <w:lang w:val="ar_AE" w:bidi="ar_AE"/>
        </w:rPr>
      </w:r>
      <w:r>
        <w:rPr>
          <w:b/>
          <w:rtl/>
          <w:cs/>
          <w:lang w:val="ar_AE" w:bidi="ar_AE"/>
        </w:rPr>
        <w:t>"مِنِ ابْنِ عِشْرِينَ سَنَةً"</w:t>
      </w:r>
    </w:p>
    <w:p>
      <w:pPr>
        <w:bidi/>
      </w:pPr>
      <w:r>
        <w:rPr>
          <w:rtl/>
          <w:cs/>
          <w:lang w:val="ar_AE" w:bidi="ar_AE"/>
        </w:rPr>
      </w:r>
      <w:r>
        <w:rPr>
          <w:rtl/>
          <w:cs/>
          <w:lang w:val="ar_AE" w:bidi="ar_AE"/>
        </w:rPr>
        <w:t>هذا تعبير اصطلاحي يعني 20 عامًا. إذا كان ذلك مفيدًا في لغتك، فيمكنك استخدام تعبير مماثل أو استخدام لغة واضحة. ترجمة بديلة: "من أولئك الذين يبلغون 20 عامًا"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27 (#1)</w:t>
      </w:r>
      <w:r>
        <w:rPr>
          <w:rtl/>
          <w:cs/>
          <w:lang w:val="ar_AE" w:bidi="ar_AE"/>
        </w:rPr>
      </w:r>
    </w:p>
    <w:p>
      <w:pPr>
        <w:bidi/>
      </w:pPr>
      <w:r>
        <w:rPr>
          <w:rtl/>
          <w:cs/>
          <w:lang w:val="ar_AE" w:bidi="ar_AE"/>
        </w:rPr>
      </w:r>
      <w:r>
        <w:rPr>
          <w:rtl/>
          <w:cs/>
          <w:lang w:val="ar_AE" w:bidi="ar_AE"/>
        </w:rPr>
        <w:t>מְאַת֙ כִּכַּ֣ר</w:t>
      </w:r>
    </w:p>
    <w:p>
      <w:pPr>
        <w:bidi/>
      </w:pPr>
      <w:r>
        <w:rPr>
          <w:rtl/>
          <w:cs/>
          <w:lang w:val="ar_AE" w:bidi="ar_AE"/>
        </w:rPr>
      </w:r>
      <w:r>
        <w:rPr>
          <w:b/>
          <w:rtl/>
          <w:cs/>
          <w:lang w:val="ar_AE" w:bidi="ar_AE"/>
        </w:rPr>
        <w:t>"وَكَانَتْ مِئَةُ وَزْنَةٍ"</w:t>
      </w:r>
    </w:p>
    <w:p>
      <w:pPr>
        <w:bidi/>
      </w:pPr>
      <w:r>
        <w:rPr>
          <w:rtl/>
          <w:cs/>
          <w:lang w:val="ar_AE" w:bidi="ar_AE"/>
        </w:rPr>
      </w:r>
      <w:r>
        <w:rPr>
          <w:rtl/>
          <w:cs/>
          <w:lang w:val="ar_AE" w:bidi="ar_AE"/>
        </w:rPr>
        <w:t>كانت الوزنة تساوي 34 كيلوغرامًا تقريبًا. إذا كان ذلك مفيدًا لقرائك، فيمكنك التعبير عن ذلك باستخدام القياسات الحديثة، إما في النَّص أو في حاشية.</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28 (#1)</w:t>
      </w:r>
      <w:r>
        <w:rPr>
          <w:rtl/>
          <w:cs/>
          <w:lang w:val="ar_AE" w:bidi="ar_AE"/>
        </w:rPr>
      </w:r>
    </w:p>
    <w:p>
      <w:pPr>
        <w:bidi/>
      </w:pPr>
      <w:r>
        <w:rPr>
          <w:rtl/>
          <w:cs/>
          <w:lang w:val="ar_AE" w:bidi="ar_AE"/>
        </w:rPr>
      </w:r>
      <w:r>
        <w:rPr>
          <w:rtl/>
          <w:cs/>
          <w:lang w:val="ar_AE" w:bidi="ar_AE"/>
        </w:rPr>
        <w:t>הָ⁠אֶ֜לֶף וּ⁠שְׁבַ֤ע הַ⁠מֵּאוֹת֙ וַ⁠חֲמִשָּׁ֣ה וְ⁠שִׁבְעִ֔ים</w:t>
      </w:r>
    </w:p>
    <w:p>
      <w:pPr>
        <w:bidi/>
      </w:pPr>
      <w:r>
        <w:rPr>
          <w:rtl/>
          <w:cs/>
          <w:lang w:val="ar_AE" w:bidi="ar_AE"/>
        </w:rPr>
      </w:r>
      <w:r>
        <w:rPr>
          <w:b/>
          <w:rtl/>
          <w:cs/>
          <w:lang w:val="ar_AE" w:bidi="ar_AE"/>
        </w:rPr>
        <w:t>"وَالأَلْفُ وَالسَّبْعُ مِئَةِ شَاقِل وَالْخَمْسَةُ وَالسَّبْعُونَ شَاقِلًا"</w:t>
      </w:r>
    </w:p>
    <w:p>
      <w:pPr>
        <w:bidi/>
      </w:pPr>
      <w:r>
        <w:rPr>
          <w:rtl/>
          <w:cs/>
          <w:lang w:val="ar_AE" w:bidi="ar_AE"/>
        </w:rPr>
      </w:r>
      <w:r>
        <w:rPr>
          <w:rtl/>
          <w:cs/>
          <w:lang w:val="ar_AE" w:bidi="ar_AE"/>
        </w:rPr>
        <w:t xml:space="preserve">هنا (حسب الترجمة الإنجليزية) تم حذف الكلمات </w:t>
      </w:r>
      <w:r>
        <w:rPr>
          <w:b/>
          <w:rtl/>
          <w:cs/>
          <w:lang w:val="ar_AE" w:bidi="ar_AE"/>
        </w:rPr>
        <w:t>شاقلًا من الفضة</w:t>
      </w:r>
      <w:r>
        <w:rPr>
          <w:rtl/>
          <w:cs/>
          <w:lang w:val="ar_AE" w:bidi="ar_AE"/>
        </w:rPr>
        <w:t xml:space="preserve"> لأنها مفهومة من </w:t>
      </w:r>
      <w:r>
        <w:rPr>
          <w:rtl/>
          <w:cs/>
          <w:lang w:val="ar_AE" w:bidi="ar_AE"/>
        </w:rPr>
        <w:t>38:25</w:t>
      </w:r>
      <w:r>
        <w:rPr>
          <w:rtl/>
          <w:cs/>
          <w:lang w:val="ar_AE" w:bidi="ar_AE"/>
        </w:rPr>
        <w:t>. إذا كان ذلك مفيدًا في لغتك، فيمكنك إضافة هذه الكلمات من السياق (وهذا ما تم في الترجمة العربية). ترجمة بديلة: "1,775 شاقل من الفضة"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28 (#2)</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بعض هذه في </w:t>
      </w:r>
      <w:r>
        <w:rPr>
          <w:rtl/>
          <w:cs/>
          <w:lang w:val="ar_AE" w:bidi="ar_AE"/>
        </w:rPr>
        <w:t>خروج 27:17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29 (#1)</w:t>
      </w:r>
      <w:r>
        <w:rPr>
          <w:rtl/>
          <w:cs/>
          <w:lang w:val="ar_AE" w:bidi="ar_AE"/>
        </w:rPr>
      </w:r>
    </w:p>
    <w:p>
      <w:pPr>
        <w:bidi/>
      </w:pPr>
      <w:r>
        <w:rPr>
          <w:rtl/>
          <w:cs/>
          <w:lang w:val="ar_AE" w:bidi="ar_AE"/>
        </w:rPr>
      </w:r>
      <w:r>
        <w:rPr>
          <w:rtl/>
          <w:cs/>
          <w:lang w:val="ar_AE" w:bidi="ar_AE"/>
        </w:rPr>
        <w:t>שִׁבְעִ֣ים כִּכָּ֑ר וְ⁠אַלְפַּ֥יִם וְ⁠אַרְבַּע־מֵא֖וֹת שָֽׁקֶל</w:t>
      </w:r>
    </w:p>
    <w:p>
      <w:pPr>
        <w:bidi/>
      </w:pPr>
      <w:r>
        <w:rPr>
          <w:rtl/>
          <w:cs/>
          <w:lang w:val="ar_AE" w:bidi="ar_AE"/>
        </w:rPr>
      </w:r>
      <w:r>
        <w:rPr>
          <w:b/>
          <w:rtl/>
          <w:cs/>
          <w:lang w:val="ar_AE" w:bidi="ar_AE"/>
        </w:rPr>
        <w:t>"سَبْعُونَ وَزْنَةً وَأَلْفَانِ وَأَرْبَعُ مِئَةِ شَاقِل"</w:t>
      </w:r>
    </w:p>
    <w:p>
      <w:pPr>
        <w:bidi/>
      </w:pPr>
      <w:r>
        <w:rPr>
          <w:rtl/>
          <w:cs/>
          <w:lang w:val="ar_AE" w:bidi="ar_AE"/>
        </w:rPr>
      </w:r>
      <w:r>
        <w:rPr>
          <w:rtl/>
          <w:cs/>
          <w:lang w:val="ar_AE" w:bidi="ar_AE"/>
        </w:rPr>
        <w:t>تزن الوزنة حوالي 34 كيلوجرامًا، ويزن الشاقل حوالي 11 جرامًا. إذا كان ذلك سيفيد قراءك، فيمكنك التعبير عن ذلك باستخدام القياسات الحديثة، سواء في النَّص أو في حاشية.</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30 (#1)</w:t>
      </w:r>
      <w:r>
        <w:rPr>
          <w:rtl/>
          <w:cs/>
          <w:lang w:val="ar_AE" w:bidi="ar_AE"/>
        </w:rPr>
      </w:r>
    </w:p>
    <w:p>
      <w:pPr>
        <w:bidi/>
      </w:pPr>
      <w:r>
        <w:rPr>
          <w:rtl/>
          <w:cs/>
          <w:lang w:val="ar_AE" w:bidi="ar_AE"/>
        </w:rPr>
      </w:r>
      <w:r>
        <w:rPr>
          <w:rtl/>
          <w:cs/>
          <w:lang w:val="ar_AE" w:bidi="ar_AE"/>
        </w:rPr>
        <w:t>מִכְבַּ֥ר</w:t>
      </w:r>
    </w:p>
    <w:p>
      <w:pPr>
        <w:bidi/>
      </w:pPr>
      <w:r>
        <w:rPr>
          <w:rtl/>
          <w:cs/>
          <w:lang w:val="ar_AE" w:bidi="ar_AE"/>
        </w:rPr>
      </w:r>
      <w:r>
        <w:rPr>
          <w:b/>
          <w:rtl/>
          <w:cs/>
          <w:lang w:val="ar_AE" w:bidi="ar_AE"/>
        </w:rPr>
        <w:t>"وَشُبَّاكَةَ النُّحَاسِ"</w:t>
      </w:r>
    </w:p>
    <w:p>
      <w:pPr>
        <w:bidi/>
      </w:pPr>
      <w:r>
        <w:rPr>
          <w:rtl/>
          <w:cs/>
          <w:lang w:val="ar_AE" w:bidi="ar_AE"/>
        </w:rPr>
      </w:r>
      <w:r>
        <w:rPr>
          <w:rtl/>
          <w:cs/>
          <w:lang w:val="ar_AE" w:bidi="ar_AE"/>
        </w:rPr>
        <w:t xml:space="preserve">الشُباكة هي إطار من القضبان المتقاطعة لحمل الخشب عند الاحتراق. انظر كيف ترجمت هذا في </w:t>
      </w:r>
      <w:r>
        <w:rPr>
          <w:rtl/>
          <w:cs/>
          <w:lang w:val="ar_AE" w:bidi="ar_AE"/>
        </w:rPr>
        <w:t>خروج 27:4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31 (#1)</w:t>
      </w:r>
      <w:r>
        <w:rPr>
          <w:rtl/>
          <w:cs/>
          <w:lang w:val="ar_AE" w:bidi="ar_AE"/>
        </w:rPr>
      </w:r>
    </w:p>
    <w:p>
      <w:pPr>
        <w:bidi/>
      </w:pPr>
      <w:r>
        <w:rPr>
          <w:rtl/>
          <w:cs/>
          <w:lang w:val="ar_AE" w:bidi="ar_AE"/>
        </w:rPr>
      </w:r>
      <w:r>
        <w:rPr>
          <w:rtl/>
          <w:cs/>
          <w:lang w:val="ar_AE" w:bidi="ar_AE"/>
        </w:rPr>
        <w:t>יִתְדֹ֧ת &amp; יִתְדֹ֥ת</w:t>
      </w:r>
    </w:p>
    <w:p>
      <w:pPr>
        <w:bidi/>
      </w:pPr>
      <w:r>
        <w:rPr>
          <w:rtl/>
          <w:cs/>
          <w:lang w:val="ar_AE" w:bidi="ar_AE"/>
        </w:rPr>
      </w:r>
      <w:r>
        <w:rPr>
          <w:b/>
          <w:rtl/>
          <w:cs/>
          <w:lang w:val="ar_AE" w:bidi="ar_AE"/>
        </w:rPr>
        <w:t>"أَوْتَادِ الْمَسْكَنِ"</w:t>
      </w:r>
      <w:r>
        <w:rPr>
          <w:rtl/>
          <w:cs/>
          <w:lang w:val="ar_AE" w:bidi="ar_AE"/>
        </w:rPr>
        <w:t xml:space="preserve"> - </w:t>
      </w:r>
      <w:r>
        <w:rPr>
          <w:b/>
          <w:rtl/>
          <w:cs/>
          <w:lang w:val="ar_AE" w:bidi="ar_AE"/>
        </w:rPr>
        <w:t>"أَوْتَادِ الدَّارِ"</w:t>
      </w:r>
    </w:p>
    <w:p>
      <w:pPr>
        <w:bidi/>
      </w:pPr>
      <w:r>
        <w:rPr>
          <w:rtl/>
          <w:cs/>
          <w:lang w:val="ar_AE" w:bidi="ar_AE"/>
        </w:rPr>
      </w:r>
      <w:r>
        <w:rPr>
          <w:rtl/>
          <w:cs/>
          <w:lang w:val="ar_AE" w:bidi="ar_AE"/>
        </w:rPr>
        <w:t xml:space="preserve">هذه كانت أوتاد حادة من نحاس وكانت تُستخدم لتثبيت زوايا الخيمة على الأرض. انظر كيف ترجمت هذا في </w:t>
      </w:r>
      <w:r>
        <w:rPr>
          <w:rtl/>
          <w:cs/>
          <w:lang w:val="ar_AE" w:bidi="ar_AE"/>
        </w:rPr>
        <w:t>خروج 27:19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39</w:t>
      </w:r>
      <w:r>
        <w:rPr>
          <w:rtl/>
          <w:cs/>
          <w:lang w:val="ar_AE" w:bidi="ar_AE"/>
        </w:rPr>
      </w:r>
    </w:p>
    <w:p>
      <w:pPr>
        <w:pStyle w:val="ListBullet"/>
        <w:bidi/>
        <w:spacing w:line="240" w:lineRule="auto"/>
        <w:ind w:left="720"/>
      </w:pPr>
      <w:r>
        <w:rPr>
          <w:rtl/>
          <w:cs/>
          <w:lang w:val="ar_AE" w:bidi="ar_AE"/>
        </w:rPr>
      </w:r>
      <w:r>
        <w:rPr>
          <w:rtl/>
          <w:cs/>
          <w:lang w:val="ar_AE" w:bidi="ar_AE"/>
        </w:rPr>
        <w:t xml:space="preserve">يواصل هذا الأصحاح تسجيل بناء الهيكل بتكرار شبه تام لتعليمات الرب. ويتم صنع الثياب المُقَدَّسة المذكورة في الأصحاحات السابقة وفقًا للمواصفات الصحيحة في هذا الأصحاح. (انظر: </w:t>
      </w:r>
      <w:r>
        <w:rPr>
          <w:rtl/>
          <w:cs/>
          <w:lang w:val="ar_AE" w:bidi="ar_AE"/>
        </w:rPr>
        <w:t>قدوس</w:t>
      </w:r>
      <w:r>
        <w:rPr>
          <w:rtl/>
          <w:cs/>
          <w:lang w:val="ar_AE" w:bidi="ar_AE"/>
        </w:rPr>
        <w:t xml:space="preserve">) تيقن من مراجعة عملك السابق للحفاظ على الاتساق. تتبع الآيات 1–31 من هذا الأصحاح </w:t>
      </w:r>
      <w:r>
        <w:rPr>
          <w:rtl/>
          <w:cs/>
          <w:lang w:val="ar_AE" w:bidi="ar_AE"/>
        </w:rPr>
        <w:t>خروج 28:1–37</w:t>
      </w:r>
      <w:r>
        <w:rPr>
          <w:rtl/>
          <w:cs/>
          <w:lang w:val="ar_AE" w:bidi="ar_AE"/>
        </w:rPr>
        <w:t xml:space="preserve"> مع بعض الاختلافات. والآيات 33–41 تتبع </w:t>
      </w:r>
      <w:r>
        <w:rPr>
          <w:rtl/>
          <w:cs/>
          <w:lang w:val="ar_AE" w:bidi="ar_AE"/>
        </w:rPr>
        <w:t>35:10–19</w:t>
      </w:r>
      <w:r>
        <w:rPr>
          <w:rtl/>
          <w:cs/>
          <w:lang w:val="ar_AE" w:bidi="ar_AE"/>
        </w:rPr>
        <w:t>.</w:t>
      </w:r>
    </w:p>
    <w:p>
      <w:pPr>
        <w:pStyle w:val="ListBullet"/>
        <w:bidi/>
        <w:spacing w:line="240" w:lineRule="auto"/>
        <w:ind w:left="720"/>
      </w:pPr>
      <w:r>
        <w:rPr>
          <w:rtl/>
          <w:cs/>
          <w:lang w:val="ar_AE" w:bidi="ar_AE"/>
        </w:rPr>
      </w:r>
      <w:r>
        <w:rPr>
          <w:rtl/>
          <w:cs/>
          <w:lang w:val="ar_AE" w:bidi="ar_AE"/>
        </w:rPr>
        <w:t xml:space="preserve">خلال النص، يُشار إلى الأشخاص الذين يصنعون العناصر بالتبادل في صيغة الضمير </w:t>
      </w:r>
      <w:r>
        <w:rPr>
          <w:b/>
          <w:rtl/>
          <w:cs/>
          <w:lang w:val="ar_AE" w:bidi="ar_AE"/>
        </w:rPr>
        <w:t>هو</w:t>
      </w:r>
      <w:r>
        <w:rPr>
          <w:rtl/>
          <w:cs/>
          <w:lang w:val="ar_AE" w:bidi="ar_AE"/>
        </w:rPr>
        <w:t xml:space="preserve"> أو </w:t>
      </w:r>
      <w:r>
        <w:rPr>
          <w:b/>
          <w:rtl/>
          <w:cs/>
          <w:lang w:val="ar_AE" w:bidi="ar_AE"/>
        </w:rPr>
        <w:t>هم</w:t>
      </w:r>
      <w:r>
        <w:rPr>
          <w:rtl/>
          <w:cs/>
          <w:lang w:val="ar_AE" w:bidi="ar_AE"/>
        </w:rPr>
        <w:t xml:space="preserve">. كلاهما أسماء عامة تشير إلى أي من فريق الصُناع المهرة. يمكنك تغيير جميع الحالات إلى "هم" أو "هو" إذا كان ذلك سيسهل الفهم في لغتك. (انظر: </w:t>
      </w:r>
      <w:r>
        <w:rPr>
          <w:rtl/>
          <w:cs/>
          <w:lang w:val="ar_AE" w:bidi="ar_AE"/>
        </w:rPr>
        <w:t>العبارات الاسمية العامة</w:t>
      </w:r>
      <w:r>
        <w:rPr>
          <w:rtl/>
          <w:cs/>
          <w:lang w:val="ar_AE" w:bidi="ar_AE"/>
        </w:rPr>
        <w:t xml:space="preserve"> و </w:t>
      </w:r>
      <w:r>
        <w:rPr>
          <w:rtl/>
          <w:cs/>
          <w:lang w:val="ar_AE" w:bidi="ar_AE"/>
        </w:rPr>
        <w:t>صيغة المتكلم والمخاطب والغائب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تعليمات مشابهة في </w:t>
      </w:r>
      <w:r>
        <w:rPr>
          <w:rtl/>
          <w:cs/>
          <w:lang w:val="ar_AE" w:bidi="ar_AE"/>
        </w:rPr>
        <w:t>خروج 28:4–5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1 (#2)</w:t>
      </w:r>
      <w:r>
        <w:rPr>
          <w:rtl/>
          <w:cs/>
          <w:lang w:val="ar_AE" w:bidi="ar_AE"/>
        </w:rPr>
      </w:r>
    </w:p>
    <w:p>
      <w:pPr>
        <w:bidi/>
      </w:pPr>
      <w:r>
        <w:rPr>
          <w:rtl/>
          <w:cs/>
          <w:lang w:val="ar_AE" w:bidi="ar_AE"/>
        </w:rPr>
      </w:r>
      <w:r>
        <w:rPr>
          <w:rtl/>
          <w:cs/>
          <w:lang w:val="ar_AE" w:bidi="ar_AE"/>
        </w:rPr>
        <w:t>אֶת־בִּגְדֵ֤י הַ⁠קֹּ֨דֶשׁ֙</w:t>
      </w:r>
    </w:p>
    <w:p>
      <w:pPr>
        <w:bidi/>
      </w:pPr>
      <w:r>
        <w:rPr>
          <w:rtl/>
          <w:cs/>
          <w:lang w:val="ar_AE" w:bidi="ar_AE"/>
        </w:rPr>
      </w:r>
      <w:r>
        <w:rPr>
          <w:b/>
          <w:rtl/>
          <w:cs/>
          <w:lang w:val="ar_AE" w:bidi="ar_AE"/>
        </w:rPr>
        <w:t>"الثِّيَابَ الْمُقَدَّسَةَ"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 xml:space="preserve">القداسة </w:t>
      </w:r>
      <w:r>
        <w:rPr>
          <w:rtl/>
          <w:cs/>
          <w:lang w:val="ar_AE" w:bidi="ar_AE"/>
        </w:rPr>
        <w:t xml:space="preserve">(كما جاء في الترجمة الإنجليزية)، فيمكنك التعبير عن نفس الفكرة بطريقة أخرى. انظر كيف ترجمت هذا في </w:t>
      </w:r>
      <w:r>
        <w:rPr>
          <w:rtl/>
          <w:cs/>
          <w:lang w:val="ar_AE" w:bidi="ar_AE"/>
        </w:rPr>
        <w:t>28:2</w:t>
      </w:r>
      <w:r>
        <w:rPr>
          <w:rtl/>
          <w:cs/>
          <w:lang w:val="ar_AE" w:bidi="ar_AE"/>
        </w:rPr>
        <w:t>. ترجمة بديلة: "الثياب المُقَدَّسة" - كما جاءت في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مطابقة لـ </w:t>
      </w:r>
      <w:r>
        <w:rPr>
          <w:rtl/>
          <w:cs/>
          <w:lang w:val="ar_AE" w:bidi="ar_AE"/>
        </w:rPr>
        <w:t>خروج 28:6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28:7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مطابقة لـ </w:t>
      </w:r>
      <w:r>
        <w:rPr>
          <w:rtl/>
          <w:cs/>
          <w:lang w:val="ar_AE" w:bidi="ar_AE"/>
        </w:rPr>
        <w:t>خروج 28:8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العديد من هذه الكلمات في </w:t>
      </w:r>
      <w:r>
        <w:rPr>
          <w:rtl/>
          <w:cs/>
          <w:lang w:val="ar_AE" w:bidi="ar_AE"/>
        </w:rPr>
        <w:t>خروج 28:9</w:t>
      </w:r>
      <w:r>
        <w:rPr>
          <w:rtl/>
          <w:cs/>
          <w:lang w:val="ar_AE" w:bidi="ar_AE"/>
        </w:rPr>
        <w:t xml:space="preserve"> ولا سيما </w:t>
      </w:r>
      <w:r>
        <w:rPr>
          <w:rtl/>
          <w:cs/>
          <w:lang w:val="ar_AE" w:bidi="ar_AE"/>
        </w:rPr>
        <w:t>خروج 28:11</w:t>
      </w:r>
      <w:r>
        <w:rPr>
          <w:rtl/>
          <w:cs/>
          <w:lang w:val="ar_AE" w:bidi="ar_AE"/>
        </w:rPr>
        <w:t xml:space="preserve">. هنا، كما هناك، فإن </w:t>
      </w:r>
      <w:r>
        <w:rPr>
          <w:b/>
          <w:rtl/>
          <w:cs/>
          <w:lang w:val="ar_AE" w:bidi="ar_AE"/>
        </w:rPr>
        <w:t>حَسَبِ أَسْمَاءِ بَنِي إِسْرَائِيلَ</w:t>
      </w:r>
      <w:r>
        <w:rPr>
          <w:rtl/>
          <w:cs/>
          <w:lang w:val="ar_AE" w:bidi="ar_AE"/>
        </w:rPr>
        <w:t xml:space="preserve"> تعني حرفيًا الأبناء الاثني عشر، من رأوبين إلى بنيامين، وليس الأمة الإسرائيلية.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متطابقة مع النصف الأول من </w:t>
      </w:r>
      <w:r>
        <w:rPr>
          <w:rtl/>
          <w:cs/>
          <w:lang w:val="ar_AE" w:bidi="ar_AE"/>
        </w:rPr>
        <w:t>خروج 28:12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مطابقة لـ </w:t>
      </w:r>
      <w:r>
        <w:rPr>
          <w:rtl/>
          <w:cs/>
          <w:lang w:val="ar_AE" w:bidi="ar_AE"/>
        </w:rPr>
        <w:t>خروج 28:15</w:t>
      </w:r>
      <w:r>
        <w:rPr>
          <w:rtl/>
          <w:cs/>
          <w:lang w:val="ar_AE" w:bidi="ar_AE"/>
        </w:rPr>
        <w:t>؛ لكن قد تم حذف بعض الكلمات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مطابقة لـ </w:t>
      </w:r>
      <w:r>
        <w:rPr>
          <w:rtl/>
          <w:cs/>
          <w:lang w:val="ar_AE" w:bidi="ar_AE"/>
        </w:rPr>
        <w:t>خروج 28:16</w:t>
      </w:r>
      <w:r>
        <w:rPr>
          <w:rtl/>
          <w:cs/>
          <w:lang w:val="ar_AE" w:bidi="ar_AE"/>
        </w:rPr>
        <w:t>؛ لكن قد تمت إضافة أو تكرار بعض الكلمات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10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متطابقة مع </w:t>
      </w:r>
      <w:r>
        <w:rPr>
          <w:rtl/>
          <w:cs/>
          <w:lang w:val="ar_AE" w:bidi="ar_AE"/>
        </w:rPr>
        <w:t>خروج 28:17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11 (#1)</w:t>
      </w:r>
      <w:r>
        <w:rPr>
          <w:rtl/>
          <w:cs/>
          <w:lang w:val="ar_AE" w:bidi="ar_AE"/>
        </w:rPr>
      </w:r>
    </w:p>
    <w:p>
      <w:pPr>
        <w:bidi/>
      </w:pPr>
      <w:r>
        <w:rPr>
          <w:rtl/>
          <w:cs/>
          <w:lang w:val="ar_AE" w:bidi="ar_AE"/>
        </w:rPr>
      </w:r>
      <w:r>
        <w:rPr>
          <w:rtl/>
          <w:cs/>
          <w:lang w:val="ar_AE" w:bidi="ar_AE"/>
        </w:rPr>
        <w:t>נֹ֥פֶךְ סַפִּ֖יר וְ⁠יָהֲלֹֽם</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مطابقة لـ </w:t>
      </w:r>
      <w:r>
        <w:rPr>
          <w:rtl/>
          <w:cs/>
          <w:lang w:val="ar_AE" w:bidi="ar_AE"/>
        </w:rPr>
        <w:t>خروج 28:18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12 (#1)</w:t>
      </w:r>
      <w:r>
        <w:rPr>
          <w:rtl/>
          <w:cs/>
          <w:lang w:val="ar_AE" w:bidi="ar_AE"/>
        </w:rPr>
      </w:r>
    </w:p>
    <w:p>
      <w:pPr>
        <w:bidi/>
      </w:pPr>
      <w:r>
        <w:rPr>
          <w:rtl/>
          <w:cs/>
          <w:lang w:val="ar_AE" w:bidi="ar_AE"/>
        </w:rPr>
      </w:r>
      <w:r>
        <w:rPr>
          <w:rtl/>
          <w:cs/>
          <w:lang w:val="ar_AE" w:bidi="ar_AE"/>
        </w:rPr>
        <w:t>לֶ֥שֶׁם שְׁב֖וֹ וְ⁠אַחְלָֽמָה</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مطابقة لـ </w:t>
      </w:r>
      <w:r>
        <w:rPr>
          <w:rtl/>
          <w:cs/>
          <w:lang w:val="ar_AE" w:bidi="ar_AE"/>
        </w:rPr>
        <w:t>خروج 28:19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13 (#1)</w:t>
      </w:r>
      <w:r>
        <w:rPr>
          <w:rtl/>
          <w:cs/>
          <w:lang w:val="ar_AE" w:bidi="ar_AE"/>
        </w:rPr>
      </w:r>
    </w:p>
    <w:p>
      <w:pPr>
        <w:bidi/>
      </w:pPr>
      <w:r>
        <w:rPr>
          <w:rtl/>
          <w:cs/>
          <w:lang w:val="ar_AE" w:bidi="ar_AE"/>
        </w:rPr>
      </w:r>
      <w:r>
        <w:rPr>
          <w:rtl/>
          <w:cs/>
          <w:lang w:val="ar_AE" w:bidi="ar_AE"/>
        </w:rPr>
        <w:t>תַּרְשִׁ֥ישׁ שֹׁ֖הַם וְ⁠יָשְׁפֵ֑ה</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مطابقة لـ </w:t>
      </w:r>
      <w:r>
        <w:rPr>
          <w:rtl/>
          <w:cs/>
          <w:lang w:val="ar_AE" w:bidi="ar_AE"/>
        </w:rPr>
        <w:t>خروج 28:20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14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متطابقة مع </w:t>
      </w:r>
      <w:r>
        <w:rPr>
          <w:rtl/>
          <w:cs/>
          <w:lang w:val="ar_AE" w:bidi="ar_AE"/>
        </w:rPr>
        <w:t>خروج 28:21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15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مطابقة لـ </w:t>
      </w:r>
      <w:r>
        <w:rPr>
          <w:rtl/>
          <w:cs/>
          <w:lang w:val="ar_AE" w:bidi="ar_AE"/>
        </w:rPr>
        <w:t>خروج 28:22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16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28:23–24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17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متطابقة مع </w:t>
      </w:r>
      <w:r>
        <w:rPr>
          <w:rtl/>
          <w:cs/>
          <w:lang w:val="ar_AE" w:bidi="ar_AE"/>
        </w:rPr>
        <w:t>خروج 28:24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18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مطابقة لـ </w:t>
      </w:r>
      <w:r>
        <w:rPr>
          <w:rtl/>
          <w:cs/>
          <w:lang w:val="ar_AE" w:bidi="ar_AE"/>
        </w:rPr>
        <w:t>خروج 28:25</w:t>
      </w:r>
      <w:r>
        <w:rPr>
          <w:rtl/>
          <w:cs/>
          <w:lang w:val="ar_AE" w:bidi="ar_AE"/>
        </w:rPr>
        <w:t xml:space="preserve"> باستثناء زمن 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19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مطابقة لـ </w:t>
      </w:r>
      <w:r>
        <w:rPr>
          <w:rtl/>
          <w:cs/>
          <w:lang w:val="ar_AE" w:bidi="ar_AE"/>
        </w:rPr>
        <w:t>خروج 28:26</w:t>
      </w:r>
      <w:r>
        <w:rPr>
          <w:rtl/>
          <w:cs/>
          <w:lang w:val="ar_AE" w:bidi="ar_AE"/>
        </w:rPr>
        <w:t xml:space="preserve"> باستثناء زمن 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20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مطابقة لـ </w:t>
      </w:r>
      <w:r>
        <w:rPr>
          <w:rtl/>
          <w:cs/>
          <w:lang w:val="ar_AE" w:bidi="ar_AE"/>
        </w:rPr>
        <w:t>خروج 28:27</w:t>
      </w:r>
      <w:r>
        <w:rPr>
          <w:rtl/>
          <w:cs/>
          <w:lang w:val="ar_AE" w:bidi="ar_AE"/>
        </w:rPr>
        <w:t xml:space="preserve"> باستثناء زمن 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21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متطابقة مع </w:t>
      </w:r>
      <w:r>
        <w:rPr>
          <w:rtl/>
          <w:cs/>
          <w:lang w:val="ar_AE" w:bidi="ar_AE"/>
        </w:rPr>
        <w:t>خروج 28:28</w:t>
      </w:r>
      <w:r>
        <w:rPr>
          <w:rtl/>
          <w:cs/>
          <w:lang w:val="ar_AE" w:bidi="ar_AE"/>
        </w:rPr>
        <w:t xml:space="preserve"> باستثناء الملاحظة أنه تم حسب أمر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22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إلى حد كبير معظم </w:t>
      </w:r>
      <w:r>
        <w:rPr>
          <w:rtl/>
          <w:cs/>
          <w:lang w:val="ar_AE" w:bidi="ar_AE"/>
        </w:rPr>
        <w:t>خروج 28:31–32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23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28:32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24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مشابهة لجزء من </w:t>
      </w:r>
      <w:r>
        <w:rPr>
          <w:rtl/>
          <w:cs/>
          <w:lang w:val="ar_AE" w:bidi="ar_AE"/>
        </w:rPr>
        <w:t>خروج 28:33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25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مشابهة لأجزاء من </w:t>
      </w:r>
      <w:r>
        <w:rPr>
          <w:rtl/>
          <w:cs/>
          <w:lang w:val="ar_AE" w:bidi="ar_AE"/>
        </w:rPr>
        <w:t>خروج 28:33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26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الجزء الأول من هذه الآية يكاد يكون مطابقًا للجزء الأول من </w:t>
      </w:r>
      <w:r>
        <w:rPr>
          <w:rtl/>
          <w:cs/>
          <w:lang w:val="ar_AE" w:bidi="ar_AE"/>
        </w:rPr>
        <w:t>خروج 28:34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27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الآيات 27–29 تعكس </w:t>
      </w:r>
      <w:r>
        <w:rPr>
          <w:rtl/>
          <w:cs/>
          <w:lang w:val="ar_AE" w:bidi="ar_AE"/>
        </w:rPr>
        <w:t>خروج 28:39</w:t>
      </w:r>
      <w:r>
        <w:rPr>
          <w:rtl/>
          <w:cs/>
          <w:lang w:val="ar_AE" w:bidi="ar_AE"/>
        </w:rPr>
        <w:t xml:space="preserve">، </w:t>
      </w:r>
      <w:r>
        <w:rPr>
          <w:rtl/>
          <w:cs/>
          <w:lang w:val="ar_AE" w:bidi="ar_AE"/>
        </w:rPr>
        <w:t>40</w:t>
      </w:r>
      <w:r>
        <w:rPr>
          <w:rtl/>
          <w:cs/>
          <w:lang w:val="ar_AE" w:bidi="ar_AE"/>
        </w:rPr>
        <w:t>، و</w:t>
      </w:r>
      <w:r>
        <w:rPr>
          <w:rtl/>
          <w:cs/>
          <w:lang w:val="ar_AE" w:bidi="ar_AE"/>
        </w:rPr>
        <w:t>42</w:t>
      </w:r>
      <w:r>
        <w:rPr>
          <w:rtl/>
          <w:cs/>
          <w:lang w:val="ar_AE" w:bidi="ar_AE"/>
        </w:rPr>
        <w:t xml:space="preserve"> ولكن بترتيب مختلف.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28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الآيات 27–29 تعكس </w:t>
      </w:r>
      <w:r>
        <w:rPr>
          <w:rtl/>
          <w:cs/>
          <w:lang w:val="ar_AE" w:bidi="ar_AE"/>
        </w:rPr>
        <w:t>خروج 28:39</w:t>
      </w:r>
      <w:r>
        <w:rPr>
          <w:rtl/>
          <w:cs/>
          <w:lang w:val="ar_AE" w:bidi="ar_AE"/>
        </w:rPr>
        <w:t xml:space="preserve">، </w:t>
      </w:r>
      <w:r>
        <w:rPr>
          <w:rtl/>
          <w:cs/>
          <w:lang w:val="ar_AE" w:bidi="ar_AE"/>
        </w:rPr>
        <w:t>40</w:t>
      </w:r>
      <w:r>
        <w:rPr>
          <w:rtl/>
          <w:cs/>
          <w:lang w:val="ar_AE" w:bidi="ar_AE"/>
        </w:rPr>
        <w:t>، و</w:t>
      </w:r>
      <w:r>
        <w:rPr>
          <w:rtl/>
          <w:cs/>
          <w:lang w:val="ar_AE" w:bidi="ar_AE"/>
        </w:rPr>
        <w:t>42</w:t>
      </w:r>
      <w:r>
        <w:rPr>
          <w:rtl/>
          <w:cs/>
          <w:lang w:val="ar_AE" w:bidi="ar_AE"/>
        </w:rPr>
        <w:t xml:space="preserve"> ولكن بترتيب مختلف.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29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الآيات 27–29 تعكس </w:t>
      </w:r>
      <w:r>
        <w:rPr>
          <w:rtl/>
          <w:cs/>
          <w:lang w:val="ar_AE" w:bidi="ar_AE"/>
        </w:rPr>
        <w:t>خروج 28:39</w:t>
      </w:r>
      <w:r>
        <w:rPr>
          <w:rtl/>
          <w:cs/>
          <w:lang w:val="ar_AE" w:bidi="ar_AE"/>
        </w:rPr>
        <w:t xml:space="preserve">، </w:t>
      </w:r>
      <w:r>
        <w:rPr>
          <w:rtl/>
          <w:cs/>
          <w:lang w:val="ar_AE" w:bidi="ar_AE"/>
        </w:rPr>
        <w:t>40</w:t>
      </w:r>
      <w:r>
        <w:rPr>
          <w:rtl/>
          <w:cs/>
          <w:lang w:val="ar_AE" w:bidi="ar_AE"/>
        </w:rPr>
        <w:t>، و</w:t>
      </w:r>
      <w:r>
        <w:rPr>
          <w:rtl/>
          <w:cs/>
          <w:lang w:val="ar_AE" w:bidi="ar_AE"/>
        </w:rPr>
        <w:t>42</w:t>
      </w:r>
      <w:r>
        <w:rPr>
          <w:rtl/>
          <w:cs/>
          <w:lang w:val="ar_AE" w:bidi="ar_AE"/>
        </w:rPr>
        <w:t xml:space="preserve"> ولكن بترتيب مختلف.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30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مطابقة لـ </w:t>
      </w:r>
      <w:r>
        <w:rPr>
          <w:rtl/>
          <w:cs/>
          <w:lang w:val="ar_AE" w:bidi="ar_AE"/>
        </w:rPr>
        <w:t>خروج 28:36</w:t>
      </w:r>
      <w:r>
        <w:rPr>
          <w:rtl/>
          <w:cs/>
          <w:lang w:val="ar_AE" w:bidi="ar_AE"/>
        </w:rPr>
        <w:t xml:space="preserve">. انظر </w:t>
      </w:r>
      <w:r>
        <w:rPr>
          <w:rtl/>
          <w:cs/>
          <w:lang w:val="ar_AE" w:bidi="ar_AE"/>
        </w:rPr>
        <w:t>29:6</w:t>
      </w:r>
      <w:r>
        <w:rPr>
          <w:rtl/>
          <w:cs/>
          <w:lang w:val="ar_AE" w:bidi="ar_AE"/>
        </w:rPr>
        <w:t xml:space="preserve"> للتعبير </w:t>
      </w:r>
      <w:r>
        <w:rPr>
          <w:b/>
          <w:rtl/>
          <w:cs/>
          <w:lang w:val="ar_AE" w:bidi="ar_AE"/>
        </w:rPr>
        <w:t>صَفِيحَةَ الإِكْلِيلِ الْمُقَدَّسِ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31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تشبه كثيرًا </w:t>
      </w:r>
      <w:r>
        <w:rPr>
          <w:rtl/>
          <w:cs/>
          <w:lang w:val="ar_AE" w:bidi="ar_AE"/>
        </w:rPr>
        <w:t>خروج 28:37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32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تُشير هذه الآية إلى نهاية سرد بناء المسكن. وبشكل أدق، يبدو أنها تُشير إلى بداية القسم الختامي. استخدم الشكل المناسب في لغتك للتعبير عن ختام القصة.</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32 (#2)</w:t>
      </w:r>
      <w:r>
        <w:rPr>
          <w:rtl/>
          <w:cs/>
          <w:lang w:val="ar_AE" w:bidi="ar_AE"/>
        </w:rPr>
      </w:r>
    </w:p>
    <w:p>
      <w:pPr>
        <w:bidi/>
      </w:pPr>
      <w:r>
        <w:rPr>
          <w:rtl/>
          <w:cs/>
          <w:lang w:val="ar_AE" w:bidi="ar_AE"/>
        </w:rPr>
      </w:r>
      <w:r>
        <w:rPr>
          <w:rtl/>
          <w:cs/>
          <w:lang w:val="ar_AE" w:bidi="ar_AE"/>
        </w:rPr>
        <w:t>מִשְׁכַּ֖ן אֹ֣הֶל מוֹעֵ֑ד</w:t>
      </w:r>
    </w:p>
    <w:p>
      <w:pPr>
        <w:bidi/>
      </w:pPr>
      <w:r>
        <w:rPr>
          <w:rtl/>
          <w:cs/>
          <w:lang w:val="ar_AE" w:bidi="ar_AE"/>
        </w:rPr>
      </w:r>
      <w:r>
        <w:rPr>
          <w:b/>
          <w:rtl/>
          <w:cs/>
          <w:lang w:val="ar_AE" w:bidi="ar_AE"/>
        </w:rPr>
        <w:t>"مَسْكَنِ خَيْمَةِ الاجْتِمَاعِ"</w:t>
      </w:r>
    </w:p>
    <w:p>
      <w:pPr>
        <w:bidi/>
      </w:pPr>
      <w:r>
        <w:rPr>
          <w:rtl/>
          <w:cs/>
          <w:lang w:val="ar_AE" w:bidi="ar_AE"/>
        </w:rPr>
      </w:r>
      <w:r>
        <w:rPr>
          <w:rtl/>
          <w:cs/>
          <w:lang w:val="ar_AE" w:bidi="ar_AE"/>
        </w:rPr>
        <w:t xml:space="preserve">كلمات </w:t>
      </w:r>
      <w:r>
        <w:rPr>
          <w:b/>
          <w:rtl/>
          <w:cs/>
          <w:lang w:val="ar_AE" w:bidi="ar_AE"/>
        </w:rPr>
        <w:t>مَسْكَن</w:t>
      </w:r>
      <w:r>
        <w:rPr>
          <w:rtl/>
          <w:cs/>
          <w:lang w:val="ar_AE" w:bidi="ar_AE"/>
        </w:rPr>
        <w:t xml:space="preserve"> و</w:t>
      </w:r>
      <w:r>
        <w:rPr>
          <w:b/>
          <w:rtl/>
          <w:cs/>
          <w:lang w:val="ar_AE" w:bidi="ar_AE"/>
        </w:rPr>
        <w:t>خَيْمَةِ الاجْتِمَاعِ</w:t>
      </w:r>
      <w:r>
        <w:rPr>
          <w:rtl/>
          <w:cs/>
          <w:lang w:val="ar_AE" w:bidi="ar_AE"/>
        </w:rPr>
        <w:t xml:space="preserve"> هما الشيء نفسه. ويتم هنا الجمع بين المصطلحين المتبادلين في تكرار شعري لإنهاء هذا الجزء من السرد. إذا وجد قراؤك هذا مربكًا، فقد تحتاج إلى أن تستخدم واحدًا فقط أو التوسع في الشرح كما في الترجمة الإنجليزية UST. ترجمة بديلة: "خيمة الاجتماع المُقَدَّسة"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32 (#3)</w:t>
      </w:r>
      <w:r>
        <w:rPr>
          <w:rtl/>
          <w:cs/>
          <w:lang w:val="ar_AE" w:bidi="ar_AE"/>
        </w:rPr>
      </w:r>
    </w:p>
    <w:p>
      <w:pPr>
        <w:bidi/>
      </w:pPr>
      <w:r>
        <w:rPr>
          <w:rtl/>
          <w:cs/>
          <w:lang w:val="ar_AE" w:bidi="ar_AE"/>
        </w:rPr>
      </w:r>
      <w:r>
        <w:rPr>
          <w:rtl/>
          <w:cs/>
          <w:lang w:val="ar_AE" w:bidi="ar_AE"/>
        </w:rPr>
        <w:t>וַֽ⁠יַּעֲשׂוּ֙ בְּנֵ֣י יִשְׂרָאֵ֔ל כְּ֠⁠כֹל אֲשֶׁ֨ר צִוָּ֧ה יְהוָ֛ה אֶת־מֹשֶׁ֖ה כֵּ֥ן עָשֽׂוּ</w:t>
      </w:r>
    </w:p>
    <w:p>
      <w:pPr>
        <w:bidi/>
      </w:pPr>
      <w:r>
        <w:rPr>
          <w:rtl/>
          <w:cs/>
          <w:lang w:val="ar_AE" w:bidi="ar_AE"/>
        </w:rPr>
      </w:r>
      <w:r>
        <w:rPr>
          <w:b/>
          <w:rtl/>
          <w:cs/>
          <w:lang w:val="ar_AE" w:bidi="ar_AE"/>
        </w:rPr>
        <w:t>"وَصَنَعَ بَنُو إِسْرَائِيلَ بِحَسَبِ كُلِّ مَا أَمَرَ الرَّبُّ مُوسَى. هكَذَا صَنَعُوا"</w:t>
      </w:r>
    </w:p>
    <w:p>
      <w:pPr>
        <w:bidi/>
      </w:pPr>
      <w:r>
        <w:rPr>
          <w:rtl/>
          <w:cs/>
          <w:lang w:val="ar_AE" w:bidi="ar_AE"/>
        </w:rPr>
      </w:r>
      <w:r>
        <w:rPr>
          <w:rtl/>
          <w:cs/>
          <w:lang w:val="ar_AE" w:bidi="ar_AE"/>
        </w:rPr>
        <w:t xml:space="preserve">هنا، التعبير </w:t>
      </w:r>
      <w:r>
        <w:rPr>
          <w:b/>
          <w:rtl/>
          <w:cs/>
          <w:lang w:val="ar_AE" w:bidi="ar_AE"/>
        </w:rPr>
        <w:t>هكَذَا صَنَعُوا</w:t>
      </w:r>
      <w:r>
        <w:rPr>
          <w:rtl/>
          <w:cs/>
          <w:lang w:val="ar_AE" w:bidi="ar_AE"/>
        </w:rPr>
        <w:t xml:space="preserve"> يوازي بقية الجملة كُلََّها. مثل تكرار المصطلحات كما في كلمة </w:t>
      </w:r>
      <w:r>
        <w:rPr>
          <w:b/>
          <w:rtl/>
          <w:cs/>
          <w:lang w:val="ar_AE" w:bidi="ar_AE"/>
        </w:rPr>
        <w:t>المسكن</w:t>
      </w:r>
      <w:r>
        <w:rPr>
          <w:rtl/>
          <w:cs/>
          <w:lang w:val="ar_AE" w:bidi="ar_AE"/>
        </w:rPr>
        <w:t>، وهذا يجلب السرد الخاص ببناء الخيمة إلى خاتمة واضحة. إذا كان هذا النوع من التوازي سيعبر عن معنى آخر غير هذه الخاتمة الواضحة في لغتك، فقد تحتاج إلى استخدام طريقة مناسبة أخرى لإنهاء السرد مع التركيز على طاعة بني إسرائيل الكاملة. ترجمة بديلة: "وفعل بنو إسرائيل بأمانة تمامًا كما أمر الرب موسى"</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33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تبدأ هذه الآية سردًا قصيرًا عن بني إسرائيل عندما كانوا يجلبون ويقدمون الأشياء لصنع المسكن إلى موسى لينظرها. وهي ملخص لعملية صنع الخيمة وخاتمة ممتدة للإصحاحات القليلة الأخيرة. وقد يحتاج فريقك إلى اتخاذ قرار حول كيفية تركيب الآية 32، حيث إنها تغلق سرد عملية البناء كما تُقدم هذا المقطع التالي، الذي ينتهي بتصريح ملخص مشابه جدًا في </w:t>
      </w:r>
      <w:r>
        <w:rPr>
          <w:rtl/>
          <w:cs/>
          <w:lang w:val="ar_AE" w:bidi="ar_AE"/>
        </w:rPr>
        <w:t>39:42–43</w:t>
      </w:r>
      <w:r>
        <w:rPr>
          <w:rtl/>
          <w:cs/>
          <w:lang w:val="ar_AE" w:bidi="ar_AE"/>
        </w:rPr>
        <w:t>.</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33 (#2)</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خصوصًا قائمة العناصر، تشبه كثيرًا </w:t>
      </w:r>
      <w:r>
        <w:rPr>
          <w:rtl/>
          <w:cs/>
          <w:lang w:val="ar_AE" w:bidi="ar_AE"/>
        </w:rPr>
        <w:t>35:11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34 (#1)</w:t>
      </w:r>
      <w:r>
        <w:rPr>
          <w:rtl/>
          <w:cs/>
          <w:lang w:val="ar_AE" w:bidi="ar_AE"/>
        </w:rPr>
      </w:r>
    </w:p>
    <w:p>
      <w:pPr>
        <w:bidi/>
      </w:pPr>
      <w:r>
        <w:rPr>
          <w:rtl/>
          <w:cs/>
          <w:lang w:val="ar_AE" w:bidi="ar_AE"/>
        </w:rPr>
      </w:r>
      <w:r>
        <w:rPr>
          <w:rtl/>
          <w:cs/>
          <w:lang w:val="ar_AE" w:bidi="ar_AE"/>
        </w:rPr>
        <w:t>וְ⁠אֶת־מִכְסֵ֞ה עוֹרֹ֤ת הָֽ⁠אֵילִם֙ הַ⁠מְאָדָּמִ֔ים וְ⁠אֶת־מִכְסֵ֖ה עֹרֹ֣ת הַ⁠תְּחָשִׁ֑ים</w:t>
      </w:r>
    </w:p>
    <w:p>
      <w:pPr>
        <w:bidi/>
      </w:pPr>
      <w:r>
        <w:rPr>
          <w:rtl/>
          <w:cs/>
          <w:lang w:val="ar_AE" w:bidi="ar_AE"/>
        </w:rPr>
      </w:r>
      <w:r>
        <w:rPr>
          <w:b/>
          <w:rtl/>
          <w:cs/>
          <w:lang w:val="ar_AE" w:bidi="ar_AE"/>
        </w:rPr>
        <w:t>"وَالْغِطَاءِ مِنْ جُلُودِ الْكِبَاشِ الْمُحَمَّرَةِ، وَالْغِطَاءِ مِنْ جُلُودِ التُّخَسِ"</w:t>
      </w:r>
    </w:p>
    <w:p>
      <w:pPr>
        <w:bidi/>
      </w:pPr>
      <w:r>
        <w:rPr>
          <w:rtl/>
          <w:cs/>
          <w:lang w:val="ar_AE" w:bidi="ar_AE"/>
        </w:rPr>
      </w:r>
      <w:r>
        <w:rPr>
          <w:rtl/>
          <w:cs/>
          <w:lang w:val="ar_AE" w:bidi="ar_AE"/>
        </w:rPr>
        <w:t xml:space="preserve">انظر كيف ترجمت عبارات مشابهة لهذا في </w:t>
      </w:r>
      <w:r>
        <w:rPr>
          <w:rtl/>
          <w:cs/>
          <w:lang w:val="ar_AE" w:bidi="ar_AE"/>
        </w:rPr>
        <w:t>خروج 26:14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34 (#2)</w:t>
      </w:r>
      <w:r>
        <w:rPr>
          <w:rtl/>
          <w:cs/>
          <w:lang w:val="ar_AE" w:bidi="ar_AE"/>
        </w:rPr>
      </w:r>
    </w:p>
    <w:p>
      <w:pPr>
        <w:bidi/>
      </w:pPr>
      <w:r>
        <w:rPr>
          <w:rtl/>
          <w:cs/>
          <w:lang w:val="ar_AE" w:bidi="ar_AE"/>
        </w:rPr>
      </w:r>
      <w:r>
        <w:rPr>
          <w:rtl/>
          <w:cs/>
          <w:lang w:val="ar_AE" w:bidi="ar_AE"/>
        </w:rPr>
        <w:t>פָּרֹ֥כֶת הַ⁠מָּסָֽךְ</w:t>
      </w:r>
    </w:p>
    <w:p>
      <w:pPr>
        <w:bidi/>
      </w:pPr>
      <w:r>
        <w:rPr>
          <w:rtl/>
          <w:cs/>
          <w:lang w:val="ar_AE" w:bidi="ar_AE"/>
        </w:rPr>
      </w:r>
      <w:r>
        <w:rPr>
          <w:b/>
          <w:rtl/>
          <w:cs/>
          <w:lang w:val="ar_AE" w:bidi="ar_AE"/>
        </w:rPr>
        <w:t>"وَحِجَابِ السَّجْفِ"</w:t>
      </w:r>
    </w:p>
    <w:p>
      <w:pPr>
        <w:bidi/>
      </w:pPr>
      <w:r>
        <w:rPr>
          <w:rtl/>
          <w:cs/>
          <w:lang w:val="ar_AE" w:bidi="ar_AE"/>
        </w:rPr>
      </w:r>
      <w:r>
        <w:rPr>
          <w:rtl/>
          <w:cs/>
          <w:lang w:val="ar_AE" w:bidi="ar_AE"/>
        </w:rPr>
        <w:t xml:space="preserve">انظر كيف ترجمت عبارات مشابهة لهذا في </w:t>
      </w:r>
      <w:r>
        <w:rPr>
          <w:rtl/>
          <w:cs/>
          <w:lang w:val="ar_AE" w:bidi="ar_AE"/>
        </w:rPr>
        <w:t>35:12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35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كيف ترجمت عبارات مشابهة لهذا في </w:t>
      </w:r>
      <w:r>
        <w:rPr>
          <w:rtl/>
          <w:cs/>
          <w:lang w:val="ar_AE" w:bidi="ar_AE"/>
        </w:rPr>
        <w:t>35:12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36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هذه الآية تكاد تكون مطابقة لـ</w:t>
      </w:r>
      <w:r>
        <w:rPr>
          <w:rtl/>
          <w:cs/>
          <w:lang w:val="ar_AE" w:bidi="ar_AE"/>
        </w:rPr>
        <w:t>35:13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37–38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الآيات تشبه كثيرًا </w:t>
      </w:r>
      <w:r>
        <w:rPr>
          <w:rtl/>
          <w:cs/>
          <w:lang w:val="ar_AE" w:bidi="ar_AE"/>
        </w:rPr>
        <w:t>35:14–15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39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متطابقة مع </w:t>
      </w:r>
      <w:r>
        <w:rPr>
          <w:rtl/>
          <w:cs/>
          <w:lang w:val="ar_AE" w:bidi="ar_AE"/>
        </w:rPr>
        <w:t>35:16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40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متطابقة مع </w:t>
      </w:r>
      <w:r>
        <w:rPr>
          <w:rtl/>
          <w:cs/>
          <w:lang w:val="ar_AE" w:bidi="ar_AE"/>
        </w:rPr>
        <w:t>35:17</w:t>
      </w:r>
      <w:r>
        <w:rPr>
          <w:rtl/>
          <w:cs/>
          <w:lang w:val="ar_AE" w:bidi="ar_AE"/>
        </w:rPr>
        <w:t xml:space="preserve"> وأجزاء من </w:t>
      </w:r>
      <w:r>
        <w:rPr>
          <w:rtl/>
          <w:cs/>
          <w:lang w:val="ar_AE" w:bidi="ar_AE"/>
        </w:rPr>
        <w:t>35:18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40 (#2)</w:t>
      </w:r>
      <w:r>
        <w:rPr>
          <w:rtl/>
          <w:cs/>
          <w:lang w:val="ar_AE" w:bidi="ar_AE"/>
        </w:rPr>
      </w:r>
    </w:p>
    <w:p>
      <w:pPr>
        <w:bidi/>
      </w:pPr>
      <w:r>
        <w:rPr>
          <w:rtl/>
          <w:cs/>
          <w:lang w:val="ar_AE" w:bidi="ar_AE"/>
        </w:rPr>
      </w:r>
      <w:r>
        <w:rPr>
          <w:rtl/>
          <w:cs/>
          <w:lang w:val="ar_AE" w:bidi="ar_AE"/>
        </w:rPr>
        <w:t>הַ⁠מִּשְׁכָּ֖ן לְ⁠אֹ֥הֶל מוֹעֵֽד</w:t>
      </w:r>
    </w:p>
    <w:p>
      <w:pPr>
        <w:bidi/>
      </w:pPr>
      <w:r>
        <w:rPr>
          <w:rtl/>
          <w:cs/>
          <w:lang w:val="ar_AE" w:bidi="ar_AE"/>
        </w:rPr>
      </w:r>
      <w:r>
        <w:rPr>
          <w:b/>
          <w:rtl/>
          <w:cs/>
          <w:lang w:val="ar_AE" w:bidi="ar_AE"/>
        </w:rPr>
        <w:t>"الْمَسْكَنِ لِخَيْمَةِ الاجْتِمَاعِ"</w:t>
      </w:r>
    </w:p>
    <w:p>
      <w:pPr>
        <w:bidi/>
      </w:pPr>
      <w:r>
        <w:rPr>
          <w:rtl/>
          <w:cs/>
          <w:lang w:val="ar_AE" w:bidi="ar_AE"/>
        </w:rPr>
      </w:r>
      <w:r>
        <w:rPr>
          <w:rtl/>
          <w:cs/>
          <w:lang w:val="ar_AE" w:bidi="ar_AE"/>
        </w:rPr>
        <w:t xml:space="preserve">تشير هذه الكلمات إلى نفس المكان. انظر كيف ترجمت التكرار في </w:t>
      </w:r>
      <w:r>
        <w:rPr>
          <w:rtl/>
          <w:cs/>
          <w:lang w:val="ar_AE" w:bidi="ar_AE"/>
        </w:rPr>
        <w:t>39:32</w:t>
      </w:r>
      <w:r>
        <w:rPr>
          <w:rtl/>
          <w:cs/>
          <w:lang w:val="ar_AE" w:bidi="ar_AE"/>
        </w:rPr>
        <w:t>. ترجمة بديلة: "المسكن، أي خيمة الاجتماع"</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41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مطابقة لـ </w:t>
      </w:r>
      <w:r>
        <w:rPr>
          <w:rtl/>
          <w:cs/>
          <w:lang w:val="ar_AE" w:bidi="ar_AE"/>
        </w:rPr>
        <w:t>35:19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42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الآية تكاد تكون مطابقة للنصف الثاني من </w:t>
      </w:r>
      <w:r>
        <w:rPr>
          <w:rtl/>
          <w:cs/>
          <w:lang w:val="ar_AE" w:bidi="ar_AE"/>
        </w:rPr>
        <w:t>39:32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43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هنا، الكلمة </w:t>
      </w:r>
      <w:r>
        <w:rPr>
          <w:b/>
          <w:rtl/>
          <w:cs/>
          <w:lang w:val="ar_AE" w:bidi="ar_AE"/>
        </w:rPr>
        <w:t xml:space="preserve">وَإِذَا </w:t>
      </w:r>
      <w:r>
        <w:rPr>
          <w:rtl/>
          <w:cs/>
          <w:lang w:val="ar_AE" w:bidi="ar_AE"/>
        </w:rPr>
        <w:t>تلفت الانتباه إلى المعلومات التي تليها. استخدم كلمة أو طريقة في لغتك تلفت الانتباه إلى المعلومات التالية.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43 (#2)</w:t>
      </w:r>
      <w:r>
        <w:rPr>
          <w:rtl/>
          <w:cs/>
          <w:lang w:val="ar_AE" w:bidi="ar_AE"/>
        </w:rPr>
      </w:r>
    </w:p>
    <w:p>
      <w:pPr>
        <w:bidi/>
      </w:pPr>
      <w:r>
        <w:rPr>
          <w:rtl/>
          <w:cs/>
          <w:lang w:val="ar_AE" w:bidi="ar_AE"/>
        </w:rPr>
      </w:r>
      <w:r>
        <w:rPr>
          <w:rtl/>
          <w:cs/>
          <w:lang w:val="ar_AE" w:bidi="ar_AE"/>
        </w:rPr>
        <w:t>כַּ⁠אֲשֶׁ֛ר צִוָּ֥ה יְהוָ֖ה כֵּ֣ן עָשׂ֑וּ</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هذه (وفي الحقيقة الآية 42) هي نهاية ختام الجزء من القصة الخاص بصنع خيمة الاجتماع من الخامات المختلفة. وقد بدأت الخاتمة في </w:t>
      </w:r>
      <w:r>
        <w:rPr>
          <w:rtl/>
          <w:cs/>
          <w:lang w:val="ar_AE" w:bidi="ar_AE"/>
        </w:rPr>
        <w:t>39:32</w:t>
      </w:r>
      <w:r>
        <w:rPr>
          <w:rtl/>
          <w:cs/>
          <w:lang w:val="ar_AE" w:bidi="ar_AE"/>
        </w:rPr>
        <w:t>. إذا كانت لغتك تحتوي على طريقة أو شكل محدد يجب أن يكون جزءًا من نهاية مقطع مثل هذا، ففكر في استخدامها هنا.</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 مقدمة أصحاح 40</w:t>
      </w:r>
      <w:r>
        <w:rPr>
          <w:rtl/>
          <w:cs/>
          <w:lang w:val="ar_AE" w:bidi="ar_AE"/>
        </w:rPr>
      </w:r>
    </w:p>
    <w:p>
      <w:pPr>
        <w:pStyle w:val="Heading3"/>
        <w:bidi/>
      </w:pPr>
      <w:r>
        <w:rPr>
          <w:rtl/>
          <w:cs/>
          <w:lang w:val="ar_AE" w:bidi="ar_AE"/>
        </w:rPr>
        <w:t>البنية (الهيكل) والتنسيق</w:t>
      </w:r>
    </w:p>
    <w:p>
      <w:pPr>
        <w:pStyle w:val="ListBullet"/>
        <w:bidi/>
        <w:spacing w:line="240" w:lineRule="auto"/>
        <w:ind w:left="720"/>
      </w:pPr>
      <w:r>
        <w:rPr>
          <w:rtl/>
          <w:cs/>
          <w:lang w:val="ar_AE" w:bidi="ar_AE"/>
        </w:rPr>
      </w:r>
      <w:r>
        <w:rPr>
          <w:rtl/>
          <w:cs/>
          <w:lang w:val="ar_AE" w:bidi="ar_AE"/>
        </w:rPr>
        <w:t xml:space="preserve">في هذا الأصحاح، تتكرر عبارة </w:t>
      </w:r>
      <w:r>
        <w:rPr>
          <w:b/>
          <w:rtl/>
          <w:cs/>
          <w:lang w:val="ar_AE" w:bidi="ar_AE"/>
        </w:rPr>
        <w:t>كما أمر الرب موسى</w:t>
      </w:r>
      <w:r>
        <w:rPr>
          <w:rtl/>
          <w:cs/>
          <w:lang w:val="ar_AE" w:bidi="ar_AE"/>
        </w:rPr>
        <w:t xml:space="preserve"> سبع مرات، كما في الأصحاح السابق، لإظهار أن موسى كان ملتزمًا بكل تفاصيل أوامر الرب.</w:t>
      </w:r>
    </w:p>
    <w:p>
      <w:pPr>
        <w:pStyle w:val="ListBullet"/>
        <w:bidi/>
        <w:spacing w:line="240" w:lineRule="auto"/>
        <w:ind w:left="720"/>
      </w:pPr>
      <w:r>
        <w:rPr>
          <w:rtl/>
          <w:cs/>
          <w:lang w:val="ar_AE" w:bidi="ar_AE"/>
        </w:rPr>
      </w:r>
      <w:r>
        <w:rPr>
          <w:rtl/>
          <w:cs/>
          <w:lang w:val="ar_AE" w:bidi="ar_AE"/>
        </w:rPr>
        <w:t>هذا الأصحاح يحتوي تكرارًا داخليًا وكذلك مع أجزاء أخرى من السفر. الأعداد 17–33 تتوازى بشكل موسع مع الأعداد 2–8.</w:t>
      </w:r>
    </w:p>
    <w:p>
      <w:pPr>
        <w:pStyle w:val="Heading3"/>
        <w:bidi/>
      </w:pPr>
      <w:r>
        <w:rPr>
          <w:rtl/>
          <w:cs/>
          <w:lang w:val="ar_AE" w:bidi="ar_AE"/>
        </w:rPr>
        <w:t>صعوبات الترجمة المحتملة في هذا الأصحاح</w:t>
      </w:r>
    </w:p>
    <w:p>
      <w:pPr>
        <w:pStyle w:val="ListBullet"/>
        <w:bidi/>
        <w:spacing w:line="240" w:lineRule="auto"/>
        <w:ind w:left="720"/>
      </w:pPr>
      <w:r>
        <w:rPr>
          <w:rtl/>
          <w:cs/>
          <w:lang w:val="ar_AE" w:bidi="ar_AE"/>
        </w:rPr>
      </w:r>
      <w:r>
        <w:rPr>
          <w:rtl/>
          <w:cs/>
          <w:lang w:val="ar_AE" w:bidi="ar_AE"/>
        </w:rPr>
        <w:t xml:space="preserve">إن </w:t>
      </w:r>
      <w:r>
        <w:rPr>
          <w:b/>
          <w:rtl/>
          <w:cs/>
          <w:lang w:val="ar_AE" w:bidi="ar_AE"/>
        </w:rPr>
        <w:t>المسكن</w:t>
      </w:r>
      <w:r>
        <w:rPr>
          <w:rtl/>
          <w:cs/>
          <w:lang w:val="ar_AE" w:bidi="ar_AE"/>
        </w:rPr>
        <w:t xml:space="preserve"> و</w:t>
      </w:r>
      <w:r>
        <w:rPr>
          <w:b/>
          <w:rtl/>
          <w:cs/>
          <w:lang w:val="ar_AE" w:bidi="ar_AE"/>
        </w:rPr>
        <w:t>خيمة الاجتماع</w:t>
      </w:r>
      <w:r>
        <w:rPr>
          <w:rtl/>
          <w:cs/>
          <w:lang w:val="ar_AE" w:bidi="ar_AE"/>
        </w:rPr>
        <w:t xml:space="preserve"> هما نفس الشيء، ومع ذلك يظهران بجانب بعضهما البعض عدة مرات في هذا الأصحاح. يتم جمع المصطلحين المتبادلين في هذا الأصحاح في تكرار شعري لختام السفر. إذا وجد قراؤك هذا مربكًا، فقد تحتاج أن تُبسِّط إلى واحد أو التوسع في الشرح كما هو الحال في ترجمة UST.</w:t>
      </w:r>
    </w:p>
    <w:p>
      <w:pPr>
        <w:pStyle w:val="ListBullet"/>
        <w:bidi/>
        <w:spacing w:line="240" w:lineRule="auto"/>
        <w:ind w:left="720"/>
      </w:pPr>
      <w:r>
        <w:rPr>
          <w:rtl/>
          <w:cs/>
          <w:lang w:val="ar_AE" w:bidi="ar_AE"/>
        </w:rPr>
      </w:r>
      <w:r>
        <w:rPr>
          <w:rtl/>
          <w:cs/>
          <w:lang w:val="ar_AE" w:bidi="ar_AE"/>
        </w:rPr>
        <w:t>هذا الأصحاح يذكر أن موسى قام بكل هذه الأمور. كما هو الحال مع بصلئيل في الأصحاحات السابقة، كان من المستحيل عليه القيام بكل هذا بمفرده. فقد ساعده الشعب في إقامة المسكن. في العديد من الترجمات، سيكون هذا أكثر وضوحًا إذا تم توضيح هذا الأمر بشكل صريح.</w:t>
      </w:r>
    </w:p>
    <w:p>
      <w:pPr>
        <w:pStyle w:val="ListBullet"/>
        <w:bidi/>
        <w:spacing w:line="240" w:lineRule="auto"/>
        <w:ind w:left="720"/>
      </w:pPr>
      <w:r>
        <w:rPr>
          <w:rtl/>
          <w:cs/>
          <w:lang w:val="ar_AE" w:bidi="ar_AE"/>
        </w:rPr>
      </w:r>
      <w:r>
        <w:rPr>
          <w:rtl/>
          <w:cs/>
          <w:lang w:val="ar_AE" w:bidi="ar_AE"/>
        </w:rPr>
        <w:t xml:space="preserve">“مَلأَ بَهَاءُ الرَّبِّ الْمَسْكَنَ”: تشير هذه العبارة إلى أن الرب بدأ يسكُن بطريقة خاصة داخل المسكَن، بين بني إسرائيل. (انظر: </w:t>
      </w:r>
      <w:r>
        <w:rPr>
          <w:rtl/>
          <w:cs/>
          <w:lang w:val="ar_AE" w:bidi="ar_AE"/>
        </w:rPr>
        <w:t>المجد</w:t>
      </w:r>
      <w:r>
        <w:rPr>
          <w:rtl/>
          <w:cs/>
          <w:lang w:val="ar_AE" w:bidi="ar_AE"/>
        </w:rPr>
        <w:t xml:space="preserve"> و</w:t>
      </w:r>
      <w:r>
        <w:rPr>
          <w:rtl/>
          <w:cs/>
          <w:lang w:val="ar_AE" w:bidi="ar_AE"/>
        </w:rPr>
        <w:t>خيمة الاجتماع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1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هناك انتقال إلى حدث جديد في بداية هذا الإصحاح. استخدم الشكل المناسب في لغتك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2 (#1)</w:t>
      </w:r>
      <w:r>
        <w:rPr>
          <w:rtl/>
          <w:cs/>
          <w:lang w:val="ar_AE" w:bidi="ar_AE"/>
        </w:rPr>
      </w:r>
    </w:p>
    <w:p>
      <w:pPr>
        <w:bidi/>
      </w:pPr>
      <w:r>
        <w:rPr>
          <w:rtl/>
          <w:cs/>
          <w:lang w:val="ar_AE" w:bidi="ar_AE"/>
        </w:rPr>
      </w:r>
      <w:r>
        <w:rPr>
          <w:rtl/>
          <w:cs/>
          <w:lang w:val="ar_AE" w:bidi="ar_AE"/>
        </w:rPr>
        <w:t>בְּ⁠יוֹם־הַ⁠חֹ֥דֶשׁ הָ⁠רִאשׁ֖וֹן בְּ⁠אֶחָ֣ד לַ⁠חֹ֑דֶשׁ</w:t>
      </w:r>
    </w:p>
    <w:p>
      <w:pPr>
        <w:bidi/>
      </w:pPr>
      <w:r>
        <w:rPr>
          <w:rtl/>
          <w:cs/>
          <w:lang w:val="ar_AE" w:bidi="ar_AE"/>
        </w:rPr>
      </w:r>
      <w:r>
        <w:rPr>
          <w:b/>
          <w:rtl/>
          <w:cs/>
          <w:lang w:val="ar_AE" w:bidi="ar_AE"/>
        </w:rPr>
        <w:t>"فِي الشَّهْرِ الأَوَّلِ، فِي الْيَوْمِ الأَوَّلِ مِنَ الشَّهْرِ"</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"في اليوم واحد من الشهر، في الشهر واحد"</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2 (#2)</w:t>
      </w:r>
      <w:r>
        <w:rPr>
          <w:rtl/>
          <w:cs/>
          <w:lang w:val="ar_AE" w:bidi="ar_AE"/>
        </w:rPr>
      </w:r>
    </w:p>
    <w:p>
      <w:pPr>
        <w:bidi/>
      </w:pPr>
      <w:r>
        <w:rPr>
          <w:rtl/>
          <w:cs/>
          <w:lang w:val="ar_AE" w:bidi="ar_AE"/>
        </w:rPr>
      </w:r>
      <w:r>
        <w:rPr>
          <w:rtl/>
          <w:cs/>
          <w:lang w:val="ar_AE" w:bidi="ar_AE"/>
        </w:rPr>
        <w:t>אֶת־מִשְׁכַּ֖ן אֹ֥הֶל מוֹעֵֽד</w:t>
      </w:r>
    </w:p>
    <w:p>
      <w:pPr>
        <w:bidi/>
      </w:pPr>
      <w:r>
        <w:rPr>
          <w:rtl/>
          <w:cs/>
          <w:lang w:val="ar_AE" w:bidi="ar_AE"/>
        </w:rPr>
      </w:r>
      <w:r>
        <w:rPr>
          <w:b/>
          <w:rtl/>
          <w:cs/>
          <w:lang w:val="ar_AE" w:bidi="ar_AE"/>
        </w:rPr>
        <w:t>"مسكن خيمة الاجتماع"</w:t>
      </w:r>
    </w:p>
    <w:p>
      <w:pPr>
        <w:bidi/>
      </w:pPr>
      <w:r>
        <w:rPr>
          <w:rtl/>
          <w:cs/>
          <w:lang w:val="ar_AE" w:bidi="ar_AE"/>
        </w:rPr>
      </w:r>
      <w:r>
        <w:rPr>
          <w:rtl/>
          <w:cs/>
          <w:lang w:val="ar_AE" w:bidi="ar_AE"/>
        </w:rPr>
        <w:t xml:space="preserve">تشير هذه الكلمات إلى نفس المكان. انظر كيف ترجمت هذا التكرار في </w:t>
      </w:r>
      <w:r>
        <w:rPr>
          <w:rtl/>
          <w:cs/>
          <w:lang w:val="ar_AE" w:bidi="ar_AE"/>
        </w:rPr>
        <w:t>39:32</w:t>
      </w:r>
      <w:r>
        <w:rPr>
          <w:rtl/>
          <w:cs/>
          <w:lang w:val="ar_AE" w:bidi="ar_AE"/>
        </w:rPr>
        <w:t>. ترجمة بديلة: "المسكن، أي خيمة الاجتماع"</w:t>
      </w:r>
    </w:p>
    <w:p>
      <w:pPr>
        <w:bidi/>
      </w:pPr>
      <w:r>
        <w:rPr>
          <w:rtl/>
          <w:cs/>
          <w:lang w:val="ar_AE" w:bidi="ar_AE"/>
        </w:rPr>
      </w:r>
      <w:r>
        <w:rPr>
          <w:rtl/>
          <w:cs/>
          <w:lang w:val="ar_AE" w:bidi="ar_AE"/>
        </w:rPr>
        <w:t xml:space="preserve">انظر: </w:t>
      </w:r>
      <w:r>
        <w:rPr>
          <w:rtl/>
          <w:cs/>
          <w:lang w:val="ar_AE" w:bidi="ar_AE"/>
        </w:rPr>
        <w:t xml:space="preserve">نظير لغوي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2 (#3)</w:t>
      </w:r>
      <w:r>
        <w:rPr>
          <w:rtl/>
          <w:cs/>
          <w:lang w:val="ar_AE" w:bidi="ar_AE"/>
        </w:rPr>
      </w:r>
    </w:p>
    <w:p>
      <w:pPr>
        <w:bidi/>
      </w:pPr>
      <w:r>
        <w:rPr>
          <w:rtl/>
          <w:cs/>
          <w:lang w:val="ar_AE" w:bidi="ar_AE"/>
        </w:rPr>
      </w:r>
      <w:r>
        <w:rPr>
          <w:rtl/>
          <w:cs/>
          <w:lang w:val="ar_AE" w:bidi="ar_AE"/>
        </w:rPr>
        <w:t>לַ⁠חֹ֑דֶשׁ</w:t>
      </w:r>
    </w:p>
    <w:p>
      <w:pPr>
        <w:bidi/>
      </w:pPr>
      <w:r>
        <w:rPr>
          <w:rtl/>
          <w:cs/>
          <w:lang w:val="ar_AE" w:bidi="ar_AE"/>
        </w:rPr>
      </w:r>
      <w:r>
        <w:rPr>
          <w:b/>
          <w:rtl/>
          <w:cs/>
          <w:lang w:val="ar_AE" w:bidi="ar_AE"/>
        </w:rPr>
        <w:t>"شهر"</w:t>
      </w:r>
    </w:p>
    <w:p>
      <w:pPr>
        <w:bidi/>
      </w:pPr>
      <w:r>
        <w:rPr>
          <w:rtl/>
          <w:cs/>
          <w:lang w:val="ar_AE" w:bidi="ar_AE"/>
        </w:rPr>
      </w:r>
      <w:r>
        <w:rPr>
          <w:rtl/>
          <w:cs/>
          <w:lang w:val="ar_AE" w:bidi="ar_AE"/>
        </w:rPr>
        <w:t xml:space="preserve">هنا، يتم حذف تعبير من السنة الجديدة أو التالية لأنه يمكن استنتاجها من السياق. ومع ذلك، إذا كان ذلك سيُساء فهمه من قِبَل قرائك (حيث ربما يعتقدون أنه يعني "الشهر القادم" أو شيء من هذا القبيل)، فيمكنك إضافة عبارة لتوضيح أنه الشهر الأول من السنة. وهذا يشير إلى مرور سنة واحدة بالضبط بعد أن خلَّص الله شعبه من مصر. انظر </w:t>
      </w:r>
      <w:r>
        <w:rPr>
          <w:rtl/>
          <w:cs/>
          <w:lang w:val="ar_AE" w:bidi="ar_AE"/>
        </w:rPr>
        <w:t>خروج 12:2</w:t>
      </w:r>
      <w:r>
        <w:rPr>
          <w:rtl/>
          <w:cs/>
          <w:lang w:val="ar_AE" w:bidi="ar_AE"/>
        </w:rPr>
        <w:t>. ترجمة بديلة: "في الشهر الأول من السنة"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3 (#1)</w:t>
      </w:r>
      <w:r>
        <w:rPr>
          <w:rtl/>
          <w:cs/>
          <w:lang w:val="ar_AE" w:bidi="ar_AE"/>
        </w:rPr>
      </w:r>
    </w:p>
    <w:p>
      <w:pPr>
        <w:bidi/>
      </w:pPr>
      <w:r>
        <w:rPr>
          <w:rtl/>
          <w:cs/>
          <w:lang w:val="ar_AE" w:bidi="ar_AE"/>
        </w:rPr>
      </w:r>
      <w:r>
        <w:rPr>
          <w:rtl/>
          <w:cs/>
          <w:lang w:val="ar_AE" w:bidi="ar_AE"/>
        </w:rPr>
        <w:t>וְ⁠סַכֹּתָ֥ עַל</w:t>
      </w:r>
    </w:p>
    <w:p>
      <w:pPr>
        <w:bidi/>
      </w:pPr>
      <w:r>
        <w:rPr>
          <w:rtl/>
          <w:cs/>
          <w:lang w:val="ar_AE" w:bidi="ar_AE"/>
        </w:rPr>
      </w:r>
      <w:r>
        <w:rPr>
          <w:b/>
          <w:rtl/>
          <w:cs/>
          <w:lang w:val="ar_AE" w:bidi="ar_AE"/>
        </w:rPr>
        <w:t>"وَتَسْتُرُ"</w:t>
      </w:r>
    </w:p>
    <w:p>
      <w:pPr>
        <w:bidi/>
      </w:pPr>
      <w:r>
        <w:rPr>
          <w:rtl/>
          <w:cs/>
          <w:lang w:val="ar_AE" w:bidi="ar_AE"/>
        </w:rPr>
      </w:r>
      <w:r>
        <w:rPr>
          <w:rtl/>
          <w:cs/>
          <w:lang w:val="ar_AE" w:bidi="ar_AE"/>
        </w:rPr>
        <w:t>الترجمة البديلة: "وتخفي"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5 (#1)</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 (وجه)"</w:t>
      </w:r>
    </w:p>
    <w:p>
      <w:pPr>
        <w:bidi/>
      </w:pPr>
      <w:r>
        <w:rPr>
          <w:rtl/>
          <w:cs/>
          <w:lang w:val="ar_AE" w:bidi="ar_AE"/>
        </w:rPr>
      </w:r>
      <w:r>
        <w:rPr>
          <w:rtl/>
          <w:cs/>
          <w:lang w:val="ar_AE" w:bidi="ar_AE"/>
        </w:rPr>
        <w:t>ترجمة بديلة: "قدام"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6 (#1)</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 (وجه)"</w:t>
      </w:r>
    </w:p>
    <w:p>
      <w:pPr>
        <w:bidi/>
      </w:pPr>
      <w:r>
        <w:rPr>
          <w:rtl/>
          <w:cs/>
          <w:lang w:val="ar_AE" w:bidi="ar_AE"/>
        </w:rPr>
      </w:r>
      <w:r>
        <w:rPr>
          <w:rtl/>
          <w:cs/>
          <w:lang w:val="ar_AE" w:bidi="ar_AE"/>
        </w:rPr>
        <w:t>ترجمة بديلة: "قدام"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6 (#2)</w:t>
      </w:r>
      <w:r>
        <w:rPr>
          <w:rtl/>
          <w:cs/>
          <w:lang w:val="ar_AE" w:bidi="ar_AE"/>
        </w:rPr>
      </w:r>
    </w:p>
    <w:p>
      <w:pPr>
        <w:bidi/>
      </w:pPr>
      <w:r>
        <w:rPr>
          <w:rtl/>
          <w:cs/>
          <w:lang w:val="ar_AE" w:bidi="ar_AE"/>
        </w:rPr>
      </w:r>
      <w:r>
        <w:rPr>
          <w:rtl/>
          <w:cs/>
          <w:lang w:val="ar_AE" w:bidi="ar_AE"/>
        </w:rPr>
        <w:t>מִשְׁכַּ֥ן אֹֽהֶל־מוֹעֵֽד</w:t>
      </w:r>
    </w:p>
    <w:p>
      <w:pPr>
        <w:bidi/>
      </w:pPr>
      <w:r>
        <w:rPr>
          <w:rtl/>
          <w:cs/>
          <w:lang w:val="ar_AE" w:bidi="ar_AE"/>
        </w:rPr>
      </w:r>
      <w:r>
        <w:rPr>
          <w:b/>
          <w:rtl/>
          <w:cs/>
          <w:lang w:val="ar_AE" w:bidi="ar_AE"/>
        </w:rPr>
        <w:t>"مَسْكَنِ خَيْمَةِ الاجْتِمَاعِ"</w:t>
      </w:r>
    </w:p>
    <w:p>
      <w:pPr>
        <w:bidi/>
      </w:pPr>
      <w:r>
        <w:rPr>
          <w:rtl/>
          <w:cs/>
          <w:lang w:val="ar_AE" w:bidi="ar_AE"/>
        </w:rPr>
      </w:r>
      <w:r>
        <w:rPr>
          <w:rtl/>
          <w:cs/>
          <w:lang w:val="ar_AE" w:bidi="ar_AE"/>
        </w:rPr>
        <w:t xml:space="preserve">تشير هذه الكلمات إلى نفس المكان. انظر كيف ترجمت هذا التكرار في </w:t>
      </w:r>
      <w:r>
        <w:rPr>
          <w:rtl/>
          <w:cs/>
          <w:lang w:val="ar_AE" w:bidi="ar_AE"/>
        </w:rPr>
        <w:t>39:32</w:t>
      </w:r>
      <w:r>
        <w:rPr>
          <w:rtl/>
          <w:cs/>
          <w:lang w:val="ar_AE" w:bidi="ar_AE"/>
        </w:rPr>
        <w:t>. الترجمة البديلة: "المسكن، أي خيمة الاجتماع"</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10 (#1)</w:t>
      </w:r>
      <w:r>
        <w:rPr>
          <w:rtl/>
          <w:cs/>
          <w:lang w:val="ar_AE" w:bidi="ar_AE"/>
        </w:rPr>
      </w:r>
    </w:p>
    <w:p>
      <w:pPr>
        <w:bidi/>
      </w:pPr>
      <w:r>
        <w:rPr>
          <w:rtl/>
          <w:cs/>
          <w:lang w:val="ar_AE" w:bidi="ar_AE"/>
        </w:rPr>
      </w:r>
      <w:r>
        <w:rPr>
          <w:rtl/>
          <w:cs/>
          <w:lang w:val="ar_AE" w:bidi="ar_AE"/>
        </w:rPr>
        <w:t>קֹ֥דֶשׁ קָֽדָשִֽׁים</w:t>
      </w:r>
    </w:p>
    <w:p>
      <w:pPr>
        <w:bidi/>
      </w:pPr>
      <w:r>
        <w:rPr>
          <w:rtl/>
          <w:cs/>
          <w:lang w:val="ar_AE" w:bidi="ar_AE"/>
        </w:rPr>
      </w:r>
      <w:r>
        <w:rPr>
          <w:b/>
          <w:rtl/>
          <w:cs/>
          <w:lang w:val="ar_AE" w:bidi="ar_AE"/>
        </w:rPr>
        <w:t>"قُدْسَ أَقْدَاسٍ"</w:t>
      </w:r>
    </w:p>
    <w:p>
      <w:pPr>
        <w:bidi/>
      </w:pPr>
      <w:r>
        <w:rPr>
          <w:rtl/>
          <w:cs/>
          <w:lang w:val="ar_AE" w:bidi="ar_AE"/>
        </w:rPr>
      </w:r>
      <w:r>
        <w:rPr>
          <w:rtl/>
          <w:cs/>
          <w:lang w:val="ar_AE" w:bidi="ar_AE"/>
        </w:rPr>
        <w:t xml:space="preserve">هنا، </w:t>
      </w:r>
      <w:r>
        <w:rPr>
          <w:b/>
          <w:rtl/>
          <w:cs/>
          <w:lang w:val="ar_AE" w:bidi="ar_AE"/>
        </w:rPr>
        <w:t>قُدْسَ أَقْدَاسٍ</w:t>
      </w:r>
      <w:r>
        <w:rPr>
          <w:rtl/>
          <w:cs/>
          <w:lang w:val="ar_AE" w:bidi="ar_AE"/>
        </w:rPr>
        <w:t xml:space="preserve"> يعني مُقَدَّس للغاية أو فريد في قداسته. إذا لم يكن هذا الشكل يُعبر عن أن هذا العنصر سيصبح مُقَدَّسًا بشكل فريد في لغتك، فقد تحتاج إلى إيجاد طريقة أخرى للتعبير عن هذه الفكرة. انظر كيف ترجمت هذا في </w:t>
      </w:r>
      <w:r>
        <w:rPr>
          <w:rtl/>
          <w:cs/>
          <w:lang w:val="ar_AE" w:bidi="ar_AE"/>
        </w:rPr>
        <w:t>خروج 29:37</w:t>
      </w:r>
      <w:r>
        <w:rPr>
          <w:rtl/>
          <w:cs/>
          <w:lang w:val="ar_AE" w:bidi="ar_AE"/>
        </w:rPr>
        <w:t>. ترجمة بديلة: "شيء مُقَدَّس للغاية" أو "مُقَدَّس بشكل استثنائي"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12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الآيات 12–15 تشبه </w:t>
      </w:r>
      <w:r>
        <w:rPr>
          <w:rtl/>
          <w:cs/>
          <w:lang w:val="ar_AE" w:bidi="ar_AE"/>
        </w:rPr>
        <w:t>خروج 29:4–9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16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يبدأ هذا التصريح قسمًا جديدًا يقوم فيه موسى بعمل كل الأشياء </w:t>
      </w:r>
      <w:r>
        <w:rPr>
          <w:b/>
          <w:rtl/>
          <w:cs/>
          <w:lang w:val="ar_AE" w:bidi="ar_AE"/>
        </w:rPr>
        <w:t>بِحَسَبِ كُلِّ مَا أَمَرَهُ الرَّبُّ</w:t>
      </w:r>
      <w:r>
        <w:rPr>
          <w:rtl/>
          <w:cs/>
          <w:lang w:val="ar_AE" w:bidi="ar_AE"/>
        </w:rPr>
        <w:t xml:space="preserve">؛ وقد شوهد هذا التصريح الشعري للطاعة كثيرًا في الإصحاح السابق. قد ترغب في توضيح هذا الانتقال وهذا التصريح الشعري بطريقة معينة في لغتك مشابهة للطريقة التي فعلتها في الإصحاح الأخير. انظر </w:t>
      </w:r>
      <w:r>
        <w:rPr>
          <w:rtl/>
          <w:cs/>
          <w:lang w:val="ar_AE" w:bidi="ar_AE"/>
        </w:rPr>
        <w:t>39:32</w:t>
      </w:r>
      <w:r>
        <w:rPr>
          <w:rtl/>
          <w:cs/>
          <w:lang w:val="ar_AE" w:bidi="ar_AE"/>
        </w:rPr>
        <w:t>.</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17 (#1)</w:t>
      </w:r>
      <w:r>
        <w:rPr>
          <w:rtl/>
          <w:cs/>
          <w:lang w:val="ar_AE" w:bidi="ar_AE"/>
        </w:rPr>
      </w:r>
    </w:p>
    <w:p>
      <w:pPr>
        <w:bidi/>
      </w:pPr>
      <w:r>
        <w:rPr>
          <w:rtl/>
          <w:cs/>
          <w:lang w:val="ar_AE" w:bidi="ar_AE"/>
        </w:rPr>
      </w:r>
      <w:r>
        <w:rPr>
          <w:rtl/>
          <w:cs/>
          <w:lang w:val="ar_AE" w:bidi="ar_AE"/>
        </w:rPr>
        <w:t>הוּקַ֖ם הַ⁠מִּשְׁכָּֽן</w:t>
      </w:r>
    </w:p>
    <w:p>
      <w:pPr>
        <w:bidi/>
      </w:pPr>
      <w:r>
        <w:rPr>
          <w:rtl/>
          <w:cs/>
          <w:lang w:val="ar_AE" w:bidi="ar_AE"/>
        </w:rPr>
      </w:r>
      <w:r>
        <w:rPr>
          <w:b/>
          <w:rtl/>
          <w:cs/>
          <w:lang w:val="ar_AE" w:bidi="ar_AE"/>
        </w:rPr>
        <w:t>"أَنَّ الْمَسْكَنَ أُقِيمَ"</w:t>
      </w:r>
    </w:p>
    <w:p>
      <w:pPr>
        <w:bidi/>
      </w:pPr>
      <w:r>
        <w:rPr>
          <w:rtl/>
          <w:cs/>
          <w:lang w:val="ar_AE" w:bidi="ar_AE"/>
        </w:rPr>
      </w:r>
      <w:r>
        <w:rPr>
          <w:rtl/>
          <w:cs/>
          <w:lang w:val="ar_AE" w:bidi="ar_AE"/>
        </w:rPr>
        <w:t>يشير استخدام صيغة المبني للمجهول هنا إلى أن الشيء المهم هو إتمام مهمة إقامة المسكن في التاريخ المحدد الذي أمر به الرب. إذا كانت لغتك ستظهر هذا التركيز بطريقة مختلفة، فاستخدم شكلًا مناسبًا للقيام بذلك. ترجمة بديلة: "أنهم نصبوا المسكن"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17 (#2)</w:t>
      </w:r>
      <w:r>
        <w:rPr>
          <w:rtl/>
          <w:cs/>
          <w:lang w:val="ar_AE" w:bidi="ar_AE"/>
        </w:rPr>
      </w:r>
    </w:p>
    <w:p>
      <w:pPr>
        <w:bidi/>
      </w:pPr>
      <w:r>
        <w:rPr>
          <w:rtl/>
          <w:cs/>
          <w:lang w:val="ar_AE" w:bidi="ar_AE"/>
        </w:rPr>
      </w:r>
      <w:r>
        <w:rPr>
          <w:rtl/>
          <w:cs/>
          <w:lang w:val="ar_AE" w:bidi="ar_AE"/>
        </w:rPr>
        <w:t>בַּ⁠חֹ֧דֶשׁ הָ⁠רִאשׁ֛וֹן בַּ⁠שָּׁנָ֥ה הַ⁠שֵּׁנִ֖ית בְּ⁠אֶחָ֣ד לַ⁠חֹ֑דֶשׁ</w:t>
      </w:r>
    </w:p>
    <w:p>
      <w:pPr>
        <w:bidi/>
      </w:pPr>
      <w:r>
        <w:rPr>
          <w:rtl/>
          <w:cs/>
          <w:lang w:val="ar_AE" w:bidi="ar_AE"/>
        </w:rPr>
      </w:r>
      <w:r>
        <w:rPr>
          <w:b/>
          <w:rtl/>
          <w:cs/>
          <w:lang w:val="ar_AE" w:bidi="ar_AE"/>
        </w:rPr>
        <w:t>"وَكَانَ فِي الشَّهْرِ الأَوَّلِ مِنَ السَّنَةِ الثَّانِيَةِ فِي أَوَّلِ الشَّهْرِ أَنَّ الْمَسْكَنَ أُقِيمَ"</w:t>
      </w:r>
    </w:p>
    <w:p>
      <w:pPr>
        <w:bidi/>
      </w:pPr>
      <w:r>
        <w:rPr>
          <w:rtl/>
          <w:cs/>
          <w:lang w:val="ar_AE" w:bidi="ar_AE"/>
        </w:rPr>
      </w:r>
      <w:r>
        <w:rPr>
          <w:rtl/>
          <w:cs/>
          <w:lang w:val="ar_AE" w:bidi="ar_AE"/>
        </w:rPr>
        <w:t xml:space="preserve">يشير هذا إلى مرور عام كامل بعد أن أنقذ الله شعبه من مصر. انظر </w:t>
      </w:r>
      <w:r>
        <w:rPr>
          <w:rtl/>
          <w:cs/>
          <w:lang w:val="ar_AE" w:bidi="ar_AE"/>
        </w:rPr>
        <w:t>خروج 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17 (#3)</w:t>
      </w:r>
      <w:r>
        <w:rPr>
          <w:rtl/>
          <w:cs/>
          <w:lang w:val="ar_AE" w:bidi="ar_AE"/>
        </w:rPr>
      </w:r>
    </w:p>
    <w:p>
      <w:pPr>
        <w:bidi/>
      </w:pPr>
      <w:r>
        <w:rPr>
          <w:rtl/>
          <w:cs/>
          <w:lang w:val="ar_AE" w:bidi="ar_AE"/>
        </w:rPr>
      </w:r>
      <w:r>
        <w:rPr>
          <w:rtl/>
          <w:cs/>
          <w:lang w:val="ar_AE" w:bidi="ar_AE"/>
        </w:rPr>
        <w:t>בַּ⁠חֹ֧דֶשׁ הָ⁠רִאשׁ֛וֹן בַּ⁠שָּׁנָ֥ה הַ⁠שֵּׁנִ֖ית בְּ⁠אֶחָ֣ד</w:t>
      </w:r>
    </w:p>
    <w:p>
      <w:pPr>
        <w:bidi/>
      </w:pPr>
      <w:r>
        <w:rPr>
          <w:rtl/>
          <w:cs/>
          <w:lang w:val="ar_AE" w:bidi="ar_AE"/>
        </w:rPr>
      </w:r>
      <w:r>
        <w:rPr>
          <w:b/>
          <w:rtl/>
          <w:cs/>
          <w:lang w:val="ar_AE" w:bidi="ar_AE"/>
        </w:rPr>
        <w:t>"وَكَانَ فِي الشَّهْرِ الأَوَّلِ مِنَ السَّنَةِ الثَّانِيَةِ فِي أَوَّلِ الشَّهْرِ"</w:t>
      </w:r>
    </w:p>
    <w:p>
      <w:pPr>
        <w:bidi/>
      </w:pPr>
      <w:r>
        <w:rPr>
          <w:rtl/>
          <w:cs/>
          <w:lang w:val="ar_AE" w:bidi="ar_AE"/>
        </w:rPr>
      </w:r>
      <w:r>
        <w:rPr>
          <w:rtl/>
          <w:cs/>
          <w:lang w:val="ar_AE" w:bidi="ar_AE"/>
        </w:rPr>
        <w:t>إذا كانت لغتك لا تستخدم الأعداد الترتيبية، فيمكنك استخدام الأعداد الأساسية هنا. ترجمة بديلة: "في الشهر واحد، من السنة اثنين، في اليوم واحد من الشهر"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18 (#1)</w:t>
      </w:r>
      <w:r>
        <w:rPr>
          <w:rtl/>
          <w:cs/>
          <w:lang w:val="ar_AE" w:bidi="ar_AE"/>
        </w:rPr>
      </w:r>
    </w:p>
    <w:p>
      <w:pPr>
        <w:bidi/>
      </w:pPr>
      <w:r>
        <w:rPr>
          <w:rtl/>
          <w:cs/>
          <w:lang w:val="ar_AE" w:bidi="ar_AE"/>
        </w:rPr>
      </w:r>
      <w:r>
        <w:rPr>
          <w:rtl/>
          <w:cs/>
          <w:lang w:val="ar_AE" w:bidi="ar_AE"/>
        </w:rPr>
        <w:t>וַ⁠יָּ֨קֶם מֹשֶׁ֜ה אֶת־הַ⁠מִּשְׁכָּ֗ן וַ⁠יִּתֵּן֙ אֶת־אֲדָנָ֔י⁠ו</w:t>
      </w:r>
    </w:p>
    <w:p>
      <w:pPr>
        <w:bidi/>
      </w:pPr>
      <w:r>
        <w:rPr>
          <w:rtl/>
          <w:cs/>
          <w:lang w:val="ar_AE" w:bidi="ar_AE"/>
        </w:rPr>
      </w:r>
      <w:r>
        <w:rPr>
          <w:b/>
          <w:rtl/>
          <w:cs/>
          <w:lang w:val="ar_AE" w:bidi="ar_AE"/>
        </w:rPr>
        <w:t>"أَقَامَ مُوسَى الْمَسْكَنَ، وَجَعَلَ قَوَاعِدَهُ"</w:t>
      </w:r>
    </w:p>
    <w:p>
      <w:pPr>
        <w:bidi/>
      </w:pPr>
      <w:r>
        <w:rPr>
          <w:rtl/>
          <w:cs/>
          <w:lang w:val="ar_AE" w:bidi="ar_AE"/>
        </w:rPr>
      </w:r>
      <w:r>
        <w:rPr>
          <w:rtl/>
          <w:cs/>
          <w:lang w:val="ar_AE" w:bidi="ar_AE"/>
        </w:rPr>
        <w:t xml:space="preserve">كان موسى هو القائد. لكن كان من المستحيل عليه أن يقوم بكل هذا العمل شخصيًا؛ فقد ساعده الناس في إقامة المسكن. لذلك يمكن فهم جميع الإشارات إلى موسى من هذا الجزء إلى جميع قوائم تجميع المسكن حتى الآية </w:t>
      </w:r>
      <w:r>
        <w:rPr>
          <w:rtl/>
          <w:cs/>
          <w:lang w:val="ar_AE" w:bidi="ar_AE"/>
        </w:rPr>
        <w:t>40:33</w:t>
      </w:r>
      <w:r>
        <w:rPr>
          <w:rtl/>
          <w:cs/>
          <w:lang w:val="ar_AE" w:bidi="ar_AE"/>
        </w:rPr>
        <w:t xml:space="preserve"> بهذه الطريقة. ترجمة بديلة: "وأمر موسى الناس بإقامة المسكن، ووضعوا قواعده"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20 (#1)</w:t>
      </w:r>
      <w:r>
        <w:rPr>
          <w:rtl/>
          <w:cs/>
          <w:lang w:val="ar_AE" w:bidi="ar_AE"/>
        </w:rPr>
      </w:r>
    </w:p>
    <w:p>
      <w:pPr>
        <w:bidi/>
      </w:pPr>
      <w:r>
        <w:rPr>
          <w:rtl/>
          <w:cs/>
          <w:lang w:val="ar_AE" w:bidi="ar_AE"/>
        </w:rPr>
      </w:r>
      <w:r>
        <w:rPr>
          <w:rtl/>
          <w:cs/>
          <w:lang w:val="ar_AE" w:bidi="ar_AE"/>
        </w:rPr>
        <w:t>וַ⁠יִּקַּ֞ח &amp; וַ⁠יָּ֥שֶׂם</w:t>
      </w:r>
    </w:p>
    <w:p>
      <w:pPr>
        <w:bidi/>
      </w:pPr>
      <w:r>
        <w:rPr>
          <w:rtl/>
          <w:cs/>
          <w:lang w:val="ar_AE" w:bidi="ar_AE"/>
        </w:rPr>
      </w:r>
      <w:r>
        <w:rPr>
          <w:b/>
          <w:rtl/>
          <w:cs/>
          <w:lang w:val="ar_AE" w:bidi="ar_AE"/>
        </w:rPr>
        <w:t>"وأخذ"</w:t>
      </w:r>
      <w:r>
        <w:rPr>
          <w:rtl/>
          <w:cs/>
          <w:lang w:val="ar_AE" w:bidi="ar_AE"/>
        </w:rPr>
        <w:t xml:space="preserve"> - </w:t>
      </w:r>
      <w:r>
        <w:rPr>
          <w:b/>
          <w:rtl/>
          <w:cs/>
          <w:lang w:val="ar_AE" w:bidi="ar_AE"/>
        </w:rPr>
        <w:t>"ووضع"</w:t>
      </w:r>
    </w:p>
    <w:p>
      <w:pPr>
        <w:bidi/>
      </w:pPr>
      <w:r>
        <w:rPr>
          <w:rtl/>
          <w:cs/>
          <w:lang w:val="ar_AE" w:bidi="ar_AE"/>
        </w:rPr>
      </w:r>
      <w:r>
        <w:rPr>
          <w:rtl/>
          <w:cs/>
          <w:lang w:val="ar_AE" w:bidi="ar_AE"/>
        </w:rPr>
        <w:t xml:space="preserve">في هذه الآية والآية التالية، قد يكون هناك استثناء لكلمة </w:t>
      </w:r>
      <w:r>
        <w:rPr>
          <w:b/>
          <w:rtl/>
          <w:cs/>
          <w:lang w:val="ar_AE" w:bidi="ar_AE"/>
        </w:rPr>
        <w:t>هو</w:t>
      </w:r>
      <w:r>
        <w:rPr>
          <w:rtl/>
          <w:cs/>
          <w:lang w:val="ar_AE" w:bidi="ar_AE"/>
        </w:rPr>
        <w:t xml:space="preserve"> من أن تشير إلى شخص كان يساعد موسى، لأن هذه الأشياء كانت مُقَدَّسة بشكل خاص. إذا كنت تستخدم صيغة تشير إلى أن الناس كانوا يساعدون موسى في إقامة المسكن، فيمكنك التفكير في التحول إلى "موسى" هنا.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21 (#1)</w:t>
      </w:r>
      <w:r>
        <w:rPr>
          <w:rtl/>
          <w:cs/>
          <w:lang w:val="ar_AE" w:bidi="ar_AE"/>
        </w:rPr>
      </w:r>
    </w:p>
    <w:p>
      <w:pPr>
        <w:bidi/>
      </w:pPr>
      <w:r>
        <w:rPr>
          <w:rtl/>
          <w:cs/>
          <w:lang w:val="ar_AE" w:bidi="ar_AE"/>
        </w:rPr>
      </w:r>
      <w:r>
        <w:rPr>
          <w:rtl/>
          <w:cs/>
          <w:lang w:val="ar_AE" w:bidi="ar_AE"/>
        </w:rPr>
        <w:t>וַ⁠יָּבֵ֣א &amp; וַ⁠יָּ֗שֶׂם</w:t>
      </w:r>
    </w:p>
    <w:p>
      <w:pPr>
        <w:bidi/>
      </w:pPr>
      <w:r>
        <w:rPr>
          <w:rtl/>
          <w:cs/>
          <w:lang w:val="ar_AE" w:bidi="ar_AE"/>
        </w:rPr>
      </w:r>
      <w:r>
        <w:rPr>
          <w:b/>
          <w:rtl/>
          <w:cs/>
          <w:lang w:val="ar_AE" w:bidi="ar_AE"/>
        </w:rPr>
        <w:t>"وَأَدْخَلَ"</w:t>
      </w:r>
      <w:r>
        <w:rPr>
          <w:rtl/>
          <w:cs/>
          <w:lang w:val="ar_AE" w:bidi="ar_AE"/>
        </w:rPr>
        <w:t xml:space="preserve"> - </w:t>
      </w:r>
      <w:r>
        <w:rPr>
          <w:b/>
          <w:rtl/>
          <w:cs/>
          <w:lang w:val="ar_AE" w:bidi="ar_AE"/>
        </w:rPr>
        <w:t>"وَوَضَعَ"</w:t>
      </w:r>
    </w:p>
    <w:p>
      <w:pPr>
        <w:bidi/>
      </w:pPr>
      <w:r>
        <w:rPr>
          <w:rtl/>
          <w:cs/>
          <w:lang w:val="ar_AE" w:bidi="ar_AE"/>
        </w:rPr>
      </w:r>
      <w:r>
        <w:rPr>
          <w:rtl/>
          <w:cs/>
          <w:lang w:val="ar_AE" w:bidi="ar_AE"/>
        </w:rPr>
        <w:t xml:space="preserve">في هذه الآية والآية التالية، قد يكون هناك استثناء لكلمة </w:t>
      </w:r>
      <w:r>
        <w:rPr>
          <w:b/>
          <w:rtl/>
          <w:cs/>
          <w:lang w:val="ar_AE" w:bidi="ar_AE"/>
        </w:rPr>
        <w:t>هو</w:t>
      </w:r>
      <w:r>
        <w:rPr>
          <w:rtl/>
          <w:cs/>
          <w:lang w:val="ar_AE" w:bidi="ar_AE"/>
        </w:rPr>
        <w:t xml:space="preserve"> من أن تشير إلى شخص كان يساعد موسى، لأن هذه الأشياء كانت مُقَدَّسة بشكل خاص. إذا كنت تستخدم صيغة تشير إلى أن الناس كانوا يساعدون موسى في إقامة المسكن، فيمكنك التفكير في التحول إلى "موسى" هنا.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23 (#1)</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 (وجه)"</w:t>
      </w:r>
    </w:p>
    <w:p>
      <w:pPr>
        <w:bidi/>
      </w:pPr>
      <w:r>
        <w:rPr>
          <w:rtl/>
          <w:cs/>
          <w:lang w:val="ar_AE" w:bidi="ar_AE"/>
        </w:rPr>
      </w:r>
      <w:r>
        <w:rPr>
          <w:rtl/>
          <w:cs/>
          <w:lang w:val="ar_AE" w:bidi="ar_AE"/>
        </w:rPr>
        <w:t>ترجمة بديلة: "في محضر"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25 (#1)</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 (وجه)"</w:t>
      </w:r>
    </w:p>
    <w:p>
      <w:pPr>
        <w:bidi/>
      </w:pPr>
      <w:r>
        <w:rPr>
          <w:rtl/>
          <w:cs/>
          <w:lang w:val="ar_AE" w:bidi="ar_AE"/>
        </w:rPr>
      </w:r>
      <w:r>
        <w:rPr>
          <w:rtl/>
          <w:cs/>
          <w:lang w:val="ar_AE" w:bidi="ar_AE"/>
        </w:rPr>
        <w:t>ترجمة بديلة: "في محضر"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26 (#1)</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 (وجه)"</w:t>
      </w:r>
    </w:p>
    <w:p>
      <w:pPr>
        <w:bidi/>
      </w:pPr>
      <w:r>
        <w:rPr>
          <w:rtl/>
          <w:cs/>
          <w:lang w:val="ar_AE" w:bidi="ar_AE"/>
        </w:rPr>
      </w:r>
      <w:r>
        <w:rPr>
          <w:rtl/>
          <w:cs/>
          <w:lang w:val="ar_AE" w:bidi="ar_AE"/>
        </w:rPr>
        <w:t>الترجمة البديلة: "قدام"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27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انظر </w:t>
      </w:r>
      <w:r>
        <w:rPr>
          <w:rtl/>
          <w:cs/>
          <w:lang w:val="ar_AE" w:bidi="ar_AE"/>
        </w:rPr>
        <w:t>30:7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35 (#1)</w:t>
      </w:r>
      <w:r>
        <w:rPr>
          <w:rtl/>
          <w:cs/>
          <w:lang w:val="ar_AE" w:bidi="ar_AE"/>
        </w:rPr>
      </w:r>
    </w:p>
    <w:p>
      <w:pPr>
        <w:bidi/>
      </w:pPr>
      <w:r>
        <w:rPr>
          <w:rtl/>
          <w:cs/>
          <w:lang w:val="ar_AE" w:bidi="ar_AE"/>
        </w:rPr>
      </w:r>
      <w:r>
        <w:rPr>
          <w:rtl/>
          <w:cs/>
          <w:lang w:val="ar_AE" w:bidi="ar_AE"/>
        </w:rPr>
        <w:t>וְ⁠לֹא־יָכֹ֣ל מֹשֶׁ֗ה לָ⁠בוֹא֙ אֶל־אֹ֣הֶל מוֹעֵ֔ד כִּֽי־שָׁכַ֥ן עָלָ֖י⁠ו הֶ⁠עָנָ֑ן וּ⁠כְב֣וֹד יְהוָ֔ה מָלֵ֖א אֶת־הַ⁠מִּשְׁכָּֽן</w:t>
      </w:r>
    </w:p>
    <w:p>
      <w:pPr>
        <w:bidi/>
      </w:pPr>
      <w:r>
        <w:rPr>
          <w:rtl/>
          <w:cs/>
          <w:lang w:val="ar_AE" w:bidi="ar_AE"/>
        </w:rPr>
      </w:r>
      <w:r>
        <w:rPr>
          <w:b/>
          <w:rtl/>
          <w:cs/>
          <w:lang w:val="ar_AE" w:bidi="ar_AE"/>
        </w:rPr>
        <w:t>"فَلَمْ يَقْدِرْ مُوسَى أَنْ يَدْخُلَ خَيْمَةَ الاجْتِمَاعِ، لأَنَّ السَّحَابَةَ حَلَّتْ عَلَيْهَا وَبَهَاءُ الرَّبِّ مَلأَ الْمَسْكَنَ"</w:t>
      </w:r>
    </w:p>
    <w:p>
      <w:pPr>
        <w:bidi/>
      </w:pPr>
      <w:r>
        <w:rPr>
          <w:rtl/>
          <w:cs/>
          <w:lang w:val="ar_AE" w:bidi="ar_AE"/>
        </w:rPr>
      </w:r>
      <w:r>
        <w:rPr>
          <w:rtl/>
          <w:cs/>
          <w:lang w:val="ar_AE" w:bidi="ar_AE"/>
        </w:rPr>
        <w:t>إذا كان ذلك أنسب وأكثر طبيعية في لغتك، فيمكنك عكس ترتيب هذه العبارات حيث إن العبارة الثانية تعطي السبب للنتيجة التي تصفها العبارة الأولى. ترجمة بديلة: "لأن السحابة حلت عليها وملأ مجد الرب المسكن، لم يقدر موسى أن يدخل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36 (#1)</w:t>
      </w:r>
      <w:r>
        <w:rPr>
          <w:rtl/>
          <w:cs/>
          <w:lang w:val="ar_AE" w:bidi="ar_AE"/>
        </w:rPr>
      </w:r>
    </w:p>
    <w:p>
      <w:pPr>
        <w:bidi/>
      </w:pPr>
      <w:r>
        <w:rPr>
          <w:rtl/>
          <w:cs/>
          <w:lang w:val="ar_AE" w:bidi="ar_AE"/>
        </w:rPr>
      </w:r>
      <w:r>
        <w:rPr>
          <w:rtl/>
          <w:cs/>
          <w:lang w:val="ar_AE" w:bidi="ar_AE"/>
        </w:rPr>
        <w:t>וּ⁠בְ⁠הֵעָל֤וֹת הֶֽ⁠עָנָן֙</w:t>
      </w:r>
    </w:p>
    <w:p>
      <w:pPr>
        <w:bidi/>
      </w:pPr>
      <w:r>
        <w:rPr>
          <w:rtl/>
          <w:cs/>
          <w:lang w:val="ar_AE" w:bidi="ar_AE"/>
        </w:rPr>
      </w:r>
      <w:r>
        <w:rPr>
          <w:b/>
          <w:rtl/>
          <w:cs/>
          <w:lang w:val="ar_AE" w:bidi="ar_AE"/>
        </w:rPr>
        <w:t>"وَعِنْدَ ارْتِفَاعِ السَّحَابَةِ"</w:t>
      </w:r>
    </w:p>
    <w:p>
      <w:pPr>
        <w:bidi/>
      </w:pPr>
      <w:r>
        <w:rPr>
          <w:rtl/>
          <w:cs/>
          <w:lang w:val="ar_AE" w:bidi="ar_AE"/>
        </w:rPr>
      </w:r>
      <w:r>
        <w:rPr>
          <w:rtl/>
          <w:cs/>
          <w:lang w:val="ar_AE" w:bidi="ar_AE"/>
        </w:rPr>
        <w:t>إذا كانت لغتك لا تستخدم الصيغة المبنية للمجهول بهذه الطريقة، فيمكنك التعبير عنها بصيغة المبني للمعلوم أو بطريقة أخرى تكون مناسبة في لغتك. ترجمة بديلة: "كلما تحركت سحابة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37 (#1)</w:t>
      </w:r>
      <w:r>
        <w:rPr>
          <w:rtl/>
          <w:cs/>
          <w:lang w:val="ar_AE" w:bidi="ar_AE"/>
        </w:rPr>
      </w:r>
    </w:p>
    <w:p>
      <w:pPr>
        <w:bidi/>
      </w:pPr>
      <w:r>
        <w:rPr>
          <w:rtl/>
          <w:cs/>
          <w:lang w:val="ar_AE" w:bidi="ar_AE"/>
        </w:rPr>
      </w:r>
      <w:r>
        <w:rPr>
          <w:rtl/>
          <w:cs/>
          <w:lang w:val="ar_AE" w:bidi="ar_AE"/>
        </w:rPr>
        <w:t>וְ⁠אִם־לֹ֥א יֵעָלֶ֖ה הֶ⁠עָנָ֑ן וְ⁠לֹ֣א יִסְע֔וּ עַד־י֖וֹם הֵעָלֹתֽ⁠וֹ</w:t>
      </w:r>
    </w:p>
    <w:p>
      <w:pPr>
        <w:bidi/>
      </w:pPr>
      <w:r>
        <w:rPr>
          <w:rtl/>
          <w:cs/>
          <w:lang w:val="ar_AE" w:bidi="ar_AE"/>
        </w:rPr>
      </w:r>
      <w:r>
        <w:rPr>
          <w:b/>
          <w:rtl/>
          <w:cs/>
          <w:lang w:val="ar_AE" w:bidi="ar_AE"/>
        </w:rPr>
        <w:t>"وَإِنْ لَمْ تَرْتَفِعِ السَّحَابَةُ لاَ يَرْتَحِلُونَ إِلَى يَوْمِ ارْتِفَاعِهَا"</w:t>
      </w:r>
    </w:p>
    <w:p>
      <w:pPr>
        <w:bidi/>
      </w:pPr>
      <w:r>
        <w:rPr>
          <w:rtl/>
          <w:cs/>
          <w:lang w:val="ar_AE" w:bidi="ar_AE"/>
        </w:rPr>
      </w:r>
      <w:r>
        <w:rPr>
          <w:rtl/>
          <w:cs/>
          <w:lang w:val="ar_AE" w:bidi="ar_AE"/>
        </w:rPr>
        <w:t>إذا لم تستخدم لغتك صيغة المبني للمجهول بهذه الطريقة، فيمكنك التعبير عن ذلك بصيغة المبني للمعلوم أو بطريقة أخرى تكون مناسبة في لغتك. ترجمة بديلة: "ولكن إذا لم يرفع الرب السحابة، لا يرتحلون إلى اليوم الذي يرفعها فيه."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38 (#1)</w:t>
      </w:r>
      <w:r>
        <w:rPr>
          <w:rtl/>
          <w:cs/>
          <w:lang w:val="ar_AE" w:bidi="ar_AE"/>
        </w:rPr>
      </w:r>
    </w:p>
    <w:p>
      <w:pPr>
        <w:bidi/>
      </w:pPr>
      <w:r>
        <w:rPr>
          <w:rtl/>
          <w:cs/>
          <w:lang w:val="ar_AE" w:bidi="ar_AE"/>
        </w:rPr>
      </w:r>
      <w:r>
        <w:rPr>
          <w:rtl/>
          <w:cs/>
          <w:lang w:val="ar_AE" w:bidi="ar_AE"/>
        </w:rPr>
        <w:t>לְ⁠עֵינֵ֥י כָל־בֵּֽית־יִשְׂרָאֵ֖ל</w:t>
      </w:r>
    </w:p>
    <w:p>
      <w:pPr>
        <w:bidi/>
      </w:pPr>
      <w:r>
        <w:rPr>
          <w:rtl/>
          <w:cs/>
          <w:lang w:val="ar_AE" w:bidi="ar_AE"/>
        </w:rPr>
      </w:r>
      <w:r>
        <w:rPr>
          <w:b/>
          <w:rtl/>
          <w:cs/>
          <w:lang w:val="ar_AE" w:bidi="ar_AE"/>
        </w:rPr>
        <w:t>"أَمَامَ عِيُونِ كُلِّ بَيْتِ إِسْرَائِيلَ"</w:t>
      </w:r>
    </w:p>
    <w:p>
      <w:pPr>
        <w:bidi/>
      </w:pPr>
      <w:r>
        <w:rPr>
          <w:rtl/>
          <w:cs/>
          <w:lang w:val="ar_AE" w:bidi="ar_AE"/>
        </w:rPr>
      </w:r>
      <w:r>
        <w:rPr>
          <w:rtl/>
          <w:cs/>
          <w:lang w:val="ar_AE" w:bidi="ar_AE"/>
        </w:rPr>
        <w:t xml:space="preserve">هنا، </w:t>
      </w:r>
      <w:r>
        <w:rPr>
          <w:b/>
          <w:rtl/>
          <w:cs/>
          <w:lang w:val="ar_AE" w:bidi="ar_AE"/>
        </w:rPr>
        <w:t>أمام عيون</w:t>
      </w:r>
      <w:r>
        <w:rPr>
          <w:rtl/>
          <w:cs/>
          <w:lang w:val="ar_AE" w:bidi="ar_AE"/>
        </w:rPr>
        <w:t xml:space="preserve"> تشير إلى القدرة على الرؤية. فقد كان جميع بني إسرائيل يستطيعون رؤية السحابة والنار. ترجمة بديلة: "وكل بيت إسرائيل كان يمكنهم رؤيتها"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38 (#2)</w:t>
      </w:r>
      <w:r>
        <w:rPr>
          <w:rtl/>
          <w:cs/>
          <w:lang w:val="ar_AE" w:bidi="ar_AE"/>
        </w:rPr>
      </w:r>
    </w:p>
    <w:p>
      <w:pPr>
        <w:bidi/>
      </w:pPr>
      <w:r>
        <w:rPr>
          <w:rtl/>
          <w:cs/>
          <w:lang w:val="ar_AE" w:bidi="ar_AE"/>
        </w:rPr>
      </w:r>
      <w:r>
        <w:rPr>
          <w:rtl/>
          <w:cs/>
          <w:lang w:val="ar_AE" w:bidi="ar_AE"/>
        </w:rPr>
        <w:t>בֵּֽית־יִשְׂרָאֵ֖ל</w:t>
      </w:r>
    </w:p>
    <w:p>
      <w:pPr>
        <w:bidi/>
      </w:pPr>
      <w:r>
        <w:rPr>
          <w:rtl/>
          <w:cs/>
          <w:lang w:val="ar_AE" w:bidi="ar_AE"/>
        </w:rPr>
      </w:r>
      <w:r>
        <w:rPr>
          <w:b/>
          <w:rtl/>
          <w:cs/>
          <w:lang w:val="ar_AE" w:bidi="ar_AE"/>
        </w:rPr>
        <w:t>"بيت إسرائيل"</w:t>
      </w:r>
    </w:p>
    <w:p>
      <w:pPr>
        <w:bidi/>
      </w:pPr>
      <w:r>
        <w:rPr>
          <w:rtl/>
          <w:cs/>
          <w:lang w:val="ar_AE" w:bidi="ar_AE"/>
        </w:rPr>
      </w:r>
      <w:r>
        <w:rPr>
          <w:rtl/>
          <w:cs/>
          <w:lang w:val="ar_AE" w:bidi="ar_AE"/>
        </w:rPr>
        <w:t xml:space="preserve">هنا، تمثل كلمة </w:t>
      </w:r>
      <w:r>
        <w:rPr>
          <w:b/>
          <w:rtl/>
          <w:cs/>
          <w:lang w:val="ar_AE" w:bidi="ar_AE"/>
        </w:rPr>
        <w:t>بيت</w:t>
      </w:r>
      <w:r>
        <w:rPr>
          <w:rtl/>
          <w:cs/>
          <w:lang w:val="ar_AE" w:bidi="ar_AE"/>
        </w:rPr>
        <w:t xml:space="preserve"> مجموعة من الناس، أي شعب إسرائيل، الذين كانوا من نسل يعقوب، الذي كان يُسمى أيضًا إسرائيل. إذا كان ذلك مفيدًا في لغتك، فيمكنك استخدام استعارة من لغتك أو ترجمة المعنى. وهذه استعارة شائعة في الكتاب المقدس، لذا قد ترغب في التحقق من أماكن أخرى تظهر فيها. </w:t>
      </w:r>
      <w:r>
        <w:rPr>
          <w:b/>
          <w:rtl/>
          <w:cs/>
          <w:lang w:val="ar_AE" w:bidi="ar_AE"/>
        </w:rPr>
        <w:t>بيت إسرائيل</w:t>
      </w:r>
      <w:r>
        <w:rPr>
          <w:rtl/>
          <w:cs/>
          <w:lang w:val="ar_AE" w:bidi="ar_AE"/>
        </w:rPr>
        <w:t xml:space="preserve"> هو تعبير يشبه "بني إسرائيل" أو "الإسرائيليين".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